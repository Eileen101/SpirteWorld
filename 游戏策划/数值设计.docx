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  <w:t>基础数值设计</w:t>
      </w:r>
    </w:p>
    <w:p>
      <w:pPr>
        <w:jc w:val="center"/>
        <w:rPr>
          <w:rFonts w:hint="eastAsia" w:asciiTheme="minorEastAsia" w:hAnsiTheme="minorEastAsia" w:cstheme="minorEastAsia"/>
          <w:b/>
          <w:bCs/>
          <w:sz w:val="32"/>
          <w:szCs w:val="40"/>
          <w:lang w:val="en-US" w:eastAsia="zh-CN"/>
        </w:rPr>
      </w:pPr>
    </w:p>
    <w:p>
      <w:pPr>
        <w:jc w:val="right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2018.4.20</w:t>
      </w:r>
    </w:p>
    <w:p>
      <w:pPr>
        <w:jc w:val="right"/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32"/>
          <w:lang w:val="en-US" w:eastAsia="zh-CN"/>
        </w:rPr>
        <w:t>15331449</w:t>
      </w:r>
    </w:p>
    <w:p>
      <w:pPr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1"/>
        </w:numPr>
        <w:spacing w:line="360" w:lineRule="auto"/>
        <w:jc w:val="both"/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24"/>
          <w:lang w:val="en-US" w:eastAsia="zh-CN"/>
        </w:rPr>
        <w:t>战斗系统</w:t>
      </w:r>
    </w:p>
    <w:p>
      <w:pPr>
        <w:widowControl w:val="0"/>
        <w:numPr>
          <w:ilvl w:val="0"/>
          <w:numId w:val="2"/>
        </w:numPr>
        <w:spacing w:line="360" w:lineRule="auto"/>
        <w:jc w:val="both"/>
        <w:rPr>
          <w:rFonts w:hint="eastAsia" w:asciiTheme="minorEastAsia" w:hAnsi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基础数值表示例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 w:asciiTheme="minorEastAsia" w:hAnsiTheme="minorEastAsia" w:cstheme="minorEastAsia"/>
          <w:sz w:val="22"/>
          <w:szCs w:val="22"/>
          <w:lang w:val="en-US" w:eastAsia="zh-CN"/>
        </w:rPr>
      </w:pPr>
    </w:p>
    <w:tbl>
      <w:tblPr>
        <w:tblStyle w:val="5"/>
        <w:tblW w:w="8320" w:type="dxa"/>
        <w:tblInd w:w="1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7"/>
        <w:gridCol w:w="1386"/>
        <w:gridCol w:w="1387"/>
        <w:gridCol w:w="1387"/>
        <w:gridCol w:w="1386"/>
        <w:gridCol w:w="13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等级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经验值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生命值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攻击力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防御力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亲密度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68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1008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70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72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1106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75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1164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78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1217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80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1273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82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2790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1338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84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3900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1401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87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4800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1472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90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1538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92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7590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1611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94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9720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1695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96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11280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1772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230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98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1856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101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15990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1945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256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19460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2033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269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106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21840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2134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284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108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26100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2232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300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111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28950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2337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316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113</w:t>
            </w:r>
          </w:p>
        </w:tc>
        <w:tc>
          <w:tcPr>
            <w:tcW w:w="1387" w:type="dxa"/>
            <w:shd w:val="clear" w:color="auto" w:fill="2E75B5" w:themeFill="accent1" w:themeFillShade="BF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+5=20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生命值成长百分比约为 </w:t>
      </w:r>
      <w:r>
        <w:rPr>
          <w:rFonts w:hint="eastAsia" w:asciiTheme="minorEastAsia" w:hAnsiTheme="minorEastAsia" w:cstheme="minorEastAsia"/>
          <w:color w:val="FF0000"/>
          <w:sz w:val="21"/>
          <w:szCs w:val="21"/>
          <w:lang w:val="en-US" w:eastAsia="zh-CN"/>
        </w:rPr>
        <w:t>4.6%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攻击力成长百分比约为 </w:t>
      </w:r>
      <w:r>
        <w:rPr>
          <w:rFonts w:hint="eastAsia" w:asciiTheme="minorEastAsia" w:hAnsiTheme="minorEastAsia" w:cstheme="minorEastAsia"/>
          <w:color w:val="00B050"/>
          <w:sz w:val="21"/>
          <w:szCs w:val="21"/>
          <w:lang w:val="en-US" w:eastAsia="zh-CN"/>
        </w:rPr>
        <w:t>5.7%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防御力成长百分比约为  </w:t>
      </w:r>
      <w:r>
        <w:rPr>
          <w:rFonts w:hint="eastAsia" w:asciiTheme="minorEastAsia" w:hAnsiTheme="minorEastAsia" w:cstheme="minorEastAsia"/>
          <w:color w:val="0070C0"/>
          <w:sz w:val="21"/>
          <w:szCs w:val="21"/>
          <w:lang w:val="en-US" w:eastAsia="zh-CN"/>
        </w:rPr>
        <w:t>2%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亲密度 每升</w:t>
      </w:r>
      <w:r>
        <w:rPr>
          <w:rFonts w:hint="eastAsia" w:asciiTheme="minorEastAsia" w:hAnsiTheme="minorEastAsia" w:cstheme="minorEastAsia"/>
          <w:color w:val="7030A0"/>
          <w:sz w:val="21"/>
          <w:szCs w:val="21"/>
          <w:lang w:val="en-US" w:eastAsia="zh-CN"/>
        </w:rPr>
        <w:t xml:space="preserve">5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级加</w:t>
      </w:r>
      <w:r>
        <w:rPr>
          <w:rFonts w:hint="eastAsia" w:asciiTheme="minorEastAsia" w:hAnsiTheme="minorEastAsia" w:cstheme="minorEastAsia"/>
          <w:color w:val="7030A0"/>
          <w:sz w:val="21"/>
          <w:szCs w:val="21"/>
          <w:lang w:val="en-US" w:eastAsia="zh-CN"/>
        </w:rPr>
        <w:t>5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点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每个精灵初始数据不同，基本点增长按照上述规律；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升级所需</w:t>
      </w:r>
      <w:r>
        <w:rPr>
          <w:rFonts w:hint="eastAsia" w:asciiTheme="minorEastAsia" w:hAnsiTheme="minorEastAsia" w:cstheme="minorEastAsia"/>
          <w:color w:val="FF0000"/>
          <w:sz w:val="21"/>
          <w:szCs w:val="21"/>
          <w:lang w:val="en-US" w:eastAsia="zh-CN"/>
        </w:rPr>
        <w:t>经验值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及</w:t>
      </w:r>
      <w:r>
        <w:rPr>
          <w:rFonts w:hint="eastAsia" w:asciiTheme="minorEastAsia" w:hAnsiTheme="minorEastAsia" w:cstheme="minorEastAsia"/>
          <w:color w:val="FF0000"/>
          <w:sz w:val="21"/>
          <w:szCs w:val="21"/>
          <w:lang w:val="en-US" w:eastAsia="zh-CN"/>
        </w:rPr>
        <w:t>亲密度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增长每个精灵是一样的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struct Sprite {</w:t>
      </w:r>
    </w:p>
    <w:p>
      <w:pPr>
        <w:ind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int LV; (等级)</w:t>
      </w:r>
    </w:p>
    <w:p>
      <w:pPr>
        <w:ind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int curXp;(当前经验)</w:t>
      </w:r>
    </w:p>
    <w:p>
      <w:pPr>
        <w:ind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int XP;(升级所需经验)</w:t>
      </w:r>
    </w:p>
    <w:p>
      <w:pPr>
        <w:ind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int HP; (生命力)</w:t>
      </w:r>
    </w:p>
    <w:p>
      <w:pPr>
        <w:ind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int ATK; (攻击力)</w:t>
      </w:r>
    </w:p>
    <w:p>
      <w:pPr>
        <w:ind w:firstLine="420" w:firstLineChars="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int DEF; (防御力)</w:t>
      </w:r>
    </w:p>
    <w:p>
      <w:pPr>
        <w:ind w:firstLine="420" w:firstLineChars="200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int affinity; (亲密度)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}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2)实际伤害计算</w:t>
      </w:r>
    </w:p>
    <w:p>
      <w:pPr>
        <w:rPr>
          <w:rFonts w:hint="eastAsia" w:asciiTheme="minorEastAsia" w:hAnsiTheme="minorEastAsia" w:cstheme="minorEastAsia"/>
          <w:sz w:val="22"/>
          <w:szCs w:val="22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对方生命值减少 = 攻击力 - 防御力 * 等级差对应百分比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等级差 = 对方精灵等级 - 自身精灵等级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tbl>
      <w:tblPr>
        <w:tblStyle w:val="5"/>
        <w:tblW w:w="85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7"/>
        <w:gridCol w:w="947"/>
        <w:gridCol w:w="947"/>
        <w:gridCol w:w="947"/>
        <w:gridCol w:w="947"/>
        <w:gridCol w:w="947"/>
        <w:gridCol w:w="947"/>
        <w:gridCol w:w="947"/>
        <w:gridCol w:w="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947" w:type="dxa"/>
          </w:tcPr>
          <w:p>
            <w:pP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等级差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&lt;-5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-5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-4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-3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-2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-1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943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947" w:type="dxa"/>
          </w:tcPr>
          <w:p>
            <w:pP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百分比</w:t>
            </w:r>
          </w:p>
        </w:tc>
        <w:tc>
          <w:tcPr>
            <w:tcW w:w="947" w:type="dxa"/>
            <w:shd w:val="clear" w:color="auto" w:fill="FFD965" w:themeFill="accent4" w:themeFillTint="99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947" w:type="dxa"/>
            <w:shd w:val="clear" w:color="auto" w:fill="FEF2CC" w:themeFill="accent4" w:themeFillTint="32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947" w:type="dxa"/>
            <w:shd w:val="clear" w:color="auto" w:fill="FEF2CC" w:themeFill="accent4" w:themeFillTint="32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947" w:type="dxa"/>
            <w:shd w:val="clear" w:color="auto" w:fill="FEF2CC" w:themeFill="accent4" w:themeFillTint="32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30</w:t>
            </w:r>
          </w:p>
        </w:tc>
        <w:tc>
          <w:tcPr>
            <w:tcW w:w="947" w:type="dxa"/>
            <w:shd w:val="clear" w:color="auto" w:fill="FEF2CC" w:themeFill="accent4" w:themeFillTint="32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40</w:t>
            </w:r>
          </w:p>
        </w:tc>
        <w:tc>
          <w:tcPr>
            <w:tcW w:w="947" w:type="dxa"/>
            <w:shd w:val="clear" w:color="auto" w:fill="FFE599" w:themeFill="accent4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947" w:type="dxa"/>
            <w:shd w:val="clear" w:color="auto" w:fill="FFE599" w:themeFill="accent4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943" w:type="dxa"/>
            <w:shd w:val="clear" w:color="auto" w:fill="FFE599" w:themeFill="accent4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947" w:type="dxa"/>
          </w:tcPr>
          <w:p>
            <w:pP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等级差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947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43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&gt;5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" w:hRule="atLeast"/>
        </w:trPr>
        <w:tc>
          <w:tcPr>
            <w:tcW w:w="947" w:type="dxa"/>
          </w:tcPr>
          <w:p>
            <w:pP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百分比</w:t>
            </w:r>
          </w:p>
        </w:tc>
        <w:tc>
          <w:tcPr>
            <w:tcW w:w="947" w:type="dxa"/>
            <w:shd w:val="clear" w:color="auto" w:fill="FFE599" w:themeFill="accent4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47" w:type="dxa"/>
            <w:shd w:val="clear" w:color="auto" w:fill="FFE599" w:themeFill="accent4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50</w:t>
            </w:r>
          </w:p>
        </w:tc>
        <w:tc>
          <w:tcPr>
            <w:tcW w:w="947" w:type="dxa"/>
            <w:shd w:val="clear" w:color="auto" w:fill="FEF2CC" w:themeFill="accent4" w:themeFillTint="32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60</w:t>
            </w:r>
          </w:p>
        </w:tc>
        <w:tc>
          <w:tcPr>
            <w:tcW w:w="947" w:type="dxa"/>
            <w:shd w:val="clear" w:color="auto" w:fill="FEF2CC" w:themeFill="accent4" w:themeFillTint="32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70</w:t>
            </w:r>
          </w:p>
        </w:tc>
        <w:tc>
          <w:tcPr>
            <w:tcW w:w="947" w:type="dxa"/>
            <w:shd w:val="clear" w:color="auto" w:fill="FEF2CC" w:themeFill="accent4" w:themeFillTint="32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80</w:t>
            </w:r>
          </w:p>
        </w:tc>
        <w:tc>
          <w:tcPr>
            <w:tcW w:w="947" w:type="dxa"/>
            <w:shd w:val="clear" w:color="auto" w:fill="FEF2CC" w:themeFill="accent4" w:themeFillTint="32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90</w:t>
            </w:r>
          </w:p>
        </w:tc>
        <w:tc>
          <w:tcPr>
            <w:tcW w:w="947" w:type="dxa"/>
            <w:shd w:val="clear" w:color="auto" w:fill="FEF2CC" w:themeFill="accent4" w:themeFillTint="32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943" w:type="dxa"/>
            <w:shd w:val="clear" w:color="auto" w:fill="FFD965" w:themeFill="accent4" w:themeFillTint="99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100</w:t>
            </w:r>
          </w:p>
        </w:tc>
      </w:tr>
    </w:tbl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附加五种属性之后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对于相克的属性 攻击力提高 20%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对于被克的属性 攻击力降低 20%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间接相关的属性不受攻击力加成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color w:val="00206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color w:val="002060"/>
          <w:sz w:val="21"/>
          <w:szCs w:val="21"/>
          <w:lang w:val="en-US" w:eastAsia="zh-CN"/>
        </w:rPr>
        <w:t>相克关系表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99510" cy="2475230"/>
                <wp:effectExtent l="0" t="0" r="0" b="0"/>
                <wp:docPr id="34" name="组合 8" descr="KSO_WM_TAG_VERSION=1.0&amp;KSO_WM_BEAUTIFY_FLAG=#wm#&amp;KSO_WM_UNIT_TYPE=i&amp;KSO_WM_UNIT_ID=wpsdiag20163441_5*i*1&amp;KSO_WM_TEMPLATE_CATEGORY=wpsdiag&amp;KSO_WM_TEMPLATE_INDEX=20163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31190" y="240030"/>
                          <a:ext cx="3699510" cy="2475230"/>
                          <a:chOff x="0" y="0"/>
                          <a:chExt cx="1846354" cy="1235794"/>
                        </a:xfrm>
                      </wpg:grpSpPr>
                      <wps:wsp>
                        <wps:cNvPr id="35" name="Freeform 5" descr="KSO_WM_UNIT_INDEX=1_1_1&amp;KSO_WM_UNIT_TYPE=q_h_a&amp;KSO_WM_UNIT_ID=wpsdiag20163441_5*q_h_a*1_1_1&amp;KSO_WM_UNIT_LAYERLEVEL=1_1_1&amp;KSO_WM_UNIT_HIGHLIGHT=0&amp;KSO_WM_UNIT_CLEAR=0&amp;KSO_WM_UNIT_COMPATIBLE=0&amp;KSO_WM_UNIT_PRESET_TEXT=AMET&amp;KSO_WM_UNIT_VALUE=6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&amp;KSO_WM_UNIT_TEXT_FILL_TYPE=1&amp;KSO_WM_UNIT_TEXT_FILL_FORE_SCHEMECOLOR_INDEX=15"/>
                        <wps:cNvSpPr>
                          <a:spLocks noEditPoints="1"/>
                        </wps:cNvSpPr>
                        <wps:spPr bwMode="auto">
                          <a:xfrm>
                            <a:off x="820067" y="222111"/>
                            <a:ext cx="203869" cy="204885"/>
                          </a:xfrm>
                          <a:custGeom>
                            <a:avLst/>
                            <a:gdLst>
                              <a:gd name="T0" fmla="*/ 209 w 252"/>
                              <a:gd name="T1" fmla="*/ 213 h 253"/>
                              <a:gd name="T2" fmla="*/ 14 w 252"/>
                              <a:gd name="T3" fmla="*/ 121 h 253"/>
                              <a:gd name="T4" fmla="*/ 231 w 252"/>
                              <a:gd name="T5" fmla="*/ 154 h 253"/>
                              <a:gd name="T6" fmla="*/ 25 w 252"/>
                              <a:gd name="T7" fmla="*/ 68 h 253"/>
                              <a:gd name="T8" fmla="*/ 193 w 252"/>
                              <a:gd name="T9" fmla="*/ 42 h 253"/>
                              <a:gd name="T10" fmla="*/ 119 w 252"/>
                              <a:gd name="T11" fmla="*/ 214 h 253"/>
                              <a:gd name="T12" fmla="*/ 25 w 252"/>
                              <a:gd name="T13" fmla="*/ 88 h 253"/>
                              <a:gd name="T14" fmla="*/ 119 w 252"/>
                              <a:gd name="T15" fmla="*/ 206 h 253"/>
                              <a:gd name="T16" fmla="*/ 34 w 252"/>
                              <a:gd name="T17" fmla="*/ 86 h 253"/>
                              <a:gd name="T18" fmla="*/ 112 w 252"/>
                              <a:gd name="T19" fmla="*/ 36 h 253"/>
                              <a:gd name="T20" fmla="*/ 195 w 252"/>
                              <a:gd name="T21" fmla="*/ 164 h 253"/>
                              <a:gd name="T22" fmla="*/ 115 w 252"/>
                              <a:gd name="T23" fmla="*/ 73 h 253"/>
                              <a:gd name="T24" fmla="*/ 138 w 252"/>
                              <a:gd name="T25" fmla="*/ 148 h 253"/>
                              <a:gd name="T26" fmla="*/ 174 w 252"/>
                              <a:gd name="T27" fmla="*/ 120 h 253"/>
                              <a:gd name="T28" fmla="*/ 172 w 252"/>
                              <a:gd name="T29" fmla="*/ 97 h 253"/>
                              <a:gd name="T30" fmla="*/ 184 w 252"/>
                              <a:gd name="T31" fmla="*/ 97 h 253"/>
                              <a:gd name="T32" fmla="*/ 98 w 252"/>
                              <a:gd name="T33" fmla="*/ 131 h 253"/>
                              <a:gd name="T34" fmla="*/ 150 w 252"/>
                              <a:gd name="T35" fmla="*/ 160 h 253"/>
                              <a:gd name="T36" fmla="*/ 193 w 252"/>
                              <a:gd name="T37" fmla="*/ 106 h 253"/>
                              <a:gd name="T38" fmla="*/ 163 w 252"/>
                              <a:gd name="T39" fmla="*/ 82 h 253"/>
                              <a:gd name="T40" fmla="*/ 55 w 252"/>
                              <a:gd name="T41" fmla="*/ 122 h 253"/>
                              <a:gd name="T42" fmla="*/ 55 w 252"/>
                              <a:gd name="T43" fmla="*/ 83 h 253"/>
                              <a:gd name="T44" fmla="*/ 86 w 252"/>
                              <a:gd name="T45" fmla="*/ 66 h 253"/>
                              <a:gd name="T46" fmla="*/ 66 w 252"/>
                              <a:gd name="T47" fmla="*/ 112 h 253"/>
                              <a:gd name="T48" fmla="*/ 93 w 252"/>
                              <a:gd name="T49" fmla="*/ 90 h 253"/>
                              <a:gd name="T50" fmla="*/ 45 w 252"/>
                              <a:gd name="T51" fmla="*/ 101 h 253"/>
                              <a:gd name="T52" fmla="*/ 59 w 252"/>
                              <a:gd name="T53" fmla="*/ 92 h 253"/>
                              <a:gd name="T54" fmla="*/ 77 w 252"/>
                              <a:gd name="T55" fmla="*/ 125 h 253"/>
                              <a:gd name="T56" fmla="*/ 118 w 252"/>
                              <a:gd name="T57" fmla="*/ 159 h 253"/>
                              <a:gd name="T58" fmla="*/ 159 w 252"/>
                              <a:gd name="T59" fmla="*/ 173 h 253"/>
                              <a:gd name="T60" fmla="*/ 200 w 252"/>
                              <a:gd name="T61" fmla="*/ 94 h 253"/>
                              <a:gd name="T62" fmla="*/ 142 w 252"/>
                              <a:gd name="T63" fmla="*/ 49 h 253"/>
                              <a:gd name="T64" fmla="*/ 104 w 252"/>
                              <a:gd name="T65" fmla="*/ 36 h 253"/>
                              <a:gd name="T66" fmla="*/ 37 w 252"/>
                              <a:gd name="T67" fmla="*/ 111 h 253"/>
                              <a:gd name="T68" fmla="*/ 49 w 252"/>
                              <a:gd name="T69" fmla="*/ 162 h 253"/>
                              <a:gd name="T70" fmla="*/ 80 w 252"/>
                              <a:gd name="T71" fmla="*/ 140 h 253"/>
                              <a:gd name="T72" fmla="*/ 103 w 252"/>
                              <a:gd name="T73" fmla="*/ 196 h 253"/>
                              <a:gd name="T74" fmla="*/ 158 w 252"/>
                              <a:gd name="T75" fmla="*/ 184 h 253"/>
                              <a:gd name="T76" fmla="*/ 217 w 252"/>
                              <a:gd name="T77" fmla="*/ 158 h 253"/>
                              <a:gd name="T78" fmla="*/ 203 w 252"/>
                              <a:gd name="T79" fmla="*/ 62 h 253"/>
                              <a:gd name="T80" fmla="*/ 143 w 252"/>
                              <a:gd name="T81" fmla="*/ 15 h 253"/>
                              <a:gd name="T82" fmla="*/ 103 w 252"/>
                              <a:gd name="T83" fmla="*/ 32 h 253"/>
                              <a:gd name="T84" fmla="*/ 30 w 252"/>
                              <a:gd name="T85" fmla="*/ 94 h 253"/>
                              <a:gd name="T86" fmla="*/ 67 w 252"/>
                              <a:gd name="T87" fmla="*/ 201 h 253"/>
                              <a:gd name="T88" fmla="*/ 92 w 252"/>
                              <a:gd name="T89" fmla="*/ 183 h 253"/>
                              <a:gd name="T90" fmla="*/ 125 w 252"/>
                              <a:gd name="T91" fmla="*/ 225 h 253"/>
                              <a:gd name="T92" fmla="*/ 183 w 252"/>
                              <a:gd name="T93" fmla="*/ 199 h 253"/>
                              <a:gd name="T94" fmla="*/ 218 w 252"/>
                              <a:gd name="T95" fmla="*/ 77 h 253"/>
                              <a:gd name="T96" fmla="*/ 160 w 252"/>
                              <a:gd name="T97" fmla="*/ 8 h 253"/>
                              <a:gd name="T98" fmla="*/ 41 w 252"/>
                              <a:gd name="T99" fmla="*/ 38 h 253"/>
                              <a:gd name="T100" fmla="*/ 29 w 252"/>
                              <a:gd name="T101" fmla="*/ 148 h 253"/>
                              <a:gd name="T102" fmla="*/ 70 w 252"/>
                              <a:gd name="T103" fmla="*/ 228 h 253"/>
                              <a:gd name="T104" fmla="*/ 95 w 252"/>
                              <a:gd name="T105" fmla="*/ 221 h 253"/>
                              <a:gd name="T106" fmla="*/ 147 w 252"/>
                              <a:gd name="T107" fmla="*/ 229 h 253"/>
                              <a:gd name="T108" fmla="*/ 226 w 252"/>
                              <a:gd name="T109" fmla="*/ 151 h 253"/>
                              <a:gd name="T110" fmla="*/ 225 w 252"/>
                              <a:gd name="T111" fmla="*/ 66 h 253"/>
                              <a:gd name="T112" fmla="*/ 185 w 252"/>
                              <a:gd name="T113" fmla="*/ 26 h 253"/>
                              <a:gd name="T114" fmla="*/ 18 w 252"/>
                              <a:gd name="T115" fmla="*/ 95 h 253"/>
                              <a:gd name="T116" fmla="*/ 8 w 252"/>
                              <a:gd name="T117" fmla="*/ 116 h 253"/>
                              <a:gd name="T118" fmla="*/ 81 w 252"/>
                              <a:gd name="T119" fmla="*/ 225 h 253"/>
                              <a:gd name="T120" fmla="*/ 181 w 252"/>
                              <a:gd name="T121" fmla="*/ 229 h 253"/>
                              <a:gd name="T122" fmla="*/ 213 w 252"/>
                              <a:gd name="T123" fmla="*/ 39 h 253"/>
                              <a:gd name="T124" fmla="*/ 126 w 252"/>
                              <a:gd name="T125" fmla="*/ 248 h 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52" h="253">
                                <a:moveTo>
                                  <a:pt x="243" y="78"/>
                                </a:moveTo>
                                <a:cubicBezTo>
                                  <a:pt x="237" y="63"/>
                                  <a:pt x="227" y="49"/>
                                  <a:pt x="216" y="37"/>
                                </a:cubicBezTo>
                                <a:cubicBezTo>
                                  <a:pt x="204" y="25"/>
                                  <a:pt x="190" y="16"/>
                                  <a:pt x="175" y="9"/>
                                </a:cubicBezTo>
                                <a:cubicBezTo>
                                  <a:pt x="160" y="3"/>
                                  <a:pt x="143" y="0"/>
                                  <a:pt x="126" y="0"/>
                                </a:cubicBezTo>
                                <a:cubicBezTo>
                                  <a:pt x="93" y="0"/>
                                  <a:pt x="60" y="13"/>
                                  <a:pt x="37" y="37"/>
                                </a:cubicBezTo>
                                <a:cubicBezTo>
                                  <a:pt x="23" y="51"/>
                                  <a:pt x="13" y="68"/>
                                  <a:pt x="7" y="86"/>
                                </a:cubicBezTo>
                                <a:cubicBezTo>
                                  <a:pt x="6" y="88"/>
                                  <a:pt x="5" y="89"/>
                                  <a:pt x="5" y="90"/>
                                </a:cubicBezTo>
                                <a:cubicBezTo>
                                  <a:pt x="4" y="90"/>
                                  <a:pt x="4" y="91"/>
                                  <a:pt x="4" y="91"/>
                                </a:cubicBezTo>
                                <a:cubicBezTo>
                                  <a:pt x="3" y="92"/>
                                  <a:pt x="3" y="92"/>
                                  <a:pt x="3" y="92"/>
                                </a:cubicBezTo>
                                <a:cubicBezTo>
                                  <a:pt x="3" y="93"/>
                                  <a:pt x="3" y="93"/>
                                  <a:pt x="3" y="93"/>
                                </a:cubicBezTo>
                                <a:cubicBezTo>
                                  <a:pt x="4" y="93"/>
                                  <a:pt x="4" y="93"/>
                                  <a:pt x="4" y="93"/>
                                </a:cubicBezTo>
                                <a:cubicBezTo>
                                  <a:pt x="4" y="93"/>
                                  <a:pt x="4" y="93"/>
                                  <a:pt x="4" y="93"/>
                                </a:cubicBezTo>
                                <a:cubicBezTo>
                                  <a:pt x="4" y="92"/>
                                  <a:pt x="4" y="92"/>
                                  <a:pt x="4" y="92"/>
                                </a:cubicBezTo>
                                <a:cubicBezTo>
                                  <a:pt x="5" y="92"/>
                                  <a:pt x="5" y="91"/>
                                  <a:pt x="5" y="91"/>
                                </a:cubicBezTo>
                                <a:cubicBezTo>
                                  <a:pt x="5" y="92"/>
                                  <a:pt x="5" y="93"/>
                                  <a:pt x="4" y="95"/>
                                </a:cubicBezTo>
                                <a:cubicBezTo>
                                  <a:pt x="4" y="95"/>
                                  <a:pt x="4" y="95"/>
                                  <a:pt x="4" y="96"/>
                                </a:cubicBezTo>
                                <a:cubicBezTo>
                                  <a:pt x="3" y="96"/>
                                  <a:pt x="3" y="97"/>
                                  <a:pt x="4" y="97"/>
                                </a:cubicBezTo>
                                <a:cubicBezTo>
                                  <a:pt x="1" y="106"/>
                                  <a:pt x="0" y="116"/>
                                  <a:pt x="0" y="126"/>
                                </a:cubicBezTo>
                                <a:cubicBezTo>
                                  <a:pt x="0" y="143"/>
                                  <a:pt x="4" y="159"/>
                                  <a:pt x="10" y="175"/>
                                </a:cubicBezTo>
                                <a:cubicBezTo>
                                  <a:pt x="11" y="176"/>
                                  <a:pt x="12" y="178"/>
                                  <a:pt x="13" y="180"/>
                                </a:cubicBezTo>
                                <a:cubicBezTo>
                                  <a:pt x="12" y="180"/>
                                  <a:pt x="12" y="181"/>
                                  <a:pt x="12" y="181"/>
                                </a:cubicBezTo>
                                <a:cubicBezTo>
                                  <a:pt x="13" y="182"/>
                                  <a:pt x="14" y="183"/>
                                  <a:pt x="14" y="184"/>
                                </a:cubicBezTo>
                                <a:cubicBezTo>
                                  <a:pt x="20" y="195"/>
                                  <a:pt x="28" y="206"/>
                                  <a:pt x="37" y="215"/>
                                </a:cubicBezTo>
                                <a:cubicBezTo>
                                  <a:pt x="37" y="215"/>
                                  <a:pt x="37" y="215"/>
                                  <a:pt x="37" y="215"/>
                                </a:cubicBezTo>
                                <a:cubicBezTo>
                                  <a:pt x="37" y="216"/>
                                  <a:pt x="37" y="216"/>
                                  <a:pt x="37" y="217"/>
                                </a:cubicBezTo>
                                <a:cubicBezTo>
                                  <a:pt x="39" y="219"/>
                                  <a:pt x="42" y="221"/>
                                  <a:pt x="44" y="223"/>
                                </a:cubicBezTo>
                                <a:cubicBezTo>
                                  <a:pt x="47" y="225"/>
                                  <a:pt x="50" y="227"/>
                                  <a:pt x="54" y="229"/>
                                </a:cubicBezTo>
                                <a:cubicBezTo>
                                  <a:pt x="60" y="234"/>
                                  <a:pt x="68" y="238"/>
                                  <a:pt x="76" y="242"/>
                                </a:cubicBezTo>
                                <a:cubicBezTo>
                                  <a:pt x="76" y="242"/>
                                  <a:pt x="76" y="242"/>
                                  <a:pt x="76" y="242"/>
                                </a:cubicBezTo>
                                <a:cubicBezTo>
                                  <a:pt x="77" y="243"/>
                                  <a:pt x="78" y="243"/>
                                  <a:pt x="80" y="243"/>
                                </a:cubicBezTo>
                                <a:cubicBezTo>
                                  <a:pt x="95" y="249"/>
                                  <a:pt x="110" y="253"/>
                                  <a:pt x="126" y="253"/>
                                </a:cubicBezTo>
                                <a:cubicBezTo>
                                  <a:pt x="143" y="253"/>
                                  <a:pt x="160" y="250"/>
                                  <a:pt x="175" y="243"/>
                                </a:cubicBezTo>
                                <a:cubicBezTo>
                                  <a:pt x="190" y="237"/>
                                  <a:pt x="204" y="227"/>
                                  <a:pt x="216" y="216"/>
                                </a:cubicBezTo>
                                <a:cubicBezTo>
                                  <a:pt x="227" y="204"/>
                                  <a:pt x="237" y="190"/>
                                  <a:pt x="243" y="175"/>
                                </a:cubicBezTo>
                                <a:cubicBezTo>
                                  <a:pt x="249" y="159"/>
                                  <a:pt x="252" y="143"/>
                                  <a:pt x="252" y="126"/>
                                </a:cubicBezTo>
                                <a:cubicBezTo>
                                  <a:pt x="252" y="110"/>
                                  <a:pt x="249" y="93"/>
                                  <a:pt x="243" y="78"/>
                                </a:cubicBezTo>
                                <a:close/>
                                <a:moveTo>
                                  <a:pt x="252" y="126"/>
                                </a:moveTo>
                                <a:cubicBezTo>
                                  <a:pt x="252" y="128"/>
                                  <a:pt x="252" y="130"/>
                                  <a:pt x="252" y="132"/>
                                </a:cubicBezTo>
                                <a:cubicBezTo>
                                  <a:pt x="252" y="127"/>
                                  <a:pt x="251" y="122"/>
                                  <a:pt x="250" y="116"/>
                                </a:cubicBezTo>
                                <a:cubicBezTo>
                                  <a:pt x="251" y="107"/>
                                  <a:pt x="249" y="97"/>
                                  <a:pt x="243" y="90"/>
                                </a:cubicBezTo>
                                <a:cubicBezTo>
                                  <a:pt x="243" y="83"/>
                                  <a:pt x="241" y="77"/>
                                  <a:pt x="238" y="72"/>
                                </a:cubicBezTo>
                                <a:cubicBezTo>
                                  <a:pt x="238" y="72"/>
                                  <a:pt x="238" y="72"/>
                                  <a:pt x="237" y="72"/>
                                </a:cubicBezTo>
                                <a:cubicBezTo>
                                  <a:pt x="237" y="72"/>
                                  <a:pt x="237" y="71"/>
                                  <a:pt x="237" y="71"/>
                                </a:cubicBezTo>
                                <a:cubicBezTo>
                                  <a:pt x="237" y="69"/>
                                  <a:pt x="236" y="67"/>
                                  <a:pt x="235" y="65"/>
                                </a:cubicBezTo>
                                <a:cubicBezTo>
                                  <a:pt x="246" y="84"/>
                                  <a:pt x="252" y="105"/>
                                  <a:pt x="252" y="126"/>
                                </a:cubicBezTo>
                                <a:close/>
                                <a:moveTo>
                                  <a:pt x="226" y="192"/>
                                </a:moveTo>
                                <a:cubicBezTo>
                                  <a:pt x="223" y="195"/>
                                  <a:pt x="223" y="195"/>
                                  <a:pt x="223" y="195"/>
                                </a:cubicBezTo>
                                <a:cubicBezTo>
                                  <a:pt x="223" y="195"/>
                                  <a:pt x="222" y="196"/>
                                  <a:pt x="222" y="196"/>
                                </a:cubicBezTo>
                                <a:cubicBezTo>
                                  <a:pt x="222" y="196"/>
                                  <a:pt x="222" y="195"/>
                                  <a:pt x="222" y="195"/>
                                </a:cubicBezTo>
                                <a:cubicBezTo>
                                  <a:pt x="223" y="194"/>
                                  <a:pt x="223" y="193"/>
                                  <a:pt x="224" y="192"/>
                                </a:cubicBezTo>
                                <a:cubicBezTo>
                                  <a:pt x="224" y="192"/>
                                  <a:pt x="224" y="192"/>
                                  <a:pt x="224" y="191"/>
                                </a:cubicBezTo>
                                <a:cubicBezTo>
                                  <a:pt x="225" y="190"/>
                                  <a:pt x="226" y="189"/>
                                  <a:pt x="227" y="188"/>
                                </a:cubicBezTo>
                                <a:cubicBezTo>
                                  <a:pt x="226" y="190"/>
                                  <a:pt x="226" y="191"/>
                                  <a:pt x="226" y="192"/>
                                </a:cubicBezTo>
                                <a:close/>
                                <a:moveTo>
                                  <a:pt x="227" y="194"/>
                                </a:moveTo>
                                <a:cubicBezTo>
                                  <a:pt x="227" y="195"/>
                                  <a:pt x="226" y="195"/>
                                  <a:pt x="226" y="196"/>
                                </a:cubicBezTo>
                                <a:cubicBezTo>
                                  <a:pt x="226" y="196"/>
                                  <a:pt x="226" y="196"/>
                                  <a:pt x="226" y="196"/>
                                </a:cubicBezTo>
                                <a:cubicBezTo>
                                  <a:pt x="226" y="195"/>
                                  <a:pt x="226" y="195"/>
                                  <a:pt x="226" y="195"/>
                                </a:cubicBezTo>
                                <a:cubicBezTo>
                                  <a:pt x="227" y="195"/>
                                  <a:pt x="227" y="194"/>
                                  <a:pt x="227" y="194"/>
                                </a:cubicBezTo>
                                <a:close/>
                                <a:moveTo>
                                  <a:pt x="220" y="193"/>
                                </a:moveTo>
                                <a:cubicBezTo>
                                  <a:pt x="222" y="191"/>
                                  <a:pt x="224" y="188"/>
                                  <a:pt x="225" y="185"/>
                                </a:cubicBezTo>
                                <a:cubicBezTo>
                                  <a:pt x="224" y="188"/>
                                  <a:pt x="223" y="190"/>
                                  <a:pt x="222" y="192"/>
                                </a:cubicBezTo>
                                <a:cubicBezTo>
                                  <a:pt x="221" y="192"/>
                                  <a:pt x="221" y="193"/>
                                  <a:pt x="220" y="193"/>
                                </a:cubicBezTo>
                                <a:close/>
                                <a:moveTo>
                                  <a:pt x="217" y="197"/>
                                </a:moveTo>
                                <a:cubicBezTo>
                                  <a:pt x="217" y="197"/>
                                  <a:pt x="217" y="197"/>
                                  <a:pt x="217" y="197"/>
                                </a:cubicBezTo>
                                <a:cubicBezTo>
                                  <a:pt x="216" y="199"/>
                                  <a:pt x="216" y="200"/>
                                  <a:pt x="215" y="201"/>
                                </a:cubicBezTo>
                                <a:cubicBezTo>
                                  <a:pt x="214" y="202"/>
                                  <a:pt x="213" y="204"/>
                                  <a:pt x="212" y="205"/>
                                </a:cubicBezTo>
                                <a:cubicBezTo>
                                  <a:pt x="212" y="205"/>
                                  <a:pt x="211" y="205"/>
                                  <a:pt x="211" y="205"/>
                                </a:cubicBezTo>
                                <a:cubicBezTo>
                                  <a:pt x="208" y="207"/>
                                  <a:pt x="204" y="210"/>
                                  <a:pt x="201" y="213"/>
                                </a:cubicBezTo>
                                <a:cubicBezTo>
                                  <a:pt x="205" y="209"/>
                                  <a:pt x="209" y="205"/>
                                  <a:pt x="212" y="200"/>
                                </a:cubicBezTo>
                                <a:cubicBezTo>
                                  <a:pt x="212" y="200"/>
                                  <a:pt x="212" y="200"/>
                                  <a:pt x="212" y="200"/>
                                </a:cubicBezTo>
                                <a:cubicBezTo>
                                  <a:pt x="212" y="200"/>
                                  <a:pt x="212" y="200"/>
                                  <a:pt x="212" y="200"/>
                                </a:cubicBezTo>
                                <a:cubicBezTo>
                                  <a:pt x="212" y="199"/>
                                  <a:pt x="212" y="199"/>
                                  <a:pt x="211" y="199"/>
                                </a:cubicBezTo>
                                <a:cubicBezTo>
                                  <a:pt x="211" y="199"/>
                                  <a:pt x="211" y="198"/>
                                  <a:pt x="212" y="198"/>
                                </a:cubicBezTo>
                                <a:cubicBezTo>
                                  <a:pt x="217" y="192"/>
                                  <a:pt x="222" y="186"/>
                                  <a:pt x="225" y="179"/>
                                </a:cubicBezTo>
                                <a:cubicBezTo>
                                  <a:pt x="227" y="176"/>
                                  <a:pt x="229" y="173"/>
                                  <a:pt x="231" y="170"/>
                                </a:cubicBezTo>
                                <a:cubicBezTo>
                                  <a:pt x="230" y="172"/>
                                  <a:pt x="230" y="174"/>
                                  <a:pt x="229" y="177"/>
                                </a:cubicBezTo>
                                <a:cubicBezTo>
                                  <a:pt x="225" y="183"/>
                                  <a:pt x="221" y="190"/>
                                  <a:pt x="217" y="197"/>
                                </a:cubicBezTo>
                                <a:close/>
                                <a:moveTo>
                                  <a:pt x="208" y="213"/>
                                </a:moveTo>
                                <a:cubicBezTo>
                                  <a:pt x="209" y="213"/>
                                  <a:pt x="209" y="212"/>
                                  <a:pt x="210" y="212"/>
                                </a:cubicBezTo>
                                <a:cubicBezTo>
                                  <a:pt x="210" y="212"/>
                                  <a:pt x="209" y="213"/>
                                  <a:pt x="209" y="213"/>
                                </a:cubicBezTo>
                                <a:cubicBezTo>
                                  <a:pt x="209" y="213"/>
                                  <a:pt x="209" y="213"/>
                                  <a:pt x="209" y="213"/>
                                </a:cubicBezTo>
                                <a:cubicBezTo>
                                  <a:pt x="209" y="213"/>
                                  <a:pt x="208" y="213"/>
                                  <a:pt x="208" y="213"/>
                                </a:cubicBezTo>
                                <a:cubicBezTo>
                                  <a:pt x="208" y="214"/>
                                  <a:pt x="208" y="214"/>
                                  <a:pt x="208" y="214"/>
                                </a:cubicBezTo>
                                <a:cubicBezTo>
                                  <a:pt x="208" y="214"/>
                                  <a:pt x="208" y="213"/>
                                  <a:pt x="208" y="213"/>
                                </a:cubicBezTo>
                                <a:close/>
                                <a:moveTo>
                                  <a:pt x="206" y="214"/>
                                </a:moveTo>
                                <a:cubicBezTo>
                                  <a:pt x="206" y="214"/>
                                  <a:pt x="205" y="215"/>
                                  <a:pt x="205" y="215"/>
                                </a:cubicBezTo>
                                <a:cubicBezTo>
                                  <a:pt x="206" y="213"/>
                                  <a:pt x="207" y="212"/>
                                  <a:pt x="209" y="210"/>
                                </a:cubicBezTo>
                                <a:cubicBezTo>
                                  <a:pt x="208" y="211"/>
                                  <a:pt x="207" y="213"/>
                                  <a:pt x="206" y="214"/>
                                </a:cubicBezTo>
                                <a:close/>
                                <a:moveTo>
                                  <a:pt x="209" y="211"/>
                                </a:moveTo>
                                <a:cubicBezTo>
                                  <a:pt x="210" y="210"/>
                                  <a:pt x="211" y="209"/>
                                  <a:pt x="211" y="209"/>
                                </a:cubicBezTo>
                                <a:cubicBezTo>
                                  <a:pt x="211" y="209"/>
                                  <a:pt x="211" y="210"/>
                                  <a:pt x="210" y="210"/>
                                </a:cubicBezTo>
                                <a:cubicBezTo>
                                  <a:pt x="210" y="211"/>
                                  <a:pt x="210" y="211"/>
                                  <a:pt x="209" y="211"/>
                                </a:cubicBezTo>
                                <a:close/>
                                <a:moveTo>
                                  <a:pt x="216" y="207"/>
                                </a:moveTo>
                                <a:cubicBezTo>
                                  <a:pt x="217" y="207"/>
                                  <a:pt x="217" y="207"/>
                                  <a:pt x="217" y="206"/>
                                </a:cubicBezTo>
                                <a:cubicBezTo>
                                  <a:pt x="215" y="209"/>
                                  <a:pt x="213" y="212"/>
                                  <a:pt x="212" y="215"/>
                                </a:cubicBezTo>
                                <a:cubicBezTo>
                                  <a:pt x="211" y="216"/>
                                  <a:pt x="210" y="216"/>
                                  <a:pt x="210" y="217"/>
                                </a:cubicBezTo>
                                <a:cubicBezTo>
                                  <a:pt x="212" y="214"/>
                                  <a:pt x="214" y="211"/>
                                  <a:pt x="216" y="207"/>
                                </a:cubicBezTo>
                                <a:close/>
                                <a:moveTo>
                                  <a:pt x="192" y="225"/>
                                </a:moveTo>
                                <a:cubicBezTo>
                                  <a:pt x="193" y="225"/>
                                  <a:pt x="193" y="225"/>
                                  <a:pt x="193" y="224"/>
                                </a:cubicBezTo>
                                <a:cubicBezTo>
                                  <a:pt x="193" y="225"/>
                                  <a:pt x="193" y="225"/>
                                  <a:pt x="194" y="225"/>
                                </a:cubicBezTo>
                                <a:cubicBezTo>
                                  <a:pt x="194" y="225"/>
                                  <a:pt x="194" y="225"/>
                                  <a:pt x="194" y="225"/>
                                </a:cubicBezTo>
                                <a:cubicBezTo>
                                  <a:pt x="191" y="227"/>
                                  <a:pt x="189" y="229"/>
                                  <a:pt x="187" y="231"/>
                                </a:cubicBezTo>
                                <a:cubicBezTo>
                                  <a:pt x="186" y="231"/>
                                  <a:pt x="185" y="232"/>
                                  <a:pt x="184" y="232"/>
                                </a:cubicBezTo>
                                <a:cubicBezTo>
                                  <a:pt x="184" y="232"/>
                                  <a:pt x="183" y="231"/>
                                  <a:pt x="183" y="231"/>
                                </a:cubicBezTo>
                                <a:cubicBezTo>
                                  <a:pt x="181" y="232"/>
                                  <a:pt x="179" y="233"/>
                                  <a:pt x="178" y="233"/>
                                </a:cubicBezTo>
                                <a:cubicBezTo>
                                  <a:pt x="179" y="233"/>
                                  <a:pt x="179" y="232"/>
                                  <a:pt x="180" y="231"/>
                                </a:cubicBezTo>
                                <a:cubicBezTo>
                                  <a:pt x="183" y="229"/>
                                  <a:pt x="186" y="227"/>
                                  <a:pt x="189" y="225"/>
                                </a:cubicBezTo>
                                <a:cubicBezTo>
                                  <a:pt x="192" y="224"/>
                                  <a:pt x="194" y="222"/>
                                  <a:pt x="196" y="220"/>
                                </a:cubicBezTo>
                                <a:cubicBezTo>
                                  <a:pt x="195" y="221"/>
                                  <a:pt x="194" y="222"/>
                                  <a:pt x="193" y="223"/>
                                </a:cubicBezTo>
                                <a:cubicBezTo>
                                  <a:pt x="193" y="223"/>
                                  <a:pt x="193" y="223"/>
                                  <a:pt x="193" y="223"/>
                                </a:cubicBezTo>
                                <a:cubicBezTo>
                                  <a:pt x="192" y="224"/>
                                  <a:pt x="192" y="224"/>
                                  <a:pt x="192" y="224"/>
                                </a:cubicBezTo>
                                <a:cubicBezTo>
                                  <a:pt x="191" y="225"/>
                                  <a:pt x="192" y="225"/>
                                  <a:pt x="192" y="225"/>
                                </a:cubicBezTo>
                                <a:close/>
                                <a:moveTo>
                                  <a:pt x="190" y="231"/>
                                </a:moveTo>
                                <a:cubicBezTo>
                                  <a:pt x="188" y="232"/>
                                  <a:pt x="187" y="233"/>
                                  <a:pt x="186" y="234"/>
                                </a:cubicBezTo>
                                <a:cubicBezTo>
                                  <a:pt x="186" y="233"/>
                                  <a:pt x="187" y="233"/>
                                  <a:pt x="187" y="232"/>
                                </a:cubicBezTo>
                                <a:cubicBezTo>
                                  <a:pt x="188" y="232"/>
                                  <a:pt x="189" y="231"/>
                                  <a:pt x="190" y="231"/>
                                </a:cubicBezTo>
                                <a:close/>
                                <a:moveTo>
                                  <a:pt x="118" y="243"/>
                                </a:moveTo>
                                <a:cubicBezTo>
                                  <a:pt x="116" y="242"/>
                                  <a:pt x="115" y="241"/>
                                  <a:pt x="113" y="241"/>
                                </a:cubicBezTo>
                                <a:cubicBezTo>
                                  <a:pt x="116" y="242"/>
                                  <a:pt x="120" y="243"/>
                                  <a:pt x="123" y="245"/>
                                </a:cubicBezTo>
                                <a:cubicBezTo>
                                  <a:pt x="121" y="246"/>
                                  <a:pt x="121" y="246"/>
                                  <a:pt x="121" y="246"/>
                                </a:cubicBezTo>
                                <a:cubicBezTo>
                                  <a:pt x="121" y="246"/>
                                  <a:pt x="121" y="246"/>
                                  <a:pt x="121" y="246"/>
                                </a:cubicBezTo>
                                <a:cubicBezTo>
                                  <a:pt x="120" y="245"/>
                                  <a:pt x="119" y="245"/>
                                  <a:pt x="119" y="245"/>
                                </a:cubicBezTo>
                                <a:cubicBezTo>
                                  <a:pt x="117" y="245"/>
                                  <a:pt x="116" y="244"/>
                                  <a:pt x="115" y="244"/>
                                </a:cubicBezTo>
                                <a:cubicBezTo>
                                  <a:pt x="116" y="244"/>
                                  <a:pt x="117" y="244"/>
                                  <a:pt x="118" y="244"/>
                                </a:cubicBezTo>
                                <a:cubicBezTo>
                                  <a:pt x="118" y="244"/>
                                  <a:pt x="119" y="243"/>
                                  <a:pt x="118" y="243"/>
                                </a:cubicBezTo>
                                <a:close/>
                                <a:moveTo>
                                  <a:pt x="60" y="233"/>
                                </a:moveTo>
                                <a:cubicBezTo>
                                  <a:pt x="66" y="236"/>
                                  <a:pt x="72" y="238"/>
                                  <a:pt x="78" y="240"/>
                                </a:cubicBezTo>
                                <a:cubicBezTo>
                                  <a:pt x="78" y="240"/>
                                  <a:pt x="78" y="241"/>
                                  <a:pt x="78" y="241"/>
                                </a:cubicBezTo>
                                <a:cubicBezTo>
                                  <a:pt x="78" y="241"/>
                                  <a:pt x="77" y="241"/>
                                  <a:pt x="77" y="241"/>
                                </a:cubicBezTo>
                                <a:cubicBezTo>
                                  <a:pt x="71" y="239"/>
                                  <a:pt x="66" y="236"/>
                                  <a:pt x="60" y="233"/>
                                </a:cubicBezTo>
                                <a:close/>
                                <a:moveTo>
                                  <a:pt x="5" y="106"/>
                                </a:moveTo>
                                <a:cubicBezTo>
                                  <a:pt x="5" y="107"/>
                                  <a:pt x="4" y="109"/>
                                  <a:pt x="4" y="110"/>
                                </a:cubicBezTo>
                                <a:cubicBezTo>
                                  <a:pt x="4" y="106"/>
                                  <a:pt x="4" y="102"/>
                                  <a:pt x="5" y="98"/>
                                </a:cubicBezTo>
                                <a:cubicBezTo>
                                  <a:pt x="6" y="99"/>
                                  <a:pt x="6" y="100"/>
                                  <a:pt x="6" y="101"/>
                                </a:cubicBezTo>
                                <a:cubicBezTo>
                                  <a:pt x="6" y="103"/>
                                  <a:pt x="6" y="104"/>
                                  <a:pt x="5" y="106"/>
                                </a:cubicBezTo>
                                <a:cubicBezTo>
                                  <a:pt x="5" y="106"/>
                                  <a:pt x="5" y="106"/>
                                  <a:pt x="5" y="106"/>
                                </a:cubicBezTo>
                                <a:close/>
                                <a:moveTo>
                                  <a:pt x="5" y="116"/>
                                </a:moveTo>
                                <a:cubicBezTo>
                                  <a:pt x="5" y="117"/>
                                  <a:pt x="5" y="118"/>
                                  <a:pt x="5" y="119"/>
                                </a:cubicBezTo>
                                <a:cubicBezTo>
                                  <a:pt x="5" y="120"/>
                                  <a:pt x="5" y="120"/>
                                  <a:pt x="5" y="121"/>
                                </a:cubicBezTo>
                                <a:cubicBezTo>
                                  <a:pt x="5" y="118"/>
                                  <a:pt x="5" y="116"/>
                                  <a:pt x="5" y="113"/>
                                </a:cubicBezTo>
                                <a:cubicBezTo>
                                  <a:pt x="5" y="114"/>
                                  <a:pt x="5" y="115"/>
                                  <a:pt x="5" y="116"/>
                                </a:cubicBezTo>
                                <a:close/>
                                <a:moveTo>
                                  <a:pt x="5" y="153"/>
                                </a:moveTo>
                                <a:cubicBezTo>
                                  <a:pt x="6" y="154"/>
                                  <a:pt x="6" y="155"/>
                                  <a:pt x="6" y="156"/>
                                </a:cubicBezTo>
                                <a:cubicBezTo>
                                  <a:pt x="6" y="156"/>
                                  <a:pt x="6" y="157"/>
                                  <a:pt x="7" y="157"/>
                                </a:cubicBezTo>
                                <a:cubicBezTo>
                                  <a:pt x="7" y="157"/>
                                  <a:pt x="7" y="158"/>
                                  <a:pt x="7" y="158"/>
                                </a:cubicBezTo>
                                <a:cubicBezTo>
                                  <a:pt x="7" y="158"/>
                                  <a:pt x="7" y="158"/>
                                  <a:pt x="7" y="158"/>
                                </a:cubicBezTo>
                                <a:cubicBezTo>
                                  <a:pt x="8" y="161"/>
                                  <a:pt x="8" y="164"/>
                                  <a:pt x="9" y="167"/>
                                </a:cubicBezTo>
                                <a:cubicBezTo>
                                  <a:pt x="9" y="166"/>
                                  <a:pt x="9" y="166"/>
                                  <a:pt x="9" y="165"/>
                                </a:cubicBezTo>
                                <a:cubicBezTo>
                                  <a:pt x="8" y="165"/>
                                  <a:pt x="7" y="165"/>
                                  <a:pt x="8" y="165"/>
                                </a:cubicBezTo>
                                <a:cubicBezTo>
                                  <a:pt x="5" y="156"/>
                                  <a:pt x="3" y="146"/>
                                  <a:pt x="2" y="136"/>
                                </a:cubicBezTo>
                                <a:cubicBezTo>
                                  <a:pt x="3" y="142"/>
                                  <a:pt x="4" y="147"/>
                                  <a:pt x="5" y="153"/>
                                </a:cubicBezTo>
                                <a:close/>
                                <a:moveTo>
                                  <a:pt x="2" y="119"/>
                                </a:moveTo>
                                <a:cubicBezTo>
                                  <a:pt x="2" y="117"/>
                                  <a:pt x="2" y="116"/>
                                  <a:pt x="2" y="114"/>
                                </a:cubicBezTo>
                                <a:cubicBezTo>
                                  <a:pt x="2" y="115"/>
                                  <a:pt x="2" y="116"/>
                                  <a:pt x="2" y="116"/>
                                </a:cubicBezTo>
                                <a:cubicBezTo>
                                  <a:pt x="2" y="116"/>
                                  <a:pt x="2" y="116"/>
                                  <a:pt x="2" y="116"/>
                                </a:cubicBezTo>
                                <a:cubicBezTo>
                                  <a:pt x="2" y="117"/>
                                  <a:pt x="2" y="118"/>
                                  <a:pt x="2" y="119"/>
                                </a:cubicBezTo>
                                <a:close/>
                                <a:moveTo>
                                  <a:pt x="13" y="106"/>
                                </a:moveTo>
                                <a:cubicBezTo>
                                  <a:pt x="13" y="112"/>
                                  <a:pt x="14" y="118"/>
                                  <a:pt x="15" y="124"/>
                                </a:cubicBezTo>
                                <a:cubicBezTo>
                                  <a:pt x="15" y="124"/>
                                  <a:pt x="14" y="124"/>
                                  <a:pt x="14" y="124"/>
                                </a:cubicBezTo>
                                <a:cubicBezTo>
                                  <a:pt x="14" y="123"/>
                                  <a:pt x="14" y="122"/>
                                  <a:pt x="14" y="121"/>
                                </a:cubicBezTo>
                                <a:cubicBezTo>
                                  <a:pt x="14" y="120"/>
                                  <a:pt x="13" y="120"/>
                                  <a:pt x="13" y="120"/>
                                </a:cubicBezTo>
                                <a:cubicBezTo>
                                  <a:pt x="12" y="116"/>
                                  <a:pt x="11" y="112"/>
                                  <a:pt x="11" y="108"/>
                                </a:cubicBezTo>
                                <a:cubicBezTo>
                                  <a:pt x="11" y="108"/>
                                  <a:pt x="12" y="108"/>
                                  <a:pt x="12" y="108"/>
                                </a:cubicBezTo>
                                <a:cubicBezTo>
                                  <a:pt x="12" y="107"/>
                                  <a:pt x="12" y="107"/>
                                  <a:pt x="13" y="106"/>
                                </a:cubicBezTo>
                                <a:close/>
                                <a:moveTo>
                                  <a:pt x="12" y="103"/>
                                </a:moveTo>
                                <a:cubicBezTo>
                                  <a:pt x="12" y="102"/>
                                  <a:pt x="12" y="101"/>
                                  <a:pt x="12" y="100"/>
                                </a:cubicBezTo>
                                <a:cubicBezTo>
                                  <a:pt x="12" y="101"/>
                                  <a:pt x="12" y="102"/>
                                  <a:pt x="12" y="103"/>
                                </a:cubicBezTo>
                                <a:cubicBezTo>
                                  <a:pt x="12" y="103"/>
                                  <a:pt x="12" y="103"/>
                                  <a:pt x="12" y="103"/>
                                </a:cubicBezTo>
                                <a:close/>
                                <a:moveTo>
                                  <a:pt x="13" y="94"/>
                                </a:moveTo>
                                <a:cubicBezTo>
                                  <a:pt x="13" y="93"/>
                                  <a:pt x="14" y="93"/>
                                  <a:pt x="14" y="93"/>
                                </a:cubicBezTo>
                                <a:cubicBezTo>
                                  <a:pt x="14" y="94"/>
                                  <a:pt x="14" y="95"/>
                                  <a:pt x="14" y="96"/>
                                </a:cubicBezTo>
                                <a:cubicBezTo>
                                  <a:pt x="13" y="95"/>
                                  <a:pt x="13" y="95"/>
                                  <a:pt x="13" y="94"/>
                                </a:cubicBezTo>
                                <a:close/>
                                <a:moveTo>
                                  <a:pt x="15" y="72"/>
                                </a:moveTo>
                                <a:cubicBezTo>
                                  <a:pt x="16" y="72"/>
                                  <a:pt x="16" y="72"/>
                                  <a:pt x="17" y="72"/>
                                </a:cubicBezTo>
                                <a:cubicBezTo>
                                  <a:pt x="15" y="74"/>
                                  <a:pt x="13" y="77"/>
                                  <a:pt x="11" y="80"/>
                                </a:cubicBezTo>
                                <a:cubicBezTo>
                                  <a:pt x="11" y="79"/>
                                  <a:pt x="11" y="79"/>
                                  <a:pt x="11" y="79"/>
                                </a:cubicBezTo>
                                <a:cubicBezTo>
                                  <a:pt x="12" y="78"/>
                                  <a:pt x="12" y="78"/>
                                  <a:pt x="12" y="77"/>
                                </a:cubicBezTo>
                                <a:cubicBezTo>
                                  <a:pt x="13" y="75"/>
                                  <a:pt x="14" y="73"/>
                                  <a:pt x="14" y="71"/>
                                </a:cubicBezTo>
                                <a:cubicBezTo>
                                  <a:pt x="15" y="72"/>
                                  <a:pt x="15" y="72"/>
                                  <a:pt x="15" y="72"/>
                                </a:cubicBezTo>
                                <a:close/>
                                <a:moveTo>
                                  <a:pt x="36" y="41"/>
                                </a:moveTo>
                                <a:cubicBezTo>
                                  <a:pt x="36" y="41"/>
                                  <a:pt x="36" y="41"/>
                                  <a:pt x="37" y="41"/>
                                </a:cubicBezTo>
                                <a:cubicBezTo>
                                  <a:pt x="37" y="40"/>
                                  <a:pt x="38" y="40"/>
                                  <a:pt x="39" y="40"/>
                                </a:cubicBezTo>
                                <a:cubicBezTo>
                                  <a:pt x="37" y="41"/>
                                  <a:pt x="35" y="43"/>
                                  <a:pt x="34" y="45"/>
                                </a:cubicBezTo>
                                <a:cubicBezTo>
                                  <a:pt x="30" y="49"/>
                                  <a:pt x="26" y="53"/>
                                  <a:pt x="24" y="58"/>
                                </a:cubicBezTo>
                                <a:cubicBezTo>
                                  <a:pt x="22" y="59"/>
                                  <a:pt x="21" y="61"/>
                                  <a:pt x="19" y="63"/>
                                </a:cubicBezTo>
                                <a:cubicBezTo>
                                  <a:pt x="24" y="55"/>
                                  <a:pt x="30" y="47"/>
                                  <a:pt x="36" y="41"/>
                                </a:cubicBezTo>
                                <a:close/>
                                <a:moveTo>
                                  <a:pt x="124" y="9"/>
                                </a:moveTo>
                                <a:cubicBezTo>
                                  <a:pt x="123" y="9"/>
                                  <a:pt x="123" y="9"/>
                                  <a:pt x="123" y="9"/>
                                </a:cubicBezTo>
                                <a:cubicBezTo>
                                  <a:pt x="120" y="9"/>
                                  <a:pt x="118" y="9"/>
                                  <a:pt x="115" y="9"/>
                                </a:cubicBezTo>
                                <a:cubicBezTo>
                                  <a:pt x="115" y="9"/>
                                  <a:pt x="115" y="9"/>
                                  <a:pt x="115" y="10"/>
                                </a:cubicBezTo>
                                <a:cubicBezTo>
                                  <a:pt x="114" y="10"/>
                                  <a:pt x="114" y="10"/>
                                  <a:pt x="113" y="10"/>
                                </a:cubicBezTo>
                                <a:cubicBezTo>
                                  <a:pt x="113" y="10"/>
                                  <a:pt x="113" y="9"/>
                                  <a:pt x="113" y="9"/>
                                </a:cubicBezTo>
                                <a:cubicBezTo>
                                  <a:pt x="114" y="9"/>
                                  <a:pt x="115" y="8"/>
                                  <a:pt x="116" y="8"/>
                                </a:cubicBezTo>
                                <a:cubicBezTo>
                                  <a:pt x="116" y="7"/>
                                  <a:pt x="116" y="7"/>
                                  <a:pt x="116" y="7"/>
                                </a:cubicBezTo>
                                <a:cubicBezTo>
                                  <a:pt x="119" y="8"/>
                                  <a:pt x="121" y="8"/>
                                  <a:pt x="124" y="9"/>
                                </a:cubicBezTo>
                                <a:close/>
                                <a:moveTo>
                                  <a:pt x="118" y="4"/>
                                </a:moveTo>
                                <a:cubicBezTo>
                                  <a:pt x="118" y="4"/>
                                  <a:pt x="118" y="4"/>
                                  <a:pt x="118" y="4"/>
                                </a:cubicBezTo>
                                <a:cubicBezTo>
                                  <a:pt x="118" y="5"/>
                                  <a:pt x="119" y="5"/>
                                  <a:pt x="120" y="5"/>
                                </a:cubicBezTo>
                                <a:cubicBezTo>
                                  <a:pt x="120" y="5"/>
                                  <a:pt x="120" y="5"/>
                                  <a:pt x="120" y="5"/>
                                </a:cubicBezTo>
                                <a:cubicBezTo>
                                  <a:pt x="119" y="5"/>
                                  <a:pt x="119" y="5"/>
                                  <a:pt x="118" y="5"/>
                                </a:cubicBezTo>
                                <a:cubicBezTo>
                                  <a:pt x="118" y="5"/>
                                  <a:pt x="118" y="5"/>
                                  <a:pt x="118" y="4"/>
                                </a:cubicBezTo>
                                <a:close/>
                                <a:moveTo>
                                  <a:pt x="233" y="77"/>
                                </a:moveTo>
                                <a:cubicBezTo>
                                  <a:pt x="233" y="77"/>
                                  <a:pt x="234" y="77"/>
                                  <a:pt x="234" y="77"/>
                                </a:cubicBezTo>
                                <a:cubicBezTo>
                                  <a:pt x="236" y="79"/>
                                  <a:pt x="237" y="82"/>
                                  <a:pt x="239" y="85"/>
                                </a:cubicBezTo>
                                <a:cubicBezTo>
                                  <a:pt x="239" y="86"/>
                                  <a:pt x="239" y="87"/>
                                  <a:pt x="239" y="88"/>
                                </a:cubicBezTo>
                                <a:cubicBezTo>
                                  <a:pt x="240" y="90"/>
                                  <a:pt x="240" y="92"/>
                                  <a:pt x="240" y="93"/>
                                </a:cubicBezTo>
                                <a:cubicBezTo>
                                  <a:pt x="238" y="88"/>
                                  <a:pt x="235" y="82"/>
                                  <a:pt x="233" y="77"/>
                                </a:cubicBezTo>
                                <a:close/>
                                <a:moveTo>
                                  <a:pt x="241" y="99"/>
                                </a:moveTo>
                                <a:cubicBezTo>
                                  <a:pt x="242" y="103"/>
                                  <a:pt x="243" y="108"/>
                                  <a:pt x="244" y="112"/>
                                </a:cubicBezTo>
                                <a:cubicBezTo>
                                  <a:pt x="244" y="113"/>
                                  <a:pt x="244" y="114"/>
                                  <a:pt x="244" y="115"/>
                                </a:cubicBezTo>
                                <a:cubicBezTo>
                                  <a:pt x="243" y="110"/>
                                  <a:pt x="241" y="105"/>
                                  <a:pt x="240" y="100"/>
                                </a:cubicBezTo>
                                <a:cubicBezTo>
                                  <a:pt x="240" y="99"/>
                                  <a:pt x="240" y="99"/>
                                  <a:pt x="240" y="98"/>
                                </a:cubicBezTo>
                                <a:cubicBezTo>
                                  <a:pt x="239" y="96"/>
                                  <a:pt x="238" y="94"/>
                                  <a:pt x="238" y="92"/>
                                </a:cubicBezTo>
                                <a:cubicBezTo>
                                  <a:pt x="239" y="94"/>
                                  <a:pt x="240" y="97"/>
                                  <a:pt x="241" y="99"/>
                                </a:cubicBezTo>
                                <a:close/>
                                <a:moveTo>
                                  <a:pt x="235" y="172"/>
                                </a:moveTo>
                                <a:cubicBezTo>
                                  <a:pt x="235" y="173"/>
                                  <a:pt x="234" y="175"/>
                                  <a:pt x="233" y="176"/>
                                </a:cubicBezTo>
                                <a:cubicBezTo>
                                  <a:pt x="232" y="178"/>
                                  <a:pt x="231" y="180"/>
                                  <a:pt x="230" y="182"/>
                                </a:cubicBezTo>
                                <a:cubicBezTo>
                                  <a:pt x="230" y="181"/>
                                  <a:pt x="230" y="180"/>
                                  <a:pt x="230" y="180"/>
                                </a:cubicBezTo>
                                <a:cubicBezTo>
                                  <a:pt x="232" y="177"/>
                                  <a:pt x="234" y="173"/>
                                  <a:pt x="235" y="170"/>
                                </a:cubicBezTo>
                                <a:cubicBezTo>
                                  <a:pt x="235" y="171"/>
                                  <a:pt x="235" y="171"/>
                                  <a:pt x="235" y="171"/>
                                </a:cubicBezTo>
                                <a:cubicBezTo>
                                  <a:pt x="235" y="172"/>
                                  <a:pt x="235" y="172"/>
                                  <a:pt x="235" y="172"/>
                                </a:cubicBezTo>
                                <a:close/>
                                <a:moveTo>
                                  <a:pt x="235" y="161"/>
                                </a:moveTo>
                                <a:cubicBezTo>
                                  <a:pt x="234" y="164"/>
                                  <a:pt x="234" y="167"/>
                                  <a:pt x="233" y="170"/>
                                </a:cubicBezTo>
                                <a:cubicBezTo>
                                  <a:pt x="233" y="171"/>
                                  <a:pt x="232" y="172"/>
                                  <a:pt x="232" y="172"/>
                                </a:cubicBezTo>
                                <a:cubicBezTo>
                                  <a:pt x="232" y="171"/>
                                  <a:pt x="232" y="170"/>
                                  <a:pt x="233" y="168"/>
                                </a:cubicBezTo>
                                <a:cubicBezTo>
                                  <a:pt x="233" y="168"/>
                                  <a:pt x="233" y="168"/>
                                  <a:pt x="232" y="168"/>
                                </a:cubicBezTo>
                                <a:cubicBezTo>
                                  <a:pt x="233" y="167"/>
                                  <a:pt x="233" y="167"/>
                                  <a:pt x="233" y="166"/>
                                </a:cubicBezTo>
                                <a:cubicBezTo>
                                  <a:pt x="234" y="165"/>
                                  <a:pt x="233" y="165"/>
                                  <a:pt x="233" y="165"/>
                                </a:cubicBezTo>
                                <a:cubicBezTo>
                                  <a:pt x="233" y="164"/>
                                  <a:pt x="234" y="163"/>
                                  <a:pt x="235" y="161"/>
                                </a:cubicBezTo>
                                <a:close/>
                                <a:moveTo>
                                  <a:pt x="234" y="158"/>
                                </a:moveTo>
                                <a:cubicBezTo>
                                  <a:pt x="235" y="156"/>
                                  <a:pt x="236" y="154"/>
                                  <a:pt x="236" y="152"/>
                                </a:cubicBezTo>
                                <a:cubicBezTo>
                                  <a:pt x="236" y="153"/>
                                  <a:pt x="236" y="155"/>
                                  <a:pt x="236" y="156"/>
                                </a:cubicBezTo>
                                <a:cubicBezTo>
                                  <a:pt x="235" y="157"/>
                                  <a:pt x="234" y="157"/>
                                  <a:pt x="234" y="158"/>
                                </a:cubicBezTo>
                                <a:close/>
                                <a:moveTo>
                                  <a:pt x="231" y="154"/>
                                </a:moveTo>
                                <a:cubicBezTo>
                                  <a:pt x="231" y="154"/>
                                  <a:pt x="231" y="154"/>
                                  <a:pt x="231" y="154"/>
                                </a:cubicBezTo>
                                <a:cubicBezTo>
                                  <a:pt x="230" y="155"/>
                                  <a:pt x="229" y="156"/>
                                  <a:pt x="229" y="157"/>
                                </a:cubicBezTo>
                                <a:cubicBezTo>
                                  <a:pt x="229" y="154"/>
                                  <a:pt x="229" y="152"/>
                                  <a:pt x="229" y="150"/>
                                </a:cubicBezTo>
                                <a:cubicBezTo>
                                  <a:pt x="232" y="139"/>
                                  <a:pt x="233" y="126"/>
                                  <a:pt x="232" y="114"/>
                                </a:cubicBezTo>
                                <a:cubicBezTo>
                                  <a:pt x="233" y="116"/>
                                  <a:pt x="234" y="117"/>
                                  <a:pt x="234" y="118"/>
                                </a:cubicBezTo>
                                <a:cubicBezTo>
                                  <a:pt x="233" y="130"/>
                                  <a:pt x="233" y="142"/>
                                  <a:pt x="231" y="154"/>
                                </a:cubicBezTo>
                                <a:close/>
                                <a:moveTo>
                                  <a:pt x="201" y="205"/>
                                </a:moveTo>
                                <a:cubicBezTo>
                                  <a:pt x="201" y="204"/>
                                  <a:pt x="202" y="203"/>
                                  <a:pt x="203" y="203"/>
                                </a:cubicBezTo>
                                <a:cubicBezTo>
                                  <a:pt x="203" y="202"/>
                                  <a:pt x="203" y="202"/>
                                  <a:pt x="203" y="202"/>
                                </a:cubicBezTo>
                                <a:cubicBezTo>
                                  <a:pt x="205" y="200"/>
                                  <a:pt x="206" y="199"/>
                                  <a:pt x="208" y="197"/>
                                </a:cubicBezTo>
                                <a:cubicBezTo>
                                  <a:pt x="208" y="198"/>
                                  <a:pt x="207" y="198"/>
                                  <a:pt x="207" y="198"/>
                                </a:cubicBezTo>
                                <a:cubicBezTo>
                                  <a:pt x="205" y="201"/>
                                  <a:pt x="203" y="203"/>
                                  <a:pt x="201" y="205"/>
                                </a:cubicBezTo>
                                <a:close/>
                                <a:moveTo>
                                  <a:pt x="97" y="227"/>
                                </a:moveTo>
                                <a:cubicBezTo>
                                  <a:pt x="98" y="227"/>
                                  <a:pt x="98" y="227"/>
                                  <a:pt x="99" y="227"/>
                                </a:cubicBezTo>
                                <a:cubicBezTo>
                                  <a:pt x="101" y="228"/>
                                  <a:pt x="102" y="229"/>
                                  <a:pt x="104" y="229"/>
                                </a:cubicBezTo>
                                <a:cubicBezTo>
                                  <a:pt x="106" y="231"/>
                                  <a:pt x="108" y="232"/>
                                  <a:pt x="110" y="233"/>
                                </a:cubicBezTo>
                                <a:cubicBezTo>
                                  <a:pt x="110" y="233"/>
                                  <a:pt x="109" y="233"/>
                                  <a:pt x="109" y="233"/>
                                </a:cubicBezTo>
                                <a:cubicBezTo>
                                  <a:pt x="105" y="231"/>
                                  <a:pt x="101" y="229"/>
                                  <a:pt x="97" y="227"/>
                                </a:cubicBezTo>
                                <a:close/>
                                <a:moveTo>
                                  <a:pt x="103" y="237"/>
                                </a:moveTo>
                                <a:cubicBezTo>
                                  <a:pt x="102" y="237"/>
                                  <a:pt x="101" y="237"/>
                                  <a:pt x="100" y="237"/>
                                </a:cubicBezTo>
                                <a:cubicBezTo>
                                  <a:pt x="100" y="237"/>
                                  <a:pt x="100" y="237"/>
                                  <a:pt x="100" y="237"/>
                                </a:cubicBezTo>
                                <a:cubicBezTo>
                                  <a:pt x="100" y="237"/>
                                  <a:pt x="100" y="236"/>
                                  <a:pt x="100" y="236"/>
                                </a:cubicBezTo>
                                <a:cubicBezTo>
                                  <a:pt x="100" y="236"/>
                                  <a:pt x="100" y="236"/>
                                  <a:pt x="100" y="236"/>
                                </a:cubicBezTo>
                                <a:cubicBezTo>
                                  <a:pt x="101" y="237"/>
                                  <a:pt x="102" y="237"/>
                                  <a:pt x="103" y="237"/>
                                </a:cubicBezTo>
                                <a:close/>
                                <a:moveTo>
                                  <a:pt x="75" y="232"/>
                                </a:moveTo>
                                <a:cubicBezTo>
                                  <a:pt x="74" y="232"/>
                                  <a:pt x="74" y="232"/>
                                  <a:pt x="74" y="232"/>
                                </a:cubicBezTo>
                                <a:cubicBezTo>
                                  <a:pt x="75" y="232"/>
                                  <a:pt x="75" y="232"/>
                                  <a:pt x="76" y="232"/>
                                </a:cubicBezTo>
                                <a:cubicBezTo>
                                  <a:pt x="78" y="233"/>
                                  <a:pt x="79" y="234"/>
                                  <a:pt x="81" y="235"/>
                                </a:cubicBezTo>
                                <a:cubicBezTo>
                                  <a:pt x="81" y="235"/>
                                  <a:pt x="81" y="235"/>
                                  <a:pt x="82" y="235"/>
                                </a:cubicBezTo>
                                <a:cubicBezTo>
                                  <a:pt x="79" y="234"/>
                                  <a:pt x="77" y="233"/>
                                  <a:pt x="75" y="232"/>
                                </a:cubicBezTo>
                                <a:close/>
                                <a:moveTo>
                                  <a:pt x="82" y="241"/>
                                </a:moveTo>
                                <a:cubicBezTo>
                                  <a:pt x="82" y="241"/>
                                  <a:pt x="83" y="241"/>
                                  <a:pt x="83" y="241"/>
                                </a:cubicBezTo>
                                <a:cubicBezTo>
                                  <a:pt x="83" y="241"/>
                                  <a:pt x="83" y="241"/>
                                  <a:pt x="83" y="241"/>
                                </a:cubicBezTo>
                                <a:cubicBezTo>
                                  <a:pt x="84" y="241"/>
                                  <a:pt x="84" y="241"/>
                                  <a:pt x="84" y="242"/>
                                </a:cubicBezTo>
                                <a:cubicBezTo>
                                  <a:pt x="83" y="241"/>
                                  <a:pt x="83" y="241"/>
                                  <a:pt x="82" y="241"/>
                                </a:cubicBezTo>
                                <a:cubicBezTo>
                                  <a:pt x="82" y="241"/>
                                  <a:pt x="81" y="241"/>
                                  <a:pt x="81" y="240"/>
                                </a:cubicBezTo>
                                <a:cubicBezTo>
                                  <a:pt x="81" y="241"/>
                                  <a:pt x="81" y="241"/>
                                  <a:pt x="82" y="241"/>
                                </a:cubicBezTo>
                                <a:close/>
                                <a:moveTo>
                                  <a:pt x="72" y="229"/>
                                </a:moveTo>
                                <a:cubicBezTo>
                                  <a:pt x="72" y="229"/>
                                  <a:pt x="72" y="228"/>
                                  <a:pt x="71" y="228"/>
                                </a:cubicBezTo>
                                <a:cubicBezTo>
                                  <a:pt x="72" y="228"/>
                                  <a:pt x="72" y="228"/>
                                  <a:pt x="73" y="229"/>
                                </a:cubicBezTo>
                                <a:cubicBezTo>
                                  <a:pt x="74" y="229"/>
                                  <a:pt x="74" y="230"/>
                                  <a:pt x="75" y="230"/>
                                </a:cubicBezTo>
                                <a:cubicBezTo>
                                  <a:pt x="74" y="230"/>
                                  <a:pt x="73" y="229"/>
                                  <a:pt x="72" y="229"/>
                                </a:cubicBezTo>
                                <a:close/>
                                <a:moveTo>
                                  <a:pt x="73" y="237"/>
                                </a:moveTo>
                                <a:cubicBezTo>
                                  <a:pt x="73" y="237"/>
                                  <a:pt x="73" y="237"/>
                                  <a:pt x="73" y="237"/>
                                </a:cubicBezTo>
                                <a:cubicBezTo>
                                  <a:pt x="71" y="236"/>
                                  <a:pt x="68" y="235"/>
                                  <a:pt x="66" y="234"/>
                                </a:cubicBezTo>
                                <a:cubicBezTo>
                                  <a:pt x="68" y="235"/>
                                  <a:pt x="71" y="236"/>
                                  <a:pt x="73" y="237"/>
                                </a:cubicBezTo>
                                <a:close/>
                                <a:moveTo>
                                  <a:pt x="35" y="201"/>
                                </a:moveTo>
                                <a:cubicBezTo>
                                  <a:pt x="35" y="201"/>
                                  <a:pt x="35" y="200"/>
                                  <a:pt x="35" y="200"/>
                                </a:cubicBezTo>
                                <a:cubicBezTo>
                                  <a:pt x="35" y="200"/>
                                  <a:pt x="35" y="201"/>
                                  <a:pt x="35" y="201"/>
                                </a:cubicBezTo>
                                <a:cubicBezTo>
                                  <a:pt x="36" y="201"/>
                                  <a:pt x="36" y="202"/>
                                  <a:pt x="37" y="202"/>
                                </a:cubicBezTo>
                                <a:cubicBezTo>
                                  <a:pt x="37" y="203"/>
                                  <a:pt x="37" y="203"/>
                                  <a:pt x="37" y="203"/>
                                </a:cubicBezTo>
                                <a:cubicBezTo>
                                  <a:pt x="38" y="203"/>
                                  <a:pt x="38" y="203"/>
                                  <a:pt x="38" y="203"/>
                                </a:cubicBezTo>
                                <a:cubicBezTo>
                                  <a:pt x="38" y="204"/>
                                  <a:pt x="39" y="205"/>
                                  <a:pt x="40" y="206"/>
                                </a:cubicBezTo>
                                <a:cubicBezTo>
                                  <a:pt x="41" y="207"/>
                                  <a:pt x="42" y="208"/>
                                  <a:pt x="43" y="209"/>
                                </a:cubicBezTo>
                                <a:cubicBezTo>
                                  <a:pt x="41" y="208"/>
                                  <a:pt x="40" y="207"/>
                                  <a:pt x="39" y="206"/>
                                </a:cubicBezTo>
                                <a:cubicBezTo>
                                  <a:pt x="38" y="205"/>
                                  <a:pt x="36" y="203"/>
                                  <a:pt x="35" y="202"/>
                                </a:cubicBezTo>
                                <a:cubicBezTo>
                                  <a:pt x="35" y="201"/>
                                  <a:pt x="35" y="201"/>
                                  <a:pt x="35" y="201"/>
                                </a:cubicBezTo>
                                <a:close/>
                                <a:moveTo>
                                  <a:pt x="37" y="197"/>
                                </a:moveTo>
                                <a:cubicBezTo>
                                  <a:pt x="37" y="197"/>
                                  <a:pt x="37" y="197"/>
                                  <a:pt x="38" y="197"/>
                                </a:cubicBezTo>
                                <a:cubicBezTo>
                                  <a:pt x="39" y="200"/>
                                  <a:pt x="41" y="202"/>
                                  <a:pt x="43" y="204"/>
                                </a:cubicBezTo>
                                <a:cubicBezTo>
                                  <a:pt x="42" y="203"/>
                                  <a:pt x="40" y="201"/>
                                  <a:pt x="39" y="200"/>
                                </a:cubicBezTo>
                                <a:cubicBezTo>
                                  <a:pt x="38" y="199"/>
                                  <a:pt x="38" y="198"/>
                                  <a:pt x="37" y="197"/>
                                </a:cubicBezTo>
                                <a:close/>
                                <a:moveTo>
                                  <a:pt x="25" y="144"/>
                                </a:moveTo>
                                <a:cubicBezTo>
                                  <a:pt x="25" y="142"/>
                                  <a:pt x="24" y="140"/>
                                  <a:pt x="24" y="138"/>
                                </a:cubicBezTo>
                                <a:cubicBezTo>
                                  <a:pt x="24" y="138"/>
                                  <a:pt x="24" y="138"/>
                                  <a:pt x="24" y="138"/>
                                </a:cubicBezTo>
                                <a:cubicBezTo>
                                  <a:pt x="25" y="140"/>
                                  <a:pt x="26" y="143"/>
                                  <a:pt x="27" y="145"/>
                                </a:cubicBezTo>
                                <a:cubicBezTo>
                                  <a:pt x="27" y="146"/>
                                  <a:pt x="27" y="146"/>
                                  <a:pt x="27" y="146"/>
                                </a:cubicBezTo>
                                <a:cubicBezTo>
                                  <a:pt x="27" y="147"/>
                                  <a:pt x="27" y="147"/>
                                  <a:pt x="27" y="147"/>
                                </a:cubicBezTo>
                                <a:cubicBezTo>
                                  <a:pt x="28" y="148"/>
                                  <a:pt x="28" y="148"/>
                                  <a:pt x="28" y="148"/>
                                </a:cubicBezTo>
                                <a:cubicBezTo>
                                  <a:pt x="28" y="149"/>
                                  <a:pt x="28" y="150"/>
                                  <a:pt x="28" y="151"/>
                                </a:cubicBezTo>
                                <a:cubicBezTo>
                                  <a:pt x="27" y="149"/>
                                  <a:pt x="26" y="146"/>
                                  <a:pt x="25" y="144"/>
                                </a:cubicBezTo>
                                <a:close/>
                                <a:moveTo>
                                  <a:pt x="28" y="177"/>
                                </a:moveTo>
                                <a:cubicBezTo>
                                  <a:pt x="27" y="176"/>
                                  <a:pt x="26" y="174"/>
                                  <a:pt x="26" y="173"/>
                                </a:cubicBezTo>
                                <a:cubicBezTo>
                                  <a:pt x="26" y="173"/>
                                  <a:pt x="26" y="173"/>
                                  <a:pt x="26" y="173"/>
                                </a:cubicBezTo>
                                <a:cubicBezTo>
                                  <a:pt x="26" y="172"/>
                                  <a:pt x="26" y="172"/>
                                  <a:pt x="26" y="172"/>
                                </a:cubicBezTo>
                                <a:cubicBezTo>
                                  <a:pt x="27" y="173"/>
                                  <a:pt x="27" y="175"/>
                                  <a:pt x="28" y="177"/>
                                </a:cubicBezTo>
                                <a:close/>
                                <a:moveTo>
                                  <a:pt x="25" y="61"/>
                                </a:moveTo>
                                <a:cubicBezTo>
                                  <a:pt x="24" y="61"/>
                                  <a:pt x="24" y="61"/>
                                  <a:pt x="24" y="61"/>
                                </a:cubicBezTo>
                                <a:cubicBezTo>
                                  <a:pt x="25" y="60"/>
                                  <a:pt x="26" y="59"/>
                                  <a:pt x="27" y="58"/>
                                </a:cubicBezTo>
                                <a:cubicBezTo>
                                  <a:pt x="27" y="58"/>
                                  <a:pt x="27" y="58"/>
                                  <a:pt x="27" y="58"/>
                                </a:cubicBezTo>
                                <a:cubicBezTo>
                                  <a:pt x="26" y="59"/>
                                  <a:pt x="26" y="60"/>
                                  <a:pt x="25" y="61"/>
                                </a:cubicBezTo>
                                <a:close/>
                                <a:moveTo>
                                  <a:pt x="27" y="62"/>
                                </a:moveTo>
                                <a:cubicBezTo>
                                  <a:pt x="26" y="63"/>
                                  <a:pt x="25" y="64"/>
                                  <a:pt x="25" y="66"/>
                                </a:cubicBezTo>
                                <a:cubicBezTo>
                                  <a:pt x="25" y="64"/>
                                  <a:pt x="26" y="63"/>
                                  <a:pt x="26" y="62"/>
                                </a:cubicBezTo>
                                <a:cubicBezTo>
                                  <a:pt x="27" y="62"/>
                                  <a:pt x="27" y="62"/>
                                  <a:pt x="27" y="62"/>
                                </a:cubicBezTo>
                                <a:close/>
                                <a:moveTo>
                                  <a:pt x="25" y="68"/>
                                </a:moveTo>
                                <a:cubicBezTo>
                                  <a:pt x="26" y="66"/>
                                  <a:pt x="27" y="63"/>
                                  <a:pt x="29" y="61"/>
                                </a:cubicBezTo>
                                <a:cubicBezTo>
                                  <a:pt x="30" y="61"/>
                                  <a:pt x="31" y="60"/>
                                  <a:pt x="32" y="59"/>
                                </a:cubicBezTo>
                                <a:cubicBezTo>
                                  <a:pt x="32" y="60"/>
                                  <a:pt x="32" y="61"/>
                                  <a:pt x="31" y="62"/>
                                </a:cubicBezTo>
                                <a:cubicBezTo>
                                  <a:pt x="30" y="63"/>
                                  <a:pt x="29" y="64"/>
                                  <a:pt x="28" y="66"/>
                                </a:cubicBezTo>
                                <a:cubicBezTo>
                                  <a:pt x="27" y="66"/>
                                  <a:pt x="26" y="67"/>
                                  <a:pt x="25" y="68"/>
                                </a:cubicBezTo>
                                <a:close/>
                                <a:moveTo>
                                  <a:pt x="25" y="69"/>
                                </a:moveTo>
                                <a:cubicBezTo>
                                  <a:pt x="23" y="71"/>
                                  <a:pt x="22" y="73"/>
                                  <a:pt x="20" y="75"/>
                                </a:cubicBezTo>
                                <a:cubicBezTo>
                                  <a:pt x="21" y="73"/>
                                  <a:pt x="22" y="72"/>
                                  <a:pt x="23" y="70"/>
                                </a:cubicBezTo>
                                <a:cubicBezTo>
                                  <a:pt x="24" y="70"/>
                                  <a:pt x="24" y="69"/>
                                  <a:pt x="25" y="69"/>
                                </a:cubicBezTo>
                                <a:close/>
                                <a:moveTo>
                                  <a:pt x="110" y="12"/>
                                </a:moveTo>
                                <a:cubicBezTo>
                                  <a:pt x="110" y="12"/>
                                  <a:pt x="109" y="12"/>
                                  <a:pt x="109" y="12"/>
                                </a:cubicBezTo>
                                <a:cubicBezTo>
                                  <a:pt x="109" y="11"/>
                                  <a:pt x="109" y="11"/>
                                  <a:pt x="110" y="11"/>
                                </a:cubicBezTo>
                                <a:cubicBezTo>
                                  <a:pt x="112" y="11"/>
                                  <a:pt x="113" y="11"/>
                                  <a:pt x="115" y="12"/>
                                </a:cubicBezTo>
                                <a:cubicBezTo>
                                  <a:pt x="112" y="13"/>
                                  <a:pt x="110" y="14"/>
                                  <a:pt x="107" y="15"/>
                                </a:cubicBezTo>
                                <a:cubicBezTo>
                                  <a:pt x="107" y="15"/>
                                  <a:pt x="107" y="15"/>
                                  <a:pt x="106" y="15"/>
                                </a:cubicBezTo>
                                <a:cubicBezTo>
                                  <a:pt x="108" y="14"/>
                                  <a:pt x="109" y="14"/>
                                  <a:pt x="110" y="13"/>
                                </a:cubicBezTo>
                                <a:cubicBezTo>
                                  <a:pt x="111" y="13"/>
                                  <a:pt x="111" y="12"/>
                                  <a:pt x="110" y="12"/>
                                </a:cubicBezTo>
                                <a:close/>
                                <a:moveTo>
                                  <a:pt x="122" y="39"/>
                                </a:moveTo>
                                <a:cubicBezTo>
                                  <a:pt x="126" y="38"/>
                                  <a:pt x="129" y="37"/>
                                  <a:pt x="133" y="36"/>
                                </a:cubicBezTo>
                                <a:cubicBezTo>
                                  <a:pt x="135" y="36"/>
                                  <a:pt x="137" y="36"/>
                                  <a:pt x="140" y="36"/>
                                </a:cubicBezTo>
                                <a:cubicBezTo>
                                  <a:pt x="137" y="37"/>
                                  <a:pt x="134" y="39"/>
                                  <a:pt x="132" y="40"/>
                                </a:cubicBezTo>
                                <a:cubicBezTo>
                                  <a:pt x="127" y="41"/>
                                  <a:pt x="122" y="41"/>
                                  <a:pt x="117" y="41"/>
                                </a:cubicBezTo>
                                <a:cubicBezTo>
                                  <a:pt x="119" y="39"/>
                                  <a:pt x="120" y="38"/>
                                  <a:pt x="121" y="36"/>
                                </a:cubicBezTo>
                                <a:cubicBezTo>
                                  <a:pt x="122" y="36"/>
                                  <a:pt x="123" y="36"/>
                                  <a:pt x="123" y="36"/>
                                </a:cubicBezTo>
                                <a:cubicBezTo>
                                  <a:pt x="123" y="36"/>
                                  <a:pt x="122" y="37"/>
                                  <a:pt x="122" y="37"/>
                                </a:cubicBezTo>
                                <a:cubicBezTo>
                                  <a:pt x="121" y="38"/>
                                  <a:pt x="121" y="39"/>
                                  <a:pt x="122" y="39"/>
                                </a:cubicBezTo>
                                <a:close/>
                                <a:moveTo>
                                  <a:pt x="125" y="36"/>
                                </a:moveTo>
                                <a:cubicBezTo>
                                  <a:pt x="126" y="36"/>
                                  <a:pt x="126" y="36"/>
                                  <a:pt x="127" y="36"/>
                                </a:cubicBezTo>
                                <a:cubicBezTo>
                                  <a:pt x="127" y="36"/>
                                  <a:pt x="128" y="36"/>
                                  <a:pt x="128" y="36"/>
                                </a:cubicBezTo>
                                <a:cubicBezTo>
                                  <a:pt x="127" y="36"/>
                                  <a:pt x="126" y="36"/>
                                  <a:pt x="125" y="36"/>
                                </a:cubicBezTo>
                                <a:close/>
                                <a:moveTo>
                                  <a:pt x="129" y="31"/>
                                </a:moveTo>
                                <a:cubicBezTo>
                                  <a:pt x="129" y="31"/>
                                  <a:pt x="129" y="31"/>
                                  <a:pt x="130" y="31"/>
                                </a:cubicBezTo>
                                <a:cubicBezTo>
                                  <a:pt x="130" y="31"/>
                                  <a:pt x="131" y="31"/>
                                  <a:pt x="131" y="31"/>
                                </a:cubicBezTo>
                                <a:cubicBezTo>
                                  <a:pt x="131" y="31"/>
                                  <a:pt x="131" y="31"/>
                                  <a:pt x="130" y="31"/>
                                </a:cubicBezTo>
                                <a:cubicBezTo>
                                  <a:pt x="130" y="31"/>
                                  <a:pt x="130" y="31"/>
                                  <a:pt x="129" y="31"/>
                                </a:cubicBezTo>
                                <a:cubicBezTo>
                                  <a:pt x="129" y="31"/>
                                  <a:pt x="129" y="31"/>
                                  <a:pt x="129" y="31"/>
                                </a:cubicBezTo>
                                <a:close/>
                                <a:moveTo>
                                  <a:pt x="128" y="18"/>
                                </a:moveTo>
                                <a:cubicBezTo>
                                  <a:pt x="129" y="17"/>
                                  <a:pt x="130" y="17"/>
                                  <a:pt x="131" y="16"/>
                                </a:cubicBezTo>
                                <a:cubicBezTo>
                                  <a:pt x="131" y="16"/>
                                  <a:pt x="132" y="16"/>
                                  <a:pt x="133" y="17"/>
                                </a:cubicBezTo>
                                <a:cubicBezTo>
                                  <a:pt x="132" y="17"/>
                                  <a:pt x="131" y="18"/>
                                  <a:pt x="130" y="18"/>
                                </a:cubicBezTo>
                                <a:cubicBezTo>
                                  <a:pt x="129" y="18"/>
                                  <a:pt x="128" y="18"/>
                                  <a:pt x="128" y="18"/>
                                </a:cubicBezTo>
                                <a:close/>
                                <a:moveTo>
                                  <a:pt x="129" y="22"/>
                                </a:moveTo>
                                <a:cubicBezTo>
                                  <a:pt x="129" y="22"/>
                                  <a:pt x="128" y="23"/>
                                  <a:pt x="128" y="23"/>
                                </a:cubicBezTo>
                                <a:cubicBezTo>
                                  <a:pt x="127" y="23"/>
                                  <a:pt x="127" y="23"/>
                                  <a:pt x="127" y="23"/>
                                </a:cubicBezTo>
                                <a:cubicBezTo>
                                  <a:pt x="127" y="23"/>
                                  <a:pt x="128" y="22"/>
                                  <a:pt x="129" y="22"/>
                                </a:cubicBezTo>
                                <a:cubicBezTo>
                                  <a:pt x="129" y="22"/>
                                  <a:pt x="129" y="22"/>
                                  <a:pt x="129" y="22"/>
                                </a:cubicBezTo>
                                <a:close/>
                                <a:moveTo>
                                  <a:pt x="132" y="22"/>
                                </a:moveTo>
                                <a:cubicBezTo>
                                  <a:pt x="132" y="22"/>
                                  <a:pt x="133" y="22"/>
                                  <a:pt x="133" y="22"/>
                                </a:cubicBezTo>
                                <a:cubicBezTo>
                                  <a:pt x="135" y="23"/>
                                  <a:pt x="137" y="24"/>
                                  <a:pt x="140" y="24"/>
                                </a:cubicBezTo>
                                <a:cubicBezTo>
                                  <a:pt x="139" y="24"/>
                                  <a:pt x="139" y="24"/>
                                  <a:pt x="139" y="24"/>
                                </a:cubicBezTo>
                                <a:cubicBezTo>
                                  <a:pt x="138" y="24"/>
                                  <a:pt x="137" y="24"/>
                                  <a:pt x="136" y="24"/>
                                </a:cubicBezTo>
                                <a:cubicBezTo>
                                  <a:pt x="134" y="24"/>
                                  <a:pt x="132" y="24"/>
                                  <a:pt x="130" y="23"/>
                                </a:cubicBezTo>
                                <a:cubicBezTo>
                                  <a:pt x="131" y="23"/>
                                  <a:pt x="131" y="23"/>
                                  <a:pt x="132" y="22"/>
                                </a:cubicBezTo>
                                <a:close/>
                                <a:moveTo>
                                  <a:pt x="163" y="18"/>
                                </a:moveTo>
                                <a:cubicBezTo>
                                  <a:pt x="163" y="17"/>
                                  <a:pt x="162" y="17"/>
                                  <a:pt x="162" y="17"/>
                                </a:cubicBezTo>
                                <a:cubicBezTo>
                                  <a:pt x="164" y="17"/>
                                  <a:pt x="165" y="18"/>
                                  <a:pt x="167" y="19"/>
                                </a:cubicBezTo>
                                <a:cubicBezTo>
                                  <a:pt x="167" y="19"/>
                                  <a:pt x="168" y="20"/>
                                  <a:pt x="168" y="20"/>
                                </a:cubicBezTo>
                                <a:cubicBezTo>
                                  <a:pt x="167" y="19"/>
                                  <a:pt x="165" y="18"/>
                                  <a:pt x="163" y="18"/>
                                </a:cubicBezTo>
                                <a:close/>
                                <a:moveTo>
                                  <a:pt x="178" y="27"/>
                                </a:moveTo>
                                <a:cubicBezTo>
                                  <a:pt x="174" y="25"/>
                                  <a:pt x="170" y="23"/>
                                  <a:pt x="165" y="21"/>
                                </a:cubicBezTo>
                                <a:cubicBezTo>
                                  <a:pt x="165" y="21"/>
                                  <a:pt x="166" y="21"/>
                                  <a:pt x="166" y="20"/>
                                </a:cubicBezTo>
                                <a:cubicBezTo>
                                  <a:pt x="170" y="22"/>
                                  <a:pt x="174" y="24"/>
                                  <a:pt x="178" y="27"/>
                                </a:cubicBezTo>
                                <a:close/>
                                <a:moveTo>
                                  <a:pt x="164" y="22"/>
                                </a:moveTo>
                                <a:cubicBezTo>
                                  <a:pt x="164" y="22"/>
                                  <a:pt x="164" y="22"/>
                                  <a:pt x="164" y="23"/>
                                </a:cubicBezTo>
                                <a:cubicBezTo>
                                  <a:pt x="164" y="23"/>
                                  <a:pt x="164" y="23"/>
                                  <a:pt x="164" y="23"/>
                                </a:cubicBezTo>
                                <a:cubicBezTo>
                                  <a:pt x="163" y="23"/>
                                  <a:pt x="161" y="24"/>
                                  <a:pt x="160" y="24"/>
                                </a:cubicBezTo>
                                <a:cubicBezTo>
                                  <a:pt x="160" y="24"/>
                                  <a:pt x="160" y="24"/>
                                  <a:pt x="160" y="24"/>
                                </a:cubicBezTo>
                                <a:cubicBezTo>
                                  <a:pt x="160" y="24"/>
                                  <a:pt x="160" y="23"/>
                                  <a:pt x="159" y="23"/>
                                </a:cubicBezTo>
                                <a:cubicBezTo>
                                  <a:pt x="158" y="23"/>
                                  <a:pt x="158" y="23"/>
                                  <a:pt x="157" y="24"/>
                                </a:cubicBezTo>
                                <a:cubicBezTo>
                                  <a:pt x="155" y="23"/>
                                  <a:pt x="154" y="23"/>
                                  <a:pt x="152" y="22"/>
                                </a:cubicBezTo>
                                <a:cubicBezTo>
                                  <a:pt x="152" y="22"/>
                                  <a:pt x="151" y="22"/>
                                  <a:pt x="150" y="21"/>
                                </a:cubicBezTo>
                                <a:cubicBezTo>
                                  <a:pt x="152" y="20"/>
                                  <a:pt x="153" y="20"/>
                                  <a:pt x="155" y="19"/>
                                </a:cubicBezTo>
                                <a:cubicBezTo>
                                  <a:pt x="158" y="20"/>
                                  <a:pt x="161" y="21"/>
                                  <a:pt x="164" y="22"/>
                                </a:cubicBezTo>
                                <a:close/>
                                <a:moveTo>
                                  <a:pt x="193" y="49"/>
                                </a:moveTo>
                                <a:cubicBezTo>
                                  <a:pt x="193" y="49"/>
                                  <a:pt x="194" y="49"/>
                                  <a:pt x="194" y="49"/>
                                </a:cubicBezTo>
                                <a:cubicBezTo>
                                  <a:pt x="195" y="51"/>
                                  <a:pt x="196" y="52"/>
                                  <a:pt x="198" y="54"/>
                                </a:cubicBezTo>
                                <a:cubicBezTo>
                                  <a:pt x="195" y="52"/>
                                  <a:pt x="193" y="51"/>
                                  <a:pt x="191" y="49"/>
                                </a:cubicBezTo>
                                <a:cubicBezTo>
                                  <a:pt x="192" y="49"/>
                                  <a:pt x="192" y="49"/>
                                  <a:pt x="193" y="49"/>
                                </a:cubicBezTo>
                                <a:close/>
                                <a:moveTo>
                                  <a:pt x="192" y="43"/>
                                </a:moveTo>
                                <a:cubicBezTo>
                                  <a:pt x="192" y="43"/>
                                  <a:pt x="193" y="43"/>
                                  <a:pt x="193" y="42"/>
                                </a:cubicBezTo>
                                <a:cubicBezTo>
                                  <a:pt x="193" y="43"/>
                                  <a:pt x="194" y="44"/>
                                  <a:pt x="195" y="45"/>
                                </a:cubicBezTo>
                                <a:cubicBezTo>
                                  <a:pt x="194" y="44"/>
                                  <a:pt x="193" y="43"/>
                                  <a:pt x="192" y="43"/>
                                </a:cubicBezTo>
                                <a:close/>
                                <a:moveTo>
                                  <a:pt x="229" y="141"/>
                                </a:moveTo>
                                <a:cubicBezTo>
                                  <a:pt x="230" y="132"/>
                                  <a:pt x="230" y="122"/>
                                  <a:pt x="230" y="113"/>
                                </a:cubicBezTo>
                                <a:cubicBezTo>
                                  <a:pt x="231" y="113"/>
                                  <a:pt x="231" y="113"/>
                                  <a:pt x="231" y="113"/>
                                </a:cubicBezTo>
                                <a:cubicBezTo>
                                  <a:pt x="231" y="122"/>
                                  <a:pt x="231" y="132"/>
                                  <a:pt x="229" y="141"/>
                                </a:cubicBezTo>
                                <a:close/>
                                <a:moveTo>
                                  <a:pt x="231" y="101"/>
                                </a:moveTo>
                                <a:cubicBezTo>
                                  <a:pt x="231" y="102"/>
                                  <a:pt x="231" y="103"/>
                                  <a:pt x="232" y="103"/>
                                </a:cubicBezTo>
                                <a:cubicBezTo>
                                  <a:pt x="232" y="103"/>
                                  <a:pt x="231" y="104"/>
                                  <a:pt x="231" y="104"/>
                                </a:cubicBezTo>
                                <a:cubicBezTo>
                                  <a:pt x="231" y="103"/>
                                  <a:pt x="231" y="102"/>
                                  <a:pt x="231" y="101"/>
                                </a:cubicBezTo>
                                <a:close/>
                                <a:moveTo>
                                  <a:pt x="229" y="97"/>
                                </a:moveTo>
                                <a:cubicBezTo>
                                  <a:pt x="229" y="98"/>
                                  <a:pt x="229" y="99"/>
                                  <a:pt x="230" y="99"/>
                                </a:cubicBezTo>
                                <a:cubicBezTo>
                                  <a:pt x="230" y="99"/>
                                  <a:pt x="229" y="99"/>
                                  <a:pt x="229" y="99"/>
                                </a:cubicBezTo>
                                <a:cubicBezTo>
                                  <a:pt x="229" y="99"/>
                                  <a:pt x="229" y="100"/>
                                  <a:pt x="228" y="100"/>
                                </a:cubicBezTo>
                                <a:cubicBezTo>
                                  <a:pt x="228" y="99"/>
                                  <a:pt x="228" y="99"/>
                                  <a:pt x="228" y="98"/>
                                </a:cubicBezTo>
                                <a:cubicBezTo>
                                  <a:pt x="228" y="98"/>
                                  <a:pt x="228" y="98"/>
                                  <a:pt x="229" y="97"/>
                                </a:cubicBezTo>
                                <a:close/>
                                <a:moveTo>
                                  <a:pt x="227" y="96"/>
                                </a:moveTo>
                                <a:cubicBezTo>
                                  <a:pt x="227" y="95"/>
                                  <a:pt x="226" y="94"/>
                                  <a:pt x="226" y="92"/>
                                </a:cubicBezTo>
                                <a:cubicBezTo>
                                  <a:pt x="226" y="92"/>
                                  <a:pt x="226" y="92"/>
                                  <a:pt x="226" y="92"/>
                                </a:cubicBezTo>
                                <a:cubicBezTo>
                                  <a:pt x="226" y="94"/>
                                  <a:pt x="227" y="95"/>
                                  <a:pt x="228" y="96"/>
                                </a:cubicBezTo>
                                <a:cubicBezTo>
                                  <a:pt x="228" y="96"/>
                                  <a:pt x="227" y="96"/>
                                  <a:pt x="227" y="96"/>
                                </a:cubicBezTo>
                                <a:close/>
                                <a:moveTo>
                                  <a:pt x="227" y="92"/>
                                </a:moveTo>
                                <a:cubicBezTo>
                                  <a:pt x="228" y="91"/>
                                  <a:pt x="228" y="91"/>
                                  <a:pt x="228" y="91"/>
                                </a:cubicBezTo>
                                <a:cubicBezTo>
                                  <a:pt x="229" y="93"/>
                                  <a:pt x="229" y="94"/>
                                  <a:pt x="230" y="96"/>
                                </a:cubicBezTo>
                                <a:cubicBezTo>
                                  <a:pt x="229" y="95"/>
                                  <a:pt x="228" y="93"/>
                                  <a:pt x="227" y="92"/>
                                </a:cubicBezTo>
                                <a:close/>
                                <a:moveTo>
                                  <a:pt x="228" y="89"/>
                                </a:moveTo>
                                <a:cubicBezTo>
                                  <a:pt x="227" y="89"/>
                                  <a:pt x="227" y="90"/>
                                  <a:pt x="226" y="90"/>
                                </a:cubicBezTo>
                                <a:cubicBezTo>
                                  <a:pt x="225" y="89"/>
                                  <a:pt x="225" y="87"/>
                                  <a:pt x="224" y="86"/>
                                </a:cubicBezTo>
                                <a:cubicBezTo>
                                  <a:pt x="224" y="86"/>
                                  <a:pt x="224" y="86"/>
                                  <a:pt x="224" y="86"/>
                                </a:cubicBezTo>
                                <a:cubicBezTo>
                                  <a:pt x="225" y="85"/>
                                  <a:pt x="226" y="85"/>
                                  <a:pt x="227" y="84"/>
                                </a:cubicBezTo>
                                <a:cubicBezTo>
                                  <a:pt x="227" y="86"/>
                                  <a:pt x="228" y="87"/>
                                  <a:pt x="228" y="89"/>
                                </a:cubicBezTo>
                                <a:cubicBezTo>
                                  <a:pt x="228" y="89"/>
                                  <a:pt x="228" y="89"/>
                                  <a:pt x="228" y="89"/>
                                </a:cubicBezTo>
                                <a:close/>
                                <a:moveTo>
                                  <a:pt x="225" y="97"/>
                                </a:moveTo>
                                <a:cubicBezTo>
                                  <a:pt x="225" y="97"/>
                                  <a:pt x="225" y="97"/>
                                  <a:pt x="225" y="97"/>
                                </a:cubicBezTo>
                                <a:cubicBezTo>
                                  <a:pt x="225" y="96"/>
                                  <a:pt x="224" y="95"/>
                                  <a:pt x="224" y="94"/>
                                </a:cubicBezTo>
                                <a:cubicBezTo>
                                  <a:pt x="224" y="93"/>
                                  <a:pt x="224" y="93"/>
                                  <a:pt x="224" y="93"/>
                                </a:cubicBezTo>
                                <a:cubicBezTo>
                                  <a:pt x="225" y="95"/>
                                  <a:pt x="225" y="96"/>
                                  <a:pt x="225" y="97"/>
                                </a:cubicBezTo>
                                <a:close/>
                                <a:moveTo>
                                  <a:pt x="142" y="227"/>
                                </a:moveTo>
                                <a:cubicBezTo>
                                  <a:pt x="143" y="226"/>
                                  <a:pt x="144" y="225"/>
                                  <a:pt x="145" y="225"/>
                                </a:cubicBezTo>
                                <a:cubicBezTo>
                                  <a:pt x="144" y="225"/>
                                  <a:pt x="144" y="226"/>
                                  <a:pt x="143" y="227"/>
                                </a:cubicBezTo>
                                <a:cubicBezTo>
                                  <a:pt x="143" y="227"/>
                                  <a:pt x="142" y="227"/>
                                  <a:pt x="142" y="227"/>
                                </a:cubicBezTo>
                                <a:close/>
                                <a:moveTo>
                                  <a:pt x="143" y="227"/>
                                </a:moveTo>
                                <a:cubicBezTo>
                                  <a:pt x="142" y="227"/>
                                  <a:pt x="142" y="227"/>
                                  <a:pt x="142" y="227"/>
                                </a:cubicBezTo>
                                <a:cubicBezTo>
                                  <a:pt x="142" y="227"/>
                                  <a:pt x="142" y="228"/>
                                  <a:pt x="142" y="228"/>
                                </a:cubicBezTo>
                                <a:cubicBezTo>
                                  <a:pt x="142" y="228"/>
                                  <a:pt x="141" y="228"/>
                                  <a:pt x="141" y="228"/>
                                </a:cubicBezTo>
                                <a:cubicBezTo>
                                  <a:pt x="141" y="228"/>
                                  <a:pt x="141" y="228"/>
                                  <a:pt x="141" y="227"/>
                                </a:cubicBezTo>
                                <a:cubicBezTo>
                                  <a:pt x="141" y="227"/>
                                  <a:pt x="141" y="227"/>
                                  <a:pt x="141" y="227"/>
                                </a:cubicBezTo>
                                <a:cubicBezTo>
                                  <a:pt x="142" y="227"/>
                                  <a:pt x="142" y="227"/>
                                  <a:pt x="143" y="227"/>
                                </a:cubicBezTo>
                                <a:close/>
                                <a:moveTo>
                                  <a:pt x="130" y="228"/>
                                </a:moveTo>
                                <a:cubicBezTo>
                                  <a:pt x="130" y="227"/>
                                  <a:pt x="130" y="227"/>
                                  <a:pt x="130" y="226"/>
                                </a:cubicBezTo>
                                <a:cubicBezTo>
                                  <a:pt x="130" y="226"/>
                                  <a:pt x="130" y="225"/>
                                  <a:pt x="131" y="225"/>
                                </a:cubicBezTo>
                                <a:cubicBezTo>
                                  <a:pt x="139" y="218"/>
                                  <a:pt x="146" y="211"/>
                                  <a:pt x="154" y="203"/>
                                </a:cubicBezTo>
                                <a:cubicBezTo>
                                  <a:pt x="159" y="200"/>
                                  <a:pt x="163" y="196"/>
                                  <a:pt x="168" y="192"/>
                                </a:cubicBezTo>
                                <a:cubicBezTo>
                                  <a:pt x="168" y="192"/>
                                  <a:pt x="169" y="192"/>
                                  <a:pt x="169" y="192"/>
                                </a:cubicBezTo>
                                <a:cubicBezTo>
                                  <a:pt x="169" y="191"/>
                                  <a:pt x="169" y="191"/>
                                  <a:pt x="170" y="191"/>
                                </a:cubicBezTo>
                                <a:cubicBezTo>
                                  <a:pt x="171" y="190"/>
                                  <a:pt x="172" y="189"/>
                                  <a:pt x="173" y="188"/>
                                </a:cubicBezTo>
                                <a:cubicBezTo>
                                  <a:pt x="167" y="194"/>
                                  <a:pt x="161" y="200"/>
                                  <a:pt x="155" y="206"/>
                                </a:cubicBezTo>
                                <a:cubicBezTo>
                                  <a:pt x="151" y="209"/>
                                  <a:pt x="146" y="213"/>
                                  <a:pt x="143" y="217"/>
                                </a:cubicBezTo>
                                <a:cubicBezTo>
                                  <a:pt x="142" y="218"/>
                                  <a:pt x="142" y="218"/>
                                  <a:pt x="143" y="219"/>
                                </a:cubicBezTo>
                                <a:cubicBezTo>
                                  <a:pt x="140" y="221"/>
                                  <a:pt x="138" y="223"/>
                                  <a:pt x="136" y="225"/>
                                </a:cubicBezTo>
                                <a:cubicBezTo>
                                  <a:pt x="134" y="226"/>
                                  <a:pt x="132" y="227"/>
                                  <a:pt x="130" y="228"/>
                                </a:cubicBezTo>
                                <a:close/>
                                <a:moveTo>
                                  <a:pt x="138" y="227"/>
                                </a:moveTo>
                                <a:cubicBezTo>
                                  <a:pt x="138" y="227"/>
                                  <a:pt x="138" y="228"/>
                                  <a:pt x="137" y="228"/>
                                </a:cubicBezTo>
                                <a:cubicBezTo>
                                  <a:pt x="137" y="228"/>
                                  <a:pt x="136" y="228"/>
                                  <a:pt x="135" y="228"/>
                                </a:cubicBezTo>
                                <a:cubicBezTo>
                                  <a:pt x="135" y="228"/>
                                  <a:pt x="136" y="228"/>
                                  <a:pt x="136" y="228"/>
                                </a:cubicBezTo>
                                <a:cubicBezTo>
                                  <a:pt x="137" y="227"/>
                                  <a:pt x="137" y="227"/>
                                  <a:pt x="138" y="227"/>
                                </a:cubicBezTo>
                                <a:close/>
                                <a:moveTo>
                                  <a:pt x="121" y="226"/>
                                </a:moveTo>
                                <a:cubicBezTo>
                                  <a:pt x="121" y="226"/>
                                  <a:pt x="121" y="226"/>
                                  <a:pt x="121" y="226"/>
                                </a:cubicBezTo>
                                <a:cubicBezTo>
                                  <a:pt x="121" y="225"/>
                                  <a:pt x="122" y="224"/>
                                  <a:pt x="123" y="223"/>
                                </a:cubicBezTo>
                                <a:cubicBezTo>
                                  <a:pt x="123" y="224"/>
                                  <a:pt x="123" y="224"/>
                                  <a:pt x="124" y="224"/>
                                </a:cubicBezTo>
                                <a:cubicBezTo>
                                  <a:pt x="123" y="225"/>
                                  <a:pt x="122" y="225"/>
                                  <a:pt x="121" y="226"/>
                                </a:cubicBezTo>
                                <a:close/>
                                <a:moveTo>
                                  <a:pt x="124" y="228"/>
                                </a:moveTo>
                                <a:cubicBezTo>
                                  <a:pt x="123" y="228"/>
                                  <a:pt x="123" y="228"/>
                                  <a:pt x="123" y="228"/>
                                </a:cubicBezTo>
                                <a:cubicBezTo>
                                  <a:pt x="123" y="228"/>
                                  <a:pt x="123" y="228"/>
                                  <a:pt x="122" y="228"/>
                                </a:cubicBezTo>
                                <a:cubicBezTo>
                                  <a:pt x="123" y="228"/>
                                  <a:pt x="123" y="228"/>
                                  <a:pt x="123" y="228"/>
                                </a:cubicBezTo>
                                <a:cubicBezTo>
                                  <a:pt x="123" y="228"/>
                                  <a:pt x="123" y="228"/>
                                  <a:pt x="124" y="228"/>
                                </a:cubicBezTo>
                                <a:close/>
                                <a:moveTo>
                                  <a:pt x="115" y="215"/>
                                </a:moveTo>
                                <a:cubicBezTo>
                                  <a:pt x="115" y="215"/>
                                  <a:pt x="114" y="215"/>
                                  <a:pt x="114" y="215"/>
                                </a:cubicBezTo>
                                <a:cubicBezTo>
                                  <a:pt x="115" y="214"/>
                                  <a:pt x="116" y="213"/>
                                  <a:pt x="117" y="212"/>
                                </a:cubicBezTo>
                                <a:cubicBezTo>
                                  <a:pt x="118" y="213"/>
                                  <a:pt x="118" y="213"/>
                                  <a:pt x="119" y="214"/>
                                </a:cubicBezTo>
                                <a:cubicBezTo>
                                  <a:pt x="119" y="214"/>
                                  <a:pt x="119" y="214"/>
                                  <a:pt x="119" y="214"/>
                                </a:cubicBezTo>
                                <a:cubicBezTo>
                                  <a:pt x="119" y="214"/>
                                  <a:pt x="119" y="214"/>
                                  <a:pt x="119" y="214"/>
                                </a:cubicBezTo>
                                <a:cubicBezTo>
                                  <a:pt x="118" y="215"/>
                                  <a:pt x="116" y="215"/>
                                  <a:pt x="115" y="215"/>
                                </a:cubicBezTo>
                                <a:close/>
                                <a:moveTo>
                                  <a:pt x="118" y="223"/>
                                </a:moveTo>
                                <a:cubicBezTo>
                                  <a:pt x="117" y="223"/>
                                  <a:pt x="117" y="223"/>
                                  <a:pt x="116" y="224"/>
                                </a:cubicBezTo>
                                <a:cubicBezTo>
                                  <a:pt x="116" y="223"/>
                                  <a:pt x="116" y="223"/>
                                  <a:pt x="115" y="223"/>
                                </a:cubicBezTo>
                                <a:cubicBezTo>
                                  <a:pt x="116" y="223"/>
                                  <a:pt x="117" y="222"/>
                                  <a:pt x="117" y="222"/>
                                </a:cubicBezTo>
                                <a:cubicBezTo>
                                  <a:pt x="117" y="222"/>
                                  <a:pt x="118" y="222"/>
                                  <a:pt x="118" y="223"/>
                                </a:cubicBezTo>
                                <a:close/>
                                <a:moveTo>
                                  <a:pt x="110" y="219"/>
                                </a:moveTo>
                                <a:cubicBezTo>
                                  <a:pt x="110" y="219"/>
                                  <a:pt x="111" y="219"/>
                                  <a:pt x="111" y="219"/>
                                </a:cubicBezTo>
                                <a:cubicBezTo>
                                  <a:pt x="111" y="219"/>
                                  <a:pt x="111" y="218"/>
                                  <a:pt x="112" y="218"/>
                                </a:cubicBezTo>
                                <a:cubicBezTo>
                                  <a:pt x="112" y="219"/>
                                  <a:pt x="113" y="219"/>
                                  <a:pt x="113" y="219"/>
                                </a:cubicBezTo>
                                <a:cubicBezTo>
                                  <a:pt x="113" y="220"/>
                                  <a:pt x="113" y="220"/>
                                  <a:pt x="112" y="221"/>
                                </a:cubicBezTo>
                                <a:cubicBezTo>
                                  <a:pt x="112" y="220"/>
                                  <a:pt x="111" y="220"/>
                                  <a:pt x="110" y="219"/>
                                </a:cubicBezTo>
                                <a:close/>
                                <a:moveTo>
                                  <a:pt x="114" y="230"/>
                                </a:moveTo>
                                <a:cubicBezTo>
                                  <a:pt x="113" y="230"/>
                                  <a:pt x="113" y="230"/>
                                  <a:pt x="112" y="230"/>
                                </a:cubicBezTo>
                                <a:cubicBezTo>
                                  <a:pt x="112" y="230"/>
                                  <a:pt x="111" y="229"/>
                                  <a:pt x="110" y="229"/>
                                </a:cubicBezTo>
                                <a:cubicBezTo>
                                  <a:pt x="111" y="229"/>
                                  <a:pt x="111" y="229"/>
                                  <a:pt x="111" y="228"/>
                                </a:cubicBezTo>
                                <a:cubicBezTo>
                                  <a:pt x="112" y="229"/>
                                  <a:pt x="113" y="229"/>
                                  <a:pt x="114" y="230"/>
                                </a:cubicBezTo>
                                <a:close/>
                                <a:moveTo>
                                  <a:pt x="82" y="198"/>
                                </a:moveTo>
                                <a:cubicBezTo>
                                  <a:pt x="82" y="198"/>
                                  <a:pt x="82" y="197"/>
                                  <a:pt x="83" y="197"/>
                                </a:cubicBezTo>
                                <a:cubicBezTo>
                                  <a:pt x="83" y="197"/>
                                  <a:pt x="83" y="197"/>
                                  <a:pt x="83" y="197"/>
                                </a:cubicBezTo>
                                <a:cubicBezTo>
                                  <a:pt x="83" y="198"/>
                                  <a:pt x="82" y="198"/>
                                  <a:pt x="82" y="199"/>
                                </a:cubicBezTo>
                                <a:lnTo>
                                  <a:pt x="82" y="198"/>
                                </a:lnTo>
                                <a:close/>
                                <a:moveTo>
                                  <a:pt x="82" y="203"/>
                                </a:moveTo>
                                <a:cubicBezTo>
                                  <a:pt x="82" y="203"/>
                                  <a:pt x="81" y="203"/>
                                  <a:pt x="81" y="203"/>
                                </a:cubicBezTo>
                                <a:cubicBezTo>
                                  <a:pt x="81" y="203"/>
                                  <a:pt x="81" y="203"/>
                                  <a:pt x="80" y="203"/>
                                </a:cubicBezTo>
                                <a:cubicBezTo>
                                  <a:pt x="80" y="202"/>
                                  <a:pt x="81" y="202"/>
                                  <a:pt x="81" y="202"/>
                                </a:cubicBezTo>
                                <a:cubicBezTo>
                                  <a:pt x="81" y="202"/>
                                  <a:pt x="81" y="202"/>
                                  <a:pt x="81" y="202"/>
                                </a:cubicBezTo>
                                <a:cubicBezTo>
                                  <a:pt x="81" y="202"/>
                                  <a:pt x="81" y="203"/>
                                  <a:pt x="82" y="203"/>
                                </a:cubicBezTo>
                                <a:close/>
                                <a:moveTo>
                                  <a:pt x="69" y="210"/>
                                </a:moveTo>
                                <a:cubicBezTo>
                                  <a:pt x="68" y="209"/>
                                  <a:pt x="67" y="208"/>
                                  <a:pt x="66" y="207"/>
                                </a:cubicBezTo>
                                <a:cubicBezTo>
                                  <a:pt x="66" y="207"/>
                                  <a:pt x="66" y="207"/>
                                  <a:pt x="66" y="207"/>
                                </a:cubicBezTo>
                                <a:cubicBezTo>
                                  <a:pt x="68" y="209"/>
                                  <a:pt x="70" y="210"/>
                                  <a:pt x="71" y="212"/>
                                </a:cubicBezTo>
                                <a:cubicBezTo>
                                  <a:pt x="71" y="212"/>
                                  <a:pt x="71" y="212"/>
                                  <a:pt x="71" y="212"/>
                                </a:cubicBezTo>
                                <a:cubicBezTo>
                                  <a:pt x="70" y="212"/>
                                  <a:pt x="70" y="212"/>
                                  <a:pt x="69" y="212"/>
                                </a:cubicBezTo>
                                <a:cubicBezTo>
                                  <a:pt x="69" y="212"/>
                                  <a:pt x="69" y="211"/>
                                  <a:pt x="69" y="211"/>
                                </a:cubicBezTo>
                                <a:cubicBezTo>
                                  <a:pt x="69" y="211"/>
                                  <a:pt x="69" y="210"/>
                                  <a:pt x="69" y="210"/>
                                </a:cubicBezTo>
                                <a:close/>
                                <a:moveTo>
                                  <a:pt x="59" y="213"/>
                                </a:moveTo>
                                <a:cubicBezTo>
                                  <a:pt x="59" y="213"/>
                                  <a:pt x="58" y="212"/>
                                  <a:pt x="57" y="211"/>
                                </a:cubicBezTo>
                                <a:cubicBezTo>
                                  <a:pt x="60" y="213"/>
                                  <a:pt x="62" y="215"/>
                                  <a:pt x="65" y="216"/>
                                </a:cubicBezTo>
                                <a:cubicBezTo>
                                  <a:pt x="63" y="215"/>
                                  <a:pt x="61" y="214"/>
                                  <a:pt x="59" y="213"/>
                                </a:cubicBezTo>
                                <a:close/>
                                <a:moveTo>
                                  <a:pt x="60" y="216"/>
                                </a:moveTo>
                                <a:cubicBezTo>
                                  <a:pt x="58" y="215"/>
                                  <a:pt x="55" y="213"/>
                                  <a:pt x="53" y="212"/>
                                </a:cubicBezTo>
                                <a:cubicBezTo>
                                  <a:pt x="55" y="213"/>
                                  <a:pt x="57" y="214"/>
                                  <a:pt x="59" y="215"/>
                                </a:cubicBezTo>
                                <a:cubicBezTo>
                                  <a:pt x="59" y="215"/>
                                  <a:pt x="60" y="216"/>
                                  <a:pt x="60" y="216"/>
                                </a:cubicBezTo>
                                <a:close/>
                                <a:moveTo>
                                  <a:pt x="55" y="204"/>
                                </a:moveTo>
                                <a:cubicBezTo>
                                  <a:pt x="55" y="204"/>
                                  <a:pt x="56" y="205"/>
                                  <a:pt x="56" y="205"/>
                                </a:cubicBezTo>
                                <a:cubicBezTo>
                                  <a:pt x="57" y="206"/>
                                  <a:pt x="57" y="206"/>
                                  <a:pt x="57" y="206"/>
                                </a:cubicBezTo>
                                <a:cubicBezTo>
                                  <a:pt x="58" y="207"/>
                                  <a:pt x="59" y="208"/>
                                  <a:pt x="60" y="209"/>
                                </a:cubicBezTo>
                                <a:cubicBezTo>
                                  <a:pt x="59" y="209"/>
                                  <a:pt x="59" y="208"/>
                                  <a:pt x="59" y="208"/>
                                </a:cubicBezTo>
                                <a:cubicBezTo>
                                  <a:pt x="58" y="208"/>
                                  <a:pt x="58" y="209"/>
                                  <a:pt x="58" y="209"/>
                                </a:cubicBezTo>
                                <a:cubicBezTo>
                                  <a:pt x="57" y="208"/>
                                  <a:pt x="56" y="208"/>
                                  <a:pt x="55" y="207"/>
                                </a:cubicBezTo>
                                <a:cubicBezTo>
                                  <a:pt x="55" y="207"/>
                                  <a:pt x="55" y="206"/>
                                  <a:pt x="55" y="206"/>
                                </a:cubicBezTo>
                                <a:cubicBezTo>
                                  <a:pt x="55" y="205"/>
                                  <a:pt x="55" y="204"/>
                                  <a:pt x="55" y="204"/>
                                </a:cubicBezTo>
                                <a:close/>
                                <a:moveTo>
                                  <a:pt x="29" y="138"/>
                                </a:moveTo>
                                <a:cubicBezTo>
                                  <a:pt x="29" y="137"/>
                                  <a:pt x="30" y="137"/>
                                  <a:pt x="30" y="136"/>
                                </a:cubicBezTo>
                                <a:cubicBezTo>
                                  <a:pt x="30" y="136"/>
                                  <a:pt x="30" y="137"/>
                                  <a:pt x="30" y="137"/>
                                </a:cubicBezTo>
                                <a:cubicBezTo>
                                  <a:pt x="30" y="138"/>
                                  <a:pt x="29" y="140"/>
                                  <a:pt x="29" y="141"/>
                                </a:cubicBezTo>
                                <a:cubicBezTo>
                                  <a:pt x="29" y="140"/>
                                  <a:pt x="29" y="139"/>
                                  <a:pt x="29" y="138"/>
                                </a:cubicBezTo>
                                <a:close/>
                                <a:moveTo>
                                  <a:pt x="28" y="136"/>
                                </a:moveTo>
                                <a:cubicBezTo>
                                  <a:pt x="28" y="136"/>
                                  <a:pt x="28" y="136"/>
                                  <a:pt x="28" y="136"/>
                                </a:cubicBezTo>
                                <a:cubicBezTo>
                                  <a:pt x="27" y="129"/>
                                  <a:pt x="25" y="122"/>
                                  <a:pt x="24" y="115"/>
                                </a:cubicBezTo>
                                <a:cubicBezTo>
                                  <a:pt x="25" y="121"/>
                                  <a:pt x="27" y="126"/>
                                  <a:pt x="29" y="131"/>
                                </a:cubicBezTo>
                                <a:cubicBezTo>
                                  <a:pt x="29" y="133"/>
                                  <a:pt x="28" y="134"/>
                                  <a:pt x="28" y="136"/>
                                </a:cubicBezTo>
                                <a:close/>
                                <a:moveTo>
                                  <a:pt x="28" y="108"/>
                                </a:moveTo>
                                <a:cubicBezTo>
                                  <a:pt x="27" y="106"/>
                                  <a:pt x="27" y="104"/>
                                  <a:pt x="26" y="102"/>
                                </a:cubicBezTo>
                                <a:cubicBezTo>
                                  <a:pt x="27" y="102"/>
                                  <a:pt x="28" y="101"/>
                                  <a:pt x="28" y="101"/>
                                </a:cubicBezTo>
                                <a:cubicBezTo>
                                  <a:pt x="30" y="104"/>
                                  <a:pt x="31" y="108"/>
                                  <a:pt x="32" y="111"/>
                                </a:cubicBezTo>
                                <a:cubicBezTo>
                                  <a:pt x="32" y="113"/>
                                  <a:pt x="31" y="115"/>
                                  <a:pt x="31" y="117"/>
                                </a:cubicBezTo>
                                <a:cubicBezTo>
                                  <a:pt x="30" y="114"/>
                                  <a:pt x="29" y="111"/>
                                  <a:pt x="28" y="108"/>
                                </a:cubicBezTo>
                                <a:close/>
                                <a:moveTo>
                                  <a:pt x="25" y="87"/>
                                </a:moveTo>
                                <a:cubicBezTo>
                                  <a:pt x="25" y="87"/>
                                  <a:pt x="25" y="87"/>
                                  <a:pt x="24" y="87"/>
                                </a:cubicBezTo>
                                <a:cubicBezTo>
                                  <a:pt x="24" y="86"/>
                                  <a:pt x="24" y="86"/>
                                  <a:pt x="24" y="86"/>
                                </a:cubicBezTo>
                                <a:cubicBezTo>
                                  <a:pt x="25" y="85"/>
                                  <a:pt x="25" y="85"/>
                                  <a:pt x="26" y="84"/>
                                </a:cubicBezTo>
                                <a:cubicBezTo>
                                  <a:pt x="26" y="84"/>
                                  <a:pt x="26" y="84"/>
                                  <a:pt x="27" y="84"/>
                                </a:cubicBezTo>
                                <a:cubicBezTo>
                                  <a:pt x="26" y="85"/>
                                  <a:pt x="25" y="86"/>
                                  <a:pt x="25" y="87"/>
                                </a:cubicBezTo>
                                <a:close/>
                                <a:moveTo>
                                  <a:pt x="28" y="86"/>
                                </a:moveTo>
                                <a:cubicBezTo>
                                  <a:pt x="27" y="87"/>
                                  <a:pt x="26" y="88"/>
                                  <a:pt x="26" y="89"/>
                                </a:cubicBezTo>
                                <a:cubicBezTo>
                                  <a:pt x="25" y="89"/>
                                  <a:pt x="25" y="89"/>
                                  <a:pt x="25" y="88"/>
                                </a:cubicBezTo>
                                <a:cubicBezTo>
                                  <a:pt x="25" y="88"/>
                                  <a:pt x="26" y="88"/>
                                  <a:pt x="26" y="88"/>
                                </a:cubicBezTo>
                                <a:cubicBezTo>
                                  <a:pt x="27" y="87"/>
                                  <a:pt x="27" y="87"/>
                                  <a:pt x="28" y="86"/>
                                </a:cubicBezTo>
                                <a:close/>
                                <a:moveTo>
                                  <a:pt x="26" y="94"/>
                                </a:moveTo>
                                <a:cubicBezTo>
                                  <a:pt x="26" y="95"/>
                                  <a:pt x="26" y="95"/>
                                  <a:pt x="26" y="95"/>
                                </a:cubicBezTo>
                                <a:cubicBezTo>
                                  <a:pt x="26" y="95"/>
                                  <a:pt x="26" y="95"/>
                                  <a:pt x="26" y="95"/>
                                </a:cubicBezTo>
                                <a:cubicBezTo>
                                  <a:pt x="26" y="96"/>
                                  <a:pt x="26" y="97"/>
                                  <a:pt x="25" y="98"/>
                                </a:cubicBezTo>
                                <a:cubicBezTo>
                                  <a:pt x="25" y="97"/>
                                  <a:pt x="25" y="96"/>
                                  <a:pt x="25" y="95"/>
                                </a:cubicBezTo>
                                <a:cubicBezTo>
                                  <a:pt x="25" y="95"/>
                                  <a:pt x="26" y="95"/>
                                  <a:pt x="26" y="94"/>
                                </a:cubicBezTo>
                                <a:close/>
                                <a:moveTo>
                                  <a:pt x="27" y="97"/>
                                </a:moveTo>
                                <a:cubicBezTo>
                                  <a:pt x="27" y="98"/>
                                  <a:pt x="28" y="99"/>
                                  <a:pt x="28" y="99"/>
                                </a:cubicBezTo>
                                <a:cubicBezTo>
                                  <a:pt x="27" y="100"/>
                                  <a:pt x="27" y="100"/>
                                  <a:pt x="26" y="100"/>
                                </a:cubicBezTo>
                                <a:cubicBezTo>
                                  <a:pt x="26" y="100"/>
                                  <a:pt x="26" y="100"/>
                                  <a:pt x="26" y="100"/>
                                </a:cubicBezTo>
                                <a:cubicBezTo>
                                  <a:pt x="26" y="99"/>
                                  <a:pt x="27" y="98"/>
                                  <a:pt x="27" y="97"/>
                                </a:cubicBezTo>
                                <a:close/>
                                <a:moveTo>
                                  <a:pt x="113" y="25"/>
                                </a:moveTo>
                                <a:cubicBezTo>
                                  <a:pt x="113" y="25"/>
                                  <a:pt x="113" y="25"/>
                                  <a:pt x="112" y="25"/>
                                </a:cubicBezTo>
                                <a:cubicBezTo>
                                  <a:pt x="112" y="25"/>
                                  <a:pt x="111" y="25"/>
                                  <a:pt x="111" y="25"/>
                                </a:cubicBezTo>
                                <a:cubicBezTo>
                                  <a:pt x="111" y="25"/>
                                  <a:pt x="112" y="25"/>
                                  <a:pt x="112" y="24"/>
                                </a:cubicBezTo>
                                <a:cubicBezTo>
                                  <a:pt x="113" y="24"/>
                                  <a:pt x="113" y="24"/>
                                  <a:pt x="113" y="25"/>
                                </a:cubicBezTo>
                                <a:close/>
                                <a:moveTo>
                                  <a:pt x="113" y="21"/>
                                </a:moveTo>
                                <a:cubicBezTo>
                                  <a:pt x="113" y="21"/>
                                  <a:pt x="114" y="21"/>
                                  <a:pt x="114" y="21"/>
                                </a:cubicBezTo>
                                <a:cubicBezTo>
                                  <a:pt x="114" y="21"/>
                                  <a:pt x="115" y="21"/>
                                  <a:pt x="116" y="21"/>
                                </a:cubicBezTo>
                                <a:cubicBezTo>
                                  <a:pt x="116" y="21"/>
                                  <a:pt x="115" y="21"/>
                                  <a:pt x="115" y="21"/>
                                </a:cubicBezTo>
                                <a:cubicBezTo>
                                  <a:pt x="114" y="21"/>
                                  <a:pt x="114" y="21"/>
                                  <a:pt x="113" y="21"/>
                                </a:cubicBezTo>
                                <a:close/>
                                <a:moveTo>
                                  <a:pt x="112" y="19"/>
                                </a:moveTo>
                                <a:cubicBezTo>
                                  <a:pt x="111" y="19"/>
                                  <a:pt x="110" y="19"/>
                                  <a:pt x="110" y="19"/>
                                </a:cubicBezTo>
                                <a:cubicBezTo>
                                  <a:pt x="110" y="19"/>
                                  <a:pt x="110" y="19"/>
                                  <a:pt x="110" y="19"/>
                                </a:cubicBezTo>
                                <a:cubicBezTo>
                                  <a:pt x="111" y="19"/>
                                  <a:pt x="112" y="19"/>
                                  <a:pt x="112" y="19"/>
                                </a:cubicBezTo>
                                <a:cubicBezTo>
                                  <a:pt x="112" y="19"/>
                                  <a:pt x="112" y="19"/>
                                  <a:pt x="112" y="19"/>
                                </a:cubicBezTo>
                                <a:close/>
                                <a:moveTo>
                                  <a:pt x="112" y="27"/>
                                </a:moveTo>
                                <a:cubicBezTo>
                                  <a:pt x="114" y="27"/>
                                  <a:pt x="115" y="27"/>
                                  <a:pt x="117" y="27"/>
                                </a:cubicBezTo>
                                <a:cubicBezTo>
                                  <a:pt x="115" y="27"/>
                                  <a:pt x="114" y="28"/>
                                  <a:pt x="113" y="29"/>
                                </a:cubicBezTo>
                                <a:cubicBezTo>
                                  <a:pt x="111" y="29"/>
                                  <a:pt x="110" y="29"/>
                                  <a:pt x="108" y="29"/>
                                </a:cubicBezTo>
                                <a:cubicBezTo>
                                  <a:pt x="110" y="28"/>
                                  <a:pt x="111" y="28"/>
                                  <a:pt x="112" y="27"/>
                                </a:cubicBezTo>
                                <a:close/>
                                <a:moveTo>
                                  <a:pt x="156" y="17"/>
                                </a:moveTo>
                                <a:cubicBezTo>
                                  <a:pt x="157" y="18"/>
                                  <a:pt x="158" y="18"/>
                                  <a:pt x="160" y="19"/>
                                </a:cubicBezTo>
                                <a:cubicBezTo>
                                  <a:pt x="158" y="18"/>
                                  <a:pt x="157" y="18"/>
                                  <a:pt x="155" y="17"/>
                                </a:cubicBezTo>
                                <a:cubicBezTo>
                                  <a:pt x="155" y="17"/>
                                  <a:pt x="155" y="17"/>
                                  <a:pt x="154" y="17"/>
                                </a:cubicBezTo>
                                <a:cubicBezTo>
                                  <a:pt x="154" y="17"/>
                                  <a:pt x="154" y="17"/>
                                  <a:pt x="154" y="17"/>
                                </a:cubicBezTo>
                                <a:cubicBezTo>
                                  <a:pt x="151" y="16"/>
                                  <a:pt x="148" y="15"/>
                                  <a:pt x="145" y="14"/>
                                </a:cubicBezTo>
                                <a:cubicBezTo>
                                  <a:pt x="146" y="14"/>
                                  <a:pt x="146" y="14"/>
                                  <a:pt x="146" y="14"/>
                                </a:cubicBezTo>
                                <a:cubicBezTo>
                                  <a:pt x="146" y="14"/>
                                  <a:pt x="146" y="14"/>
                                  <a:pt x="147" y="14"/>
                                </a:cubicBezTo>
                                <a:cubicBezTo>
                                  <a:pt x="147" y="14"/>
                                  <a:pt x="147" y="14"/>
                                  <a:pt x="147" y="14"/>
                                </a:cubicBezTo>
                                <a:cubicBezTo>
                                  <a:pt x="150" y="15"/>
                                  <a:pt x="153" y="16"/>
                                  <a:pt x="156" y="17"/>
                                </a:cubicBezTo>
                                <a:close/>
                                <a:moveTo>
                                  <a:pt x="149" y="12"/>
                                </a:moveTo>
                                <a:cubicBezTo>
                                  <a:pt x="149" y="12"/>
                                  <a:pt x="149" y="12"/>
                                  <a:pt x="149" y="12"/>
                                </a:cubicBezTo>
                                <a:cubicBezTo>
                                  <a:pt x="151" y="13"/>
                                  <a:pt x="153" y="13"/>
                                  <a:pt x="155" y="14"/>
                                </a:cubicBezTo>
                                <a:cubicBezTo>
                                  <a:pt x="157" y="15"/>
                                  <a:pt x="158" y="15"/>
                                  <a:pt x="160" y="16"/>
                                </a:cubicBezTo>
                                <a:cubicBezTo>
                                  <a:pt x="158" y="16"/>
                                  <a:pt x="156" y="15"/>
                                  <a:pt x="155" y="15"/>
                                </a:cubicBezTo>
                                <a:cubicBezTo>
                                  <a:pt x="153" y="14"/>
                                  <a:pt x="151" y="13"/>
                                  <a:pt x="149" y="12"/>
                                </a:cubicBezTo>
                                <a:close/>
                                <a:moveTo>
                                  <a:pt x="156" y="36"/>
                                </a:moveTo>
                                <a:cubicBezTo>
                                  <a:pt x="158" y="36"/>
                                  <a:pt x="160" y="36"/>
                                  <a:pt x="163" y="36"/>
                                </a:cubicBezTo>
                                <a:cubicBezTo>
                                  <a:pt x="161" y="37"/>
                                  <a:pt x="160" y="37"/>
                                  <a:pt x="158" y="38"/>
                                </a:cubicBezTo>
                                <a:cubicBezTo>
                                  <a:pt x="156" y="39"/>
                                  <a:pt x="154" y="39"/>
                                  <a:pt x="152" y="39"/>
                                </a:cubicBezTo>
                                <a:cubicBezTo>
                                  <a:pt x="153" y="38"/>
                                  <a:pt x="155" y="37"/>
                                  <a:pt x="156" y="36"/>
                                </a:cubicBezTo>
                                <a:close/>
                                <a:moveTo>
                                  <a:pt x="155" y="34"/>
                                </a:moveTo>
                                <a:cubicBezTo>
                                  <a:pt x="156" y="34"/>
                                  <a:pt x="156" y="33"/>
                                  <a:pt x="156" y="33"/>
                                </a:cubicBezTo>
                                <a:cubicBezTo>
                                  <a:pt x="156" y="33"/>
                                  <a:pt x="157" y="33"/>
                                  <a:pt x="157" y="33"/>
                                </a:cubicBezTo>
                                <a:cubicBezTo>
                                  <a:pt x="157" y="33"/>
                                  <a:pt x="157" y="34"/>
                                  <a:pt x="156" y="34"/>
                                </a:cubicBezTo>
                                <a:cubicBezTo>
                                  <a:pt x="156" y="34"/>
                                  <a:pt x="156" y="34"/>
                                  <a:pt x="155" y="34"/>
                                </a:cubicBezTo>
                                <a:close/>
                                <a:moveTo>
                                  <a:pt x="134" y="213"/>
                                </a:moveTo>
                                <a:cubicBezTo>
                                  <a:pt x="135" y="212"/>
                                  <a:pt x="136" y="211"/>
                                  <a:pt x="137" y="209"/>
                                </a:cubicBezTo>
                                <a:cubicBezTo>
                                  <a:pt x="139" y="208"/>
                                  <a:pt x="140" y="207"/>
                                  <a:pt x="141" y="206"/>
                                </a:cubicBezTo>
                                <a:cubicBezTo>
                                  <a:pt x="141" y="206"/>
                                  <a:pt x="141" y="206"/>
                                  <a:pt x="142" y="206"/>
                                </a:cubicBezTo>
                                <a:cubicBezTo>
                                  <a:pt x="140" y="207"/>
                                  <a:pt x="139" y="209"/>
                                  <a:pt x="138" y="210"/>
                                </a:cubicBezTo>
                                <a:cubicBezTo>
                                  <a:pt x="137" y="211"/>
                                  <a:pt x="136" y="212"/>
                                  <a:pt x="134" y="213"/>
                                </a:cubicBezTo>
                                <a:close/>
                                <a:moveTo>
                                  <a:pt x="137" y="217"/>
                                </a:moveTo>
                                <a:cubicBezTo>
                                  <a:pt x="136" y="218"/>
                                  <a:pt x="135" y="219"/>
                                  <a:pt x="133" y="220"/>
                                </a:cubicBezTo>
                                <a:cubicBezTo>
                                  <a:pt x="134" y="220"/>
                                  <a:pt x="134" y="220"/>
                                  <a:pt x="134" y="219"/>
                                </a:cubicBezTo>
                                <a:cubicBezTo>
                                  <a:pt x="135" y="219"/>
                                  <a:pt x="136" y="218"/>
                                  <a:pt x="137" y="217"/>
                                </a:cubicBezTo>
                                <a:close/>
                                <a:moveTo>
                                  <a:pt x="140" y="203"/>
                                </a:moveTo>
                                <a:cubicBezTo>
                                  <a:pt x="138" y="204"/>
                                  <a:pt x="136" y="206"/>
                                  <a:pt x="134" y="208"/>
                                </a:cubicBezTo>
                                <a:cubicBezTo>
                                  <a:pt x="132" y="209"/>
                                  <a:pt x="130" y="210"/>
                                  <a:pt x="128" y="211"/>
                                </a:cubicBezTo>
                                <a:cubicBezTo>
                                  <a:pt x="128" y="210"/>
                                  <a:pt x="128" y="210"/>
                                  <a:pt x="127" y="210"/>
                                </a:cubicBezTo>
                                <a:cubicBezTo>
                                  <a:pt x="128" y="210"/>
                                  <a:pt x="128" y="209"/>
                                  <a:pt x="128" y="209"/>
                                </a:cubicBezTo>
                                <a:cubicBezTo>
                                  <a:pt x="131" y="207"/>
                                  <a:pt x="134" y="205"/>
                                  <a:pt x="137" y="202"/>
                                </a:cubicBezTo>
                                <a:cubicBezTo>
                                  <a:pt x="141" y="199"/>
                                  <a:pt x="145" y="196"/>
                                  <a:pt x="149" y="193"/>
                                </a:cubicBezTo>
                                <a:cubicBezTo>
                                  <a:pt x="146" y="197"/>
                                  <a:pt x="143" y="200"/>
                                  <a:pt x="140" y="203"/>
                                </a:cubicBezTo>
                                <a:close/>
                                <a:moveTo>
                                  <a:pt x="117" y="206"/>
                                </a:moveTo>
                                <a:cubicBezTo>
                                  <a:pt x="117" y="206"/>
                                  <a:pt x="118" y="205"/>
                                  <a:pt x="118" y="205"/>
                                </a:cubicBezTo>
                                <a:cubicBezTo>
                                  <a:pt x="119" y="205"/>
                                  <a:pt x="119" y="206"/>
                                  <a:pt x="119" y="206"/>
                                </a:cubicBezTo>
                                <a:cubicBezTo>
                                  <a:pt x="119" y="206"/>
                                  <a:pt x="119" y="206"/>
                                  <a:pt x="118" y="207"/>
                                </a:cubicBezTo>
                                <a:cubicBezTo>
                                  <a:pt x="118" y="207"/>
                                  <a:pt x="117" y="206"/>
                                  <a:pt x="117" y="206"/>
                                </a:cubicBezTo>
                                <a:close/>
                                <a:moveTo>
                                  <a:pt x="117" y="208"/>
                                </a:moveTo>
                                <a:cubicBezTo>
                                  <a:pt x="117" y="208"/>
                                  <a:pt x="117" y="208"/>
                                  <a:pt x="117" y="208"/>
                                </a:cubicBezTo>
                                <a:cubicBezTo>
                                  <a:pt x="117" y="208"/>
                                  <a:pt x="116" y="208"/>
                                  <a:pt x="116" y="207"/>
                                </a:cubicBezTo>
                                <a:cubicBezTo>
                                  <a:pt x="116" y="207"/>
                                  <a:pt x="116" y="207"/>
                                  <a:pt x="116" y="207"/>
                                </a:cubicBezTo>
                                <a:cubicBezTo>
                                  <a:pt x="116" y="207"/>
                                  <a:pt x="117" y="208"/>
                                  <a:pt x="117" y="208"/>
                                </a:cubicBezTo>
                                <a:close/>
                                <a:moveTo>
                                  <a:pt x="116" y="202"/>
                                </a:moveTo>
                                <a:cubicBezTo>
                                  <a:pt x="116" y="202"/>
                                  <a:pt x="115" y="201"/>
                                  <a:pt x="115" y="201"/>
                                </a:cubicBezTo>
                                <a:cubicBezTo>
                                  <a:pt x="116" y="199"/>
                                  <a:pt x="118" y="198"/>
                                  <a:pt x="120" y="196"/>
                                </a:cubicBezTo>
                                <a:cubicBezTo>
                                  <a:pt x="127" y="190"/>
                                  <a:pt x="134" y="185"/>
                                  <a:pt x="141" y="180"/>
                                </a:cubicBezTo>
                                <a:cubicBezTo>
                                  <a:pt x="133" y="188"/>
                                  <a:pt x="125" y="195"/>
                                  <a:pt x="116" y="202"/>
                                </a:cubicBezTo>
                                <a:close/>
                                <a:moveTo>
                                  <a:pt x="88" y="181"/>
                                </a:moveTo>
                                <a:cubicBezTo>
                                  <a:pt x="88" y="180"/>
                                  <a:pt x="88" y="178"/>
                                  <a:pt x="88" y="177"/>
                                </a:cubicBezTo>
                                <a:cubicBezTo>
                                  <a:pt x="90" y="176"/>
                                  <a:pt x="92" y="174"/>
                                  <a:pt x="94" y="172"/>
                                </a:cubicBezTo>
                                <a:cubicBezTo>
                                  <a:pt x="97" y="171"/>
                                  <a:pt x="99" y="170"/>
                                  <a:pt x="102" y="169"/>
                                </a:cubicBezTo>
                                <a:cubicBezTo>
                                  <a:pt x="100" y="171"/>
                                  <a:pt x="98" y="173"/>
                                  <a:pt x="97" y="175"/>
                                </a:cubicBezTo>
                                <a:cubicBezTo>
                                  <a:pt x="94" y="177"/>
                                  <a:pt x="91" y="179"/>
                                  <a:pt x="88" y="181"/>
                                </a:cubicBezTo>
                                <a:close/>
                                <a:moveTo>
                                  <a:pt x="89" y="194"/>
                                </a:moveTo>
                                <a:cubicBezTo>
                                  <a:pt x="89" y="194"/>
                                  <a:pt x="88" y="195"/>
                                  <a:pt x="88" y="196"/>
                                </a:cubicBezTo>
                                <a:cubicBezTo>
                                  <a:pt x="87" y="196"/>
                                  <a:pt x="87" y="196"/>
                                  <a:pt x="87" y="196"/>
                                </a:cubicBezTo>
                                <a:cubicBezTo>
                                  <a:pt x="88" y="195"/>
                                  <a:pt x="89" y="194"/>
                                  <a:pt x="89" y="194"/>
                                </a:cubicBezTo>
                                <a:cubicBezTo>
                                  <a:pt x="89" y="194"/>
                                  <a:pt x="89" y="194"/>
                                  <a:pt x="89" y="194"/>
                                </a:cubicBezTo>
                                <a:close/>
                                <a:moveTo>
                                  <a:pt x="83" y="166"/>
                                </a:moveTo>
                                <a:cubicBezTo>
                                  <a:pt x="83" y="166"/>
                                  <a:pt x="82" y="167"/>
                                  <a:pt x="82" y="167"/>
                                </a:cubicBezTo>
                                <a:cubicBezTo>
                                  <a:pt x="82" y="167"/>
                                  <a:pt x="82" y="167"/>
                                  <a:pt x="82" y="167"/>
                                </a:cubicBezTo>
                                <a:cubicBezTo>
                                  <a:pt x="83" y="165"/>
                                  <a:pt x="84" y="164"/>
                                  <a:pt x="85" y="163"/>
                                </a:cubicBezTo>
                                <a:cubicBezTo>
                                  <a:pt x="85" y="164"/>
                                  <a:pt x="85" y="164"/>
                                  <a:pt x="85" y="165"/>
                                </a:cubicBezTo>
                                <a:cubicBezTo>
                                  <a:pt x="84" y="165"/>
                                  <a:pt x="84" y="166"/>
                                  <a:pt x="83" y="166"/>
                                </a:cubicBezTo>
                                <a:close/>
                                <a:moveTo>
                                  <a:pt x="85" y="175"/>
                                </a:moveTo>
                                <a:cubicBezTo>
                                  <a:pt x="84" y="175"/>
                                  <a:pt x="84" y="175"/>
                                  <a:pt x="83" y="176"/>
                                </a:cubicBezTo>
                                <a:cubicBezTo>
                                  <a:pt x="83" y="175"/>
                                  <a:pt x="83" y="175"/>
                                  <a:pt x="83" y="175"/>
                                </a:cubicBezTo>
                                <a:cubicBezTo>
                                  <a:pt x="84" y="175"/>
                                  <a:pt x="84" y="175"/>
                                  <a:pt x="85" y="175"/>
                                </a:cubicBezTo>
                                <a:close/>
                                <a:moveTo>
                                  <a:pt x="62" y="209"/>
                                </a:moveTo>
                                <a:cubicBezTo>
                                  <a:pt x="60" y="208"/>
                                  <a:pt x="59" y="207"/>
                                  <a:pt x="58" y="206"/>
                                </a:cubicBezTo>
                                <a:cubicBezTo>
                                  <a:pt x="58" y="205"/>
                                  <a:pt x="58" y="205"/>
                                  <a:pt x="58" y="205"/>
                                </a:cubicBezTo>
                                <a:cubicBezTo>
                                  <a:pt x="58" y="204"/>
                                  <a:pt x="58" y="203"/>
                                  <a:pt x="58" y="202"/>
                                </a:cubicBezTo>
                                <a:cubicBezTo>
                                  <a:pt x="58" y="203"/>
                                  <a:pt x="59" y="203"/>
                                  <a:pt x="59" y="203"/>
                                </a:cubicBezTo>
                                <a:cubicBezTo>
                                  <a:pt x="60" y="205"/>
                                  <a:pt x="61" y="207"/>
                                  <a:pt x="62" y="209"/>
                                </a:cubicBezTo>
                                <a:cubicBezTo>
                                  <a:pt x="62" y="209"/>
                                  <a:pt x="62" y="209"/>
                                  <a:pt x="62" y="209"/>
                                </a:cubicBezTo>
                                <a:close/>
                                <a:moveTo>
                                  <a:pt x="62" y="211"/>
                                </a:moveTo>
                                <a:cubicBezTo>
                                  <a:pt x="62" y="211"/>
                                  <a:pt x="62" y="211"/>
                                  <a:pt x="62" y="211"/>
                                </a:cubicBezTo>
                                <a:cubicBezTo>
                                  <a:pt x="63" y="211"/>
                                  <a:pt x="63" y="211"/>
                                  <a:pt x="63" y="211"/>
                                </a:cubicBezTo>
                                <a:cubicBezTo>
                                  <a:pt x="61" y="211"/>
                                  <a:pt x="60" y="210"/>
                                  <a:pt x="59" y="210"/>
                                </a:cubicBezTo>
                                <a:cubicBezTo>
                                  <a:pt x="60" y="210"/>
                                  <a:pt x="61" y="211"/>
                                  <a:pt x="62" y="211"/>
                                </a:cubicBezTo>
                                <a:close/>
                                <a:moveTo>
                                  <a:pt x="60" y="200"/>
                                </a:moveTo>
                                <a:cubicBezTo>
                                  <a:pt x="59" y="199"/>
                                  <a:pt x="58" y="197"/>
                                  <a:pt x="57" y="196"/>
                                </a:cubicBezTo>
                                <a:cubicBezTo>
                                  <a:pt x="57" y="196"/>
                                  <a:pt x="57" y="196"/>
                                  <a:pt x="58" y="196"/>
                                </a:cubicBezTo>
                                <a:cubicBezTo>
                                  <a:pt x="58" y="196"/>
                                  <a:pt x="58" y="196"/>
                                  <a:pt x="58" y="195"/>
                                </a:cubicBezTo>
                                <a:cubicBezTo>
                                  <a:pt x="60" y="197"/>
                                  <a:pt x="61" y="199"/>
                                  <a:pt x="63" y="201"/>
                                </a:cubicBezTo>
                                <a:cubicBezTo>
                                  <a:pt x="63" y="201"/>
                                  <a:pt x="63" y="201"/>
                                  <a:pt x="63" y="201"/>
                                </a:cubicBezTo>
                                <a:cubicBezTo>
                                  <a:pt x="62" y="201"/>
                                  <a:pt x="61" y="200"/>
                                  <a:pt x="60" y="200"/>
                                </a:cubicBezTo>
                                <a:cubicBezTo>
                                  <a:pt x="60" y="200"/>
                                  <a:pt x="60" y="200"/>
                                  <a:pt x="60" y="200"/>
                                </a:cubicBezTo>
                                <a:close/>
                                <a:moveTo>
                                  <a:pt x="44" y="171"/>
                                </a:moveTo>
                                <a:cubicBezTo>
                                  <a:pt x="45" y="173"/>
                                  <a:pt x="47" y="175"/>
                                  <a:pt x="48" y="176"/>
                                </a:cubicBezTo>
                                <a:cubicBezTo>
                                  <a:pt x="48" y="177"/>
                                  <a:pt x="48" y="178"/>
                                  <a:pt x="48" y="180"/>
                                </a:cubicBezTo>
                                <a:cubicBezTo>
                                  <a:pt x="48" y="179"/>
                                  <a:pt x="47" y="179"/>
                                  <a:pt x="47" y="179"/>
                                </a:cubicBezTo>
                                <a:cubicBezTo>
                                  <a:pt x="47" y="178"/>
                                  <a:pt x="46" y="177"/>
                                  <a:pt x="46" y="176"/>
                                </a:cubicBezTo>
                                <a:cubicBezTo>
                                  <a:pt x="45" y="174"/>
                                  <a:pt x="44" y="171"/>
                                  <a:pt x="43" y="168"/>
                                </a:cubicBezTo>
                                <a:cubicBezTo>
                                  <a:pt x="43" y="169"/>
                                  <a:pt x="44" y="170"/>
                                  <a:pt x="44" y="170"/>
                                </a:cubicBezTo>
                                <a:cubicBezTo>
                                  <a:pt x="44" y="170"/>
                                  <a:pt x="44" y="171"/>
                                  <a:pt x="44" y="171"/>
                                </a:cubicBezTo>
                                <a:close/>
                                <a:moveTo>
                                  <a:pt x="33" y="98"/>
                                </a:moveTo>
                                <a:cubicBezTo>
                                  <a:pt x="33" y="99"/>
                                  <a:pt x="33" y="100"/>
                                  <a:pt x="33" y="101"/>
                                </a:cubicBezTo>
                                <a:cubicBezTo>
                                  <a:pt x="33" y="102"/>
                                  <a:pt x="32" y="103"/>
                                  <a:pt x="32" y="104"/>
                                </a:cubicBezTo>
                                <a:cubicBezTo>
                                  <a:pt x="32" y="103"/>
                                  <a:pt x="31" y="101"/>
                                  <a:pt x="31" y="99"/>
                                </a:cubicBezTo>
                                <a:cubicBezTo>
                                  <a:pt x="32" y="99"/>
                                  <a:pt x="32" y="99"/>
                                  <a:pt x="33" y="98"/>
                                </a:cubicBezTo>
                                <a:close/>
                                <a:moveTo>
                                  <a:pt x="31" y="98"/>
                                </a:moveTo>
                                <a:cubicBezTo>
                                  <a:pt x="30" y="97"/>
                                  <a:pt x="30" y="97"/>
                                  <a:pt x="30" y="97"/>
                                </a:cubicBezTo>
                                <a:cubicBezTo>
                                  <a:pt x="31" y="97"/>
                                  <a:pt x="31" y="96"/>
                                  <a:pt x="32" y="96"/>
                                </a:cubicBezTo>
                                <a:cubicBezTo>
                                  <a:pt x="32" y="96"/>
                                  <a:pt x="32" y="96"/>
                                  <a:pt x="32" y="97"/>
                                </a:cubicBezTo>
                                <a:cubicBezTo>
                                  <a:pt x="32" y="97"/>
                                  <a:pt x="31" y="97"/>
                                  <a:pt x="31" y="98"/>
                                </a:cubicBezTo>
                                <a:close/>
                                <a:moveTo>
                                  <a:pt x="32" y="85"/>
                                </a:moveTo>
                                <a:cubicBezTo>
                                  <a:pt x="32" y="85"/>
                                  <a:pt x="32" y="85"/>
                                  <a:pt x="32" y="85"/>
                                </a:cubicBezTo>
                                <a:cubicBezTo>
                                  <a:pt x="33" y="83"/>
                                  <a:pt x="34" y="82"/>
                                  <a:pt x="36" y="80"/>
                                </a:cubicBezTo>
                                <a:cubicBezTo>
                                  <a:pt x="35" y="81"/>
                                  <a:pt x="35" y="81"/>
                                  <a:pt x="34" y="82"/>
                                </a:cubicBezTo>
                                <a:cubicBezTo>
                                  <a:pt x="33" y="83"/>
                                  <a:pt x="33" y="84"/>
                                  <a:pt x="32" y="85"/>
                                </a:cubicBezTo>
                                <a:close/>
                                <a:moveTo>
                                  <a:pt x="35" y="84"/>
                                </a:moveTo>
                                <a:cubicBezTo>
                                  <a:pt x="35" y="84"/>
                                  <a:pt x="35" y="83"/>
                                  <a:pt x="36" y="83"/>
                                </a:cubicBezTo>
                                <a:cubicBezTo>
                                  <a:pt x="36" y="83"/>
                                  <a:pt x="36" y="82"/>
                                  <a:pt x="37" y="82"/>
                                </a:cubicBezTo>
                                <a:cubicBezTo>
                                  <a:pt x="36" y="83"/>
                                  <a:pt x="35" y="85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5"/>
                                  <a:pt x="34" y="85"/>
                                  <a:pt x="35" y="84"/>
                                </a:cubicBezTo>
                                <a:close/>
                                <a:moveTo>
                                  <a:pt x="37" y="73"/>
                                </a:moveTo>
                                <a:cubicBezTo>
                                  <a:pt x="39" y="72"/>
                                  <a:pt x="40" y="71"/>
                                  <a:pt x="41" y="71"/>
                                </a:cubicBezTo>
                                <a:cubicBezTo>
                                  <a:pt x="41" y="71"/>
                                  <a:pt x="41" y="71"/>
                                  <a:pt x="41" y="71"/>
                                </a:cubicBezTo>
                                <a:cubicBezTo>
                                  <a:pt x="41" y="71"/>
                                  <a:pt x="40" y="71"/>
                                  <a:pt x="40" y="71"/>
                                </a:cubicBezTo>
                                <a:cubicBezTo>
                                  <a:pt x="39" y="72"/>
                                  <a:pt x="38" y="73"/>
                                  <a:pt x="36" y="74"/>
                                </a:cubicBezTo>
                                <a:cubicBezTo>
                                  <a:pt x="37" y="74"/>
                                  <a:pt x="37" y="73"/>
                                  <a:pt x="37" y="73"/>
                                </a:cubicBezTo>
                                <a:close/>
                                <a:moveTo>
                                  <a:pt x="35" y="72"/>
                                </a:moveTo>
                                <a:cubicBezTo>
                                  <a:pt x="36" y="71"/>
                                  <a:pt x="37" y="70"/>
                                  <a:pt x="39" y="68"/>
                                </a:cubicBezTo>
                                <a:cubicBezTo>
                                  <a:pt x="38" y="69"/>
                                  <a:pt x="37" y="70"/>
                                  <a:pt x="36" y="71"/>
                                </a:cubicBezTo>
                                <a:cubicBezTo>
                                  <a:pt x="36" y="72"/>
                                  <a:pt x="35" y="72"/>
                                  <a:pt x="35" y="72"/>
                                </a:cubicBezTo>
                                <a:close/>
                                <a:moveTo>
                                  <a:pt x="42" y="77"/>
                                </a:moveTo>
                                <a:cubicBezTo>
                                  <a:pt x="42" y="76"/>
                                  <a:pt x="43" y="76"/>
                                  <a:pt x="43" y="76"/>
                                </a:cubicBezTo>
                                <a:cubicBezTo>
                                  <a:pt x="42" y="77"/>
                                  <a:pt x="42" y="78"/>
                                  <a:pt x="41" y="80"/>
                                </a:cubicBezTo>
                                <a:cubicBezTo>
                                  <a:pt x="41" y="80"/>
                                  <a:pt x="41" y="80"/>
                                  <a:pt x="41" y="80"/>
                                </a:cubicBezTo>
                                <a:cubicBezTo>
                                  <a:pt x="40" y="81"/>
                                  <a:pt x="39" y="82"/>
                                  <a:pt x="38" y="83"/>
                                </a:cubicBezTo>
                                <a:cubicBezTo>
                                  <a:pt x="38" y="83"/>
                                  <a:pt x="38" y="83"/>
                                  <a:pt x="37" y="83"/>
                                </a:cubicBezTo>
                                <a:cubicBezTo>
                                  <a:pt x="39" y="81"/>
                                  <a:pt x="40" y="79"/>
                                  <a:pt x="42" y="77"/>
                                </a:cubicBezTo>
                                <a:close/>
                                <a:moveTo>
                                  <a:pt x="69" y="32"/>
                                </a:moveTo>
                                <a:cubicBezTo>
                                  <a:pt x="67" y="34"/>
                                  <a:pt x="64" y="36"/>
                                  <a:pt x="62" y="37"/>
                                </a:cubicBezTo>
                                <a:cubicBezTo>
                                  <a:pt x="62" y="37"/>
                                  <a:pt x="62" y="37"/>
                                  <a:pt x="62" y="37"/>
                                </a:cubicBezTo>
                                <a:cubicBezTo>
                                  <a:pt x="60" y="38"/>
                                  <a:pt x="59" y="40"/>
                                  <a:pt x="57" y="41"/>
                                </a:cubicBezTo>
                                <a:cubicBezTo>
                                  <a:pt x="58" y="39"/>
                                  <a:pt x="59" y="37"/>
                                  <a:pt x="60" y="36"/>
                                </a:cubicBezTo>
                                <a:cubicBezTo>
                                  <a:pt x="63" y="35"/>
                                  <a:pt x="66" y="33"/>
                                  <a:pt x="69" y="32"/>
                                </a:cubicBezTo>
                                <a:close/>
                                <a:moveTo>
                                  <a:pt x="55" y="33"/>
                                </a:moveTo>
                                <a:cubicBezTo>
                                  <a:pt x="55" y="33"/>
                                  <a:pt x="55" y="33"/>
                                  <a:pt x="56" y="33"/>
                                </a:cubicBezTo>
                                <a:cubicBezTo>
                                  <a:pt x="59" y="31"/>
                                  <a:pt x="63" y="29"/>
                                  <a:pt x="66" y="28"/>
                                </a:cubicBezTo>
                                <a:cubicBezTo>
                                  <a:pt x="65" y="28"/>
                                  <a:pt x="64" y="29"/>
                                  <a:pt x="63" y="29"/>
                                </a:cubicBezTo>
                                <a:cubicBezTo>
                                  <a:pt x="61" y="31"/>
                                  <a:pt x="58" y="32"/>
                                  <a:pt x="55" y="33"/>
                                </a:cubicBezTo>
                                <a:close/>
                                <a:moveTo>
                                  <a:pt x="73" y="36"/>
                                </a:moveTo>
                                <a:cubicBezTo>
                                  <a:pt x="74" y="36"/>
                                  <a:pt x="74" y="35"/>
                                  <a:pt x="74" y="35"/>
                                </a:cubicBezTo>
                                <a:cubicBezTo>
                                  <a:pt x="73" y="38"/>
                                  <a:pt x="71" y="40"/>
                                  <a:pt x="69" y="42"/>
                                </a:cubicBezTo>
                                <a:cubicBezTo>
                                  <a:pt x="67" y="43"/>
                                  <a:pt x="65" y="45"/>
                                  <a:pt x="64" y="46"/>
                                </a:cubicBezTo>
                                <a:cubicBezTo>
                                  <a:pt x="67" y="43"/>
                                  <a:pt x="70" y="39"/>
                                  <a:pt x="73" y="36"/>
                                </a:cubicBezTo>
                                <a:close/>
                                <a:moveTo>
                                  <a:pt x="70" y="36"/>
                                </a:moveTo>
                                <a:cubicBezTo>
                                  <a:pt x="71" y="35"/>
                                  <a:pt x="72" y="34"/>
                                  <a:pt x="74" y="32"/>
                                </a:cubicBezTo>
                                <a:cubicBezTo>
                                  <a:pt x="73" y="33"/>
                                  <a:pt x="73" y="33"/>
                                  <a:pt x="73" y="34"/>
                                </a:cubicBezTo>
                                <a:cubicBezTo>
                                  <a:pt x="72" y="34"/>
                                  <a:pt x="71" y="35"/>
                                  <a:pt x="70" y="36"/>
                                </a:cubicBezTo>
                                <a:close/>
                                <a:moveTo>
                                  <a:pt x="77" y="34"/>
                                </a:moveTo>
                                <a:cubicBezTo>
                                  <a:pt x="78" y="33"/>
                                  <a:pt x="79" y="33"/>
                                  <a:pt x="80" y="32"/>
                                </a:cubicBezTo>
                                <a:cubicBezTo>
                                  <a:pt x="78" y="34"/>
                                  <a:pt x="77" y="36"/>
                                  <a:pt x="75" y="37"/>
                                </a:cubicBezTo>
                                <a:cubicBezTo>
                                  <a:pt x="74" y="38"/>
                                  <a:pt x="74" y="39"/>
                                  <a:pt x="73" y="39"/>
                                </a:cubicBezTo>
                                <a:cubicBezTo>
                                  <a:pt x="74" y="37"/>
                                  <a:pt x="76" y="36"/>
                                  <a:pt x="77" y="34"/>
                                </a:cubicBezTo>
                                <a:close/>
                                <a:moveTo>
                                  <a:pt x="77" y="31"/>
                                </a:moveTo>
                                <a:cubicBezTo>
                                  <a:pt x="77" y="31"/>
                                  <a:pt x="77" y="30"/>
                                  <a:pt x="78" y="30"/>
                                </a:cubicBezTo>
                                <a:cubicBezTo>
                                  <a:pt x="78" y="30"/>
                                  <a:pt x="78" y="30"/>
                                  <a:pt x="78" y="29"/>
                                </a:cubicBezTo>
                                <a:cubicBezTo>
                                  <a:pt x="78" y="29"/>
                                  <a:pt x="78" y="29"/>
                                  <a:pt x="79" y="29"/>
                                </a:cubicBezTo>
                                <a:cubicBezTo>
                                  <a:pt x="78" y="29"/>
                                  <a:pt x="78" y="30"/>
                                  <a:pt x="78" y="30"/>
                                </a:cubicBezTo>
                                <a:cubicBezTo>
                                  <a:pt x="77" y="30"/>
                                  <a:pt x="77" y="31"/>
                                  <a:pt x="77" y="31"/>
                                </a:cubicBezTo>
                                <a:close/>
                                <a:moveTo>
                                  <a:pt x="96" y="32"/>
                                </a:moveTo>
                                <a:cubicBezTo>
                                  <a:pt x="96" y="32"/>
                                  <a:pt x="96" y="32"/>
                                  <a:pt x="96" y="32"/>
                                </a:cubicBezTo>
                                <a:cubicBezTo>
                                  <a:pt x="95" y="34"/>
                                  <a:pt x="93" y="36"/>
                                  <a:pt x="91" y="38"/>
                                </a:cubicBezTo>
                                <a:cubicBezTo>
                                  <a:pt x="91" y="38"/>
                                  <a:pt x="90" y="38"/>
                                  <a:pt x="90" y="39"/>
                                </a:cubicBezTo>
                                <a:cubicBezTo>
                                  <a:pt x="90" y="39"/>
                                  <a:pt x="90" y="39"/>
                                  <a:pt x="90" y="39"/>
                                </a:cubicBezTo>
                                <a:cubicBezTo>
                                  <a:pt x="88" y="41"/>
                                  <a:pt x="87" y="43"/>
                                  <a:pt x="85" y="44"/>
                                </a:cubicBezTo>
                                <a:cubicBezTo>
                                  <a:pt x="82" y="46"/>
                                  <a:pt x="80" y="48"/>
                                  <a:pt x="77" y="50"/>
                                </a:cubicBezTo>
                                <a:cubicBezTo>
                                  <a:pt x="77" y="50"/>
                                  <a:pt x="77" y="50"/>
                                  <a:pt x="76" y="50"/>
                                </a:cubicBezTo>
                                <a:cubicBezTo>
                                  <a:pt x="76" y="51"/>
                                  <a:pt x="75" y="51"/>
                                  <a:pt x="74" y="52"/>
                                </a:cubicBezTo>
                                <a:cubicBezTo>
                                  <a:pt x="73" y="53"/>
                                  <a:pt x="73" y="53"/>
                                  <a:pt x="73" y="53"/>
                                </a:cubicBezTo>
                                <a:cubicBezTo>
                                  <a:pt x="76" y="49"/>
                                  <a:pt x="80" y="45"/>
                                  <a:pt x="83" y="42"/>
                                </a:cubicBezTo>
                                <a:cubicBezTo>
                                  <a:pt x="87" y="38"/>
                                  <a:pt x="91" y="35"/>
                                  <a:pt x="96" y="32"/>
                                </a:cubicBezTo>
                                <a:close/>
                                <a:moveTo>
                                  <a:pt x="87" y="36"/>
                                </a:moveTo>
                                <a:cubicBezTo>
                                  <a:pt x="87" y="36"/>
                                  <a:pt x="88" y="35"/>
                                  <a:pt x="88" y="35"/>
                                </a:cubicBezTo>
                                <a:cubicBezTo>
                                  <a:pt x="89" y="35"/>
                                  <a:pt x="89" y="35"/>
                                  <a:pt x="90" y="34"/>
                                </a:cubicBezTo>
                                <a:cubicBezTo>
                                  <a:pt x="89" y="35"/>
                                  <a:pt x="88" y="36"/>
                                  <a:pt x="87" y="36"/>
                                </a:cubicBezTo>
                                <a:close/>
                                <a:moveTo>
                                  <a:pt x="111" y="34"/>
                                </a:moveTo>
                                <a:cubicBezTo>
                                  <a:pt x="110" y="34"/>
                                  <a:pt x="110" y="34"/>
                                  <a:pt x="109" y="34"/>
                                </a:cubicBezTo>
                                <a:cubicBezTo>
                                  <a:pt x="109" y="34"/>
                                  <a:pt x="108" y="34"/>
                                  <a:pt x="108" y="34"/>
                                </a:cubicBezTo>
                                <a:cubicBezTo>
                                  <a:pt x="108" y="34"/>
                                  <a:pt x="108" y="33"/>
                                  <a:pt x="109" y="33"/>
                                </a:cubicBezTo>
                                <a:cubicBezTo>
                                  <a:pt x="109" y="33"/>
                                  <a:pt x="109" y="32"/>
                                  <a:pt x="110" y="32"/>
                                </a:cubicBezTo>
                                <a:cubicBezTo>
                                  <a:pt x="111" y="32"/>
                                  <a:pt x="112" y="32"/>
                                  <a:pt x="113" y="32"/>
                                </a:cubicBezTo>
                                <a:cubicBezTo>
                                  <a:pt x="112" y="33"/>
                                  <a:pt x="112" y="33"/>
                                  <a:pt x="111" y="34"/>
                                </a:cubicBezTo>
                                <a:close/>
                                <a:moveTo>
                                  <a:pt x="112" y="36"/>
                                </a:moveTo>
                                <a:cubicBezTo>
                                  <a:pt x="111" y="36"/>
                                  <a:pt x="111" y="37"/>
                                  <a:pt x="110" y="37"/>
                                </a:cubicBezTo>
                                <a:cubicBezTo>
                                  <a:pt x="110" y="37"/>
                                  <a:pt x="109" y="37"/>
                                  <a:pt x="109" y="37"/>
                                </a:cubicBezTo>
                                <a:cubicBezTo>
                                  <a:pt x="110" y="37"/>
                                  <a:pt x="110" y="36"/>
                                  <a:pt x="111" y="36"/>
                                </a:cubicBezTo>
                                <a:cubicBezTo>
                                  <a:pt x="111" y="36"/>
                                  <a:pt x="111" y="36"/>
                                  <a:pt x="112" y="36"/>
                                </a:cubicBezTo>
                                <a:close/>
                                <a:moveTo>
                                  <a:pt x="108" y="36"/>
                                </a:moveTo>
                                <a:cubicBezTo>
                                  <a:pt x="107" y="37"/>
                                  <a:pt x="106" y="37"/>
                                  <a:pt x="105" y="38"/>
                                </a:cubicBezTo>
                                <a:cubicBezTo>
                                  <a:pt x="105" y="38"/>
                                  <a:pt x="105" y="39"/>
                                  <a:pt x="105" y="39"/>
                                </a:cubicBezTo>
                                <a:cubicBezTo>
                                  <a:pt x="104" y="39"/>
                                  <a:pt x="104" y="39"/>
                                  <a:pt x="103" y="39"/>
                                </a:cubicBezTo>
                                <a:cubicBezTo>
                                  <a:pt x="104" y="38"/>
                                  <a:pt x="105" y="37"/>
                                  <a:pt x="106" y="36"/>
                                </a:cubicBezTo>
                                <a:cubicBezTo>
                                  <a:pt x="107" y="36"/>
                                  <a:pt x="107" y="36"/>
                                  <a:pt x="108" y="36"/>
                                </a:cubicBezTo>
                                <a:close/>
                                <a:moveTo>
                                  <a:pt x="122" y="49"/>
                                </a:moveTo>
                                <a:cubicBezTo>
                                  <a:pt x="125" y="49"/>
                                  <a:pt x="128" y="48"/>
                                  <a:pt x="132" y="47"/>
                                </a:cubicBezTo>
                                <a:cubicBezTo>
                                  <a:pt x="131" y="48"/>
                                  <a:pt x="130" y="49"/>
                                  <a:pt x="129" y="50"/>
                                </a:cubicBezTo>
                                <a:cubicBezTo>
                                  <a:pt x="128" y="50"/>
                                  <a:pt x="127" y="51"/>
                                  <a:pt x="126" y="51"/>
                                </a:cubicBezTo>
                                <a:cubicBezTo>
                                  <a:pt x="126" y="51"/>
                                  <a:pt x="126" y="51"/>
                                  <a:pt x="126" y="51"/>
                                </a:cubicBezTo>
                                <a:cubicBezTo>
                                  <a:pt x="125" y="52"/>
                                  <a:pt x="125" y="52"/>
                                  <a:pt x="125" y="52"/>
                                </a:cubicBezTo>
                                <a:cubicBezTo>
                                  <a:pt x="125" y="52"/>
                                  <a:pt x="126" y="51"/>
                                  <a:pt x="127" y="50"/>
                                </a:cubicBezTo>
                                <a:cubicBezTo>
                                  <a:pt x="127" y="50"/>
                                  <a:pt x="126" y="48"/>
                                  <a:pt x="126" y="49"/>
                                </a:cubicBezTo>
                                <a:cubicBezTo>
                                  <a:pt x="125" y="50"/>
                                  <a:pt x="124" y="51"/>
                                  <a:pt x="123" y="52"/>
                                </a:cubicBezTo>
                                <a:cubicBezTo>
                                  <a:pt x="123" y="51"/>
                                  <a:pt x="122" y="51"/>
                                  <a:pt x="121" y="51"/>
                                </a:cubicBezTo>
                                <a:cubicBezTo>
                                  <a:pt x="121" y="51"/>
                                  <a:pt x="121" y="51"/>
                                  <a:pt x="121" y="51"/>
                                </a:cubicBezTo>
                                <a:cubicBezTo>
                                  <a:pt x="121" y="51"/>
                                  <a:pt x="121" y="51"/>
                                  <a:pt x="122" y="50"/>
                                </a:cubicBezTo>
                                <a:cubicBezTo>
                                  <a:pt x="122" y="50"/>
                                  <a:pt x="122" y="50"/>
                                  <a:pt x="122" y="49"/>
                                </a:cubicBezTo>
                                <a:close/>
                                <a:moveTo>
                                  <a:pt x="148" y="57"/>
                                </a:moveTo>
                                <a:cubicBezTo>
                                  <a:pt x="146" y="57"/>
                                  <a:pt x="143" y="58"/>
                                  <a:pt x="141" y="59"/>
                                </a:cubicBezTo>
                                <a:cubicBezTo>
                                  <a:pt x="142" y="58"/>
                                  <a:pt x="143" y="57"/>
                                  <a:pt x="144" y="56"/>
                                </a:cubicBezTo>
                                <a:cubicBezTo>
                                  <a:pt x="149" y="54"/>
                                  <a:pt x="153" y="52"/>
                                  <a:pt x="158" y="50"/>
                                </a:cubicBezTo>
                                <a:cubicBezTo>
                                  <a:pt x="155" y="52"/>
                                  <a:pt x="151" y="54"/>
                                  <a:pt x="148" y="57"/>
                                </a:cubicBezTo>
                                <a:close/>
                                <a:moveTo>
                                  <a:pt x="160" y="51"/>
                                </a:moveTo>
                                <a:cubicBezTo>
                                  <a:pt x="159" y="52"/>
                                  <a:pt x="159" y="52"/>
                                  <a:pt x="159" y="52"/>
                                </a:cubicBezTo>
                                <a:cubicBezTo>
                                  <a:pt x="158" y="53"/>
                                  <a:pt x="157" y="53"/>
                                  <a:pt x="156" y="54"/>
                                </a:cubicBezTo>
                                <a:cubicBezTo>
                                  <a:pt x="157" y="53"/>
                                  <a:pt x="158" y="52"/>
                                  <a:pt x="160" y="51"/>
                                </a:cubicBezTo>
                                <a:close/>
                                <a:moveTo>
                                  <a:pt x="163" y="63"/>
                                </a:moveTo>
                                <a:cubicBezTo>
                                  <a:pt x="167" y="61"/>
                                  <a:pt x="171" y="59"/>
                                  <a:pt x="175" y="57"/>
                                </a:cubicBezTo>
                                <a:cubicBezTo>
                                  <a:pt x="174" y="58"/>
                                  <a:pt x="173" y="60"/>
                                  <a:pt x="172" y="61"/>
                                </a:cubicBezTo>
                                <a:cubicBezTo>
                                  <a:pt x="167" y="63"/>
                                  <a:pt x="161" y="66"/>
                                  <a:pt x="156" y="69"/>
                                </a:cubicBezTo>
                                <a:cubicBezTo>
                                  <a:pt x="155" y="69"/>
                                  <a:pt x="154" y="70"/>
                                  <a:pt x="153" y="70"/>
                                </a:cubicBezTo>
                                <a:cubicBezTo>
                                  <a:pt x="156" y="68"/>
                                  <a:pt x="159" y="65"/>
                                  <a:pt x="163" y="63"/>
                                </a:cubicBezTo>
                                <a:close/>
                                <a:moveTo>
                                  <a:pt x="162" y="61"/>
                                </a:moveTo>
                                <a:cubicBezTo>
                                  <a:pt x="163" y="60"/>
                                  <a:pt x="165" y="59"/>
                                  <a:pt x="166" y="57"/>
                                </a:cubicBezTo>
                                <a:cubicBezTo>
                                  <a:pt x="168" y="57"/>
                                  <a:pt x="169" y="56"/>
                                  <a:pt x="171" y="56"/>
                                </a:cubicBezTo>
                                <a:cubicBezTo>
                                  <a:pt x="168" y="57"/>
                                  <a:pt x="165" y="59"/>
                                  <a:pt x="162" y="61"/>
                                </a:cubicBezTo>
                                <a:cubicBezTo>
                                  <a:pt x="162" y="61"/>
                                  <a:pt x="162" y="61"/>
                                  <a:pt x="162" y="61"/>
                                </a:cubicBezTo>
                                <a:close/>
                                <a:moveTo>
                                  <a:pt x="172" y="57"/>
                                </a:moveTo>
                                <a:cubicBezTo>
                                  <a:pt x="174" y="56"/>
                                  <a:pt x="176" y="54"/>
                                  <a:pt x="179" y="53"/>
                                </a:cubicBezTo>
                                <a:cubicBezTo>
                                  <a:pt x="178" y="53"/>
                                  <a:pt x="178" y="54"/>
                                  <a:pt x="178" y="54"/>
                                </a:cubicBezTo>
                                <a:cubicBezTo>
                                  <a:pt x="176" y="55"/>
                                  <a:pt x="174" y="56"/>
                                  <a:pt x="172" y="57"/>
                                </a:cubicBezTo>
                                <a:close/>
                                <a:moveTo>
                                  <a:pt x="189" y="60"/>
                                </a:moveTo>
                                <a:cubicBezTo>
                                  <a:pt x="185" y="62"/>
                                  <a:pt x="181" y="64"/>
                                  <a:pt x="176" y="66"/>
                                </a:cubicBezTo>
                                <a:cubicBezTo>
                                  <a:pt x="178" y="64"/>
                                  <a:pt x="180" y="62"/>
                                  <a:pt x="182" y="60"/>
                                </a:cubicBezTo>
                                <a:cubicBezTo>
                                  <a:pt x="184" y="60"/>
                                  <a:pt x="186" y="59"/>
                                  <a:pt x="187" y="59"/>
                                </a:cubicBezTo>
                                <a:cubicBezTo>
                                  <a:pt x="188" y="59"/>
                                  <a:pt x="188" y="59"/>
                                  <a:pt x="189" y="60"/>
                                </a:cubicBezTo>
                                <a:close/>
                                <a:moveTo>
                                  <a:pt x="189" y="58"/>
                                </a:moveTo>
                                <a:cubicBezTo>
                                  <a:pt x="190" y="58"/>
                                  <a:pt x="192" y="57"/>
                                  <a:pt x="194" y="57"/>
                                </a:cubicBezTo>
                                <a:cubicBezTo>
                                  <a:pt x="193" y="58"/>
                                  <a:pt x="191" y="59"/>
                                  <a:pt x="190" y="59"/>
                                </a:cubicBezTo>
                                <a:cubicBezTo>
                                  <a:pt x="189" y="59"/>
                                  <a:pt x="189" y="59"/>
                                  <a:pt x="189" y="58"/>
                                </a:cubicBezTo>
                                <a:close/>
                                <a:moveTo>
                                  <a:pt x="193" y="65"/>
                                </a:moveTo>
                                <a:cubicBezTo>
                                  <a:pt x="194" y="65"/>
                                  <a:pt x="195" y="65"/>
                                  <a:pt x="196" y="64"/>
                                </a:cubicBezTo>
                                <a:cubicBezTo>
                                  <a:pt x="194" y="65"/>
                                  <a:pt x="193" y="66"/>
                                  <a:pt x="191" y="67"/>
                                </a:cubicBezTo>
                                <a:cubicBezTo>
                                  <a:pt x="188" y="69"/>
                                  <a:pt x="184" y="70"/>
                                  <a:pt x="181" y="72"/>
                                </a:cubicBezTo>
                                <a:cubicBezTo>
                                  <a:pt x="182" y="71"/>
                                  <a:pt x="183" y="71"/>
                                  <a:pt x="184" y="70"/>
                                </a:cubicBezTo>
                                <a:cubicBezTo>
                                  <a:pt x="187" y="68"/>
                                  <a:pt x="190" y="67"/>
                                  <a:pt x="193" y="65"/>
                                </a:cubicBezTo>
                                <a:close/>
                                <a:moveTo>
                                  <a:pt x="188" y="65"/>
                                </a:moveTo>
                                <a:cubicBezTo>
                                  <a:pt x="190" y="64"/>
                                  <a:pt x="192" y="63"/>
                                  <a:pt x="195" y="62"/>
                                </a:cubicBezTo>
                                <a:cubicBezTo>
                                  <a:pt x="194" y="63"/>
                                  <a:pt x="193" y="63"/>
                                  <a:pt x="192" y="64"/>
                                </a:cubicBezTo>
                                <a:cubicBezTo>
                                  <a:pt x="191" y="64"/>
                                  <a:pt x="189" y="65"/>
                                  <a:pt x="188" y="65"/>
                                </a:cubicBezTo>
                                <a:cubicBezTo>
                                  <a:pt x="188" y="65"/>
                                  <a:pt x="188" y="65"/>
                                  <a:pt x="188" y="65"/>
                                </a:cubicBezTo>
                                <a:close/>
                                <a:moveTo>
                                  <a:pt x="207" y="95"/>
                                </a:moveTo>
                                <a:cubicBezTo>
                                  <a:pt x="210" y="94"/>
                                  <a:pt x="213" y="92"/>
                                  <a:pt x="215" y="91"/>
                                </a:cubicBezTo>
                                <a:cubicBezTo>
                                  <a:pt x="216" y="92"/>
                                  <a:pt x="216" y="93"/>
                                  <a:pt x="217" y="95"/>
                                </a:cubicBezTo>
                                <a:cubicBezTo>
                                  <a:pt x="212" y="97"/>
                                  <a:pt x="208" y="99"/>
                                  <a:pt x="204" y="101"/>
                                </a:cubicBezTo>
                                <a:cubicBezTo>
                                  <a:pt x="204" y="101"/>
                                  <a:pt x="203" y="101"/>
                                  <a:pt x="203" y="101"/>
                                </a:cubicBezTo>
                                <a:cubicBezTo>
                                  <a:pt x="202" y="102"/>
                                  <a:pt x="201" y="103"/>
                                  <a:pt x="199" y="104"/>
                                </a:cubicBezTo>
                                <a:cubicBezTo>
                                  <a:pt x="199" y="104"/>
                                  <a:pt x="199" y="105"/>
                                  <a:pt x="198" y="105"/>
                                </a:cubicBezTo>
                                <a:cubicBezTo>
                                  <a:pt x="198" y="105"/>
                                  <a:pt x="198" y="105"/>
                                  <a:pt x="198" y="105"/>
                                </a:cubicBezTo>
                                <a:cubicBezTo>
                                  <a:pt x="199" y="104"/>
                                  <a:pt x="200" y="103"/>
                                  <a:pt x="200" y="102"/>
                                </a:cubicBezTo>
                                <a:cubicBezTo>
                                  <a:pt x="203" y="100"/>
                                  <a:pt x="205" y="98"/>
                                  <a:pt x="208" y="96"/>
                                </a:cubicBezTo>
                                <a:cubicBezTo>
                                  <a:pt x="208" y="96"/>
                                  <a:pt x="208" y="95"/>
                                  <a:pt x="207" y="95"/>
                                </a:cubicBezTo>
                                <a:close/>
                                <a:moveTo>
                                  <a:pt x="196" y="173"/>
                                </a:moveTo>
                                <a:cubicBezTo>
                                  <a:pt x="197" y="172"/>
                                  <a:pt x="198" y="171"/>
                                  <a:pt x="198" y="171"/>
                                </a:cubicBezTo>
                                <a:cubicBezTo>
                                  <a:pt x="198" y="171"/>
                                  <a:pt x="198" y="171"/>
                                  <a:pt x="198" y="171"/>
                                </a:cubicBezTo>
                                <a:cubicBezTo>
                                  <a:pt x="197" y="172"/>
                                  <a:pt x="196" y="173"/>
                                  <a:pt x="195" y="174"/>
                                </a:cubicBezTo>
                                <a:cubicBezTo>
                                  <a:pt x="196" y="174"/>
                                  <a:pt x="196" y="173"/>
                                  <a:pt x="196" y="173"/>
                                </a:cubicBezTo>
                                <a:close/>
                                <a:moveTo>
                                  <a:pt x="195" y="164"/>
                                </a:moveTo>
                                <a:cubicBezTo>
                                  <a:pt x="195" y="165"/>
                                  <a:pt x="195" y="165"/>
                                  <a:pt x="194" y="165"/>
                                </a:cubicBezTo>
                                <a:cubicBezTo>
                                  <a:pt x="195" y="164"/>
                                  <a:pt x="196" y="162"/>
                                  <a:pt x="197" y="161"/>
                                </a:cubicBezTo>
                                <a:cubicBezTo>
                                  <a:pt x="196" y="162"/>
                                  <a:pt x="196" y="163"/>
                                  <a:pt x="195" y="164"/>
                                </a:cubicBezTo>
                                <a:close/>
                                <a:moveTo>
                                  <a:pt x="194" y="155"/>
                                </a:moveTo>
                                <a:cubicBezTo>
                                  <a:pt x="193" y="157"/>
                                  <a:pt x="191" y="158"/>
                                  <a:pt x="190" y="159"/>
                                </a:cubicBezTo>
                                <a:cubicBezTo>
                                  <a:pt x="193" y="156"/>
                                  <a:pt x="196" y="153"/>
                                  <a:pt x="198" y="150"/>
                                </a:cubicBezTo>
                                <a:cubicBezTo>
                                  <a:pt x="197" y="152"/>
                                  <a:pt x="196" y="154"/>
                                  <a:pt x="194" y="155"/>
                                </a:cubicBezTo>
                                <a:close/>
                                <a:moveTo>
                                  <a:pt x="105" y="198"/>
                                </a:moveTo>
                                <a:cubicBezTo>
                                  <a:pt x="105" y="198"/>
                                  <a:pt x="106" y="198"/>
                                  <a:pt x="106" y="197"/>
                                </a:cubicBezTo>
                                <a:cubicBezTo>
                                  <a:pt x="106" y="197"/>
                                  <a:pt x="107" y="197"/>
                                  <a:pt x="107" y="197"/>
                                </a:cubicBezTo>
                                <a:cubicBezTo>
                                  <a:pt x="106" y="198"/>
                                  <a:pt x="106" y="198"/>
                                  <a:pt x="105" y="199"/>
                                </a:cubicBezTo>
                                <a:cubicBezTo>
                                  <a:pt x="105" y="199"/>
                                  <a:pt x="105" y="198"/>
                                  <a:pt x="105" y="198"/>
                                </a:cubicBezTo>
                                <a:close/>
                                <a:moveTo>
                                  <a:pt x="108" y="204"/>
                                </a:moveTo>
                                <a:cubicBezTo>
                                  <a:pt x="108" y="204"/>
                                  <a:pt x="108" y="204"/>
                                  <a:pt x="108" y="204"/>
                                </a:cubicBezTo>
                                <a:cubicBezTo>
                                  <a:pt x="107" y="203"/>
                                  <a:pt x="105" y="202"/>
                                  <a:pt x="104" y="202"/>
                                </a:cubicBezTo>
                                <a:cubicBezTo>
                                  <a:pt x="104" y="202"/>
                                  <a:pt x="104" y="201"/>
                                  <a:pt x="104" y="201"/>
                                </a:cubicBezTo>
                                <a:cubicBezTo>
                                  <a:pt x="106" y="202"/>
                                  <a:pt x="107" y="203"/>
                                  <a:pt x="108" y="204"/>
                                </a:cubicBezTo>
                                <a:close/>
                                <a:moveTo>
                                  <a:pt x="104" y="194"/>
                                </a:moveTo>
                                <a:cubicBezTo>
                                  <a:pt x="104" y="194"/>
                                  <a:pt x="103" y="194"/>
                                  <a:pt x="103" y="193"/>
                                </a:cubicBezTo>
                                <a:cubicBezTo>
                                  <a:pt x="104" y="192"/>
                                  <a:pt x="105" y="191"/>
                                  <a:pt x="106" y="190"/>
                                </a:cubicBezTo>
                                <a:cubicBezTo>
                                  <a:pt x="107" y="189"/>
                                  <a:pt x="109" y="188"/>
                                  <a:pt x="110" y="186"/>
                                </a:cubicBezTo>
                                <a:cubicBezTo>
                                  <a:pt x="115" y="183"/>
                                  <a:pt x="119" y="179"/>
                                  <a:pt x="123" y="176"/>
                                </a:cubicBezTo>
                                <a:cubicBezTo>
                                  <a:pt x="125" y="175"/>
                                  <a:pt x="127" y="174"/>
                                  <a:pt x="129" y="173"/>
                                </a:cubicBezTo>
                                <a:cubicBezTo>
                                  <a:pt x="124" y="177"/>
                                  <a:pt x="118" y="182"/>
                                  <a:pt x="112" y="187"/>
                                </a:cubicBezTo>
                                <a:cubicBezTo>
                                  <a:pt x="110" y="189"/>
                                  <a:pt x="107" y="192"/>
                                  <a:pt x="104" y="194"/>
                                </a:cubicBezTo>
                                <a:close/>
                                <a:moveTo>
                                  <a:pt x="73" y="126"/>
                                </a:moveTo>
                                <a:cubicBezTo>
                                  <a:pt x="73" y="126"/>
                                  <a:pt x="72" y="127"/>
                                  <a:pt x="72" y="128"/>
                                </a:cubicBezTo>
                                <a:cubicBezTo>
                                  <a:pt x="71" y="127"/>
                                  <a:pt x="71" y="126"/>
                                  <a:pt x="71" y="125"/>
                                </a:cubicBezTo>
                                <a:cubicBezTo>
                                  <a:pt x="71" y="125"/>
                                  <a:pt x="71" y="124"/>
                                  <a:pt x="71" y="124"/>
                                </a:cubicBezTo>
                                <a:cubicBezTo>
                                  <a:pt x="72" y="124"/>
                                  <a:pt x="72" y="124"/>
                                  <a:pt x="72" y="124"/>
                                </a:cubicBezTo>
                                <a:cubicBezTo>
                                  <a:pt x="72" y="124"/>
                                  <a:pt x="72" y="124"/>
                                  <a:pt x="72" y="124"/>
                                </a:cubicBezTo>
                                <a:cubicBezTo>
                                  <a:pt x="73" y="125"/>
                                  <a:pt x="73" y="125"/>
                                  <a:pt x="73" y="126"/>
                                </a:cubicBezTo>
                                <a:close/>
                                <a:moveTo>
                                  <a:pt x="71" y="168"/>
                                </a:moveTo>
                                <a:cubicBezTo>
                                  <a:pt x="71" y="167"/>
                                  <a:pt x="71" y="167"/>
                                  <a:pt x="71" y="167"/>
                                </a:cubicBezTo>
                                <a:cubicBezTo>
                                  <a:pt x="71" y="166"/>
                                  <a:pt x="71" y="166"/>
                                  <a:pt x="72" y="166"/>
                                </a:cubicBezTo>
                                <a:cubicBezTo>
                                  <a:pt x="72" y="167"/>
                                  <a:pt x="72" y="167"/>
                                  <a:pt x="72" y="167"/>
                                </a:cubicBezTo>
                                <a:cubicBezTo>
                                  <a:pt x="72" y="167"/>
                                  <a:pt x="71" y="168"/>
                                  <a:pt x="71" y="168"/>
                                </a:cubicBezTo>
                                <a:close/>
                                <a:moveTo>
                                  <a:pt x="73" y="170"/>
                                </a:moveTo>
                                <a:cubicBezTo>
                                  <a:pt x="73" y="170"/>
                                  <a:pt x="73" y="170"/>
                                  <a:pt x="73" y="170"/>
                                </a:cubicBezTo>
                                <a:cubicBezTo>
                                  <a:pt x="73" y="171"/>
                                  <a:pt x="73" y="171"/>
                                  <a:pt x="73" y="171"/>
                                </a:cubicBezTo>
                                <a:cubicBezTo>
                                  <a:pt x="72" y="171"/>
                                  <a:pt x="72" y="171"/>
                                  <a:pt x="72" y="171"/>
                                </a:cubicBezTo>
                                <a:cubicBezTo>
                                  <a:pt x="72" y="171"/>
                                  <a:pt x="72" y="171"/>
                                  <a:pt x="72" y="171"/>
                                </a:cubicBezTo>
                                <a:cubicBezTo>
                                  <a:pt x="72" y="170"/>
                                  <a:pt x="72" y="170"/>
                                  <a:pt x="73" y="170"/>
                                </a:cubicBezTo>
                                <a:close/>
                                <a:moveTo>
                                  <a:pt x="71" y="165"/>
                                </a:moveTo>
                                <a:cubicBezTo>
                                  <a:pt x="71" y="164"/>
                                  <a:pt x="71" y="163"/>
                                  <a:pt x="70" y="162"/>
                                </a:cubicBezTo>
                                <a:cubicBezTo>
                                  <a:pt x="71" y="162"/>
                                  <a:pt x="71" y="162"/>
                                  <a:pt x="71" y="162"/>
                                </a:cubicBezTo>
                                <a:cubicBezTo>
                                  <a:pt x="71" y="163"/>
                                  <a:pt x="71" y="164"/>
                                  <a:pt x="71" y="164"/>
                                </a:cubicBezTo>
                                <a:cubicBezTo>
                                  <a:pt x="71" y="165"/>
                                  <a:pt x="71" y="165"/>
                                  <a:pt x="71" y="165"/>
                                </a:cubicBezTo>
                                <a:close/>
                                <a:moveTo>
                                  <a:pt x="61" y="51"/>
                                </a:moveTo>
                                <a:cubicBezTo>
                                  <a:pt x="61" y="51"/>
                                  <a:pt x="61" y="52"/>
                                  <a:pt x="61" y="52"/>
                                </a:cubicBezTo>
                                <a:cubicBezTo>
                                  <a:pt x="59" y="54"/>
                                  <a:pt x="57" y="55"/>
                                  <a:pt x="55" y="57"/>
                                </a:cubicBezTo>
                                <a:cubicBezTo>
                                  <a:pt x="55" y="58"/>
                                  <a:pt x="54" y="59"/>
                                  <a:pt x="53" y="59"/>
                                </a:cubicBezTo>
                                <a:cubicBezTo>
                                  <a:pt x="52" y="61"/>
                                  <a:pt x="50" y="62"/>
                                  <a:pt x="49" y="63"/>
                                </a:cubicBezTo>
                                <a:cubicBezTo>
                                  <a:pt x="49" y="63"/>
                                  <a:pt x="49" y="63"/>
                                  <a:pt x="49" y="63"/>
                                </a:cubicBezTo>
                                <a:cubicBezTo>
                                  <a:pt x="49" y="62"/>
                                  <a:pt x="50" y="61"/>
                                  <a:pt x="51" y="60"/>
                                </a:cubicBezTo>
                                <a:cubicBezTo>
                                  <a:pt x="54" y="57"/>
                                  <a:pt x="58" y="54"/>
                                  <a:pt x="61" y="51"/>
                                </a:cubicBezTo>
                                <a:close/>
                                <a:moveTo>
                                  <a:pt x="54" y="54"/>
                                </a:moveTo>
                                <a:cubicBezTo>
                                  <a:pt x="55" y="54"/>
                                  <a:pt x="55" y="54"/>
                                  <a:pt x="55" y="54"/>
                                </a:cubicBezTo>
                                <a:cubicBezTo>
                                  <a:pt x="55" y="54"/>
                                  <a:pt x="55" y="53"/>
                                  <a:pt x="56" y="53"/>
                                </a:cubicBezTo>
                                <a:cubicBezTo>
                                  <a:pt x="57" y="52"/>
                                  <a:pt x="58" y="52"/>
                                  <a:pt x="58" y="51"/>
                                </a:cubicBezTo>
                                <a:cubicBezTo>
                                  <a:pt x="57" y="52"/>
                                  <a:pt x="56" y="53"/>
                                  <a:pt x="54" y="54"/>
                                </a:cubicBezTo>
                                <a:close/>
                                <a:moveTo>
                                  <a:pt x="92" y="45"/>
                                </a:moveTo>
                                <a:cubicBezTo>
                                  <a:pt x="92" y="47"/>
                                  <a:pt x="92" y="48"/>
                                  <a:pt x="91" y="50"/>
                                </a:cubicBezTo>
                                <a:cubicBezTo>
                                  <a:pt x="86" y="54"/>
                                  <a:pt x="80" y="58"/>
                                  <a:pt x="75" y="63"/>
                                </a:cubicBezTo>
                                <a:cubicBezTo>
                                  <a:pt x="75" y="62"/>
                                  <a:pt x="75" y="61"/>
                                  <a:pt x="76" y="60"/>
                                </a:cubicBezTo>
                                <a:cubicBezTo>
                                  <a:pt x="81" y="55"/>
                                  <a:pt x="87" y="50"/>
                                  <a:pt x="92" y="45"/>
                                </a:cubicBezTo>
                                <a:close/>
                                <a:moveTo>
                                  <a:pt x="82" y="53"/>
                                </a:moveTo>
                                <a:cubicBezTo>
                                  <a:pt x="84" y="50"/>
                                  <a:pt x="86" y="48"/>
                                  <a:pt x="89" y="46"/>
                                </a:cubicBezTo>
                                <a:cubicBezTo>
                                  <a:pt x="89" y="46"/>
                                  <a:pt x="90" y="45"/>
                                  <a:pt x="90" y="45"/>
                                </a:cubicBezTo>
                                <a:cubicBezTo>
                                  <a:pt x="87" y="48"/>
                                  <a:pt x="84" y="50"/>
                                  <a:pt x="82" y="53"/>
                                </a:cubicBezTo>
                                <a:close/>
                                <a:moveTo>
                                  <a:pt x="110" y="51"/>
                                </a:moveTo>
                                <a:cubicBezTo>
                                  <a:pt x="110" y="51"/>
                                  <a:pt x="110" y="51"/>
                                  <a:pt x="110" y="51"/>
                                </a:cubicBezTo>
                                <a:cubicBezTo>
                                  <a:pt x="110" y="52"/>
                                  <a:pt x="109" y="52"/>
                                  <a:pt x="108" y="53"/>
                                </a:cubicBezTo>
                                <a:cubicBezTo>
                                  <a:pt x="106" y="54"/>
                                  <a:pt x="104" y="54"/>
                                  <a:pt x="102" y="55"/>
                                </a:cubicBezTo>
                                <a:cubicBezTo>
                                  <a:pt x="103" y="54"/>
                                  <a:pt x="105" y="53"/>
                                  <a:pt x="106" y="51"/>
                                </a:cubicBezTo>
                                <a:cubicBezTo>
                                  <a:pt x="107" y="51"/>
                                  <a:pt x="108" y="50"/>
                                  <a:pt x="109" y="50"/>
                                </a:cubicBezTo>
                                <a:cubicBezTo>
                                  <a:pt x="108" y="50"/>
                                  <a:pt x="109" y="51"/>
                                  <a:pt x="110" y="51"/>
                                </a:cubicBezTo>
                                <a:close/>
                                <a:moveTo>
                                  <a:pt x="112" y="77"/>
                                </a:moveTo>
                                <a:cubicBezTo>
                                  <a:pt x="110" y="79"/>
                                  <a:pt x="108" y="82"/>
                                  <a:pt x="107" y="84"/>
                                </a:cubicBezTo>
                                <a:cubicBezTo>
                                  <a:pt x="109" y="80"/>
                                  <a:pt x="112" y="76"/>
                                  <a:pt x="115" y="73"/>
                                </a:cubicBezTo>
                                <a:cubicBezTo>
                                  <a:pt x="115" y="73"/>
                                  <a:pt x="115" y="73"/>
                                  <a:pt x="115" y="72"/>
                                </a:cubicBezTo>
                                <a:cubicBezTo>
                                  <a:pt x="114" y="74"/>
                                  <a:pt x="113" y="76"/>
                                  <a:pt x="112" y="77"/>
                                </a:cubicBezTo>
                                <a:close/>
                                <a:moveTo>
                                  <a:pt x="116" y="78"/>
                                </a:moveTo>
                                <a:cubicBezTo>
                                  <a:pt x="115" y="79"/>
                                  <a:pt x="114" y="80"/>
                                  <a:pt x="114" y="80"/>
                                </a:cubicBezTo>
                                <a:cubicBezTo>
                                  <a:pt x="112" y="82"/>
                                  <a:pt x="110" y="83"/>
                                  <a:pt x="109" y="85"/>
                                </a:cubicBezTo>
                                <a:cubicBezTo>
                                  <a:pt x="111" y="83"/>
                                  <a:pt x="113" y="80"/>
                                  <a:pt x="116" y="78"/>
                                </a:cubicBezTo>
                                <a:close/>
                                <a:moveTo>
                                  <a:pt x="98" y="92"/>
                                </a:moveTo>
                                <a:cubicBezTo>
                                  <a:pt x="95" y="96"/>
                                  <a:pt x="91" y="99"/>
                                  <a:pt x="88" y="102"/>
                                </a:cubicBezTo>
                                <a:cubicBezTo>
                                  <a:pt x="89" y="101"/>
                                  <a:pt x="89" y="100"/>
                                  <a:pt x="90" y="98"/>
                                </a:cubicBezTo>
                                <a:cubicBezTo>
                                  <a:pt x="96" y="92"/>
                                  <a:pt x="103" y="85"/>
                                  <a:pt x="109" y="78"/>
                                </a:cubicBezTo>
                                <a:cubicBezTo>
                                  <a:pt x="105" y="82"/>
                                  <a:pt x="102" y="87"/>
                                  <a:pt x="98" y="92"/>
                                </a:cubicBezTo>
                                <a:close/>
                                <a:moveTo>
                                  <a:pt x="99" y="97"/>
                                </a:moveTo>
                                <a:cubicBezTo>
                                  <a:pt x="97" y="100"/>
                                  <a:pt x="94" y="103"/>
                                  <a:pt x="92" y="105"/>
                                </a:cubicBezTo>
                                <a:cubicBezTo>
                                  <a:pt x="93" y="104"/>
                                  <a:pt x="94" y="102"/>
                                  <a:pt x="95" y="100"/>
                                </a:cubicBezTo>
                                <a:cubicBezTo>
                                  <a:pt x="97" y="99"/>
                                  <a:pt x="98" y="98"/>
                                  <a:pt x="99" y="97"/>
                                </a:cubicBezTo>
                                <a:close/>
                                <a:moveTo>
                                  <a:pt x="128" y="67"/>
                                </a:moveTo>
                                <a:cubicBezTo>
                                  <a:pt x="129" y="66"/>
                                  <a:pt x="130" y="65"/>
                                  <a:pt x="130" y="64"/>
                                </a:cubicBezTo>
                                <a:cubicBezTo>
                                  <a:pt x="131" y="64"/>
                                  <a:pt x="131" y="64"/>
                                  <a:pt x="132" y="63"/>
                                </a:cubicBezTo>
                                <a:cubicBezTo>
                                  <a:pt x="132" y="63"/>
                                  <a:pt x="133" y="63"/>
                                  <a:pt x="133" y="63"/>
                                </a:cubicBezTo>
                                <a:cubicBezTo>
                                  <a:pt x="132" y="64"/>
                                  <a:pt x="130" y="66"/>
                                  <a:pt x="128" y="67"/>
                                </a:cubicBezTo>
                                <a:close/>
                                <a:moveTo>
                                  <a:pt x="137" y="62"/>
                                </a:moveTo>
                                <a:cubicBezTo>
                                  <a:pt x="138" y="62"/>
                                  <a:pt x="140" y="61"/>
                                  <a:pt x="141" y="61"/>
                                </a:cubicBezTo>
                                <a:cubicBezTo>
                                  <a:pt x="138" y="63"/>
                                  <a:pt x="135" y="65"/>
                                  <a:pt x="132" y="67"/>
                                </a:cubicBezTo>
                                <a:cubicBezTo>
                                  <a:pt x="133" y="65"/>
                                  <a:pt x="135" y="64"/>
                                  <a:pt x="137" y="62"/>
                                </a:cubicBezTo>
                                <a:close/>
                                <a:moveTo>
                                  <a:pt x="132" y="76"/>
                                </a:moveTo>
                                <a:cubicBezTo>
                                  <a:pt x="132" y="77"/>
                                  <a:pt x="132" y="77"/>
                                  <a:pt x="132" y="77"/>
                                </a:cubicBezTo>
                                <a:cubicBezTo>
                                  <a:pt x="133" y="77"/>
                                  <a:pt x="134" y="76"/>
                                  <a:pt x="136" y="76"/>
                                </a:cubicBezTo>
                                <a:cubicBezTo>
                                  <a:pt x="132" y="79"/>
                                  <a:pt x="128" y="82"/>
                                  <a:pt x="124" y="85"/>
                                </a:cubicBezTo>
                                <a:cubicBezTo>
                                  <a:pt x="125" y="85"/>
                                  <a:pt x="125" y="84"/>
                                  <a:pt x="125" y="84"/>
                                </a:cubicBezTo>
                                <a:cubicBezTo>
                                  <a:pt x="128" y="82"/>
                                  <a:pt x="130" y="80"/>
                                  <a:pt x="132" y="77"/>
                                </a:cubicBezTo>
                                <a:cubicBezTo>
                                  <a:pt x="132" y="77"/>
                                  <a:pt x="132" y="77"/>
                                  <a:pt x="132" y="76"/>
                                </a:cubicBezTo>
                                <a:close/>
                                <a:moveTo>
                                  <a:pt x="199" y="77"/>
                                </a:moveTo>
                                <a:cubicBezTo>
                                  <a:pt x="199" y="78"/>
                                  <a:pt x="198" y="78"/>
                                  <a:pt x="198" y="78"/>
                                </a:cubicBezTo>
                                <a:cubicBezTo>
                                  <a:pt x="196" y="79"/>
                                  <a:pt x="194" y="80"/>
                                  <a:pt x="192" y="81"/>
                                </a:cubicBezTo>
                                <a:cubicBezTo>
                                  <a:pt x="192" y="80"/>
                                  <a:pt x="192" y="80"/>
                                  <a:pt x="192" y="80"/>
                                </a:cubicBezTo>
                                <a:cubicBezTo>
                                  <a:pt x="195" y="79"/>
                                  <a:pt x="197" y="78"/>
                                  <a:pt x="199" y="77"/>
                                </a:cubicBezTo>
                                <a:close/>
                                <a:moveTo>
                                  <a:pt x="196" y="75"/>
                                </a:moveTo>
                                <a:cubicBezTo>
                                  <a:pt x="197" y="74"/>
                                  <a:pt x="198" y="73"/>
                                  <a:pt x="199" y="73"/>
                                </a:cubicBezTo>
                                <a:cubicBezTo>
                                  <a:pt x="198" y="73"/>
                                  <a:pt x="197" y="74"/>
                                  <a:pt x="196" y="75"/>
                                </a:cubicBezTo>
                                <a:cubicBezTo>
                                  <a:pt x="196" y="75"/>
                                  <a:pt x="196" y="75"/>
                                  <a:pt x="196" y="75"/>
                                </a:cubicBezTo>
                                <a:close/>
                                <a:moveTo>
                                  <a:pt x="191" y="138"/>
                                </a:moveTo>
                                <a:cubicBezTo>
                                  <a:pt x="191" y="138"/>
                                  <a:pt x="191" y="138"/>
                                  <a:pt x="190" y="137"/>
                                </a:cubicBezTo>
                                <a:cubicBezTo>
                                  <a:pt x="191" y="137"/>
                                  <a:pt x="191" y="136"/>
                                  <a:pt x="191" y="136"/>
                                </a:cubicBezTo>
                                <a:cubicBezTo>
                                  <a:pt x="197" y="131"/>
                                  <a:pt x="203" y="126"/>
                                  <a:pt x="209" y="121"/>
                                </a:cubicBezTo>
                                <a:cubicBezTo>
                                  <a:pt x="209" y="121"/>
                                  <a:pt x="209" y="121"/>
                                  <a:pt x="209" y="121"/>
                                </a:cubicBezTo>
                                <a:cubicBezTo>
                                  <a:pt x="203" y="127"/>
                                  <a:pt x="197" y="133"/>
                                  <a:pt x="191" y="138"/>
                                </a:cubicBezTo>
                                <a:close/>
                                <a:moveTo>
                                  <a:pt x="205" y="126"/>
                                </a:moveTo>
                                <a:cubicBezTo>
                                  <a:pt x="205" y="127"/>
                                  <a:pt x="204" y="128"/>
                                  <a:pt x="204" y="129"/>
                                </a:cubicBezTo>
                                <a:cubicBezTo>
                                  <a:pt x="199" y="134"/>
                                  <a:pt x="196" y="138"/>
                                  <a:pt x="192" y="143"/>
                                </a:cubicBezTo>
                                <a:cubicBezTo>
                                  <a:pt x="192" y="143"/>
                                  <a:pt x="191" y="143"/>
                                  <a:pt x="191" y="143"/>
                                </a:cubicBezTo>
                                <a:cubicBezTo>
                                  <a:pt x="191" y="142"/>
                                  <a:pt x="191" y="141"/>
                                  <a:pt x="191" y="140"/>
                                </a:cubicBezTo>
                                <a:cubicBezTo>
                                  <a:pt x="196" y="136"/>
                                  <a:pt x="201" y="131"/>
                                  <a:pt x="205" y="126"/>
                                </a:cubicBezTo>
                                <a:close/>
                                <a:moveTo>
                                  <a:pt x="189" y="139"/>
                                </a:moveTo>
                                <a:cubicBezTo>
                                  <a:pt x="189" y="139"/>
                                  <a:pt x="189" y="139"/>
                                  <a:pt x="189" y="139"/>
                                </a:cubicBezTo>
                                <a:cubicBezTo>
                                  <a:pt x="189" y="140"/>
                                  <a:pt x="189" y="140"/>
                                  <a:pt x="189" y="140"/>
                                </a:cubicBezTo>
                                <a:cubicBezTo>
                                  <a:pt x="188" y="141"/>
                                  <a:pt x="187" y="142"/>
                                  <a:pt x="186" y="143"/>
                                </a:cubicBezTo>
                                <a:cubicBezTo>
                                  <a:pt x="186" y="143"/>
                                  <a:pt x="186" y="143"/>
                                  <a:pt x="186" y="143"/>
                                </a:cubicBezTo>
                                <a:cubicBezTo>
                                  <a:pt x="187" y="142"/>
                                  <a:pt x="188" y="140"/>
                                  <a:pt x="189" y="139"/>
                                </a:cubicBezTo>
                                <a:close/>
                                <a:moveTo>
                                  <a:pt x="183" y="144"/>
                                </a:moveTo>
                                <a:cubicBezTo>
                                  <a:pt x="182" y="144"/>
                                  <a:pt x="182" y="144"/>
                                  <a:pt x="181" y="145"/>
                                </a:cubicBezTo>
                                <a:cubicBezTo>
                                  <a:pt x="183" y="143"/>
                                  <a:pt x="184" y="142"/>
                                  <a:pt x="186" y="140"/>
                                </a:cubicBezTo>
                                <a:cubicBezTo>
                                  <a:pt x="186" y="140"/>
                                  <a:pt x="186" y="140"/>
                                  <a:pt x="186" y="140"/>
                                </a:cubicBezTo>
                                <a:cubicBezTo>
                                  <a:pt x="185" y="142"/>
                                  <a:pt x="184" y="143"/>
                                  <a:pt x="183" y="144"/>
                                </a:cubicBezTo>
                                <a:close/>
                                <a:moveTo>
                                  <a:pt x="180" y="142"/>
                                </a:moveTo>
                                <a:cubicBezTo>
                                  <a:pt x="178" y="143"/>
                                  <a:pt x="177" y="145"/>
                                  <a:pt x="175" y="146"/>
                                </a:cubicBezTo>
                                <a:cubicBezTo>
                                  <a:pt x="175" y="147"/>
                                  <a:pt x="174" y="147"/>
                                  <a:pt x="174" y="147"/>
                                </a:cubicBezTo>
                                <a:cubicBezTo>
                                  <a:pt x="175" y="146"/>
                                  <a:pt x="176" y="144"/>
                                  <a:pt x="178" y="142"/>
                                </a:cubicBezTo>
                                <a:cubicBezTo>
                                  <a:pt x="180" y="139"/>
                                  <a:pt x="183" y="137"/>
                                  <a:pt x="185" y="134"/>
                                </a:cubicBezTo>
                                <a:cubicBezTo>
                                  <a:pt x="186" y="134"/>
                                  <a:pt x="186" y="133"/>
                                  <a:pt x="187" y="133"/>
                                </a:cubicBezTo>
                                <a:cubicBezTo>
                                  <a:pt x="187" y="133"/>
                                  <a:pt x="187" y="134"/>
                                  <a:pt x="187" y="134"/>
                                </a:cubicBezTo>
                                <a:cubicBezTo>
                                  <a:pt x="185" y="137"/>
                                  <a:pt x="183" y="139"/>
                                  <a:pt x="180" y="142"/>
                                </a:cubicBezTo>
                                <a:close/>
                                <a:moveTo>
                                  <a:pt x="129" y="154"/>
                                </a:moveTo>
                                <a:cubicBezTo>
                                  <a:pt x="128" y="155"/>
                                  <a:pt x="127" y="155"/>
                                  <a:pt x="126" y="156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7" y="155"/>
                                  <a:pt x="127" y="155"/>
                                  <a:pt x="127" y="155"/>
                                </a:cubicBezTo>
                                <a:cubicBezTo>
                                  <a:pt x="128" y="153"/>
                                  <a:pt x="130" y="151"/>
                                  <a:pt x="132" y="149"/>
                                </a:cubicBezTo>
                                <a:cubicBezTo>
                                  <a:pt x="133" y="148"/>
                                  <a:pt x="134" y="148"/>
                                  <a:pt x="134" y="147"/>
                                </a:cubicBezTo>
                                <a:cubicBezTo>
                                  <a:pt x="136" y="148"/>
                                  <a:pt x="137" y="148"/>
                                  <a:pt x="138" y="148"/>
                                </a:cubicBezTo>
                                <a:cubicBezTo>
                                  <a:pt x="136" y="150"/>
                                  <a:pt x="135" y="151"/>
                                  <a:pt x="133" y="153"/>
                                </a:cubicBezTo>
                                <a:cubicBezTo>
                                  <a:pt x="131" y="153"/>
                                  <a:pt x="130" y="154"/>
                                  <a:pt x="129" y="154"/>
                                </a:cubicBezTo>
                                <a:close/>
                                <a:moveTo>
                                  <a:pt x="130" y="160"/>
                                </a:moveTo>
                                <a:cubicBezTo>
                                  <a:pt x="130" y="161"/>
                                  <a:pt x="130" y="161"/>
                                  <a:pt x="129" y="161"/>
                                </a:cubicBezTo>
                                <a:cubicBezTo>
                                  <a:pt x="129" y="161"/>
                                  <a:pt x="129" y="162"/>
                                  <a:pt x="128" y="162"/>
                                </a:cubicBezTo>
                                <a:cubicBezTo>
                                  <a:pt x="129" y="161"/>
                                  <a:pt x="129" y="161"/>
                                  <a:pt x="130" y="161"/>
                                </a:cubicBezTo>
                                <a:cubicBezTo>
                                  <a:pt x="130" y="161"/>
                                  <a:pt x="130" y="161"/>
                                  <a:pt x="130" y="160"/>
                                </a:cubicBezTo>
                                <a:close/>
                                <a:moveTo>
                                  <a:pt x="89" y="124"/>
                                </a:moveTo>
                                <a:cubicBezTo>
                                  <a:pt x="91" y="122"/>
                                  <a:pt x="92" y="120"/>
                                  <a:pt x="94" y="118"/>
                                </a:cubicBezTo>
                                <a:cubicBezTo>
                                  <a:pt x="95" y="118"/>
                                  <a:pt x="95" y="118"/>
                                  <a:pt x="96" y="118"/>
                                </a:cubicBezTo>
                                <a:cubicBezTo>
                                  <a:pt x="94" y="120"/>
                                  <a:pt x="92" y="122"/>
                                  <a:pt x="89" y="124"/>
                                </a:cubicBezTo>
                                <a:close/>
                                <a:moveTo>
                                  <a:pt x="91" y="127"/>
                                </a:moveTo>
                                <a:cubicBezTo>
                                  <a:pt x="89" y="129"/>
                                  <a:pt x="88" y="130"/>
                                  <a:pt x="87" y="132"/>
                                </a:cubicBezTo>
                                <a:cubicBezTo>
                                  <a:pt x="86" y="132"/>
                                  <a:pt x="86" y="132"/>
                                  <a:pt x="85" y="131"/>
                                </a:cubicBezTo>
                                <a:cubicBezTo>
                                  <a:pt x="87" y="130"/>
                                  <a:pt x="89" y="128"/>
                                  <a:pt x="91" y="127"/>
                                </a:cubicBezTo>
                                <a:close/>
                                <a:moveTo>
                                  <a:pt x="95" y="123"/>
                                </a:moveTo>
                                <a:cubicBezTo>
                                  <a:pt x="97" y="122"/>
                                  <a:pt x="99" y="121"/>
                                  <a:pt x="101" y="120"/>
                                </a:cubicBezTo>
                                <a:cubicBezTo>
                                  <a:pt x="99" y="122"/>
                                  <a:pt x="97" y="123"/>
                                  <a:pt x="95" y="125"/>
                                </a:cubicBezTo>
                                <a:cubicBezTo>
                                  <a:pt x="94" y="127"/>
                                  <a:pt x="92" y="128"/>
                                  <a:pt x="91" y="130"/>
                                </a:cubicBezTo>
                                <a:cubicBezTo>
                                  <a:pt x="92" y="128"/>
                                  <a:pt x="94" y="125"/>
                                  <a:pt x="95" y="123"/>
                                </a:cubicBezTo>
                                <a:close/>
                                <a:moveTo>
                                  <a:pt x="94" y="130"/>
                                </a:moveTo>
                                <a:cubicBezTo>
                                  <a:pt x="98" y="127"/>
                                  <a:pt x="101" y="123"/>
                                  <a:pt x="105" y="120"/>
                                </a:cubicBezTo>
                                <a:cubicBezTo>
                                  <a:pt x="105" y="120"/>
                                  <a:pt x="105" y="120"/>
                                  <a:pt x="106" y="120"/>
                                </a:cubicBezTo>
                                <a:cubicBezTo>
                                  <a:pt x="106" y="120"/>
                                  <a:pt x="106" y="120"/>
                                  <a:pt x="106" y="120"/>
                                </a:cubicBezTo>
                                <a:cubicBezTo>
                                  <a:pt x="103" y="122"/>
                                  <a:pt x="101" y="124"/>
                                  <a:pt x="99" y="127"/>
                                </a:cubicBezTo>
                                <a:cubicBezTo>
                                  <a:pt x="96" y="129"/>
                                  <a:pt x="94" y="131"/>
                                  <a:pt x="91" y="134"/>
                                </a:cubicBezTo>
                                <a:cubicBezTo>
                                  <a:pt x="91" y="134"/>
                                  <a:pt x="91" y="134"/>
                                  <a:pt x="91" y="133"/>
                                </a:cubicBezTo>
                                <a:cubicBezTo>
                                  <a:pt x="92" y="132"/>
                                  <a:pt x="93" y="131"/>
                                  <a:pt x="94" y="130"/>
                                </a:cubicBezTo>
                                <a:close/>
                                <a:moveTo>
                                  <a:pt x="119" y="101"/>
                                </a:moveTo>
                                <a:cubicBezTo>
                                  <a:pt x="125" y="95"/>
                                  <a:pt x="131" y="89"/>
                                  <a:pt x="138" y="83"/>
                                </a:cubicBezTo>
                                <a:cubicBezTo>
                                  <a:pt x="139" y="83"/>
                                  <a:pt x="141" y="83"/>
                                  <a:pt x="142" y="83"/>
                                </a:cubicBezTo>
                                <a:cubicBezTo>
                                  <a:pt x="140" y="86"/>
                                  <a:pt x="138" y="88"/>
                                  <a:pt x="136" y="91"/>
                                </a:cubicBezTo>
                                <a:cubicBezTo>
                                  <a:pt x="134" y="92"/>
                                  <a:pt x="132" y="94"/>
                                  <a:pt x="130" y="96"/>
                                </a:cubicBezTo>
                                <a:cubicBezTo>
                                  <a:pt x="122" y="102"/>
                                  <a:pt x="115" y="108"/>
                                  <a:pt x="107" y="115"/>
                                </a:cubicBezTo>
                                <a:cubicBezTo>
                                  <a:pt x="107" y="115"/>
                                  <a:pt x="107" y="115"/>
                                  <a:pt x="107" y="115"/>
                                </a:cubicBezTo>
                                <a:cubicBezTo>
                                  <a:pt x="111" y="110"/>
                                  <a:pt x="115" y="106"/>
                                  <a:pt x="119" y="102"/>
                                </a:cubicBezTo>
                                <a:cubicBezTo>
                                  <a:pt x="120" y="101"/>
                                  <a:pt x="119" y="101"/>
                                  <a:pt x="119" y="101"/>
                                </a:cubicBezTo>
                                <a:close/>
                                <a:moveTo>
                                  <a:pt x="127" y="102"/>
                                </a:moveTo>
                                <a:cubicBezTo>
                                  <a:pt x="125" y="104"/>
                                  <a:pt x="123" y="106"/>
                                  <a:pt x="121" y="108"/>
                                </a:cubicBezTo>
                                <a:cubicBezTo>
                                  <a:pt x="120" y="109"/>
                                  <a:pt x="120" y="109"/>
                                  <a:pt x="119" y="110"/>
                                </a:cubicBezTo>
                                <a:cubicBezTo>
                                  <a:pt x="119" y="109"/>
                                  <a:pt x="119" y="109"/>
                                  <a:pt x="119" y="109"/>
                                </a:cubicBezTo>
                                <a:cubicBezTo>
                                  <a:pt x="122" y="107"/>
                                  <a:pt x="125" y="104"/>
                                  <a:pt x="127" y="102"/>
                                </a:cubicBezTo>
                                <a:close/>
                                <a:moveTo>
                                  <a:pt x="189" y="111"/>
                                </a:moveTo>
                                <a:cubicBezTo>
                                  <a:pt x="189" y="111"/>
                                  <a:pt x="190" y="110"/>
                                  <a:pt x="190" y="109"/>
                                </a:cubicBezTo>
                                <a:cubicBezTo>
                                  <a:pt x="191" y="109"/>
                                  <a:pt x="192" y="109"/>
                                  <a:pt x="192" y="109"/>
                                </a:cubicBezTo>
                                <a:cubicBezTo>
                                  <a:pt x="191" y="109"/>
                                  <a:pt x="190" y="110"/>
                                  <a:pt x="189" y="111"/>
                                </a:cubicBezTo>
                                <a:close/>
                                <a:moveTo>
                                  <a:pt x="193" y="117"/>
                                </a:moveTo>
                                <a:cubicBezTo>
                                  <a:pt x="193" y="117"/>
                                  <a:pt x="194" y="117"/>
                                  <a:pt x="194" y="117"/>
                                </a:cubicBezTo>
                                <a:cubicBezTo>
                                  <a:pt x="194" y="118"/>
                                  <a:pt x="193" y="118"/>
                                  <a:pt x="192" y="119"/>
                                </a:cubicBezTo>
                                <a:cubicBezTo>
                                  <a:pt x="192" y="118"/>
                                  <a:pt x="193" y="118"/>
                                  <a:pt x="193" y="117"/>
                                </a:cubicBezTo>
                                <a:close/>
                                <a:moveTo>
                                  <a:pt x="189" y="107"/>
                                </a:moveTo>
                                <a:cubicBezTo>
                                  <a:pt x="189" y="107"/>
                                  <a:pt x="189" y="107"/>
                                  <a:pt x="189" y="108"/>
                                </a:cubicBezTo>
                                <a:cubicBezTo>
                                  <a:pt x="188" y="108"/>
                                  <a:pt x="188" y="108"/>
                                  <a:pt x="187" y="108"/>
                                </a:cubicBezTo>
                                <a:cubicBezTo>
                                  <a:pt x="188" y="107"/>
                                  <a:pt x="188" y="107"/>
                                  <a:pt x="189" y="106"/>
                                </a:cubicBezTo>
                                <a:cubicBezTo>
                                  <a:pt x="189" y="106"/>
                                  <a:pt x="190" y="106"/>
                                  <a:pt x="190" y="106"/>
                                </a:cubicBezTo>
                                <a:cubicBezTo>
                                  <a:pt x="190" y="106"/>
                                  <a:pt x="189" y="107"/>
                                  <a:pt x="189" y="107"/>
                                </a:cubicBezTo>
                                <a:close/>
                                <a:moveTo>
                                  <a:pt x="189" y="115"/>
                                </a:moveTo>
                                <a:cubicBezTo>
                                  <a:pt x="189" y="115"/>
                                  <a:pt x="189" y="115"/>
                                  <a:pt x="189" y="115"/>
                                </a:cubicBezTo>
                                <a:cubicBezTo>
                                  <a:pt x="189" y="116"/>
                                  <a:pt x="188" y="116"/>
                                  <a:pt x="187" y="117"/>
                                </a:cubicBezTo>
                                <a:cubicBezTo>
                                  <a:pt x="187" y="117"/>
                                  <a:pt x="187" y="117"/>
                                  <a:pt x="186" y="118"/>
                                </a:cubicBezTo>
                                <a:cubicBezTo>
                                  <a:pt x="186" y="118"/>
                                  <a:pt x="185" y="118"/>
                                  <a:pt x="184" y="119"/>
                                </a:cubicBezTo>
                                <a:cubicBezTo>
                                  <a:pt x="186" y="118"/>
                                  <a:pt x="187" y="116"/>
                                  <a:pt x="189" y="115"/>
                                </a:cubicBezTo>
                                <a:close/>
                                <a:moveTo>
                                  <a:pt x="191" y="117"/>
                                </a:moveTo>
                                <a:cubicBezTo>
                                  <a:pt x="190" y="118"/>
                                  <a:pt x="189" y="120"/>
                                  <a:pt x="188" y="121"/>
                                </a:cubicBezTo>
                                <a:cubicBezTo>
                                  <a:pt x="187" y="121"/>
                                  <a:pt x="186" y="122"/>
                                  <a:pt x="185" y="123"/>
                                </a:cubicBezTo>
                                <a:cubicBezTo>
                                  <a:pt x="186" y="121"/>
                                  <a:pt x="187" y="120"/>
                                  <a:pt x="188" y="119"/>
                                </a:cubicBezTo>
                                <a:cubicBezTo>
                                  <a:pt x="189" y="118"/>
                                  <a:pt x="190" y="117"/>
                                  <a:pt x="191" y="117"/>
                                </a:cubicBezTo>
                                <a:close/>
                                <a:moveTo>
                                  <a:pt x="182" y="131"/>
                                </a:moveTo>
                                <a:cubicBezTo>
                                  <a:pt x="183" y="131"/>
                                  <a:pt x="183" y="130"/>
                                  <a:pt x="184" y="130"/>
                                </a:cubicBezTo>
                                <a:cubicBezTo>
                                  <a:pt x="184" y="130"/>
                                  <a:pt x="184" y="130"/>
                                  <a:pt x="184" y="130"/>
                                </a:cubicBezTo>
                                <a:cubicBezTo>
                                  <a:pt x="183" y="131"/>
                                  <a:pt x="182" y="132"/>
                                  <a:pt x="181" y="133"/>
                                </a:cubicBezTo>
                                <a:cubicBezTo>
                                  <a:pt x="181" y="133"/>
                                  <a:pt x="180" y="133"/>
                                  <a:pt x="180" y="134"/>
                                </a:cubicBezTo>
                                <a:cubicBezTo>
                                  <a:pt x="181" y="133"/>
                                  <a:pt x="182" y="132"/>
                                  <a:pt x="182" y="131"/>
                                </a:cubicBezTo>
                                <a:close/>
                                <a:moveTo>
                                  <a:pt x="180" y="124"/>
                                </a:moveTo>
                                <a:cubicBezTo>
                                  <a:pt x="181" y="123"/>
                                  <a:pt x="183" y="122"/>
                                  <a:pt x="184" y="121"/>
                                </a:cubicBezTo>
                                <a:cubicBezTo>
                                  <a:pt x="183" y="122"/>
                                  <a:pt x="182" y="124"/>
                                  <a:pt x="181" y="125"/>
                                </a:cubicBezTo>
                                <a:cubicBezTo>
                                  <a:pt x="181" y="124"/>
                                  <a:pt x="180" y="124"/>
                                  <a:pt x="180" y="124"/>
                                </a:cubicBezTo>
                                <a:close/>
                                <a:moveTo>
                                  <a:pt x="178" y="122"/>
                                </a:moveTo>
                                <a:cubicBezTo>
                                  <a:pt x="178" y="122"/>
                                  <a:pt x="178" y="122"/>
                                  <a:pt x="178" y="122"/>
                                </a:cubicBezTo>
                                <a:cubicBezTo>
                                  <a:pt x="176" y="121"/>
                                  <a:pt x="175" y="121"/>
                                  <a:pt x="174" y="120"/>
                                </a:cubicBezTo>
                                <a:cubicBezTo>
                                  <a:pt x="178" y="117"/>
                                  <a:pt x="182" y="115"/>
                                  <a:pt x="186" y="112"/>
                                </a:cubicBezTo>
                                <a:cubicBezTo>
                                  <a:pt x="183" y="115"/>
                                  <a:pt x="181" y="119"/>
                                  <a:pt x="178" y="122"/>
                                </a:cubicBezTo>
                                <a:close/>
                                <a:moveTo>
                                  <a:pt x="178" y="128"/>
                                </a:moveTo>
                                <a:cubicBezTo>
                                  <a:pt x="176" y="129"/>
                                  <a:pt x="175" y="129"/>
                                  <a:pt x="173" y="130"/>
                                </a:cubicBezTo>
                                <a:cubicBezTo>
                                  <a:pt x="175" y="129"/>
                                  <a:pt x="176" y="127"/>
                                  <a:pt x="177" y="125"/>
                                </a:cubicBezTo>
                                <a:cubicBezTo>
                                  <a:pt x="178" y="125"/>
                                  <a:pt x="178" y="125"/>
                                  <a:pt x="178" y="125"/>
                                </a:cubicBezTo>
                                <a:cubicBezTo>
                                  <a:pt x="178" y="125"/>
                                  <a:pt x="179" y="126"/>
                                  <a:pt x="179" y="126"/>
                                </a:cubicBezTo>
                                <a:cubicBezTo>
                                  <a:pt x="179" y="126"/>
                                  <a:pt x="179" y="126"/>
                                  <a:pt x="179" y="126"/>
                                </a:cubicBezTo>
                                <a:cubicBezTo>
                                  <a:pt x="179" y="126"/>
                                  <a:pt x="178" y="127"/>
                                  <a:pt x="178" y="127"/>
                                </a:cubicBezTo>
                                <a:cubicBezTo>
                                  <a:pt x="177" y="127"/>
                                  <a:pt x="177" y="128"/>
                                  <a:pt x="178" y="128"/>
                                </a:cubicBezTo>
                                <a:close/>
                                <a:moveTo>
                                  <a:pt x="127" y="123"/>
                                </a:moveTo>
                                <a:cubicBezTo>
                                  <a:pt x="127" y="123"/>
                                  <a:pt x="126" y="124"/>
                                  <a:pt x="126" y="124"/>
                                </a:cubicBezTo>
                                <a:cubicBezTo>
                                  <a:pt x="126" y="123"/>
                                  <a:pt x="126" y="123"/>
                                  <a:pt x="127" y="123"/>
                                </a:cubicBezTo>
                                <a:cubicBezTo>
                                  <a:pt x="127" y="123"/>
                                  <a:pt x="127" y="123"/>
                                  <a:pt x="127" y="122"/>
                                </a:cubicBezTo>
                                <a:cubicBezTo>
                                  <a:pt x="128" y="122"/>
                                  <a:pt x="128" y="122"/>
                                  <a:pt x="128" y="122"/>
                                </a:cubicBezTo>
                                <a:cubicBezTo>
                                  <a:pt x="128" y="122"/>
                                  <a:pt x="128" y="123"/>
                                  <a:pt x="127" y="123"/>
                                </a:cubicBezTo>
                                <a:close/>
                                <a:moveTo>
                                  <a:pt x="136" y="122"/>
                                </a:moveTo>
                                <a:cubicBezTo>
                                  <a:pt x="135" y="122"/>
                                  <a:pt x="135" y="123"/>
                                  <a:pt x="134" y="123"/>
                                </a:cubicBezTo>
                                <a:cubicBezTo>
                                  <a:pt x="133" y="125"/>
                                  <a:pt x="131" y="126"/>
                                  <a:pt x="130" y="127"/>
                                </a:cubicBezTo>
                                <a:cubicBezTo>
                                  <a:pt x="129" y="127"/>
                                  <a:pt x="128" y="126"/>
                                  <a:pt x="127" y="126"/>
                                </a:cubicBezTo>
                                <a:cubicBezTo>
                                  <a:pt x="127" y="125"/>
                                  <a:pt x="128" y="125"/>
                                  <a:pt x="128" y="124"/>
                                </a:cubicBezTo>
                                <a:cubicBezTo>
                                  <a:pt x="131" y="123"/>
                                  <a:pt x="133" y="122"/>
                                  <a:pt x="136" y="122"/>
                                </a:cubicBezTo>
                                <a:close/>
                                <a:moveTo>
                                  <a:pt x="126" y="127"/>
                                </a:moveTo>
                                <a:cubicBezTo>
                                  <a:pt x="127" y="127"/>
                                  <a:pt x="127" y="128"/>
                                  <a:pt x="128" y="128"/>
                                </a:cubicBezTo>
                                <a:cubicBezTo>
                                  <a:pt x="128" y="128"/>
                                  <a:pt x="128" y="128"/>
                                  <a:pt x="128" y="128"/>
                                </a:cubicBezTo>
                                <a:cubicBezTo>
                                  <a:pt x="127" y="129"/>
                                  <a:pt x="126" y="130"/>
                                  <a:pt x="125" y="131"/>
                                </a:cubicBezTo>
                                <a:cubicBezTo>
                                  <a:pt x="123" y="132"/>
                                  <a:pt x="121" y="133"/>
                                  <a:pt x="120" y="134"/>
                                </a:cubicBezTo>
                                <a:cubicBezTo>
                                  <a:pt x="122" y="132"/>
                                  <a:pt x="124" y="130"/>
                                  <a:pt x="126" y="127"/>
                                </a:cubicBezTo>
                                <a:close/>
                                <a:moveTo>
                                  <a:pt x="131" y="129"/>
                                </a:moveTo>
                                <a:cubicBezTo>
                                  <a:pt x="132" y="129"/>
                                  <a:pt x="132" y="129"/>
                                  <a:pt x="133" y="130"/>
                                </a:cubicBezTo>
                                <a:cubicBezTo>
                                  <a:pt x="133" y="130"/>
                                  <a:pt x="133" y="130"/>
                                  <a:pt x="132" y="130"/>
                                </a:cubicBezTo>
                                <a:cubicBezTo>
                                  <a:pt x="132" y="130"/>
                                  <a:pt x="132" y="130"/>
                                  <a:pt x="132" y="130"/>
                                </a:cubicBezTo>
                                <a:cubicBezTo>
                                  <a:pt x="130" y="131"/>
                                  <a:pt x="129" y="132"/>
                                  <a:pt x="127" y="133"/>
                                </a:cubicBezTo>
                                <a:cubicBezTo>
                                  <a:pt x="128" y="132"/>
                                  <a:pt x="130" y="130"/>
                                  <a:pt x="131" y="129"/>
                                </a:cubicBezTo>
                                <a:close/>
                                <a:moveTo>
                                  <a:pt x="132" y="128"/>
                                </a:moveTo>
                                <a:cubicBezTo>
                                  <a:pt x="135" y="126"/>
                                  <a:pt x="138" y="124"/>
                                  <a:pt x="140" y="123"/>
                                </a:cubicBezTo>
                                <a:cubicBezTo>
                                  <a:pt x="138" y="125"/>
                                  <a:pt x="136" y="127"/>
                                  <a:pt x="134" y="129"/>
                                </a:cubicBezTo>
                                <a:cubicBezTo>
                                  <a:pt x="134" y="128"/>
                                  <a:pt x="133" y="128"/>
                                  <a:pt x="132" y="128"/>
                                </a:cubicBezTo>
                                <a:close/>
                                <a:moveTo>
                                  <a:pt x="139" y="130"/>
                                </a:moveTo>
                                <a:cubicBezTo>
                                  <a:pt x="139" y="130"/>
                                  <a:pt x="139" y="130"/>
                                  <a:pt x="139" y="130"/>
                                </a:cubicBezTo>
                                <a:cubicBezTo>
                                  <a:pt x="139" y="130"/>
                                  <a:pt x="138" y="130"/>
                                  <a:pt x="138" y="130"/>
                                </a:cubicBezTo>
                                <a:cubicBezTo>
                                  <a:pt x="138" y="130"/>
                                  <a:pt x="139" y="129"/>
                                  <a:pt x="139" y="129"/>
                                </a:cubicBezTo>
                                <a:cubicBezTo>
                                  <a:pt x="140" y="129"/>
                                  <a:pt x="141" y="128"/>
                                  <a:pt x="142" y="128"/>
                                </a:cubicBezTo>
                                <a:cubicBezTo>
                                  <a:pt x="141" y="129"/>
                                  <a:pt x="140" y="129"/>
                                  <a:pt x="139" y="130"/>
                                </a:cubicBezTo>
                                <a:close/>
                                <a:moveTo>
                                  <a:pt x="148" y="136"/>
                                </a:moveTo>
                                <a:cubicBezTo>
                                  <a:pt x="144" y="138"/>
                                  <a:pt x="141" y="141"/>
                                  <a:pt x="138" y="143"/>
                                </a:cubicBezTo>
                                <a:cubicBezTo>
                                  <a:pt x="138" y="142"/>
                                  <a:pt x="139" y="142"/>
                                  <a:pt x="139" y="141"/>
                                </a:cubicBezTo>
                                <a:cubicBezTo>
                                  <a:pt x="140" y="140"/>
                                  <a:pt x="141" y="140"/>
                                  <a:pt x="141" y="139"/>
                                </a:cubicBezTo>
                                <a:cubicBezTo>
                                  <a:pt x="142" y="139"/>
                                  <a:pt x="142" y="139"/>
                                  <a:pt x="142" y="139"/>
                                </a:cubicBezTo>
                                <a:cubicBezTo>
                                  <a:pt x="144" y="138"/>
                                  <a:pt x="146" y="137"/>
                                  <a:pt x="148" y="136"/>
                                </a:cubicBezTo>
                                <a:close/>
                                <a:moveTo>
                                  <a:pt x="139" y="134"/>
                                </a:moveTo>
                                <a:cubicBezTo>
                                  <a:pt x="140" y="133"/>
                                  <a:pt x="141" y="133"/>
                                  <a:pt x="141" y="133"/>
                                </a:cubicBezTo>
                                <a:cubicBezTo>
                                  <a:pt x="141" y="133"/>
                                  <a:pt x="141" y="133"/>
                                  <a:pt x="141" y="133"/>
                                </a:cubicBezTo>
                                <a:cubicBezTo>
                                  <a:pt x="140" y="134"/>
                                  <a:pt x="139" y="136"/>
                                  <a:pt x="137" y="137"/>
                                </a:cubicBezTo>
                                <a:cubicBezTo>
                                  <a:pt x="137" y="137"/>
                                  <a:pt x="136" y="138"/>
                                  <a:pt x="135" y="138"/>
                                </a:cubicBezTo>
                                <a:cubicBezTo>
                                  <a:pt x="137" y="137"/>
                                  <a:pt x="138" y="135"/>
                                  <a:pt x="139" y="134"/>
                                </a:cubicBezTo>
                                <a:close/>
                                <a:moveTo>
                                  <a:pt x="144" y="144"/>
                                </a:moveTo>
                                <a:cubicBezTo>
                                  <a:pt x="143" y="144"/>
                                  <a:pt x="143" y="144"/>
                                  <a:pt x="143" y="144"/>
                                </a:cubicBezTo>
                                <a:cubicBezTo>
                                  <a:pt x="142" y="145"/>
                                  <a:pt x="141" y="146"/>
                                  <a:pt x="140" y="147"/>
                                </a:cubicBezTo>
                                <a:cubicBezTo>
                                  <a:pt x="139" y="147"/>
                                  <a:pt x="138" y="146"/>
                                  <a:pt x="137" y="146"/>
                                </a:cubicBezTo>
                                <a:cubicBezTo>
                                  <a:pt x="139" y="145"/>
                                  <a:pt x="141" y="145"/>
                                  <a:pt x="144" y="144"/>
                                </a:cubicBezTo>
                                <a:close/>
                                <a:moveTo>
                                  <a:pt x="146" y="152"/>
                                </a:moveTo>
                                <a:cubicBezTo>
                                  <a:pt x="147" y="151"/>
                                  <a:pt x="148" y="151"/>
                                  <a:pt x="149" y="150"/>
                                </a:cubicBezTo>
                                <a:cubicBezTo>
                                  <a:pt x="148" y="151"/>
                                  <a:pt x="147" y="152"/>
                                  <a:pt x="146" y="153"/>
                                </a:cubicBezTo>
                                <a:cubicBezTo>
                                  <a:pt x="145" y="154"/>
                                  <a:pt x="144" y="154"/>
                                  <a:pt x="142" y="155"/>
                                </a:cubicBezTo>
                                <a:cubicBezTo>
                                  <a:pt x="143" y="154"/>
                                  <a:pt x="145" y="153"/>
                                  <a:pt x="146" y="152"/>
                                </a:cubicBezTo>
                                <a:close/>
                                <a:moveTo>
                                  <a:pt x="146" y="147"/>
                                </a:moveTo>
                                <a:cubicBezTo>
                                  <a:pt x="147" y="145"/>
                                  <a:pt x="149" y="144"/>
                                  <a:pt x="150" y="142"/>
                                </a:cubicBezTo>
                                <a:cubicBezTo>
                                  <a:pt x="151" y="141"/>
                                  <a:pt x="153" y="140"/>
                                  <a:pt x="154" y="139"/>
                                </a:cubicBezTo>
                                <a:cubicBezTo>
                                  <a:pt x="155" y="139"/>
                                  <a:pt x="155" y="139"/>
                                  <a:pt x="156" y="139"/>
                                </a:cubicBezTo>
                                <a:cubicBezTo>
                                  <a:pt x="156" y="140"/>
                                  <a:pt x="156" y="140"/>
                                  <a:pt x="156" y="140"/>
                                </a:cubicBezTo>
                                <a:cubicBezTo>
                                  <a:pt x="154" y="142"/>
                                  <a:pt x="151" y="144"/>
                                  <a:pt x="149" y="146"/>
                                </a:cubicBezTo>
                                <a:cubicBezTo>
                                  <a:pt x="149" y="146"/>
                                  <a:pt x="149" y="146"/>
                                  <a:pt x="149" y="146"/>
                                </a:cubicBezTo>
                                <a:cubicBezTo>
                                  <a:pt x="148" y="146"/>
                                  <a:pt x="147" y="147"/>
                                  <a:pt x="146" y="147"/>
                                </a:cubicBezTo>
                                <a:close/>
                                <a:moveTo>
                                  <a:pt x="173" y="99"/>
                                </a:moveTo>
                                <a:cubicBezTo>
                                  <a:pt x="172" y="99"/>
                                  <a:pt x="172" y="99"/>
                                  <a:pt x="172" y="99"/>
                                </a:cubicBezTo>
                                <a:cubicBezTo>
                                  <a:pt x="172" y="99"/>
                                  <a:pt x="172" y="99"/>
                                  <a:pt x="171" y="99"/>
                                </a:cubicBezTo>
                                <a:cubicBezTo>
                                  <a:pt x="170" y="100"/>
                                  <a:pt x="168" y="101"/>
                                  <a:pt x="167" y="101"/>
                                </a:cubicBezTo>
                                <a:cubicBezTo>
                                  <a:pt x="168" y="100"/>
                                  <a:pt x="170" y="98"/>
                                  <a:pt x="172" y="97"/>
                                </a:cubicBezTo>
                                <a:cubicBezTo>
                                  <a:pt x="172" y="97"/>
                                  <a:pt x="172" y="97"/>
                                  <a:pt x="172" y="97"/>
                                </a:cubicBezTo>
                                <a:cubicBezTo>
                                  <a:pt x="172" y="98"/>
                                  <a:pt x="172" y="98"/>
                                  <a:pt x="173" y="99"/>
                                </a:cubicBezTo>
                                <a:close/>
                                <a:moveTo>
                                  <a:pt x="168" y="111"/>
                                </a:moveTo>
                                <a:cubicBezTo>
                                  <a:pt x="170" y="109"/>
                                  <a:pt x="172" y="108"/>
                                  <a:pt x="174" y="107"/>
                                </a:cubicBezTo>
                                <a:cubicBezTo>
                                  <a:pt x="174" y="107"/>
                                  <a:pt x="175" y="108"/>
                                  <a:pt x="175" y="107"/>
                                </a:cubicBezTo>
                                <a:cubicBezTo>
                                  <a:pt x="176" y="107"/>
                                  <a:pt x="176" y="107"/>
                                  <a:pt x="176" y="107"/>
                                </a:cubicBezTo>
                                <a:cubicBezTo>
                                  <a:pt x="176" y="107"/>
                                  <a:pt x="176" y="107"/>
                                  <a:pt x="175" y="108"/>
                                </a:cubicBezTo>
                                <a:cubicBezTo>
                                  <a:pt x="171" y="110"/>
                                  <a:pt x="167" y="113"/>
                                  <a:pt x="163" y="115"/>
                                </a:cubicBezTo>
                                <a:cubicBezTo>
                                  <a:pt x="164" y="114"/>
                                  <a:pt x="164" y="113"/>
                                  <a:pt x="165" y="113"/>
                                </a:cubicBezTo>
                                <a:cubicBezTo>
                                  <a:pt x="166" y="112"/>
                                  <a:pt x="167" y="111"/>
                                  <a:pt x="168" y="111"/>
                                </a:cubicBezTo>
                                <a:close/>
                                <a:moveTo>
                                  <a:pt x="165" y="124"/>
                                </a:moveTo>
                                <a:cubicBezTo>
                                  <a:pt x="166" y="123"/>
                                  <a:pt x="167" y="122"/>
                                  <a:pt x="168" y="121"/>
                                </a:cubicBezTo>
                                <a:cubicBezTo>
                                  <a:pt x="168" y="122"/>
                                  <a:pt x="168" y="122"/>
                                  <a:pt x="167" y="122"/>
                                </a:cubicBezTo>
                                <a:cubicBezTo>
                                  <a:pt x="166" y="123"/>
                                  <a:pt x="165" y="124"/>
                                  <a:pt x="164" y="125"/>
                                </a:cubicBezTo>
                                <a:cubicBezTo>
                                  <a:pt x="164" y="124"/>
                                  <a:pt x="164" y="124"/>
                                  <a:pt x="165" y="124"/>
                                </a:cubicBezTo>
                                <a:close/>
                                <a:moveTo>
                                  <a:pt x="156" y="126"/>
                                </a:moveTo>
                                <a:cubicBezTo>
                                  <a:pt x="157" y="125"/>
                                  <a:pt x="158" y="125"/>
                                  <a:pt x="159" y="124"/>
                                </a:cubicBezTo>
                                <a:cubicBezTo>
                                  <a:pt x="160" y="123"/>
                                  <a:pt x="161" y="123"/>
                                  <a:pt x="161" y="122"/>
                                </a:cubicBezTo>
                                <a:cubicBezTo>
                                  <a:pt x="162" y="122"/>
                                  <a:pt x="163" y="122"/>
                                  <a:pt x="164" y="121"/>
                                </a:cubicBezTo>
                                <a:cubicBezTo>
                                  <a:pt x="161" y="123"/>
                                  <a:pt x="159" y="125"/>
                                  <a:pt x="156" y="126"/>
                                </a:cubicBezTo>
                                <a:close/>
                                <a:moveTo>
                                  <a:pt x="165" y="127"/>
                                </a:moveTo>
                                <a:cubicBezTo>
                                  <a:pt x="166" y="127"/>
                                  <a:pt x="166" y="127"/>
                                  <a:pt x="166" y="127"/>
                                </a:cubicBezTo>
                                <a:cubicBezTo>
                                  <a:pt x="167" y="126"/>
                                  <a:pt x="167" y="126"/>
                                  <a:pt x="166" y="125"/>
                                </a:cubicBezTo>
                                <a:cubicBezTo>
                                  <a:pt x="167" y="125"/>
                                  <a:pt x="167" y="125"/>
                                  <a:pt x="168" y="124"/>
                                </a:cubicBezTo>
                                <a:cubicBezTo>
                                  <a:pt x="169" y="123"/>
                                  <a:pt x="170" y="122"/>
                                  <a:pt x="172" y="121"/>
                                </a:cubicBezTo>
                                <a:cubicBezTo>
                                  <a:pt x="173" y="122"/>
                                  <a:pt x="175" y="123"/>
                                  <a:pt x="176" y="124"/>
                                </a:cubicBezTo>
                                <a:cubicBezTo>
                                  <a:pt x="170" y="127"/>
                                  <a:pt x="163" y="131"/>
                                  <a:pt x="157" y="135"/>
                                </a:cubicBezTo>
                                <a:cubicBezTo>
                                  <a:pt x="157" y="135"/>
                                  <a:pt x="157" y="135"/>
                                  <a:pt x="157" y="135"/>
                                </a:cubicBezTo>
                                <a:cubicBezTo>
                                  <a:pt x="160" y="133"/>
                                  <a:pt x="162" y="130"/>
                                  <a:pt x="165" y="127"/>
                                </a:cubicBezTo>
                                <a:close/>
                                <a:moveTo>
                                  <a:pt x="158" y="115"/>
                                </a:moveTo>
                                <a:cubicBezTo>
                                  <a:pt x="157" y="115"/>
                                  <a:pt x="156" y="116"/>
                                  <a:pt x="155" y="116"/>
                                </a:cubicBezTo>
                                <a:cubicBezTo>
                                  <a:pt x="157" y="115"/>
                                  <a:pt x="158" y="114"/>
                                  <a:pt x="159" y="112"/>
                                </a:cubicBezTo>
                                <a:cubicBezTo>
                                  <a:pt x="161" y="111"/>
                                  <a:pt x="162" y="110"/>
                                  <a:pt x="164" y="109"/>
                                </a:cubicBezTo>
                                <a:cubicBezTo>
                                  <a:pt x="162" y="111"/>
                                  <a:pt x="160" y="113"/>
                                  <a:pt x="158" y="115"/>
                                </a:cubicBezTo>
                                <a:close/>
                                <a:moveTo>
                                  <a:pt x="159" y="127"/>
                                </a:moveTo>
                                <a:cubicBezTo>
                                  <a:pt x="159" y="127"/>
                                  <a:pt x="158" y="128"/>
                                  <a:pt x="158" y="128"/>
                                </a:cubicBezTo>
                                <a:cubicBezTo>
                                  <a:pt x="156" y="129"/>
                                  <a:pt x="154" y="130"/>
                                  <a:pt x="152" y="132"/>
                                </a:cubicBezTo>
                                <a:cubicBezTo>
                                  <a:pt x="154" y="130"/>
                                  <a:pt x="156" y="129"/>
                                  <a:pt x="159" y="127"/>
                                </a:cubicBezTo>
                                <a:close/>
                                <a:moveTo>
                                  <a:pt x="151" y="117"/>
                                </a:moveTo>
                                <a:cubicBezTo>
                                  <a:pt x="151" y="117"/>
                                  <a:pt x="150" y="117"/>
                                  <a:pt x="149" y="117"/>
                                </a:cubicBezTo>
                                <a:cubicBezTo>
                                  <a:pt x="150" y="117"/>
                                  <a:pt x="150" y="117"/>
                                  <a:pt x="150" y="117"/>
                                </a:cubicBezTo>
                                <a:cubicBezTo>
                                  <a:pt x="150" y="116"/>
                                  <a:pt x="151" y="115"/>
                                  <a:pt x="152" y="115"/>
                                </a:cubicBezTo>
                                <a:cubicBezTo>
                                  <a:pt x="152" y="114"/>
                                  <a:pt x="153" y="114"/>
                                  <a:pt x="154" y="113"/>
                                </a:cubicBezTo>
                                <a:cubicBezTo>
                                  <a:pt x="153" y="114"/>
                                  <a:pt x="152" y="116"/>
                                  <a:pt x="151" y="117"/>
                                </a:cubicBezTo>
                                <a:close/>
                                <a:moveTo>
                                  <a:pt x="157" y="147"/>
                                </a:moveTo>
                                <a:cubicBezTo>
                                  <a:pt x="158" y="147"/>
                                  <a:pt x="159" y="146"/>
                                  <a:pt x="161" y="146"/>
                                </a:cubicBezTo>
                                <a:cubicBezTo>
                                  <a:pt x="159" y="147"/>
                                  <a:pt x="157" y="147"/>
                                  <a:pt x="156" y="148"/>
                                </a:cubicBezTo>
                                <a:cubicBezTo>
                                  <a:pt x="156" y="148"/>
                                  <a:pt x="157" y="147"/>
                                  <a:pt x="157" y="147"/>
                                </a:cubicBezTo>
                                <a:close/>
                                <a:moveTo>
                                  <a:pt x="159" y="137"/>
                                </a:moveTo>
                                <a:cubicBezTo>
                                  <a:pt x="159" y="138"/>
                                  <a:pt x="159" y="138"/>
                                  <a:pt x="158" y="138"/>
                                </a:cubicBezTo>
                                <a:cubicBezTo>
                                  <a:pt x="158" y="138"/>
                                  <a:pt x="158" y="138"/>
                                  <a:pt x="158" y="138"/>
                                </a:cubicBezTo>
                                <a:cubicBezTo>
                                  <a:pt x="157" y="138"/>
                                  <a:pt x="157" y="138"/>
                                  <a:pt x="157" y="138"/>
                                </a:cubicBezTo>
                                <a:cubicBezTo>
                                  <a:pt x="157" y="137"/>
                                  <a:pt x="158" y="137"/>
                                  <a:pt x="158" y="137"/>
                                </a:cubicBezTo>
                                <a:cubicBezTo>
                                  <a:pt x="159" y="137"/>
                                  <a:pt x="160" y="137"/>
                                  <a:pt x="161" y="137"/>
                                </a:cubicBezTo>
                                <a:cubicBezTo>
                                  <a:pt x="161" y="137"/>
                                  <a:pt x="161" y="138"/>
                                  <a:pt x="161" y="138"/>
                                </a:cubicBezTo>
                                <a:cubicBezTo>
                                  <a:pt x="160" y="137"/>
                                  <a:pt x="160" y="137"/>
                                  <a:pt x="159" y="137"/>
                                </a:cubicBezTo>
                                <a:close/>
                                <a:moveTo>
                                  <a:pt x="160" y="136"/>
                                </a:moveTo>
                                <a:cubicBezTo>
                                  <a:pt x="162" y="135"/>
                                  <a:pt x="163" y="135"/>
                                  <a:pt x="165" y="134"/>
                                </a:cubicBezTo>
                                <a:cubicBezTo>
                                  <a:pt x="164" y="135"/>
                                  <a:pt x="163" y="135"/>
                                  <a:pt x="163" y="136"/>
                                </a:cubicBezTo>
                                <a:cubicBezTo>
                                  <a:pt x="162" y="136"/>
                                  <a:pt x="161" y="136"/>
                                  <a:pt x="160" y="136"/>
                                </a:cubicBezTo>
                                <a:close/>
                                <a:moveTo>
                                  <a:pt x="167" y="141"/>
                                </a:moveTo>
                                <a:cubicBezTo>
                                  <a:pt x="166" y="141"/>
                                  <a:pt x="166" y="141"/>
                                  <a:pt x="166" y="142"/>
                                </a:cubicBezTo>
                                <a:cubicBezTo>
                                  <a:pt x="165" y="142"/>
                                  <a:pt x="164" y="142"/>
                                  <a:pt x="163" y="143"/>
                                </a:cubicBezTo>
                                <a:cubicBezTo>
                                  <a:pt x="164" y="142"/>
                                  <a:pt x="166" y="141"/>
                                  <a:pt x="167" y="141"/>
                                </a:cubicBezTo>
                                <a:close/>
                                <a:moveTo>
                                  <a:pt x="165" y="146"/>
                                </a:moveTo>
                                <a:cubicBezTo>
                                  <a:pt x="167" y="144"/>
                                  <a:pt x="169" y="143"/>
                                  <a:pt x="171" y="142"/>
                                </a:cubicBezTo>
                                <a:cubicBezTo>
                                  <a:pt x="172" y="141"/>
                                  <a:pt x="171" y="140"/>
                                  <a:pt x="170" y="140"/>
                                </a:cubicBezTo>
                                <a:cubicBezTo>
                                  <a:pt x="171" y="139"/>
                                  <a:pt x="172" y="138"/>
                                  <a:pt x="173" y="137"/>
                                </a:cubicBezTo>
                                <a:cubicBezTo>
                                  <a:pt x="174" y="137"/>
                                  <a:pt x="175" y="137"/>
                                  <a:pt x="176" y="136"/>
                                </a:cubicBezTo>
                                <a:cubicBezTo>
                                  <a:pt x="174" y="138"/>
                                  <a:pt x="173" y="140"/>
                                  <a:pt x="171" y="142"/>
                                </a:cubicBezTo>
                                <a:cubicBezTo>
                                  <a:pt x="169" y="143"/>
                                  <a:pt x="166" y="145"/>
                                  <a:pt x="164" y="147"/>
                                </a:cubicBezTo>
                                <a:cubicBezTo>
                                  <a:pt x="164" y="146"/>
                                  <a:pt x="165" y="146"/>
                                  <a:pt x="165" y="146"/>
                                </a:cubicBezTo>
                                <a:close/>
                                <a:moveTo>
                                  <a:pt x="178" y="115"/>
                                </a:moveTo>
                                <a:cubicBezTo>
                                  <a:pt x="180" y="113"/>
                                  <a:pt x="182" y="112"/>
                                  <a:pt x="184" y="110"/>
                                </a:cubicBezTo>
                                <a:cubicBezTo>
                                  <a:pt x="185" y="110"/>
                                  <a:pt x="185" y="110"/>
                                  <a:pt x="186" y="110"/>
                                </a:cubicBezTo>
                                <a:cubicBezTo>
                                  <a:pt x="183" y="112"/>
                                  <a:pt x="180" y="113"/>
                                  <a:pt x="178" y="115"/>
                                </a:cubicBezTo>
                                <a:close/>
                                <a:moveTo>
                                  <a:pt x="180" y="108"/>
                                </a:moveTo>
                                <a:cubicBezTo>
                                  <a:pt x="181" y="107"/>
                                  <a:pt x="181" y="107"/>
                                  <a:pt x="182" y="106"/>
                                </a:cubicBezTo>
                                <a:cubicBezTo>
                                  <a:pt x="183" y="106"/>
                                  <a:pt x="184" y="105"/>
                                  <a:pt x="186" y="104"/>
                                </a:cubicBezTo>
                                <a:cubicBezTo>
                                  <a:pt x="184" y="106"/>
                                  <a:pt x="182" y="107"/>
                                  <a:pt x="180" y="108"/>
                                </a:cubicBezTo>
                                <a:close/>
                                <a:moveTo>
                                  <a:pt x="184" y="97"/>
                                </a:moveTo>
                                <a:cubicBezTo>
                                  <a:pt x="183" y="98"/>
                                  <a:pt x="181" y="100"/>
                                  <a:pt x="180" y="101"/>
                                </a:cubicBezTo>
                                <a:cubicBezTo>
                                  <a:pt x="176" y="103"/>
                                  <a:pt x="173" y="105"/>
                                  <a:pt x="169" y="107"/>
                                </a:cubicBezTo>
                                <a:cubicBezTo>
                                  <a:pt x="172" y="105"/>
                                  <a:pt x="174" y="103"/>
                                  <a:pt x="176" y="100"/>
                                </a:cubicBezTo>
                                <a:cubicBezTo>
                                  <a:pt x="177" y="99"/>
                                  <a:pt x="178" y="98"/>
                                  <a:pt x="180" y="98"/>
                                </a:cubicBezTo>
                                <a:cubicBezTo>
                                  <a:pt x="181" y="97"/>
                                  <a:pt x="183" y="97"/>
                                  <a:pt x="185" y="96"/>
                                </a:cubicBezTo>
                                <a:cubicBezTo>
                                  <a:pt x="185" y="96"/>
                                  <a:pt x="184" y="97"/>
                                  <a:pt x="184" y="97"/>
                                </a:cubicBezTo>
                                <a:close/>
                                <a:moveTo>
                                  <a:pt x="181" y="91"/>
                                </a:moveTo>
                                <a:cubicBezTo>
                                  <a:pt x="179" y="92"/>
                                  <a:pt x="177" y="93"/>
                                  <a:pt x="175" y="95"/>
                                </a:cubicBezTo>
                                <a:cubicBezTo>
                                  <a:pt x="175" y="95"/>
                                  <a:pt x="175" y="95"/>
                                  <a:pt x="175" y="95"/>
                                </a:cubicBezTo>
                                <a:cubicBezTo>
                                  <a:pt x="178" y="92"/>
                                  <a:pt x="180" y="90"/>
                                  <a:pt x="183" y="89"/>
                                </a:cubicBezTo>
                                <a:cubicBezTo>
                                  <a:pt x="182" y="89"/>
                                  <a:pt x="182" y="90"/>
                                  <a:pt x="181" y="91"/>
                                </a:cubicBezTo>
                                <a:close/>
                                <a:moveTo>
                                  <a:pt x="172" y="93"/>
                                </a:moveTo>
                                <a:cubicBezTo>
                                  <a:pt x="172" y="92"/>
                                  <a:pt x="173" y="91"/>
                                  <a:pt x="173" y="91"/>
                                </a:cubicBezTo>
                                <a:cubicBezTo>
                                  <a:pt x="174" y="90"/>
                                  <a:pt x="175" y="90"/>
                                  <a:pt x="176" y="90"/>
                                </a:cubicBezTo>
                                <a:cubicBezTo>
                                  <a:pt x="174" y="91"/>
                                  <a:pt x="173" y="92"/>
                                  <a:pt x="172" y="93"/>
                                </a:cubicBezTo>
                                <a:close/>
                                <a:moveTo>
                                  <a:pt x="172" y="89"/>
                                </a:moveTo>
                                <a:cubicBezTo>
                                  <a:pt x="172" y="89"/>
                                  <a:pt x="172" y="89"/>
                                  <a:pt x="172" y="89"/>
                                </a:cubicBezTo>
                                <a:cubicBezTo>
                                  <a:pt x="170" y="93"/>
                                  <a:pt x="167" y="96"/>
                                  <a:pt x="165" y="99"/>
                                </a:cubicBezTo>
                                <a:cubicBezTo>
                                  <a:pt x="163" y="101"/>
                                  <a:pt x="161" y="103"/>
                                  <a:pt x="159" y="105"/>
                                </a:cubicBezTo>
                                <a:cubicBezTo>
                                  <a:pt x="156" y="106"/>
                                  <a:pt x="154" y="107"/>
                                  <a:pt x="152" y="108"/>
                                </a:cubicBezTo>
                                <a:cubicBezTo>
                                  <a:pt x="159" y="101"/>
                                  <a:pt x="166" y="94"/>
                                  <a:pt x="173" y="88"/>
                                </a:cubicBezTo>
                                <a:cubicBezTo>
                                  <a:pt x="173" y="88"/>
                                  <a:pt x="173" y="89"/>
                                  <a:pt x="172" y="89"/>
                                </a:cubicBezTo>
                                <a:close/>
                                <a:moveTo>
                                  <a:pt x="152" y="111"/>
                                </a:moveTo>
                                <a:cubicBezTo>
                                  <a:pt x="153" y="111"/>
                                  <a:pt x="153" y="110"/>
                                  <a:pt x="153" y="110"/>
                                </a:cubicBezTo>
                                <a:cubicBezTo>
                                  <a:pt x="153" y="109"/>
                                  <a:pt x="154" y="109"/>
                                  <a:pt x="155" y="109"/>
                                </a:cubicBezTo>
                                <a:cubicBezTo>
                                  <a:pt x="154" y="109"/>
                                  <a:pt x="154" y="110"/>
                                  <a:pt x="154" y="110"/>
                                </a:cubicBezTo>
                                <a:cubicBezTo>
                                  <a:pt x="152" y="112"/>
                                  <a:pt x="150" y="114"/>
                                  <a:pt x="148" y="115"/>
                                </a:cubicBezTo>
                                <a:cubicBezTo>
                                  <a:pt x="147" y="116"/>
                                  <a:pt x="145" y="117"/>
                                  <a:pt x="144" y="118"/>
                                </a:cubicBezTo>
                                <a:cubicBezTo>
                                  <a:pt x="144" y="118"/>
                                  <a:pt x="144" y="118"/>
                                  <a:pt x="144" y="118"/>
                                </a:cubicBezTo>
                                <a:cubicBezTo>
                                  <a:pt x="147" y="116"/>
                                  <a:pt x="150" y="113"/>
                                  <a:pt x="152" y="111"/>
                                </a:cubicBezTo>
                                <a:close/>
                                <a:moveTo>
                                  <a:pt x="148" y="119"/>
                                </a:moveTo>
                                <a:cubicBezTo>
                                  <a:pt x="148" y="119"/>
                                  <a:pt x="149" y="119"/>
                                  <a:pt x="149" y="118"/>
                                </a:cubicBezTo>
                                <a:cubicBezTo>
                                  <a:pt x="148" y="120"/>
                                  <a:pt x="146" y="122"/>
                                  <a:pt x="145" y="123"/>
                                </a:cubicBezTo>
                                <a:cubicBezTo>
                                  <a:pt x="144" y="124"/>
                                  <a:pt x="143" y="124"/>
                                  <a:pt x="142" y="125"/>
                                </a:cubicBezTo>
                                <a:cubicBezTo>
                                  <a:pt x="144" y="123"/>
                                  <a:pt x="146" y="121"/>
                                  <a:pt x="148" y="119"/>
                                </a:cubicBezTo>
                                <a:close/>
                                <a:moveTo>
                                  <a:pt x="138" y="119"/>
                                </a:moveTo>
                                <a:cubicBezTo>
                                  <a:pt x="136" y="120"/>
                                  <a:pt x="133" y="121"/>
                                  <a:pt x="130" y="122"/>
                                </a:cubicBezTo>
                                <a:cubicBezTo>
                                  <a:pt x="131" y="121"/>
                                  <a:pt x="132" y="121"/>
                                  <a:pt x="132" y="120"/>
                                </a:cubicBezTo>
                                <a:cubicBezTo>
                                  <a:pt x="134" y="119"/>
                                  <a:pt x="135" y="118"/>
                                  <a:pt x="136" y="118"/>
                                </a:cubicBezTo>
                                <a:cubicBezTo>
                                  <a:pt x="139" y="116"/>
                                  <a:pt x="141" y="115"/>
                                  <a:pt x="144" y="114"/>
                                </a:cubicBezTo>
                                <a:cubicBezTo>
                                  <a:pt x="142" y="116"/>
                                  <a:pt x="140" y="118"/>
                                  <a:pt x="138" y="119"/>
                                </a:cubicBezTo>
                                <a:close/>
                                <a:moveTo>
                                  <a:pt x="126" y="116"/>
                                </a:moveTo>
                                <a:cubicBezTo>
                                  <a:pt x="130" y="112"/>
                                  <a:pt x="133" y="109"/>
                                  <a:pt x="136" y="106"/>
                                </a:cubicBezTo>
                                <a:cubicBezTo>
                                  <a:pt x="139" y="104"/>
                                  <a:pt x="142" y="102"/>
                                  <a:pt x="145" y="101"/>
                                </a:cubicBezTo>
                                <a:cubicBezTo>
                                  <a:pt x="141" y="104"/>
                                  <a:pt x="138" y="107"/>
                                  <a:pt x="134" y="110"/>
                                </a:cubicBezTo>
                                <a:cubicBezTo>
                                  <a:pt x="132" y="112"/>
                                  <a:pt x="129" y="114"/>
                                  <a:pt x="126" y="116"/>
                                </a:cubicBezTo>
                                <a:close/>
                                <a:moveTo>
                                  <a:pt x="131" y="116"/>
                                </a:moveTo>
                                <a:cubicBezTo>
                                  <a:pt x="129" y="117"/>
                                  <a:pt x="128" y="118"/>
                                  <a:pt x="127" y="120"/>
                                </a:cubicBezTo>
                                <a:cubicBezTo>
                                  <a:pt x="127" y="120"/>
                                  <a:pt x="127" y="120"/>
                                  <a:pt x="126" y="120"/>
                                </a:cubicBezTo>
                                <a:cubicBezTo>
                                  <a:pt x="125" y="121"/>
                                  <a:pt x="124" y="122"/>
                                  <a:pt x="122" y="123"/>
                                </a:cubicBezTo>
                                <a:cubicBezTo>
                                  <a:pt x="125" y="121"/>
                                  <a:pt x="128" y="118"/>
                                  <a:pt x="131" y="116"/>
                                </a:cubicBezTo>
                                <a:close/>
                                <a:moveTo>
                                  <a:pt x="124" y="126"/>
                                </a:moveTo>
                                <a:cubicBezTo>
                                  <a:pt x="124" y="126"/>
                                  <a:pt x="124" y="126"/>
                                  <a:pt x="124" y="126"/>
                                </a:cubicBezTo>
                                <a:cubicBezTo>
                                  <a:pt x="122" y="129"/>
                                  <a:pt x="120" y="132"/>
                                  <a:pt x="117" y="135"/>
                                </a:cubicBezTo>
                                <a:cubicBezTo>
                                  <a:pt x="119" y="132"/>
                                  <a:pt x="122" y="129"/>
                                  <a:pt x="124" y="126"/>
                                </a:cubicBezTo>
                                <a:close/>
                                <a:moveTo>
                                  <a:pt x="113" y="117"/>
                                </a:moveTo>
                                <a:cubicBezTo>
                                  <a:pt x="113" y="117"/>
                                  <a:pt x="112" y="117"/>
                                  <a:pt x="112" y="117"/>
                                </a:cubicBezTo>
                                <a:cubicBezTo>
                                  <a:pt x="112" y="118"/>
                                  <a:pt x="111" y="119"/>
                                  <a:pt x="110" y="120"/>
                                </a:cubicBezTo>
                                <a:cubicBezTo>
                                  <a:pt x="110" y="120"/>
                                  <a:pt x="109" y="120"/>
                                  <a:pt x="109" y="120"/>
                                </a:cubicBezTo>
                                <a:cubicBezTo>
                                  <a:pt x="110" y="119"/>
                                  <a:pt x="111" y="118"/>
                                  <a:pt x="113" y="117"/>
                                </a:cubicBezTo>
                                <a:close/>
                                <a:moveTo>
                                  <a:pt x="107" y="119"/>
                                </a:moveTo>
                                <a:cubicBezTo>
                                  <a:pt x="107" y="119"/>
                                  <a:pt x="106" y="119"/>
                                  <a:pt x="106" y="119"/>
                                </a:cubicBezTo>
                                <a:cubicBezTo>
                                  <a:pt x="107" y="118"/>
                                  <a:pt x="107" y="117"/>
                                  <a:pt x="108" y="117"/>
                                </a:cubicBezTo>
                                <a:cubicBezTo>
                                  <a:pt x="109" y="116"/>
                                  <a:pt x="110" y="115"/>
                                  <a:pt x="111" y="115"/>
                                </a:cubicBezTo>
                                <a:cubicBezTo>
                                  <a:pt x="110" y="116"/>
                                  <a:pt x="108" y="118"/>
                                  <a:pt x="107" y="119"/>
                                </a:cubicBezTo>
                                <a:close/>
                                <a:moveTo>
                                  <a:pt x="112" y="125"/>
                                </a:moveTo>
                                <a:cubicBezTo>
                                  <a:pt x="113" y="125"/>
                                  <a:pt x="114" y="124"/>
                                  <a:pt x="115" y="123"/>
                                </a:cubicBezTo>
                                <a:cubicBezTo>
                                  <a:pt x="115" y="123"/>
                                  <a:pt x="115" y="123"/>
                                  <a:pt x="115" y="123"/>
                                </a:cubicBezTo>
                                <a:cubicBezTo>
                                  <a:pt x="114" y="124"/>
                                  <a:pt x="114" y="125"/>
                                  <a:pt x="113" y="126"/>
                                </a:cubicBezTo>
                                <a:cubicBezTo>
                                  <a:pt x="111" y="127"/>
                                  <a:pt x="110" y="128"/>
                                  <a:pt x="109" y="129"/>
                                </a:cubicBezTo>
                                <a:cubicBezTo>
                                  <a:pt x="110" y="128"/>
                                  <a:pt x="111" y="127"/>
                                  <a:pt x="112" y="125"/>
                                </a:cubicBezTo>
                                <a:close/>
                                <a:moveTo>
                                  <a:pt x="104" y="117"/>
                                </a:moveTo>
                                <a:cubicBezTo>
                                  <a:pt x="103" y="117"/>
                                  <a:pt x="102" y="117"/>
                                  <a:pt x="102" y="118"/>
                                </a:cubicBezTo>
                                <a:cubicBezTo>
                                  <a:pt x="101" y="118"/>
                                  <a:pt x="101" y="118"/>
                                  <a:pt x="101" y="118"/>
                                </a:cubicBezTo>
                                <a:cubicBezTo>
                                  <a:pt x="105" y="114"/>
                                  <a:pt x="109" y="110"/>
                                  <a:pt x="113" y="106"/>
                                </a:cubicBezTo>
                                <a:cubicBezTo>
                                  <a:pt x="113" y="106"/>
                                  <a:pt x="114" y="106"/>
                                  <a:pt x="114" y="105"/>
                                </a:cubicBezTo>
                                <a:cubicBezTo>
                                  <a:pt x="111" y="109"/>
                                  <a:pt x="107" y="113"/>
                                  <a:pt x="104" y="117"/>
                                </a:cubicBezTo>
                                <a:close/>
                                <a:moveTo>
                                  <a:pt x="99" y="129"/>
                                </a:moveTo>
                                <a:cubicBezTo>
                                  <a:pt x="99" y="128"/>
                                  <a:pt x="100" y="128"/>
                                  <a:pt x="100" y="127"/>
                                </a:cubicBezTo>
                                <a:cubicBezTo>
                                  <a:pt x="100" y="129"/>
                                  <a:pt x="99" y="130"/>
                                  <a:pt x="98" y="131"/>
                                </a:cubicBezTo>
                                <a:cubicBezTo>
                                  <a:pt x="97" y="132"/>
                                  <a:pt x="96" y="133"/>
                                  <a:pt x="95" y="135"/>
                                </a:cubicBezTo>
                                <a:cubicBezTo>
                                  <a:pt x="94" y="135"/>
                                  <a:pt x="94" y="134"/>
                                  <a:pt x="93" y="134"/>
                                </a:cubicBezTo>
                                <a:cubicBezTo>
                                  <a:pt x="95" y="132"/>
                                  <a:pt x="97" y="130"/>
                                  <a:pt x="99" y="129"/>
                                </a:cubicBezTo>
                                <a:close/>
                                <a:moveTo>
                                  <a:pt x="103" y="132"/>
                                </a:moveTo>
                                <a:cubicBezTo>
                                  <a:pt x="103" y="132"/>
                                  <a:pt x="104" y="131"/>
                                  <a:pt x="104" y="131"/>
                                </a:cubicBezTo>
                                <a:cubicBezTo>
                                  <a:pt x="103" y="132"/>
                                  <a:pt x="102" y="133"/>
                                  <a:pt x="101" y="135"/>
                                </a:cubicBezTo>
                                <a:cubicBezTo>
                                  <a:pt x="100" y="135"/>
                                  <a:pt x="100" y="135"/>
                                  <a:pt x="100" y="135"/>
                                </a:cubicBezTo>
                                <a:cubicBezTo>
                                  <a:pt x="101" y="134"/>
                                  <a:pt x="102" y="133"/>
                                  <a:pt x="103" y="132"/>
                                </a:cubicBezTo>
                                <a:close/>
                                <a:moveTo>
                                  <a:pt x="103" y="126"/>
                                </a:moveTo>
                                <a:cubicBezTo>
                                  <a:pt x="104" y="125"/>
                                  <a:pt x="105" y="124"/>
                                  <a:pt x="106" y="123"/>
                                </a:cubicBezTo>
                                <a:cubicBezTo>
                                  <a:pt x="106" y="122"/>
                                  <a:pt x="107" y="121"/>
                                  <a:pt x="108" y="121"/>
                                </a:cubicBezTo>
                                <a:cubicBezTo>
                                  <a:pt x="108" y="121"/>
                                  <a:pt x="109" y="121"/>
                                  <a:pt x="109" y="121"/>
                                </a:cubicBezTo>
                                <a:cubicBezTo>
                                  <a:pt x="107" y="123"/>
                                  <a:pt x="105" y="124"/>
                                  <a:pt x="103" y="126"/>
                                </a:cubicBezTo>
                                <a:close/>
                                <a:moveTo>
                                  <a:pt x="110" y="141"/>
                                </a:moveTo>
                                <a:cubicBezTo>
                                  <a:pt x="107" y="143"/>
                                  <a:pt x="104" y="145"/>
                                  <a:pt x="102" y="146"/>
                                </a:cubicBezTo>
                                <a:cubicBezTo>
                                  <a:pt x="104" y="144"/>
                                  <a:pt x="106" y="143"/>
                                  <a:pt x="108" y="141"/>
                                </a:cubicBezTo>
                                <a:cubicBezTo>
                                  <a:pt x="108" y="141"/>
                                  <a:pt x="109" y="141"/>
                                  <a:pt x="110" y="141"/>
                                </a:cubicBezTo>
                                <a:close/>
                                <a:moveTo>
                                  <a:pt x="109" y="139"/>
                                </a:moveTo>
                                <a:cubicBezTo>
                                  <a:pt x="112" y="137"/>
                                  <a:pt x="114" y="134"/>
                                  <a:pt x="117" y="132"/>
                                </a:cubicBezTo>
                                <a:cubicBezTo>
                                  <a:pt x="117" y="132"/>
                                  <a:pt x="117" y="131"/>
                                  <a:pt x="118" y="131"/>
                                </a:cubicBezTo>
                                <a:cubicBezTo>
                                  <a:pt x="115" y="134"/>
                                  <a:pt x="113" y="137"/>
                                  <a:pt x="111" y="140"/>
                                </a:cubicBezTo>
                                <a:cubicBezTo>
                                  <a:pt x="111" y="140"/>
                                  <a:pt x="111" y="140"/>
                                  <a:pt x="111" y="140"/>
                                </a:cubicBezTo>
                                <a:cubicBezTo>
                                  <a:pt x="111" y="140"/>
                                  <a:pt x="110" y="139"/>
                                  <a:pt x="109" y="139"/>
                                </a:cubicBezTo>
                                <a:close/>
                                <a:moveTo>
                                  <a:pt x="116" y="122"/>
                                </a:moveTo>
                                <a:cubicBezTo>
                                  <a:pt x="117" y="121"/>
                                  <a:pt x="119" y="120"/>
                                  <a:pt x="120" y="119"/>
                                </a:cubicBezTo>
                                <a:cubicBezTo>
                                  <a:pt x="119" y="120"/>
                                  <a:pt x="118" y="121"/>
                                  <a:pt x="116" y="122"/>
                                </a:cubicBezTo>
                                <a:close/>
                                <a:moveTo>
                                  <a:pt x="116" y="145"/>
                                </a:moveTo>
                                <a:cubicBezTo>
                                  <a:pt x="116" y="144"/>
                                  <a:pt x="117" y="144"/>
                                  <a:pt x="118" y="143"/>
                                </a:cubicBezTo>
                                <a:cubicBezTo>
                                  <a:pt x="118" y="144"/>
                                  <a:pt x="118" y="144"/>
                                  <a:pt x="118" y="144"/>
                                </a:cubicBezTo>
                                <a:cubicBezTo>
                                  <a:pt x="118" y="144"/>
                                  <a:pt x="118" y="144"/>
                                  <a:pt x="118" y="144"/>
                                </a:cubicBezTo>
                                <a:cubicBezTo>
                                  <a:pt x="118" y="144"/>
                                  <a:pt x="118" y="144"/>
                                  <a:pt x="117" y="145"/>
                                </a:cubicBezTo>
                                <a:cubicBezTo>
                                  <a:pt x="116" y="145"/>
                                  <a:pt x="115" y="146"/>
                                  <a:pt x="114" y="146"/>
                                </a:cubicBezTo>
                                <a:cubicBezTo>
                                  <a:pt x="115" y="146"/>
                                  <a:pt x="115" y="145"/>
                                  <a:pt x="116" y="145"/>
                                </a:cubicBezTo>
                                <a:close/>
                                <a:moveTo>
                                  <a:pt x="122" y="144"/>
                                </a:moveTo>
                                <a:cubicBezTo>
                                  <a:pt x="122" y="145"/>
                                  <a:pt x="122" y="145"/>
                                  <a:pt x="122" y="145"/>
                                </a:cubicBezTo>
                                <a:cubicBezTo>
                                  <a:pt x="121" y="146"/>
                                  <a:pt x="120" y="147"/>
                                  <a:pt x="119" y="148"/>
                                </a:cubicBezTo>
                                <a:cubicBezTo>
                                  <a:pt x="119" y="148"/>
                                  <a:pt x="119" y="148"/>
                                  <a:pt x="118" y="148"/>
                                </a:cubicBezTo>
                                <a:cubicBezTo>
                                  <a:pt x="119" y="147"/>
                                  <a:pt x="120" y="146"/>
                                  <a:pt x="122" y="144"/>
                                </a:cubicBezTo>
                                <a:close/>
                                <a:moveTo>
                                  <a:pt x="120" y="140"/>
                                </a:moveTo>
                                <a:cubicBezTo>
                                  <a:pt x="120" y="139"/>
                                  <a:pt x="121" y="139"/>
                                  <a:pt x="122" y="138"/>
                                </a:cubicBezTo>
                                <a:cubicBezTo>
                                  <a:pt x="125" y="137"/>
                                  <a:pt x="128" y="135"/>
                                  <a:pt x="131" y="133"/>
                                </a:cubicBezTo>
                                <a:cubicBezTo>
                                  <a:pt x="130" y="134"/>
                                  <a:pt x="128" y="135"/>
                                  <a:pt x="127" y="136"/>
                                </a:cubicBezTo>
                                <a:cubicBezTo>
                                  <a:pt x="125" y="137"/>
                                  <a:pt x="122" y="139"/>
                                  <a:pt x="120" y="140"/>
                                </a:cubicBezTo>
                                <a:close/>
                                <a:moveTo>
                                  <a:pt x="129" y="143"/>
                                </a:moveTo>
                                <a:cubicBezTo>
                                  <a:pt x="129" y="143"/>
                                  <a:pt x="128" y="143"/>
                                  <a:pt x="128" y="143"/>
                                </a:cubicBezTo>
                                <a:cubicBezTo>
                                  <a:pt x="128" y="144"/>
                                  <a:pt x="127" y="144"/>
                                  <a:pt x="127" y="144"/>
                                </a:cubicBezTo>
                                <a:cubicBezTo>
                                  <a:pt x="127" y="144"/>
                                  <a:pt x="127" y="144"/>
                                  <a:pt x="127" y="144"/>
                                </a:cubicBezTo>
                                <a:cubicBezTo>
                                  <a:pt x="127" y="143"/>
                                  <a:pt x="128" y="143"/>
                                  <a:pt x="128" y="142"/>
                                </a:cubicBezTo>
                                <a:cubicBezTo>
                                  <a:pt x="129" y="141"/>
                                  <a:pt x="130" y="140"/>
                                  <a:pt x="131" y="140"/>
                                </a:cubicBezTo>
                                <a:cubicBezTo>
                                  <a:pt x="130" y="140"/>
                                  <a:pt x="129" y="141"/>
                                  <a:pt x="129" y="142"/>
                                </a:cubicBezTo>
                                <a:cubicBezTo>
                                  <a:pt x="129" y="142"/>
                                  <a:pt x="129" y="142"/>
                                  <a:pt x="129" y="143"/>
                                </a:cubicBezTo>
                                <a:close/>
                                <a:moveTo>
                                  <a:pt x="129" y="146"/>
                                </a:moveTo>
                                <a:cubicBezTo>
                                  <a:pt x="129" y="146"/>
                                  <a:pt x="129" y="146"/>
                                  <a:pt x="130" y="146"/>
                                </a:cubicBezTo>
                                <a:cubicBezTo>
                                  <a:pt x="129" y="147"/>
                                  <a:pt x="129" y="148"/>
                                  <a:pt x="128" y="148"/>
                                </a:cubicBezTo>
                                <a:cubicBezTo>
                                  <a:pt x="127" y="149"/>
                                  <a:pt x="126" y="149"/>
                                  <a:pt x="125" y="150"/>
                                </a:cubicBezTo>
                                <a:cubicBezTo>
                                  <a:pt x="126" y="149"/>
                                  <a:pt x="128" y="148"/>
                                  <a:pt x="129" y="146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5" y="156"/>
                                  <a:pt x="136" y="156"/>
                                  <a:pt x="136" y="156"/>
                                </a:cubicBezTo>
                                <a:cubicBezTo>
                                  <a:pt x="134" y="157"/>
                                  <a:pt x="133" y="159"/>
                                  <a:pt x="131" y="160"/>
                                </a:cubicBezTo>
                                <a:cubicBezTo>
                                  <a:pt x="132" y="159"/>
                                  <a:pt x="133" y="158"/>
                                  <a:pt x="134" y="157"/>
                                </a:cubicBezTo>
                                <a:close/>
                                <a:moveTo>
                                  <a:pt x="133" y="167"/>
                                </a:moveTo>
                                <a:cubicBezTo>
                                  <a:pt x="135" y="165"/>
                                  <a:pt x="138" y="163"/>
                                  <a:pt x="140" y="162"/>
                                </a:cubicBezTo>
                                <a:cubicBezTo>
                                  <a:pt x="139" y="163"/>
                                  <a:pt x="138" y="164"/>
                                  <a:pt x="137" y="165"/>
                                </a:cubicBezTo>
                                <a:cubicBezTo>
                                  <a:pt x="136" y="165"/>
                                  <a:pt x="135" y="166"/>
                                  <a:pt x="134" y="166"/>
                                </a:cubicBezTo>
                                <a:cubicBezTo>
                                  <a:pt x="134" y="167"/>
                                  <a:pt x="133" y="167"/>
                                  <a:pt x="133" y="167"/>
                                </a:cubicBezTo>
                                <a:cubicBezTo>
                                  <a:pt x="133" y="167"/>
                                  <a:pt x="133" y="167"/>
                                  <a:pt x="133" y="167"/>
                                </a:cubicBezTo>
                                <a:close/>
                                <a:moveTo>
                                  <a:pt x="138" y="160"/>
                                </a:moveTo>
                                <a:cubicBezTo>
                                  <a:pt x="137" y="160"/>
                                  <a:pt x="137" y="161"/>
                                  <a:pt x="137" y="161"/>
                                </a:cubicBezTo>
                                <a:cubicBezTo>
                                  <a:pt x="137" y="160"/>
                                  <a:pt x="137" y="160"/>
                                  <a:pt x="137" y="160"/>
                                </a:cubicBezTo>
                                <a:cubicBezTo>
                                  <a:pt x="137" y="160"/>
                                  <a:pt x="137" y="160"/>
                                  <a:pt x="137" y="160"/>
                                </a:cubicBezTo>
                                <a:cubicBezTo>
                                  <a:pt x="139" y="159"/>
                                  <a:pt x="140" y="158"/>
                                  <a:pt x="142" y="157"/>
                                </a:cubicBezTo>
                                <a:cubicBezTo>
                                  <a:pt x="142" y="157"/>
                                  <a:pt x="142" y="158"/>
                                  <a:pt x="142" y="158"/>
                                </a:cubicBezTo>
                                <a:cubicBezTo>
                                  <a:pt x="140" y="159"/>
                                  <a:pt x="139" y="160"/>
                                  <a:pt x="138" y="160"/>
                                </a:cubicBezTo>
                                <a:close/>
                                <a:moveTo>
                                  <a:pt x="143" y="160"/>
                                </a:moveTo>
                                <a:cubicBezTo>
                                  <a:pt x="145" y="159"/>
                                  <a:pt x="148" y="158"/>
                                  <a:pt x="150" y="157"/>
                                </a:cubicBezTo>
                                <a:cubicBezTo>
                                  <a:pt x="149" y="158"/>
                                  <a:pt x="148" y="159"/>
                                  <a:pt x="147" y="160"/>
                                </a:cubicBezTo>
                                <a:cubicBezTo>
                                  <a:pt x="145" y="161"/>
                                  <a:pt x="143" y="162"/>
                                  <a:pt x="141" y="163"/>
                                </a:cubicBezTo>
                                <a:cubicBezTo>
                                  <a:pt x="142" y="162"/>
                                  <a:pt x="142" y="161"/>
                                  <a:pt x="143" y="160"/>
                                </a:cubicBezTo>
                                <a:close/>
                                <a:moveTo>
                                  <a:pt x="147" y="162"/>
                                </a:moveTo>
                                <a:cubicBezTo>
                                  <a:pt x="148" y="161"/>
                                  <a:pt x="149" y="161"/>
                                  <a:pt x="150" y="160"/>
                                </a:cubicBezTo>
                                <a:cubicBezTo>
                                  <a:pt x="150" y="161"/>
                                  <a:pt x="149" y="161"/>
                                  <a:pt x="149" y="162"/>
                                </a:cubicBezTo>
                                <a:cubicBezTo>
                                  <a:pt x="148" y="162"/>
                                  <a:pt x="147" y="162"/>
                                  <a:pt x="146" y="163"/>
                                </a:cubicBezTo>
                                <a:cubicBezTo>
                                  <a:pt x="146" y="162"/>
                                  <a:pt x="147" y="162"/>
                                  <a:pt x="147" y="162"/>
                                </a:cubicBezTo>
                                <a:close/>
                                <a:moveTo>
                                  <a:pt x="150" y="163"/>
                                </a:moveTo>
                                <a:cubicBezTo>
                                  <a:pt x="150" y="163"/>
                                  <a:pt x="151" y="163"/>
                                  <a:pt x="152" y="162"/>
                                </a:cubicBezTo>
                                <a:cubicBezTo>
                                  <a:pt x="150" y="164"/>
                                  <a:pt x="148" y="166"/>
                                  <a:pt x="146" y="168"/>
                                </a:cubicBezTo>
                                <a:cubicBezTo>
                                  <a:pt x="147" y="166"/>
                                  <a:pt x="148" y="165"/>
                                  <a:pt x="150" y="163"/>
                                </a:cubicBezTo>
                                <a:close/>
                                <a:moveTo>
                                  <a:pt x="146" y="157"/>
                                </a:moveTo>
                                <a:cubicBezTo>
                                  <a:pt x="146" y="157"/>
                                  <a:pt x="146" y="157"/>
                                  <a:pt x="146" y="157"/>
                                </a:cubicBezTo>
                                <a:cubicBezTo>
                                  <a:pt x="147" y="156"/>
                                  <a:pt x="149" y="155"/>
                                  <a:pt x="150" y="153"/>
                                </a:cubicBezTo>
                                <a:cubicBezTo>
                                  <a:pt x="152" y="153"/>
                                  <a:pt x="153" y="152"/>
                                  <a:pt x="155" y="151"/>
                                </a:cubicBezTo>
                                <a:cubicBezTo>
                                  <a:pt x="155" y="151"/>
                                  <a:pt x="155" y="151"/>
                                  <a:pt x="156" y="151"/>
                                </a:cubicBezTo>
                                <a:cubicBezTo>
                                  <a:pt x="156" y="152"/>
                                  <a:pt x="155" y="152"/>
                                  <a:pt x="155" y="152"/>
                                </a:cubicBezTo>
                                <a:cubicBezTo>
                                  <a:pt x="152" y="154"/>
                                  <a:pt x="149" y="156"/>
                                  <a:pt x="146" y="157"/>
                                </a:cubicBezTo>
                                <a:close/>
                                <a:moveTo>
                                  <a:pt x="154" y="158"/>
                                </a:moveTo>
                                <a:cubicBezTo>
                                  <a:pt x="155" y="158"/>
                                  <a:pt x="156" y="157"/>
                                  <a:pt x="157" y="157"/>
                                </a:cubicBezTo>
                                <a:cubicBezTo>
                                  <a:pt x="157" y="157"/>
                                  <a:pt x="156" y="158"/>
                                  <a:pt x="155" y="159"/>
                                </a:cubicBezTo>
                                <a:cubicBezTo>
                                  <a:pt x="154" y="159"/>
                                  <a:pt x="153" y="160"/>
                                  <a:pt x="152" y="160"/>
                                </a:cubicBezTo>
                                <a:cubicBezTo>
                                  <a:pt x="153" y="160"/>
                                  <a:pt x="153" y="159"/>
                                  <a:pt x="154" y="158"/>
                                </a:cubicBezTo>
                                <a:close/>
                                <a:moveTo>
                                  <a:pt x="157" y="155"/>
                                </a:moveTo>
                                <a:cubicBezTo>
                                  <a:pt x="158" y="154"/>
                                  <a:pt x="159" y="153"/>
                                  <a:pt x="160" y="151"/>
                                </a:cubicBezTo>
                                <a:cubicBezTo>
                                  <a:pt x="162" y="150"/>
                                  <a:pt x="164" y="149"/>
                                  <a:pt x="166" y="147"/>
                                </a:cubicBezTo>
                                <a:cubicBezTo>
                                  <a:pt x="165" y="149"/>
                                  <a:pt x="163" y="151"/>
                                  <a:pt x="161" y="153"/>
                                </a:cubicBezTo>
                                <a:cubicBezTo>
                                  <a:pt x="160" y="153"/>
                                  <a:pt x="158" y="154"/>
                                  <a:pt x="157" y="155"/>
                                </a:cubicBezTo>
                                <a:close/>
                                <a:moveTo>
                                  <a:pt x="162" y="154"/>
                                </a:moveTo>
                                <a:cubicBezTo>
                                  <a:pt x="164" y="154"/>
                                  <a:pt x="165" y="153"/>
                                  <a:pt x="167" y="152"/>
                                </a:cubicBezTo>
                                <a:cubicBezTo>
                                  <a:pt x="167" y="153"/>
                                  <a:pt x="167" y="153"/>
                                  <a:pt x="167" y="153"/>
                                </a:cubicBezTo>
                                <a:cubicBezTo>
                                  <a:pt x="165" y="154"/>
                                  <a:pt x="164" y="155"/>
                                  <a:pt x="163" y="156"/>
                                </a:cubicBezTo>
                                <a:cubicBezTo>
                                  <a:pt x="162" y="156"/>
                                  <a:pt x="161" y="157"/>
                                  <a:pt x="160" y="157"/>
                                </a:cubicBezTo>
                                <a:cubicBezTo>
                                  <a:pt x="161" y="156"/>
                                  <a:pt x="162" y="155"/>
                                  <a:pt x="162" y="154"/>
                                </a:cubicBezTo>
                                <a:close/>
                                <a:moveTo>
                                  <a:pt x="164" y="159"/>
                                </a:moveTo>
                                <a:cubicBezTo>
                                  <a:pt x="165" y="158"/>
                                  <a:pt x="166" y="157"/>
                                  <a:pt x="167" y="156"/>
                                </a:cubicBezTo>
                                <a:cubicBezTo>
                                  <a:pt x="167" y="156"/>
                                  <a:pt x="167" y="156"/>
                                  <a:pt x="168" y="156"/>
                                </a:cubicBezTo>
                                <a:cubicBezTo>
                                  <a:pt x="166" y="157"/>
                                  <a:pt x="164" y="159"/>
                                  <a:pt x="162" y="161"/>
                                </a:cubicBezTo>
                                <a:cubicBezTo>
                                  <a:pt x="163" y="160"/>
                                  <a:pt x="163" y="160"/>
                                  <a:pt x="164" y="159"/>
                                </a:cubicBezTo>
                                <a:close/>
                                <a:moveTo>
                                  <a:pt x="169" y="156"/>
                                </a:moveTo>
                                <a:cubicBezTo>
                                  <a:pt x="168" y="158"/>
                                  <a:pt x="166" y="160"/>
                                  <a:pt x="165" y="162"/>
                                </a:cubicBezTo>
                                <a:cubicBezTo>
                                  <a:pt x="164" y="162"/>
                                  <a:pt x="163" y="162"/>
                                  <a:pt x="163" y="163"/>
                                </a:cubicBezTo>
                                <a:cubicBezTo>
                                  <a:pt x="165" y="161"/>
                                  <a:pt x="167" y="159"/>
                                  <a:pt x="169" y="156"/>
                                </a:cubicBezTo>
                                <a:close/>
                                <a:moveTo>
                                  <a:pt x="166" y="151"/>
                                </a:moveTo>
                                <a:cubicBezTo>
                                  <a:pt x="169" y="147"/>
                                  <a:pt x="173" y="144"/>
                                  <a:pt x="176" y="140"/>
                                </a:cubicBezTo>
                                <a:cubicBezTo>
                                  <a:pt x="177" y="140"/>
                                  <a:pt x="177" y="140"/>
                                  <a:pt x="178" y="139"/>
                                </a:cubicBezTo>
                                <a:cubicBezTo>
                                  <a:pt x="177" y="140"/>
                                  <a:pt x="177" y="140"/>
                                  <a:pt x="177" y="141"/>
                                </a:cubicBezTo>
                                <a:cubicBezTo>
                                  <a:pt x="174" y="144"/>
                                  <a:pt x="172" y="146"/>
                                  <a:pt x="170" y="149"/>
                                </a:cubicBezTo>
                                <a:cubicBezTo>
                                  <a:pt x="168" y="150"/>
                                  <a:pt x="167" y="150"/>
                                  <a:pt x="166" y="151"/>
                                </a:cubicBezTo>
                                <a:close/>
                                <a:moveTo>
                                  <a:pt x="177" y="151"/>
                                </a:moveTo>
                                <a:cubicBezTo>
                                  <a:pt x="175" y="153"/>
                                  <a:pt x="174" y="155"/>
                                  <a:pt x="172" y="157"/>
                                </a:cubicBezTo>
                                <a:cubicBezTo>
                                  <a:pt x="172" y="157"/>
                                  <a:pt x="171" y="157"/>
                                  <a:pt x="171" y="158"/>
                                </a:cubicBezTo>
                                <a:cubicBezTo>
                                  <a:pt x="173" y="156"/>
                                  <a:pt x="174" y="154"/>
                                  <a:pt x="175" y="152"/>
                                </a:cubicBezTo>
                                <a:cubicBezTo>
                                  <a:pt x="176" y="152"/>
                                  <a:pt x="177" y="151"/>
                                  <a:pt x="177" y="151"/>
                                </a:cubicBezTo>
                                <a:close/>
                                <a:moveTo>
                                  <a:pt x="186" y="127"/>
                                </a:moveTo>
                                <a:cubicBezTo>
                                  <a:pt x="186" y="126"/>
                                  <a:pt x="187" y="126"/>
                                  <a:pt x="187" y="125"/>
                                </a:cubicBezTo>
                                <a:cubicBezTo>
                                  <a:pt x="189" y="124"/>
                                  <a:pt x="191" y="123"/>
                                  <a:pt x="193" y="122"/>
                                </a:cubicBezTo>
                                <a:cubicBezTo>
                                  <a:pt x="193" y="122"/>
                                  <a:pt x="193" y="122"/>
                                  <a:pt x="193" y="122"/>
                                </a:cubicBezTo>
                                <a:cubicBezTo>
                                  <a:pt x="191" y="124"/>
                                  <a:pt x="188" y="125"/>
                                  <a:pt x="186" y="127"/>
                                </a:cubicBezTo>
                                <a:close/>
                                <a:moveTo>
                                  <a:pt x="198" y="122"/>
                                </a:moveTo>
                                <a:cubicBezTo>
                                  <a:pt x="198" y="123"/>
                                  <a:pt x="197" y="124"/>
                                  <a:pt x="196" y="124"/>
                                </a:cubicBezTo>
                                <a:cubicBezTo>
                                  <a:pt x="195" y="125"/>
                                  <a:pt x="194" y="126"/>
                                  <a:pt x="192" y="127"/>
                                </a:cubicBezTo>
                                <a:cubicBezTo>
                                  <a:pt x="194" y="125"/>
                                  <a:pt x="196" y="123"/>
                                  <a:pt x="198" y="122"/>
                                </a:cubicBezTo>
                                <a:close/>
                                <a:moveTo>
                                  <a:pt x="203" y="120"/>
                                </a:moveTo>
                                <a:cubicBezTo>
                                  <a:pt x="204" y="119"/>
                                  <a:pt x="204" y="119"/>
                                  <a:pt x="204" y="118"/>
                                </a:cubicBezTo>
                                <a:cubicBezTo>
                                  <a:pt x="205" y="118"/>
                                  <a:pt x="205" y="118"/>
                                  <a:pt x="206" y="117"/>
                                </a:cubicBezTo>
                                <a:cubicBezTo>
                                  <a:pt x="205" y="118"/>
                                  <a:pt x="204" y="119"/>
                                  <a:pt x="203" y="120"/>
                                </a:cubicBezTo>
                                <a:close/>
                                <a:moveTo>
                                  <a:pt x="207" y="110"/>
                                </a:moveTo>
                                <a:cubicBezTo>
                                  <a:pt x="207" y="110"/>
                                  <a:pt x="206" y="110"/>
                                  <a:pt x="206" y="110"/>
                                </a:cubicBezTo>
                                <a:cubicBezTo>
                                  <a:pt x="204" y="112"/>
                                  <a:pt x="201" y="113"/>
                                  <a:pt x="199" y="114"/>
                                </a:cubicBezTo>
                                <a:cubicBezTo>
                                  <a:pt x="198" y="115"/>
                                  <a:pt x="197" y="115"/>
                                  <a:pt x="197" y="115"/>
                                </a:cubicBezTo>
                                <a:cubicBezTo>
                                  <a:pt x="199" y="114"/>
                                  <a:pt x="200" y="113"/>
                                  <a:pt x="202" y="112"/>
                                </a:cubicBezTo>
                                <a:cubicBezTo>
                                  <a:pt x="204" y="111"/>
                                  <a:pt x="206" y="110"/>
                                  <a:pt x="208" y="109"/>
                                </a:cubicBezTo>
                                <a:cubicBezTo>
                                  <a:pt x="208" y="109"/>
                                  <a:pt x="207" y="110"/>
                                  <a:pt x="207" y="110"/>
                                </a:cubicBezTo>
                                <a:close/>
                                <a:moveTo>
                                  <a:pt x="195" y="112"/>
                                </a:moveTo>
                                <a:cubicBezTo>
                                  <a:pt x="194" y="112"/>
                                  <a:pt x="194" y="112"/>
                                  <a:pt x="193" y="112"/>
                                </a:cubicBezTo>
                                <a:cubicBezTo>
                                  <a:pt x="194" y="112"/>
                                  <a:pt x="194" y="111"/>
                                  <a:pt x="195" y="110"/>
                                </a:cubicBezTo>
                                <a:cubicBezTo>
                                  <a:pt x="196" y="109"/>
                                  <a:pt x="198" y="108"/>
                                  <a:pt x="199" y="106"/>
                                </a:cubicBezTo>
                                <a:cubicBezTo>
                                  <a:pt x="199" y="106"/>
                                  <a:pt x="199" y="106"/>
                                  <a:pt x="199" y="106"/>
                                </a:cubicBezTo>
                                <a:cubicBezTo>
                                  <a:pt x="198" y="108"/>
                                  <a:pt x="197" y="110"/>
                                  <a:pt x="195" y="112"/>
                                </a:cubicBezTo>
                                <a:close/>
                                <a:moveTo>
                                  <a:pt x="193" y="106"/>
                                </a:moveTo>
                                <a:cubicBezTo>
                                  <a:pt x="194" y="106"/>
                                  <a:pt x="195" y="105"/>
                                  <a:pt x="196" y="104"/>
                                </a:cubicBezTo>
                                <a:cubicBezTo>
                                  <a:pt x="196" y="105"/>
                                  <a:pt x="196" y="105"/>
                                  <a:pt x="195" y="106"/>
                                </a:cubicBezTo>
                                <a:cubicBezTo>
                                  <a:pt x="195" y="106"/>
                                  <a:pt x="194" y="106"/>
                                  <a:pt x="193" y="106"/>
                                </a:cubicBezTo>
                                <a:close/>
                                <a:moveTo>
                                  <a:pt x="196" y="97"/>
                                </a:moveTo>
                                <a:cubicBezTo>
                                  <a:pt x="196" y="97"/>
                                  <a:pt x="195" y="97"/>
                                  <a:pt x="195" y="98"/>
                                </a:cubicBezTo>
                                <a:cubicBezTo>
                                  <a:pt x="193" y="98"/>
                                  <a:pt x="191" y="99"/>
                                  <a:pt x="189" y="100"/>
                                </a:cubicBezTo>
                                <a:cubicBezTo>
                                  <a:pt x="190" y="100"/>
                                  <a:pt x="190" y="99"/>
                                  <a:pt x="191" y="98"/>
                                </a:cubicBezTo>
                                <a:cubicBezTo>
                                  <a:pt x="193" y="97"/>
                                  <a:pt x="195" y="96"/>
                                  <a:pt x="197" y="95"/>
                                </a:cubicBezTo>
                                <a:cubicBezTo>
                                  <a:pt x="196" y="96"/>
                                  <a:pt x="196" y="97"/>
                                  <a:pt x="196" y="97"/>
                                </a:cubicBezTo>
                                <a:close/>
                                <a:moveTo>
                                  <a:pt x="195" y="92"/>
                                </a:moveTo>
                                <a:cubicBezTo>
                                  <a:pt x="192" y="94"/>
                                  <a:pt x="189" y="95"/>
                                  <a:pt x="187" y="97"/>
                                </a:cubicBezTo>
                                <a:cubicBezTo>
                                  <a:pt x="187" y="96"/>
                                  <a:pt x="188" y="96"/>
                                  <a:pt x="189" y="95"/>
                                </a:cubicBezTo>
                                <a:cubicBezTo>
                                  <a:pt x="191" y="94"/>
                                  <a:pt x="193" y="93"/>
                                  <a:pt x="196" y="92"/>
                                </a:cubicBezTo>
                                <a:cubicBezTo>
                                  <a:pt x="196" y="92"/>
                                  <a:pt x="195" y="92"/>
                                  <a:pt x="195" y="92"/>
                                </a:cubicBezTo>
                                <a:close/>
                                <a:moveTo>
                                  <a:pt x="190" y="89"/>
                                </a:moveTo>
                                <a:cubicBezTo>
                                  <a:pt x="189" y="90"/>
                                  <a:pt x="188" y="90"/>
                                  <a:pt x="187" y="91"/>
                                </a:cubicBezTo>
                                <a:cubicBezTo>
                                  <a:pt x="189" y="90"/>
                                  <a:pt x="190" y="89"/>
                                  <a:pt x="191" y="88"/>
                                </a:cubicBezTo>
                                <a:lnTo>
                                  <a:pt x="190" y="89"/>
                                </a:lnTo>
                                <a:close/>
                                <a:moveTo>
                                  <a:pt x="190" y="86"/>
                                </a:moveTo>
                                <a:cubicBezTo>
                                  <a:pt x="189" y="87"/>
                                  <a:pt x="187" y="87"/>
                                  <a:pt x="186" y="88"/>
                                </a:cubicBezTo>
                                <a:cubicBezTo>
                                  <a:pt x="187" y="87"/>
                                  <a:pt x="187" y="86"/>
                                  <a:pt x="188" y="86"/>
                                </a:cubicBezTo>
                                <a:cubicBezTo>
                                  <a:pt x="190" y="84"/>
                                  <a:pt x="193" y="83"/>
                                  <a:pt x="195" y="82"/>
                                </a:cubicBezTo>
                                <a:cubicBezTo>
                                  <a:pt x="195" y="82"/>
                                  <a:pt x="195" y="82"/>
                                  <a:pt x="195" y="82"/>
                                </a:cubicBezTo>
                                <a:cubicBezTo>
                                  <a:pt x="193" y="84"/>
                                  <a:pt x="192" y="85"/>
                                  <a:pt x="190" y="86"/>
                                </a:cubicBezTo>
                                <a:close/>
                                <a:moveTo>
                                  <a:pt x="195" y="86"/>
                                </a:moveTo>
                                <a:cubicBezTo>
                                  <a:pt x="196" y="85"/>
                                  <a:pt x="197" y="85"/>
                                  <a:pt x="199" y="84"/>
                                </a:cubicBezTo>
                                <a:cubicBezTo>
                                  <a:pt x="198" y="85"/>
                                  <a:pt x="197" y="86"/>
                                  <a:pt x="196" y="87"/>
                                </a:cubicBezTo>
                                <a:cubicBezTo>
                                  <a:pt x="195" y="87"/>
                                  <a:pt x="195" y="87"/>
                                  <a:pt x="194" y="87"/>
                                </a:cubicBezTo>
                                <a:cubicBezTo>
                                  <a:pt x="195" y="87"/>
                                  <a:pt x="195" y="87"/>
                                  <a:pt x="195" y="86"/>
                                </a:cubicBezTo>
                                <a:close/>
                                <a:moveTo>
                                  <a:pt x="187" y="80"/>
                                </a:moveTo>
                                <a:cubicBezTo>
                                  <a:pt x="185" y="81"/>
                                  <a:pt x="182" y="82"/>
                                  <a:pt x="179" y="83"/>
                                </a:cubicBezTo>
                                <a:cubicBezTo>
                                  <a:pt x="179" y="82"/>
                                  <a:pt x="179" y="82"/>
                                  <a:pt x="179" y="82"/>
                                </a:cubicBezTo>
                                <a:cubicBezTo>
                                  <a:pt x="182" y="81"/>
                                  <a:pt x="184" y="80"/>
                                  <a:pt x="187" y="79"/>
                                </a:cubicBezTo>
                                <a:cubicBezTo>
                                  <a:pt x="189" y="78"/>
                                  <a:pt x="191" y="77"/>
                                  <a:pt x="192" y="76"/>
                                </a:cubicBezTo>
                                <a:cubicBezTo>
                                  <a:pt x="191" y="78"/>
                                  <a:pt x="189" y="79"/>
                                  <a:pt x="187" y="80"/>
                                </a:cubicBezTo>
                                <a:close/>
                                <a:moveTo>
                                  <a:pt x="179" y="85"/>
                                </a:moveTo>
                                <a:cubicBezTo>
                                  <a:pt x="178" y="85"/>
                                  <a:pt x="177" y="86"/>
                                  <a:pt x="177" y="86"/>
                                </a:cubicBezTo>
                                <a:cubicBezTo>
                                  <a:pt x="177" y="86"/>
                                  <a:pt x="177" y="85"/>
                                  <a:pt x="177" y="85"/>
                                </a:cubicBezTo>
                                <a:cubicBezTo>
                                  <a:pt x="178" y="85"/>
                                  <a:pt x="179" y="85"/>
                                  <a:pt x="179" y="85"/>
                                </a:cubicBezTo>
                                <a:close/>
                                <a:moveTo>
                                  <a:pt x="175" y="84"/>
                                </a:moveTo>
                                <a:cubicBezTo>
                                  <a:pt x="174" y="84"/>
                                  <a:pt x="172" y="84"/>
                                  <a:pt x="171" y="85"/>
                                </a:cubicBezTo>
                                <a:cubicBezTo>
                                  <a:pt x="171" y="84"/>
                                  <a:pt x="172" y="84"/>
                                  <a:pt x="173" y="83"/>
                                </a:cubicBezTo>
                                <a:cubicBezTo>
                                  <a:pt x="174" y="83"/>
                                  <a:pt x="175" y="83"/>
                                  <a:pt x="177" y="82"/>
                                </a:cubicBezTo>
                                <a:cubicBezTo>
                                  <a:pt x="176" y="83"/>
                                  <a:pt x="176" y="83"/>
                                  <a:pt x="175" y="84"/>
                                </a:cubicBezTo>
                                <a:close/>
                                <a:moveTo>
                                  <a:pt x="172" y="81"/>
                                </a:moveTo>
                                <a:cubicBezTo>
                                  <a:pt x="172" y="81"/>
                                  <a:pt x="172" y="81"/>
                                  <a:pt x="171" y="82"/>
                                </a:cubicBezTo>
                                <a:cubicBezTo>
                                  <a:pt x="172" y="81"/>
                                  <a:pt x="173" y="80"/>
                                  <a:pt x="174" y="79"/>
                                </a:cubicBezTo>
                                <a:cubicBezTo>
                                  <a:pt x="174" y="79"/>
                                  <a:pt x="174" y="79"/>
                                  <a:pt x="174" y="79"/>
                                </a:cubicBezTo>
                                <a:cubicBezTo>
                                  <a:pt x="176" y="78"/>
                                  <a:pt x="178" y="78"/>
                                  <a:pt x="179" y="77"/>
                                </a:cubicBezTo>
                                <a:cubicBezTo>
                                  <a:pt x="177" y="78"/>
                                  <a:pt x="174" y="80"/>
                                  <a:pt x="172" y="81"/>
                                </a:cubicBezTo>
                                <a:close/>
                                <a:moveTo>
                                  <a:pt x="177" y="74"/>
                                </a:moveTo>
                                <a:cubicBezTo>
                                  <a:pt x="175" y="75"/>
                                  <a:pt x="173" y="76"/>
                                  <a:pt x="171" y="77"/>
                                </a:cubicBezTo>
                                <a:cubicBezTo>
                                  <a:pt x="171" y="76"/>
                                  <a:pt x="170" y="76"/>
                                  <a:pt x="170" y="76"/>
                                </a:cubicBezTo>
                                <a:cubicBezTo>
                                  <a:pt x="171" y="75"/>
                                  <a:pt x="172" y="75"/>
                                  <a:pt x="173" y="74"/>
                                </a:cubicBezTo>
                                <a:cubicBezTo>
                                  <a:pt x="176" y="73"/>
                                  <a:pt x="178" y="72"/>
                                  <a:pt x="180" y="72"/>
                                </a:cubicBezTo>
                                <a:cubicBezTo>
                                  <a:pt x="179" y="73"/>
                                  <a:pt x="178" y="73"/>
                                  <a:pt x="177" y="74"/>
                                </a:cubicBezTo>
                                <a:close/>
                                <a:moveTo>
                                  <a:pt x="172" y="86"/>
                                </a:moveTo>
                                <a:cubicBezTo>
                                  <a:pt x="164" y="94"/>
                                  <a:pt x="155" y="102"/>
                                  <a:pt x="147" y="110"/>
                                </a:cubicBezTo>
                                <a:cubicBezTo>
                                  <a:pt x="143" y="112"/>
                                  <a:pt x="139" y="114"/>
                                  <a:pt x="135" y="116"/>
                                </a:cubicBezTo>
                                <a:cubicBezTo>
                                  <a:pt x="137" y="114"/>
                                  <a:pt x="139" y="112"/>
                                  <a:pt x="141" y="110"/>
                                </a:cubicBezTo>
                                <a:cubicBezTo>
                                  <a:pt x="147" y="104"/>
                                  <a:pt x="154" y="99"/>
                                  <a:pt x="160" y="93"/>
                                </a:cubicBezTo>
                                <a:cubicBezTo>
                                  <a:pt x="162" y="91"/>
                                  <a:pt x="164" y="88"/>
                                  <a:pt x="167" y="86"/>
                                </a:cubicBezTo>
                                <a:cubicBezTo>
                                  <a:pt x="167" y="87"/>
                                  <a:pt x="167" y="87"/>
                                  <a:pt x="167" y="87"/>
                                </a:cubicBezTo>
                                <a:cubicBezTo>
                                  <a:pt x="169" y="87"/>
                                  <a:pt x="171" y="86"/>
                                  <a:pt x="172" y="86"/>
                                </a:cubicBezTo>
                                <a:close/>
                                <a:moveTo>
                                  <a:pt x="168" y="82"/>
                                </a:moveTo>
                                <a:cubicBezTo>
                                  <a:pt x="167" y="82"/>
                                  <a:pt x="167" y="83"/>
                                  <a:pt x="167" y="83"/>
                                </a:cubicBezTo>
                                <a:cubicBezTo>
                                  <a:pt x="160" y="90"/>
                                  <a:pt x="152" y="97"/>
                                  <a:pt x="145" y="104"/>
                                </a:cubicBezTo>
                                <a:cubicBezTo>
                                  <a:pt x="152" y="97"/>
                                  <a:pt x="160" y="89"/>
                                  <a:pt x="167" y="81"/>
                                </a:cubicBezTo>
                                <a:cubicBezTo>
                                  <a:pt x="168" y="81"/>
                                  <a:pt x="168" y="81"/>
                                  <a:pt x="169" y="81"/>
                                </a:cubicBezTo>
                                <a:cubicBezTo>
                                  <a:pt x="168" y="81"/>
                                  <a:pt x="168" y="81"/>
                                  <a:pt x="168" y="82"/>
                                </a:cubicBezTo>
                                <a:close/>
                                <a:moveTo>
                                  <a:pt x="167" y="72"/>
                                </a:moveTo>
                                <a:cubicBezTo>
                                  <a:pt x="166" y="73"/>
                                  <a:pt x="166" y="73"/>
                                  <a:pt x="165" y="74"/>
                                </a:cubicBezTo>
                                <a:cubicBezTo>
                                  <a:pt x="165" y="74"/>
                                  <a:pt x="164" y="74"/>
                                  <a:pt x="164" y="74"/>
                                </a:cubicBezTo>
                                <a:cubicBezTo>
                                  <a:pt x="164" y="74"/>
                                  <a:pt x="164" y="75"/>
                                  <a:pt x="163" y="75"/>
                                </a:cubicBezTo>
                                <a:cubicBezTo>
                                  <a:pt x="164" y="74"/>
                                  <a:pt x="164" y="73"/>
                                  <a:pt x="165" y="73"/>
                                </a:cubicBezTo>
                                <a:cubicBezTo>
                                  <a:pt x="166" y="72"/>
                                  <a:pt x="167" y="72"/>
                                  <a:pt x="167" y="72"/>
                                </a:cubicBezTo>
                                <a:cubicBezTo>
                                  <a:pt x="167" y="72"/>
                                  <a:pt x="167" y="72"/>
                                  <a:pt x="167" y="72"/>
                                </a:cubicBezTo>
                                <a:close/>
                                <a:moveTo>
                                  <a:pt x="164" y="82"/>
                                </a:moveTo>
                                <a:cubicBezTo>
                                  <a:pt x="159" y="87"/>
                                  <a:pt x="155" y="91"/>
                                  <a:pt x="150" y="96"/>
                                </a:cubicBezTo>
                                <a:cubicBezTo>
                                  <a:pt x="150" y="96"/>
                                  <a:pt x="150" y="96"/>
                                  <a:pt x="150" y="96"/>
                                </a:cubicBezTo>
                                <a:cubicBezTo>
                                  <a:pt x="147" y="97"/>
                                  <a:pt x="145" y="99"/>
                                  <a:pt x="142" y="100"/>
                                </a:cubicBezTo>
                                <a:cubicBezTo>
                                  <a:pt x="146" y="97"/>
                                  <a:pt x="149" y="93"/>
                                  <a:pt x="152" y="90"/>
                                </a:cubicBezTo>
                                <a:cubicBezTo>
                                  <a:pt x="155" y="87"/>
                                  <a:pt x="159" y="85"/>
                                  <a:pt x="163" y="82"/>
                                </a:cubicBezTo>
                                <a:cubicBezTo>
                                  <a:pt x="163" y="82"/>
                                  <a:pt x="163" y="82"/>
                                  <a:pt x="164" y="82"/>
                                </a:cubicBezTo>
                                <a:close/>
                                <a:moveTo>
                                  <a:pt x="159" y="78"/>
                                </a:moveTo>
                                <a:cubicBezTo>
                                  <a:pt x="158" y="78"/>
                                  <a:pt x="158" y="79"/>
                                  <a:pt x="158" y="79"/>
                                </a:cubicBezTo>
                                <a:cubicBezTo>
                                  <a:pt x="157" y="79"/>
                                  <a:pt x="157" y="80"/>
                                  <a:pt x="157" y="80"/>
                                </a:cubicBezTo>
                                <a:cubicBezTo>
                                  <a:pt x="157" y="80"/>
                                  <a:pt x="157" y="80"/>
                                  <a:pt x="157" y="81"/>
                                </a:cubicBezTo>
                                <a:cubicBezTo>
                                  <a:pt x="151" y="86"/>
                                  <a:pt x="146" y="91"/>
                                  <a:pt x="140" y="96"/>
                                </a:cubicBezTo>
                                <a:cubicBezTo>
                                  <a:pt x="136" y="99"/>
                                  <a:pt x="133" y="102"/>
                                  <a:pt x="129" y="105"/>
                                </a:cubicBezTo>
                                <a:cubicBezTo>
                                  <a:pt x="126" y="108"/>
                                  <a:pt x="122" y="111"/>
                                  <a:pt x="118" y="113"/>
                                </a:cubicBezTo>
                                <a:cubicBezTo>
                                  <a:pt x="120" y="112"/>
                                  <a:pt x="121" y="110"/>
                                  <a:pt x="123" y="109"/>
                                </a:cubicBezTo>
                                <a:cubicBezTo>
                                  <a:pt x="130" y="103"/>
                                  <a:pt x="136" y="97"/>
                                  <a:pt x="142" y="90"/>
                                </a:cubicBezTo>
                                <a:cubicBezTo>
                                  <a:pt x="143" y="90"/>
                                  <a:pt x="143" y="90"/>
                                  <a:pt x="143" y="90"/>
                                </a:cubicBezTo>
                                <a:cubicBezTo>
                                  <a:pt x="147" y="85"/>
                                  <a:pt x="152" y="81"/>
                                  <a:pt x="158" y="77"/>
                                </a:cubicBezTo>
                                <a:cubicBezTo>
                                  <a:pt x="158" y="77"/>
                                  <a:pt x="159" y="77"/>
                                  <a:pt x="159" y="77"/>
                                </a:cubicBezTo>
                                <a:cubicBezTo>
                                  <a:pt x="159" y="78"/>
                                  <a:pt x="159" y="78"/>
                                  <a:pt x="159" y="78"/>
                                </a:cubicBezTo>
                                <a:close/>
                                <a:moveTo>
                                  <a:pt x="153" y="77"/>
                                </a:moveTo>
                                <a:cubicBezTo>
                                  <a:pt x="153" y="77"/>
                                  <a:pt x="153" y="77"/>
                                  <a:pt x="153" y="77"/>
                                </a:cubicBezTo>
                                <a:cubicBezTo>
                                  <a:pt x="149" y="81"/>
                                  <a:pt x="145" y="84"/>
                                  <a:pt x="141" y="87"/>
                                </a:cubicBezTo>
                                <a:cubicBezTo>
                                  <a:pt x="142" y="85"/>
                                  <a:pt x="143" y="84"/>
                                  <a:pt x="144" y="83"/>
                                </a:cubicBezTo>
                                <a:cubicBezTo>
                                  <a:pt x="144" y="82"/>
                                  <a:pt x="144" y="82"/>
                                  <a:pt x="143" y="82"/>
                                </a:cubicBezTo>
                                <a:cubicBezTo>
                                  <a:pt x="142" y="82"/>
                                  <a:pt x="141" y="82"/>
                                  <a:pt x="140" y="82"/>
                                </a:cubicBezTo>
                                <a:cubicBezTo>
                                  <a:pt x="142" y="79"/>
                                  <a:pt x="145" y="77"/>
                                  <a:pt x="148" y="74"/>
                                </a:cubicBezTo>
                                <a:cubicBezTo>
                                  <a:pt x="148" y="75"/>
                                  <a:pt x="149" y="75"/>
                                  <a:pt x="149" y="75"/>
                                </a:cubicBezTo>
                                <a:cubicBezTo>
                                  <a:pt x="151" y="75"/>
                                  <a:pt x="152" y="75"/>
                                  <a:pt x="154" y="75"/>
                                </a:cubicBezTo>
                                <a:cubicBezTo>
                                  <a:pt x="154" y="75"/>
                                  <a:pt x="153" y="75"/>
                                  <a:pt x="153" y="76"/>
                                </a:cubicBezTo>
                                <a:cubicBezTo>
                                  <a:pt x="152" y="76"/>
                                  <a:pt x="152" y="77"/>
                                  <a:pt x="153" y="77"/>
                                </a:cubicBezTo>
                                <a:close/>
                                <a:moveTo>
                                  <a:pt x="138" y="78"/>
                                </a:moveTo>
                                <a:cubicBezTo>
                                  <a:pt x="139" y="77"/>
                                  <a:pt x="140" y="76"/>
                                  <a:pt x="141" y="75"/>
                                </a:cubicBezTo>
                                <a:cubicBezTo>
                                  <a:pt x="142" y="75"/>
                                  <a:pt x="142" y="75"/>
                                  <a:pt x="143" y="75"/>
                                </a:cubicBezTo>
                                <a:cubicBezTo>
                                  <a:pt x="141" y="76"/>
                                  <a:pt x="140" y="77"/>
                                  <a:pt x="138" y="78"/>
                                </a:cubicBezTo>
                                <a:close/>
                                <a:moveTo>
                                  <a:pt x="138" y="74"/>
                                </a:moveTo>
                                <a:cubicBezTo>
                                  <a:pt x="137" y="74"/>
                                  <a:pt x="137" y="74"/>
                                  <a:pt x="136" y="74"/>
                                </a:cubicBezTo>
                                <a:cubicBezTo>
                                  <a:pt x="138" y="73"/>
                                  <a:pt x="140" y="72"/>
                                  <a:pt x="142" y="70"/>
                                </a:cubicBezTo>
                                <a:cubicBezTo>
                                  <a:pt x="141" y="72"/>
                                  <a:pt x="139" y="73"/>
                                  <a:pt x="138" y="74"/>
                                </a:cubicBezTo>
                                <a:close/>
                                <a:moveTo>
                                  <a:pt x="139" y="76"/>
                                </a:moveTo>
                                <a:cubicBezTo>
                                  <a:pt x="138" y="77"/>
                                  <a:pt x="136" y="78"/>
                                  <a:pt x="135" y="80"/>
                                </a:cubicBezTo>
                                <a:cubicBezTo>
                                  <a:pt x="134" y="81"/>
                                  <a:pt x="133" y="82"/>
                                  <a:pt x="131" y="83"/>
                                </a:cubicBezTo>
                                <a:cubicBezTo>
                                  <a:pt x="130" y="84"/>
                                  <a:pt x="129" y="84"/>
                                  <a:pt x="129" y="84"/>
                                </a:cubicBezTo>
                                <a:cubicBezTo>
                                  <a:pt x="129" y="84"/>
                                  <a:pt x="130" y="83"/>
                                  <a:pt x="131" y="82"/>
                                </a:cubicBezTo>
                                <a:cubicBezTo>
                                  <a:pt x="133" y="80"/>
                                  <a:pt x="136" y="78"/>
                                  <a:pt x="139" y="76"/>
                                </a:cubicBezTo>
                                <a:close/>
                                <a:moveTo>
                                  <a:pt x="127" y="87"/>
                                </a:moveTo>
                                <a:cubicBezTo>
                                  <a:pt x="125" y="89"/>
                                  <a:pt x="122" y="91"/>
                                  <a:pt x="120" y="92"/>
                                </a:cubicBezTo>
                                <a:cubicBezTo>
                                  <a:pt x="121" y="91"/>
                                  <a:pt x="123" y="90"/>
                                  <a:pt x="124" y="88"/>
                                </a:cubicBezTo>
                                <a:cubicBezTo>
                                  <a:pt x="125" y="88"/>
                                  <a:pt x="126" y="87"/>
                                  <a:pt x="127" y="87"/>
                                </a:cubicBezTo>
                                <a:close/>
                                <a:moveTo>
                                  <a:pt x="127" y="78"/>
                                </a:moveTo>
                                <a:cubicBezTo>
                                  <a:pt x="124" y="81"/>
                                  <a:pt x="121" y="84"/>
                                  <a:pt x="118" y="87"/>
                                </a:cubicBezTo>
                                <a:cubicBezTo>
                                  <a:pt x="117" y="87"/>
                                  <a:pt x="117" y="87"/>
                                  <a:pt x="117" y="87"/>
                                </a:cubicBezTo>
                                <a:cubicBezTo>
                                  <a:pt x="121" y="82"/>
                                  <a:pt x="126" y="77"/>
                                  <a:pt x="130" y="72"/>
                                </a:cubicBezTo>
                                <a:cubicBezTo>
                                  <a:pt x="129" y="74"/>
                                  <a:pt x="128" y="76"/>
                                  <a:pt x="127" y="78"/>
                                </a:cubicBezTo>
                                <a:close/>
                                <a:moveTo>
                                  <a:pt x="120" y="87"/>
                                </a:moveTo>
                                <a:cubicBezTo>
                                  <a:pt x="118" y="88"/>
                                  <a:pt x="117" y="90"/>
                                  <a:pt x="115" y="92"/>
                                </a:cubicBezTo>
                                <a:cubicBezTo>
                                  <a:pt x="114" y="92"/>
                                  <a:pt x="114" y="93"/>
                                  <a:pt x="113" y="93"/>
                                </a:cubicBezTo>
                                <a:cubicBezTo>
                                  <a:pt x="114" y="92"/>
                                  <a:pt x="115" y="91"/>
                                  <a:pt x="116" y="90"/>
                                </a:cubicBezTo>
                                <a:cubicBezTo>
                                  <a:pt x="117" y="89"/>
                                  <a:pt x="119" y="88"/>
                                  <a:pt x="120" y="87"/>
                                </a:cubicBezTo>
                                <a:close/>
                                <a:moveTo>
                                  <a:pt x="128" y="89"/>
                                </a:moveTo>
                                <a:cubicBezTo>
                                  <a:pt x="130" y="87"/>
                                  <a:pt x="132" y="86"/>
                                  <a:pt x="133" y="84"/>
                                </a:cubicBezTo>
                                <a:cubicBezTo>
                                  <a:pt x="134" y="84"/>
                                  <a:pt x="134" y="84"/>
                                  <a:pt x="134" y="84"/>
                                </a:cubicBezTo>
                                <a:cubicBezTo>
                                  <a:pt x="125" y="92"/>
                                  <a:pt x="117" y="100"/>
                                  <a:pt x="108" y="108"/>
                                </a:cubicBezTo>
                                <a:cubicBezTo>
                                  <a:pt x="107" y="109"/>
                                  <a:pt x="106" y="110"/>
                                  <a:pt x="105" y="110"/>
                                </a:cubicBezTo>
                                <a:cubicBezTo>
                                  <a:pt x="108" y="108"/>
                                  <a:pt x="110" y="105"/>
                                  <a:pt x="112" y="102"/>
                                </a:cubicBezTo>
                                <a:cubicBezTo>
                                  <a:pt x="117" y="98"/>
                                  <a:pt x="123" y="93"/>
                                  <a:pt x="128" y="89"/>
                                </a:cubicBezTo>
                                <a:close/>
                                <a:moveTo>
                                  <a:pt x="99" y="116"/>
                                </a:moveTo>
                                <a:cubicBezTo>
                                  <a:pt x="98" y="116"/>
                                  <a:pt x="98" y="116"/>
                                  <a:pt x="97" y="117"/>
                                </a:cubicBezTo>
                                <a:cubicBezTo>
                                  <a:pt x="97" y="117"/>
                                  <a:pt x="96" y="117"/>
                                  <a:pt x="95" y="116"/>
                                </a:cubicBezTo>
                                <a:cubicBezTo>
                                  <a:pt x="96" y="115"/>
                                  <a:pt x="97" y="113"/>
                                  <a:pt x="98" y="112"/>
                                </a:cubicBezTo>
                                <a:cubicBezTo>
                                  <a:pt x="101" y="110"/>
                                  <a:pt x="104" y="108"/>
                                  <a:pt x="107" y="106"/>
                                </a:cubicBezTo>
                                <a:cubicBezTo>
                                  <a:pt x="104" y="109"/>
                                  <a:pt x="102" y="112"/>
                                  <a:pt x="99" y="116"/>
                                </a:cubicBezTo>
                                <a:close/>
                                <a:moveTo>
                                  <a:pt x="99" y="107"/>
                                </a:moveTo>
                                <a:cubicBezTo>
                                  <a:pt x="96" y="110"/>
                                  <a:pt x="93" y="113"/>
                                  <a:pt x="89" y="116"/>
                                </a:cubicBezTo>
                                <a:cubicBezTo>
                                  <a:pt x="89" y="116"/>
                                  <a:pt x="89" y="116"/>
                                  <a:pt x="88" y="116"/>
                                </a:cubicBezTo>
                                <a:cubicBezTo>
                                  <a:pt x="89" y="115"/>
                                  <a:pt x="90" y="114"/>
                                  <a:pt x="91" y="114"/>
                                </a:cubicBezTo>
                                <a:cubicBezTo>
                                  <a:pt x="93" y="111"/>
                                  <a:pt x="95" y="109"/>
                                  <a:pt x="98" y="107"/>
                                </a:cubicBezTo>
                                <a:cubicBezTo>
                                  <a:pt x="99" y="105"/>
                                  <a:pt x="101" y="104"/>
                                  <a:pt x="103" y="103"/>
                                </a:cubicBezTo>
                                <a:cubicBezTo>
                                  <a:pt x="102" y="104"/>
                                  <a:pt x="100" y="106"/>
                                  <a:pt x="99" y="107"/>
                                </a:cubicBezTo>
                                <a:close/>
                                <a:moveTo>
                                  <a:pt x="84" y="115"/>
                                </a:moveTo>
                                <a:cubicBezTo>
                                  <a:pt x="83" y="116"/>
                                  <a:pt x="83" y="116"/>
                                  <a:pt x="82" y="116"/>
                                </a:cubicBezTo>
                                <a:cubicBezTo>
                                  <a:pt x="84" y="113"/>
                                  <a:pt x="87" y="110"/>
                                  <a:pt x="89" y="107"/>
                                </a:cubicBezTo>
                                <a:cubicBezTo>
                                  <a:pt x="87" y="110"/>
                                  <a:pt x="85" y="112"/>
                                  <a:pt x="84" y="115"/>
                                </a:cubicBezTo>
                                <a:close/>
                                <a:moveTo>
                                  <a:pt x="56" y="130"/>
                                </a:moveTo>
                                <a:cubicBezTo>
                                  <a:pt x="55" y="127"/>
                                  <a:pt x="55" y="125"/>
                                  <a:pt x="54" y="123"/>
                                </a:cubicBezTo>
                                <a:cubicBezTo>
                                  <a:pt x="54" y="122"/>
                                  <a:pt x="55" y="122"/>
                                  <a:pt x="55" y="122"/>
                                </a:cubicBezTo>
                                <a:cubicBezTo>
                                  <a:pt x="55" y="122"/>
                                  <a:pt x="55" y="122"/>
                                  <a:pt x="55" y="121"/>
                                </a:cubicBezTo>
                                <a:cubicBezTo>
                                  <a:pt x="56" y="123"/>
                                  <a:pt x="57" y="125"/>
                                  <a:pt x="58" y="127"/>
                                </a:cubicBezTo>
                                <a:cubicBezTo>
                                  <a:pt x="57" y="128"/>
                                  <a:pt x="57" y="129"/>
                                  <a:pt x="56" y="130"/>
                                </a:cubicBezTo>
                                <a:close/>
                                <a:moveTo>
                                  <a:pt x="58" y="146"/>
                                </a:moveTo>
                                <a:cubicBezTo>
                                  <a:pt x="58" y="145"/>
                                  <a:pt x="58" y="145"/>
                                  <a:pt x="59" y="145"/>
                                </a:cubicBezTo>
                                <a:cubicBezTo>
                                  <a:pt x="59" y="145"/>
                                  <a:pt x="59" y="145"/>
                                  <a:pt x="59" y="146"/>
                                </a:cubicBezTo>
                                <a:cubicBezTo>
                                  <a:pt x="58" y="146"/>
                                  <a:pt x="58" y="147"/>
                                  <a:pt x="58" y="148"/>
                                </a:cubicBezTo>
                                <a:cubicBezTo>
                                  <a:pt x="57" y="148"/>
                                  <a:pt x="57" y="147"/>
                                  <a:pt x="57" y="147"/>
                                </a:cubicBezTo>
                                <a:cubicBezTo>
                                  <a:pt x="57" y="146"/>
                                  <a:pt x="58" y="146"/>
                                  <a:pt x="58" y="146"/>
                                </a:cubicBezTo>
                                <a:close/>
                                <a:moveTo>
                                  <a:pt x="56" y="142"/>
                                </a:moveTo>
                                <a:cubicBezTo>
                                  <a:pt x="56" y="141"/>
                                  <a:pt x="55" y="140"/>
                                  <a:pt x="55" y="139"/>
                                </a:cubicBezTo>
                                <a:cubicBezTo>
                                  <a:pt x="55" y="139"/>
                                  <a:pt x="56" y="138"/>
                                  <a:pt x="56" y="138"/>
                                </a:cubicBezTo>
                                <a:cubicBezTo>
                                  <a:pt x="56" y="139"/>
                                  <a:pt x="57" y="140"/>
                                  <a:pt x="57" y="140"/>
                                </a:cubicBezTo>
                                <a:cubicBezTo>
                                  <a:pt x="57" y="141"/>
                                  <a:pt x="56" y="142"/>
                                  <a:pt x="56" y="142"/>
                                </a:cubicBezTo>
                                <a:close/>
                                <a:moveTo>
                                  <a:pt x="56" y="160"/>
                                </a:moveTo>
                                <a:cubicBezTo>
                                  <a:pt x="56" y="161"/>
                                  <a:pt x="56" y="161"/>
                                  <a:pt x="56" y="161"/>
                                </a:cubicBezTo>
                                <a:cubicBezTo>
                                  <a:pt x="56" y="162"/>
                                  <a:pt x="55" y="162"/>
                                  <a:pt x="55" y="162"/>
                                </a:cubicBezTo>
                                <a:cubicBezTo>
                                  <a:pt x="55" y="162"/>
                                  <a:pt x="55" y="161"/>
                                  <a:pt x="55" y="161"/>
                                </a:cubicBezTo>
                                <a:cubicBezTo>
                                  <a:pt x="55" y="161"/>
                                  <a:pt x="56" y="161"/>
                                  <a:pt x="56" y="160"/>
                                </a:cubicBezTo>
                                <a:close/>
                                <a:moveTo>
                                  <a:pt x="55" y="103"/>
                                </a:moveTo>
                                <a:cubicBezTo>
                                  <a:pt x="55" y="103"/>
                                  <a:pt x="55" y="103"/>
                                  <a:pt x="54" y="103"/>
                                </a:cubicBezTo>
                                <a:cubicBezTo>
                                  <a:pt x="54" y="102"/>
                                  <a:pt x="54" y="101"/>
                                  <a:pt x="54" y="101"/>
                                </a:cubicBezTo>
                                <a:cubicBezTo>
                                  <a:pt x="55" y="100"/>
                                  <a:pt x="55" y="99"/>
                                  <a:pt x="56" y="99"/>
                                </a:cubicBezTo>
                                <a:cubicBezTo>
                                  <a:pt x="56" y="99"/>
                                  <a:pt x="56" y="99"/>
                                  <a:pt x="56" y="99"/>
                                </a:cubicBezTo>
                                <a:cubicBezTo>
                                  <a:pt x="56" y="99"/>
                                  <a:pt x="55" y="100"/>
                                  <a:pt x="55" y="100"/>
                                </a:cubicBezTo>
                                <a:cubicBezTo>
                                  <a:pt x="55" y="101"/>
                                  <a:pt x="55" y="102"/>
                                  <a:pt x="56" y="101"/>
                                </a:cubicBezTo>
                                <a:cubicBezTo>
                                  <a:pt x="56" y="101"/>
                                  <a:pt x="56" y="101"/>
                                  <a:pt x="57" y="101"/>
                                </a:cubicBezTo>
                                <a:cubicBezTo>
                                  <a:pt x="57" y="101"/>
                                  <a:pt x="57" y="101"/>
                                  <a:pt x="57" y="101"/>
                                </a:cubicBezTo>
                                <a:cubicBezTo>
                                  <a:pt x="56" y="102"/>
                                  <a:pt x="55" y="103"/>
                                  <a:pt x="55" y="103"/>
                                </a:cubicBezTo>
                                <a:close/>
                                <a:moveTo>
                                  <a:pt x="53" y="134"/>
                                </a:moveTo>
                                <a:cubicBezTo>
                                  <a:pt x="53" y="131"/>
                                  <a:pt x="52" y="129"/>
                                  <a:pt x="51" y="127"/>
                                </a:cubicBezTo>
                                <a:cubicBezTo>
                                  <a:pt x="51" y="127"/>
                                  <a:pt x="51" y="126"/>
                                  <a:pt x="52" y="126"/>
                                </a:cubicBezTo>
                                <a:cubicBezTo>
                                  <a:pt x="52" y="128"/>
                                  <a:pt x="53" y="130"/>
                                  <a:pt x="54" y="132"/>
                                </a:cubicBezTo>
                                <a:cubicBezTo>
                                  <a:pt x="54" y="133"/>
                                  <a:pt x="54" y="133"/>
                                  <a:pt x="53" y="134"/>
                                </a:cubicBezTo>
                                <a:close/>
                                <a:moveTo>
                                  <a:pt x="53" y="146"/>
                                </a:moveTo>
                                <a:cubicBezTo>
                                  <a:pt x="53" y="146"/>
                                  <a:pt x="53" y="147"/>
                                  <a:pt x="53" y="147"/>
                                </a:cubicBezTo>
                                <a:cubicBezTo>
                                  <a:pt x="53" y="146"/>
                                  <a:pt x="52" y="145"/>
                                  <a:pt x="52" y="144"/>
                                </a:cubicBezTo>
                                <a:cubicBezTo>
                                  <a:pt x="52" y="144"/>
                                  <a:pt x="52" y="144"/>
                                  <a:pt x="52" y="143"/>
                                </a:cubicBezTo>
                                <a:cubicBezTo>
                                  <a:pt x="53" y="144"/>
                                  <a:pt x="53" y="145"/>
                                  <a:pt x="53" y="146"/>
                                </a:cubicBezTo>
                                <a:close/>
                                <a:moveTo>
                                  <a:pt x="51" y="90"/>
                                </a:moveTo>
                                <a:cubicBezTo>
                                  <a:pt x="51" y="90"/>
                                  <a:pt x="51" y="91"/>
                                  <a:pt x="50" y="91"/>
                                </a:cubicBezTo>
                                <a:cubicBezTo>
                                  <a:pt x="50" y="92"/>
                                  <a:pt x="49" y="92"/>
                                  <a:pt x="49" y="92"/>
                                </a:cubicBezTo>
                                <a:cubicBezTo>
                                  <a:pt x="50" y="92"/>
                                  <a:pt x="50" y="91"/>
                                  <a:pt x="51" y="90"/>
                                </a:cubicBezTo>
                                <a:close/>
                                <a:moveTo>
                                  <a:pt x="50" y="88"/>
                                </a:moveTo>
                                <a:cubicBezTo>
                                  <a:pt x="51" y="87"/>
                                  <a:pt x="51" y="86"/>
                                  <a:pt x="52" y="85"/>
                                </a:cubicBezTo>
                                <a:cubicBezTo>
                                  <a:pt x="52" y="85"/>
                                  <a:pt x="53" y="84"/>
                                  <a:pt x="53" y="84"/>
                                </a:cubicBezTo>
                                <a:cubicBezTo>
                                  <a:pt x="53" y="85"/>
                                  <a:pt x="53" y="85"/>
                                  <a:pt x="52" y="86"/>
                                </a:cubicBezTo>
                                <a:cubicBezTo>
                                  <a:pt x="52" y="87"/>
                                  <a:pt x="51" y="88"/>
                                  <a:pt x="50" y="88"/>
                                </a:cubicBezTo>
                                <a:close/>
                                <a:moveTo>
                                  <a:pt x="51" y="107"/>
                                </a:moveTo>
                                <a:cubicBezTo>
                                  <a:pt x="50" y="108"/>
                                  <a:pt x="48" y="109"/>
                                  <a:pt x="47" y="109"/>
                                </a:cubicBezTo>
                                <a:cubicBezTo>
                                  <a:pt x="47" y="109"/>
                                  <a:pt x="47" y="109"/>
                                  <a:pt x="47" y="109"/>
                                </a:cubicBezTo>
                                <a:cubicBezTo>
                                  <a:pt x="48" y="108"/>
                                  <a:pt x="49" y="106"/>
                                  <a:pt x="50" y="105"/>
                                </a:cubicBezTo>
                                <a:cubicBezTo>
                                  <a:pt x="50" y="106"/>
                                  <a:pt x="51" y="106"/>
                                  <a:pt x="51" y="107"/>
                                </a:cubicBezTo>
                                <a:close/>
                                <a:moveTo>
                                  <a:pt x="50" y="110"/>
                                </a:moveTo>
                                <a:cubicBezTo>
                                  <a:pt x="49" y="111"/>
                                  <a:pt x="49" y="111"/>
                                  <a:pt x="48" y="112"/>
                                </a:cubicBezTo>
                                <a:cubicBezTo>
                                  <a:pt x="48" y="112"/>
                                  <a:pt x="48" y="111"/>
                                  <a:pt x="48" y="111"/>
                                </a:cubicBezTo>
                                <a:cubicBezTo>
                                  <a:pt x="48" y="111"/>
                                  <a:pt x="49" y="110"/>
                                  <a:pt x="50" y="110"/>
                                </a:cubicBezTo>
                                <a:close/>
                                <a:moveTo>
                                  <a:pt x="51" y="110"/>
                                </a:moveTo>
                                <a:cubicBezTo>
                                  <a:pt x="51" y="111"/>
                                  <a:pt x="51" y="112"/>
                                  <a:pt x="51" y="112"/>
                                </a:cubicBezTo>
                                <a:cubicBezTo>
                                  <a:pt x="51" y="113"/>
                                  <a:pt x="50" y="113"/>
                                  <a:pt x="49" y="114"/>
                                </a:cubicBezTo>
                                <a:cubicBezTo>
                                  <a:pt x="50" y="113"/>
                                  <a:pt x="51" y="112"/>
                                  <a:pt x="51" y="110"/>
                                </a:cubicBezTo>
                                <a:close/>
                                <a:moveTo>
                                  <a:pt x="54" y="110"/>
                                </a:moveTo>
                                <a:cubicBezTo>
                                  <a:pt x="54" y="110"/>
                                  <a:pt x="54" y="110"/>
                                  <a:pt x="54" y="110"/>
                                </a:cubicBezTo>
                                <a:cubicBezTo>
                                  <a:pt x="53" y="110"/>
                                  <a:pt x="53" y="110"/>
                                  <a:pt x="53" y="109"/>
                                </a:cubicBezTo>
                                <a:cubicBezTo>
                                  <a:pt x="53" y="109"/>
                                  <a:pt x="53" y="108"/>
                                  <a:pt x="53" y="108"/>
                                </a:cubicBezTo>
                                <a:cubicBezTo>
                                  <a:pt x="53" y="108"/>
                                  <a:pt x="53" y="108"/>
                                  <a:pt x="53" y="108"/>
                                </a:cubicBezTo>
                                <a:cubicBezTo>
                                  <a:pt x="53" y="108"/>
                                  <a:pt x="53" y="108"/>
                                  <a:pt x="53" y="108"/>
                                </a:cubicBezTo>
                                <a:cubicBezTo>
                                  <a:pt x="54" y="108"/>
                                  <a:pt x="54" y="109"/>
                                  <a:pt x="54" y="110"/>
                                </a:cubicBezTo>
                                <a:close/>
                                <a:moveTo>
                                  <a:pt x="54" y="87"/>
                                </a:moveTo>
                                <a:cubicBezTo>
                                  <a:pt x="54" y="87"/>
                                  <a:pt x="54" y="87"/>
                                  <a:pt x="54" y="87"/>
                                </a:cubicBezTo>
                                <a:cubicBezTo>
                                  <a:pt x="55" y="86"/>
                                  <a:pt x="55" y="86"/>
                                  <a:pt x="56" y="85"/>
                                </a:cubicBezTo>
                                <a:cubicBezTo>
                                  <a:pt x="55" y="86"/>
                                  <a:pt x="55" y="87"/>
                                  <a:pt x="54" y="88"/>
                                </a:cubicBezTo>
                                <a:cubicBezTo>
                                  <a:pt x="54" y="88"/>
                                  <a:pt x="54" y="88"/>
                                  <a:pt x="54" y="87"/>
                                </a:cubicBezTo>
                                <a:close/>
                                <a:moveTo>
                                  <a:pt x="54" y="96"/>
                                </a:moveTo>
                                <a:cubicBezTo>
                                  <a:pt x="54" y="96"/>
                                  <a:pt x="54" y="96"/>
                                  <a:pt x="54" y="96"/>
                                </a:cubicBezTo>
                                <a:cubicBezTo>
                                  <a:pt x="54" y="96"/>
                                  <a:pt x="55" y="96"/>
                                  <a:pt x="55" y="95"/>
                                </a:cubicBezTo>
                                <a:cubicBezTo>
                                  <a:pt x="55" y="96"/>
                                  <a:pt x="55" y="96"/>
                                  <a:pt x="55" y="97"/>
                                </a:cubicBezTo>
                                <a:cubicBezTo>
                                  <a:pt x="55" y="97"/>
                                  <a:pt x="55" y="98"/>
                                  <a:pt x="54" y="98"/>
                                </a:cubicBezTo>
                                <a:cubicBezTo>
                                  <a:pt x="54" y="98"/>
                                  <a:pt x="54" y="97"/>
                                  <a:pt x="54" y="96"/>
                                </a:cubicBezTo>
                                <a:close/>
                                <a:moveTo>
                                  <a:pt x="55" y="83"/>
                                </a:moveTo>
                                <a:cubicBezTo>
                                  <a:pt x="56" y="82"/>
                                  <a:pt x="56" y="82"/>
                                  <a:pt x="56" y="81"/>
                                </a:cubicBezTo>
                                <a:cubicBezTo>
                                  <a:pt x="58" y="80"/>
                                  <a:pt x="60" y="78"/>
                                  <a:pt x="61" y="76"/>
                                </a:cubicBezTo>
                                <a:cubicBezTo>
                                  <a:pt x="61" y="77"/>
                                  <a:pt x="61" y="77"/>
                                  <a:pt x="60" y="78"/>
                                </a:cubicBezTo>
                                <a:cubicBezTo>
                                  <a:pt x="59" y="80"/>
                                  <a:pt x="57" y="81"/>
                                  <a:pt x="55" y="83"/>
                                </a:cubicBezTo>
                                <a:close/>
                                <a:moveTo>
                                  <a:pt x="88" y="57"/>
                                </a:moveTo>
                                <a:cubicBezTo>
                                  <a:pt x="86" y="59"/>
                                  <a:pt x="84" y="61"/>
                                  <a:pt x="82" y="63"/>
                                </a:cubicBezTo>
                                <a:cubicBezTo>
                                  <a:pt x="78" y="67"/>
                                  <a:pt x="75" y="70"/>
                                  <a:pt x="71" y="73"/>
                                </a:cubicBezTo>
                                <a:cubicBezTo>
                                  <a:pt x="71" y="73"/>
                                  <a:pt x="71" y="74"/>
                                  <a:pt x="70" y="74"/>
                                </a:cubicBezTo>
                                <a:cubicBezTo>
                                  <a:pt x="69" y="76"/>
                                  <a:pt x="67" y="77"/>
                                  <a:pt x="65" y="79"/>
                                </a:cubicBezTo>
                                <a:cubicBezTo>
                                  <a:pt x="67" y="77"/>
                                  <a:pt x="68" y="75"/>
                                  <a:pt x="69" y="73"/>
                                </a:cubicBezTo>
                                <a:cubicBezTo>
                                  <a:pt x="71" y="71"/>
                                  <a:pt x="73" y="69"/>
                                  <a:pt x="75" y="67"/>
                                </a:cubicBezTo>
                                <a:cubicBezTo>
                                  <a:pt x="79" y="64"/>
                                  <a:pt x="84" y="60"/>
                                  <a:pt x="88" y="57"/>
                                </a:cubicBezTo>
                                <a:close/>
                                <a:moveTo>
                                  <a:pt x="86" y="57"/>
                                </a:moveTo>
                                <a:cubicBezTo>
                                  <a:pt x="87" y="55"/>
                                  <a:pt x="89" y="54"/>
                                  <a:pt x="90" y="53"/>
                                </a:cubicBezTo>
                                <a:cubicBezTo>
                                  <a:pt x="90" y="53"/>
                                  <a:pt x="90" y="53"/>
                                  <a:pt x="90" y="54"/>
                                </a:cubicBezTo>
                                <a:cubicBezTo>
                                  <a:pt x="88" y="55"/>
                                  <a:pt x="87" y="56"/>
                                  <a:pt x="86" y="57"/>
                                </a:cubicBezTo>
                                <a:close/>
                                <a:moveTo>
                                  <a:pt x="105" y="58"/>
                                </a:moveTo>
                                <a:cubicBezTo>
                                  <a:pt x="105" y="58"/>
                                  <a:pt x="105" y="58"/>
                                  <a:pt x="105" y="58"/>
                                </a:cubicBezTo>
                                <a:cubicBezTo>
                                  <a:pt x="105" y="58"/>
                                  <a:pt x="105" y="58"/>
                                  <a:pt x="105" y="59"/>
                                </a:cubicBezTo>
                                <a:cubicBezTo>
                                  <a:pt x="102" y="61"/>
                                  <a:pt x="100" y="62"/>
                                  <a:pt x="97" y="64"/>
                                </a:cubicBezTo>
                                <a:cubicBezTo>
                                  <a:pt x="97" y="64"/>
                                  <a:pt x="98" y="64"/>
                                  <a:pt x="98" y="64"/>
                                </a:cubicBezTo>
                                <a:cubicBezTo>
                                  <a:pt x="100" y="62"/>
                                  <a:pt x="102" y="60"/>
                                  <a:pt x="105" y="58"/>
                                </a:cubicBezTo>
                                <a:close/>
                                <a:moveTo>
                                  <a:pt x="100" y="59"/>
                                </a:moveTo>
                                <a:cubicBezTo>
                                  <a:pt x="100" y="59"/>
                                  <a:pt x="100" y="58"/>
                                  <a:pt x="101" y="58"/>
                                </a:cubicBezTo>
                                <a:cubicBezTo>
                                  <a:pt x="102" y="57"/>
                                  <a:pt x="103" y="57"/>
                                  <a:pt x="104" y="56"/>
                                </a:cubicBezTo>
                                <a:cubicBezTo>
                                  <a:pt x="103" y="57"/>
                                  <a:pt x="101" y="58"/>
                                  <a:pt x="100" y="59"/>
                                </a:cubicBezTo>
                                <a:close/>
                                <a:moveTo>
                                  <a:pt x="86" y="81"/>
                                </a:moveTo>
                                <a:cubicBezTo>
                                  <a:pt x="87" y="81"/>
                                  <a:pt x="88" y="80"/>
                                  <a:pt x="88" y="79"/>
                                </a:cubicBezTo>
                                <a:cubicBezTo>
                                  <a:pt x="92" y="75"/>
                                  <a:pt x="96" y="71"/>
                                  <a:pt x="100" y="67"/>
                                </a:cubicBezTo>
                                <a:cubicBezTo>
                                  <a:pt x="100" y="69"/>
                                  <a:pt x="99" y="70"/>
                                  <a:pt x="98" y="72"/>
                                </a:cubicBezTo>
                                <a:cubicBezTo>
                                  <a:pt x="97" y="72"/>
                                  <a:pt x="96" y="73"/>
                                  <a:pt x="96" y="74"/>
                                </a:cubicBezTo>
                                <a:cubicBezTo>
                                  <a:pt x="92" y="76"/>
                                  <a:pt x="89" y="79"/>
                                  <a:pt x="86" y="81"/>
                                </a:cubicBezTo>
                                <a:close/>
                                <a:moveTo>
                                  <a:pt x="93" y="78"/>
                                </a:moveTo>
                                <a:cubicBezTo>
                                  <a:pt x="90" y="81"/>
                                  <a:pt x="87" y="84"/>
                                  <a:pt x="85" y="86"/>
                                </a:cubicBezTo>
                                <a:cubicBezTo>
                                  <a:pt x="85" y="86"/>
                                  <a:pt x="85" y="85"/>
                                  <a:pt x="85" y="85"/>
                                </a:cubicBezTo>
                                <a:cubicBezTo>
                                  <a:pt x="86" y="84"/>
                                  <a:pt x="88" y="83"/>
                                  <a:pt x="89" y="82"/>
                                </a:cubicBezTo>
                                <a:cubicBezTo>
                                  <a:pt x="90" y="80"/>
                                  <a:pt x="92" y="79"/>
                                  <a:pt x="93" y="78"/>
                                </a:cubicBezTo>
                                <a:close/>
                                <a:moveTo>
                                  <a:pt x="92" y="73"/>
                                </a:moveTo>
                                <a:cubicBezTo>
                                  <a:pt x="93" y="71"/>
                                  <a:pt x="94" y="69"/>
                                  <a:pt x="95" y="68"/>
                                </a:cubicBezTo>
                                <a:cubicBezTo>
                                  <a:pt x="98" y="66"/>
                                  <a:pt x="101" y="64"/>
                                  <a:pt x="103" y="62"/>
                                </a:cubicBezTo>
                                <a:cubicBezTo>
                                  <a:pt x="103" y="62"/>
                                  <a:pt x="103" y="63"/>
                                  <a:pt x="102" y="63"/>
                                </a:cubicBezTo>
                                <a:cubicBezTo>
                                  <a:pt x="99" y="66"/>
                                  <a:pt x="96" y="69"/>
                                  <a:pt x="92" y="73"/>
                                </a:cubicBezTo>
                                <a:close/>
                                <a:moveTo>
                                  <a:pt x="85" y="64"/>
                                </a:moveTo>
                                <a:cubicBezTo>
                                  <a:pt x="84" y="65"/>
                                  <a:pt x="83" y="66"/>
                                  <a:pt x="82" y="66"/>
                                </a:cubicBezTo>
                                <a:cubicBezTo>
                                  <a:pt x="82" y="66"/>
                                  <a:pt x="82" y="66"/>
                                  <a:pt x="82" y="66"/>
                                </a:cubicBezTo>
                                <a:cubicBezTo>
                                  <a:pt x="83" y="65"/>
                                  <a:pt x="84" y="64"/>
                                  <a:pt x="85" y="64"/>
                                </a:cubicBezTo>
                                <a:cubicBezTo>
                                  <a:pt x="85" y="64"/>
                                  <a:pt x="85" y="64"/>
                                  <a:pt x="85" y="64"/>
                                </a:cubicBezTo>
                                <a:close/>
                                <a:moveTo>
                                  <a:pt x="89" y="65"/>
                                </a:moveTo>
                                <a:cubicBezTo>
                                  <a:pt x="86" y="68"/>
                                  <a:pt x="84" y="70"/>
                                  <a:pt x="81" y="73"/>
                                </a:cubicBezTo>
                                <a:cubicBezTo>
                                  <a:pt x="82" y="72"/>
                                  <a:pt x="82" y="71"/>
                                  <a:pt x="83" y="70"/>
                                </a:cubicBezTo>
                                <a:cubicBezTo>
                                  <a:pt x="85" y="69"/>
                                  <a:pt x="87" y="67"/>
                                  <a:pt x="89" y="65"/>
                                </a:cubicBezTo>
                                <a:close/>
                                <a:moveTo>
                                  <a:pt x="83" y="68"/>
                                </a:moveTo>
                                <a:cubicBezTo>
                                  <a:pt x="82" y="68"/>
                                  <a:pt x="82" y="68"/>
                                  <a:pt x="82" y="69"/>
                                </a:cubicBezTo>
                                <a:cubicBezTo>
                                  <a:pt x="81" y="70"/>
                                  <a:pt x="79" y="71"/>
                                  <a:pt x="78" y="72"/>
                                </a:cubicBezTo>
                                <a:cubicBezTo>
                                  <a:pt x="78" y="71"/>
                                  <a:pt x="79" y="71"/>
                                  <a:pt x="79" y="70"/>
                                </a:cubicBezTo>
                                <a:cubicBezTo>
                                  <a:pt x="80" y="69"/>
                                  <a:pt x="81" y="69"/>
                                  <a:pt x="83" y="68"/>
                                </a:cubicBezTo>
                                <a:close/>
                                <a:moveTo>
                                  <a:pt x="78" y="74"/>
                                </a:moveTo>
                                <a:cubicBezTo>
                                  <a:pt x="77" y="76"/>
                                  <a:pt x="76" y="77"/>
                                  <a:pt x="75" y="79"/>
                                </a:cubicBezTo>
                                <a:cubicBezTo>
                                  <a:pt x="74" y="80"/>
                                  <a:pt x="73" y="81"/>
                                  <a:pt x="72" y="82"/>
                                </a:cubicBezTo>
                                <a:cubicBezTo>
                                  <a:pt x="73" y="81"/>
                                  <a:pt x="73" y="79"/>
                                  <a:pt x="74" y="77"/>
                                </a:cubicBezTo>
                                <a:cubicBezTo>
                                  <a:pt x="75" y="77"/>
                                  <a:pt x="75" y="77"/>
                                  <a:pt x="75" y="77"/>
                                </a:cubicBezTo>
                                <a:cubicBezTo>
                                  <a:pt x="76" y="76"/>
                                  <a:pt x="77" y="75"/>
                                  <a:pt x="78" y="74"/>
                                </a:cubicBezTo>
                                <a:close/>
                                <a:moveTo>
                                  <a:pt x="74" y="83"/>
                                </a:moveTo>
                                <a:cubicBezTo>
                                  <a:pt x="76" y="81"/>
                                  <a:pt x="79" y="78"/>
                                  <a:pt x="82" y="76"/>
                                </a:cubicBezTo>
                                <a:cubicBezTo>
                                  <a:pt x="82" y="76"/>
                                  <a:pt x="82" y="77"/>
                                  <a:pt x="82" y="77"/>
                                </a:cubicBezTo>
                                <a:cubicBezTo>
                                  <a:pt x="78" y="80"/>
                                  <a:pt x="75" y="82"/>
                                  <a:pt x="72" y="85"/>
                                </a:cubicBezTo>
                                <a:cubicBezTo>
                                  <a:pt x="72" y="84"/>
                                  <a:pt x="73" y="84"/>
                                  <a:pt x="74" y="83"/>
                                </a:cubicBezTo>
                                <a:close/>
                                <a:moveTo>
                                  <a:pt x="81" y="75"/>
                                </a:moveTo>
                                <a:cubicBezTo>
                                  <a:pt x="86" y="70"/>
                                  <a:pt x="92" y="65"/>
                                  <a:pt x="97" y="60"/>
                                </a:cubicBezTo>
                                <a:cubicBezTo>
                                  <a:pt x="97" y="60"/>
                                  <a:pt x="98" y="60"/>
                                  <a:pt x="98" y="59"/>
                                </a:cubicBezTo>
                                <a:cubicBezTo>
                                  <a:pt x="98" y="60"/>
                                  <a:pt x="98" y="60"/>
                                  <a:pt x="97" y="61"/>
                                </a:cubicBezTo>
                                <a:cubicBezTo>
                                  <a:pt x="94" y="64"/>
                                  <a:pt x="91" y="66"/>
                                  <a:pt x="88" y="69"/>
                                </a:cubicBezTo>
                                <a:cubicBezTo>
                                  <a:pt x="86" y="71"/>
                                  <a:pt x="83" y="73"/>
                                  <a:pt x="81" y="75"/>
                                </a:cubicBezTo>
                                <a:close/>
                                <a:moveTo>
                                  <a:pt x="90" y="70"/>
                                </a:moveTo>
                                <a:cubicBezTo>
                                  <a:pt x="92" y="69"/>
                                  <a:pt x="93" y="67"/>
                                  <a:pt x="94" y="66"/>
                                </a:cubicBezTo>
                                <a:cubicBezTo>
                                  <a:pt x="94" y="67"/>
                                  <a:pt x="94" y="67"/>
                                  <a:pt x="94" y="67"/>
                                </a:cubicBezTo>
                                <a:cubicBezTo>
                                  <a:pt x="93" y="68"/>
                                  <a:pt x="91" y="69"/>
                                  <a:pt x="90" y="70"/>
                                </a:cubicBezTo>
                                <a:cubicBezTo>
                                  <a:pt x="90" y="70"/>
                                  <a:pt x="90" y="70"/>
                                  <a:pt x="90" y="70"/>
                                </a:cubicBezTo>
                                <a:close/>
                                <a:moveTo>
                                  <a:pt x="97" y="58"/>
                                </a:moveTo>
                                <a:cubicBezTo>
                                  <a:pt x="93" y="60"/>
                                  <a:pt x="89" y="63"/>
                                  <a:pt x="86" y="66"/>
                                </a:cubicBezTo>
                                <a:cubicBezTo>
                                  <a:pt x="86" y="66"/>
                                  <a:pt x="86" y="65"/>
                                  <a:pt x="86" y="65"/>
                                </a:cubicBezTo>
                                <a:cubicBezTo>
                                  <a:pt x="90" y="62"/>
                                  <a:pt x="95" y="59"/>
                                  <a:pt x="99" y="56"/>
                                </a:cubicBezTo>
                                <a:cubicBezTo>
                                  <a:pt x="98" y="57"/>
                                  <a:pt x="98" y="57"/>
                                  <a:pt x="97" y="58"/>
                                </a:cubicBezTo>
                                <a:close/>
                                <a:moveTo>
                                  <a:pt x="70" y="69"/>
                                </a:moveTo>
                                <a:cubicBezTo>
                                  <a:pt x="69" y="69"/>
                                  <a:pt x="69" y="70"/>
                                  <a:pt x="69" y="70"/>
                                </a:cubicBezTo>
                                <a:cubicBezTo>
                                  <a:pt x="68" y="71"/>
                                  <a:pt x="67" y="72"/>
                                  <a:pt x="65" y="73"/>
                                </a:cubicBezTo>
                                <a:cubicBezTo>
                                  <a:pt x="66" y="73"/>
                                  <a:pt x="66" y="72"/>
                                  <a:pt x="66" y="72"/>
                                </a:cubicBezTo>
                                <a:cubicBezTo>
                                  <a:pt x="67" y="71"/>
                                  <a:pt x="68" y="70"/>
                                  <a:pt x="70" y="69"/>
                                </a:cubicBezTo>
                                <a:close/>
                                <a:moveTo>
                                  <a:pt x="69" y="67"/>
                                </a:moveTo>
                                <a:cubicBezTo>
                                  <a:pt x="70" y="66"/>
                                  <a:pt x="71" y="64"/>
                                  <a:pt x="73" y="62"/>
                                </a:cubicBezTo>
                                <a:cubicBezTo>
                                  <a:pt x="73" y="62"/>
                                  <a:pt x="73" y="62"/>
                                  <a:pt x="73" y="62"/>
                                </a:cubicBezTo>
                                <a:cubicBezTo>
                                  <a:pt x="73" y="63"/>
                                  <a:pt x="72" y="64"/>
                                  <a:pt x="72" y="65"/>
                                </a:cubicBezTo>
                                <a:cubicBezTo>
                                  <a:pt x="71" y="66"/>
                                  <a:pt x="70" y="67"/>
                                  <a:pt x="69" y="67"/>
                                </a:cubicBezTo>
                                <a:close/>
                                <a:moveTo>
                                  <a:pt x="73" y="67"/>
                                </a:moveTo>
                                <a:cubicBezTo>
                                  <a:pt x="73" y="66"/>
                                  <a:pt x="73" y="66"/>
                                  <a:pt x="73" y="66"/>
                                </a:cubicBezTo>
                                <a:cubicBezTo>
                                  <a:pt x="75" y="65"/>
                                  <a:pt x="77" y="63"/>
                                  <a:pt x="78" y="62"/>
                                </a:cubicBezTo>
                                <a:cubicBezTo>
                                  <a:pt x="76" y="63"/>
                                  <a:pt x="75" y="65"/>
                                  <a:pt x="73" y="67"/>
                                </a:cubicBezTo>
                                <a:close/>
                                <a:moveTo>
                                  <a:pt x="72" y="60"/>
                                </a:moveTo>
                                <a:cubicBezTo>
                                  <a:pt x="71" y="61"/>
                                  <a:pt x="69" y="63"/>
                                  <a:pt x="68" y="65"/>
                                </a:cubicBezTo>
                                <a:cubicBezTo>
                                  <a:pt x="65" y="67"/>
                                  <a:pt x="62" y="70"/>
                                  <a:pt x="59" y="73"/>
                                </a:cubicBezTo>
                                <a:cubicBezTo>
                                  <a:pt x="60" y="72"/>
                                  <a:pt x="61" y="70"/>
                                  <a:pt x="62" y="69"/>
                                </a:cubicBezTo>
                                <a:cubicBezTo>
                                  <a:pt x="66" y="65"/>
                                  <a:pt x="70" y="61"/>
                                  <a:pt x="75" y="57"/>
                                </a:cubicBezTo>
                                <a:cubicBezTo>
                                  <a:pt x="74" y="58"/>
                                  <a:pt x="73" y="59"/>
                                  <a:pt x="72" y="60"/>
                                </a:cubicBezTo>
                                <a:close/>
                                <a:moveTo>
                                  <a:pt x="60" y="68"/>
                                </a:moveTo>
                                <a:cubicBezTo>
                                  <a:pt x="60" y="69"/>
                                  <a:pt x="59" y="69"/>
                                  <a:pt x="58" y="70"/>
                                </a:cubicBezTo>
                                <a:cubicBezTo>
                                  <a:pt x="58" y="69"/>
                                  <a:pt x="58" y="68"/>
                                  <a:pt x="58" y="67"/>
                                </a:cubicBezTo>
                                <a:cubicBezTo>
                                  <a:pt x="60" y="66"/>
                                  <a:pt x="61" y="65"/>
                                  <a:pt x="62" y="64"/>
                                </a:cubicBezTo>
                                <a:cubicBezTo>
                                  <a:pt x="63" y="63"/>
                                  <a:pt x="63" y="63"/>
                                  <a:pt x="64" y="62"/>
                                </a:cubicBezTo>
                                <a:cubicBezTo>
                                  <a:pt x="65" y="62"/>
                                  <a:pt x="65" y="61"/>
                                  <a:pt x="66" y="60"/>
                                </a:cubicBezTo>
                                <a:cubicBezTo>
                                  <a:pt x="64" y="63"/>
                                  <a:pt x="62" y="65"/>
                                  <a:pt x="60" y="68"/>
                                </a:cubicBezTo>
                                <a:close/>
                                <a:moveTo>
                                  <a:pt x="67" y="68"/>
                                </a:moveTo>
                                <a:cubicBezTo>
                                  <a:pt x="66" y="69"/>
                                  <a:pt x="65" y="70"/>
                                  <a:pt x="64" y="72"/>
                                </a:cubicBezTo>
                                <a:cubicBezTo>
                                  <a:pt x="62" y="74"/>
                                  <a:pt x="59" y="76"/>
                                  <a:pt x="57" y="79"/>
                                </a:cubicBezTo>
                                <a:cubicBezTo>
                                  <a:pt x="57" y="79"/>
                                  <a:pt x="57" y="79"/>
                                  <a:pt x="57" y="78"/>
                                </a:cubicBezTo>
                                <a:cubicBezTo>
                                  <a:pt x="60" y="75"/>
                                  <a:pt x="63" y="72"/>
                                  <a:pt x="67" y="68"/>
                                </a:cubicBezTo>
                                <a:close/>
                                <a:moveTo>
                                  <a:pt x="64" y="77"/>
                                </a:moveTo>
                                <a:cubicBezTo>
                                  <a:pt x="63" y="79"/>
                                  <a:pt x="62" y="81"/>
                                  <a:pt x="60" y="83"/>
                                </a:cubicBezTo>
                                <a:cubicBezTo>
                                  <a:pt x="59" y="84"/>
                                  <a:pt x="58" y="85"/>
                                  <a:pt x="58" y="85"/>
                                </a:cubicBezTo>
                                <a:cubicBezTo>
                                  <a:pt x="59" y="84"/>
                                  <a:pt x="60" y="82"/>
                                  <a:pt x="61" y="80"/>
                                </a:cubicBezTo>
                                <a:cubicBezTo>
                                  <a:pt x="62" y="79"/>
                                  <a:pt x="63" y="78"/>
                                  <a:pt x="64" y="77"/>
                                </a:cubicBezTo>
                                <a:close/>
                                <a:moveTo>
                                  <a:pt x="58" y="90"/>
                                </a:moveTo>
                                <a:cubicBezTo>
                                  <a:pt x="58" y="90"/>
                                  <a:pt x="58" y="89"/>
                                  <a:pt x="59" y="88"/>
                                </a:cubicBezTo>
                                <a:cubicBezTo>
                                  <a:pt x="59" y="88"/>
                                  <a:pt x="59" y="88"/>
                                  <a:pt x="59" y="88"/>
                                </a:cubicBezTo>
                                <a:cubicBezTo>
                                  <a:pt x="59" y="88"/>
                                  <a:pt x="60" y="88"/>
                                  <a:pt x="60" y="87"/>
                                </a:cubicBezTo>
                                <a:cubicBezTo>
                                  <a:pt x="60" y="87"/>
                                  <a:pt x="60" y="87"/>
                                  <a:pt x="60" y="87"/>
                                </a:cubicBezTo>
                                <a:cubicBezTo>
                                  <a:pt x="62" y="85"/>
                                  <a:pt x="64" y="82"/>
                                  <a:pt x="67" y="80"/>
                                </a:cubicBezTo>
                                <a:cubicBezTo>
                                  <a:pt x="70" y="78"/>
                                  <a:pt x="72" y="75"/>
                                  <a:pt x="75" y="73"/>
                                </a:cubicBezTo>
                                <a:cubicBezTo>
                                  <a:pt x="75" y="74"/>
                                  <a:pt x="74" y="75"/>
                                  <a:pt x="74" y="76"/>
                                </a:cubicBezTo>
                                <a:cubicBezTo>
                                  <a:pt x="68" y="81"/>
                                  <a:pt x="63" y="86"/>
                                  <a:pt x="57" y="91"/>
                                </a:cubicBezTo>
                                <a:cubicBezTo>
                                  <a:pt x="57" y="91"/>
                                  <a:pt x="58" y="90"/>
                                  <a:pt x="58" y="90"/>
                                </a:cubicBezTo>
                                <a:close/>
                                <a:moveTo>
                                  <a:pt x="67" y="115"/>
                                </a:moveTo>
                                <a:cubicBezTo>
                                  <a:pt x="67" y="115"/>
                                  <a:pt x="67" y="114"/>
                                  <a:pt x="66" y="113"/>
                                </a:cubicBezTo>
                                <a:cubicBezTo>
                                  <a:pt x="67" y="113"/>
                                  <a:pt x="67" y="113"/>
                                  <a:pt x="67" y="113"/>
                                </a:cubicBezTo>
                                <a:cubicBezTo>
                                  <a:pt x="68" y="113"/>
                                  <a:pt x="68" y="114"/>
                                  <a:pt x="68" y="114"/>
                                </a:cubicBezTo>
                                <a:cubicBezTo>
                                  <a:pt x="67" y="114"/>
                                  <a:pt x="67" y="115"/>
                                  <a:pt x="67" y="115"/>
                                </a:cubicBezTo>
                                <a:close/>
                                <a:moveTo>
                                  <a:pt x="68" y="133"/>
                                </a:moveTo>
                                <a:cubicBezTo>
                                  <a:pt x="67" y="134"/>
                                  <a:pt x="67" y="135"/>
                                  <a:pt x="66" y="135"/>
                                </a:cubicBezTo>
                                <a:cubicBezTo>
                                  <a:pt x="66" y="135"/>
                                  <a:pt x="66" y="135"/>
                                  <a:pt x="66" y="135"/>
                                </a:cubicBezTo>
                                <a:cubicBezTo>
                                  <a:pt x="66" y="134"/>
                                  <a:pt x="67" y="134"/>
                                  <a:pt x="67" y="133"/>
                                </a:cubicBezTo>
                                <a:cubicBezTo>
                                  <a:pt x="67" y="133"/>
                                  <a:pt x="67" y="133"/>
                                  <a:pt x="67" y="133"/>
                                </a:cubicBezTo>
                                <a:cubicBezTo>
                                  <a:pt x="67" y="133"/>
                                  <a:pt x="67" y="133"/>
                                  <a:pt x="68" y="133"/>
                                </a:cubicBezTo>
                                <a:close/>
                                <a:moveTo>
                                  <a:pt x="64" y="150"/>
                                </a:moveTo>
                                <a:cubicBezTo>
                                  <a:pt x="64" y="150"/>
                                  <a:pt x="64" y="149"/>
                                  <a:pt x="63" y="149"/>
                                </a:cubicBezTo>
                                <a:cubicBezTo>
                                  <a:pt x="64" y="148"/>
                                  <a:pt x="64" y="147"/>
                                  <a:pt x="65" y="146"/>
                                </a:cubicBezTo>
                                <a:cubicBezTo>
                                  <a:pt x="65" y="147"/>
                                  <a:pt x="65" y="147"/>
                                  <a:pt x="65" y="148"/>
                                </a:cubicBezTo>
                                <a:cubicBezTo>
                                  <a:pt x="65" y="148"/>
                                  <a:pt x="64" y="149"/>
                                  <a:pt x="64" y="150"/>
                                </a:cubicBezTo>
                                <a:close/>
                                <a:moveTo>
                                  <a:pt x="64" y="163"/>
                                </a:moveTo>
                                <a:cubicBezTo>
                                  <a:pt x="64" y="163"/>
                                  <a:pt x="64" y="163"/>
                                  <a:pt x="63" y="163"/>
                                </a:cubicBezTo>
                                <a:cubicBezTo>
                                  <a:pt x="63" y="163"/>
                                  <a:pt x="63" y="163"/>
                                  <a:pt x="63" y="163"/>
                                </a:cubicBezTo>
                                <a:cubicBezTo>
                                  <a:pt x="63" y="162"/>
                                  <a:pt x="64" y="162"/>
                                  <a:pt x="64" y="162"/>
                                </a:cubicBezTo>
                                <a:cubicBezTo>
                                  <a:pt x="64" y="162"/>
                                  <a:pt x="64" y="162"/>
                                  <a:pt x="64" y="163"/>
                                </a:cubicBezTo>
                                <a:close/>
                                <a:moveTo>
                                  <a:pt x="65" y="122"/>
                                </a:moveTo>
                                <a:cubicBezTo>
                                  <a:pt x="65" y="121"/>
                                  <a:pt x="65" y="121"/>
                                  <a:pt x="65" y="121"/>
                                </a:cubicBezTo>
                                <a:cubicBezTo>
                                  <a:pt x="65" y="121"/>
                                  <a:pt x="65" y="120"/>
                                  <a:pt x="65" y="120"/>
                                </a:cubicBezTo>
                                <a:cubicBezTo>
                                  <a:pt x="65" y="120"/>
                                  <a:pt x="65" y="120"/>
                                  <a:pt x="65" y="121"/>
                                </a:cubicBezTo>
                                <a:cubicBezTo>
                                  <a:pt x="65" y="121"/>
                                  <a:pt x="65" y="121"/>
                                  <a:pt x="65" y="122"/>
                                </a:cubicBezTo>
                                <a:close/>
                                <a:moveTo>
                                  <a:pt x="65" y="110"/>
                                </a:moveTo>
                                <a:cubicBezTo>
                                  <a:pt x="66" y="109"/>
                                  <a:pt x="66" y="109"/>
                                  <a:pt x="67" y="108"/>
                                </a:cubicBezTo>
                                <a:cubicBezTo>
                                  <a:pt x="67" y="109"/>
                                  <a:pt x="67" y="110"/>
                                  <a:pt x="67" y="111"/>
                                </a:cubicBezTo>
                                <a:cubicBezTo>
                                  <a:pt x="67" y="111"/>
                                  <a:pt x="66" y="111"/>
                                  <a:pt x="66" y="112"/>
                                </a:cubicBezTo>
                                <a:cubicBezTo>
                                  <a:pt x="66" y="111"/>
                                  <a:pt x="66" y="110"/>
                                  <a:pt x="65" y="110"/>
                                </a:cubicBezTo>
                                <a:close/>
                                <a:moveTo>
                                  <a:pt x="67" y="86"/>
                                </a:moveTo>
                                <a:cubicBezTo>
                                  <a:pt x="67" y="86"/>
                                  <a:pt x="67" y="86"/>
                                  <a:pt x="67" y="86"/>
                                </a:cubicBezTo>
                                <a:cubicBezTo>
                                  <a:pt x="67" y="86"/>
                                  <a:pt x="67" y="86"/>
                                  <a:pt x="67" y="86"/>
                                </a:cubicBezTo>
                                <a:cubicBezTo>
                                  <a:pt x="67" y="85"/>
                                  <a:pt x="66" y="85"/>
                                  <a:pt x="66" y="85"/>
                                </a:cubicBezTo>
                                <a:cubicBezTo>
                                  <a:pt x="67" y="84"/>
                                  <a:pt x="69" y="82"/>
                                  <a:pt x="70" y="81"/>
                                </a:cubicBezTo>
                                <a:cubicBezTo>
                                  <a:pt x="70" y="82"/>
                                  <a:pt x="69" y="83"/>
                                  <a:pt x="69" y="83"/>
                                </a:cubicBezTo>
                                <a:cubicBezTo>
                                  <a:pt x="68" y="84"/>
                                  <a:pt x="68" y="85"/>
                                  <a:pt x="67" y="86"/>
                                </a:cubicBezTo>
                                <a:close/>
                                <a:moveTo>
                                  <a:pt x="65" y="93"/>
                                </a:moveTo>
                                <a:cubicBezTo>
                                  <a:pt x="66" y="94"/>
                                  <a:pt x="66" y="96"/>
                                  <a:pt x="66" y="97"/>
                                </a:cubicBezTo>
                                <a:cubicBezTo>
                                  <a:pt x="65" y="98"/>
                                  <a:pt x="64" y="98"/>
                                  <a:pt x="63" y="99"/>
                                </a:cubicBezTo>
                                <a:cubicBezTo>
                                  <a:pt x="63" y="97"/>
                                  <a:pt x="63" y="97"/>
                                  <a:pt x="63" y="97"/>
                                </a:cubicBezTo>
                                <a:cubicBezTo>
                                  <a:pt x="64" y="96"/>
                                  <a:pt x="65" y="94"/>
                                  <a:pt x="65" y="93"/>
                                </a:cubicBezTo>
                                <a:cubicBezTo>
                                  <a:pt x="65" y="93"/>
                                  <a:pt x="65" y="93"/>
                                  <a:pt x="65" y="93"/>
                                </a:cubicBezTo>
                                <a:close/>
                                <a:moveTo>
                                  <a:pt x="63" y="131"/>
                                </a:moveTo>
                                <a:cubicBezTo>
                                  <a:pt x="63" y="132"/>
                                  <a:pt x="63" y="132"/>
                                  <a:pt x="62" y="132"/>
                                </a:cubicBezTo>
                                <a:cubicBezTo>
                                  <a:pt x="62" y="132"/>
                                  <a:pt x="62" y="131"/>
                                  <a:pt x="62" y="130"/>
                                </a:cubicBezTo>
                                <a:cubicBezTo>
                                  <a:pt x="62" y="130"/>
                                  <a:pt x="62" y="129"/>
                                  <a:pt x="62" y="129"/>
                                </a:cubicBezTo>
                                <a:cubicBezTo>
                                  <a:pt x="63" y="129"/>
                                  <a:pt x="63" y="130"/>
                                  <a:pt x="63" y="131"/>
                                </a:cubicBezTo>
                                <a:close/>
                                <a:moveTo>
                                  <a:pt x="63" y="159"/>
                                </a:moveTo>
                                <a:cubicBezTo>
                                  <a:pt x="63" y="159"/>
                                  <a:pt x="63" y="159"/>
                                  <a:pt x="63" y="159"/>
                                </a:cubicBezTo>
                                <a:cubicBezTo>
                                  <a:pt x="63" y="160"/>
                                  <a:pt x="62" y="160"/>
                                  <a:pt x="62" y="161"/>
                                </a:cubicBezTo>
                                <a:cubicBezTo>
                                  <a:pt x="62" y="160"/>
                                  <a:pt x="62" y="160"/>
                                  <a:pt x="62" y="160"/>
                                </a:cubicBezTo>
                                <a:cubicBezTo>
                                  <a:pt x="62" y="159"/>
                                  <a:pt x="63" y="159"/>
                                  <a:pt x="63" y="159"/>
                                </a:cubicBezTo>
                                <a:close/>
                                <a:moveTo>
                                  <a:pt x="64" y="168"/>
                                </a:moveTo>
                                <a:cubicBezTo>
                                  <a:pt x="64" y="169"/>
                                  <a:pt x="65" y="170"/>
                                  <a:pt x="66" y="171"/>
                                </a:cubicBezTo>
                                <a:cubicBezTo>
                                  <a:pt x="66" y="171"/>
                                  <a:pt x="66" y="171"/>
                                  <a:pt x="66" y="171"/>
                                </a:cubicBezTo>
                                <a:cubicBezTo>
                                  <a:pt x="65" y="172"/>
                                  <a:pt x="65" y="172"/>
                                  <a:pt x="65" y="172"/>
                                </a:cubicBezTo>
                                <a:cubicBezTo>
                                  <a:pt x="64" y="171"/>
                                  <a:pt x="64" y="170"/>
                                  <a:pt x="63" y="169"/>
                                </a:cubicBezTo>
                                <a:cubicBezTo>
                                  <a:pt x="63" y="168"/>
                                  <a:pt x="63" y="168"/>
                                  <a:pt x="64" y="168"/>
                                </a:cubicBezTo>
                                <a:close/>
                                <a:moveTo>
                                  <a:pt x="65" y="153"/>
                                </a:moveTo>
                                <a:cubicBezTo>
                                  <a:pt x="65" y="153"/>
                                  <a:pt x="65" y="152"/>
                                  <a:pt x="64" y="152"/>
                                </a:cubicBezTo>
                                <a:cubicBezTo>
                                  <a:pt x="65" y="151"/>
                                  <a:pt x="65" y="151"/>
                                  <a:pt x="66" y="150"/>
                                </a:cubicBezTo>
                                <a:cubicBezTo>
                                  <a:pt x="66" y="151"/>
                                  <a:pt x="66" y="152"/>
                                  <a:pt x="66" y="153"/>
                                </a:cubicBezTo>
                                <a:cubicBezTo>
                                  <a:pt x="66" y="153"/>
                                  <a:pt x="65" y="153"/>
                                  <a:pt x="65" y="153"/>
                                </a:cubicBezTo>
                                <a:close/>
                                <a:moveTo>
                                  <a:pt x="66" y="124"/>
                                </a:moveTo>
                                <a:cubicBezTo>
                                  <a:pt x="66" y="124"/>
                                  <a:pt x="66" y="124"/>
                                  <a:pt x="66" y="123"/>
                                </a:cubicBezTo>
                                <a:cubicBezTo>
                                  <a:pt x="67" y="124"/>
                                  <a:pt x="67" y="124"/>
                                  <a:pt x="67" y="125"/>
                                </a:cubicBezTo>
                                <a:cubicBezTo>
                                  <a:pt x="67" y="125"/>
                                  <a:pt x="67" y="125"/>
                                  <a:pt x="66" y="126"/>
                                </a:cubicBezTo>
                                <a:cubicBezTo>
                                  <a:pt x="66" y="125"/>
                                  <a:pt x="66" y="125"/>
                                  <a:pt x="66" y="124"/>
                                </a:cubicBezTo>
                                <a:close/>
                                <a:moveTo>
                                  <a:pt x="67" y="179"/>
                                </a:moveTo>
                                <a:cubicBezTo>
                                  <a:pt x="67" y="179"/>
                                  <a:pt x="67" y="179"/>
                                  <a:pt x="67" y="179"/>
                                </a:cubicBezTo>
                                <a:cubicBezTo>
                                  <a:pt x="67" y="180"/>
                                  <a:pt x="68" y="180"/>
                                  <a:pt x="68" y="179"/>
                                </a:cubicBezTo>
                                <a:cubicBezTo>
                                  <a:pt x="68" y="179"/>
                                  <a:pt x="68" y="179"/>
                                  <a:pt x="68" y="179"/>
                                </a:cubicBezTo>
                                <a:cubicBezTo>
                                  <a:pt x="68" y="180"/>
                                  <a:pt x="67" y="180"/>
                                  <a:pt x="67" y="180"/>
                                </a:cubicBezTo>
                                <a:cubicBezTo>
                                  <a:pt x="67" y="180"/>
                                  <a:pt x="66" y="179"/>
                                  <a:pt x="66" y="178"/>
                                </a:cubicBezTo>
                                <a:cubicBezTo>
                                  <a:pt x="66" y="179"/>
                                  <a:pt x="66" y="179"/>
                                  <a:pt x="67" y="179"/>
                                </a:cubicBezTo>
                                <a:close/>
                                <a:moveTo>
                                  <a:pt x="67" y="170"/>
                                </a:moveTo>
                                <a:cubicBezTo>
                                  <a:pt x="67" y="169"/>
                                  <a:pt x="67" y="169"/>
                                  <a:pt x="67" y="168"/>
                                </a:cubicBezTo>
                                <a:cubicBezTo>
                                  <a:pt x="67" y="167"/>
                                  <a:pt x="67" y="167"/>
                                  <a:pt x="67" y="167"/>
                                </a:cubicBezTo>
                                <a:cubicBezTo>
                                  <a:pt x="68" y="167"/>
                                  <a:pt x="68" y="167"/>
                                  <a:pt x="69" y="167"/>
                                </a:cubicBezTo>
                                <a:cubicBezTo>
                                  <a:pt x="69" y="168"/>
                                  <a:pt x="69" y="168"/>
                                  <a:pt x="69" y="169"/>
                                </a:cubicBezTo>
                                <a:cubicBezTo>
                                  <a:pt x="69" y="169"/>
                                  <a:pt x="68" y="170"/>
                                  <a:pt x="68" y="170"/>
                                </a:cubicBezTo>
                                <a:cubicBezTo>
                                  <a:pt x="68" y="170"/>
                                  <a:pt x="68" y="170"/>
                                  <a:pt x="67" y="170"/>
                                </a:cubicBezTo>
                                <a:close/>
                                <a:moveTo>
                                  <a:pt x="68" y="145"/>
                                </a:moveTo>
                                <a:cubicBezTo>
                                  <a:pt x="68" y="144"/>
                                  <a:pt x="68" y="144"/>
                                  <a:pt x="68" y="143"/>
                                </a:cubicBezTo>
                                <a:cubicBezTo>
                                  <a:pt x="69" y="143"/>
                                  <a:pt x="70" y="142"/>
                                  <a:pt x="71" y="142"/>
                                </a:cubicBezTo>
                                <a:cubicBezTo>
                                  <a:pt x="71" y="142"/>
                                  <a:pt x="71" y="142"/>
                                  <a:pt x="71" y="142"/>
                                </a:cubicBezTo>
                                <a:cubicBezTo>
                                  <a:pt x="70" y="143"/>
                                  <a:pt x="69" y="144"/>
                                  <a:pt x="68" y="145"/>
                                </a:cubicBezTo>
                                <a:close/>
                                <a:moveTo>
                                  <a:pt x="68" y="90"/>
                                </a:moveTo>
                                <a:cubicBezTo>
                                  <a:pt x="71" y="88"/>
                                  <a:pt x="74" y="85"/>
                                  <a:pt x="77" y="83"/>
                                </a:cubicBezTo>
                                <a:cubicBezTo>
                                  <a:pt x="74" y="86"/>
                                  <a:pt x="72" y="90"/>
                                  <a:pt x="69" y="94"/>
                                </a:cubicBezTo>
                                <a:cubicBezTo>
                                  <a:pt x="69" y="93"/>
                                  <a:pt x="68" y="92"/>
                                  <a:pt x="68" y="90"/>
                                </a:cubicBezTo>
                                <a:close/>
                                <a:moveTo>
                                  <a:pt x="83" y="77"/>
                                </a:moveTo>
                                <a:cubicBezTo>
                                  <a:pt x="86" y="75"/>
                                  <a:pt x="89" y="73"/>
                                  <a:pt x="92" y="71"/>
                                </a:cubicBezTo>
                                <a:cubicBezTo>
                                  <a:pt x="90" y="73"/>
                                  <a:pt x="89" y="75"/>
                                  <a:pt x="87" y="78"/>
                                </a:cubicBezTo>
                                <a:cubicBezTo>
                                  <a:pt x="83" y="82"/>
                                  <a:pt x="78" y="86"/>
                                  <a:pt x="74" y="90"/>
                                </a:cubicBezTo>
                                <a:cubicBezTo>
                                  <a:pt x="77" y="86"/>
                                  <a:pt x="80" y="82"/>
                                  <a:pt x="83" y="77"/>
                                </a:cubicBezTo>
                                <a:close/>
                                <a:moveTo>
                                  <a:pt x="78" y="104"/>
                                </a:moveTo>
                                <a:cubicBezTo>
                                  <a:pt x="81" y="101"/>
                                  <a:pt x="84" y="98"/>
                                  <a:pt x="87" y="95"/>
                                </a:cubicBezTo>
                                <a:cubicBezTo>
                                  <a:pt x="85" y="100"/>
                                  <a:pt x="82" y="104"/>
                                  <a:pt x="79" y="108"/>
                                </a:cubicBezTo>
                                <a:cubicBezTo>
                                  <a:pt x="78" y="109"/>
                                  <a:pt x="76" y="110"/>
                                  <a:pt x="75" y="111"/>
                                </a:cubicBezTo>
                                <a:cubicBezTo>
                                  <a:pt x="76" y="109"/>
                                  <a:pt x="77" y="107"/>
                                  <a:pt x="78" y="105"/>
                                </a:cubicBezTo>
                                <a:cubicBezTo>
                                  <a:pt x="78" y="104"/>
                                  <a:pt x="78" y="104"/>
                                  <a:pt x="78" y="104"/>
                                </a:cubicBezTo>
                                <a:close/>
                                <a:moveTo>
                                  <a:pt x="93" y="90"/>
                                </a:moveTo>
                                <a:cubicBezTo>
                                  <a:pt x="97" y="87"/>
                                  <a:pt x="100" y="84"/>
                                  <a:pt x="103" y="80"/>
                                </a:cubicBezTo>
                                <a:cubicBezTo>
                                  <a:pt x="104" y="80"/>
                                  <a:pt x="104" y="80"/>
                                  <a:pt x="104" y="80"/>
                                </a:cubicBezTo>
                                <a:cubicBezTo>
                                  <a:pt x="99" y="86"/>
                                  <a:pt x="93" y="93"/>
                                  <a:pt x="87" y="99"/>
                                </a:cubicBezTo>
                                <a:cubicBezTo>
                                  <a:pt x="87" y="100"/>
                                  <a:pt x="86" y="101"/>
                                  <a:pt x="85" y="102"/>
                                </a:cubicBezTo>
                                <a:cubicBezTo>
                                  <a:pt x="88" y="98"/>
                                  <a:pt x="90" y="94"/>
                                  <a:pt x="93" y="90"/>
                                </a:cubicBezTo>
                                <a:close/>
                                <a:moveTo>
                                  <a:pt x="101" y="79"/>
                                </a:moveTo>
                                <a:cubicBezTo>
                                  <a:pt x="102" y="78"/>
                                  <a:pt x="102" y="77"/>
                                  <a:pt x="103" y="77"/>
                                </a:cubicBezTo>
                                <a:cubicBezTo>
                                  <a:pt x="103" y="77"/>
                                  <a:pt x="103" y="77"/>
                                  <a:pt x="103" y="77"/>
                                </a:cubicBezTo>
                                <a:cubicBezTo>
                                  <a:pt x="103" y="77"/>
                                  <a:pt x="103" y="77"/>
                                  <a:pt x="104" y="77"/>
                                </a:cubicBezTo>
                                <a:cubicBezTo>
                                  <a:pt x="103" y="78"/>
                                  <a:pt x="102" y="78"/>
                                  <a:pt x="101" y="79"/>
                                </a:cubicBezTo>
                                <a:close/>
                                <a:moveTo>
                                  <a:pt x="102" y="68"/>
                                </a:moveTo>
                                <a:cubicBezTo>
                                  <a:pt x="103" y="67"/>
                                  <a:pt x="103" y="65"/>
                                  <a:pt x="104" y="64"/>
                                </a:cubicBezTo>
                                <a:cubicBezTo>
                                  <a:pt x="108" y="61"/>
                                  <a:pt x="112" y="57"/>
                                  <a:pt x="116" y="54"/>
                                </a:cubicBezTo>
                                <a:cubicBezTo>
                                  <a:pt x="116" y="54"/>
                                  <a:pt x="116" y="55"/>
                                  <a:pt x="116" y="55"/>
                                </a:cubicBezTo>
                                <a:cubicBezTo>
                                  <a:pt x="116" y="55"/>
                                  <a:pt x="115" y="55"/>
                                  <a:pt x="115" y="55"/>
                                </a:cubicBezTo>
                                <a:cubicBezTo>
                                  <a:pt x="111" y="59"/>
                                  <a:pt x="106" y="63"/>
                                  <a:pt x="102" y="68"/>
                                </a:cubicBezTo>
                                <a:close/>
                                <a:moveTo>
                                  <a:pt x="106" y="60"/>
                                </a:moveTo>
                                <a:cubicBezTo>
                                  <a:pt x="106" y="60"/>
                                  <a:pt x="106" y="60"/>
                                  <a:pt x="106" y="60"/>
                                </a:cubicBezTo>
                                <a:cubicBezTo>
                                  <a:pt x="107" y="59"/>
                                  <a:pt x="108" y="58"/>
                                  <a:pt x="110" y="57"/>
                                </a:cubicBezTo>
                                <a:cubicBezTo>
                                  <a:pt x="108" y="58"/>
                                  <a:pt x="107" y="59"/>
                                  <a:pt x="106" y="60"/>
                                </a:cubicBezTo>
                                <a:close/>
                                <a:moveTo>
                                  <a:pt x="107" y="57"/>
                                </a:moveTo>
                                <a:cubicBezTo>
                                  <a:pt x="107" y="57"/>
                                  <a:pt x="107" y="56"/>
                                  <a:pt x="108" y="56"/>
                                </a:cubicBezTo>
                                <a:cubicBezTo>
                                  <a:pt x="108" y="56"/>
                                  <a:pt x="108" y="56"/>
                                  <a:pt x="108" y="55"/>
                                </a:cubicBezTo>
                                <a:cubicBezTo>
                                  <a:pt x="108" y="55"/>
                                  <a:pt x="108" y="55"/>
                                  <a:pt x="108" y="55"/>
                                </a:cubicBezTo>
                                <a:cubicBezTo>
                                  <a:pt x="109" y="54"/>
                                  <a:pt x="110" y="54"/>
                                  <a:pt x="112" y="54"/>
                                </a:cubicBezTo>
                                <a:cubicBezTo>
                                  <a:pt x="110" y="55"/>
                                  <a:pt x="109" y="56"/>
                                  <a:pt x="107" y="57"/>
                                </a:cubicBezTo>
                                <a:close/>
                                <a:moveTo>
                                  <a:pt x="101" y="53"/>
                                </a:moveTo>
                                <a:cubicBezTo>
                                  <a:pt x="97" y="56"/>
                                  <a:pt x="92" y="59"/>
                                  <a:pt x="88" y="62"/>
                                </a:cubicBezTo>
                                <a:cubicBezTo>
                                  <a:pt x="88" y="62"/>
                                  <a:pt x="88" y="61"/>
                                  <a:pt x="88" y="61"/>
                                </a:cubicBezTo>
                                <a:cubicBezTo>
                                  <a:pt x="93" y="57"/>
                                  <a:pt x="98" y="53"/>
                                  <a:pt x="103" y="49"/>
                                </a:cubicBezTo>
                                <a:cubicBezTo>
                                  <a:pt x="102" y="50"/>
                                  <a:pt x="102" y="52"/>
                                  <a:pt x="101" y="53"/>
                                </a:cubicBezTo>
                                <a:close/>
                                <a:moveTo>
                                  <a:pt x="90" y="57"/>
                                </a:moveTo>
                                <a:cubicBezTo>
                                  <a:pt x="90" y="57"/>
                                  <a:pt x="90" y="56"/>
                                  <a:pt x="90" y="56"/>
                                </a:cubicBezTo>
                                <a:cubicBezTo>
                                  <a:pt x="94" y="52"/>
                                  <a:pt x="99" y="49"/>
                                  <a:pt x="104" y="46"/>
                                </a:cubicBezTo>
                                <a:cubicBezTo>
                                  <a:pt x="104" y="46"/>
                                  <a:pt x="104" y="46"/>
                                  <a:pt x="104" y="46"/>
                                </a:cubicBezTo>
                                <a:cubicBezTo>
                                  <a:pt x="99" y="50"/>
                                  <a:pt x="95" y="53"/>
                                  <a:pt x="90" y="57"/>
                                </a:cubicBezTo>
                                <a:close/>
                                <a:moveTo>
                                  <a:pt x="76" y="54"/>
                                </a:moveTo>
                                <a:cubicBezTo>
                                  <a:pt x="73" y="56"/>
                                  <a:pt x="70" y="59"/>
                                  <a:pt x="67" y="62"/>
                                </a:cubicBezTo>
                                <a:cubicBezTo>
                                  <a:pt x="70" y="59"/>
                                  <a:pt x="72" y="56"/>
                                  <a:pt x="75" y="53"/>
                                </a:cubicBezTo>
                                <a:cubicBezTo>
                                  <a:pt x="75" y="53"/>
                                  <a:pt x="76" y="53"/>
                                  <a:pt x="76" y="53"/>
                                </a:cubicBezTo>
                                <a:cubicBezTo>
                                  <a:pt x="76" y="53"/>
                                  <a:pt x="76" y="53"/>
                                  <a:pt x="76" y="54"/>
                                </a:cubicBezTo>
                                <a:close/>
                                <a:moveTo>
                                  <a:pt x="61" y="63"/>
                                </a:moveTo>
                                <a:cubicBezTo>
                                  <a:pt x="60" y="63"/>
                                  <a:pt x="59" y="64"/>
                                  <a:pt x="58" y="65"/>
                                </a:cubicBezTo>
                                <a:cubicBezTo>
                                  <a:pt x="58" y="65"/>
                                  <a:pt x="58" y="65"/>
                                  <a:pt x="58" y="64"/>
                                </a:cubicBezTo>
                                <a:cubicBezTo>
                                  <a:pt x="62" y="60"/>
                                  <a:pt x="66" y="56"/>
                                  <a:pt x="69" y="52"/>
                                </a:cubicBezTo>
                                <a:cubicBezTo>
                                  <a:pt x="72" y="50"/>
                                  <a:pt x="74" y="48"/>
                                  <a:pt x="77" y="46"/>
                                </a:cubicBezTo>
                                <a:cubicBezTo>
                                  <a:pt x="72" y="52"/>
                                  <a:pt x="66" y="58"/>
                                  <a:pt x="61" y="63"/>
                                </a:cubicBezTo>
                                <a:close/>
                                <a:moveTo>
                                  <a:pt x="61" y="57"/>
                                </a:moveTo>
                                <a:cubicBezTo>
                                  <a:pt x="60" y="58"/>
                                  <a:pt x="59" y="59"/>
                                  <a:pt x="58" y="60"/>
                                </a:cubicBezTo>
                                <a:cubicBezTo>
                                  <a:pt x="58" y="60"/>
                                  <a:pt x="58" y="60"/>
                                  <a:pt x="58" y="59"/>
                                </a:cubicBezTo>
                                <a:cubicBezTo>
                                  <a:pt x="58" y="59"/>
                                  <a:pt x="58" y="59"/>
                                  <a:pt x="58" y="59"/>
                                </a:cubicBezTo>
                                <a:cubicBezTo>
                                  <a:pt x="59" y="58"/>
                                  <a:pt x="61" y="57"/>
                                  <a:pt x="62" y="57"/>
                                </a:cubicBezTo>
                                <a:lnTo>
                                  <a:pt x="61" y="57"/>
                                </a:lnTo>
                                <a:close/>
                                <a:moveTo>
                                  <a:pt x="57" y="61"/>
                                </a:moveTo>
                                <a:cubicBezTo>
                                  <a:pt x="55" y="63"/>
                                  <a:pt x="53" y="64"/>
                                  <a:pt x="51" y="66"/>
                                </a:cubicBezTo>
                                <a:cubicBezTo>
                                  <a:pt x="53" y="64"/>
                                  <a:pt x="55" y="62"/>
                                  <a:pt x="56" y="61"/>
                                </a:cubicBezTo>
                                <a:cubicBezTo>
                                  <a:pt x="56" y="61"/>
                                  <a:pt x="56" y="61"/>
                                  <a:pt x="57" y="61"/>
                                </a:cubicBezTo>
                                <a:close/>
                                <a:moveTo>
                                  <a:pt x="53" y="66"/>
                                </a:moveTo>
                                <a:cubicBezTo>
                                  <a:pt x="50" y="70"/>
                                  <a:pt x="47" y="73"/>
                                  <a:pt x="44" y="76"/>
                                </a:cubicBezTo>
                                <a:cubicBezTo>
                                  <a:pt x="45" y="75"/>
                                  <a:pt x="45" y="74"/>
                                  <a:pt x="46" y="73"/>
                                </a:cubicBezTo>
                                <a:cubicBezTo>
                                  <a:pt x="48" y="71"/>
                                  <a:pt x="51" y="68"/>
                                  <a:pt x="53" y="66"/>
                                </a:cubicBezTo>
                                <a:close/>
                                <a:moveTo>
                                  <a:pt x="50" y="74"/>
                                </a:moveTo>
                                <a:cubicBezTo>
                                  <a:pt x="53" y="73"/>
                                  <a:pt x="55" y="71"/>
                                  <a:pt x="57" y="69"/>
                                </a:cubicBezTo>
                                <a:cubicBezTo>
                                  <a:pt x="57" y="70"/>
                                  <a:pt x="56" y="71"/>
                                  <a:pt x="56" y="72"/>
                                </a:cubicBezTo>
                                <a:cubicBezTo>
                                  <a:pt x="51" y="76"/>
                                  <a:pt x="46" y="81"/>
                                  <a:pt x="41" y="85"/>
                                </a:cubicBezTo>
                                <a:cubicBezTo>
                                  <a:pt x="41" y="85"/>
                                  <a:pt x="41" y="84"/>
                                  <a:pt x="41" y="84"/>
                                </a:cubicBezTo>
                                <a:cubicBezTo>
                                  <a:pt x="44" y="80"/>
                                  <a:pt x="47" y="77"/>
                                  <a:pt x="50" y="74"/>
                                </a:cubicBezTo>
                                <a:close/>
                                <a:moveTo>
                                  <a:pt x="56" y="74"/>
                                </a:moveTo>
                                <a:cubicBezTo>
                                  <a:pt x="56" y="75"/>
                                  <a:pt x="56" y="75"/>
                                  <a:pt x="56" y="76"/>
                                </a:cubicBezTo>
                                <a:cubicBezTo>
                                  <a:pt x="55" y="76"/>
                                  <a:pt x="55" y="77"/>
                                  <a:pt x="54" y="78"/>
                                </a:cubicBezTo>
                                <a:cubicBezTo>
                                  <a:pt x="52" y="80"/>
                                  <a:pt x="50" y="83"/>
                                  <a:pt x="48" y="85"/>
                                </a:cubicBezTo>
                                <a:cubicBezTo>
                                  <a:pt x="45" y="88"/>
                                  <a:pt x="42" y="90"/>
                                  <a:pt x="39" y="92"/>
                                </a:cubicBezTo>
                                <a:cubicBezTo>
                                  <a:pt x="40" y="91"/>
                                  <a:pt x="40" y="89"/>
                                  <a:pt x="40" y="88"/>
                                </a:cubicBezTo>
                                <a:cubicBezTo>
                                  <a:pt x="45" y="84"/>
                                  <a:pt x="51" y="79"/>
                                  <a:pt x="56" y="74"/>
                                </a:cubicBezTo>
                                <a:close/>
                                <a:moveTo>
                                  <a:pt x="49" y="100"/>
                                </a:moveTo>
                                <a:cubicBezTo>
                                  <a:pt x="49" y="101"/>
                                  <a:pt x="49" y="101"/>
                                  <a:pt x="49" y="101"/>
                                </a:cubicBezTo>
                                <a:cubicBezTo>
                                  <a:pt x="48" y="103"/>
                                  <a:pt x="47" y="105"/>
                                  <a:pt x="46" y="107"/>
                                </a:cubicBezTo>
                                <a:cubicBezTo>
                                  <a:pt x="46" y="107"/>
                                  <a:pt x="46" y="106"/>
                                  <a:pt x="46" y="106"/>
                                </a:cubicBezTo>
                                <a:cubicBezTo>
                                  <a:pt x="47" y="104"/>
                                  <a:pt x="48" y="103"/>
                                  <a:pt x="49" y="101"/>
                                </a:cubicBezTo>
                                <a:cubicBezTo>
                                  <a:pt x="49" y="101"/>
                                  <a:pt x="49" y="101"/>
                                  <a:pt x="49" y="100"/>
                                </a:cubicBezTo>
                                <a:close/>
                                <a:moveTo>
                                  <a:pt x="45" y="101"/>
                                </a:moveTo>
                                <a:cubicBezTo>
                                  <a:pt x="45" y="102"/>
                                  <a:pt x="45" y="102"/>
                                  <a:pt x="44" y="102"/>
                                </a:cubicBezTo>
                                <a:cubicBezTo>
                                  <a:pt x="44" y="102"/>
                                  <a:pt x="44" y="102"/>
                                  <a:pt x="44" y="102"/>
                                </a:cubicBezTo>
                                <a:cubicBezTo>
                                  <a:pt x="45" y="101"/>
                                  <a:pt x="46" y="100"/>
                                  <a:pt x="47" y="99"/>
                                </a:cubicBezTo>
                                <a:cubicBezTo>
                                  <a:pt x="46" y="100"/>
                                  <a:pt x="46" y="101"/>
                                  <a:pt x="45" y="101"/>
                                </a:cubicBezTo>
                                <a:close/>
                                <a:moveTo>
                                  <a:pt x="46" y="112"/>
                                </a:moveTo>
                                <a:cubicBezTo>
                                  <a:pt x="46" y="113"/>
                                  <a:pt x="46" y="113"/>
                                  <a:pt x="47" y="114"/>
                                </a:cubicBezTo>
                                <a:cubicBezTo>
                                  <a:pt x="47" y="114"/>
                                  <a:pt x="46" y="115"/>
                                  <a:pt x="46" y="115"/>
                                </a:cubicBezTo>
                                <a:cubicBezTo>
                                  <a:pt x="46" y="114"/>
                                  <a:pt x="45" y="113"/>
                                  <a:pt x="45" y="112"/>
                                </a:cubicBezTo>
                                <a:cubicBezTo>
                                  <a:pt x="45" y="112"/>
                                  <a:pt x="46" y="112"/>
                                  <a:pt x="46" y="112"/>
                                </a:cubicBezTo>
                                <a:close/>
                                <a:moveTo>
                                  <a:pt x="46" y="135"/>
                                </a:moveTo>
                                <a:cubicBezTo>
                                  <a:pt x="46" y="136"/>
                                  <a:pt x="46" y="137"/>
                                  <a:pt x="47" y="138"/>
                                </a:cubicBezTo>
                                <a:cubicBezTo>
                                  <a:pt x="47" y="139"/>
                                  <a:pt x="48" y="140"/>
                                  <a:pt x="48" y="141"/>
                                </a:cubicBezTo>
                                <a:cubicBezTo>
                                  <a:pt x="47" y="143"/>
                                  <a:pt x="47" y="144"/>
                                  <a:pt x="46" y="145"/>
                                </a:cubicBezTo>
                                <a:cubicBezTo>
                                  <a:pt x="45" y="143"/>
                                  <a:pt x="45" y="140"/>
                                  <a:pt x="44" y="138"/>
                                </a:cubicBezTo>
                                <a:cubicBezTo>
                                  <a:pt x="45" y="137"/>
                                  <a:pt x="45" y="136"/>
                                  <a:pt x="46" y="135"/>
                                </a:cubicBezTo>
                                <a:close/>
                                <a:moveTo>
                                  <a:pt x="50" y="146"/>
                                </a:moveTo>
                                <a:cubicBezTo>
                                  <a:pt x="50" y="147"/>
                                  <a:pt x="50" y="148"/>
                                  <a:pt x="50" y="148"/>
                                </a:cubicBezTo>
                                <a:cubicBezTo>
                                  <a:pt x="49" y="149"/>
                                  <a:pt x="48" y="150"/>
                                  <a:pt x="47" y="150"/>
                                </a:cubicBezTo>
                                <a:cubicBezTo>
                                  <a:pt x="47" y="150"/>
                                  <a:pt x="47" y="150"/>
                                  <a:pt x="47" y="150"/>
                                </a:cubicBezTo>
                                <a:cubicBezTo>
                                  <a:pt x="48" y="149"/>
                                  <a:pt x="49" y="148"/>
                                  <a:pt x="50" y="146"/>
                                </a:cubicBezTo>
                                <a:close/>
                                <a:moveTo>
                                  <a:pt x="51" y="150"/>
                                </a:moveTo>
                                <a:cubicBezTo>
                                  <a:pt x="51" y="150"/>
                                  <a:pt x="51" y="151"/>
                                  <a:pt x="51" y="151"/>
                                </a:cubicBezTo>
                                <a:cubicBezTo>
                                  <a:pt x="50" y="152"/>
                                  <a:pt x="49" y="154"/>
                                  <a:pt x="49" y="155"/>
                                </a:cubicBezTo>
                                <a:cubicBezTo>
                                  <a:pt x="48" y="154"/>
                                  <a:pt x="48" y="153"/>
                                  <a:pt x="48" y="152"/>
                                </a:cubicBezTo>
                                <a:cubicBezTo>
                                  <a:pt x="49" y="151"/>
                                  <a:pt x="50" y="151"/>
                                  <a:pt x="51" y="150"/>
                                </a:cubicBezTo>
                                <a:close/>
                                <a:moveTo>
                                  <a:pt x="50" y="157"/>
                                </a:moveTo>
                                <a:cubicBezTo>
                                  <a:pt x="50" y="156"/>
                                  <a:pt x="51" y="155"/>
                                  <a:pt x="52" y="154"/>
                                </a:cubicBezTo>
                                <a:cubicBezTo>
                                  <a:pt x="52" y="155"/>
                                  <a:pt x="52" y="156"/>
                                  <a:pt x="52" y="156"/>
                                </a:cubicBezTo>
                                <a:cubicBezTo>
                                  <a:pt x="51" y="157"/>
                                  <a:pt x="51" y="159"/>
                                  <a:pt x="50" y="160"/>
                                </a:cubicBezTo>
                                <a:cubicBezTo>
                                  <a:pt x="50" y="159"/>
                                  <a:pt x="49" y="158"/>
                                  <a:pt x="49" y="158"/>
                                </a:cubicBezTo>
                                <a:cubicBezTo>
                                  <a:pt x="49" y="158"/>
                                  <a:pt x="50" y="157"/>
                                  <a:pt x="50" y="157"/>
                                </a:cubicBezTo>
                                <a:close/>
                                <a:moveTo>
                                  <a:pt x="51" y="161"/>
                                </a:moveTo>
                                <a:cubicBezTo>
                                  <a:pt x="52" y="161"/>
                                  <a:pt x="52" y="160"/>
                                  <a:pt x="53" y="159"/>
                                </a:cubicBezTo>
                                <a:cubicBezTo>
                                  <a:pt x="53" y="160"/>
                                  <a:pt x="53" y="160"/>
                                  <a:pt x="53" y="160"/>
                                </a:cubicBezTo>
                                <a:cubicBezTo>
                                  <a:pt x="53" y="161"/>
                                  <a:pt x="52" y="162"/>
                                  <a:pt x="52" y="163"/>
                                </a:cubicBezTo>
                                <a:cubicBezTo>
                                  <a:pt x="52" y="163"/>
                                  <a:pt x="52" y="163"/>
                                  <a:pt x="51" y="163"/>
                                </a:cubicBezTo>
                                <a:cubicBezTo>
                                  <a:pt x="51" y="163"/>
                                  <a:pt x="51" y="162"/>
                                  <a:pt x="50" y="161"/>
                                </a:cubicBezTo>
                                <a:cubicBezTo>
                                  <a:pt x="51" y="162"/>
                                  <a:pt x="51" y="161"/>
                                  <a:pt x="51" y="161"/>
                                </a:cubicBezTo>
                                <a:close/>
                                <a:moveTo>
                                  <a:pt x="53" y="165"/>
                                </a:moveTo>
                                <a:cubicBezTo>
                                  <a:pt x="54" y="165"/>
                                  <a:pt x="54" y="165"/>
                                  <a:pt x="54" y="165"/>
                                </a:cubicBezTo>
                                <a:cubicBezTo>
                                  <a:pt x="54" y="166"/>
                                  <a:pt x="55" y="167"/>
                                  <a:pt x="55" y="168"/>
                                </a:cubicBezTo>
                                <a:cubicBezTo>
                                  <a:pt x="55" y="169"/>
                                  <a:pt x="55" y="169"/>
                                  <a:pt x="55" y="170"/>
                                </a:cubicBezTo>
                                <a:cubicBezTo>
                                  <a:pt x="54" y="168"/>
                                  <a:pt x="53" y="167"/>
                                  <a:pt x="52" y="166"/>
                                </a:cubicBezTo>
                                <a:cubicBezTo>
                                  <a:pt x="53" y="165"/>
                                  <a:pt x="53" y="165"/>
                                  <a:pt x="53" y="165"/>
                                </a:cubicBezTo>
                                <a:close/>
                                <a:moveTo>
                                  <a:pt x="55" y="173"/>
                                </a:moveTo>
                                <a:cubicBezTo>
                                  <a:pt x="55" y="173"/>
                                  <a:pt x="54" y="174"/>
                                  <a:pt x="54" y="174"/>
                                </a:cubicBezTo>
                                <a:cubicBezTo>
                                  <a:pt x="54" y="172"/>
                                  <a:pt x="53" y="171"/>
                                  <a:pt x="53" y="169"/>
                                </a:cubicBezTo>
                                <a:cubicBezTo>
                                  <a:pt x="53" y="170"/>
                                  <a:pt x="54" y="172"/>
                                  <a:pt x="55" y="173"/>
                                </a:cubicBezTo>
                                <a:close/>
                                <a:moveTo>
                                  <a:pt x="56" y="175"/>
                                </a:moveTo>
                                <a:cubicBezTo>
                                  <a:pt x="56" y="175"/>
                                  <a:pt x="56" y="175"/>
                                  <a:pt x="56" y="175"/>
                                </a:cubicBezTo>
                                <a:cubicBezTo>
                                  <a:pt x="56" y="175"/>
                                  <a:pt x="56" y="176"/>
                                  <a:pt x="55" y="177"/>
                                </a:cubicBezTo>
                                <a:cubicBezTo>
                                  <a:pt x="55" y="177"/>
                                  <a:pt x="55" y="177"/>
                                  <a:pt x="55" y="177"/>
                                </a:cubicBezTo>
                                <a:cubicBezTo>
                                  <a:pt x="55" y="176"/>
                                  <a:pt x="55" y="176"/>
                                  <a:pt x="55" y="176"/>
                                </a:cubicBezTo>
                                <a:cubicBezTo>
                                  <a:pt x="55" y="176"/>
                                  <a:pt x="56" y="175"/>
                                  <a:pt x="56" y="175"/>
                                </a:cubicBezTo>
                                <a:close/>
                                <a:moveTo>
                                  <a:pt x="58" y="179"/>
                                </a:moveTo>
                                <a:cubicBezTo>
                                  <a:pt x="58" y="180"/>
                                  <a:pt x="58" y="181"/>
                                  <a:pt x="58" y="182"/>
                                </a:cubicBezTo>
                                <a:cubicBezTo>
                                  <a:pt x="58" y="181"/>
                                  <a:pt x="57" y="181"/>
                                  <a:pt x="57" y="180"/>
                                </a:cubicBezTo>
                                <a:cubicBezTo>
                                  <a:pt x="56" y="180"/>
                                  <a:pt x="56" y="180"/>
                                  <a:pt x="56" y="179"/>
                                </a:cubicBezTo>
                                <a:cubicBezTo>
                                  <a:pt x="57" y="179"/>
                                  <a:pt x="57" y="179"/>
                                  <a:pt x="58" y="179"/>
                                </a:cubicBezTo>
                                <a:close/>
                                <a:moveTo>
                                  <a:pt x="59" y="184"/>
                                </a:moveTo>
                                <a:cubicBezTo>
                                  <a:pt x="59" y="185"/>
                                  <a:pt x="59" y="185"/>
                                  <a:pt x="59" y="186"/>
                                </a:cubicBezTo>
                                <a:cubicBezTo>
                                  <a:pt x="59" y="186"/>
                                  <a:pt x="59" y="186"/>
                                  <a:pt x="59" y="186"/>
                                </a:cubicBezTo>
                                <a:cubicBezTo>
                                  <a:pt x="59" y="185"/>
                                  <a:pt x="58" y="184"/>
                                  <a:pt x="58" y="183"/>
                                </a:cubicBezTo>
                                <a:cubicBezTo>
                                  <a:pt x="58" y="183"/>
                                  <a:pt x="58" y="183"/>
                                  <a:pt x="59" y="184"/>
                                </a:cubicBezTo>
                                <a:close/>
                                <a:moveTo>
                                  <a:pt x="59" y="138"/>
                                </a:moveTo>
                                <a:cubicBezTo>
                                  <a:pt x="58" y="137"/>
                                  <a:pt x="58" y="136"/>
                                  <a:pt x="58" y="135"/>
                                </a:cubicBezTo>
                                <a:cubicBezTo>
                                  <a:pt x="58" y="135"/>
                                  <a:pt x="59" y="134"/>
                                  <a:pt x="59" y="133"/>
                                </a:cubicBezTo>
                                <a:cubicBezTo>
                                  <a:pt x="59" y="134"/>
                                  <a:pt x="59" y="136"/>
                                  <a:pt x="59" y="137"/>
                                </a:cubicBezTo>
                                <a:cubicBezTo>
                                  <a:pt x="59" y="137"/>
                                  <a:pt x="59" y="137"/>
                                  <a:pt x="59" y="138"/>
                                </a:cubicBezTo>
                                <a:close/>
                                <a:moveTo>
                                  <a:pt x="58" y="120"/>
                                </a:moveTo>
                                <a:cubicBezTo>
                                  <a:pt x="58" y="119"/>
                                  <a:pt x="59" y="119"/>
                                  <a:pt x="59" y="119"/>
                                </a:cubicBezTo>
                                <a:cubicBezTo>
                                  <a:pt x="59" y="120"/>
                                  <a:pt x="59" y="121"/>
                                  <a:pt x="59" y="123"/>
                                </a:cubicBezTo>
                                <a:cubicBezTo>
                                  <a:pt x="59" y="122"/>
                                  <a:pt x="58" y="121"/>
                                  <a:pt x="58" y="120"/>
                                </a:cubicBezTo>
                                <a:close/>
                                <a:moveTo>
                                  <a:pt x="59" y="92"/>
                                </a:moveTo>
                                <a:cubicBezTo>
                                  <a:pt x="59" y="93"/>
                                  <a:pt x="59" y="93"/>
                                  <a:pt x="59" y="93"/>
                                </a:cubicBezTo>
                                <a:cubicBezTo>
                                  <a:pt x="58" y="94"/>
                                  <a:pt x="58" y="95"/>
                                  <a:pt x="57" y="96"/>
                                </a:cubicBezTo>
                                <a:cubicBezTo>
                                  <a:pt x="57" y="95"/>
                                  <a:pt x="57" y="95"/>
                                  <a:pt x="56" y="94"/>
                                </a:cubicBezTo>
                                <a:cubicBezTo>
                                  <a:pt x="59" y="91"/>
                                  <a:pt x="62" y="89"/>
                                  <a:pt x="65" y="86"/>
                                </a:cubicBezTo>
                                <a:cubicBezTo>
                                  <a:pt x="65" y="86"/>
                                  <a:pt x="65" y="86"/>
                                  <a:pt x="65" y="86"/>
                                </a:cubicBezTo>
                                <a:cubicBezTo>
                                  <a:pt x="65" y="87"/>
                                  <a:pt x="65" y="87"/>
                                  <a:pt x="65" y="88"/>
                                </a:cubicBezTo>
                                <a:cubicBezTo>
                                  <a:pt x="64" y="89"/>
                                  <a:pt x="63" y="90"/>
                                  <a:pt x="62" y="90"/>
                                </a:cubicBezTo>
                                <a:cubicBezTo>
                                  <a:pt x="62" y="90"/>
                                  <a:pt x="61" y="90"/>
                                  <a:pt x="61" y="91"/>
                                </a:cubicBezTo>
                                <a:cubicBezTo>
                                  <a:pt x="61" y="91"/>
                                  <a:pt x="61" y="91"/>
                                  <a:pt x="61" y="92"/>
                                </a:cubicBezTo>
                                <a:cubicBezTo>
                                  <a:pt x="60" y="91"/>
                                  <a:pt x="59" y="91"/>
                                  <a:pt x="59" y="92"/>
                                </a:cubicBezTo>
                                <a:close/>
                                <a:moveTo>
                                  <a:pt x="61" y="125"/>
                                </a:moveTo>
                                <a:cubicBezTo>
                                  <a:pt x="62" y="125"/>
                                  <a:pt x="62" y="126"/>
                                  <a:pt x="62" y="126"/>
                                </a:cubicBezTo>
                                <a:cubicBezTo>
                                  <a:pt x="61" y="126"/>
                                  <a:pt x="61" y="126"/>
                                  <a:pt x="61" y="127"/>
                                </a:cubicBezTo>
                                <a:cubicBezTo>
                                  <a:pt x="61" y="126"/>
                                  <a:pt x="61" y="126"/>
                                  <a:pt x="61" y="126"/>
                                </a:cubicBezTo>
                                <a:cubicBezTo>
                                  <a:pt x="61" y="126"/>
                                  <a:pt x="61" y="125"/>
                                  <a:pt x="61" y="125"/>
                                </a:cubicBezTo>
                                <a:close/>
                                <a:moveTo>
                                  <a:pt x="62" y="173"/>
                                </a:moveTo>
                                <a:cubicBezTo>
                                  <a:pt x="62" y="174"/>
                                  <a:pt x="61" y="174"/>
                                  <a:pt x="61" y="174"/>
                                </a:cubicBezTo>
                                <a:cubicBezTo>
                                  <a:pt x="61" y="173"/>
                                  <a:pt x="61" y="172"/>
                                  <a:pt x="61" y="171"/>
                                </a:cubicBezTo>
                                <a:cubicBezTo>
                                  <a:pt x="61" y="172"/>
                                  <a:pt x="62" y="173"/>
                                  <a:pt x="62" y="173"/>
                                </a:cubicBezTo>
                                <a:close/>
                                <a:moveTo>
                                  <a:pt x="61" y="179"/>
                                </a:moveTo>
                                <a:cubicBezTo>
                                  <a:pt x="61" y="178"/>
                                  <a:pt x="61" y="178"/>
                                  <a:pt x="61" y="177"/>
                                </a:cubicBezTo>
                                <a:cubicBezTo>
                                  <a:pt x="62" y="177"/>
                                  <a:pt x="62" y="177"/>
                                  <a:pt x="63" y="176"/>
                                </a:cubicBezTo>
                                <a:cubicBezTo>
                                  <a:pt x="63" y="177"/>
                                  <a:pt x="63" y="177"/>
                                  <a:pt x="63" y="177"/>
                                </a:cubicBezTo>
                                <a:cubicBezTo>
                                  <a:pt x="63" y="177"/>
                                  <a:pt x="64" y="178"/>
                                  <a:pt x="64" y="178"/>
                                </a:cubicBezTo>
                                <a:cubicBezTo>
                                  <a:pt x="64" y="179"/>
                                  <a:pt x="64" y="180"/>
                                  <a:pt x="65" y="181"/>
                                </a:cubicBezTo>
                                <a:cubicBezTo>
                                  <a:pt x="65" y="181"/>
                                  <a:pt x="66" y="181"/>
                                  <a:pt x="66" y="181"/>
                                </a:cubicBezTo>
                                <a:cubicBezTo>
                                  <a:pt x="66" y="181"/>
                                  <a:pt x="66" y="181"/>
                                  <a:pt x="66" y="181"/>
                                </a:cubicBezTo>
                                <a:cubicBezTo>
                                  <a:pt x="66" y="182"/>
                                  <a:pt x="66" y="182"/>
                                  <a:pt x="65" y="183"/>
                                </a:cubicBezTo>
                                <a:cubicBezTo>
                                  <a:pt x="65" y="183"/>
                                  <a:pt x="65" y="183"/>
                                  <a:pt x="65" y="183"/>
                                </a:cubicBezTo>
                                <a:cubicBezTo>
                                  <a:pt x="64" y="184"/>
                                  <a:pt x="63" y="185"/>
                                  <a:pt x="63" y="186"/>
                                </a:cubicBezTo>
                                <a:cubicBezTo>
                                  <a:pt x="62" y="186"/>
                                  <a:pt x="62" y="185"/>
                                  <a:pt x="61" y="185"/>
                                </a:cubicBezTo>
                                <a:cubicBezTo>
                                  <a:pt x="61" y="183"/>
                                  <a:pt x="61" y="181"/>
                                  <a:pt x="61" y="179"/>
                                </a:cubicBezTo>
                                <a:cubicBezTo>
                                  <a:pt x="61" y="179"/>
                                  <a:pt x="61" y="179"/>
                                  <a:pt x="61" y="179"/>
                                </a:cubicBezTo>
                                <a:close/>
                                <a:moveTo>
                                  <a:pt x="62" y="189"/>
                                </a:moveTo>
                                <a:cubicBezTo>
                                  <a:pt x="63" y="190"/>
                                  <a:pt x="63" y="190"/>
                                  <a:pt x="64" y="191"/>
                                </a:cubicBezTo>
                                <a:cubicBezTo>
                                  <a:pt x="63" y="191"/>
                                  <a:pt x="63" y="191"/>
                                  <a:pt x="62" y="191"/>
                                </a:cubicBezTo>
                                <a:cubicBezTo>
                                  <a:pt x="62" y="191"/>
                                  <a:pt x="62" y="191"/>
                                  <a:pt x="61" y="190"/>
                                </a:cubicBezTo>
                                <a:cubicBezTo>
                                  <a:pt x="62" y="190"/>
                                  <a:pt x="62" y="190"/>
                                  <a:pt x="62" y="189"/>
                                </a:cubicBezTo>
                                <a:close/>
                                <a:moveTo>
                                  <a:pt x="64" y="187"/>
                                </a:moveTo>
                                <a:cubicBezTo>
                                  <a:pt x="65" y="186"/>
                                  <a:pt x="65" y="185"/>
                                  <a:pt x="66" y="184"/>
                                </a:cubicBezTo>
                                <a:cubicBezTo>
                                  <a:pt x="67" y="185"/>
                                  <a:pt x="68" y="186"/>
                                  <a:pt x="70" y="187"/>
                                </a:cubicBezTo>
                                <a:cubicBezTo>
                                  <a:pt x="68" y="188"/>
                                  <a:pt x="67" y="189"/>
                                  <a:pt x="66" y="189"/>
                                </a:cubicBezTo>
                                <a:cubicBezTo>
                                  <a:pt x="65" y="189"/>
                                  <a:pt x="64" y="188"/>
                                  <a:pt x="64" y="187"/>
                                </a:cubicBezTo>
                                <a:close/>
                                <a:moveTo>
                                  <a:pt x="67" y="183"/>
                                </a:moveTo>
                                <a:cubicBezTo>
                                  <a:pt x="67" y="183"/>
                                  <a:pt x="67" y="183"/>
                                  <a:pt x="68" y="182"/>
                                </a:cubicBezTo>
                                <a:cubicBezTo>
                                  <a:pt x="68" y="183"/>
                                  <a:pt x="69" y="184"/>
                                  <a:pt x="69" y="184"/>
                                </a:cubicBezTo>
                                <a:cubicBezTo>
                                  <a:pt x="68" y="184"/>
                                  <a:pt x="68" y="183"/>
                                  <a:pt x="67" y="183"/>
                                </a:cubicBezTo>
                                <a:close/>
                                <a:moveTo>
                                  <a:pt x="70" y="178"/>
                                </a:moveTo>
                                <a:cubicBezTo>
                                  <a:pt x="69" y="178"/>
                                  <a:pt x="69" y="178"/>
                                  <a:pt x="69" y="178"/>
                                </a:cubicBezTo>
                                <a:cubicBezTo>
                                  <a:pt x="69" y="178"/>
                                  <a:pt x="68" y="178"/>
                                  <a:pt x="68" y="178"/>
                                </a:cubicBezTo>
                                <a:cubicBezTo>
                                  <a:pt x="68" y="177"/>
                                  <a:pt x="68" y="176"/>
                                  <a:pt x="68" y="175"/>
                                </a:cubicBezTo>
                                <a:cubicBezTo>
                                  <a:pt x="69" y="176"/>
                                  <a:pt x="69" y="177"/>
                                  <a:pt x="70" y="178"/>
                                </a:cubicBezTo>
                                <a:close/>
                                <a:moveTo>
                                  <a:pt x="69" y="174"/>
                                </a:moveTo>
                                <a:cubicBezTo>
                                  <a:pt x="70" y="174"/>
                                  <a:pt x="70" y="174"/>
                                  <a:pt x="71" y="173"/>
                                </a:cubicBezTo>
                                <a:cubicBezTo>
                                  <a:pt x="71" y="174"/>
                                  <a:pt x="71" y="174"/>
                                  <a:pt x="71" y="174"/>
                                </a:cubicBezTo>
                                <a:cubicBezTo>
                                  <a:pt x="71" y="174"/>
                                  <a:pt x="70" y="175"/>
                                  <a:pt x="70" y="175"/>
                                </a:cubicBezTo>
                                <a:cubicBezTo>
                                  <a:pt x="70" y="175"/>
                                  <a:pt x="70" y="174"/>
                                  <a:pt x="69" y="174"/>
                                </a:cubicBezTo>
                                <a:close/>
                                <a:moveTo>
                                  <a:pt x="70" y="149"/>
                                </a:moveTo>
                                <a:cubicBezTo>
                                  <a:pt x="69" y="149"/>
                                  <a:pt x="69" y="148"/>
                                  <a:pt x="69" y="148"/>
                                </a:cubicBezTo>
                                <a:cubicBezTo>
                                  <a:pt x="69" y="148"/>
                                  <a:pt x="69" y="147"/>
                                  <a:pt x="69" y="147"/>
                                </a:cubicBezTo>
                                <a:cubicBezTo>
                                  <a:pt x="70" y="146"/>
                                  <a:pt x="71" y="145"/>
                                  <a:pt x="71" y="144"/>
                                </a:cubicBezTo>
                                <a:cubicBezTo>
                                  <a:pt x="72" y="145"/>
                                  <a:pt x="72" y="145"/>
                                  <a:pt x="72" y="146"/>
                                </a:cubicBezTo>
                                <a:cubicBezTo>
                                  <a:pt x="71" y="147"/>
                                  <a:pt x="70" y="148"/>
                                  <a:pt x="70" y="149"/>
                                </a:cubicBezTo>
                                <a:close/>
                                <a:moveTo>
                                  <a:pt x="69" y="109"/>
                                </a:moveTo>
                                <a:cubicBezTo>
                                  <a:pt x="69" y="109"/>
                                  <a:pt x="69" y="108"/>
                                  <a:pt x="69" y="107"/>
                                </a:cubicBezTo>
                                <a:cubicBezTo>
                                  <a:pt x="69" y="106"/>
                                  <a:pt x="70" y="106"/>
                                  <a:pt x="71" y="105"/>
                                </a:cubicBezTo>
                                <a:cubicBezTo>
                                  <a:pt x="71" y="106"/>
                                  <a:pt x="71" y="106"/>
                                  <a:pt x="71" y="107"/>
                                </a:cubicBezTo>
                                <a:cubicBezTo>
                                  <a:pt x="71" y="108"/>
                                  <a:pt x="70" y="109"/>
                                  <a:pt x="69" y="109"/>
                                </a:cubicBezTo>
                                <a:close/>
                                <a:moveTo>
                                  <a:pt x="71" y="98"/>
                                </a:moveTo>
                                <a:cubicBezTo>
                                  <a:pt x="72" y="97"/>
                                  <a:pt x="73" y="96"/>
                                  <a:pt x="74" y="95"/>
                                </a:cubicBezTo>
                                <a:cubicBezTo>
                                  <a:pt x="74" y="95"/>
                                  <a:pt x="73" y="96"/>
                                  <a:pt x="73" y="97"/>
                                </a:cubicBezTo>
                                <a:cubicBezTo>
                                  <a:pt x="73" y="97"/>
                                  <a:pt x="73" y="97"/>
                                  <a:pt x="72" y="97"/>
                                </a:cubicBezTo>
                                <a:cubicBezTo>
                                  <a:pt x="72" y="97"/>
                                  <a:pt x="71" y="98"/>
                                  <a:pt x="71" y="98"/>
                                </a:cubicBezTo>
                                <a:close/>
                                <a:moveTo>
                                  <a:pt x="75" y="101"/>
                                </a:moveTo>
                                <a:cubicBezTo>
                                  <a:pt x="75" y="102"/>
                                  <a:pt x="74" y="104"/>
                                  <a:pt x="74" y="105"/>
                                </a:cubicBezTo>
                                <a:cubicBezTo>
                                  <a:pt x="73" y="106"/>
                                  <a:pt x="73" y="106"/>
                                  <a:pt x="73" y="106"/>
                                </a:cubicBezTo>
                                <a:cubicBezTo>
                                  <a:pt x="73" y="105"/>
                                  <a:pt x="72" y="104"/>
                                  <a:pt x="72" y="104"/>
                                </a:cubicBezTo>
                                <a:cubicBezTo>
                                  <a:pt x="73" y="103"/>
                                  <a:pt x="74" y="102"/>
                                  <a:pt x="75" y="101"/>
                                </a:cubicBezTo>
                                <a:close/>
                                <a:moveTo>
                                  <a:pt x="75" y="119"/>
                                </a:moveTo>
                                <a:cubicBezTo>
                                  <a:pt x="75" y="119"/>
                                  <a:pt x="75" y="119"/>
                                  <a:pt x="75" y="119"/>
                                </a:cubicBezTo>
                                <a:cubicBezTo>
                                  <a:pt x="74" y="120"/>
                                  <a:pt x="74" y="120"/>
                                  <a:pt x="73" y="121"/>
                                </a:cubicBezTo>
                                <a:cubicBezTo>
                                  <a:pt x="74" y="120"/>
                                  <a:pt x="74" y="120"/>
                                  <a:pt x="75" y="119"/>
                                </a:cubicBezTo>
                                <a:cubicBezTo>
                                  <a:pt x="75" y="119"/>
                                  <a:pt x="75" y="119"/>
                                  <a:pt x="75" y="119"/>
                                </a:cubicBezTo>
                                <a:close/>
                                <a:moveTo>
                                  <a:pt x="76" y="122"/>
                                </a:moveTo>
                                <a:cubicBezTo>
                                  <a:pt x="75" y="123"/>
                                  <a:pt x="75" y="123"/>
                                  <a:pt x="74" y="124"/>
                                </a:cubicBezTo>
                                <a:cubicBezTo>
                                  <a:pt x="74" y="124"/>
                                  <a:pt x="74" y="124"/>
                                  <a:pt x="74" y="124"/>
                                </a:cubicBezTo>
                                <a:cubicBezTo>
                                  <a:pt x="74" y="124"/>
                                  <a:pt x="74" y="123"/>
                                  <a:pt x="74" y="123"/>
                                </a:cubicBezTo>
                                <a:cubicBezTo>
                                  <a:pt x="74" y="123"/>
                                  <a:pt x="75" y="122"/>
                                  <a:pt x="76" y="122"/>
                                </a:cubicBezTo>
                                <a:close/>
                                <a:moveTo>
                                  <a:pt x="76" y="124"/>
                                </a:moveTo>
                                <a:cubicBezTo>
                                  <a:pt x="76" y="124"/>
                                  <a:pt x="76" y="125"/>
                                  <a:pt x="77" y="125"/>
                                </a:cubicBezTo>
                                <a:cubicBezTo>
                                  <a:pt x="76" y="125"/>
                                  <a:pt x="76" y="126"/>
                                  <a:pt x="75" y="126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ubicBezTo>
                                  <a:pt x="76" y="125"/>
                                  <a:pt x="76" y="125"/>
                                  <a:pt x="76" y="124"/>
                                </a:cubicBezTo>
                                <a:close/>
                                <a:moveTo>
                                  <a:pt x="76" y="117"/>
                                </a:moveTo>
                                <a:cubicBezTo>
                                  <a:pt x="76" y="117"/>
                                  <a:pt x="76" y="117"/>
                                  <a:pt x="76" y="117"/>
                                </a:cubicBezTo>
                                <a:cubicBezTo>
                                  <a:pt x="79" y="114"/>
                                  <a:pt x="82" y="111"/>
                                  <a:pt x="86" y="109"/>
                                </a:cubicBezTo>
                                <a:cubicBezTo>
                                  <a:pt x="83" y="112"/>
                                  <a:pt x="81" y="115"/>
                                  <a:pt x="79" y="118"/>
                                </a:cubicBezTo>
                                <a:cubicBezTo>
                                  <a:pt x="78" y="118"/>
                                  <a:pt x="77" y="118"/>
                                  <a:pt x="77" y="119"/>
                                </a:cubicBezTo>
                                <a:cubicBezTo>
                                  <a:pt x="76" y="118"/>
                                  <a:pt x="76" y="118"/>
                                  <a:pt x="76" y="117"/>
                                </a:cubicBezTo>
                                <a:close/>
                                <a:moveTo>
                                  <a:pt x="79" y="120"/>
                                </a:moveTo>
                                <a:cubicBezTo>
                                  <a:pt x="80" y="119"/>
                                  <a:pt x="81" y="119"/>
                                  <a:pt x="81" y="119"/>
                                </a:cubicBezTo>
                                <a:cubicBezTo>
                                  <a:pt x="80" y="120"/>
                                  <a:pt x="79" y="122"/>
                                  <a:pt x="78" y="123"/>
                                </a:cubicBezTo>
                                <a:cubicBezTo>
                                  <a:pt x="78" y="123"/>
                                  <a:pt x="78" y="123"/>
                                  <a:pt x="78" y="122"/>
                                </a:cubicBezTo>
                                <a:cubicBezTo>
                                  <a:pt x="78" y="122"/>
                                  <a:pt x="79" y="121"/>
                                  <a:pt x="79" y="120"/>
                                </a:cubicBezTo>
                                <a:close/>
                                <a:moveTo>
                                  <a:pt x="92" y="118"/>
                                </a:moveTo>
                                <a:cubicBezTo>
                                  <a:pt x="91" y="119"/>
                                  <a:pt x="90" y="120"/>
                                  <a:pt x="90" y="120"/>
                                </a:cubicBezTo>
                                <a:cubicBezTo>
                                  <a:pt x="87" y="124"/>
                                  <a:pt x="85" y="127"/>
                                  <a:pt x="83" y="130"/>
                                </a:cubicBezTo>
                                <a:cubicBezTo>
                                  <a:pt x="83" y="130"/>
                                  <a:pt x="83" y="130"/>
                                  <a:pt x="83" y="130"/>
                                </a:cubicBezTo>
                                <a:cubicBezTo>
                                  <a:pt x="82" y="130"/>
                                  <a:pt x="81" y="129"/>
                                  <a:pt x="80" y="129"/>
                                </a:cubicBezTo>
                                <a:cubicBezTo>
                                  <a:pt x="84" y="125"/>
                                  <a:pt x="88" y="122"/>
                                  <a:pt x="92" y="118"/>
                                </a:cubicBezTo>
                                <a:close/>
                                <a:moveTo>
                                  <a:pt x="81" y="131"/>
                                </a:moveTo>
                                <a:cubicBezTo>
                                  <a:pt x="81" y="132"/>
                                  <a:pt x="81" y="132"/>
                                  <a:pt x="80" y="132"/>
                                </a:cubicBezTo>
                                <a:cubicBezTo>
                                  <a:pt x="80" y="132"/>
                                  <a:pt x="80" y="131"/>
                                  <a:pt x="80" y="131"/>
                                </a:cubicBezTo>
                                <a:cubicBezTo>
                                  <a:pt x="81" y="131"/>
                                  <a:pt x="81" y="131"/>
                                  <a:pt x="81" y="131"/>
                                </a:cubicBezTo>
                                <a:close/>
                                <a:moveTo>
                                  <a:pt x="83" y="133"/>
                                </a:moveTo>
                                <a:cubicBezTo>
                                  <a:pt x="84" y="133"/>
                                  <a:pt x="84" y="133"/>
                                  <a:pt x="84" y="133"/>
                                </a:cubicBezTo>
                                <a:cubicBezTo>
                                  <a:pt x="85" y="133"/>
                                  <a:pt x="85" y="133"/>
                                  <a:pt x="86" y="133"/>
                                </a:cubicBezTo>
                                <a:cubicBezTo>
                                  <a:pt x="85" y="135"/>
                                  <a:pt x="84" y="136"/>
                                  <a:pt x="84" y="137"/>
                                </a:cubicBezTo>
                                <a:cubicBezTo>
                                  <a:pt x="83" y="138"/>
                                  <a:pt x="82" y="138"/>
                                  <a:pt x="82" y="139"/>
                                </a:cubicBezTo>
                                <a:cubicBezTo>
                                  <a:pt x="82" y="138"/>
                                  <a:pt x="82" y="137"/>
                                  <a:pt x="81" y="136"/>
                                </a:cubicBezTo>
                                <a:cubicBezTo>
                                  <a:pt x="82" y="135"/>
                                  <a:pt x="83" y="134"/>
                                  <a:pt x="83" y="133"/>
                                </a:cubicBezTo>
                                <a:close/>
                                <a:moveTo>
                                  <a:pt x="90" y="135"/>
                                </a:moveTo>
                                <a:cubicBezTo>
                                  <a:pt x="90" y="135"/>
                                  <a:pt x="90" y="135"/>
                                  <a:pt x="90" y="135"/>
                                </a:cubicBezTo>
                                <a:cubicBezTo>
                                  <a:pt x="88" y="136"/>
                                  <a:pt x="87" y="138"/>
                                  <a:pt x="85" y="140"/>
                                </a:cubicBezTo>
                                <a:cubicBezTo>
                                  <a:pt x="86" y="138"/>
                                  <a:pt x="88" y="136"/>
                                  <a:pt x="90" y="135"/>
                                </a:cubicBezTo>
                                <a:close/>
                                <a:moveTo>
                                  <a:pt x="92" y="135"/>
                                </a:moveTo>
                                <a:cubicBezTo>
                                  <a:pt x="92" y="136"/>
                                  <a:pt x="93" y="136"/>
                                  <a:pt x="93" y="136"/>
                                </a:cubicBezTo>
                                <a:cubicBezTo>
                                  <a:pt x="93" y="136"/>
                                  <a:pt x="93" y="137"/>
                                  <a:pt x="93" y="137"/>
                                </a:cubicBezTo>
                                <a:cubicBezTo>
                                  <a:pt x="91" y="138"/>
                                  <a:pt x="88" y="140"/>
                                  <a:pt x="86" y="141"/>
                                </a:cubicBezTo>
                                <a:cubicBezTo>
                                  <a:pt x="88" y="139"/>
                                  <a:pt x="90" y="137"/>
                                  <a:pt x="92" y="135"/>
                                </a:cubicBezTo>
                                <a:close/>
                                <a:moveTo>
                                  <a:pt x="89" y="145"/>
                                </a:moveTo>
                                <a:cubicBezTo>
                                  <a:pt x="92" y="143"/>
                                  <a:pt x="94" y="141"/>
                                  <a:pt x="96" y="139"/>
                                </a:cubicBezTo>
                                <a:cubicBezTo>
                                  <a:pt x="96" y="139"/>
                                  <a:pt x="96" y="139"/>
                                  <a:pt x="97" y="139"/>
                                </a:cubicBezTo>
                                <a:cubicBezTo>
                                  <a:pt x="94" y="142"/>
                                  <a:pt x="91" y="145"/>
                                  <a:pt x="89" y="148"/>
                                </a:cubicBezTo>
                                <a:cubicBezTo>
                                  <a:pt x="88" y="148"/>
                                  <a:pt x="88" y="148"/>
                                  <a:pt x="88" y="148"/>
                                </a:cubicBezTo>
                                <a:cubicBezTo>
                                  <a:pt x="88" y="147"/>
                                  <a:pt x="89" y="146"/>
                                  <a:pt x="89" y="145"/>
                                </a:cubicBezTo>
                                <a:close/>
                                <a:moveTo>
                                  <a:pt x="99" y="141"/>
                                </a:moveTo>
                                <a:cubicBezTo>
                                  <a:pt x="98" y="142"/>
                                  <a:pt x="97" y="144"/>
                                  <a:pt x="95" y="145"/>
                                </a:cubicBezTo>
                                <a:cubicBezTo>
                                  <a:pt x="95" y="145"/>
                                  <a:pt x="95" y="145"/>
                                  <a:pt x="95" y="145"/>
                                </a:cubicBezTo>
                                <a:cubicBezTo>
                                  <a:pt x="96" y="144"/>
                                  <a:pt x="98" y="142"/>
                                  <a:pt x="99" y="141"/>
                                </a:cubicBezTo>
                                <a:close/>
                                <a:moveTo>
                                  <a:pt x="102" y="143"/>
                                </a:moveTo>
                                <a:cubicBezTo>
                                  <a:pt x="103" y="142"/>
                                  <a:pt x="104" y="142"/>
                                  <a:pt x="106" y="141"/>
                                </a:cubicBezTo>
                                <a:cubicBezTo>
                                  <a:pt x="101" y="145"/>
                                  <a:pt x="97" y="149"/>
                                  <a:pt x="92" y="154"/>
                                </a:cubicBezTo>
                                <a:cubicBezTo>
                                  <a:pt x="91" y="155"/>
                                  <a:pt x="90" y="155"/>
                                  <a:pt x="88" y="156"/>
                                </a:cubicBezTo>
                                <a:cubicBezTo>
                                  <a:pt x="89" y="156"/>
                                  <a:pt x="89" y="155"/>
                                  <a:pt x="89" y="155"/>
                                </a:cubicBezTo>
                                <a:cubicBezTo>
                                  <a:pt x="90" y="155"/>
                                  <a:pt x="90" y="154"/>
                                  <a:pt x="90" y="154"/>
                                </a:cubicBezTo>
                                <a:cubicBezTo>
                                  <a:pt x="94" y="151"/>
                                  <a:pt x="98" y="147"/>
                                  <a:pt x="102" y="143"/>
                                </a:cubicBezTo>
                                <a:close/>
                                <a:moveTo>
                                  <a:pt x="105" y="148"/>
                                </a:moveTo>
                                <a:cubicBezTo>
                                  <a:pt x="105" y="148"/>
                                  <a:pt x="105" y="148"/>
                                  <a:pt x="105" y="149"/>
                                </a:cubicBezTo>
                                <a:cubicBezTo>
                                  <a:pt x="104" y="149"/>
                                  <a:pt x="104" y="149"/>
                                  <a:pt x="104" y="149"/>
                                </a:cubicBezTo>
                                <a:cubicBezTo>
                                  <a:pt x="102" y="150"/>
                                  <a:pt x="100" y="151"/>
                                  <a:pt x="98" y="152"/>
                                </a:cubicBezTo>
                                <a:cubicBezTo>
                                  <a:pt x="101" y="151"/>
                                  <a:pt x="103" y="149"/>
                                  <a:pt x="105" y="148"/>
                                </a:cubicBezTo>
                                <a:close/>
                                <a:moveTo>
                                  <a:pt x="105" y="151"/>
                                </a:moveTo>
                                <a:cubicBezTo>
                                  <a:pt x="105" y="150"/>
                                  <a:pt x="106" y="150"/>
                                  <a:pt x="107" y="149"/>
                                </a:cubicBezTo>
                                <a:cubicBezTo>
                                  <a:pt x="108" y="149"/>
                                  <a:pt x="108" y="149"/>
                                  <a:pt x="108" y="149"/>
                                </a:cubicBezTo>
                                <a:cubicBezTo>
                                  <a:pt x="109" y="149"/>
                                  <a:pt x="109" y="148"/>
                                  <a:pt x="110" y="148"/>
                                </a:cubicBezTo>
                                <a:cubicBezTo>
                                  <a:pt x="110" y="148"/>
                                  <a:pt x="110" y="148"/>
                                  <a:pt x="111" y="147"/>
                                </a:cubicBezTo>
                                <a:cubicBezTo>
                                  <a:pt x="110" y="148"/>
                                  <a:pt x="110" y="148"/>
                                  <a:pt x="109" y="149"/>
                                </a:cubicBezTo>
                                <a:cubicBezTo>
                                  <a:pt x="107" y="150"/>
                                  <a:pt x="105" y="151"/>
                                  <a:pt x="103" y="153"/>
                                </a:cubicBezTo>
                                <a:cubicBezTo>
                                  <a:pt x="103" y="152"/>
                                  <a:pt x="104" y="151"/>
                                  <a:pt x="105" y="151"/>
                                </a:cubicBezTo>
                                <a:close/>
                                <a:moveTo>
                                  <a:pt x="117" y="152"/>
                                </a:moveTo>
                                <a:cubicBezTo>
                                  <a:pt x="118" y="151"/>
                                  <a:pt x="119" y="151"/>
                                  <a:pt x="120" y="150"/>
                                </a:cubicBezTo>
                                <a:cubicBezTo>
                                  <a:pt x="119" y="151"/>
                                  <a:pt x="118" y="153"/>
                                  <a:pt x="117" y="154"/>
                                </a:cubicBezTo>
                                <a:cubicBezTo>
                                  <a:pt x="117" y="154"/>
                                  <a:pt x="117" y="154"/>
                                  <a:pt x="117" y="155"/>
                                </a:cubicBezTo>
                                <a:cubicBezTo>
                                  <a:pt x="113" y="157"/>
                                  <a:pt x="110" y="159"/>
                                  <a:pt x="106" y="161"/>
                                </a:cubicBezTo>
                                <a:cubicBezTo>
                                  <a:pt x="110" y="158"/>
                                  <a:pt x="114" y="155"/>
                                  <a:pt x="117" y="152"/>
                                </a:cubicBezTo>
                                <a:close/>
                                <a:moveTo>
                                  <a:pt x="113" y="161"/>
                                </a:moveTo>
                                <a:cubicBezTo>
                                  <a:pt x="115" y="159"/>
                                  <a:pt x="118" y="158"/>
                                  <a:pt x="120" y="156"/>
                                </a:cubicBezTo>
                                <a:cubicBezTo>
                                  <a:pt x="120" y="157"/>
                                  <a:pt x="119" y="158"/>
                                  <a:pt x="118" y="159"/>
                                </a:cubicBezTo>
                                <a:cubicBezTo>
                                  <a:pt x="118" y="159"/>
                                  <a:pt x="117" y="159"/>
                                  <a:pt x="117" y="160"/>
                                </a:cubicBezTo>
                                <a:cubicBezTo>
                                  <a:pt x="115" y="160"/>
                                  <a:pt x="113" y="161"/>
                                  <a:pt x="111" y="162"/>
                                </a:cubicBezTo>
                                <a:cubicBezTo>
                                  <a:pt x="112" y="162"/>
                                  <a:pt x="112" y="161"/>
                                  <a:pt x="113" y="161"/>
                                </a:cubicBezTo>
                                <a:close/>
                                <a:moveTo>
                                  <a:pt x="122" y="160"/>
                                </a:moveTo>
                                <a:cubicBezTo>
                                  <a:pt x="124" y="159"/>
                                  <a:pt x="126" y="158"/>
                                  <a:pt x="127" y="157"/>
                                </a:cubicBezTo>
                                <a:cubicBezTo>
                                  <a:pt x="127" y="158"/>
                                  <a:pt x="126" y="158"/>
                                  <a:pt x="125" y="159"/>
                                </a:cubicBezTo>
                                <a:cubicBezTo>
                                  <a:pt x="124" y="160"/>
                                  <a:pt x="122" y="160"/>
                                  <a:pt x="120" y="161"/>
                                </a:cubicBezTo>
                                <a:cubicBezTo>
                                  <a:pt x="120" y="161"/>
                                  <a:pt x="119" y="162"/>
                                  <a:pt x="119" y="162"/>
                                </a:cubicBezTo>
                                <a:cubicBezTo>
                                  <a:pt x="120" y="161"/>
                                  <a:pt x="121" y="160"/>
                                  <a:pt x="122" y="160"/>
                                </a:cubicBezTo>
                                <a:close/>
                                <a:moveTo>
                                  <a:pt x="128" y="160"/>
                                </a:moveTo>
                                <a:cubicBezTo>
                                  <a:pt x="127" y="160"/>
                                  <a:pt x="127" y="161"/>
                                  <a:pt x="126" y="161"/>
                                </a:cubicBezTo>
                                <a:cubicBezTo>
                                  <a:pt x="126" y="161"/>
                                  <a:pt x="126" y="161"/>
                                  <a:pt x="126" y="161"/>
                                </a:cubicBezTo>
                                <a:cubicBezTo>
                                  <a:pt x="127" y="160"/>
                                  <a:pt x="127" y="160"/>
                                  <a:pt x="128" y="160"/>
                                </a:cubicBezTo>
                                <a:close/>
                                <a:moveTo>
                                  <a:pt x="122" y="164"/>
                                </a:moveTo>
                                <a:cubicBezTo>
                                  <a:pt x="121" y="165"/>
                                  <a:pt x="120" y="166"/>
                                  <a:pt x="119" y="167"/>
                                </a:cubicBezTo>
                                <a:cubicBezTo>
                                  <a:pt x="118" y="167"/>
                                  <a:pt x="118" y="167"/>
                                  <a:pt x="118" y="168"/>
                                </a:cubicBezTo>
                                <a:cubicBezTo>
                                  <a:pt x="119" y="166"/>
                                  <a:pt x="120" y="165"/>
                                  <a:pt x="122" y="164"/>
                                </a:cubicBezTo>
                                <a:close/>
                                <a:moveTo>
                                  <a:pt x="129" y="164"/>
                                </a:moveTo>
                                <a:cubicBezTo>
                                  <a:pt x="129" y="164"/>
                                  <a:pt x="129" y="164"/>
                                  <a:pt x="130" y="165"/>
                                </a:cubicBezTo>
                                <a:cubicBezTo>
                                  <a:pt x="125" y="168"/>
                                  <a:pt x="121" y="172"/>
                                  <a:pt x="117" y="176"/>
                                </a:cubicBezTo>
                                <a:cubicBezTo>
                                  <a:pt x="115" y="177"/>
                                  <a:pt x="113" y="178"/>
                                  <a:pt x="111" y="179"/>
                                </a:cubicBezTo>
                                <a:cubicBezTo>
                                  <a:pt x="117" y="174"/>
                                  <a:pt x="123" y="169"/>
                                  <a:pt x="129" y="164"/>
                                </a:cubicBezTo>
                                <a:close/>
                                <a:moveTo>
                                  <a:pt x="108" y="177"/>
                                </a:moveTo>
                                <a:cubicBezTo>
                                  <a:pt x="108" y="176"/>
                                  <a:pt x="109" y="175"/>
                                  <a:pt x="110" y="174"/>
                                </a:cubicBezTo>
                                <a:cubicBezTo>
                                  <a:pt x="111" y="174"/>
                                  <a:pt x="111" y="174"/>
                                  <a:pt x="111" y="173"/>
                                </a:cubicBezTo>
                                <a:cubicBezTo>
                                  <a:pt x="110" y="175"/>
                                  <a:pt x="109" y="176"/>
                                  <a:pt x="108" y="177"/>
                                </a:cubicBezTo>
                                <a:close/>
                                <a:moveTo>
                                  <a:pt x="108" y="193"/>
                                </a:moveTo>
                                <a:cubicBezTo>
                                  <a:pt x="110" y="191"/>
                                  <a:pt x="113" y="189"/>
                                  <a:pt x="115" y="187"/>
                                </a:cubicBezTo>
                                <a:cubicBezTo>
                                  <a:pt x="120" y="182"/>
                                  <a:pt x="125" y="178"/>
                                  <a:pt x="131" y="173"/>
                                </a:cubicBezTo>
                                <a:cubicBezTo>
                                  <a:pt x="130" y="174"/>
                                  <a:pt x="130" y="174"/>
                                  <a:pt x="130" y="175"/>
                                </a:cubicBezTo>
                                <a:cubicBezTo>
                                  <a:pt x="130" y="175"/>
                                  <a:pt x="130" y="175"/>
                                  <a:pt x="130" y="176"/>
                                </a:cubicBezTo>
                                <a:cubicBezTo>
                                  <a:pt x="126" y="179"/>
                                  <a:pt x="123" y="182"/>
                                  <a:pt x="120" y="186"/>
                                </a:cubicBezTo>
                                <a:cubicBezTo>
                                  <a:pt x="116" y="188"/>
                                  <a:pt x="112" y="191"/>
                                  <a:pt x="108" y="193"/>
                                </a:cubicBezTo>
                                <a:close/>
                                <a:moveTo>
                                  <a:pt x="110" y="195"/>
                                </a:moveTo>
                                <a:cubicBezTo>
                                  <a:pt x="109" y="196"/>
                                  <a:pt x="108" y="196"/>
                                  <a:pt x="108" y="197"/>
                                </a:cubicBezTo>
                                <a:cubicBezTo>
                                  <a:pt x="108" y="196"/>
                                  <a:pt x="108" y="196"/>
                                  <a:pt x="107" y="196"/>
                                </a:cubicBezTo>
                                <a:cubicBezTo>
                                  <a:pt x="108" y="196"/>
                                  <a:pt x="108" y="196"/>
                                  <a:pt x="108" y="196"/>
                                </a:cubicBezTo>
                                <a:cubicBezTo>
                                  <a:pt x="109" y="195"/>
                                  <a:pt x="109" y="195"/>
                                  <a:pt x="110" y="195"/>
                                </a:cubicBezTo>
                                <a:close/>
                                <a:moveTo>
                                  <a:pt x="125" y="183"/>
                                </a:moveTo>
                                <a:cubicBezTo>
                                  <a:pt x="128" y="180"/>
                                  <a:pt x="130" y="177"/>
                                  <a:pt x="133" y="174"/>
                                </a:cubicBezTo>
                                <a:cubicBezTo>
                                  <a:pt x="136" y="172"/>
                                  <a:pt x="139" y="169"/>
                                  <a:pt x="142" y="167"/>
                                </a:cubicBezTo>
                                <a:cubicBezTo>
                                  <a:pt x="143" y="166"/>
                                  <a:pt x="145" y="165"/>
                                  <a:pt x="146" y="165"/>
                                </a:cubicBezTo>
                                <a:cubicBezTo>
                                  <a:pt x="144" y="168"/>
                                  <a:pt x="141" y="171"/>
                                  <a:pt x="139" y="174"/>
                                </a:cubicBezTo>
                                <a:cubicBezTo>
                                  <a:pt x="139" y="174"/>
                                  <a:pt x="139" y="174"/>
                                  <a:pt x="139" y="174"/>
                                </a:cubicBezTo>
                                <a:cubicBezTo>
                                  <a:pt x="138" y="175"/>
                                  <a:pt x="137" y="176"/>
                                  <a:pt x="136" y="177"/>
                                </a:cubicBezTo>
                                <a:cubicBezTo>
                                  <a:pt x="134" y="178"/>
                                  <a:pt x="133" y="178"/>
                                  <a:pt x="131" y="179"/>
                                </a:cubicBezTo>
                                <a:cubicBezTo>
                                  <a:pt x="129" y="180"/>
                                  <a:pt x="127" y="182"/>
                                  <a:pt x="125" y="183"/>
                                </a:cubicBezTo>
                                <a:close/>
                                <a:moveTo>
                                  <a:pt x="130" y="182"/>
                                </a:moveTo>
                                <a:cubicBezTo>
                                  <a:pt x="130" y="182"/>
                                  <a:pt x="129" y="182"/>
                                  <a:pt x="129" y="182"/>
                                </a:cubicBezTo>
                                <a:cubicBezTo>
                                  <a:pt x="127" y="184"/>
                                  <a:pt x="124" y="185"/>
                                  <a:pt x="121" y="187"/>
                                </a:cubicBezTo>
                                <a:cubicBezTo>
                                  <a:pt x="124" y="185"/>
                                  <a:pt x="127" y="184"/>
                                  <a:pt x="130" y="182"/>
                                </a:cubicBezTo>
                                <a:close/>
                                <a:moveTo>
                                  <a:pt x="137" y="194"/>
                                </a:moveTo>
                                <a:cubicBezTo>
                                  <a:pt x="140" y="192"/>
                                  <a:pt x="143" y="191"/>
                                  <a:pt x="146" y="189"/>
                                </a:cubicBezTo>
                                <a:cubicBezTo>
                                  <a:pt x="143" y="192"/>
                                  <a:pt x="140" y="195"/>
                                  <a:pt x="137" y="197"/>
                                </a:cubicBezTo>
                                <a:cubicBezTo>
                                  <a:pt x="135" y="199"/>
                                  <a:pt x="133" y="200"/>
                                  <a:pt x="130" y="202"/>
                                </a:cubicBezTo>
                                <a:cubicBezTo>
                                  <a:pt x="132" y="199"/>
                                  <a:pt x="134" y="196"/>
                                  <a:pt x="137" y="194"/>
                                </a:cubicBezTo>
                                <a:close/>
                                <a:moveTo>
                                  <a:pt x="127" y="197"/>
                                </a:moveTo>
                                <a:cubicBezTo>
                                  <a:pt x="133" y="192"/>
                                  <a:pt x="138" y="187"/>
                                  <a:pt x="144" y="182"/>
                                </a:cubicBezTo>
                                <a:cubicBezTo>
                                  <a:pt x="143" y="184"/>
                                  <a:pt x="141" y="185"/>
                                  <a:pt x="140" y="187"/>
                                </a:cubicBezTo>
                                <a:cubicBezTo>
                                  <a:pt x="138" y="189"/>
                                  <a:pt x="136" y="191"/>
                                  <a:pt x="134" y="193"/>
                                </a:cubicBezTo>
                                <a:cubicBezTo>
                                  <a:pt x="133" y="193"/>
                                  <a:pt x="132" y="194"/>
                                  <a:pt x="131" y="194"/>
                                </a:cubicBezTo>
                                <a:cubicBezTo>
                                  <a:pt x="130" y="195"/>
                                  <a:pt x="128" y="196"/>
                                  <a:pt x="127" y="197"/>
                                </a:cubicBezTo>
                                <a:close/>
                                <a:moveTo>
                                  <a:pt x="144" y="188"/>
                                </a:moveTo>
                                <a:cubicBezTo>
                                  <a:pt x="147" y="184"/>
                                  <a:pt x="151" y="181"/>
                                  <a:pt x="155" y="178"/>
                                </a:cubicBezTo>
                                <a:cubicBezTo>
                                  <a:pt x="154" y="179"/>
                                  <a:pt x="154" y="180"/>
                                  <a:pt x="153" y="181"/>
                                </a:cubicBezTo>
                                <a:cubicBezTo>
                                  <a:pt x="152" y="182"/>
                                  <a:pt x="151" y="183"/>
                                  <a:pt x="151" y="184"/>
                                </a:cubicBezTo>
                                <a:cubicBezTo>
                                  <a:pt x="148" y="185"/>
                                  <a:pt x="146" y="186"/>
                                  <a:pt x="144" y="188"/>
                                </a:cubicBezTo>
                                <a:close/>
                                <a:moveTo>
                                  <a:pt x="147" y="183"/>
                                </a:moveTo>
                                <a:cubicBezTo>
                                  <a:pt x="149" y="181"/>
                                  <a:pt x="151" y="178"/>
                                  <a:pt x="154" y="176"/>
                                </a:cubicBezTo>
                                <a:cubicBezTo>
                                  <a:pt x="155" y="175"/>
                                  <a:pt x="155" y="175"/>
                                  <a:pt x="156" y="174"/>
                                </a:cubicBezTo>
                                <a:cubicBezTo>
                                  <a:pt x="153" y="177"/>
                                  <a:pt x="150" y="180"/>
                                  <a:pt x="147" y="183"/>
                                </a:cubicBezTo>
                                <a:close/>
                                <a:moveTo>
                                  <a:pt x="151" y="169"/>
                                </a:moveTo>
                                <a:cubicBezTo>
                                  <a:pt x="151" y="169"/>
                                  <a:pt x="150" y="169"/>
                                  <a:pt x="150" y="170"/>
                                </a:cubicBezTo>
                                <a:cubicBezTo>
                                  <a:pt x="148" y="171"/>
                                  <a:pt x="146" y="171"/>
                                  <a:pt x="145" y="172"/>
                                </a:cubicBezTo>
                                <a:cubicBezTo>
                                  <a:pt x="145" y="171"/>
                                  <a:pt x="146" y="171"/>
                                  <a:pt x="147" y="170"/>
                                </a:cubicBezTo>
                                <a:cubicBezTo>
                                  <a:pt x="147" y="170"/>
                                  <a:pt x="148" y="169"/>
                                  <a:pt x="148" y="169"/>
                                </a:cubicBezTo>
                                <a:cubicBezTo>
                                  <a:pt x="149" y="169"/>
                                  <a:pt x="149" y="169"/>
                                  <a:pt x="149" y="169"/>
                                </a:cubicBezTo>
                                <a:cubicBezTo>
                                  <a:pt x="152" y="167"/>
                                  <a:pt x="154" y="165"/>
                                  <a:pt x="157" y="163"/>
                                </a:cubicBezTo>
                                <a:cubicBezTo>
                                  <a:pt x="155" y="165"/>
                                  <a:pt x="153" y="167"/>
                                  <a:pt x="151" y="169"/>
                                </a:cubicBezTo>
                                <a:close/>
                                <a:moveTo>
                                  <a:pt x="159" y="173"/>
                                </a:moveTo>
                                <a:cubicBezTo>
                                  <a:pt x="160" y="173"/>
                                  <a:pt x="160" y="172"/>
                                  <a:pt x="160" y="172"/>
                                </a:cubicBezTo>
                                <a:cubicBezTo>
                                  <a:pt x="160" y="173"/>
                                  <a:pt x="159" y="174"/>
                                  <a:pt x="159" y="176"/>
                                </a:cubicBezTo>
                                <a:cubicBezTo>
                                  <a:pt x="158" y="176"/>
                                  <a:pt x="157" y="177"/>
                                  <a:pt x="157" y="177"/>
                                </a:cubicBezTo>
                                <a:cubicBezTo>
                                  <a:pt x="158" y="176"/>
                                  <a:pt x="158" y="175"/>
                                  <a:pt x="159" y="173"/>
                                </a:cubicBezTo>
                                <a:close/>
                                <a:moveTo>
                                  <a:pt x="160" y="177"/>
                                </a:moveTo>
                                <a:cubicBezTo>
                                  <a:pt x="166" y="171"/>
                                  <a:pt x="172" y="165"/>
                                  <a:pt x="179" y="160"/>
                                </a:cubicBezTo>
                                <a:cubicBezTo>
                                  <a:pt x="178" y="161"/>
                                  <a:pt x="177" y="161"/>
                                  <a:pt x="177" y="162"/>
                                </a:cubicBezTo>
                                <a:cubicBezTo>
                                  <a:pt x="172" y="167"/>
                                  <a:pt x="168" y="171"/>
                                  <a:pt x="163" y="175"/>
                                </a:cubicBezTo>
                                <a:cubicBezTo>
                                  <a:pt x="162" y="176"/>
                                  <a:pt x="161" y="176"/>
                                  <a:pt x="160" y="177"/>
                                </a:cubicBezTo>
                                <a:cubicBezTo>
                                  <a:pt x="160" y="177"/>
                                  <a:pt x="160" y="177"/>
                                  <a:pt x="160" y="177"/>
                                </a:cubicBezTo>
                                <a:close/>
                                <a:moveTo>
                                  <a:pt x="162" y="172"/>
                                </a:moveTo>
                                <a:cubicBezTo>
                                  <a:pt x="163" y="170"/>
                                  <a:pt x="165" y="167"/>
                                  <a:pt x="166" y="165"/>
                                </a:cubicBezTo>
                                <a:cubicBezTo>
                                  <a:pt x="167" y="164"/>
                                  <a:pt x="168" y="163"/>
                                  <a:pt x="169" y="162"/>
                                </a:cubicBezTo>
                                <a:cubicBezTo>
                                  <a:pt x="173" y="160"/>
                                  <a:pt x="177" y="158"/>
                                  <a:pt x="180" y="156"/>
                                </a:cubicBezTo>
                                <a:cubicBezTo>
                                  <a:pt x="174" y="161"/>
                                  <a:pt x="168" y="166"/>
                                  <a:pt x="162" y="172"/>
                                </a:cubicBezTo>
                                <a:close/>
                                <a:moveTo>
                                  <a:pt x="183" y="158"/>
                                </a:moveTo>
                                <a:cubicBezTo>
                                  <a:pt x="183" y="158"/>
                                  <a:pt x="184" y="157"/>
                                  <a:pt x="184" y="157"/>
                                </a:cubicBezTo>
                                <a:cubicBezTo>
                                  <a:pt x="183" y="159"/>
                                  <a:pt x="181" y="160"/>
                                  <a:pt x="180" y="162"/>
                                </a:cubicBezTo>
                                <a:cubicBezTo>
                                  <a:pt x="180" y="162"/>
                                  <a:pt x="180" y="162"/>
                                  <a:pt x="179" y="163"/>
                                </a:cubicBezTo>
                                <a:cubicBezTo>
                                  <a:pt x="181" y="161"/>
                                  <a:pt x="182" y="159"/>
                                  <a:pt x="183" y="158"/>
                                </a:cubicBezTo>
                                <a:close/>
                                <a:moveTo>
                                  <a:pt x="182" y="154"/>
                                </a:moveTo>
                                <a:cubicBezTo>
                                  <a:pt x="182" y="154"/>
                                  <a:pt x="182" y="154"/>
                                  <a:pt x="182" y="154"/>
                                </a:cubicBezTo>
                                <a:cubicBezTo>
                                  <a:pt x="182" y="154"/>
                                  <a:pt x="182" y="153"/>
                                  <a:pt x="181" y="153"/>
                                </a:cubicBezTo>
                                <a:cubicBezTo>
                                  <a:pt x="179" y="154"/>
                                  <a:pt x="177" y="155"/>
                                  <a:pt x="174" y="157"/>
                                </a:cubicBezTo>
                                <a:cubicBezTo>
                                  <a:pt x="178" y="154"/>
                                  <a:pt x="181" y="150"/>
                                  <a:pt x="184" y="147"/>
                                </a:cubicBezTo>
                                <a:cubicBezTo>
                                  <a:pt x="186" y="146"/>
                                  <a:pt x="187" y="145"/>
                                  <a:pt x="189" y="144"/>
                                </a:cubicBezTo>
                                <a:cubicBezTo>
                                  <a:pt x="189" y="144"/>
                                  <a:pt x="189" y="144"/>
                                  <a:pt x="189" y="144"/>
                                </a:cubicBezTo>
                                <a:cubicBezTo>
                                  <a:pt x="189" y="145"/>
                                  <a:pt x="189" y="145"/>
                                  <a:pt x="189" y="146"/>
                                </a:cubicBezTo>
                                <a:cubicBezTo>
                                  <a:pt x="187" y="149"/>
                                  <a:pt x="185" y="152"/>
                                  <a:pt x="182" y="154"/>
                                </a:cubicBezTo>
                                <a:close/>
                                <a:moveTo>
                                  <a:pt x="189" y="133"/>
                                </a:moveTo>
                                <a:cubicBezTo>
                                  <a:pt x="188" y="133"/>
                                  <a:pt x="188" y="132"/>
                                  <a:pt x="188" y="132"/>
                                </a:cubicBezTo>
                                <a:cubicBezTo>
                                  <a:pt x="189" y="131"/>
                                  <a:pt x="191" y="130"/>
                                  <a:pt x="192" y="129"/>
                                </a:cubicBezTo>
                                <a:cubicBezTo>
                                  <a:pt x="191" y="130"/>
                                  <a:pt x="190" y="132"/>
                                  <a:pt x="189" y="133"/>
                                </a:cubicBezTo>
                                <a:close/>
                                <a:moveTo>
                                  <a:pt x="193" y="152"/>
                                </a:moveTo>
                                <a:cubicBezTo>
                                  <a:pt x="193" y="152"/>
                                  <a:pt x="193" y="152"/>
                                  <a:pt x="194" y="151"/>
                                </a:cubicBezTo>
                                <a:cubicBezTo>
                                  <a:pt x="196" y="149"/>
                                  <a:pt x="197" y="147"/>
                                  <a:pt x="199" y="145"/>
                                </a:cubicBezTo>
                                <a:cubicBezTo>
                                  <a:pt x="199" y="145"/>
                                  <a:pt x="199" y="145"/>
                                  <a:pt x="199" y="145"/>
                                </a:cubicBezTo>
                                <a:cubicBezTo>
                                  <a:pt x="197" y="148"/>
                                  <a:pt x="195" y="150"/>
                                  <a:pt x="193" y="152"/>
                                </a:cubicBezTo>
                                <a:close/>
                                <a:moveTo>
                                  <a:pt x="197" y="143"/>
                                </a:moveTo>
                                <a:cubicBezTo>
                                  <a:pt x="200" y="139"/>
                                  <a:pt x="203" y="134"/>
                                  <a:pt x="206" y="130"/>
                                </a:cubicBezTo>
                                <a:cubicBezTo>
                                  <a:pt x="205" y="132"/>
                                  <a:pt x="203" y="135"/>
                                  <a:pt x="201" y="138"/>
                                </a:cubicBezTo>
                                <a:cubicBezTo>
                                  <a:pt x="201" y="138"/>
                                  <a:pt x="200" y="139"/>
                                  <a:pt x="200" y="139"/>
                                </a:cubicBezTo>
                                <a:cubicBezTo>
                                  <a:pt x="199" y="141"/>
                                  <a:pt x="198" y="142"/>
                                  <a:pt x="197" y="143"/>
                                </a:cubicBezTo>
                                <a:close/>
                                <a:moveTo>
                                  <a:pt x="200" y="142"/>
                                </a:moveTo>
                                <a:cubicBezTo>
                                  <a:pt x="201" y="140"/>
                                  <a:pt x="203" y="138"/>
                                  <a:pt x="204" y="136"/>
                                </a:cubicBezTo>
                                <a:cubicBezTo>
                                  <a:pt x="207" y="132"/>
                                  <a:pt x="211" y="128"/>
                                  <a:pt x="214" y="124"/>
                                </a:cubicBezTo>
                                <a:cubicBezTo>
                                  <a:pt x="214" y="124"/>
                                  <a:pt x="214" y="124"/>
                                  <a:pt x="214" y="124"/>
                                </a:cubicBezTo>
                                <a:cubicBezTo>
                                  <a:pt x="214" y="124"/>
                                  <a:pt x="214" y="123"/>
                                  <a:pt x="215" y="123"/>
                                </a:cubicBezTo>
                                <a:cubicBezTo>
                                  <a:pt x="215" y="122"/>
                                  <a:pt x="216" y="122"/>
                                  <a:pt x="217" y="121"/>
                                </a:cubicBezTo>
                                <a:cubicBezTo>
                                  <a:pt x="217" y="121"/>
                                  <a:pt x="217" y="121"/>
                                  <a:pt x="217" y="121"/>
                                </a:cubicBezTo>
                                <a:cubicBezTo>
                                  <a:pt x="217" y="121"/>
                                  <a:pt x="217" y="121"/>
                                  <a:pt x="217" y="122"/>
                                </a:cubicBezTo>
                                <a:cubicBezTo>
                                  <a:pt x="217" y="122"/>
                                  <a:pt x="217" y="122"/>
                                  <a:pt x="217" y="122"/>
                                </a:cubicBezTo>
                                <a:cubicBezTo>
                                  <a:pt x="212" y="129"/>
                                  <a:pt x="206" y="136"/>
                                  <a:pt x="200" y="143"/>
                                </a:cubicBezTo>
                                <a:cubicBezTo>
                                  <a:pt x="200" y="143"/>
                                  <a:pt x="200" y="142"/>
                                  <a:pt x="200" y="142"/>
                                </a:cubicBezTo>
                                <a:close/>
                                <a:moveTo>
                                  <a:pt x="215" y="120"/>
                                </a:moveTo>
                                <a:cubicBezTo>
                                  <a:pt x="213" y="122"/>
                                  <a:pt x="212" y="124"/>
                                  <a:pt x="210" y="126"/>
                                </a:cubicBezTo>
                                <a:cubicBezTo>
                                  <a:pt x="211" y="125"/>
                                  <a:pt x="211" y="124"/>
                                  <a:pt x="211" y="124"/>
                                </a:cubicBezTo>
                                <a:cubicBezTo>
                                  <a:pt x="213" y="122"/>
                                  <a:pt x="214" y="121"/>
                                  <a:pt x="215" y="120"/>
                                </a:cubicBezTo>
                                <a:cubicBezTo>
                                  <a:pt x="215" y="120"/>
                                  <a:pt x="215" y="120"/>
                                  <a:pt x="215" y="120"/>
                                </a:cubicBezTo>
                                <a:close/>
                                <a:moveTo>
                                  <a:pt x="214" y="115"/>
                                </a:moveTo>
                                <a:cubicBezTo>
                                  <a:pt x="214" y="116"/>
                                  <a:pt x="214" y="116"/>
                                  <a:pt x="213" y="116"/>
                                </a:cubicBezTo>
                                <a:cubicBezTo>
                                  <a:pt x="213" y="116"/>
                                  <a:pt x="213" y="116"/>
                                  <a:pt x="213" y="116"/>
                                </a:cubicBezTo>
                                <a:cubicBezTo>
                                  <a:pt x="214" y="115"/>
                                  <a:pt x="214" y="114"/>
                                  <a:pt x="215" y="113"/>
                                </a:cubicBezTo>
                                <a:cubicBezTo>
                                  <a:pt x="215" y="113"/>
                                  <a:pt x="216" y="113"/>
                                  <a:pt x="216" y="112"/>
                                </a:cubicBezTo>
                                <a:cubicBezTo>
                                  <a:pt x="216" y="113"/>
                                  <a:pt x="215" y="114"/>
                                  <a:pt x="214" y="115"/>
                                </a:cubicBezTo>
                                <a:close/>
                                <a:moveTo>
                                  <a:pt x="210" y="109"/>
                                </a:moveTo>
                                <a:cubicBezTo>
                                  <a:pt x="210" y="109"/>
                                  <a:pt x="210" y="108"/>
                                  <a:pt x="210" y="108"/>
                                </a:cubicBezTo>
                                <a:cubicBezTo>
                                  <a:pt x="213" y="107"/>
                                  <a:pt x="216" y="105"/>
                                  <a:pt x="219" y="103"/>
                                </a:cubicBezTo>
                                <a:cubicBezTo>
                                  <a:pt x="219" y="104"/>
                                  <a:pt x="219" y="104"/>
                                  <a:pt x="219" y="104"/>
                                </a:cubicBezTo>
                                <a:cubicBezTo>
                                  <a:pt x="216" y="106"/>
                                  <a:pt x="213" y="107"/>
                                  <a:pt x="210" y="109"/>
                                </a:cubicBezTo>
                                <a:close/>
                                <a:moveTo>
                                  <a:pt x="218" y="101"/>
                                </a:moveTo>
                                <a:cubicBezTo>
                                  <a:pt x="218" y="100"/>
                                  <a:pt x="217" y="100"/>
                                  <a:pt x="217" y="100"/>
                                </a:cubicBezTo>
                                <a:cubicBezTo>
                                  <a:pt x="211" y="103"/>
                                  <a:pt x="205" y="106"/>
                                  <a:pt x="199" y="110"/>
                                </a:cubicBezTo>
                                <a:cubicBezTo>
                                  <a:pt x="200" y="108"/>
                                  <a:pt x="201" y="107"/>
                                  <a:pt x="202" y="105"/>
                                </a:cubicBezTo>
                                <a:cubicBezTo>
                                  <a:pt x="207" y="103"/>
                                  <a:pt x="213" y="100"/>
                                  <a:pt x="217" y="97"/>
                                </a:cubicBezTo>
                                <a:cubicBezTo>
                                  <a:pt x="218" y="98"/>
                                  <a:pt x="218" y="98"/>
                                  <a:pt x="218" y="98"/>
                                </a:cubicBezTo>
                                <a:cubicBezTo>
                                  <a:pt x="218" y="99"/>
                                  <a:pt x="218" y="100"/>
                                  <a:pt x="218" y="100"/>
                                </a:cubicBezTo>
                                <a:cubicBezTo>
                                  <a:pt x="218" y="101"/>
                                  <a:pt x="218" y="101"/>
                                  <a:pt x="218" y="101"/>
                                </a:cubicBezTo>
                                <a:close/>
                                <a:moveTo>
                                  <a:pt x="199" y="95"/>
                                </a:moveTo>
                                <a:cubicBezTo>
                                  <a:pt x="199" y="94"/>
                                  <a:pt x="200" y="94"/>
                                  <a:pt x="200" y="94"/>
                                </a:cubicBezTo>
                                <a:cubicBezTo>
                                  <a:pt x="200" y="93"/>
                                  <a:pt x="201" y="93"/>
                                  <a:pt x="202" y="93"/>
                                </a:cubicBezTo>
                                <a:cubicBezTo>
                                  <a:pt x="201" y="93"/>
                                  <a:pt x="200" y="94"/>
                                  <a:pt x="199" y="95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198" y="89"/>
                                  <a:pt x="195" y="90"/>
                                  <a:pt x="193" y="91"/>
                                </a:cubicBezTo>
                                <a:cubicBezTo>
                                  <a:pt x="194" y="90"/>
                                  <a:pt x="195" y="89"/>
                                  <a:pt x="196" y="88"/>
                                </a:cubicBezTo>
                                <a:cubicBezTo>
                                  <a:pt x="199" y="87"/>
                                  <a:pt x="201" y="86"/>
                                  <a:pt x="203" y="85"/>
                                </a:cubicBezTo>
                                <a:cubicBezTo>
                                  <a:pt x="202" y="86"/>
                                  <a:pt x="201" y="87"/>
                                  <a:pt x="201" y="88"/>
                                </a:cubicBezTo>
                                <a:close/>
                                <a:moveTo>
                                  <a:pt x="199" y="82"/>
                                </a:moveTo>
                                <a:cubicBezTo>
                                  <a:pt x="199" y="82"/>
                                  <a:pt x="199" y="81"/>
                                  <a:pt x="199" y="81"/>
                                </a:cubicBezTo>
                                <a:cubicBezTo>
                                  <a:pt x="200" y="81"/>
                                  <a:pt x="200" y="80"/>
                                  <a:pt x="199" y="80"/>
                                </a:cubicBezTo>
                                <a:cubicBezTo>
                                  <a:pt x="202" y="78"/>
                                  <a:pt x="206" y="77"/>
                                  <a:pt x="209" y="75"/>
                                </a:cubicBezTo>
                                <a:cubicBezTo>
                                  <a:pt x="210" y="75"/>
                                  <a:pt x="209" y="73"/>
                                  <a:pt x="208" y="74"/>
                                </a:cubicBezTo>
                                <a:cubicBezTo>
                                  <a:pt x="206" y="75"/>
                                  <a:pt x="204" y="76"/>
                                  <a:pt x="202" y="76"/>
                                </a:cubicBezTo>
                                <a:cubicBezTo>
                                  <a:pt x="202" y="76"/>
                                  <a:pt x="202" y="76"/>
                                  <a:pt x="202" y="76"/>
                                </a:cubicBezTo>
                                <a:cubicBezTo>
                                  <a:pt x="203" y="75"/>
                                  <a:pt x="204" y="75"/>
                                  <a:pt x="205" y="75"/>
                                </a:cubicBezTo>
                                <a:cubicBezTo>
                                  <a:pt x="207" y="74"/>
                                  <a:pt x="209" y="73"/>
                                  <a:pt x="210" y="72"/>
                                </a:cubicBezTo>
                                <a:cubicBezTo>
                                  <a:pt x="211" y="74"/>
                                  <a:pt x="211" y="76"/>
                                  <a:pt x="212" y="77"/>
                                </a:cubicBezTo>
                                <a:cubicBezTo>
                                  <a:pt x="207" y="79"/>
                                  <a:pt x="203" y="80"/>
                                  <a:pt x="199" y="82"/>
                                </a:cubicBezTo>
                                <a:close/>
                                <a:moveTo>
                                  <a:pt x="201" y="74"/>
                                </a:moveTo>
                                <a:cubicBezTo>
                                  <a:pt x="200" y="75"/>
                                  <a:pt x="199" y="75"/>
                                  <a:pt x="198" y="76"/>
                                </a:cubicBezTo>
                                <a:cubicBezTo>
                                  <a:pt x="200" y="74"/>
                                  <a:pt x="202" y="73"/>
                                  <a:pt x="203" y="72"/>
                                </a:cubicBezTo>
                                <a:cubicBezTo>
                                  <a:pt x="203" y="73"/>
                                  <a:pt x="202" y="73"/>
                                  <a:pt x="201" y="74"/>
                                </a:cubicBezTo>
                                <a:close/>
                                <a:moveTo>
                                  <a:pt x="187" y="77"/>
                                </a:moveTo>
                                <a:cubicBezTo>
                                  <a:pt x="184" y="78"/>
                                  <a:pt x="180" y="80"/>
                                  <a:pt x="176" y="81"/>
                                </a:cubicBezTo>
                                <a:cubicBezTo>
                                  <a:pt x="184" y="76"/>
                                  <a:pt x="192" y="72"/>
                                  <a:pt x="200" y="70"/>
                                </a:cubicBezTo>
                                <a:cubicBezTo>
                                  <a:pt x="196" y="72"/>
                                  <a:pt x="192" y="75"/>
                                  <a:pt x="187" y="77"/>
                                </a:cubicBezTo>
                                <a:close/>
                                <a:moveTo>
                                  <a:pt x="186" y="66"/>
                                </a:moveTo>
                                <a:cubicBezTo>
                                  <a:pt x="181" y="68"/>
                                  <a:pt x="177" y="70"/>
                                  <a:pt x="172" y="72"/>
                                </a:cubicBezTo>
                                <a:cubicBezTo>
                                  <a:pt x="171" y="73"/>
                                  <a:pt x="170" y="73"/>
                                  <a:pt x="169" y="73"/>
                                </a:cubicBezTo>
                                <a:cubicBezTo>
                                  <a:pt x="175" y="70"/>
                                  <a:pt x="181" y="67"/>
                                  <a:pt x="187" y="65"/>
                                </a:cubicBezTo>
                                <a:cubicBezTo>
                                  <a:pt x="186" y="65"/>
                                  <a:pt x="186" y="66"/>
                                  <a:pt x="186" y="66"/>
                                </a:cubicBezTo>
                                <a:close/>
                                <a:moveTo>
                                  <a:pt x="171" y="69"/>
                                </a:moveTo>
                                <a:cubicBezTo>
                                  <a:pt x="169" y="69"/>
                                  <a:pt x="167" y="70"/>
                                  <a:pt x="165" y="71"/>
                                </a:cubicBezTo>
                                <a:cubicBezTo>
                                  <a:pt x="165" y="71"/>
                                  <a:pt x="165" y="71"/>
                                  <a:pt x="165" y="71"/>
                                </a:cubicBezTo>
                                <a:cubicBezTo>
                                  <a:pt x="166" y="70"/>
                                  <a:pt x="167" y="69"/>
                                  <a:pt x="168" y="68"/>
                                </a:cubicBezTo>
                                <a:cubicBezTo>
                                  <a:pt x="171" y="66"/>
                                  <a:pt x="174" y="64"/>
                                  <a:pt x="177" y="63"/>
                                </a:cubicBezTo>
                                <a:cubicBezTo>
                                  <a:pt x="175" y="65"/>
                                  <a:pt x="173" y="67"/>
                                  <a:pt x="171" y="69"/>
                                </a:cubicBezTo>
                                <a:close/>
                                <a:moveTo>
                                  <a:pt x="157" y="63"/>
                                </a:moveTo>
                                <a:cubicBezTo>
                                  <a:pt x="156" y="64"/>
                                  <a:pt x="155" y="64"/>
                                  <a:pt x="153" y="65"/>
                                </a:cubicBezTo>
                                <a:cubicBezTo>
                                  <a:pt x="154" y="64"/>
                                  <a:pt x="156" y="63"/>
                                  <a:pt x="157" y="62"/>
                                </a:cubicBezTo>
                                <a:cubicBezTo>
                                  <a:pt x="158" y="61"/>
                                  <a:pt x="159" y="61"/>
                                  <a:pt x="161" y="60"/>
                                </a:cubicBezTo>
                                <a:cubicBezTo>
                                  <a:pt x="159" y="61"/>
                                  <a:pt x="158" y="62"/>
                                  <a:pt x="157" y="63"/>
                                </a:cubicBezTo>
                                <a:close/>
                                <a:moveTo>
                                  <a:pt x="157" y="71"/>
                                </a:moveTo>
                                <a:cubicBezTo>
                                  <a:pt x="159" y="70"/>
                                  <a:pt x="162" y="69"/>
                                  <a:pt x="164" y="68"/>
                                </a:cubicBezTo>
                                <a:cubicBezTo>
                                  <a:pt x="162" y="69"/>
                                  <a:pt x="159" y="71"/>
                                  <a:pt x="157" y="73"/>
                                </a:cubicBezTo>
                                <a:cubicBezTo>
                                  <a:pt x="156" y="73"/>
                                  <a:pt x="154" y="73"/>
                                  <a:pt x="153" y="73"/>
                                </a:cubicBezTo>
                                <a:cubicBezTo>
                                  <a:pt x="154" y="72"/>
                                  <a:pt x="155" y="72"/>
                                  <a:pt x="157" y="71"/>
                                </a:cubicBezTo>
                                <a:close/>
                                <a:moveTo>
                                  <a:pt x="146" y="72"/>
                                </a:moveTo>
                                <a:cubicBezTo>
                                  <a:pt x="145" y="72"/>
                                  <a:pt x="144" y="73"/>
                                  <a:pt x="144" y="73"/>
                                </a:cubicBezTo>
                                <a:cubicBezTo>
                                  <a:pt x="145" y="72"/>
                                  <a:pt x="145" y="71"/>
                                  <a:pt x="146" y="70"/>
                                </a:cubicBezTo>
                                <a:cubicBezTo>
                                  <a:pt x="147" y="69"/>
                                  <a:pt x="148" y="68"/>
                                  <a:pt x="149" y="67"/>
                                </a:cubicBezTo>
                                <a:cubicBezTo>
                                  <a:pt x="151" y="67"/>
                                  <a:pt x="152" y="67"/>
                                  <a:pt x="153" y="66"/>
                                </a:cubicBezTo>
                                <a:cubicBezTo>
                                  <a:pt x="151" y="68"/>
                                  <a:pt x="149" y="70"/>
                                  <a:pt x="146" y="72"/>
                                </a:cubicBezTo>
                                <a:close/>
                                <a:moveTo>
                                  <a:pt x="145" y="67"/>
                                </a:moveTo>
                                <a:cubicBezTo>
                                  <a:pt x="147" y="65"/>
                                  <a:pt x="150" y="63"/>
                                  <a:pt x="152" y="61"/>
                                </a:cubicBezTo>
                                <a:cubicBezTo>
                                  <a:pt x="151" y="62"/>
                                  <a:pt x="149" y="63"/>
                                  <a:pt x="148" y="65"/>
                                </a:cubicBezTo>
                                <a:cubicBezTo>
                                  <a:pt x="147" y="65"/>
                                  <a:pt x="146" y="66"/>
                                  <a:pt x="145" y="67"/>
                                </a:cubicBezTo>
                                <a:cubicBezTo>
                                  <a:pt x="145" y="67"/>
                                  <a:pt x="145" y="67"/>
                                  <a:pt x="145" y="67"/>
                                </a:cubicBezTo>
                                <a:close/>
                                <a:moveTo>
                                  <a:pt x="138" y="68"/>
                                </a:moveTo>
                                <a:cubicBezTo>
                                  <a:pt x="137" y="68"/>
                                  <a:pt x="137" y="69"/>
                                  <a:pt x="138" y="69"/>
                                </a:cubicBezTo>
                                <a:cubicBezTo>
                                  <a:pt x="136" y="71"/>
                                  <a:pt x="133" y="73"/>
                                  <a:pt x="131" y="75"/>
                                </a:cubicBezTo>
                                <a:cubicBezTo>
                                  <a:pt x="132" y="73"/>
                                  <a:pt x="133" y="71"/>
                                  <a:pt x="134" y="68"/>
                                </a:cubicBezTo>
                                <a:cubicBezTo>
                                  <a:pt x="134" y="68"/>
                                  <a:pt x="134" y="68"/>
                                  <a:pt x="134" y="67"/>
                                </a:cubicBezTo>
                                <a:cubicBezTo>
                                  <a:pt x="138" y="65"/>
                                  <a:pt x="143" y="62"/>
                                  <a:pt x="147" y="60"/>
                                </a:cubicBezTo>
                                <a:cubicBezTo>
                                  <a:pt x="149" y="59"/>
                                  <a:pt x="151" y="58"/>
                                  <a:pt x="154" y="57"/>
                                </a:cubicBezTo>
                                <a:cubicBezTo>
                                  <a:pt x="154" y="57"/>
                                  <a:pt x="154" y="57"/>
                                  <a:pt x="153" y="58"/>
                                </a:cubicBezTo>
                                <a:cubicBezTo>
                                  <a:pt x="148" y="61"/>
                                  <a:pt x="143" y="64"/>
                                  <a:pt x="138" y="68"/>
                                </a:cubicBezTo>
                                <a:close/>
                                <a:moveTo>
                                  <a:pt x="144" y="53"/>
                                </a:moveTo>
                                <a:cubicBezTo>
                                  <a:pt x="140" y="55"/>
                                  <a:pt x="136" y="57"/>
                                  <a:pt x="132" y="60"/>
                                </a:cubicBezTo>
                                <a:cubicBezTo>
                                  <a:pt x="133" y="59"/>
                                  <a:pt x="135" y="57"/>
                                  <a:pt x="136" y="56"/>
                                </a:cubicBezTo>
                                <a:cubicBezTo>
                                  <a:pt x="140" y="54"/>
                                  <a:pt x="143" y="52"/>
                                  <a:pt x="147" y="50"/>
                                </a:cubicBezTo>
                                <a:cubicBezTo>
                                  <a:pt x="147" y="50"/>
                                  <a:pt x="148" y="50"/>
                                  <a:pt x="149" y="50"/>
                                </a:cubicBezTo>
                                <a:cubicBezTo>
                                  <a:pt x="147" y="51"/>
                                  <a:pt x="146" y="52"/>
                                  <a:pt x="144" y="53"/>
                                </a:cubicBezTo>
                                <a:close/>
                                <a:moveTo>
                                  <a:pt x="132" y="55"/>
                                </a:moveTo>
                                <a:cubicBezTo>
                                  <a:pt x="133" y="55"/>
                                  <a:pt x="135" y="54"/>
                                  <a:pt x="136" y="54"/>
                                </a:cubicBezTo>
                                <a:cubicBezTo>
                                  <a:pt x="135" y="55"/>
                                  <a:pt x="134" y="55"/>
                                  <a:pt x="134" y="56"/>
                                </a:cubicBezTo>
                                <a:cubicBezTo>
                                  <a:pt x="133" y="56"/>
                                  <a:pt x="132" y="57"/>
                                  <a:pt x="132" y="57"/>
                                </a:cubicBezTo>
                                <a:cubicBezTo>
                                  <a:pt x="132" y="57"/>
                                  <a:pt x="132" y="57"/>
                                  <a:pt x="132" y="56"/>
                                </a:cubicBezTo>
                                <a:cubicBezTo>
                                  <a:pt x="133" y="56"/>
                                  <a:pt x="132" y="56"/>
                                  <a:pt x="132" y="55"/>
                                </a:cubicBezTo>
                                <a:close/>
                                <a:moveTo>
                                  <a:pt x="142" y="49"/>
                                </a:moveTo>
                                <a:cubicBezTo>
                                  <a:pt x="140" y="50"/>
                                  <a:pt x="137" y="51"/>
                                  <a:pt x="135" y="52"/>
                                </a:cubicBezTo>
                                <a:cubicBezTo>
                                  <a:pt x="138" y="49"/>
                                  <a:pt x="141" y="47"/>
                                  <a:pt x="145" y="45"/>
                                </a:cubicBezTo>
                                <a:cubicBezTo>
                                  <a:pt x="147" y="44"/>
                                  <a:pt x="149" y="44"/>
                                  <a:pt x="151" y="43"/>
                                </a:cubicBezTo>
                                <a:cubicBezTo>
                                  <a:pt x="148" y="45"/>
                                  <a:pt x="146" y="47"/>
                                  <a:pt x="143" y="49"/>
                                </a:cubicBezTo>
                                <a:cubicBezTo>
                                  <a:pt x="143" y="49"/>
                                  <a:pt x="142" y="49"/>
                                  <a:pt x="142" y="49"/>
                                </a:cubicBezTo>
                                <a:close/>
                                <a:moveTo>
                                  <a:pt x="131" y="53"/>
                                </a:moveTo>
                                <a:cubicBezTo>
                                  <a:pt x="131" y="53"/>
                                  <a:pt x="131" y="53"/>
                                  <a:pt x="131" y="53"/>
                                </a:cubicBezTo>
                                <a:cubicBezTo>
                                  <a:pt x="131" y="53"/>
                                  <a:pt x="130" y="53"/>
                                  <a:pt x="130" y="53"/>
                                </a:cubicBezTo>
                                <a:cubicBezTo>
                                  <a:pt x="130" y="53"/>
                                  <a:pt x="130" y="53"/>
                                  <a:pt x="130" y="53"/>
                                </a:cubicBezTo>
                                <a:cubicBezTo>
                                  <a:pt x="134" y="51"/>
                                  <a:pt x="137" y="48"/>
                                  <a:pt x="141" y="46"/>
                                </a:cubicBezTo>
                                <a:cubicBezTo>
                                  <a:pt x="138" y="48"/>
                                  <a:pt x="134" y="50"/>
                                  <a:pt x="131" y="53"/>
                                </a:cubicBezTo>
                                <a:close/>
                                <a:moveTo>
                                  <a:pt x="127" y="54"/>
                                </a:moveTo>
                                <a:cubicBezTo>
                                  <a:pt x="127" y="54"/>
                                  <a:pt x="127" y="53"/>
                                  <a:pt x="127" y="53"/>
                                </a:cubicBezTo>
                                <a:cubicBezTo>
                                  <a:pt x="128" y="52"/>
                                  <a:pt x="129" y="52"/>
                                  <a:pt x="130" y="51"/>
                                </a:cubicBezTo>
                                <a:cubicBezTo>
                                  <a:pt x="132" y="49"/>
                                  <a:pt x="135" y="48"/>
                                  <a:pt x="137" y="46"/>
                                </a:cubicBezTo>
                                <a:cubicBezTo>
                                  <a:pt x="137" y="46"/>
                                  <a:pt x="137" y="46"/>
                                  <a:pt x="137" y="46"/>
                                </a:cubicBezTo>
                                <a:cubicBezTo>
                                  <a:pt x="134" y="49"/>
                                  <a:pt x="130" y="51"/>
                                  <a:pt x="127" y="54"/>
                                </a:cubicBezTo>
                                <a:close/>
                                <a:moveTo>
                                  <a:pt x="127" y="66"/>
                                </a:moveTo>
                                <a:cubicBezTo>
                                  <a:pt x="126" y="68"/>
                                  <a:pt x="125" y="69"/>
                                  <a:pt x="124" y="71"/>
                                </a:cubicBezTo>
                                <a:cubicBezTo>
                                  <a:pt x="123" y="71"/>
                                  <a:pt x="123" y="72"/>
                                  <a:pt x="122" y="72"/>
                                </a:cubicBezTo>
                                <a:cubicBezTo>
                                  <a:pt x="123" y="71"/>
                                  <a:pt x="124" y="69"/>
                                  <a:pt x="124" y="68"/>
                                </a:cubicBezTo>
                                <a:cubicBezTo>
                                  <a:pt x="125" y="67"/>
                                  <a:pt x="126" y="67"/>
                                  <a:pt x="127" y="66"/>
                                </a:cubicBezTo>
                                <a:close/>
                                <a:moveTo>
                                  <a:pt x="121" y="67"/>
                                </a:moveTo>
                                <a:cubicBezTo>
                                  <a:pt x="122" y="66"/>
                                  <a:pt x="122" y="66"/>
                                  <a:pt x="123" y="66"/>
                                </a:cubicBezTo>
                                <a:cubicBezTo>
                                  <a:pt x="122" y="67"/>
                                  <a:pt x="122" y="67"/>
                                  <a:pt x="121" y="68"/>
                                </a:cubicBezTo>
                                <a:cubicBezTo>
                                  <a:pt x="121" y="68"/>
                                  <a:pt x="121" y="68"/>
                                  <a:pt x="121" y="68"/>
                                </a:cubicBezTo>
                                <a:cubicBezTo>
                                  <a:pt x="121" y="68"/>
                                  <a:pt x="121" y="67"/>
                                  <a:pt x="121" y="67"/>
                                </a:cubicBezTo>
                                <a:close/>
                                <a:moveTo>
                                  <a:pt x="122" y="76"/>
                                </a:moveTo>
                                <a:cubicBezTo>
                                  <a:pt x="123" y="74"/>
                                  <a:pt x="125" y="73"/>
                                  <a:pt x="126" y="72"/>
                                </a:cubicBezTo>
                                <a:cubicBezTo>
                                  <a:pt x="128" y="71"/>
                                  <a:pt x="129" y="71"/>
                                  <a:pt x="130" y="70"/>
                                </a:cubicBezTo>
                                <a:cubicBezTo>
                                  <a:pt x="123" y="77"/>
                                  <a:pt x="116" y="85"/>
                                  <a:pt x="110" y="93"/>
                                </a:cubicBezTo>
                                <a:cubicBezTo>
                                  <a:pt x="105" y="98"/>
                                  <a:pt x="100" y="102"/>
                                  <a:pt x="95" y="107"/>
                                </a:cubicBezTo>
                                <a:cubicBezTo>
                                  <a:pt x="94" y="108"/>
                                  <a:pt x="92" y="109"/>
                                  <a:pt x="90" y="110"/>
                                </a:cubicBezTo>
                                <a:cubicBezTo>
                                  <a:pt x="91" y="109"/>
                                  <a:pt x="92" y="108"/>
                                  <a:pt x="93" y="107"/>
                                </a:cubicBezTo>
                                <a:cubicBezTo>
                                  <a:pt x="98" y="101"/>
                                  <a:pt x="103" y="95"/>
                                  <a:pt x="109" y="89"/>
                                </a:cubicBezTo>
                                <a:cubicBezTo>
                                  <a:pt x="113" y="85"/>
                                  <a:pt x="118" y="81"/>
                                  <a:pt x="122" y="76"/>
                                </a:cubicBezTo>
                                <a:close/>
                                <a:moveTo>
                                  <a:pt x="117" y="61"/>
                                </a:moveTo>
                                <a:cubicBezTo>
                                  <a:pt x="116" y="62"/>
                                  <a:pt x="115" y="63"/>
                                  <a:pt x="115" y="64"/>
                                </a:cubicBezTo>
                                <a:cubicBezTo>
                                  <a:pt x="116" y="63"/>
                                  <a:pt x="117" y="62"/>
                                  <a:pt x="118" y="61"/>
                                </a:cubicBezTo>
                                <a:cubicBezTo>
                                  <a:pt x="117" y="61"/>
                                  <a:pt x="117" y="61"/>
                                  <a:pt x="117" y="61"/>
                                </a:cubicBezTo>
                                <a:close/>
                                <a:moveTo>
                                  <a:pt x="115" y="51"/>
                                </a:moveTo>
                                <a:cubicBezTo>
                                  <a:pt x="114" y="51"/>
                                  <a:pt x="113" y="52"/>
                                  <a:pt x="111" y="52"/>
                                </a:cubicBezTo>
                                <a:cubicBezTo>
                                  <a:pt x="112" y="52"/>
                                  <a:pt x="112" y="51"/>
                                  <a:pt x="113" y="51"/>
                                </a:cubicBezTo>
                                <a:cubicBezTo>
                                  <a:pt x="114" y="50"/>
                                  <a:pt x="115" y="50"/>
                                  <a:pt x="117" y="50"/>
                                </a:cubicBezTo>
                                <a:cubicBezTo>
                                  <a:pt x="116" y="50"/>
                                  <a:pt x="116" y="51"/>
                                  <a:pt x="115" y="51"/>
                                </a:cubicBezTo>
                                <a:close/>
                                <a:moveTo>
                                  <a:pt x="114" y="48"/>
                                </a:moveTo>
                                <a:cubicBezTo>
                                  <a:pt x="112" y="48"/>
                                  <a:pt x="111" y="49"/>
                                  <a:pt x="110" y="49"/>
                                </a:cubicBezTo>
                                <a:cubicBezTo>
                                  <a:pt x="112" y="48"/>
                                  <a:pt x="114" y="46"/>
                                  <a:pt x="116" y="45"/>
                                </a:cubicBezTo>
                                <a:cubicBezTo>
                                  <a:pt x="116" y="46"/>
                                  <a:pt x="115" y="47"/>
                                  <a:pt x="114" y="48"/>
                                </a:cubicBezTo>
                                <a:close/>
                                <a:moveTo>
                                  <a:pt x="106" y="50"/>
                                </a:moveTo>
                                <a:cubicBezTo>
                                  <a:pt x="105" y="50"/>
                                  <a:pt x="104" y="51"/>
                                  <a:pt x="104" y="51"/>
                                </a:cubicBezTo>
                                <a:cubicBezTo>
                                  <a:pt x="104" y="50"/>
                                  <a:pt x="105" y="49"/>
                                  <a:pt x="105" y="48"/>
                                </a:cubicBezTo>
                                <a:cubicBezTo>
                                  <a:pt x="107" y="46"/>
                                  <a:pt x="109" y="44"/>
                                  <a:pt x="111" y="43"/>
                                </a:cubicBezTo>
                                <a:cubicBezTo>
                                  <a:pt x="111" y="43"/>
                                  <a:pt x="112" y="43"/>
                                  <a:pt x="112" y="42"/>
                                </a:cubicBezTo>
                                <a:cubicBezTo>
                                  <a:pt x="112" y="42"/>
                                  <a:pt x="113" y="42"/>
                                  <a:pt x="113" y="42"/>
                                </a:cubicBezTo>
                                <a:cubicBezTo>
                                  <a:pt x="111" y="45"/>
                                  <a:pt x="108" y="47"/>
                                  <a:pt x="106" y="50"/>
                                </a:cubicBezTo>
                                <a:close/>
                                <a:moveTo>
                                  <a:pt x="106" y="45"/>
                                </a:moveTo>
                                <a:cubicBezTo>
                                  <a:pt x="106" y="44"/>
                                  <a:pt x="106" y="44"/>
                                  <a:pt x="106" y="44"/>
                                </a:cubicBezTo>
                                <a:cubicBezTo>
                                  <a:pt x="107" y="43"/>
                                  <a:pt x="108" y="43"/>
                                  <a:pt x="109" y="42"/>
                                </a:cubicBezTo>
                                <a:cubicBezTo>
                                  <a:pt x="109" y="42"/>
                                  <a:pt x="109" y="42"/>
                                  <a:pt x="109" y="42"/>
                                </a:cubicBezTo>
                                <a:cubicBezTo>
                                  <a:pt x="108" y="43"/>
                                  <a:pt x="107" y="44"/>
                                  <a:pt x="106" y="45"/>
                                </a:cubicBezTo>
                                <a:close/>
                                <a:moveTo>
                                  <a:pt x="102" y="45"/>
                                </a:moveTo>
                                <a:cubicBezTo>
                                  <a:pt x="99" y="47"/>
                                  <a:pt x="95" y="50"/>
                                  <a:pt x="92" y="52"/>
                                </a:cubicBezTo>
                                <a:cubicBezTo>
                                  <a:pt x="92" y="51"/>
                                  <a:pt x="93" y="51"/>
                                  <a:pt x="93" y="50"/>
                                </a:cubicBezTo>
                                <a:cubicBezTo>
                                  <a:pt x="93" y="50"/>
                                  <a:pt x="93" y="50"/>
                                  <a:pt x="93" y="50"/>
                                </a:cubicBezTo>
                                <a:cubicBezTo>
                                  <a:pt x="97" y="47"/>
                                  <a:pt x="100" y="45"/>
                                  <a:pt x="104" y="42"/>
                                </a:cubicBezTo>
                                <a:cubicBezTo>
                                  <a:pt x="105" y="42"/>
                                  <a:pt x="106" y="42"/>
                                  <a:pt x="107" y="42"/>
                                </a:cubicBezTo>
                                <a:cubicBezTo>
                                  <a:pt x="105" y="43"/>
                                  <a:pt x="103" y="45"/>
                                  <a:pt x="102" y="45"/>
                                </a:cubicBezTo>
                                <a:close/>
                                <a:moveTo>
                                  <a:pt x="99" y="44"/>
                                </a:moveTo>
                                <a:cubicBezTo>
                                  <a:pt x="100" y="43"/>
                                  <a:pt x="100" y="43"/>
                                  <a:pt x="101" y="42"/>
                                </a:cubicBezTo>
                                <a:cubicBezTo>
                                  <a:pt x="101" y="42"/>
                                  <a:pt x="101" y="42"/>
                                  <a:pt x="101" y="42"/>
                                </a:cubicBezTo>
                                <a:cubicBezTo>
                                  <a:pt x="101" y="43"/>
                                  <a:pt x="100" y="43"/>
                                  <a:pt x="99" y="44"/>
                                </a:cubicBezTo>
                                <a:close/>
                                <a:moveTo>
                                  <a:pt x="101" y="40"/>
                                </a:moveTo>
                                <a:cubicBezTo>
                                  <a:pt x="100" y="40"/>
                                  <a:pt x="100" y="41"/>
                                  <a:pt x="99" y="41"/>
                                </a:cubicBezTo>
                                <a:cubicBezTo>
                                  <a:pt x="99" y="41"/>
                                  <a:pt x="99" y="42"/>
                                  <a:pt x="99" y="42"/>
                                </a:cubicBezTo>
                                <a:cubicBezTo>
                                  <a:pt x="97" y="44"/>
                                  <a:pt x="95" y="46"/>
                                  <a:pt x="94" y="48"/>
                                </a:cubicBezTo>
                                <a:cubicBezTo>
                                  <a:pt x="94" y="46"/>
                                  <a:pt x="94" y="45"/>
                                  <a:pt x="95" y="44"/>
                                </a:cubicBezTo>
                                <a:cubicBezTo>
                                  <a:pt x="95" y="44"/>
                                  <a:pt x="95" y="44"/>
                                  <a:pt x="95" y="44"/>
                                </a:cubicBezTo>
                                <a:cubicBezTo>
                                  <a:pt x="98" y="41"/>
                                  <a:pt x="100" y="39"/>
                                  <a:pt x="103" y="36"/>
                                </a:cubicBezTo>
                                <a:cubicBezTo>
                                  <a:pt x="104" y="36"/>
                                  <a:pt x="104" y="36"/>
                                  <a:pt x="104" y="36"/>
                                </a:cubicBezTo>
                                <a:cubicBezTo>
                                  <a:pt x="103" y="38"/>
                                  <a:pt x="102" y="39"/>
                                  <a:pt x="101" y="40"/>
                                </a:cubicBezTo>
                                <a:close/>
                                <a:moveTo>
                                  <a:pt x="93" y="43"/>
                                </a:moveTo>
                                <a:cubicBezTo>
                                  <a:pt x="93" y="43"/>
                                  <a:pt x="92" y="43"/>
                                  <a:pt x="92" y="43"/>
                                </a:cubicBezTo>
                                <a:cubicBezTo>
                                  <a:pt x="94" y="41"/>
                                  <a:pt x="96" y="40"/>
                                  <a:pt x="98" y="38"/>
                                </a:cubicBezTo>
                                <a:cubicBezTo>
                                  <a:pt x="98" y="38"/>
                                  <a:pt x="99" y="38"/>
                                  <a:pt x="99" y="38"/>
                                </a:cubicBezTo>
                                <a:cubicBezTo>
                                  <a:pt x="97" y="39"/>
                                  <a:pt x="95" y="41"/>
                                  <a:pt x="93" y="43"/>
                                </a:cubicBezTo>
                                <a:close/>
                                <a:moveTo>
                                  <a:pt x="90" y="41"/>
                                </a:moveTo>
                                <a:cubicBezTo>
                                  <a:pt x="91" y="40"/>
                                  <a:pt x="91" y="40"/>
                                  <a:pt x="92" y="40"/>
                                </a:cubicBezTo>
                                <a:cubicBezTo>
                                  <a:pt x="92" y="40"/>
                                  <a:pt x="93" y="39"/>
                                  <a:pt x="93" y="39"/>
                                </a:cubicBezTo>
                                <a:cubicBezTo>
                                  <a:pt x="92" y="40"/>
                                  <a:pt x="91" y="40"/>
                                  <a:pt x="90" y="41"/>
                                </a:cubicBezTo>
                                <a:close/>
                                <a:moveTo>
                                  <a:pt x="82" y="40"/>
                                </a:moveTo>
                                <a:cubicBezTo>
                                  <a:pt x="80" y="41"/>
                                  <a:pt x="78" y="43"/>
                                  <a:pt x="76" y="44"/>
                                </a:cubicBezTo>
                                <a:cubicBezTo>
                                  <a:pt x="78" y="42"/>
                                  <a:pt x="80" y="40"/>
                                  <a:pt x="81" y="38"/>
                                </a:cubicBezTo>
                                <a:cubicBezTo>
                                  <a:pt x="83" y="37"/>
                                  <a:pt x="85" y="36"/>
                                  <a:pt x="86" y="35"/>
                                </a:cubicBezTo>
                                <a:cubicBezTo>
                                  <a:pt x="85" y="36"/>
                                  <a:pt x="84" y="38"/>
                                  <a:pt x="82" y="40"/>
                                </a:cubicBezTo>
                                <a:close/>
                                <a:moveTo>
                                  <a:pt x="79" y="37"/>
                                </a:moveTo>
                                <a:cubicBezTo>
                                  <a:pt x="78" y="38"/>
                                  <a:pt x="76" y="40"/>
                                  <a:pt x="74" y="41"/>
                                </a:cubicBezTo>
                                <a:cubicBezTo>
                                  <a:pt x="78" y="38"/>
                                  <a:pt x="81" y="35"/>
                                  <a:pt x="84" y="31"/>
                                </a:cubicBezTo>
                                <a:cubicBezTo>
                                  <a:pt x="85" y="30"/>
                                  <a:pt x="86" y="30"/>
                                  <a:pt x="87" y="29"/>
                                </a:cubicBezTo>
                                <a:cubicBezTo>
                                  <a:pt x="85" y="31"/>
                                  <a:pt x="84" y="32"/>
                                  <a:pt x="82" y="34"/>
                                </a:cubicBezTo>
                                <a:cubicBezTo>
                                  <a:pt x="81" y="35"/>
                                  <a:pt x="80" y="36"/>
                                  <a:pt x="79" y="37"/>
                                </a:cubicBezTo>
                                <a:close/>
                                <a:moveTo>
                                  <a:pt x="85" y="24"/>
                                </a:moveTo>
                                <a:cubicBezTo>
                                  <a:pt x="84" y="25"/>
                                  <a:pt x="83" y="25"/>
                                  <a:pt x="83" y="25"/>
                                </a:cubicBezTo>
                                <a:cubicBezTo>
                                  <a:pt x="83" y="25"/>
                                  <a:pt x="83" y="25"/>
                                  <a:pt x="83" y="25"/>
                                </a:cubicBezTo>
                                <a:cubicBezTo>
                                  <a:pt x="83" y="25"/>
                                  <a:pt x="83" y="24"/>
                                  <a:pt x="83" y="24"/>
                                </a:cubicBezTo>
                                <a:cubicBezTo>
                                  <a:pt x="83" y="24"/>
                                  <a:pt x="83" y="24"/>
                                  <a:pt x="83" y="24"/>
                                </a:cubicBezTo>
                                <a:cubicBezTo>
                                  <a:pt x="84" y="24"/>
                                  <a:pt x="86" y="23"/>
                                  <a:pt x="87" y="23"/>
                                </a:cubicBezTo>
                                <a:cubicBezTo>
                                  <a:pt x="87" y="23"/>
                                  <a:pt x="86" y="24"/>
                                  <a:pt x="85" y="24"/>
                                </a:cubicBezTo>
                                <a:close/>
                                <a:moveTo>
                                  <a:pt x="83" y="28"/>
                                </a:moveTo>
                                <a:cubicBezTo>
                                  <a:pt x="83" y="29"/>
                                  <a:pt x="82" y="29"/>
                                  <a:pt x="82" y="29"/>
                                </a:cubicBezTo>
                                <a:cubicBezTo>
                                  <a:pt x="81" y="30"/>
                                  <a:pt x="80" y="30"/>
                                  <a:pt x="79" y="31"/>
                                </a:cubicBezTo>
                                <a:cubicBezTo>
                                  <a:pt x="80" y="30"/>
                                  <a:pt x="81" y="30"/>
                                  <a:pt x="82" y="29"/>
                                </a:cubicBezTo>
                                <a:cubicBezTo>
                                  <a:pt x="82" y="29"/>
                                  <a:pt x="82" y="29"/>
                                  <a:pt x="82" y="29"/>
                                </a:cubicBezTo>
                                <a:cubicBezTo>
                                  <a:pt x="82" y="29"/>
                                  <a:pt x="83" y="29"/>
                                  <a:pt x="83" y="28"/>
                                </a:cubicBezTo>
                                <a:close/>
                                <a:moveTo>
                                  <a:pt x="59" y="48"/>
                                </a:moveTo>
                                <a:cubicBezTo>
                                  <a:pt x="61" y="46"/>
                                  <a:pt x="63" y="44"/>
                                  <a:pt x="64" y="41"/>
                                </a:cubicBezTo>
                                <a:cubicBezTo>
                                  <a:pt x="66" y="40"/>
                                  <a:pt x="67" y="39"/>
                                  <a:pt x="69" y="38"/>
                                </a:cubicBezTo>
                                <a:cubicBezTo>
                                  <a:pt x="69" y="38"/>
                                  <a:pt x="69" y="38"/>
                                  <a:pt x="69" y="38"/>
                                </a:cubicBezTo>
                                <a:cubicBezTo>
                                  <a:pt x="66" y="42"/>
                                  <a:pt x="63" y="45"/>
                                  <a:pt x="59" y="48"/>
                                </a:cubicBezTo>
                                <a:close/>
                                <a:moveTo>
                                  <a:pt x="61" y="41"/>
                                </a:moveTo>
                                <a:cubicBezTo>
                                  <a:pt x="61" y="41"/>
                                  <a:pt x="61" y="41"/>
                                  <a:pt x="62" y="41"/>
                                </a:cubicBezTo>
                                <a:cubicBezTo>
                                  <a:pt x="63" y="40"/>
                                  <a:pt x="64" y="39"/>
                                  <a:pt x="65" y="38"/>
                                </a:cubicBezTo>
                                <a:cubicBezTo>
                                  <a:pt x="65" y="39"/>
                                  <a:pt x="64" y="39"/>
                                  <a:pt x="64" y="40"/>
                                </a:cubicBezTo>
                                <a:cubicBezTo>
                                  <a:pt x="63" y="40"/>
                                  <a:pt x="62" y="41"/>
                                  <a:pt x="61" y="41"/>
                                </a:cubicBezTo>
                                <a:close/>
                                <a:moveTo>
                                  <a:pt x="58" y="46"/>
                                </a:moveTo>
                                <a:cubicBezTo>
                                  <a:pt x="58" y="46"/>
                                  <a:pt x="59" y="45"/>
                                  <a:pt x="59" y="45"/>
                                </a:cubicBezTo>
                                <a:cubicBezTo>
                                  <a:pt x="57" y="47"/>
                                  <a:pt x="55" y="50"/>
                                  <a:pt x="54" y="53"/>
                                </a:cubicBezTo>
                                <a:cubicBezTo>
                                  <a:pt x="53" y="53"/>
                                  <a:pt x="52" y="54"/>
                                  <a:pt x="52" y="54"/>
                                </a:cubicBezTo>
                                <a:cubicBezTo>
                                  <a:pt x="54" y="51"/>
                                  <a:pt x="56" y="49"/>
                                  <a:pt x="58" y="46"/>
                                </a:cubicBezTo>
                                <a:close/>
                                <a:moveTo>
                                  <a:pt x="48" y="57"/>
                                </a:moveTo>
                                <a:cubicBezTo>
                                  <a:pt x="45" y="58"/>
                                  <a:pt x="43" y="60"/>
                                  <a:pt x="41" y="61"/>
                                </a:cubicBezTo>
                                <a:cubicBezTo>
                                  <a:pt x="42" y="59"/>
                                  <a:pt x="44" y="58"/>
                                  <a:pt x="45" y="56"/>
                                </a:cubicBezTo>
                                <a:cubicBezTo>
                                  <a:pt x="48" y="54"/>
                                  <a:pt x="50" y="52"/>
                                  <a:pt x="53" y="50"/>
                                </a:cubicBezTo>
                                <a:cubicBezTo>
                                  <a:pt x="51" y="52"/>
                                  <a:pt x="49" y="54"/>
                                  <a:pt x="48" y="57"/>
                                </a:cubicBezTo>
                                <a:close/>
                                <a:moveTo>
                                  <a:pt x="50" y="58"/>
                                </a:moveTo>
                                <a:cubicBezTo>
                                  <a:pt x="50" y="58"/>
                                  <a:pt x="50" y="59"/>
                                  <a:pt x="50" y="59"/>
                                </a:cubicBezTo>
                                <a:cubicBezTo>
                                  <a:pt x="50" y="59"/>
                                  <a:pt x="49" y="59"/>
                                  <a:pt x="49" y="59"/>
                                </a:cubicBezTo>
                                <a:cubicBezTo>
                                  <a:pt x="47" y="61"/>
                                  <a:pt x="44" y="64"/>
                                  <a:pt x="42" y="67"/>
                                </a:cubicBezTo>
                                <a:cubicBezTo>
                                  <a:pt x="43" y="65"/>
                                  <a:pt x="45" y="63"/>
                                  <a:pt x="46" y="62"/>
                                </a:cubicBezTo>
                                <a:cubicBezTo>
                                  <a:pt x="47" y="60"/>
                                  <a:pt x="49" y="59"/>
                                  <a:pt x="50" y="58"/>
                                </a:cubicBezTo>
                                <a:close/>
                                <a:moveTo>
                                  <a:pt x="39" y="86"/>
                                </a:moveTo>
                                <a:cubicBezTo>
                                  <a:pt x="39" y="86"/>
                                  <a:pt x="39" y="87"/>
                                  <a:pt x="39" y="87"/>
                                </a:cubicBezTo>
                                <a:cubicBezTo>
                                  <a:pt x="38" y="88"/>
                                  <a:pt x="37" y="89"/>
                                  <a:pt x="35" y="90"/>
                                </a:cubicBezTo>
                                <a:cubicBezTo>
                                  <a:pt x="35" y="90"/>
                                  <a:pt x="35" y="90"/>
                                  <a:pt x="35" y="90"/>
                                </a:cubicBezTo>
                                <a:cubicBezTo>
                                  <a:pt x="37" y="89"/>
                                  <a:pt x="38" y="87"/>
                                  <a:pt x="39" y="86"/>
                                </a:cubicBezTo>
                                <a:close/>
                                <a:moveTo>
                                  <a:pt x="34" y="102"/>
                                </a:moveTo>
                                <a:cubicBezTo>
                                  <a:pt x="35" y="103"/>
                                  <a:pt x="35" y="105"/>
                                  <a:pt x="36" y="107"/>
                                </a:cubicBezTo>
                                <a:cubicBezTo>
                                  <a:pt x="35" y="109"/>
                                  <a:pt x="35" y="110"/>
                                  <a:pt x="35" y="112"/>
                                </a:cubicBezTo>
                                <a:cubicBezTo>
                                  <a:pt x="34" y="111"/>
                                  <a:pt x="34" y="110"/>
                                  <a:pt x="34" y="109"/>
                                </a:cubicBezTo>
                                <a:cubicBezTo>
                                  <a:pt x="34" y="106"/>
                                  <a:pt x="34" y="104"/>
                                  <a:pt x="34" y="102"/>
                                </a:cubicBezTo>
                                <a:close/>
                                <a:moveTo>
                                  <a:pt x="36" y="126"/>
                                </a:moveTo>
                                <a:cubicBezTo>
                                  <a:pt x="36" y="127"/>
                                  <a:pt x="37" y="128"/>
                                  <a:pt x="37" y="129"/>
                                </a:cubicBezTo>
                                <a:cubicBezTo>
                                  <a:pt x="37" y="129"/>
                                  <a:pt x="37" y="130"/>
                                  <a:pt x="37" y="130"/>
                                </a:cubicBezTo>
                                <a:cubicBezTo>
                                  <a:pt x="37" y="130"/>
                                  <a:pt x="37" y="131"/>
                                  <a:pt x="37" y="131"/>
                                </a:cubicBezTo>
                                <a:cubicBezTo>
                                  <a:pt x="35" y="128"/>
                                  <a:pt x="35" y="128"/>
                                  <a:pt x="35" y="128"/>
                                </a:cubicBezTo>
                                <a:cubicBezTo>
                                  <a:pt x="36" y="127"/>
                                  <a:pt x="36" y="127"/>
                                  <a:pt x="36" y="126"/>
                                </a:cubicBezTo>
                                <a:close/>
                                <a:moveTo>
                                  <a:pt x="36" y="115"/>
                                </a:moveTo>
                                <a:cubicBezTo>
                                  <a:pt x="36" y="115"/>
                                  <a:pt x="36" y="115"/>
                                  <a:pt x="36" y="115"/>
                                </a:cubicBezTo>
                                <a:cubicBezTo>
                                  <a:pt x="36" y="114"/>
                                  <a:pt x="36" y="112"/>
                                  <a:pt x="36" y="111"/>
                                </a:cubicBezTo>
                                <a:cubicBezTo>
                                  <a:pt x="36" y="111"/>
                                  <a:pt x="37" y="111"/>
                                  <a:pt x="37" y="111"/>
                                </a:cubicBezTo>
                                <a:cubicBezTo>
                                  <a:pt x="37" y="111"/>
                                  <a:pt x="37" y="112"/>
                                  <a:pt x="37" y="113"/>
                                </a:cubicBezTo>
                                <a:cubicBezTo>
                                  <a:pt x="37" y="114"/>
                                  <a:pt x="36" y="114"/>
                                  <a:pt x="36" y="115"/>
                                </a:cubicBezTo>
                                <a:close/>
                                <a:moveTo>
                                  <a:pt x="36" y="97"/>
                                </a:moveTo>
                                <a:cubicBezTo>
                                  <a:pt x="36" y="97"/>
                                  <a:pt x="36" y="98"/>
                                  <a:pt x="37" y="99"/>
                                </a:cubicBezTo>
                                <a:cubicBezTo>
                                  <a:pt x="37" y="99"/>
                                  <a:pt x="37" y="100"/>
                                  <a:pt x="36" y="100"/>
                                </a:cubicBezTo>
                                <a:cubicBezTo>
                                  <a:pt x="36" y="99"/>
                                  <a:pt x="36" y="98"/>
                                  <a:pt x="36" y="97"/>
                                </a:cubicBezTo>
                                <a:close/>
                                <a:moveTo>
                                  <a:pt x="37" y="94"/>
                                </a:moveTo>
                                <a:cubicBezTo>
                                  <a:pt x="37" y="93"/>
                                  <a:pt x="36" y="92"/>
                                  <a:pt x="36" y="92"/>
                                </a:cubicBezTo>
                                <a:cubicBezTo>
                                  <a:pt x="37" y="91"/>
                                  <a:pt x="38" y="90"/>
                                  <a:pt x="38" y="90"/>
                                </a:cubicBezTo>
                                <a:cubicBezTo>
                                  <a:pt x="38" y="91"/>
                                  <a:pt x="38" y="92"/>
                                  <a:pt x="38" y="93"/>
                                </a:cubicBezTo>
                                <a:cubicBezTo>
                                  <a:pt x="37" y="93"/>
                                  <a:pt x="37" y="93"/>
                                  <a:pt x="37" y="94"/>
                                </a:cubicBezTo>
                                <a:close/>
                                <a:moveTo>
                                  <a:pt x="39" y="103"/>
                                </a:moveTo>
                                <a:cubicBezTo>
                                  <a:pt x="39" y="103"/>
                                  <a:pt x="39" y="103"/>
                                  <a:pt x="39" y="103"/>
                                </a:cubicBezTo>
                                <a:cubicBezTo>
                                  <a:pt x="39" y="104"/>
                                  <a:pt x="38" y="104"/>
                                  <a:pt x="38" y="104"/>
                                </a:cubicBezTo>
                                <a:cubicBezTo>
                                  <a:pt x="38" y="104"/>
                                  <a:pt x="38" y="104"/>
                                  <a:pt x="38" y="103"/>
                                </a:cubicBezTo>
                                <a:cubicBezTo>
                                  <a:pt x="38" y="103"/>
                                  <a:pt x="38" y="103"/>
                                  <a:pt x="39" y="103"/>
                                </a:cubicBezTo>
                                <a:close/>
                                <a:moveTo>
                                  <a:pt x="38" y="97"/>
                                </a:moveTo>
                                <a:cubicBezTo>
                                  <a:pt x="38" y="96"/>
                                  <a:pt x="39" y="95"/>
                                  <a:pt x="39" y="94"/>
                                </a:cubicBezTo>
                                <a:cubicBezTo>
                                  <a:pt x="40" y="93"/>
                                  <a:pt x="41" y="93"/>
                                  <a:pt x="42" y="92"/>
                                </a:cubicBezTo>
                                <a:cubicBezTo>
                                  <a:pt x="41" y="93"/>
                                  <a:pt x="40" y="94"/>
                                  <a:pt x="39" y="95"/>
                                </a:cubicBezTo>
                                <a:cubicBezTo>
                                  <a:pt x="39" y="96"/>
                                  <a:pt x="40" y="97"/>
                                  <a:pt x="41" y="96"/>
                                </a:cubicBezTo>
                                <a:cubicBezTo>
                                  <a:pt x="41" y="96"/>
                                  <a:pt x="41" y="96"/>
                                  <a:pt x="41" y="96"/>
                                </a:cubicBezTo>
                                <a:cubicBezTo>
                                  <a:pt x="41" y="96"/>
                                  <a:pt x="41" y="96"/>
                                  <a:pt x="41" y="96"/>
                                </a:cubicBezTo>
                                <a:cubicBezTo>
                                  <a:pt x="41" y="97"/>
                                  <a:pt x="41" y="97"/>
                                  <a:pt x="41" y="98"/>
                                </a:cubicBezTo>
                                <a:cubicBezTo>
                                  <a:pt x="40" y="98"/>
                                  <a:pt x="40" y="99"/>
                                  <a:pt x="39" y="99"/>
                                </a:cubicBezTo>
                                <a:cubicBezTo>
                                  <a:pt x="39" y="99"/>
                                  <a:pt x="39" y="98"/>
                                  <a:pt x="38" y="97"/>
                                </a:cubicBezTo>
                                <a:close/>
                                <a:moveTo>
                                  <a:pt x="40" y="121"/>
                                </a:moveTo>
                                <a:cubicBezTo>
                                  <a:pt x="40" y="121"/>
                                  <a:pt x="40" y="121"/>
                                  <a:pt x="40" y="121"/>
                                </a:cubicBezTo>
                                <a:cubicBezTo>
                                  <a:pt x="40" y="122"/>
                                  <a:pt x="41" y="123"/>
                                  <a:pt x="41" y="124"/>
                                </a:cubicBezTo>
                                <a:cubicBezTo>
                                  <a:pt x="41" y="124"/>
                                  <a:pt x="41" y="124"/>
                                  <a:pt x="40" y="125"/>
                                </a:cubicBezTo>
                                <a:cubicBezTo>
                                  <a:pt x="40" y="123"/>
                                  <a:pt x="40" y="122"/>
                                  <a:pt x="39" y="121"/>
                                </a:cubicBezTo>
                                <a:cubicBezTo>
                                  <a:pt x="39" y="121"/>
                                  <a:pt x="40" y="121"/>
                                  <a:pt x="40" y="121"/>
                                </a:cubicBezTo>
                                <a:close/>
                                <a:moveTo>
                                  <a:pt x="40" y="133"/>
                                </a:moveTo>
                                <a:cubicBezTo>
                                  <a:pt x="41" y="134"/>
                                  <a:pt x="41" y="136"/>
                                  <a:pt x="42" y="138"/>
                                </a:cubicBezTo>
                                <a:cubicBezTo>
                                  <a:pt x="42" y="138"/>
                                  <a:pt x="41" y="138"/>
                                  <a:pt x="41" y="138"/>
                                </a:cubicBezTo>
                                <a:cubicBezTo>
                                  <a:pt x="41" y="137"/>
                                  <a:pt x="40" y="135"/>
                                  <a:pt x="40" y="133"/>
                                </a:cubicBezTo>
                                <a:cubicBezTo>
                                  <a:pt x="40" y="133"/>
                                  <a:pt x="40" y="133"/>
                                  <a:pt x="40" y="133"/>
                                </a:cubicBezTo>
                                <a:close/>
                                <a:moveTo>
                                  <a:pt x="41" y="96"/>
                                </a:moveTo>
                                <a:cubicBezTo>
                                  <a:pt x="43" y="93"/>
                                  <a:pt x="46" y="91"/>
                                  <a:pt x="48" y="88"/>
                                </a:cubicBezTo>
                                <a:cubicBezTo>
                                  <a:pt x="48" y="89"/>
                                  <a:pt x="48" y="90"/>
                                  <a:pt x="47" y="90"/>
                                </a:cubicBezTo>
                                <a:cubicBezTo>
                                  <a:pt x="47" y="91"/>
                                  <a:pt x="47" y="92"/>
                                  <a:pt x="46" y="92"/>
                                </a:cubicBezTo>
                                <a:cubicBezTo>
                                  <a:pt x="45" y="94"/>
                                  <a:pt x="44" y="95"/>
                                  <a:pt x="43" y="96"/>
                                </a:cubicBezTo>
                                <a:cubicBezTo>
                                  <a:pt x="42" y="96"/>
                                  <a:pt x="42" y="96"/>
                                  <a:pt x="42" y="96"/>
                                </a:cubicBezTo>
                                <a:cubicBezTo>
                                  <a:pt x="42" y="95"/>
                                  <a:pt x="41" y="95"/>
                                  <a:pt x="41" y="96"/>
                                </a:cubicBezTo>
                                <a:close/>
                                <a:moveTo>
                                  <a:pt x="43" y="129"/>
                                </a:moveTo>
                                <a:cubicBezTo>
                                  <a:pt x="44" y="130"/>
                                  <a:pt x="44" y="132"/>
                                  <a:pt x="45" y="133"/>
                                </a:cubicBezTo>
                                <a:cubicBezTo>
                                  <a:pt x="44" y="134"/>
                                  <a:pt x="44" y="134"/>
                                  <a:pt x="43" y="135"/>
                                </a:cubicBezTo>
                                <a:cubicBezTo>
                                  <a:pt x="43" y="133"/>
                                  <a:pt x="43" y="132"/>
                                  <a:pt x="42" y="130"/>
                                </a:cubicBezTo>
                                <a:cubicBezTo>
                                  <a:pt x="42" y="130"/>
                                  <a:pt x="43" y="129"/>
                                  <a:pt x="43" y="129"/>
                                </a:cubicBezTo>
                                <a:close/>
                                <a:moveTo>
                                  <a:pt x="42" y="140"/>
                                </a:moveTo>
                                <a:cubicBezTo>
                                  <a:pt x="43" y="143"/>
                                  <a:pt x="44" y="145"/>
                                  <a:pt x="44" y="147"/>
                                </a:cubicBezTo>
                                <a:cubicBezTo>
                                  <a:pt x="44" y="145"/>
                                  <a:pt x="43" y="143"/>
                                  <a:pt x="42" y="141"/>
                                </a:cubicBezTo>
                                <a:cubicBezTo>
                                  <a:pt x="42" y="141"/>
                                  <a:pt x="42" y="141"/>
                                  <a:pt x="42" y="140"/>
                                </a:cubicBezTo>
                                <a:close/>
                                <a:moveTo>
                                  <a:pt x="44" y="154"/>
                                </a:moveTo>
                                <a:cubicBezTo>
                                  <a:pt x="44" y="154"/>
                                  <a:pt x="44" y="154"/>
                                  <a:pt x="44" y="154"/>
                                </a:cubicBezTo>
                                <a:cubicBezTo>
                                  <a:pt x="45" y="157"/>
                                  <a:pt x="45" y="160"/>
                                  <a:pt x="46" y="164"/>
                                </a:cubicBezTo>
                                <a:cubicBezTo>
                                  <a:pt x="45" y="160"/>
                                  <a:pt x="44" y="157"/>
                                  <a:pt x="44" y="154"/>
                                </a:cubicBezTo>
                                <a:cubicBezTo>
                                  <a:pt x="44" y="154"/>
                                  <a:pt x="44" y="154"/>
                                  <a:pt x="44" y="154"/>
                                </a:cubicBezTo>
                                <a:close/>
                                <a:moveTo>
                                  <a:pt x="43" y="174"/>
                                </a:moveTo>
                                <a:cubicBezTo>
                                  <a:pt x="43" y="175"/>
                                  <a:pt x="44" y="176"/>
                                  <a:pt x="44" y="178"/>
                                </a:cubicBezTo>
                                <a:cubicBezTo>
                                  <a:pt x="44" y="178"/>
                                  <a:pt x="44" y="178"/>
                                  <a:pt x="44" y="178"/>
                                </a:cubicBezTo>
                                <a:cubicBezTo>
                                  <a:pt x="43" y="176"/>
                                  <a:pt x="42" y="175"/>
                                  <a:pt x="41" y="174"/>
                                </a:cubicBezTo>
                                <a:cubicBezTo>
                                  <a:pt x="41" y="173"/>
                                  <a:pt x="41" y="172"/>
                                  <a:pt x="41" y="171"/>
                                </a:cubicBezTo>
                                <a:cubicBezTo>
                                  <a:pt x="42" y="172"/>
                                  <a:pt x="42" y="173"/>
                                  <a:pt x="43" y="174"/>
                                </a:cubicBezTo>
                                <a:close/>
                                <a:moveTo>
                                  <a:pt x="42" y="176"/>
                                </a:moveTo>
                                <a:cubicBezTo>
                                  <a:pt x="43" y="178"/>
                                  <a:pt x="44" y="180"/>
                                  <a:pt x="45" y="181"/>
                                </a:cubicBezTo>
                                <a:cubicBezTo>
                                  <a:pt x="46" y="183"/>
                                  <a:pt x="46" y="184"/>
                                  <a:pt x="47" y="186"/>
                                </a:cubicBezTo>
                                <a:cubicBezTo>
                                  <a:pt x="47" y="187"/>
                                  <a:pt x="46" y="188"/>
                                  <a:pt x="45" y="190"/>
                                </a:cubicBezTo>
                                <a:cubicBezTo>
                                  <a:pt x="44" y="187"/>
                                  <a:pt x="43" y="185"/>
                                  <a:pt x="42" y="182"/>
                                </a:cubicBezTo>
                                <a:cubicBezTo>
                                  <a:pt x="42" y="180"/>
                                  <a:pt x="42" y="178"/>
                                  <a:pt x="42" y="176"/>
                                </a:cubicBezTo>
                                <a:close/>
                                <a:moveTo>
                                  <a:pt x="46" y="192"/>
                                </a:moveTo>
                                <a:cubicBezTo>
                                  <a:pt x="47" y="191"/>
                                  <a:pt x="47" y="190"/>
                                  <a:pt x="48" y="188"/>
                                </a:cubicBezTo>
                                <a:cubicBezTo>
                                  <a:pt x="49" y="192"/>
                                  <a:pt x="50" y="196"/>
                                  <a:pt x="52" y="200"/>
                                </a:cubicBezTo>
                                <a:cubicBezTo>
                                  <a:pt x="51" y="200"/>
                                  <a:pt x="51" y="199"/>
                                  <a:pt x="51" y="199"/>
                                </a:cubicBezTo>
                                <a:cubicBezTo>
                                  <a:pt x="49" y="197"/>
                                  <a:pt x="47" y="194"/>
                                  <a:pt x="46" y="192"/>
                                </a:cubicBezTo>
                                <a:cubicBezTo>
                                  <a:pt x="46" y="192"/>
                                  <a:pt x="46" y="192"/>
                                  <a:pt x="46" y="192"/>
                                </a:cubicBezTo>
                                <a:close/>
                                <a:moveTo>
                                  <a:pt x="50" y="174"/>
                                </a:moveTo>
                                <a:cubicBezTo>
                                  <a:pt x="50" y="171"/>
                                  <a:pt x="49" y="168"/>
                                  <a:pt x="48" y="165"/>
                                </a:cubicBezTo>
                                <a:cubicBezTo>
                                  <a:pt x="48" y="163"/>
                                  <a:pt x="48" y="162"/>
                                  <a:pt x="48" y="161"/>
                                </a:cubicBezTo>
                                <a:cubicBezTo>
                                  <a:pt x="48" y="161"/>
                                  <a:pt x="48" y="162"/>
                                  <a:pt x="49" y="162"/>
                                </a:cubicBezTo>
                                <a:cubicBezTo>
                                  <a:pt x="49" y="163"/>
                                  <a:pt x="49" y="163"/>
                                  <a:pt x="49" y="164"/>
                                </a:cubicBezTo>
                                <a:cubicBezTo>
                                  <a:pt x="49" y="165"/>
                                  <a:pt x="50" y="165"/>
                                  <a:pt x="50" y="165"/>
                                </a:cubicBezTo>
                                <a:cubicBezTo>
                                  <a:pt x="50" y="166"/>
                                  <a:pt x="49" y="166"/>
                                  <a:pt x="49" y="166"/>
                                </a:cubicBezTo>
                                <a:cubicBezTo>
                                  <a:pt x="49" y="167"/>
                                  <a:pt x="49" y="167"/>
                                  <a:pt x="50" y="167"/>
                                </a:cubicBezTo>
                                <a:cubicBezTo>
                                  <a:pt x="51" y="170"/>
                                  <a:pt x="52" y="173"/>
                                  <a:pt x="53" y="175"/>
                                </a:cubicBezTo>
                                <a:cubicBezTo>
                                  <a:pt x="53" y="176"/>
                                  <a:pt x="52" y="176"/>
                                  <a:pt x="52" y="176"/>
                                </a:cubicBezTo>
                                <a:cubicBezTo>
                                  <a:pt x="51" y="176"/>
                                  <a:pt x="51" y="175"/>
                                  <a:pt x="50" y="174"/>
                                </a:cubicBezTo>
                                <a:close/>
                                <a:moveTo>
                                  <a:pt x="51" y="186"/>
                                </a:moveTo>
                                <a:cubicBezTo>
                                  <a:pt x="50" y="185"/>
                                  <a:pt x="50" y="184"/>
                                  <a:pt x="49" y="183"/>
                                </a:cubicBezTo>
                                <a:cubicBezTo>
                                  <a:pt x="49" y="182"/>
                                  <a:pt x="50" y="182"/>
                                  <a:pt x="50" y="181"/>
                                </a:cubicBezTo>
                                <a:cubicBezTo>
                                  <a:pt x="50" y="181"/>
                                  <a:pt x="50" y="181"/>
                                  <a:pt x="50" y="181"/>
                                </a:cubicBezTo>
                                <a:cubicBezTo>
                                  <a:pt x="50" y="183"/>
                                  <a:pt x="51" y="184"/>
                                  <a:pt x="51" y="186"/>
                                </a:cubicBezTo>
                                <a:close/>
                                <a:moveTo>
                                  <a:pt x="52" y="179"/>
                                </a:moveTo>
                                <a:cubicBezTo>
                                  <a:pt x="53" y="179"/>
                                  <a:pt x="53" y="179"/>
                                  <a:pt x="54" y="179"/>
                                </a:cubicBezTo>
                                <a:cubicBezTo>
                                  <a:pt x="54" y="179"/>
                                  <a:pt x="54" y="179"/>
                                  <a:pt x="55" y="180"/>
                                </a:cubicBezTo>
                                <a:cubicBezTo>
                                  <a:pt x="55" y="181"/>
                                  <a:pt x="56" y="183"/>
                                  <a:pt x="56" y="184"/>
                                </a:cubicBezTo>
                                <a:cubicBezTo>
                                  <a:pt x="56" y="184"/>
                                  <a:pt x="55" y="183"/>
                                  <a:pt x="55" y="183"/>
                                </a:cubicBezTo>
                                <a:cubicBezTo>
                                  <a:pt x="54" y="182"/>
                                  <a:pt x="53" y="181"/>
                                  <a:pt x="52" y="181"/>
                                </a:cubicBezTo>
                                <a:cubicBezTo>
                                  <a:pt x="52" y="180"/>
                                  <a:pt x="52" y="180"/>
                                  <a:pt x="52" y="179"/>
                                </a:cubicBezTo>
                                <a:cubicBezTo>
                                  <a:pt x="52" y="179"/>
                                  <a:pt x="52" y="179"/>
                                  <a:pt x="52" y="179"/>
                                </a:cubicBezTo>
                                <a:close/>
                                <a:moveTo>
                                  <a:pt x="54" y="184"/>
                                </a:moveTo>
                                <a:cubicBezTo>
                                  <a:pt x="56" y="186"/>
                                  <a:pt x="57" y="188"/>
                                  <a:pt x="59" y="190"/>
                                </a:cubicBezTo>
                                <a:cubicBezTo>
                                  <a:pt x="59" y="190"/>
                                  <a:pt x="59" y="190"/>
                                  <a:pt x="59" y="190"/>
                                </a:cubicBezTo>
                                <a:cubicBezTo>
                                  <a:pt x="59" y="191"/>
                                  <a:pt x="58" y="193"/>
                                  <a:pt x="57" y="194"/>
                                </a:cubicBezTo>
                                <a:cubicBezTo>
                                  <a:pt x="57" y="194"/>
                                  <a:pt x="57" y="194"/>
                                  <a:pt x="57" y="194"/>
                                </a:cubicBezTo>
                                <a:cubicBezTo>
                                  <a:pt x="56" y="190"/>
                                  <a:pt x="55" y="187"/>
                                  <a:pt x="54" y="184"/>
                                </a:cubicBezTo>
                                <a:cubicBezTo>
                                  <a:pt x="54" y="184"/>
                                  <a:pt x="54" y="184"/>
                                  <a:pt x="54" y="184"/>
                                </a:cubicBezTo>
                                <a:close/>
                                <a:moveTo>
                                  <a:pt x="58" y="195"/>
                                </a:moveTo>
                                <a:cubicBezTo>
                                  <a:pt x="59" y="195"/>
                                  <a:pt x="60" y="194"/>
                                  <a:pt x="61" y="194"/>
                                </a:cubicBezTo>
                                <a:cubicBezTo>
                                  <a:pt x="63" y="195"/>
                                  <a:pt x="64" y="197"/>
                                  <a:pt x="65" y="198"/>
                                </a:cubicBezTo>
                                <a:cubicBezTo>
                                  <a:pt x="64" y="199"/>
                                  <a:pt x="64" y="200"/>
                                  <a:pt x="64" y="200"/>
                                </a:cubicBezTo>
                                <a:cubicBezTo>
                                  <a:pt x="62" y="199"/>
                                  <a:pt x="60" y="197"/>
                                  <a:pt x="58" y="195"/>
                                </a:cubicBezTo>
                                <a:close/>
                                <a:moveTo>
                                  <a:pt x="63" y="193"/>
                                </a:moveTo>
                                <a:cubicBezTo>
                                  <a:pt x="64" y="192"/>
                                  <a:pt x="65" y="192"/>
                                  <a:pt x="65" y="192"/>
                                </a:cubicBezTo>
                                <a:cubicBezTo>
                                  <a:pt x="66" y="192"/>
                                  <a:pt x="67" y="193"/>
                                  <a:pt x="68" y="194"/>
                                </a:cubicBezTo>
                                <a:cubicBezTo>
                                  <a:pt x="68" y="194"/>
                                  <a:pt x="67" y="195"/>
                                  <a:pt x="67" y="196"/>
                                </a:cubicBezTo>
                                <a:cubicBezTo>
                                  <a:pt x="65" y="195"/>
                                  <a:pt x="64" y="194"/>
                                  <a:pt x="63" y="193"/>
                                </a:cubicBezTo>
                                <a:close/>
                                <a:moveTo>
                                  <a:pt x="70" y="195"/>
                                </a:moveTo>
                                <a:cubicBezTo>
                                  <a:pt x="70" y="196"/>
                                  <a:pt x="71" y="196"/>
                                  <a:pt x="72" y="197"/>
                                </a:cubicBezTo>
                                <a:cubicBezTo>
                                  <a:pt x="72" y="198"/>
                                  <a:pt x="72" y="198"/>
                                  <a:pt x="72" y="198"/>
                                </a:cubicBezTo>
                                <a:cubicBezTo>
                                  <a:pt x="72" y="199"/>
                                  <a:pt x="72" y="199"/>
                                  <a:pt x="72" y="199"/>
                                </a:cubicBezTo>
                                <a:cubicBezTo>
                                  <a:pt x="72" y="199"/>
                                  <a:pt x="72" y="199"/>
                                  <a:pt x="71" y="199"/>
                                </a:cubicBezTo>
                                <a:cubicBezTo>
                                  <a:pt x="71" y="199"/>
                                  <a:pt x="70" y="198"/>
                                  <a:pt x="69" y="198"/>
                                </a:cubicBezTo>
                                <a:cubicBezTo>
                                  <a:pt x="68" y="198"/>
                                  <a:pt x="68" y="198"/>
                                  <a:pt x="68" y="198"/>
                                </a:cubicBezTo>
                                <a:cubicBezTo>
                                  <a:pt x="68" y="197"/>
                                  <a:pt x="68" y="197"/>
                                  <a:pt x="68" y="197"/>
                                </a:cubicBezTo>
                                <a:cubicBezTo>
                                  <a:pt x="68" y="196"/>
                                  <a:pt x="69" y="195"/>
                                  <a:pt x="70" y="195"/>
                                </a:cubicBezTo>
                                <a:close/>
                                <a:moveTo>
                                  <a:pt x="67" y="190"/>
                                </a:moveTo>
                                <a:cubicBezTo>
                                  <a:pt x="69" y="190"/>
                                  <a:pt x="70" y="189"/>
                                  <a:pt x="71" y="188"/>
                                </a:cubicBezTo>
                                <a:cubicBezTo>
                                  <a:pt x="71" y="188"/>
                                  <a:pt x="72" y="189"/>
                                  <a:pt x="72" y="189"/>
                                </a:cubicBezTo>
                                <a:cubicBezTo>
                                  <a:pt x="71" y="190"/>
                                  <a:pt x="71" y="191"/>
                                  <a:pt x="70" y="192"/>
                                </a:cubicBezTo>
                                <a:cubicBezTo>
                                  <a:pt x="69" y="191"/>
                                  <a:pt x="68" y="191"/>
                                  <a:pt x="67" y="190"/>
                                </a:cubicBezTo>
                                <a:close/>
                                <a:moveTo>
                                  <a:pt x="72" y="185"/>
                                </a:moveTo>
                                <a:cubicBezTo>
                                  <a:pt x="71" y="184"/>
                                  <a:pt x="70" y="183"/>
                                  <a:pt x="68" y="181"/>
                                </a:cubicBezTo>
                                <a:cubicBezTo>
                                  <a:pt x="69" y="181"/>
                                  <a:pt x="69" y="181"/>
                                  <a:pt x="69" y="180"/>
                                </a:cubicBezTo>
                                <a:cubicBezTo>
                                  <a:pt x="70" y="181"/>
                                  <a:pt x="71" y="181"/>
                                  <a:pt x="72" y="182"/>
                                </a:cubicBezTo>
                                <a:cubicBezTo>
                                  <a:pt x="72" y="182"/>
                                  <a:pt x="73" y="182"/>
                                  <a:pt x="73" y="182"/>
                                </a:cubicBezTo>
                                <a:cubicBezTo>
                                  <a:pt x="73" y="183"/>
                                  <a:pt x="73" y="184"/>
                                  <a:pt x="73" y="184"/>
                                </a:cubicBezTo>
                                <a:cubicBezTo>
                                  <a:pt x="73" y="185"/>
                                  <a:pt x="72" y="185"/>
                                  <a:pt x="72" y="185"/>
                                </a:cubicBezTo>
                                <a:close/>
                                <a:moveTo>
                                  <a:pt x="71" y="151"/>
                                </a:moveTo>
                                <a:cubicBezTo>
                                  <a:pt x="72" y="150"/>
                                  <a:pt x="72" y="150"/>
                                  <a:pt x="73" y="149"/>
                                </a:cubicBezTo>
                                <a:cubicBezTo>
                                  <a:pt x="73" y="149"/>
                                  <a:pt x="73" y="150"/>
                                  <a:pt x="73" y="150"/>
                                </a:cubicBezTo>
                                <a:cubicBezTo>
                                  <a:pt x="72" y="150"/>
                                  <a:pt x="72" y="151"/>
                                  <a:pt x="71" y="151"/>
                                </a:cubicBezTo>
                                <a:close/>
                                <a:moveTo>
                                  <a:pt x="72" y="119"/>
                                </a:moveTo>
                                <a:cubicBezTo>
                                  <a:pt x="72" y="119"/>
                                  <a:pt x="71" y="120"/>
                                  <a:pt x="71" y="120"/>
                                </a:cubicBezTo>
                                <a:cubicBezTo>
                                  <a:pt x="72" y="119"/>
                                  <a:pt x="72" y="118"/>
                                  <a:pt x="72" y="118"/>
                                </a:cubicBezTo>
                                <a:cubicBezTo>
                                  <a:pt x="73" y="117"/>
                                  <a:pt x="73" y="117"/>
                                  <a:pt x="74" y="116"/>
                                </a:cubicBezTo>
                                <a:cubicBezTo>
                                  <a:pt x="74" y="116"/>
                                  <a:pt x="74" y="116"/>
                                  <a:pt x="74" y="116"/>
                                </a:cubicBezTo>
                                <a:cubicBezTo>
                                  <a:pt x="73" y="117"/>
                                  <a:pt x="72" y="118"/>
                                  <a:pt x="72" y="119"/>
                                </a:cubicBezTo>
                                <a:close/>
                                <a:moveTo>
                                  <a:pt x="78" y="130"/>
                                </a:moveTo>
                                <a:cubicBezTo>
                                  <a:pt x="78" y="131"/>
                                  <a:pt x="79" y="132"/>
                                  <a:pt x="79" y="134"/>
                                </a:cubicBezTo>
                                <a:cubicBezTo>
                                  <a:pt x="77" y="135"/>
                                  <a:pt x="75" y="136"/>
                                  <a:pt x="74" y="137"/>
                                </a:cubicBezTo>
                                <a:cubicBezTo>
                                  <a:pt x="73" y="137"/>
                                  <a:pt x="73" y="136"/>
                                  <a:pt x="73" y="135"/>
                                </a:cubicBezTo>
                                <a:cubicBezTo>
                                  <a:pt x="75" y="134"/>
                                  <a:pt x="76" y="132"/>
                                  <a:pt x="78" y="130"/>
                                </a:cubicBezTo>
                                <a:close/>
                                <a:moveTo>
                                  <a:pt x="75" y="140"/>
                                </a:moveTo>
                                <a:cubicBezTo>
                                  <a:pt x="76" y="140"/>
                                  <a:pt x="77" y="139"/>
                                  <a:pt x="78" y="138"/>
                                </a:cubicBezTo>
                                <a:cubicBezTo>
                                  <a:pt x="77" y="139"/>
                                  <a:pt x="76" y="141"/>
                                  <a:pt x="75" y="142"/>
                                </a:cubicBezTo>
                                <a:cubicBezTo>
                                  <a:pt x="75" y="142"/>
                                  <a:pt x="74" y="142"/>
                                  <a:pt x="74" y="141"/>
                                </a:cubicBezTo>
                                <a:cubicBezTo>
                                  <a:pt x="75" y="141"/>
                                  <a:pt x="75" y="141"/>
                                  <a:pt x="75" y="140"/>
                                </a:cubicBezTo>
                                <a:close/>
                                <a:moveTo>
                                  <a:pt x="80" y="138"/>
                                </a:moveTo>
                                <a:cubicBezTo>
                                  <a:pt x="80" y="139"/>
                                  <a:pt x="80" y="139"/>
                                  <a:pt x="80" y="140"/>
                                </a:cubicBezTo>
                                <a:cubicBezTo>
                                  <a:pt x="79" y="142"/>
                                  <a:pt x="77" y="143"/>
                                  <a:pt x="76" y="145"/>
                                </a:cubicBezTo>
                                <a:cubicBezTo>
                                  <a:pt x="77" y="142"/>
                                  <a:pt x="79" y="140"/>
                                  <a:pt x="80" y="138"/>
                                </a:cubicBezTo>
                                <a:close/>
                                <a:moveTo>
                                  <a:pt x="78" y="145"/>
                                </a:moveTo>
                                <a:cubicBezTo>
                                  <a:pt x="78" y="145"/>
                                  <a:pt x="78" y="145"/>
                                  <a:pt x="78" y="145"/>
                                </a:cubicBezTo>
                                <a:cubicBezTo>
                                  <a:pt x="77" y="146"/>
                                  <a:pt x="77" y="146"/>
                                  <a:pt x="76" y="147"/>
                                </a:cubicBezTo>
                                <a:cubicBezTo>
                                  <a:pt x="76" y="147"/>
                                  <a:pt x="76" y="147"/>
                                  <a:pt x="76" y="147"/>
                                </a:cubicBezTo>
                                <a:cubicBezTo>
                                  <a:pt x="77" y="146"/>
                                  <a:pt x="77" y="145"/>
                                  <a:pt x="78" y="145"/>
                                </a:cubicBezTo>
                                <a:close/>
                                <a:moveTo>
                                  <a:pt x="78" y="166"/>
                                </a:moveTo>
                                <a:cubicBezTo>
                                  <a:pt x="78" y="166"/>
                                  <a:pt x="78" y="167"/>
                                  <a:pt x="79" y="167"/>
                                </a:cubicBezTo>
                                <a:cubicBezTo>
                                  <a:pt x="78" y="168"/>
                                  <a:pt x="78" y="168"/>
                                  <a:pt x="78" y="168"/>
                                </a:cubicBezTo>
                                <a:cubicBezTo>
                                  <a:pt x="78" y="168"/>
                                  <a:pt x="78" y="168"/>
                                  <a:pt x="78" y="168"/>
                                </a:cubicBezTo>
                                <a:cubicBezTo>
                                  <a:pt x="78" y="167"/>
                                  <a:pt x="78" y="167"/>
                                  <a:pt x="78" y="166"/>
                                </a:cubicBezTo>
                                <a:cubicBezTo>
                                  <a:pt x="78" y="166"/>
                                  <a:pt x="78" y="166"/>
                                  <a:pt x="78" y="166"/>
                                </a:cubicBezTo>
                                <a:close/>
                                <a:moveTo>
                                  <a:pt x="78" y="155"/>
                                </a:moveTo>
                                <a:cubicBezTo>
                                  <a:pt x="80" y="153"/>
                                  <a:pt x="81" y="152"/>
                                  <a:pt x="83" y="151"/>
                                </a:cubicBezTo>
                                <a:cubicBezTo>
                                  <a:pt x="83" y="152"/>
                                  <a:pt x="83" y="153"/>
                                  <a:pt x="83" y="154"/>
                                </a:cubicBezTo>
                                <a:cubicBezTo>
                                  <a:pt x="82" y="156"/>
                                  <a:pt x="81" y="157"/>
                                  <a:pt x="80" y="159"/>
                                </a:cubicBezTo>
                                <a:cubicBezTo>
                                  <a:pt x="79" y="158"/>
                                  <a:pt x="79" y="156"/>
                                  <a:pt x="78" y="155"/>
                                </a:cubicBezTo>
                                <a:close/>
                                <a:moveTo>
                                  <a:pt x="85" y="152"/>
                                </a:moveTo>
                                <a:cubicBezTo>
                                  <a:pt x="85" y="151"/>
                                  <a:pt x="84" y="150"/>
                                  <a:pt x="84" y="149"/>
                                </a:cubicBezTo>
                                <a:cubicBezTo>
                                  <a:pt x="85" y="149"/>
                                  <a:pt x="85" y="149"/>
                                  <a:pt x="85" y="148"/>
                                </a:cubicBezTo>
                                <a:cubicBezTo>
                                  <a:pt x="85" y="149"/>
                                  <a:pt x="85" y="149"/>
                                  <a:pt x="85" y="149"/>
                                </a:cubicBezTo>
                                <a:cubicBezTo>
                                  <a:pt x="85" y="149"/>
                                  <a:pt x="85" y="150"/>
                                  <a:pt x="86" y="150"/>
                                </a:cubicBezTo>
                                <a:cubicBezTo>
                                  <a:pt x="86" y="150"/>
                                  <a:pt x="86" y="150"/>
                                  <a:pt x="87" y="150"/>
                                </a:cubicBezTo>
                                <a:cubicBezTo>
                                  <a:pt x="86" y="151"/>
                                  <a:pt x="85" y="151"/>
                                  <a:pt x="85" y="152"/>
                                </a:cubicBezTo>
                                <a:close/>
                                <a:moveTo>
                                  <a:pt x="85" y="156"/>
                                </a:moveTo>
                                <a:cubicBezTo>
                                  <a:pt x="85" y="155"/>
                                  <a:pt x="85" y="155"/>
                                  <a:pt x="85" y="155"/>
                                </a:cubicBezTo>
                                <a:cubicBezTo>
                                  <a:pt x="86" y="154"/>
                                  <a:pt x="86" y="153"/>
                                  <a:pt x="87" y="153"/>
                                </a:cubicBezTo>
                                <a:cubicBezTo>
                                  <a:pt x="87" y="153"/>
                                  <a:pt x="88" y="153"/>
                                  <a:pt x="88" y="152"/>
                                </a:cubicBezTo>
                                <a:cubicBezTo>
                                  <a:pt x="89" y="151"/>
                                  <a:pt x="90" y="150"/>
                                  <a:pt x="92" y="148"/>
                                </a:cubicBezTo>
                                <a:cubicBezTo>
                                  <a:pt x="92" y="148"/>
                                  <a:pt x="92" y="148"/>
                                  <a:pt x="93" y="148"/>
                                </a:cubicBezTo>
                                <a:cubicBezTo>
                                  <a:pt x="92" y="148"/>
                                  <a:pt x="92" y="149"/>
                                  <a:pt x="92" y="149"/>
                                </a:cubicBezTo>
                                <a:cubicBezTo>
                                  <a:pt x="90" y="151"/>
                                  <a:pt x="88" y="153"/>
                                  <a:pt x="85" y="156"/>
                                </a:cubicBezTo>
                                <a:close/>
                                <a:moveTo>
                                  <a:pt x="86" y="182"/>
                                </a:moveTo>
                                <a:cubicBezTo>
                                  <a:pt x="86" y="182"/>
                                  <a:pt x="86" y="182"/>
                                  <a:pt x="86" y="182"/>
                                </a:cubicBezTo>
                                <a:cubicBezTo>
                                  <a:pt x="86" y="182"/>
                                  <a:pt x="85" y="181"/>
                                  <a:pt x="85" y="181"/>
                                </a:cubicBezTo>
                                <a:cubicBezTo>
                                  <a:pt x="85" y="180"/>
                                  <a:pt x="86" y="180"/>
                                  <a:pt x="86" y="179"/>
                                </a:cubicBezTo>
                                <a:cubicBezTo>
                                  <a:pt x="86" y="180"/>
                                  <a:pt x="86" y="181"/>
                                  <a:pt x="86" y="182"/>
                                </a:cubicBezTo>
                                <a:close/>
                                <a:moveTo>
                                  <a:pt x="88" y="160"/>
                                </a:moveTo>
                                <a:cubicBezTo>
                                  <a:pt x="92" y="158"/>
                                  <a:pt x="95" y="156"/>
                                  <a:pt x="99" y="154"/>
                                </a:cubicBezTo>
                                <a:cubicBezTo>
                                  <a:pt x="98" y="155"/>
                                  <a:pt x="97" y="156"/>
                                  <a:pt x="96" y="157"/>
                                </a:cubicBezTo>
                                <a:cubicBezTo>
                                  <a:pt x="93" y="159"/>
                                  <a:pt x="90" y="161"/>
                                  <a:pt x="87" y="163"/>
                                </a:cubicBezTo>
                                <a:cubicBezTo>
                                  <a:pt x="87" y="163"/>
                                  <a:pt x="86" y="162"/>
                                  <a:pt x="86" y="162"/>
                                </a:cubicBezTo>
                                <a:cubicBezTo>
                                  <a:pt x="87" y="161"/>
                                  <a:pt x="88" y="160"/>
                                  <a:pt x="88" y="160"/>
                                </a:cubicBezTo>
                                <a:close/>
                                <a:moveTo>
                                  <a:pt x="88" y="168"/>
                                </a:moveTo>
                                <a:cubicBezTo>
                                  <a:pt x="90" y="166"/>
                                  <a:pt x="92" y="165"/>
                                  <a:pt x="94" y="163"/>
                                </a:cubicBezTo>
                                <a:cubicBezTo>
                                  <a:pt x="92" y="165"/>
                                  <a:pt x="90" y="167"/>
                                  <a:pt x="87" y="169"/>
                                </a:cubicBezTo>
                                <a:cubicBezTo>
                                  <a:pt x="87" y="169"/>
                                  <a:pt x="87" y="169"/>
                                  <a:pt x="87" y="169"/>
                                </a:cubicBezTo>
                                <a:cubicBezTo>
                                  <a:pt x="88" y="169"/>
                                  <a:pt x="88" y="168"/>
                                  <a:pt x="88" y="168"/>
                                </a:cubicBezTo>
                                <a:close/>
                                <a:moveTo>
                                  <a:pt x="97" y="177"/>
                                </a:moveTo>
                                <a:cubicBezTo>
                                  <a:pt x="99" y="175"/>
                                  <a:pt x="101" y="174"/>
                                  <a:pt x="103" y="173"/>
                                </a:cubicBezTo>
                                <a:cubicBezTo>
                                  <a:pt x="101" y="175"/>
                                  <a:pt x="99" y="177"/>
                                  <a:pt x="97" y="179"/>
                                </a:cubicBezTo>
                                <a:cubicBezTo>
                                  <a:pt x="96" y="179"/>
                                  <a:pt x="95" y="180"/>
                                  <a:pt x="94" y="180"/>
                                </a:cubicBezTo>
                                <a:cubicBezTo>
                                  <a:pt x="95" y="179"/>
                                  <a:pt x="96" y="178"/>
                                  <a:pt x="97" y="177"/>
                                </a:cubicBezTo>
                                <a:close/>
                                <a:moveTo>
                                  <a:pt x="102" y="157"/>
                                </a:moveTo>
                                <a:cubicBezTo>
                                  <a:pt x="99" y="158"/>
                                  <a:pt x="97" y="160"/>
                                  <a:pt x="95" y="161"/>
                                </a:cubicBezTo>
                                <a:cubicBezTo>
                                  <a:pt x="95" y="161"/>
                                  <a:pt x="95" y="161"/>
                                  <a:pt x="94" y="161"/>
                                </a:cubicBezTo>
                                <a:cubicBezTo>
                                  <a:pt x="95" y="160"/>
                                  <a:pt x="96" y="159"/>
                                  <a:pt x="97" y="158"/>
                                </a:cubicBezTo>
                                <a:cubicBezTo>
                                  <a:pt x="99" y="157"/>
                                  <a:pt x="102" y="155"/>
                                  <a:pt x="105" y="154"/>
                                </a:cubicBezTo>
                                <a:cubicBezTo>
                                  <a:pt x="104" y="155"/>
                                  <a:pt x="103" y="156"/>
                                  <a:pt x="102" y="157"/>
                                </a:cubicBezTo>
                                <a:close/>
                                <a:moveTo>
                                  <a:pt x="106" y="167"/>
                                </a:moveTo>
                                <a:cubicBezTo>
                                  <a:pt x="108" y="166"/>
                                  <a:pt x="110" y="165"/>
                                  <a:pt x="112" y="164"/>
                                </a:cubicBezTo>
                                <a:cubicBezTo>
                                  <a:pt x="111" y="165"/>
                                  <a:pt x="110" y="166"/>
                                  <a:pt x="109" y="167"/>
                                </a:cubicBezTo>
                                <a:cubicBezTo>
                                  <a:pt x="107" y="168"/>
                                  <a:pt x="105" y="170"/>
                                  <a:pt x="103" y="171"/>
                                </a:cubicBezTo>
                                <a:cubicBezTo>
                                  <a:pt x="104" y="170"/>
                                  <a:pt x="105" y="168"/>
                                  <a:pt x="106" y="167"/>
                                </a:cubicBezTo>
                                <a:close/>
                                <a:moveTo>
                                  <a:pt x="109" y="171"/>
                                </a:moveTo>
                                <a:cubicBezTo>
                                  <a:pt x="110" y="170"/>
                                  <a:pt x="111" y="169"/>
                                  <a:pt x="112" y="168"/>
                                </a:cubicBezTo>
                                <a:cubicBezTo>
                                  <a:pt x="114" y="167"/>
                                  <a:pt x="117" y="165"/>
                                  <a:pt x="119" y="164"/>
                                </a:cubicBezTo>
                                <a:cubicBezTo>
                                  <a:pt x="116" y="167"/>
                                  <a:pt x="113" y="169"/>
                                  <a:pt x="110" y="172"/>
                                </a:cubicBezTo>
                                <a:cubicBezTo>
                                  <a:pt x="108" y="173"/>
                                  <a:pt x="107" y="174"/>
                                  <a:pt x="105" y="175"/>
                                </a:cubicBezTo>
                                <a:cubicBezTo>
                                  <a:pt x="106" y="174"/>
                                  <a:pt x="107" y="172"/>
                                  <a:pt x="109" y="171"/>
                                </a:cubicBezTo>
                                <a:close/>
                                <a:moveTo>
                                  <a:pt x="105" y="184"/>
                                </a:moveTo>
                                <a:cubicBezTo>
                                  <a:pt x="106" y="183"/>
                                  <a:pt x="107" y="183"/>
                                  <a:pt x="108" y="183"/>
                                </a:cubicBezTo>
                                <a:cubicBezTo>
                                  <a:pt x="106" y="184"/>
                                  <a:pt x="104" y="186"/>
                                  <a:pt x="102" y="187"/>
                                </a:cubicBezTo>
                                <a:cubicBezTo>
                                  <a:pt x="103" y="186"/>
                                  <a:pt x="104" y="185"/>
                                  <a:pt x="105" y="184"/>
                                </a:cubicBezTo>
                                <a:close/>
                                <a:moveTo>
                                  <a:pt x="103" y="196"/>
                                </a:moveTo>
                                <a:cubicBezTo>
                                  <a:pt x="103" y="196"/>
                                  <a:pt x="102" y="196"/>
                                  <a:pt x="101" y="196"/>
                                </a:cubicBezTo>
                                <a:cubicBezTo>
                                  <a:pt x="101" y="196"/>
                                  <a:pt x="100" y="196"/>
                                  <a:pt x="100" y="196"/>
                                </a:cubicBezTo>
                                <a:cubicBezTo>
                                  <a:pt x="101" y="195"/>
                                  <a:pt x="101" y="195"/>
                                  <a:pt x="101" y="194"/>
                                </a:cubicBezTo>
                                <a:cubicBezTo>
                                  <a:pt x="102" y="195"/>
                                  <a:pt x="103" y="195"/>
                                  <a:pt x="103" y="196"/>
                                </a:cubicBezTo>
                                <a:close/>
                                <a:moveTo>
                                  <a:pt x="102" y="202"/>
                                </a:moveTo>
                                <a:cubicBezTo>
                                  <a:pt x="101" y="202"/>
                                  <a:pt x="100" y="203"/>
                                  <a:pt x="99" y="204"/>
                                </a:cubicBezTo>
                                <a:cubicBezTo>
                                  <a:pt x="99" y="204"/>
                                  <a:pt x="99" y="204"/>
                                  <a:pt x="99" y="203"/>
                                </a:cubicBezTo>
                                <a:cubicBezTo>
                                  <a:pt x="99" y="203"/>
                                  <a:pt x="99" y="203"/>
                                  <a:pt x="99" y="203"/>
                                </a:cubicBezTo>
                                <a:cubicBezTo>
                                  <a:pt x="100" y="203"/>
                                  <a:pt x="100" y="202"/>
                                  <a:pt x="101" y="201"/>
                                </a:cubicBezTo>
                                <a:cubicBezTo>
                                  <a:pt x="101" y="201"/>
                                  <a:pt x="101" y="202"/>
                                  <a:pt x="102" y="202"/>
                                </a:cubicBezTo>
                                <a:close/>
                                <a:moveTo>
                                  <a:pt x="99" y="188"/>
                                </a:moveTo>
                                <a:cubicBezTo>
                                  <a:pt x="98" y="188"/>
                                  <a:pt x="97" y="189"/>
                                  <a:pt x="97" y="190"/>
                                </a:cubicBezTo>
                                <a:cubicBezTo>
                                  <a:pt x="95" y="189"/>
                                  <a:pt x="95" y="189"/>
                                  <a:pt x="95" y="189"/>
                                </a:cubicBezTo>
                                <a:cubicBezTo>
                                  <a:pt x="96" y="189"/>
                                  <a:pt x="97" y="188"/>
                                  <a:pt x="97" y="187"/>
                                </a:cubicBezTo>
                                <a:cubicBezTo>
                                  <a:pt x="97" y="187"/>
                                  <a:pt x="98" y="187"/>
                                  <a:pt x="98" y="187"/>
                                </a:cubicBezTo>
                                <a:cubicBezTo>
                                  <a:pt x="99" y="187"/>
                                  <a:pt x="100" y="186"/>
                                  <a:pt x="100" y="186"/>
                                </a:cubicBezTo>
                                <a:cubicBezTo>
                                  <a:pt x="100" y="187"/>
                                  <a:pt x="99" y="187"/>
                                  <a:pt x="99" y="188"/>
                                </a:cubicBezTo>
                                <a:close/>
                                <a:moveTo>
                                  <a:pt x="98" y="200"/>
                                </a:moveTo>
                                <a:cubicBezTo>
                                  <a:pt x="99" y="200"/>
                                  <a:pt x="99" y="200"/>
                                  <a:pt x="99" y="200"/>
                                </a:cubicBezTo>
                                <a:cubicBezTo>
                                  <a:pt x="98" y="201"/>
                                  <a:pt x="98" y="202"/>
                                  <a:pt x="97" y="202"/>
                                </a:cubicBezTo>
                                <a:cubicBezTo>
                                  <a:pt x="96" y="202"/>
                                  <a:pt x="96" y="201"/>
                                  <a:pt x="95" y="201"/>
                                </a:cubicBezTo>
                                <a:cubicBezTo>
                                  <a:pt x="95" y="201"/>
                                  <a:pt x="95" y="201"/>
                                  <a:pt x="95" y="201"/>
                                </a:cubicBezTo>
                                <a:cubicBezTo>
                                  <a:pt x="96" y="200"/>
                                  <a:pt x="97" y="200"/>
                                  <a:pt x="98" y="200"/>
                                </a:cubicBezTo>
                                <a:close/>
                                <a:moveTo>
                                  <a:pt x="98" y="206"/>
                                </a:moveTo>
                                <a:cubicBezTo>
                                  <a:pt x="99" y="207"/>
                                  <a:pt x="100" y="208"/>
                                  <a:pt x="102" y="209"/>
                                </a:cubicBezTo>
                                <a:cubicBezTo>
                                  <a:pt x="102" y="209"/>
                                  <a:pt x="102" y="209"/>
                                  <a:pt x="101" y="209"/>
                                </a:cubicBezTo>
                                <a:cubicBezTo>
                                  <a:pt x="100" y="208"/>
                                  <a:pt x="99" y="207"/>
                                  <a:pt x="98" y="206"/>
                                </a:cubicBezTo>
                                <a:cubicBezTo>
                                  <a:pt x="98" y="206"/>
                                  <a:pt x="98" y="206"/>
                                  <a:pt x="98" y="206"/>
                                </a:cubicBezTo>
                                <a:close/>
                                <a:moveTo>
                                  <a:pt x="100" y="205"/>
                                </a:moveTo>
                                <a:cubicBezTo>
                                  <a:pt x="101" y="204"/>
                                  <a:pt x="102" y="203"/>
                                  <a:pt x="103" y="203"/>
                                </a:cubicBezTo>
                                <a:cubicBezTo>
                                  <a:pt x="104" y="203"/>
                                  <a:pt x="106" y="204"/>
                                  <a:pt x="107" y="205"/>
                                </a:cubicBezTo>
                                <a:cubicBezTo>
                                  <a:pt x="107" y="205"/>
                                  <a:pt x="106" y="205"/>
                                  <a:pt x="106" y="206"/>
                                </a:cubicBezTo>
                                <a:cubicBezTo>
                                  <a:pt x="106" y="206"/>
                                  <a:pt x="105" y="207"/>
                                  <a:pt x="104" y="207"/>
                                </a:cubicBezTo>
                                <a:cubicBezTo>
                                  <a:pt x="103" y="206"/>
                                  <a:pt x="102" y="205"/>
                                  <a:pt x="100" y="205"/>
                                </a:cubicBezTo>
                                <a:close/>
                                <a:moveTo>
                                  <a:pt x="104" y="213"/>
                                </a:moveTo>
                                <a:cubicBezTo>
                                  <a:pt x="105" y="214"/>
                                  <a:pt x="106" y="214"/>
                                  <a:pt x="107" y="215"/>
                                </a:cubicBezTo>
                                <a:cubicBezTo>
                                  <a:pt x="106" y="215"/>
                                  <a:pt x="106" y="216"/>
                                  <a:pt x="105" y="216"/>
                                </a:cubicBezTo>
                                <a:cubicBezTo>
                                  <a:pt x="104" y="215"/>
                                  <a:pt x="103" y="215"/>
                                  <a:pt x="103" y="214"/>
                                </a:cubicBezTo>
                                <a:cubicBezTo>
                                  <a:pt x="103" y="214"/>
                                  <a:pt x="104" y="214"/>
                                  <a:pt x="104" y="213"/>
                                </a:cubicBezTo>
                                <a:close/>
                                <a:moveTo>
                                  <a:pt x="106" y="212"/>
                                </a:moveTo>
                                <a:cubicBezTo>
                                  <a:pt x="106" y="212"/>
                                  <a:pt x="106" y="212"/>
                                  <a:pt x="106" y="212"/>
                                </a:cubicBezTo>
                                <a:cubicBezTo>
                                  <a:pt x="107" y="212"/>
                                  <a:pt x="108" y="213"/>
                                  <a:pt x="108" y="213"/>
                                </a:cubicBezTo>
                                <a:cubicBezTo>
                                  <a:pt x="108" y="213"/>
                                  <a:pt x="108" y="213"/>
                                  <a:pt x="108" y="213"/>
                                </a:cubicBezTo>
                                <a:cubicBezTo>
                                  <a:pt x="107" y="213"/>
                                  <a:pt x="106" y="213"/>
                                  <a:pt x="106" y="212"/>
                                </a:cubicBezTo>
                                <a:close/>
                                <a:moveTo>
                                  <a:pt x="107" y="200"/>
                                </a:moveTo>
                                <a:cubicBezTo>
                                  <a:pt x="107" y="199"/>
                                  <a:pt x="108" y="199"/>
                                  <a:pt x="108" y="198"/>
                                </a:cubicBezTo>
                                <a:cubicBezTo>
                                  <a:pt x="109" y="199"/>
                                  <a:pt x="110" y="200"/>
                                  <a:pt x="112" y="201"/>
                                </a:cubicBezTo>
                                <a:cubicBezTo>
                                  <a:pt x="111" y="201"/>
                                  <a:pt x="111" y="201"/>
                                  <a:pt x="110" y="202"/>
                                </a:cubicBezTo>
                                <a:cubicBezTo>
                                  <a:pt x="109" y="201"/>
                                  <a:pt x="108" y="200"/>
                                  <a:pt x="107" y="200"/>
                                </a:cubicBezTo>
                                <a:close/>
                                <a:moveTo>
                                  <a:pt x="109" y="197"/>
                                </a:moveTo>
                                <a:cubicBezTo>
                                  <a:pt x="111" y="196"/>
                                  <a:pt x="113" y="194"/>
                                  <a:pt x="114" y="193"/>
                                </a:cubicBezTo>
                                <a:cubicBezTo>
                                  <a:pt x="117" y="191"/>
                                  <a:pt x="120" y="190"/>
                                  <a:pt x="123" y="188"/>
                                </a:cubicBezTo>
                                <a:cubicBezTo>
                                  <a:pt x="121" y="191"/>
                                  <a:pt x="118" y="194"/>
                                  <a:pt x="115" y="197"/>
                                </a:cubicBezTo>
                                <a:cubicBezTo>
                                  <a:pt x="115" y="197"/>
                                  <a:pt x="115" y="197"/>
                                  <a:pt x="115" y="197"/>
                                </a:cubicBezTo>
                                <a:cubicBezTo>
                                  <a:pt x="114" y="198"/>
                                  <a:pt x="113" y="199"/>
                                  <a:pt x="113" y="200"/>
                                </a:cubicBezTo>
                                <a:cubicBezTo>
                                  <a:pt x="111" y="199"/>
                                  <a:pt x="110" y="198"/>
                                  <a:pt x="109" y="197"/>
                                </a:cubicBezTo>
                                <a:close/>
                                <a:moveTo>
                                  <a:pt x="113" y="202"/>
                                </a:moveTo>
                                <a:cubicBezTo>
                                  <a:pt x="113" y="202"/>
                                  <a:pt x="113" y="202"/>
                                  <a:pt x="113" y="202"/>
                                </a:cubicBezTo>
                                <a:cubicBezTo>
                                  <a:pt x="114" y="202"/>
                                  <a:pt x="115" y="203"/>
                                  <a:pt x="115" y="203"/>
                                </a:cubicBezTo>
                                <a:cubicBezTo>
                                  <a:pt x="115" y="203"/>
                                  <a:pt x="114" y="204"/>
                                  <a:pt x="114" y="204"/>
                                </a:cubicBezTo>
                                <a:cubicBezTo>
                                  <a:pt x="114" y="204"/>
                                  <a:pt x="114" y="204"/>
                                  <a:pt x="114" y="204"/>
                                </a:cubicBezTo>
                                <a:cubicBezTo>
                                  <a:pt x="113" y="204"/>
                                  <a:pt x="113" y="203"/>
                                  <a:pt x="112" y="203"/>
                                </a:cubicBezTo>
                                <a:cubicBezTo>
                                  <a:pt x="112" y="203"/>
                                  <a:pt x="113" y="203"/>
                                  <a:pt x="113" y="202"/>
                                </a:cubicBezTo>
                                <a:close/>
                                <a:moveTo>
                                  <a:pt x="120" y="203"/>
                                </a:moveTo>
                                <a:cubicBezTo>
                                  <a:pt x="122" y="202"/>
                                  <a:pt x="124" y="201"/>
                                  <a:pt x="126" y="200"/>
                                </a:cubicBezTo>
                                <a:cubicBezTo>
                                  <a:pt x="124" y="201"/>
                                  <a:pt x="122" y="203"/>
                                  <a:pt x="120" y="205"/>
                                </a:cubicBezTo>
                                <a:cubicBezTo>
                                  <a:pt x="120" y="205"/>
                                  <a:pt x="120" y="204"/>
                                  <a:pt x="119" y="204"/>
                                </a:cubicBezTo>
                                <a:cubicBezTo>
                                  <a:pt x="120" y="204"/>
                                  <a:pt x="120" y="203"/>
                                  <a:pt x="120" y="203"/>
                                </a:cubicBezTo>
                                <a:close/>
                                <a:moveTo>
                                  <a:pt x="125" y="204"/>
                                </a:moveTo>
                                <a:cubicBezTo>
                                  <a:pt x="127" y="202"/>
                                  <a:pt x="128" y="201"/>
                                  <a:pt x="129" y="200"/>
                                </a:cubicBezTo>
                                <a:cubicBezTo>
                                  <a:pt x="128" y="201"/>
                                  <a:pt x="127" y="203"/>
                                  <a:pt x="126" y="204"/>
                                </a:cubicBezTo>
                                <a:cubicBezTo>
                                  <a:pt x="125" y="205"/>
                                  <a:pt x="124" y="206"/>
                                  <a:pt x="123" y="206"/>
                                </a:cubicBezTo>
                                <a:cubicBezTo>
                                  <a:pt x="123" y="206"/>
                                  <a:pt x="122" y="206"/>
                                  <a:pt x="122" y="206"/>
                                </a:cubicBezTo>
                                <a:cubicBezTo>
                                  <a:pt x="123" y="205"/>
                                  <a:pt x="124" y="205"/>
                                  <a:pt x="125" y="204"/>
                                </a:cubicBezTo>
                                <a:close/>
                                <a:moveTo>
                                  <a:pt x="127" y="206"/>
                                </a:moveTo>
                                <a:cubicBezTo>
                                  <a:pt x="129" y="205"/>
                                  <a:pt x="131" y="204"/>
                                  <a:pt x="132" y="203"/>
                                </a:cubicBezTo>
                                <a:cubicBezTo>
                                  <a:pt x="131" y="204"/>
                                  <a:pt x="130" y="205"/>
                                  <a:pt x="129" y="206"/>
                                </a:cubicBezTo>
                                <a:cubicBezTo>
                                  <a:pt x="128" y="207"/>
                                  <a:pt x="127" y="208"/>
                                  <a:pt x="125" y="209"/>
                                </a:cubicBezTo>
                                <a:cubicBezTo>
                                  <a:pt x="125" y="209"/>
                                  <a:pt x="125" y="208"/>
                                  <a:pt x="125" y="208"/>
                                </a:cubicBezTo>
                                <a:cubicBezTo>
                                  <a:pt x="126" y="208"/>
                                  <a:pt x="126" y="207"/>
                                  <a:pt x="127" y="206"/>
                                </a:cubicBezTo>
                                <a:close/>
                                <a:moveTo>
                                  <a:pt x="147" y="192"/>
                                </a:moveTo>
                                <a:cubicBezTo>
                                  <a:pt x="151" y="189"/>
                                  <a:pt x="154" y="185"/>
                                  <a:pt x="158" y="182"/>
                                </a:cubicBezTo>
                                <a:cubicBezTo>
                                  <a:pt x="159" y="182"/>
                                  <a:pt x="160" y="181"/>
                                  <a:pt x="161" y="181"/>
                                </a:cubicBezTo>
                                <a:cubicBezTo>
                                  <a:pt x="160" y="182"/>
                                  <a:pt x="159" y="183"/>
                                  <a:pt x="158" y="184"/>
                                </a:cubicBezTo>
                                <a:cubicBezTo>
                                  <a:pt x="156" y="186"/>
                                  <a:pt x="154" y="187"/>
                                  <a:pt x="152" y="189"/>
                                </a:cubicBezTo>
                                <a:cubicBezTo>
                                  <a:pt x="150" y="190"/>
                                  <a:pt x="149" y="191"/>
                                  <a:pt x="147" y="192"/>
                                </a:cubicBezTo>
                                <a:close/>
                                <a:moveTo>
                                  <a:pt x="153" y="199"/>
                                </a:moveTo>
                                <a:cubicBezTo>
                                  <a:pt x="155" y="198"/>
                                  <a:pt x="156" y="197"/>
                                  <a:pt x="157" y="197"/>
                                </a:cubicBezTo>
                                <a:cubicBezTo>
                                  <a:pt x="155" y="198"/>
                                  <a:pt x="153" y="199"/>
                                  <a:pt x="151" y="201"/>
                                </a:cubicBezTo>
                                <a:cubicBezTo>
                                  <a:pt x="152" y="200"/>
                                  <a:pt x="153" y="199"/>
                                  <a:pt x="153" y="199"/>
                                </a:cubicBezTo>
                                <a:close/>
                                <a:moveTo>
                                  <a:pt x="155" y="195"/>
                                </a:moveTo>
                                <a:cubicBezTo>
                                  <a:pt x="154" y="195"/>
                                  <a:pt x="153" y="196"/>
                                  <a:pt x="153" y="196"/>
                                </a:cubicBezTo>
                                <a:cubicBezTo>
                                  <a:pt x="157" y="192"/>
                                  <a:pt x="161" y="187"/>
                                  <a:pt x="166" y="183"/>
                                </a:cubicBezTo>
                                <a:cubicBezTo>
                                  <a:pt x="165" y="183"/>
                                  <a:pt x="165" y="184"/>
                                  <a:pt x="164" y="185"/>
                                </a:cubicBezTo>
                                <a:cubicBezTo>
                                  <a:pt x="161" y="188"/>
                                  <a:pt x="158" y="191"/>
                                  <a:pt x="155" y="195"/>
                                </a:cubicBezTo>
                                <a:close/>
                                <a:moveTo>
                                  <a:pt x="178" y="173"/>
                                </a:moveTo>
                                <a:cubicBezTo>
                                  <a:pt x="178" y="173"/>
                                  <a:pt x="178" y="173"/>
                                  <a:pt x="178" y="173"/>
                                </a:cubicBezTo>
                                <a:cubicBezTo>
                                  <a:pt x="176" y="176"/>
                                  <a:pt x="174" y="180"/>
                                  <a:pt x="172" y="184"/>
                                </a:cubicBezTo>
                                <a:cubicBezTo>
                                  <a:pt x="169" y="186"/>
                                  <a:pt x="165" y="188"/>
                                  <a:pt x="162" y="190"/>
                                </a:cubicBezTo>
                                <a:cubicBezTo>
                                  <a:pt x="167" y="184"/>
                                  <a:pt x="173" y="179"/>
                                  <a:pt x="178" y="173"/>
                                </a:cubicBezTo>
                                <a:close/>
                                <a:moveTo>
                                  <a:pt x="183" y="168"/>
                                </a:moveTo>
                                <a:cubicBezTo>
                                  <a:pt x="185" y="166"/>
                                  <a:pt x="187" y="164"/>
                                  <a:pt x="189" y="163"/>
                                </a:cubicBezTo>
                                <a:cubicBezTo>
                                  <a:pt x="189" y="163"/>
                                  <a:pt x="189" y="162"/>
                                  <a:pt x="189" y="162"/>
                                </a:cubicBezTo>
                                <a:cubicBezTo>
                                  <a:pt x="185" y="168"/>
                                  <a:pt x="180" y="174"/>
                                  <a:pt x="176" y="180"/>
                                </a:cubicBezTo>
                                <a:cubicBezTo>
                                  <a:pt x="178" y="176"/>
                                  <a:pt x="181" y="172"/>
                                  <a:pt x="183" y="168"/>
                                </a:cubicBezTo>
                                <a:close/>
                                <a:moveTo>
                                  <a:pt x="178" y="198"/>
                                </a:moveTo>
                                <a:cubicBezTo>
                                  <a:pt x="178" y="197"/>
                                  <a:pt x="179" y="197"/>
                                  <a:pt x="180" y="196"/>
                                </a:cubicBezTo>
                                <a:cubicBezTo>
                                  <a:pt x="178" y="198"/>
                                  <a:pt x="176" y="199"/>
                                  <a:pt x="175" y="201"/>
                                </a:cubicBezTo>
                                <a:cubicBezTo>
                                  <a:pt x="174" y="201"/>
                                  <a:pt x="174" y="201"/>
                                  <a:pt x="174" y="201"/>
                                </a:cubicBezTo>
                                <a:cubicBezTo>
                                  <a:pt x="175" y="200"/>
                                  <a:pt x="176" y="199"/>
                                  <a:pt x="178" y="198"/>
                                </a:cubicBezTo>
                                <a:close/>
                                <a:moveTo>
                                  <a:pt x="172" y="191"/>
                                </a:moveTo>
                                <a:cubicBezTo>
                                  <a:pt x="175" y="189"/>
                                  <a:pt x="177" y="187"/>
                                  <a:pt x="180" y="184"/>
                                </a:cubicBezTo>
                                <a:cubicBezTo>
                                  <a:pt x="179" y="185"/>
                                  <a:pt x="179" y="185"/>
                                  <a:pt x="179" y="186"/>
                                </a:cubicBezTo>
                                <a:cubicBezTo>
                                  <a:pt x="177" y="188"/>
                                  <a:pt x="174" y="189"/>
                                  <a:pt x="172" y="191"/>
                                </a:cubicBezTo>
                                <a:close/>
                                <a:moveTo>
                                  <a:pt x="179" y="179"/>
                                </a:moveTo>
                                <a:cubicBezTo>
                                  <a:pt x="184" y="172"/>
                                  <a:pt x="189" y="166"/>
                                  <a:pt x="194" y="159"/>
                                </a:cubicBezTo>
                                <a:cubicBezTo>
                                  <a:pt x="194" y="159"/>
                                  <a:pt x="195" y="159"/>
                                  <a:pt x="195" y="158"/>
                                </a:cubicBezTo>
                                <a:cubicBezTo>
                                  <a:pt x="192" y="163"/>
                                  <a:pt x="189" y="169"/>
                                  <a:pt x="185" y="174"/>
                                </a:cubicBezTo>
                                <a:cubicBezTo>
                                  <a:pt x="185" y="174"/>
                                  <a:pt x="185" y="174"/>
                                  <a:pt x="185" y="174"/>
                                </a:cubicBezTo>
                                <a:cubicBezTo>
                                  <a:pt x="183" y="175"/>
                                  <a:pt x="181" y="177"/>
                                  <a:pt x="179" y="179"/>
                                </a:cubicBezTo>
                                <a:close/>
                                <a:moveTo>
                                  <a:pt x="196" y="176"/>
                                </a:moveTo>
                                <a:cubicBezTo>
                                  <a:pt x="196" y="177"/>
                                  <a:pt x="195" y="179"/>
                                  <a:pt x="195" y="180"/>
                                </a:cubicBezTo>
                                <a:cubicBezTo>
                                  <a:pt x="195" y="180"/>
                                  <a:pt x="194" y="180"/>
                                  <a:pt x="194" y="180"/>
                                </a:cubicBezTo>
                                <a:cubicBezTo>
                                  <a:pt x="193" y="181"/>
                                  <a:pt x="191" y="183"/>
                                  <a:pt x="189" y="184"/>
                                </a:cubicBezTo>
                                <a:cubicBezTo>
                                  <a:pt x="191" y="181"/>
                                  <a:pt x="194" y="179"/>
                                  <a:pt x="196" y="176"/>
                                </a:cubicBezTo>
                                <a:close/>
                                <a:moveTo>
                                  <a:pt x="198" y="182"/>
                                </a:moveTo>
                                <a:cubicBezTo>
                                  <a:pt x="199" y="182"/>
                                  <a:pt x="199" y="182"/>
                                  <a:pt x="199" y="182"/>
                                </a:cubicBezTo>
                                <a:cubicBezTo>
                                  <a:pt x="198" y="183"/>
                                  <a:pt x="197" y="184"/>
                                  <a:pt x="195" y="185"/>
                                </a:cubicBezTo>
                                <a:cubicBezTo>
                                  <a:pt x="196" y="184"/>
                                  <a:pt x="197" y="183"/>
                                  <a:pt x="198" y="182"/>
                                </a:cubicBezTo>
                                <a:close/>
                                <a:moveTo>
                                  <a:pt x="199" y="176"/>
                                </a:moveTo>
                                <a:cubicBezTo>
                                  <a:pt x="200" y="175"/>
                                  <a:pt x="200" y="173"/>
                                  <a:pt x="201" y="172"/>
                                </a:cubicBezTo>
                                <a:cubicBezTo>
                                  <a:pt x="201" y="172"/>
                                  <a:pt x="201" y="172"/>
                                  <a:pt x="201" y="172"/>
                                </a:cubicBezTo>
                                <a:cubicBezTo>
                                  <a:pt x="201" y="173"/>
                                  <a:pt x="200" y="174"/>
                                  <a:pt x="200" y="175"/>
                                </a:cubicBezTo>
                                <a:cubicBezTo>
                                  <a:pt x="200" y="176"/>
                                  <a:pt x="199" y="176"/>
                                  <a:pt x="199" y="176"/>
                                </a:cubicBezTo>
                                <a:close/>
                                <a:moveTo>
                                  <a:pt x="200" y="164"/>
                                </a:moveTo>
                                <a:cubicBezTo>
                                  <a:pt x="200" y="164"/>
                                  <a:pt x="199" y="165"/>
                                  <a:pt x="199" y="165"/>
                                </a:cubicBezTo>
                                <a:cubicBezTo>
                                  <a:pt x="200" y="163"/>
                                  <a:pt x="202" y="161"/>
                                  <a:pt x="203" y="158"/>
                                </a:cubicBezTo>
                                <a:cubicBezTo>
                                  <a:pt x="202" y="160"/>
                                  <a:pt x="202" y="161"/>
                                  <a:pt x="201" y="162"/>
                                </a:cubicBezTo>
                                <a:cubicBezTo>
                                  <a:pt x="201" y="163"/>
                                  <a:pt x="201" y="163"/>
                                  <a:pt x="200" y="164"/>
                                </a:cubicBezTo>
                                <a:close/>
                                <a:moveTo>
                                  <a:pt x="203" y="141"/>
                                </a:moveTo>
                                <a:cubicBezTo>
                                  <a:pt x="206" y="138"/>
                                  <a:pt x="209" y="134"/>
                                  <a:pt x="212" y="131"/>
                                </a:cubicBezTo>
                                <a:cubicBezTo>
                                  <a:pt x="210" y="134"/>
                                  <a:pt x="208" y="137"/>
                                  <a:pt x="206" y="139"/>
                                </a:cubicBezTo>
                                <a:cubicBezTo>
                                  <a:pt x="205" y="140"/>
                                  <a:pt x="205" y="141"/>
                                  <a:pt x="204" y="142"/>
                                </a:cubicBezTo>
                                <a:cubicBezTo>
                                  <a:pt x="204" y="141"/>
                                  <a:pt x="203" y="141"/>
                                  <a:pt x="203" y="141"/>
                                </a:cubicBezTo>
                                <a:close/>
                                <a:moveTo>
                                  <a:pt x="206" y="167"/>
                                </a:moveTo>
                                <a:cubicBezTo>
                                  <a:pt x="208" y="165"/>
                                  <a:pt x="209" y="164"/>
                                  <a:pt x="210" y="163"/>
                                </a:cubicBezTo>
                                <a:cubicBezTo>
                                  <a:pt x="208" y="165"/>
                                  <a:pt x="207" y="168"/>
                                  <a:pt x="205" y="170"/>
                                </a:cubicBezTo>
                                <a:cubicBezTo>
                                  <a:pt x="206" y="169"/>
                                  <a:pt x="206" y="168"/>
                                  <a:pt x="206" y="167"/>
                                </a:cubicBezTo>
                                <a:close/>
                                <a:moveTo>
                                  <a:pt x="208" y="157"/>
                                </a:moveTo>
                                <a:cubicBezTo>
                                  <a:pt x="208" y="157"/>
                                  <a:pt x="208" y="158"/>
                                  <a:pt x="208" y="158"/>
                                </a:cubicBezTo>
                                <a:cubicBezTo>
                                  <a:pt x="209" y="154"/>
                                  <a:pt x="210" y="151"/>
                                  <a:pt x="212" y="147"/>
                                </a:cubicBezTo>
                                <a:cubicBezTo>
                                  <a:pt x="210" y="151"/>
                                  <a:pt x="209" y="154"/>
                                  <a:pt x="208" y="157"/>
                                </a:cubicBezTo>
                                <a:close/>
                                <a:moveTo>
                                  <a:pt x="214" y="164"/>
                                </a:moveTo>
                                <a:cubicBezTo>
                                  <a:pt x="216" y="162"/>
                                  <a:pt x="219" y="160"/>
                                  <a:pt x="221" y="158"/>
                                </a:cubicBezTo>
                                <a:cubicBezTo>
                                  <a:pt x="220" y="161"/>
                                  <a:pt x="218" y="164"/>
                                  <a:pt x="216" y="166"/>
                                </a:cubicBezTo>
                                <a:cubicBezTo>
                                  <a:pt x="215" y="169"/>
                                  <a:pt x="213" y="171"/>
                                  <a:pt x="211" y="173"/>
                                </a:cubicBezTo>
                                <a:cubicBezTo>
                                  <a:pt x="211" y="173"/>
                                  <a:pt x="211" y="173"/>
                                  <a:pt x="211" y="173"/>
                                </a:cubicBezTo>
                                <a:cubicBezTo>
                                  <a:pt x="212" y="170"/>
                                  <a:pt x="213" y="167"/>
                                  <a:pt x="214" y="164"/>
                                </a:cubicBezTo>
                                <a:close/>
                                <a:moveTo>
                                  <a:pt x="210" y="165"/>
                                </a:moveTo>
                                <a:cubicBezTo>
                                  <a:pt x="211" y="164"/>
                                  <a:pt x="212" y="163"/>
                                  <a:pt x="212" y="162"/>
                                </a:cubicBezTo>
                                <a:cubicBezTo>
                                  <a:pt x="212" y="163"/>
                                  <a:pt x="212" y="163"/>
                                  <a:pt x="212" y="164"/>
                                </a:cubicBezTo>
                                <a:cubicBezTo>
                                  <a:pt x="211" y="165"/>
                                  <a:pt x="211" y="165"/>
                                  <a:pt x="210" y="165"/>
                                </a:cubicBezTo>
                                <a:close/>
                                <a:moveTo>
                                  <a:pt x="217" y="159"/>
                                </a:moveTo>
                                <a:cubicBezTo>
                                  <a:pt x="217" y="158"/>
                                  <a:pt x="217" y="158"/>
                                  <a:pt x="217" y="158"/>
                                </a:cubicBezTo>
                                <a:cubicBezTo>
                                  <a:pt x="217" y="158"/>
                                  <a:pt x="217" y="157"/>
                                  <a:pt x="217" y="157"/>
                                </a:cubicBezTo>
                                <a:cubicBezTo>
                                  <a:pt x="218" y="156"/>
                                  <a:pt x="220" y="156"/>
                                  <a:pt x="221" y="156"/>
                                </a:cubicBezTo>
                                <a:cubicBezTo>
                                  <a:pt x="220" y="157"/>
                                  <a:pt x="218" y="158"/>
                                  <a:pt x="217" y="159"/>
                                </a:cubicBezTo>
                                <a:close/>
                                <a:moveTo>
                                  <a:pt x="217" y="138"/>
                                </a:moveTo>
                                <a:cubicBezTo>
                                  <a:pt x="216" y="143"/>
                                  <a:pt x="216" y="147"/>
                                  <a:pt x="215" y="151"/>
                                </a:cubicBezTo>
                                <a:cubicBezTo>
                                  <a:pt x="214" y="152"/>
                                  <a:pt x="212" y="154"/>
                                  <a:pt x="211" y="155"/>
                                </a:cubicBezTo>
                                <a:cubicBezTo>
                                  <a:pt x="213" y="149"/>
                                  <a:pt x="215" y="144"/>
                                  <a:pt x="217" y="138"/>
                                </a:cubicBezTo>
                                <a:cubicBezTo>
                                  <a:pt x="217" y="138"/>
                                  <a:pt x="217" y="138"/>
                                  <a:pt x="217" y="138"/>
                                </a:cubicBezTo>
                                <a:close/>
                                <a:moveTo>
                                  <a:pt x="215" y="138"/>
                                </a:moveTo>
                                <a:cubicBezTo>
                                  <a:pt x="216" y="136"/>
                                  <a:pt x="217" y="134"/>
                                  <a:pt x="217" y="132"/>
                                </a:cubicBezTo>
                                <a:cubicBezTo>
                                  <a:pt x="217" y="132"/>
                                  <a:pt x="217" y="132"/>
                                  <a:pt x="217" y="132"/>
                                </a:cubicBezTo>
                                <a:cubicBezTo>
                                  <a:pt x="217" y="132"/>
                                  <a:pt x="217" y="133"/>
                                  <a:pt x="217" y="133"/>
                                </a:cubicBezTo>
                                <a:cubicBezTo>
                                  <a:pt x="217" y="135"/>
                                  <a:pt x="216" y="137"/>
                                  <a:pt x="215" y="138"/>
                                </a:cubicBezTo>
                                <a:close/>
                                <a:moveTo>
                                  <a:pt x="216" y="117"/>
                                </a:moveTo>
                                <a:cubicBezTo>
                                  <a:pt x="218" y="115"/>
                                  <a:pt x="219" y="113"/>
                                  <a:pt x="221" y="111"/>
                                </a:cubicBezTo>
                                <a:cubicBezTo>
                                  <a:pt x="221" y="112"/>
                                  <a:pt x="221" y="112"/>
                                  <a:pt x="221" y="113"/>
                                </a:cubicBezTo>
                                <a:cubicBezTo>
                                  <a:pt x="219" y="114"/>
                                  <a:pt x="218" y="116"/>
                                  <a:pt x="216" y="117"/>
                                </a:cubicBezTo>
                                <a:close/>
                                <a:moveTo>
                                  <a:pt x="221" y="99"/>
                                </a:moveTo>
                                <a:cubicBezTo>
                                  <a:pt x="220" y="98"/>
                                  <a:pt x="220" y="97"/>
                                  <a:pt x="220" y="96"/>
                                </a:cubicBezTo>
                                <a:cubicBezTo>
                                  <a:pt x="220" y="96"/>
                                  <a:pt x="220" y="96"/>
                                  <a:pt x="220" y="96"/>
                                </a:cubicBezTo>
                                <a:cubicBezTo>
                                  <a:pt x="221" y="97"/>
                                  <a:pt x="221" y="98"/>
                                  <a:pt x="221" y="99"/>
                                </a:cubicBezTo>
                                <a:cubicBezTo>
                                  <a:pt x="221" y="99"/>
                                  <a:pt x="221" y="99"/>
                                  <a:pt x="221" y="99"/>
                                </a:cubicBezTo>
                                <a:close/>
                                <a:moveTo>
                                  <a:pt x="220" y="108"/>
                                </a:moveTo>
                                <a:cubicBezTo>
                                  <a:pt x="220" y="108"/>
                                  <a:pt x="220" y="108"/>
                                  <a:pt x="220" y="109"/>
                                </a:cubicBezTo>
                                <a:cubicBezTo>
                                  <a:pt x="220" y="109"/>
                                  <a:pt x="220" y="109"/>
                                  <a:pt x="219" y="109"/>
                                </a:cubicBezTo>
                                <a:cubicBezTo>
                                  <a:pt x="219" y="109"/>
                                  <a:pt x="219" y="109"/>
                                  <a:pt x="219" y="109"/>
                                </a:cubicBezTo>
                                <a:cubicBezTo>
                                  <a:pt x="219" y="109"/>
                                  <a:pt x="219" y="109"/>
                                  <a:pt x="219" y="109"/>
                                </a:cubicBezTo>
                                <a:cubicBezTo>
                                  <a:pt x="217" y="110"/>
                                  <a:pt x="216" y="111"/>
                                  <a:pt x="215" y="111"/>
                                </a:cubicBezTo>
                                <a:cubicBezTo>
                                  <a:pt x="215" y="111"/>
                                  <a:pt x="215" y="111"/>
                                  <a:pt x="215" y="111"/>
                                </a:cubicBezTo>
                                <a:cubicBezTo>
                                  <a:pt x="215" y="111"/>
                                  <a:pt x="215" y="111"/>
                                  <a:pt x="215" y="110"/>
                                </a:cubicBezTo>
                                <a:cubicBezTo>
                                  <a:pt x="217" y="110"/>
                                  <a:pt x="219" y="109"/>
                                  <a:pt x="220" y="108"/>
                                </a:cubicBezTo>
                                <a:close/>
                                <a:moveTo>
                                  <a:pt x="219" y="93"/>
                                </a:moveTo>
                                <a:cubicBezTo>
                                  <a:pt x="219" y="92"/>
                                  <a:pt x="218" y="90"/>
                                  <a:pt x="218" y="89"/>
                                </a:cubicBezTo>
                                <a:cubicBezTo>
                                  <a:pt x="218" y="89"/>
                                  <a:pt x="219" y="89"/>
                                  <a:pt x="219" y="89"/>
                                </a:cubicBezTo>
                                <a:cubicBezTo>
                                  <a:pt x="219" y="90"/>
                                  <a:pt x="219" y="92"/>
                                  <a:pt x="220" y="93"/>
                                </a:cubicBezTo>
                                <a:cubicBezTo>
                                  <a:pt x="220" y="93"/>
                                  <a:pt x="219" y="93"/>
                                  <a:pt x="219" y="93"/>
                                </a:cubicBezTo>
                                <a:close/>
                                <a:moveTo>
                                  <a:pt x="217" y="87"/>
                                </a:moveTo>
                                <a:cubicBezTo>
                                  <a:pt x="217" y="86"/>
                                  <a:pt x="217" y="85"/>
                                  <a:pt x="217" y="84"/>
                                </a:cubicBezTo>
                                <a:cubicBezTo>
                                  <a:pt x="217" y="84"/>
                                  <a:pt x="217" y="84"/>
                                  <a:pt x="217" y="84"/>
                                </a:cubicBezTo>
                                <a:cubicBezTo>
                                  <a:pt x="218" y="85"/>
                                  <a:pt x="218" y="86"/>
                                  <a:pt x="218" y="87"/>
                                </a:cubicBezTo>
                                <a:cubicBezTo>
                                  <a:pt x="218" y="87"/>
                                  <a:pt x="218" y="87"/>
                                  <a:pt x="217" y="87"/>
                                </a:cubicBezTo>
                                <a:close/>
                                <a:moveTo>
                                  <a:pt x="216" y="82"/>
                                </a:moveTo>
                                <a:cubicBezTo>
                                  <a:pt x="215" y="79"/>
                                  <a:pt x="215" y="77"/>
                                  <a:pt x="214" y="74"/>
                                </a:cubicBezTo>
                                <a:cubicBezTo>
                                  <a:pt x="215" y="75"/>
                                  <a:pt x="215" y="76"/>
                                  <a:pt x="216" y="77"/>
                                </a:cubicBezTo>
                                <a:cubicBezTo>
                                  <a:pt x="216" y="78"/>
                                  <a:pt x="216" y="80"/>
                                  <a:pt x="217" y="82"/>
                                </a:cubicBezTo>
                                <a:cubicBezTo>
                                  <a:pt x="217" y="82"/>
                                  <a:pt x="216" y="82"/>
                                  <a:pt x="216" y="82"/>
                                </a:cubicBezTo>
                                <a:close/>
                                <a:moveTo>
                                  <a:pt x="215" y="88"/>
                                </a:moveTo>
                                <a:cubicBezTo>
                                  <a:pt x="211" y="90"/>
                                  <a:pt x="208" y="92"/>
                                  <a:pt x="205" y="93"/>
                                </a:cubicBezTo>
                                <a:cubicBezTo>
                                  <a:pt x="204" y="93"/>
                                  <a:pt x="204" y="93"/>
                                  <a:pt x="204" y="93"/>
                                </a:cubicBezTo>
                                <a:cubicBezTo>
                                  <a:pt x="206" y="91"/>
                                  <a:pt x="208" y="90"/>
                                  <a:pt x="210" y="88"/>
                                </a:cubicBezTo>
                                <a:cubicBezTo>
                                  <a:pt x="211" y="87"/>
                                  <a:pt x="213" y="87"/>
                                  <a:pt x="214" y="86"/>
                                </a:cubicBezTo>
                                <a:cubicBezTo>
                                  <a:pt x="214" y="87"/>
                                  <a:pt x="214" y="88"/>
                                  <a:pt x="215" y="88"/>
                                </a:cubicBezTo>
                                <a:close/>
                                <a:moveTo>
                                  <a:pt x="206" y="85"/>
                                </a:moveTo>
                                <a:cubicBezTo>
                                  <a:pt x="208" y="84"/>
                                  <a:pt x="208" y="84"/>
                                  <a:pt x="208" y="84"/>
                                </a:cubicBezTo>
                                <a:cubicBezTo>
                                  <a:pt x="209" y="83"/>
                                  <a:pt x="208" y="82"/>
                                  <a:pt x="207" y="82"/>
                                </a:cubicBezTo>
                                <a:cubicBezTo>
                                  <a:pt x="209" y="81"/>
                                  <a:pt x="210" y="80"/>
                                  <a:pt x="212" y="79"/>
                                </a:cubicBezTo>
                                <a:cubicBezTo>
                                  <a:pt x="212" y="81"/>
                                  <a:pt x="213" y="82"/>
                                  <a:pt x="213" y="83"/>
                                </a:cubicBezTo>
                                <a:cubicBezTo>
                                  <a:pt x="211" y="84"/>
                                  <a:pt x="208" y="84"/>
                                  <a:pt x="206" y="85"/>
                                </a:cubicBezTo>
                                <a:close/>
                                <a:moveTo>
                                  <a:pt x="206" y="58"/>
                                </a:moveTo>
                                <a:cubicBezTo>
                                  <a:pt x="206" y="58"/>
                                  <a:pt x="206" y="58"/>
                                  <a:pt x="206" y="57"/>
                                </a:cubicBezTo>
                                <a:cubicBezTo>
                                  <a:pt x="207" y="58"/>
                                  <a:pt x="208" y="59"/>
                                  <a:pt x="209" y="60"/>
                                </a:cubicBezTo>
                                <a:cubicBezTo>
                                  <a:pt x="209" y="61"/>
                                  <a:pt x="210" y="61"/>
                                  <a:pt x="210" y="61"/>
                                </a:cubicBezTo>
                                <a:cubicBezTo>
                                  <a:pt x="211" y="62"/>
                                  <a:pt x="211" y="63"/>
                                  <a:pt x="212" y="63"/>
                                </a:cubicBezTo>
                                <a:cubicBezTo>
                                  <a:pt x="210" y="61"/>
                                  <a:pt x="208" y="60"/>
                                  <a:pt x="206" y="58"/>
                                </a:cubicBezTo>
                                <a:close/>
                                <a:moveTo>
                                  <a:pt x="206" y="60"/>
                                </a:moveTo>
                                <a:cubicBezTo>
                                  <a:pt x="206" y="60"/>
                                  <a:pt x="205" y="60"/>
                                  <a:pt x="205" y="60"/>
                                </a:cubicBezTo>
                                <a:cubicBezTo>
                                  <a:pt x="204" y="59"/>
                                  <a:pt x="204" y="58"/>
                                  <a:pt x="203" y="57"/>
                                </a:cubicBezTo>
                                <a:cubicBezTo>
                                  <a:pt x="204" y="58"/>
                                  <a:pt x="204" y="58"/>
                                  <a:pt x="205" y="59"/>
                                </a:cubicBezTo>
                                <a:cubicBezTo>
                                  <a:pt x="205" y="60"/>
                                  <a:pt x="206" y="60"/>
                                  <a:pt x="206" y="60"/>
                                </a:cubicBezTo>
                                <a:close/>
                                <a:moveTo>
                                  <a:pt x="211" y="67"/>
                                </a:moveTo>
                                <a:cubicBezTo>
                                  <a:pt x="210" y="67"/>
                                  <a:pt x="210" y="67"/>
                                  <a:pt x="211" y="67"/>
                                </a:cubicBezTo>
                                <a:cubicBezTo>
                                  <a:pt x="211" y="68"/>
                                  <a:pt x="211" y="69"/>
                                  <a:pt x="211" y="70"/>
                                </a:cubicBezTo>
                                <a:cubicBezTo>
                                  <a:pt x="209" y="71"/>
                                  <a:pt x="207" y="72"/>
                                  <a:pt x="205" y="73"/>
                                </a:cubicBezTo>
                                <a:cubicBezTo>
                                  <a:pt x="206" y="71"/>
                                  <a:pt x="207" y="70"/>
                                  <a:pt x="208" y="68"/>
                                </a:cubicBezTo>
                                <a:cubicBezTo>
                                  <a:pt x="209" y="67"/>
                                  <a:pt x="208" y="66"/>
                                  <a:pt x="207" y="67"/>
                                </a:cubicBezTo>
                                <a:cubicBezTo>
                                  <a:pt x="207" y="67"/>
                                  <a:pt x="207" y="67"/>
                                  <a:pt x="206" y="68"/>
                                </a:cubicBezTo>
                                <a:cubicBezTo>
                                  <a:pt x="206" y="67"/>
                                  <a:pt x="206" y="67"/>
                                  <a:pt x="205" y="67"/>
                                </a:cubicBezTo>
                                <a:cubicBezTo>
                                  <a:pt x="201" y="68"/>
                                  <a:pt x="196" y="69"/>
                                  <a:pt x="191" y="71"/>
                                </a:cubicBezTo>
                                <a:cubicBezTo>
                                  <a:pt x="196" y="69"/>
                                  <a:pt x="200" y="66"/>
                                  <a:pt x="204" y="64"/>
                                </a:cubicBezTo>
                                <a:cubicBezTo>
                                  <a:pt x="205" y="63"/>
                                  <a:pt x="204" y="62"/>
                                  <a:pt x="203" y="62"/>
                                </a:cubicBezTo>
                                <a:cubicBezTo>
                                  <a:pt x="202" y="62"/>
                                  <a:pt x="202" y="63"/>
                                  <a:pt x="202" y="63"/>
                                </a:cubicBezTo>
                                <a:cubicBezTo>
                                  <a:pt x="202" y="63"/>
                                  <a:pt x="202" y="62"/>
                                  <a:pt x="202" y="62"/>
                                </a:cubicBezTo>
                                <a:cubicBezTo>
                                  <a:pt x="203" y="62"/>
                                  <a:pt x="203" y="60"/>
                                  <a:pt x="202" y="61"/>
                                </a:cubicBezTo>
                                <a:cubicBezTo>
                                  <a:pt x="201" y="61"/>
                                  <a:pt x="201" y="61"/>
                                  <a:pt x="201" y="61"/>
                                </a:cubicBezTo>
                                <a:cubicBezTo>
                                  <a:pt x="202" y="61"/>
                                  <a:pt x="202" y="60"/>
                                  <a:pt x="203" y="60"/>
                                </a:cubicBezTo>
                                <a:cubicBezTo>
                                  <a:pt x="203" y="60"/>
                                  <a:pt x="203" y="60"/>
                                  <a:pt x="203" y="60"/>
                                </a:cubicBezTo>
                                <a:cubicBezTo>
                                  <a:pt x="203" y="60"/>
                                  <a:pt x="203" y="60"/>
                                  <a:pt x="203" y="60"/>
                                </a:cubicBezTo>
                                <a:cubicBezTo>
                                  <a:pt x="205" y="63"/>
                                  <a:pt x="208" y="65"/>
                                  <a:pt x="211" y="67"/>
                                </a:cubicBezTo>
                                <a:close/>
                                <a:moveTo>
                                  <a:pt x="187" y="63"/>
                                </a:moveTo>
                                <a:cubicBezTo>
                                  <a:pt x="191" y="61"/>
                                  <a:pt x="195" y="59"/>
                                  <a:pt x="198" y="56"/>
                                </a:cubicBezTo>
                                <a:cubicBezTo>
                                  <a:pt x="199" y="57"/>
                                  <a:pt x="200" y="58"/>
                                  <a:pt x="201" y="59"/>
                                </a:cubicBezTo>
                                <a:cubicBezTo>
                                  <a:pt x="196" y="60"/>
                                  <a:pt x="192" y="61"/>
                                  <a:pt x="187" y="63"/>
                                </a:cubicBezTo>
                                <a:close/>
                                <a:moveTo>
                                  <a:pt x="191" y="56"/>
                                </a:moveTo>
                                <a:cubicBezTo>
                                  <a:pt x="192" y="55"/>
                                  <a:pt x="193" y="55"/>
                                  <a:pt x="194" y="54"/>
                                </a:cubicBezTo>
                                <a:cubicBezTo>
                                  <a:pt x="195" y="54"/>
                                  <a:pt x="195" y="54"/>
                                  <a:pt x="195" y="54"/>
                                </a:cubicBezTo>
                                <a:cubicBezTo>
                                  <a:pt x="195" y="54"/>
                                  <a:pt x="196" y="54"/>
                                  <a:pt x="196" y="55"/>
                                </a:cubicBezTo>
                                <a:cubicBezTo>
                                  <a:pt x="194" y="55"/>
                                  <a:pt x="193" y="55"/>
                                  <a:pt x="191" y="56"/>
                                </a:cubicBezTo>
                                <a:close/>
                                <a:moveTo>
                                  <a:pt x="189" y="54"/>
                                </a:moveTo>
                                <a:cubicBezTo>
                                  <a:pt x="189" y="54"/>
                                  <a:pt x="189" y="54"/>
                                  <a:pt x="190" y="53"/>
                                </a:cubicBezTo>
                                <a:cubicBezTo>
                                  <a:pt x="190" y="53"/>
                                  <a:pt x="189" y="52"/>
                                  <a:pt x="188" y="52"/>
                                </a:cubicBezTo>
                                <a:cubicBezTo>
                                  <a:pt x="187" y="53"/>
                                  <a:pt x="186" y="54"/>
                                  <a:pt x="186" y="55"/>
                                </a:cubicBezTo>
                                <a:cubicBezTo>
                                  <a:pt x="185" y="54"/>
                                  <a:pt x="185" y="54"/>
                                  <a:pt x="184" y="53"/>
                                </a:cubicBezTo>
                                <a:cubicBezTo>
                                  <a:pt x="186" y="52"/>
                                  <a:pt x="188" y="51"/>
                                  <a:pt x="189" y="50"/>
                                </a:cubicBezTo>
                                <a:cubicBezTo>
                                  <a:pt x="191" y="51"/>
                                  <a:pt x="192" y="52"/>
                                  <a:pt x="193" y="53"/>
                                </a:cubicBezTo>
                                <a:cubicBezTo>
                                  <a:pt x="192" y="53"/>
                                  <a:pt x="190" y="54"/>
                                  <a:pt x="189" y="54"/>
                                </a:cubicBezTo>
                                <a:close/>
                                <a:moveTo>
                                  <a:pt x="184" y="56"/>
                                </a:moveTo>
                                <a:cubicBezTo>
                                  <a:pt x="182" y="57"/>
                                  <a:pt x="179" y="58"/>
                                  <a:pt x="176" y="59"/>
                                </a:cubicBezTo>
                                <a:cubicBezTo>
                                  <a:pt x="177" y="58"/>
                                  <a:pt x="178" y="57"/>
                                  <a:pt x="179" y="55"/>
                                </a:cubicBezTo>
                                <a:cubicBezTo>
                                  <a:pt x="180" y="55"/>
                                  <a:pt x="181" y="54"/>
                                  <a:pt x="183" y="54"/>
                                </a:cubicBezTo>
                                <a:cubicBezTo>
                                  <a:pt x="183" y="54"/>
                                  <a:pt x="184" y="55"/>
                                  <a:pt x="184" y="56"/>
                                </a:cubicBezTo>
                                <a:close/>
                                <a:moveTo>
                                  <a:pt x="180" y="50"/>
                                </a:moveTo>
                                <a:cubicBezTo>
                                  <a:pt x="177" y="51"/>
                                  <a:pt x="173" y="53"/>
                                  <a:pt x="170" y="54"/>
                                </a:cubicBezTo>
                                <a:cubicBezTo>
                                  <a:pt x="171" y="53"/>
                                  <a:pt x="173" y="51"/>
                                  <a:pt x="174" y="50"/>
                                </a:cubicBezTo>
                                <a:cubicBezTo>
                                  <a:pt x="176" y="49"/>
                                  <a:pt x="178" y="48"/>
                                  <a:pt x="179" y="48"/>
                                </a:cubicBezTo>
                                <a:cubicBezTo>
                                  <a:pt x="180" y="48"/>
                                  <a:pt x="180" y="49"/>
                                  <a:pt x="180" y="50"/>
                                </a:cubicBezTo>
                                <a:cubicBezTo>
                                  <a:pt x="180" y="50"/>
                                  <a:pt x="180" y="50"/>
                                  <a:pt x="180" y="50"/>
                                </a:cubicBezTo>
                                <a:close/>
                                <a:moveTo>
                                  <a:pt x="166" y="49"/>
                                </a:moveTo>
                                <a:cubicBezTo>
                                  <a:pt x="167" y="48"/>
                                  <a:pt x="168" y="47"/>
                                  <a:pt x="169" y="46"/>
                                </a:cubicBezTo>
                                <a:cubicBezTo>
                                  <a:pt x="172" y="45"/>
                                  <a:pt x="175" y="44"/>
                                  <a:pt x="178" y="44"/>
                                </a:cubicBezTo>
                                <a:cubicBezTo>
                                  <a:pt x="174" y="45"/>
                                  <a:pt x="170" y="47"/>
                                  <a:pt x="166" y="49"/>
                                </a:cubicBezTo>
                                <a:close/>
                                <a:moveTo>
                                  <a:pt x="166" y="53"/>
                                </a:moveTo>
                                <a:cubicBezTo>
                                  <a:pt x="163" y="55"/>
                                  <a:pt x="159" y="58"/>
                                  <a:pt x="156" y="60"/>
                                </a:cubicBezTo>
                                <a:cubicBezTo>
                                  <a:pt x="155" y="61"/>
                                  <a:pt x="154" y="61"/>
                                  <a:pt x="153" y="62"/>
                                </a:cubicBezTo>
                                <a:cubicBezTo>
                                  <a:pt x="154" y="60"/>
                                  <a:pt x="155" y="59"/>
                                  <a:pt x="156" y="58"/>
                                </a:cubicBezTo>
                                <a:cubicBezTo>
                                  <a:pt x="159" y="56"/>
                                  <a:pt x="162" y="55"/>
                                  <a:pt x="166" y="53"/>
                                </a:cubicBezTo>
                                <a:cubicBezTo>
                                  <a:pt x="166" y="53"/>
                                  <a:pt x="166" y="53"/>
                                  <a:pt x="166" y="53"/>
                                </a:cubicBezTo>
                                <a:close/>
                                <a:moveTo>
                                  <a:pt x="154" y="49"/>
                                </a:moveTo>
                                <a:cubicBezTo>
                                  <a:pt x="154" y="48"/>
                                  <a:pt x="155" y="48"/>
                                  <a:pt x="155" y="48"/>
                                </a:cubicBezTo>
                                <a:cubicBezTo>
                                  <a:pt x="157" y="47"/>
                                  <a:pt x="159" y="46"/>
                                  <a:pt x="160" y="46"/>
                                </a:cubicBezTo>
                                <a:cubicBezTo>
                                  <a:pt x="158" y="47"/>
                                  <a:pt x="156" y="48"/>
                                  <a:pt x="154" y="49"/>
                                </a:cubicBezTo>
                                <a:close/>
                                <a:moveTo>
                                  <a:pt x="155" y="45"/>
                                </a:moveTo>
                                <a:cubicBezTo>
                                  <a:pt x="152" y="46"/>
                                  <a:pt x="149" y="47"/>
                                  <a:pt x="147" y="48"/>
                                </a:cubicBezTo>
                                <a:cubicBezTo>
                                  <a:pt x="149" y="46"/>
                                  <a:pt x="152" y="44"/>
                                  <a:pt x="155" y="42"/>
                                </a:cubicBezTo>
                                <a:cubicBezTo>
                                  <a:pt x="157" y="42"/>
                                  <a:pt x="159" y="41"/>
                                  <a:pt x="161" y="41"/>
                                </a:cubicBezTo>
                                <a:cubicBezTo>
                                  <a:pt x="159" y="42"/>
                                  <a:pt x="157" y="44"/>
                                  <a:pt x="155" y="45"/>
                                </a:cubicBezTo>
                                <a:close/>
                                <a:moveTo>
                                  <a:pt x="154" y="34"/>
                                </a:moveTo>
                                <a:cubicBezTo>
                                  <a:pt x="153" y="34"/>
                                  <a:pt x="153" y="34"/>
                                  <a:pt x="152" y="34"/>
                                </a:cubicBezTo>
                                <a:cubicBezTo>
                                  <a:pt x="153" y="34"/>
                                  <a:pt x="153" y="33"/>
                                  <a:pt x="154" y="33"/>
                                </a:cubicBezTo>
                                <a:cubicBezTo>
                                  <a:pt x="154" y="33"/>
                                  <a:pt x="154" y="33"/>
                                  <a:pt x="154" y="33"/>
                                </a:cubicBezTo>
                                <a:cubicBezTo>
                                  <a:pt x="154" y="33"/>
                                  <a:pt x="154" y="33"/>
                                  <a:pt x="154" y="33"/>
                                </a:cubicBezTo>
                                <a:cubicBezTo>
                                  <a:pt x="154" y="33"/>
                                  <a:pt x="154" y="34"/>
                                  <a:pt x="154" y="34"/>
                                </a:cubicBezTo>
                                <a:close/>
                                <a:moveTo>
                                  <a:pt x="152" y="36"/>
                                </a:moveTo>
                                <a:cubicBezTo>
                                  <a:pt x="150" y="37"/>
                                  <a:pt x="147" y="38"/>
                                  <a:pt x="145" y="40"/>
                                </a:cubicBezTo>
                                <a:cubicBezTo>
                                  <a:pt x="145" y="40"/>
                                  <a:pt x="145" y="40"/>
                                  <a:pt x="144" y="40"/>
                                </a:cubicBezTo>
                                <a:cubicBezTo>
                                  <a:pt x="146" y="38"/>
                                  <a:pt x="148" y="37"/>
                                  <a:pt x="150" y="36"/>
                                </a:cubicBezTo>
                                <a:cubicBezTo>
                                  <a:pt x="151" y="36"/>
                                  <a:pt x="151" y="36"/>
                                  <a:pt x="152" y="36"/>
                                </a:cubicBezTo>
                                <a:close/>
                                <a:moveTo>
                                  <a:pt x="150" y="34"/>
                                </a:moveTo>
                                <a:cubicBezTo>
                                  <a:pt x="148" y="34"/>
                                  <a:pt x="147" y="34"/>
                                  <a:pt x="146" y="34"/>
                                </a:cubicBezTo>
                                <a:cubicBezTo>
                                  <a:pt x="146" y="34"/>
                                  <a:pt x="147" y="33"/>
                                  <a:pt x="147" y="33"/>
                                </a:cubicBezTo>
                                <a:cubicBezTo>
                                  <a:pt x="149" y="33"/>
                                  <a:pt x="150" y="33"/>
                                  <a:pt x="151" y="33"/>
                                </a:cubicBezTo>
                                <a:cubicBezTo>
                                  <a:pt x="151" y="33"/>
                                  <a:pt x="150" y="34"/>
                                  <a:pt x="150" y="34"/>
                                </a:cubicBezTo>
                                <a:close/>
                                <a:moveTo>
                                  <a:pt x="151" y="29"/>
                                </a:moveTo>
                                <a:cubicBezTo>
                                  <a:pt x="151" y="29"/>
                                  <a:pt x="151" y="29"/>
                                  <a:pt x="151" y="29"/>
                                </a:cubicBezTo>
                                <a:cubicBezTo>
                                  <a:pt x="150" y="29"/>
                                  <a:pt x="149" y="29"/>
                                  <a:pt x="148" y="29"/>
                                </a:cubicBezTo>
                                <a:cubicBezTo>
                                  <a:pt x="148" y="29"/>
                                  <a:pt x="148" y="28"/>
                                  <a:pt x="149" y="28"/>
                                </a:cubicBezTo>
                                <a:cubicBezTo>
                                  <a:pt x="150" y="28"/>
                                  <a:pt x="151" y="29"/>
                                  <a:pt x="152" y="29"/>
                                </a:cubicBezTo>
                                <a:cubicBezTo>
                                  <a:pt x="151" y="29"/>
                                  <a:pt x="151" y="29"/>
                                  <a:pt x="151" y="29"/>
                                </a:cubicBezTo>
                                <a:close/>
                                <a:moveTo>
                                  <a:pt x="148" y="20"/>
                                </a:moveTo>
                                <a:cubicBezTo>
                                  <a:pt x="146" y="18"/>
                                  <a:pt x="144" y="17"/>
                                  <a:pt x="142" y="16"/>
                                </a:cubicBezTo>
                                <a:cubicBezTo>
                                  <a:pt x="142" y="16"/>
                                  <a:pt x="143" y="16"/>
                                  <a:pt x="143" y="15"/>
                                </a:cubicBezTo>
                                <a:cubicBezTo>
                                  <a:pt x="146" y="16"/>
                                  <a:pt x="149" y="17"/>
                                  <a:pt x="152" y="18"/>
                                </a:cubicBezTo>
                                <a:cubicBezTo>
                                  <a:pt x="151" y="18"/>
                                  <a:pt x="149" y="19"/>
                                  <a:pt x="148" y="20"/>
                                </a:cubicBezTo>
                                <a:close/>
                                <a:moveTo>
                                  <a:pt x="139" y="9"/>
                                </a:moveTo>
                                <a:cubicBezTo>
                                  <a:pt x="139" y="9"/>
                                  <a:pt x="139" y="9"/>
                                  <a:pt x="139" y="9"/>
                                </a:cubicBezTo>
                                <a:cubicBezTo>
                                  <a:pt x="138" y="8"/>
                                  <a:pt x="138" y="8"/>
                                  <a:pt x="138" y="8"/>
                                </a:cubicBezTo>
                                <a:cubicBezTo>
                                  <a:pt x="140" y="9"/>
                                  <a:pt x="142" y="9"/>
                                  <a:pt x="145" y="9"/>
                                </a:cubicBezTo>
                                <a:cubicBezTo>
                                  <a:pt x="145" y="9"/>
                                  <a:pt x="145" y="10"/>
                                  <a:pt x="146" y="10"/>
                                </a:cubicBezTo>
                                <a:cubicBezTo>
                                  <a:pt x="144" y="9"/>
                                  <a:pt x="142" y="9"/>
                                  <a:pt x="139" y="9"/>
                                </a:cubicBezTo>
                                <a:close/>
                                <a:moveTo>
                                  <a:pt x="143" y="13"/>
                                </a:moveTo>
                                <a:cubicBezTo>
                                  <a:pt x="142" y="13"/>
                                  <a:pt x="142" y="13"/>
                                  <a:pt x="142" y="13"/>
                                </a:cubicBezTo>
                                <a:cubicBezTo>
                                  <a:pt x="140" y="13"/>
                                  <a:pt x="138" y="13"/>
                                  <a:pt x="135" y="13"/>
                                </a:cubicBezTo>
                                <a:cubicBezTo>
                                  <a:pt x="136" y="12"/>
                                  <a:pt x="136" y="12"/>
                                  <a:pt x="136" y="12"/>
                                </a:cubicBezTo>
                                <a:cubicBezTo>
                                  <a:pt x="138" y="12"/>
                                  <a:pt x="141" y="13"/>
                                  <a:pt x="143" y="13"/>
                                </a:cubicBezTo>
                                <a:close/>
                                <a:moveTo>
                                  <a:pt x="136" y="14"/>
                                </a:moveTo>
                                <a:cubicBezTo>
                                  <a:pt x="137" y="14"/>
                                  <a:pt x="138" y="14"/>
                                  <a:pt x="139" y="15"/>
                                </a:cubicBezTo>
                                <a:cubicBezTo>
                                  <a:pt x="139" y="15"/>
                                  <a:pt x="139" y="15"/>
                                  <a:pt x="138" y="15"/>
                                </a:cubicBezTo>
                                <a:cubicBezTo>
                                  <a:pt x="138" y="15"/>
                                  <a:pt x="137" y="14"/>
                                  <a:pt x="136" y="14"/>
                                </a:cubicBezTo>
                                <a:cubicBezTo>
                                  <a:pt x="136" y="14"/>
                                  <a:pt x="136" y="14"/>
                                  <a:pt x="136" y="14"/>
                                </a:cubicBezTo>
                                <a:close/>
                                <a:moveTo>
                                  <a:pt x="138" y="18"/>
                                </a:moveTo>
                                <a:cubicBezTo>
                                  <a:pt x="141" y="19"/>
                                  <a:pt x="143" y="20"/>
                                  <a:pt x="146" y="21"/>
                                </a:cubicBezTo>
                                <a:cubicBezTo>
                                  <a:pt x="146" y="21"/>
                                  <a:pt x="146" y="21"/>
                                  <a:pt x="146" y="21"/>
                                </a:cubicBezTo>
                                <a:cubicBezTo>
                                  <a:pt x="143" y="20"/>
                                  <a:pt x="140" y="20"/>
                                  <a:pt x="137" y="19"/>
                                </a:cubicBezTo>
                                <a:cubicBezTo>
                                  <a:pt x="137" y="19"/>
                                  <a:pt x="138" y="19"/>
                                  <a:pt x="138" y="18"/>
                                </a:cubicBezTo>
                                <a:close/>
                                <a:moveTo>
                                  <a:pt x="141" y="27"/>
                                </a:moveTo>
                                <a:cubicBezTo>
                                  <a:pt x="143" y="27"/>
                                  <a:pt x="144" y="27"/>
                                  <a:pt x="146" y="28"/>
                                </a:cubicBezTo>
                                <a:cubicBezTo>
                                  <a:pt x="146" y="28"/>
                                  <a:pt x="145" y="28"/>
                                  <a:pt x="145" y="28"/>
                                </a:cubicBezTo>
                                <a:cubicBezTo>
                                  <a:pt x="143" y="28"/>
                                  <a:pt x="142" y="28"/>
                                  <a:pt x="140" y="27"/>
                                </a:cubicBezTo>
                                <a:cubicBezTo>
                                  <a:pt x="140" y="27"/>
                                  <a:pt x="141" y="27"/>
                                  <a:pt x="141" y="27"/>
                                </a:cubicBezTo>
                                <a:close/>
                                <a:moveTo>
                                  <a:pt x="142" y="30"/>
                                </a:moveTo>
                                <a:cubicBezTo>
                                  <a:pt x="142" y="30"/>
                                  <a:pt x="142" y="30"/>
                                  <a:pt x="142" y="30"/>
                                </a:cubicBezTo>
                                <a:cubicBezTo>
                                  <a:pt x="140" y="30"/>
                                  <a:pt x="138" y="29"/>
                                  <a:pt x="137" y="29"/>
                                </a:cubicBezTo>
                                <a:cubicBezTo>
                                  <a:pt x="137" y="29"/>
                                  <a:pt x="137" y="29"/>
                                  <a:pt x="138" y="29"/>
                                </a:cubicBezTo>
                                <a:cubicBezTo>
                                  <a:pt x="139" y="29"/>
                                  <a:pt x="141" y="29"/>
                                  <a:pt x="142" y="30"/>
                                </a:cubicBezTo>
                                <a:close/>
                                <a:moveTo>
                                  <a:pt x="140" y="34"/>
                                </a:moveTo>
                                <a:cubicBezTo>
                                  <a:pt x="141" y="33"/>
                                  <a:pt x="142" y="33"/>
                                  <a:pt x="144" y="33"/>
                                </a:cubicBezTo>
                                <a:cubicBezTo>
                                  <a:pt x="143" y="33"/>
                                  <a:pt x="143" y="34"/>
                                  <a:pt x="142" y="34"/>
                                </a:cubicBezTo>
                                <a:cubicBezTo>
                                  <a:pt x="141" y="34"/>
                                  <a:pt x="139" y="34"/>
                                  <a:pt x="138" y="34"/>
                                </a:cubicBezTo>
                                <a:cubicBezTo>
                                  <a:pt x="139" y="34"/>
                                  <a:pt x="139" y="34"/>
                                  <a:pt x="140" y="34"/>
                                </a:cubicBezTo>
                                <a:close/>
                                <a:moveTo>
                                  <a:pt x="143" y="36"/>
                                </a:moveTo>
                                <a:cubicBezTo>
                                  <a:pt x="144" y="36"/>
                                  <a:pt x="146" y="36"/>
                                  <a:pt x="147" y="36"/>
                                </a:cubicBezTo>
                                <a:cubicBezTo>
                                  <a:pt x="145" y="37"/>
                                  <a:pt x="143" y="39"/>
                                  <a:pt x="141" y="40"/>
                                </a:cubicBezTo>
                                <a:cubicBezTo>
                                  <a:pt x="140" y="40"/>
                                  <a:pt x="139" y="40"/>
                                  <a:pt x="138" y="40"/>
                                </a:cubicBezTo>
                                <a:cubicBezTo>
                                  <a:pt x="137" y="40"/>
                                  <a:pt x="136" y="40"/>
                                  <a:pt x="135" y="40"/>
                                </a:cubicBezTo>
                                <a:cubicBezTo>
                                  <a:pt x="137" y="39"/>
                                  <a:pt x="140" y="37"/>
                                  <a:pt x="143" y="36"/>
                                </a:cubicBezTo>
                                <a:close/>
                                <a:moveTo>
                                  <a:pt x="137" y="42"/>
                                </a:moveTo>
                                <a:cubicBezTo>
                                  <a:pt x="134" y="42"/>
                                  <a:pt x="132" y="43"/>
                                  <a:pt x="130" y="43"/>
                                </a:cubicBezTo>
                                <a:cubicBezTo>
                                  <a:pt x="131" y="43"/>
                                  <a:pt x="131" y="43"/>
                                  <a:pt x="132" y="42"/>
                                </a:cubicBezTo>
                                <a:cubicBezTo>
                                  <a:pt x="133" y="42"/>
                                  <a:pt x="135" y="42"/>
                                  <a:pt x="137" y="42"/>
                                </a:cubicBezTo>
                                <a:close/>
                                <a:moveTo>
                                  <a:pt x="136" y="44"/>
                                </a:moveTo>
                                <a:cubicBezTo>
                                  <a:pt x="136" y="44"/>
                                  <a:pt x="135" y="45"/>
                                  <a:pt x="135" y="45"/>
                                </a:cubicBezTo>
                                <a:cubicBezTo>
                                  <a:pt x="131" y="46"/>
                                  <a:pt x="128" y="46"/>
                                  <a:pt x="124" y="47"/>
                                </a:cubicBezTo>
                                <a:cubicBezTo>
                                  <a:pt x="125" y="47"/>
                                  <a:pt x="125" y="46"/>
                                  <a:pt x="126" y="46"/>
                                </a:cubicBezTo>
                                <a:cubicBezTo>
                                  <a:pt x="129" y="45"/>
                                  <a:pt x="133" y="45"/>
                                  <a:pt x="136" y="44"/>
                                </a:cubicBezTo>
                                <a:close/>
                                <a:moveTo>
                                  <a:pt x="126" y="44"/>
                                </a:moveTo>
                                <a:cubicBezTo>
                                  <a:pt x="123" y="45"/>
                                  <a:pt x="120" y="46"/>
                                  <a:pt x="117" y="47"/>
                                </a:cubicBezTo>
                                <a:cubicBezTo>
                                  <a:pt x="118" y="45"/>
                                  <a:pt x="120" y="44"/>
                                  <a:pt x="121" y="42"/>
                                </a:cubicBezTo>
                                <a:cubicBezTo>
                                  <a:pt x="121" y="42"/>
                                  <a:pt x="121" y="42"/>
                                  <a:pt x="121" y="42"/>
                                </a:cubicBezTo>
                                <a:cubicBezTo>
                                  <a:pt x="124" y="42"/>
                                  <a:pt x="126" y="42"/>
                                  <a:pt x="129" y="42"/>
                                </a:cubicBezTo>
                                <a:cubicBezTo>
                                  <a:pt x="128" y="43"/>
                                  <a:pt x="127" y="44"/>
                                  <a:pt x="126" y="44"/>
                                </a:cubicBezTo>
                                <a:close/>
                                <a:moveTo>
                                  <a:pt x="111" y="46"/>
                                </a:moveTo>
                                <a:cubicBezTo>
                                  <a:pt x="113" y="45"/>
                                  <a:pt x="114" y="44"/>
                                  <a:pt x="115" y="42"/>
                                </a:cubicBezTo>
                                <a:cubicBezTo>
                                  <a:pt x="116" y="42"/>
                                  <a:pt x="117" y="42"/>
                                  <a:pt x="118" y="42"/>
                                </a:cubicBezTo>
                                <a:cubicBezTo>
                                  <a:pt x="116" y="44"/>
                                  <a:pt x="114" y="45"/>
                                  <a:pt x="111" y="46"/>
                                </a:cubicBezTo>
                                <a:close/>
                                <a:moveTo>
                                  <a:pt x="115" y="41"/>
                                </a:moveTo>
                                <a:cubicBezTo>
                                  <a:pt x="114" y="40"/>
                                  <a:pt x="113" y="40"/>
                                  <a:pt x="112" y="41"/>
                                </a:cubicBezTo>
                                <a:cubicBezTo>
                                  <a:pt x="110" y="41"/>
                                  <a:pt x="109" y="41"/>
                                  <a:pt x="107" y="41"/>
                                </a:cubicBezTo>
                                <a:cubicBezTo>
                                  <a:pt x="107" y="40"/>
                                  <a:pt x="108" y="40"/>
                                  <a:pt x="108" y="40"/>
                                </a:cubicBezTo>
                                <a:cubicBezTo>
                                  <a:pt x="112" y="39"/>
                                  <a:pt x="115" y="38"/>
                                  <a:pt x="119" y="37"/>
                                </a:cubicBezTo>
                                <a:cubicBezTo>
                                  <a:pt x="118" y="38"/>
                                  <a:pt x="116" y="39"/>
                                  <a:pt x="115" y="41"/>
                                </a:cubicBezTo>
                                <a:close/>
                                <a:moveTo>
                                  <a:pt x="116" y="33"/>
                                </a:moveTo>
                                <a:cubicBezTo>
                                  <a:pt x="115" y="33"/>
                                  <a:pt x="115" y="33"/>
                                  <a:pt x="114" y="34"/>
                                </a:cubicBezTo>
                                <a:cubicBezTo>
                                  <a:pt x="115" y="33"/>
                                  <a:pt x="115" y="33"/>
                                  <a:pt x="116" y="33"/>
                                </a:cubicBezTo>
                                <a:cubicBezTo>
                                  <a:pt x="116" y="33"/>
                                  <a:pt x="117" y="33"/>
                                  <a:pt x="117" y="33"/>
                                </a:cubicBezTo>
                                <a:cubicBezTo>
                                  <a:pt x="117" y="33"/>
                                  <a:pt x="117" y="33"/>
                                  <a:pt x="116" y="33"/>
                                </a:cubicBezTo>
                                <a:close/>
                                <a:moveTo>
                                  <a:pt x="105" y="29"/>
                                </a:moveTo>
                                <a:cubicBezTo>
                                  <a:pt x="104" y="29"/>
                                  <a:pt x="103" y="29"/>
                                  <a:pt x="102" y="29"/>
                                </a:cubicBezTo>
                                <a:cubicBezTo>
                                  <a:pt x="104" y="29"/>
                                  <a:pt x="106" y="28"/>
                                  <a:pt x="107" y="27"/>
                                </a:cubicBezTo>
                                <a:cubicBezTo>
                                  <a:pt x="108" y="27"/>
                                  <a:pt x="108" y="27"/>
                                  <a:pt x="109" y="27"/>
                                </a:cubicBezTo>
                                <a:cubicBezTo>
                                  <a:pt x="108" y="28"/>
                                  <a:pt x="106" y="29"/>
                                  <a:pt x="105" y="29"/>
                                </a:cubicBezTo>
                                <a:close/>
                                <a:moveTo>
                                  <a:pt x="103" y="32"/>
                                </a:moveTo>
                                <a:cubicBezTo>
                                  <a:pt x="104" y="32"/>
                                  <a:pt x="104" y="32"/>
                                  <a:pt x="105" y="32"/>
                                </a:cubicBezTo>
                                <a:cubicBezTo>
                                  <a:pt x="104" y="33"/>
                                  <a:pt x="102" y="34"/>
                                  <a:pt x="101" y="35"/>
                                </a:cubicBezTo>
                                <a:cubicBezTo>
                                  <a:pt x="100" y="35"/>
                                  <a:pt x="100" y="35"/>
                                  <a:pt x="99" y="35"/>
                                </a:cubicBezTo>
                                <a:cubicBezTo>
                                  <a:pt x="99" y="35"/>
                                  <a:pt x="98" y="35"/>
                                  <a:pt x="98" y="36"/>
                                </a:cubicBezTo>
                                <a:cubicBezTo>
                                  <a:pt x="98" y="36"/>
                                  <a:pt x="97" y="36"/>
                                  <a:pt x="96" y="37"/>
                                </a:cubicBezTo>
                                <a:cubicBezTo>
                                  <a:pt x="98" y="35"/>
                                  <a:pt x="101" y="33"/>
                                  <a:pt x="103" y="32"/>
                                </a:cubicBezTo>
                                <a:close/>
                                <a:moveTo>
                                  <a:pt x="96" y="35"/>
                                </a:moveTo>
                                <a:cubicBezTo>
                                  <a:pt x="97" y="34"/>
                                  <a:pt x="98" y="33"/>
                                  <a:pt x="99" y="32"/>
                                </a:cubicBezTo>
                                <a:cubicBezTo>
                                  <a:pt x="99" y="32"/>
                                  <a:pt x="100" y="32"/>
                                  <a:pt x="100" y="32"/>
                                </a:cubicBezTo>
                                <a:cubicBezTo>
                                  <a:pt x="99" y="33"/>
                                  <a:pt x="98" y="34"/>
                                  <a:pt x="96" y="35"/>
                                </a:cubicBezTo>
                                <a:close/>
                                <a:moveTo>
                                  <a:pt x="96" y="30"/>
                                </a:moveTo>
                                <a:cubicBezTo>
                                  <a:pt x="96" y="30"/>
                                  <a:pt x="95" y="30"/>
                                  <a:pt x="95" y="30"/>
                                </a:cubicBezTo>
                                <a:cubicBezTo>
                                  <a:pt x="97" y="29"/>
                                  <a:pt x="98" y="28"/>
                                  <a:pt x="100" y="27"/>
                                </a:cubicBezTo>
                                <a:cubicBezTo>
                                  <a:pt x="100" y="27"/>
                                  <a:pt x="100" y="27"/>
                                  <a:pt x="100" y="27"/>
                                </a:cubicBezTo>
                                <a:cubicBezTo>
                                  <a:pt x="99" y="28"/>
                                  <a:pt x="97" y="29"/>
                                  <a:pt x="96" y="30"/>
                                </a:cubicBezTo>
                                <a:close/>
                                <a:moveTo>
                                  <a:pt x="90" y="31"/>
                                </a:moveTo>
                                <a:cubicBezTo>
                                  <a:pt x="90" y="31"/>
                                  <a:pt x="89" y="31"/>
                                  <a:pt x="89" y="31"/>
                                </a:cubicBezTo>
                                <a:cubicBezTo>
                                  <a:pt x="88" y="32"/>
                                  <a:pt x="86" y="33"/>
                                  <a:pt x="85" y="33"/>
                                </a:cubicBezTo>
                                <a:cubicBezTo>
                                  <a:pt x="85" y="33"/>
                                  <a:pt x="85" y="33"/>
                                  <a:pt x="85" y="33"/>
                                </a:cubicBezTo>
                                <a:cubicBezTo>
                                  <a:pt x="87" y="31"/>
                                  <a:pt x="89" y="28"/>
                                  <a:pt x="91" y="26"/>
                                </a:cubicBezTo>
                                <a:cubicBezTo>
                                  <a:pt x="93" y="26"/>
                                  <a:pt x="95" y="27"/>
                                  <a:pt x="97" y="27"/>
                                </a:cubicBezTo>
                                <a:cubicBezTo>
                                  <a:pt x="95" y="28"/>
                                  <a:pt x="92" y="30"/>
                                  <a:pt x="90" y="31"/>
                                </a:cubicBezTo>
                                <a:close/>
                                <a:moveTo>
                                  <a:pt x="89" y="18"/>
                                </a:moveTo>
                                <a:cubicBezTo>
                                  <a:pt x="89" y="18"/>
                                  <a:pt x="89" y="18"/>
                                  <a:pt x="88" y="18"/>
                                </a:cubicBezTo>
                                <a:cubicBezTo>
                                  <a:pt x="88" y="18"/>
                                  <a:pt x="87" y="19"/>
                                  <a:pt x="87" y="19"/>
                                </a:cubicBezTo>
                                <a:cubicBezTo>
                                  <a:pt x="83" y="21"/>
                                  <a:pt x="79" y="23"/>
                                  <a:pt x="75" y="26"/>
                                </a:cubicBezTo>
                                <a:cubicBezTo>
                                  <a:pt x="73" y="27"/>
                                  <a:pt x="70" y="28"/>
                                  <a:pt x="68" y="29"/>
                                </a:cubicBezTo>
                                <a:cubicBezTo>
                                  <a:pt x="68" y="29"/>
                                  <a:pt x="68" y="28"/>
                                  <a:pt x="69" y="28"/>
                                </a:cubicBezTo>
                                <a:cubicBezTo>
                                  <a:pt x="73" y="25"/>
                                  <a:pt x="78" y="23"/>
                                  <a:pt x="83" y="20"/>
                                </a:cubicBezTo>
                                <a:cubicBezTo>
                                  <a:pt x="86" y="19"/>
                                  <a:pt x="90" y="17"/>
                                  <a:pt x="94" y="16"/>
                                </a:cubicBezTo>
                                <a:cubicBezTo>
                                  <a:pt x="93" y="16"/>
                                  <a:pt x="93" y="16"/>
                                  <a:pt x="92" y="17"/>
                                </a:cubicBezTo>
                                <a:cubicBezTo>
                                  <a:pt x="91" y="17"/>
                                  <a:pt x="90" y="18"/>
                                  <a:pt x="89" y="18"/>
                                </a:cubicBezTo>
                                <a:close/>
                                <a:moveTo>
                                  <a:pt x="80" y="17"/>
                                </a:moveTo>
                                <a:cubicBezTo>
                                  <a:pt x="73" y="19"/>
                                  <a:pt x="66" y="23"/>
                                  <a:pt x="60" y="27"/>
                                </a:cubicBezTo>
                                <a:cubicBezTo>
                                  <a:pt x="60" y="27"/>
                                  <a:pt x="60" y="28"/>
                                  <a:pt x="60" y="28"/>
                                </a:cubicBezTo>
                                <a:cubicBezTo>
                                  <a:pt x="58" y="29"/>
                                  <a:pt x="56" y="31"/>
                                  <a:pt x="54" y="32"/>
                                </a:cubicBezTo>
                                <a:cubicBezTo>
                                  <a:pt x="51" y="34"/>
                                  <a:pt x="48" y="35"/>
                                  <a:pt x="45" y="36"/>
                                </a:cubicBezTo>
                                <a:cubicBezTo>
                                  <a:pt x="48" y="34"/>
                                  <a:pt x="52" y="31"/>
                                  <a:pt x="55" y="29"/>
                                </a:cubicBezTo>
                                <a:cubicBezTo>
                                  <a:pt x="62" y="23"/>
                                  <a:pt x="70" y="19"/>
                                  <a:pt x="79" y="15"/>
                                </a:cubicBezTo>
                                <a:cubicBezTo>
                                  <a:pt x="81" y="14"/>
                                  <a:pt x="83" y="13"/>
                                  <a:pt x="85" y="12"/>
                                </a:cubicBezTo>
                                <a:cubicBezTo>
                                  <a:pt x="83" y="13"/>
                                  <a:pt x="81" y="14"/>
                                  <a:pt x="80" y="15"/>
                                </a:cubicBezTo>
                                <a:cubicBezTo>
                                  <a:pt x="79" y="16"/>
                                  <a:pt x="79" y="16"/>
                                  <a:pt x="80" y="17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1" y="39"/>
                                  <a:pt x="52" y="38"/>
                                  <a:pt x="53" y="38"/>
                                </a:cubicBezTo>
                                <a:cubicBezTo>
                                  <a:pt x="52" y="39"/>
                                  <a:pt x="51" y="40"/>
                                  <a:pt x="50" y="41"/>
                                </a:cubicBezTo>
                                <a:cubicBezTo>
                                  <a:pt x="50" y="40"/>
                                  <a:pt x="50" y="40"/>
                                  <a:pt x="50" y="40"/>
                                </a:cubicBezTo>
                                <a:close/>
                                <a:moveTo>
                                  <a:pt x="56" y="38"/>
                                </a:moveTo>
                                <a:cubicBezTo>
                                  <a:pt x="56" y="38"/>
                                  <a:pt x="57" y="38"/>
                                  <a:pt x="57" y="38"/>
                                </a:cubicBezTo>
                                <a:cubicBezTo>
                                  <a:pt x="56" y="40"/>
                                  <a:pt x="54" y="42"/>
                                  <a:pt x="53" y="44"/>
                                </a:cubicBezTo>
                                <a:cubicBezTo>
                                  <a:pt x="49" y="46"/>
                                  <a:pt x="46" y="48"/>
                                  <a:pt x="43" y="51"/>
                                </a:cubicBezTo>
                                <a:cubicBezTo>
                                  <a:pt x="44" y="51"/>
                                  <a:pt x="44" y="50"/>
                                  <a:pt x="44" y="50"/>
                                </a:cubicBezTo>
                                <a:cubicBezTo>
                                  <a:pt x="48" y="46"/>
                                  <a:pt x="52" y="42"/>
                                  <a:pt x="56" y="38"/>
                                </a:cubicBezTo>
                                <a:close/>
                                <a:moveTo>
                                  <a:pt x="49" y="48"/>
                                </a:moveTo>
                                <a:cubicBezTo>
                                  <a:pt x="49" y="49"/>
                                  <a:pt x="48" y="50"/>
                                  <a:pt x="47" y="50"/>
                                </a:cubicBezTo>
                                <a:cubicBezTo>
                                  <a:pt x="46" y="51"/>
                                  <a:pt x="46" y="52"/>
                                  <a:pt x="45" y="53"/>
                                </a:cubicBezTo>
                                <a:cubicBezTo>
                                  <a:pt x="43" y="54"/>
                                  <a:pt x="41" y="56"/>
                                  <a:pt x="40" y="57"/>
                                </a:cubicBezTo>
                                <a:cubicBezTo>
                                  <a:pt x="40" y="56"/>
                                  <a:pt x="40" y="56"/>
                                  <a:pt x="40" y="56"/>
                                </a:cubicBezTo>
                                <a:cubicBezTo>
                                  <a:pt x="43" y="53"/>
                                  <a:pt x="46" y="51"/>
                                  <a:pt x="49" y="48"/>
                                </a:cubicBezTo>
                                <a:close/>
                                <a:moveTo>
                                  <a:pt x="39" y="55"/>
                                </a:moveTo>
                                <a:cubicBezTo>
                                  <a:pt x="38" y="55"/>
                                  <a:pt x="38" y="56"/>
                                  <a:pt x="37" y="57"/>
                                </a:cubicBezTo>
                                <a:cubicBezTo>
                                  <a:pt x="37" y="57"/>
                                  <a:pt x="37" y="56"/>
                                  <a:pt x="37" y="56"/>
                                </a:cubicBezTo>
                                <a:cubicBezTo>
                                  <a:pt x="38" y="56"/>
                                  <a:pt x="38" y="55"/>
                                  <a:pt x="39" y="54"/>
                                </a:cubicBezTo>
                                <a:cubicBezTo>
                                  <a:pt x="39" y="54"/>
                                  <a:pt x="40" y="53"/>
                                  <a:pt x="40" y="53"/>
                                </a:cubicBezTo>
                                <a:lnTo>
                                  <a:pt x="39" y="55"/>
                                </a:lnTo>
                                <a:close/>
                                <a:moveTo>
                                  <a:pt x="38" y="65"/>
                                </a:moveTo>
                                <a:cubicBezTo>
                                  <a:pt x="40" y="64"/>
                                  <a:pt x="42" y="62"/>
                                  <a:pt x="45" y="60"/>
                                </a:cubicBezTo>
                                <a:cubicBezTo>
                                  <a:pt x="40" y="65"/>
                                  <a:pt x="35" y="70"/>
                                  <a:pt x="30" y="75"/>
                                </a:cubicBezTo>
                                <a:cubicBezTo>
                                  <a:pt x="30" y="75"/>
                                  <a:pt x="30" y="77"/>
                                  <a:pt x="31" y="76"/>
                                </a:cubicBezTo>
                                <a:cubicBezTo>
                                  <a:pt x="32" y="76"/>
                                  <a:pt x="33" y="75"/>
                                  <a:pt x="34" y="75"/>
                                </a:cubicBezTo>
                                <a:cubicBezTo>
                                  <a:pt x="33" y="75"/>
                                  <a:pt x="33" y="76"/>
                                  <a:pt x="32" y="76"/>
                                </a:cubicBezTo>
                                <a:cubicBezTo>
                                  <a:pt x="31" y="77"/>
                                  <a:pt x="29" y="78"/>
                                  <a:pt x="27" y="78"/>
                                </a:cubicBezTo>
                                <a:cubicBezTo>
                                  <a:pt x="27" y="77"/>
                                  <a:pt x="28" y="76"/>
                                  <a:pt x="29" y="75"/>
                                </a:cubicBezTo>
                                <a:cubicBezTo>
                                  <a:pt x="32" y="72"/>
                                  <a:pt x="35" y="69"/>
                                  <a:pt x="38" y="65"/>
                                </a:cubicBezTo>
                                <a:close/>
                                <a:moveTo>
                                  <a:pt x="34" y="77"/>
                                </a:moveTo>
                                <a:cubicBezTo>
                                  <a:pt x="35" y="77"/>
                                  <a:pt x="36" y="76"/>
                                  <a:pt x="37" y="75"/>
                                </a:cubicBezTo>
                                <a:cubicBezTo>
                                  <a:pt x="35" y="78"/>
                                  <a:pt x="32" y="81"/>
                                  <a:pt x="30" y="83"/>
                                </a:cubicBezTo>
                                <a:cubicBezTo>
                                  <a:pt x="30" y="83"/>
                                  <a:pt x="30" y="83"/>
                                  <a:pt x="30" y="83"/>
                                </a:cubicBezTo>
                                <a:cubicBezTo>
                                  <a:pt x="31" y="81"/>
                                  <a:pt x="32" y="79"/>
                                  <a:pt x="34" y="77"/>
                                </a:cubicBezTo>
                                <a:close/>
                                <a:moveTo>
                                  <a:pt x="30" y="93"/>
                                </a:moveTo>
                                <a:cubicBezTo>
                                  <a:pt x="30" y="93"/>
                                  <a:pt x="30" y="93"/>
                                  <a:pt x="30" y="94"/>
                                </a:cubicBezTo>
                                <a:cubicBezTo>
                                  <a:pt x="30" y="94"/>
                                  <a:pt x="30" y="94"/>
                                  <a:pt x="30" y="94"/>
                                </a:cubicBezTo>
                                <a:cubicBezTo>
                                  <a:pt x="30" y="94"/>
                                  <a:pt x="30" y="93"/>
                                  <a:pt x="29" y="93"/>
                                </a:cubicBezTo>
                                <a:cubicBezTo>
                                  <a:pt x="29" y="93"/>
                                  <a:pt x="30" y="93"/>
                                  <a:pt x="30" y="93"/>
                                </a:cubicBezTo>
                                <a:close/>
                                <a:moveTo>
                                  <a:pt x="32" y="123"/>
                                </a:moveTo>
                                <a:cubicBezTo>
                                  <a:pt x="32" y="124"/>
                                  <a:pt x="32" y="124"/>
                                  <a:pt x="32" y="125"/>
                                </a:cubicBezTo>
                                <a:cubicBezTo>
                                  <a:pt x="32" y="125"/>
                                  <a:pt x="32" y="125"/>
                                  <a:pt x="32" y="126"/>
                                </a:cubicBezTo>
                                <a:cubicBezTo>
                                  <a:pt x="31" y="124"/>
                                  <a:pt x="31" y="124"/>
                                  <a:pt x="31" y="124"/>
                                </a:cubicBezTo>
                                <a:cubicBezTo>
                                  <a:pt x="32" y="124"/>
                                  <a:pt x="32" y="124"/>
                                  <a:pt x="32" y="123"/>
                                </a:cubicBezTo>
                                <a:close/>
                                <a:moveTo>
                                  <a:pt x="32" y="120"/>
                                </a:moveTo>
                                <a:cubicBezTo>
                                  <a:pt x="32" y="119"/>
                                  <a:pt x="33" y="117"/>
                                  <a:pt x="33" y="115"/>
                                </a:cubicBezTo>
                                <a:cubicBezTo>
                                  <a:pt x="33" y="116"/>
                                  <a:pt x="34" y="118"/>
                                  <a:pt x="34" y="119"/>
                                </a:cubicBezTo>
                                <a:cubicBezTo>
                                  <a:pt x="34" y="120"/>
                                  <a:pt x="34" y="120"/>
                                  <a:pt x="34" y="121"/>
                                </a:cubicBezTo>
                                <a:cubicBezTo>
                                  <a:pt x="33" y="122"/>
                                  <a:pt x="33" y="122"/>
                                  <a:pt x="33" y="123"/>
                                </a:cubicBezTo>
                                <a:cubicBezTo>
                                  <a:pt x="33" y="122"/>
                                  <a:pt x="32" y="121"/>
                                  <a:pt x="32" y="120"/>
                                </a:cubicBezTo>
                                <a:close/>
                                <a:moveTo>
                                  <a:pt x="33" y="131"/>
                                </a:moveTo>
                                <a:cubicBezTo>
                                  <a:pt x="34" y="130"/>
                                  <a:pt x="34" y="130"/>
                                  <a:pt x="34" y="130"/>
                                </a:cubicBezTo>
                                <a:cubicBezTo>
                                  <a:pt x="35" y="130"/>
                                  <a:pt x="35" y="131"/>
                                  <a:pt x="35" y="132"/>
                                </a:cubicBezTo>
                                <a:cubicBezTo>
                                  <a:pt x="35" y="132"/>
                                  <a:pt x="35" y="132"/>
                                  <a:pt x="35" y="133"/>
                                </a:cubicBezTo>
                                <a:cubicBezTo>
                                  <a:pt x="35" y="133"/>
                                  <a:pt x="35" y="134"/>
                                  <a:pt x="36" y="134"/>
                                </a:cubicBezTo>
                                <a:cubicBezTo>
                                  <a:pt x="36" y="134"/>
                                  <a:pt x="36" y="134"/>
                                  <a:pt x="36" y="134"/>
                                </a:cubicBezTo>
                                <a:cubicBezTo>
                                  <a:pt x="36" y="134"/>
                                  <a:pt x="36" y="134"/>
                                  <a:pt x="36" y="134"/>
                                </a:cubicBezTo>
                                <a:cubicBezTo>
                                  <a:pt x="36" y="135"/>
                                  <a:pt x="36" y="135"/>
                                  <a:pt x="37" y="135"/>
                                </a:cubicBezTo>
                                <a:cubicBezTo>
                                  <a:pt x="37" y="137"/>
                                  <a:pt x="38" y="138"/>
                                  <a:pt x="38" y="140"/>
                                </a:cubicBezTo>
                                <a:cubicBezTo>
                                  <a:pt x="39" y="140"/>
                                  <a:pt x="39" y="141"/>
                                  <a:pt x="39" y="142"/>
                                </a:cubicBezTo>
                                <a:cubicBezTo>
                                  <a:pt x="38" y="143"/>
                                  <a:pt x="38" y="144"/>
                                  <a:pt x="37" y="145"/>
                                </a:cubicBezTo>
                                <a:cubicBezTo>
                                  <a:pt x="37" y="146"/>
                                  <a:pt x="38" y="147"/>
                                  <a:pt x="39" y="146"/>
                                </a:cubicBezTo>
                                <a:cubicBezTo>
                                  <a:pt x="39" y="146"/>
                                  <a:pt x="39" y="145"/>
                                  <a:pt x="40" y="145"/>
                                </a:cubicBezTo>
                                <a:cubicBezTo>
                                  <a:pt x="40" y="148"/>
                                  <a:pt x="41" y="151"/>
                                  <a:pt x="42" y="153"/>
                                </a:cubicBezTo>
                                <a:cubicBezTo>
                                  <a:pt x="41" y="154"/>
                                  <a:pt x="41" y="154"/>
                                  <a:pt x="41" y="154"/>
                                </a:cubicBezTo>
                                <a:cubicBezTo>
                                  <a:pt x="41" y="155"/>
                                  <a:pt x="41" y="156"/>
                                  <a:pt x="42" y="156"/>
                                </a:cubicBezTo>
                                <a:cubicBezTo>
                                  <a:pt x="43" y="159"/>
                                  <a:pt x="44" y="162"/>
                                  <a:pt x="45" y="166"/>
                                </a:cubicBezTo>
                                <a:cubicBezTo>
                                  <a:pt x="43" y="161"/>
                                  <a:pt x="40" y="157"/>
                                  <a:pt x="38" y="152"/>
                                </a:cubicBezTo>
                                <a:cubicBezTo>
                                  <a:pt x="37" y="145"/>
                                  <a:pt x="35" y="138"/>
                                  <a:pt x="33" y="131"/>
                                </a:cubicBezTo>
                                <a:cubicBezTo>
                                  <a:pt x="33" y="131"/>
                                  <a:pt x="33" y="131"/>
                                  <a:pt x="33" y="131"/>
                                </a:cubicBezTo>
                                <a:close/>
                                <a:moveTo>
                                  <a:pt x="34" y="149"/>
                                </a:moveTo>
                                <a:cubicBezTo>
                                  <a:pt x="35" y="152"/>
                                  <a:pt x="36" y="155"/>
                                  <a:pt x="37" y="157"/>
                                </a:cubicBezTo>
                                <a:cubicBezTo>
                                  <a:pt x="37" y="158"/>
                                  <a:pt x="37" y="158"/>
                                  <a:pt x="37" y="158"/>
                                </a:cubicBezTo>
                                <a:cubicBezTo>
                                  <a:pt x="37" y="159"/>
                                  <a:pt x="38" y="161"/>
                                  <a:pt x="38" y="163"/>
                                </a:cubicBezTo>
                                <a:cubicBezTo>
                                  <a:pt x="37" y="161"/>
                                  <a:pt x="36" y="160"/>
                                  <a:pt x="36" y="159"/>
                                </a:cubicBezTo>
                                <a:cubicBezTo>
                                  <a:pt x="35" y="156"/>
                                  <a:pt x="35" y="152"/>
                                  <a:pt x="34" y="149"/>
                                </a:cubicBezTo>
                                <a:cubicBezTo>
                                  <a:pt x="34" y="149"/>
                                  <a:pt x="34" y="149"/>
                                  <a:pt x="34" y="149"/>
                                </a:cubicBezTo>
                                <a:close/>
                                <a:moveTo>
                                  <a:pt x="38" y="166"/>
                                </a:moveTo>
                                <a:cubicBezTo>
                                  <a:pt x="38" y="166"/>
                                  <a:pt x="38" y="166"/>
                                  <a:pt x="38" y="167"/>
                                </a:cubicBezTo>
                                <a:cubicBezTo>
                                  <a:pt x="38" y="165"/>
                                  <a:pt x="37" y="164"/>
                                  <a:pt x="36" y="163"/>
                                </a:cubicBezTo>
                                <a:cubicBezTo>
                                  <a:pt x="36" y="163"/>
                                  <a:pt x="36" y="162"/>
                                  <a:pt x="36" y="162"/>
                                </a:cubicBezTo>
                                <a:cubicBezTo>
                                  <a:pt x="37" y="163"/>
                                  <a:pt x="38" y="165"/>
                                  <a:pt x="38" y="166"/>
                                </a:cubicBezTo>
                                <a:close/>
                                <a:moveTo>
                                  <a:pt x="40" y="173"/>
                                </a:moveTo>
                                <a:cubicBezTo>
                                  <a:pt x="40" y="175"/>
                                  <a:pt x="40" y="176"/>
                                  <a:pt x="40" y="178"/>
                                </a:cubicBezTo>
                                <a:cubicBezTo>
                                  <a:pt x="39" y="175"/>
                                  <a:pt x="38" y="173"/>
                                  <a:pt x="38" y="170"/>
                                </a:cubicBezTo>
                                <a:cubicBezTo>
                                  <a:pt x="38" y="171"/>
                                  <a:pt x="39" y="172"/>
                                  <a:pt x="40" y="173"/>
                                </a:cubicBezTo>
                                <a:close/>
                                <a:moveTo>
                                  <a:pt x="42" y="197"/>
                                </a:moveTo>
                                <a:cubicBezTo>
                                  <a:pt x="42" y="197"/>
                                  <a:pt x="42" y="197"/>
                                  <a:pt x="42" y="197"/>
                                </a:cubicBezTo>
                                <a:cubicBezTo>
                                  <a:pt x="42" y="198"/>
                                  <a:pt x="43" y="198"/>
                                  <a:pt x="43" y="198"/>
                                </a:cubicBezTo>
                                <a:cubicBezTo>
                                  <a:pt x="43" y="199"/>
                                  <a:pt x="44" y="199"/>
                                  <a:pt x="44" y="200"/>
                                </a:cubicBezTo>
                                <a:cubicBezTo>
                                  <a:pt x="43" y="198"/>
                                  <a:pt x="41" y="196"/>
                                  <a:pt x="39" y="194"/>
                                </a:cubicBezTo>
                                <a:cubicBezTo>
                                  <a:pt x="39" y="194"/>
                                  <a:pt x="39" y="194"/>
                                  <a:pt x="39" y="194"/>
                                </a:cubicBezTo>
                                <a:cubicBezTo>
                                  <a:pt x="40" y="195"/>
                                  <a:pt x="41" y="196"/>
                                  <a:pt x="42" y="197"/>
                                </a:cubicBezTo>
                                <a:close/>
                                <a:moveTo>
                                  <a:pt x="43" y="192"/>
                                </a:moveTo>
                                <a:cubicBezTo>
                                  <a:pt x="43" y="191"/>
                                  <a:pt x="42" y="190"/>
                                  <a:pt x="42" y="189"/>
                                </a:cubicBezTo>
                                <a:cubicBezTo>
                                  <a:pt x="43" y="191"/>
                                  <a:pt x="45" y="194"/>
                                  <a:pt x="47" y="196"/>
                                </a:cubicBezTo>
                                <a:cubicBezTo>
                                  <a:pt x="46" y="196"/>
                                  <a:pt x="45" y="195"/>
                                  <a:pt x="45" y="195"/>
                                </a:cubicBezTo>
                                <a:cubicBezTo>
                                  <a:pt x="44" y="194"/>
                                  <a:pt x="43" y="193"/>
                                  <a:pt x="43" y="192"/>
                                </a:cubicBezTo>
                                <a:close/>
                                <a:moveTo>
                                  <a:pt x="48" y="198"/>
                                </a:moveTo>
                                <a:cubicBezTo>
                                  <a:pt x="50" y="201"/>
                                  <a:pt x="51" y="203"/>
                                  <a:pt x="53" y="205"/>
                                </a:cubicBezTo>
                                <a:cubicBezTo>
                                  <a:pt x="50" y="203"/>
                                  <a:pt x="48" y="200"/>
                                  <a:pt x="46" y="197"/>
                                </a:cubicBezTo>
                                <a:cubicBezTo>
                                  <a:pt x="47" y="197"/>
                                  <a:pt x="47" y="198"/>
                                  <a:pt x="48" y="198"/>
                                </a:cubicBezTo>
                                <a:close/>
                                <a:moveTo>
                                  <a:pt x="49" y="188"/>
                                </a:moveTo>
                                <a:cubicBezTo>
                                  <a:pt x="51" y="190"/>
                                  <a:pt x="52" y="192"/>
                                  <a:pt x="53" y="194"/>
                                </a:cubicBezTo>
                                <a:cubicBezTo>
                                  <a:pt x="54" y="197"/>
                                  <a:pt x="55" y="201"/>
                                  <a:pt x="56" y="204"/>
                                </a:cubicBezTo>
                                <a:cubicBezTo>
                                  <a:pt x="55" y="203"/>
                                  <a:pt x="55" y="203"/>
                                  <a:pt x="54" y="202"/>
                                </a:cubicBezTo>
                                <a:cubicBezTo>
                                  <a:pt x="52" y="197"/>
                                  <a:pt x="51" y="193"/>
                                  <a:pt x="49" y="188"/>
                                </a:cubicBezTo>
                                <a:close/>
                                <a:moveTo>
                                  <a:pt x="61" y="205"/>
                                </a:moveTo>
                                <a:cubicBezTo>
                                  <a:pt x="62" y="205"/>
                                  <a:pt x="62" y="205"/>
                                  <a:pt x="62" y="205"/>
                                </a:cubicBezTo>
                                <a:cubicBezTo>
                                  <a:pt x="63" y="207"/>
                                  <a:pt x="64" y="208"/>
                                  <a:pt x="65" y="210"/>
                                </a:cubicBezTo>
                                <a:cubicBezTo>
                                  <a:pt x="65" y="210"/>
                                  <a:pt x="64" y="210"/>
                                  <a:pt x="63" y="209"/>
                                </a:cubicBezTo>
                                <a:cubicBezTo>
                                  <a:pt x="63" y="208"/>
                                  <a:pt x="62" y="206"/>
                                  <a:pt x="61" y="205"/>
                                </a:cubicBezTo>
                                <a:close/>
                                <a:moveTo>
                                  <a:pt x="65" y="202"/>
                                </a:moveTo>
                                <a:cubicBezTo>
                                  <a:pt x="65" y="202"/>
                                  <a:pt x="65" y="202"/>
                                  <a:pt x="65" y="201"/>
                                </a:cubicBezTo>
                                <a:cubicBezTo>
                                  <a:pt x="65" y="201"/>
                                  <a:pt x="66" y="200"/>
                                  <a:pt x="66" y="200"/>
                                </a:cubicBezTo>
                                <a:cubicBezTo>
                                  <a:pt x="66" y="200"/>
                                  <a:pt x="67" y="201"/>
                                  <a:pt x="67" y="201"/>
                                </a:cubicBezTo>
                                <a:cubicBezTo>
                                  <a:pt x="67" y="201"/>
                                  <a:pt x="66" y="202"/>
                                  <a:pt x="65" y="202"/>
                                </a:cubicBezTo>
                                <a:close/>
                                <a:moveTo>
                                  <a:pt x="70" y="206"/>
                                </a:moveTo>
                                <a:cubicBezTo>
                                  <a:pt x="69" y="205"/>
                                  <a:pt x="68" y="204"/>
                                  <a:pt x="67" y="204"/>
                                </a:cubicBezTo>
                                <a:cubicBezTo>
                                  <a:pt x="67" y="204"/>
                                  <a:pt x="67" y="203"/>
                                  <a:pt x="67" y="203"/>
                                </a:cubicBezTo>
                                <a:cubicBezTo>
                                  <a:pt x="67" y="203"/>
                                  <a:pt x="68" y="203"/>
                                  <a:pt x="69" y="202"/>
                                </a:cubicBezTo>
                                <a:cubicBezTo>
                                  <a:pt x="69" y="203"/>
                                  <a:pt x="70" y="204"/>
                                  <a:pt x="71" y="205"/>
                                </a:cubicBezTo>
                                <a:cubicBezTo>
                                  <a:pt x="71" y="205"/>
                                  <a:pt x="72" y="205"/>
                                  <a:pt x="72" y="204"/>
                                </a:cubicBezTo>
                                <a:cubicBezTo>
                                  <a:pt x="72" y="204"/>
                                  <a:pt x="72" y="204"/>
                                  <a:pt x="73" y="203"/>
                                </a:cubicBezTo>
                                <a:cubicBezTo>
                                  <a:pt x="73" y="204"/>
                                  <a:pt x="74" y="205"/>
                                  <a:pt x="75" y="205"/>
                                </a:cubicBezTo>
                                <a:cubicBezTo>
                                  <a:pt x="75" y="206"/>
                                  <a:pt x="74" y="206"/>
                                  <a:pt x="74" y="206"/>
                                </a:cubicBezTo>
                                <a:cubicBezTo>
                                  <a:pt x="73" y="206"/>
                                  <a:pt x="72" y="205"/>
                                  <a:pt x="71" y="205"/>
                                </a:cubicBezTo>
                                <a:cubicBezTo>
                                  <a:pt x="71" y="204"/>
                                  <a:pt x="70" y="205"/>
                                  <a:pt x="70" y="206"/>
                                </a:cubicBezTo>
                                <a:close/>
                                <a:moveTo>
                                  <a:pt x="71" y="193"/>
                                </a:moveTo>
                                <a:cubicBezTo>
                                  <a:pt x="72" y="192"/>
                                  <a:pt x="73" y="191"/>
                                  <a:pt x="73" y="190"/>
                                </a:cubicBezTo>
                                <a:cubicBezTo>
                                  <a:pt x="73" y="191"/>
                                  <a:pt x="73" y="192"/>
                                  <a:pt x="73" y="194"/>
                                </a:cubicBezTo>
                                <a:cubicBezTo>
                                  <a:pt x="72" y="193"/>
                                  <a:pt x="72" y="193"/>
                                  <a:pt x="71" y="193"/>
                                </a:cubicBezTo>
                                <a:close/>
                                <a:moveTo>
                                  <a:pt x="73" y="159"/>
                                </a:moveTo>
                                <a:cubicBezTo>
                                  <a:pt x="74" y="159"/>
                                  <a:pt x="74" y="158"/>
                                  <a:pt x="75" y="158"/>
                                </a:cubicBezTo>
                                <a:cubicBezTo>
                                  <a:pt x="75" y="159"/>
                                  <a:pt x="76" y="161"/>
                                  <a:pt x="76" y="163"/>
                                </a:cubicBezTo>
                                <a:cubicBezTo>
                                  <a:pt x="75" y="163"/>
                                  <a:pt x="75" y="163"/>
                                  <a:pt x="74" y="164"/>
                                </a:cubicBezTo>
                                <a:cubicBezTo>
                                  <a:pt x="74" y="162"/>
                                  <a:pt x="74" y="161"/>
                                  <a:pt x="73" y="159"/>
                                </a:cubicBezTo>
                                <a:close/>
                                <a:moveTo>
                                  <a:pt x="75" y="191"/>
                                </a:moveTo>
                                <a:cubicBezTo>
                                  <a:pt x="75" y="191"/>
                                  <a:pt x="75" y="191"/>
                                  <a:pt x="76" y="192"/>
                                </a:cubicBezTo>
                                <a:cubicBezTo>
                                  <a:pt x="75" y="192"/>
                                  <a:pt x="75" y="192"/>
                                  <a:pt x="75" y="193"/>
                                </a:cubicBezTo>
                                <a:cubicBezTo>
                                  <a:pt x="75" y="192"/>
                                  <a:pt x="75" y="192"/>
                                  <a:pt x="75" y="191"/>
                                </a:cubicBezTo>
                                <a:close/>
                                <a:moveTo>
                                  <a:pt x="75" y="188"/>
                                </a:moveTo>
                                <a:cubicBezTo>
                                  <a:pt x="76" y="188"/>
                                  <a:pt x="76" y="187"/>
                                  <a:pt x="76" y="187"/>
                                </a:cubicBezTo>
                                <a:cubicBezTo>
                                  <a:pt x="77" y="187"/>
                                  <a:pt x="77" y="187"/>
                                  <a:pt x="77" y="187"/>
                                </a:cubicBezTo>
                                <a:cubicBezTo>
                                  <a:pt x="78" y="187"/>
                                  <a:pt x="78" y="187"/>
                                  <a:pt x="78" y="187"/>
                                </a:cubicBezTo>
                                <a:cubicBezTo>
                                  <a:pt x="78" y="188"/>
                                  <a:pt x="77" y="188"/>
                                  <a:pt x="77" y="189"/>
                                </a:cubicBezTo>
                                <a:cubicBezTo>
                                  <a:pt x="76" y="189"/>
                                  <a:pt x="76" y="188"/>
                                  <a:pt x="75" y="188"/>
                                </a:cubicBezTo>
                                <a:close/>
                                <a:moveTo>
                                  <a:pt x="77" y="193"/>
                                </a:moveTo>
                                <a:cubicBezTo>
                                  <a:pt x="78" y="193"/>
                                  <a:pt x="78" y="194"/>
                                  <a:pt x="79" y="194"/>
                                </a:cubicBezTo>
                                <a:cubicBezTo>
                                  <a:pt x="79" y="194"/>
                                  <a:pt x="78" y="195"/>
                                  <a:pt x="78" y="195"/>
                                </a:cubicBezTo>
                                <a:cubicBezTo>
                                  <a:pt x="78" y="195"/>
                                  <a:pt x="77" y="195"/>
                                  <a:pt x="77" y="196"/>
                                </a:cubicBezTo>
                                <a:cubicBezTo>
                                  <a:pt x="76" y="195"/>
                                  <a:pt x="76" y="195"/>
                                  <a:pt x="76" y="195"/>
                                </a:cubicBezTo>
                                <a:cubicBezTo>
                                  <a:pt x="76" y="194"/>
                                  <a:pt x="77" y="193"/>
                                  <a:pt x="77" y="193"/>
                                </a:cubicBezTo>
                                <a:close/>
                                <a:moveTo>
                                  <a:pt x="79" y="180"/>
                                </a:moveTo>
                                <a:cubicBezTo>
                                  <a:pt x="79" y="180"/>
                                  <a:pt x="79" y="180"/>
                                  <a:pt x="79" y="180"/>
                                </a:cubicBezTo>
                                <a:cubicBezTo>
                                  <a:pt x="79" y="179"/>
                                  <a:pt x="80" y="178"/>
                                  <a:pt x="81" y="177"/>
                                </a:cubicBezTo>
                                <a:cubicBezTo>
                                  <a:pt x="81" y="178"/>
                                  <a:pt x="81" y="178"/>
                                  <a:pt x="81" y="178"/>
                                </a:cubicBezTo>
                                <a:cubicBezTo>
                                  <a:pt x="80" y="178"/>
                                  <a:pt x="80" y="179"/>
                                  <a:pt x="79" y="180"/>
                                </a:cubicBezTo>
                                <a:close/>
                                <a:moveTo>
                                  <a:pt x="82" y="188"/>
                                </a:moveTo>
                                <a:cubicBezTo>
                                  <a:pt x="82" y="189"/>
                                  <a:pt x="82" y="189"/>
                                  <a:pt x="83" y="189"/>
                                </a:cubicBezTo>
                                <a:cubicBezTo>
                                  <a:pt x="82" y="189"/>
                                  <a:pt x="81" y="190"/>
                                  <a:pt x="80" y="190"/>
                                </a:cubicBezTo>
                                <a:cubicBezTo>
                                  <a:pt x="81" y="189"/>
                                  <a:pt x="81" y="189"/>
                                  <a:pt x="82" y="188"/>
                                </a:cubicBezTo>
                                <a:close/>
                                <a:moveTo>
                                  <a:pt x="83" y="191"/>
                                </a:moveTo>
                                <a:cubicBezTo>
                                  <a:pt x="83" y="191"/>
                                  <a:pt x="83" y="191"/>
                                  <a:pt x="83" y="191"/>
                                </a:cubicBezTo>
                                <a:cubicBezTo>
                                  <a:pt x="83" y="192"/>
                                  <a:pt x="82" y="192"/>
                                  <a:pt x="82" y="192"/>
                                </a:cubicBezTo>
                                <a:cubicBezTo>
                                  <a:pt x="81" y="192"/>
                                  <a:pt x="81" y="192"/>
                                  <a:pt x="81" y="192"/>
                                </a:cubicBezTo>
                                <a:cubicBezTo>
                                  <a:pt x="82" y="191"/>
                                  <a:pt x="82" y="191"/>
                                  <a:pt x="83" y="191"/>
                                </a:cubicBezTo>
                                <a:close/>
                                <a:moveTo>
                                  <a:pt x="83" y="187"/>
                                </a:moveTo>
                                <a:cubicBezTo>
                                  <a:pt x="83" y="187"/>
                                  <a:pt x="83" y="187"/>
                                  <a:pt x="83" y="187"/>
                                </a:cubicBezTo>
                                <a:cubicBezTo>
                                  <a:pt x="84" y="188"/>
                                  <a:pt x="84" y="188"/>
                                  <a:pt x="85" y="188"/>
                                </a:cubicBezTo>
                                <a:cubicBezTo>
                                  <a:pt x="85" y="188"/>
                                  <a:pt x="85" y="189"/>
                                  <a:pt x="85" y="189"/>
                                </a:cubicBezTo>
                                <a:cubicBezTo>
                                  <a:pt x="85" y="189"/>
                                  <a:pt x="85" y="189"/>
                                  <a:pt x="85" y="189"/>
                                </a:cubicBezTo>
                                <a:cubicBezTo>
                                  <a:pt x="84" y="188"/>
                                  <a:pt x="83" y="188"/>
                                  <a:pt x="83" y="187"/>
                                </a:cubicBezTo>
                                <a:close/>
                                <a:moveTo>
                                  <a:pt x="84" y="198"/>
                                </a:moveTo>
                                <a:cubicBezTo>
                                  <a:pt x="85" y="198"/>
                                  <a:pt x="85" y="199"/>
                                  <a:pt x="85" y="199"/>
                                </a:cubicBezTo>
                                <a:cubicBezTo>
                                  <a:pt x="85" y="199"/>
                                  <a:pt x="85" y="200"/>
                                  <a:pt x="85" y="200"/>
                                </a:cubicBezTo>
                                <a:cubicBezTo>
                                  <a:pt x="84" y="200"/>
                                  <a:pt x="84" y="200"/>
                                  <a:pt x="83" y="199"/>
                                </a:cubicBezTo>
                                <a:cubicBezTo>
                                  <a:pt x="84" y="199"/>
                                  <a:pt x="84" y="199"/>
                                  <a:pt x="84" y="198"/>
                                </a:cubicBezTo>
                                <a:close/>
                                <a:moveTo>
                                  <a:pt x="85" y="194"/>
                                </a:moveTo>
                                <a:cubicBezTo>
                                  <a:pt x="86" y="194"/>
                                  <a:pt x="87" y="193"/>
                                  <a:pt x="88" y="193"/>
                                </a:cubicBezTo>
                                <a:cubicBezTo>
                                  <a:pt x="87" y="194"/>
                                  <a:pt x="86" y="194"/>
                                  <a:pt x="86" y="195"/>
                                </a:cubicBezTo>
                                <a:cubicBezTo>
                                  <a:pt x="85" y="195"/>
                                  <a:pt x="85" y="195"/>
                                  <a:pt x="85" y="194"/>
                                </a:cubicBezTo>
                                <a:close/>
                                <a:moveTo>
                                  <a:pt x="86" y="205"/>
                                </a:moveTo>
                                <a:cubicBezTo>
                                  <a:pt x="86" y="206"/>
                                  <a:pt x="87" y="206"/>
                                  <a:pt x="88" y="207"/>
                                </a:cubicBezTo>
                                <a:cubicBezTo>
                                  <a:pt x="88" y="207"/>
                                  <a:pt x="88" y="207"/>
                                  <a:pt x="88" y="207"/>
                                </a:cubicBezTo>
                                <a:cubicBezTo>
                                  <a:pt x="88" y="207"/>
                                  <a:pt x="88" y="207"/>
                                  <a:pt x="88" y="207"/>
                                </a:cubicBezTo>
                                <a:cubicBezTo>
                                  <a:pt x="87" y="207"/>
                                  <a:pt x="87" y="207"/>
                                  <a:pt x="87" y="207"/>
                                </a:cubicBezTo>
                                <a:cubicBezTo>
                                  <a:pt x="86" y="206"/>
                                  <a:pt x="86" y="206"/>
                                  <a:pt x="86" y="206"/>
                                </a:cubicBezTo>
                                <a:cubicBezTo>
                                  <a:pt x="86" y="205"/>
                                  <a:pt x="86" y="205"/>
                                  <a:pt x="86" y="205"/>
                                </a:cubicBezTo>
                                <a:close/>
                                <a:moveTo>
                                  <a:pt x="88" y="204"/>
                                </a:moveTo>
                                <a:cubicBezTo>
                                  <a:pt x="88" y="204"/>
                                  <a:pt x="88" y="204"/>
                                  <a:pt x="88" y="204"/>
                                </a:cubicBezTo>
                                <a:cubicBezTo>
                                  <a:pt x="89" y="204"/>
                                  <a:pt x="89" y="204"/>
                                  <a:pt x="90" y="205"/>
                                </a:cubicBezTo>
                                <a:cubicBezTo>
                                  <a:pt x="90" y="205"/>
                                  <a:pt x="89" y="205"/>
                                  <a:pt x="89" y="205"/>
                                </a:cubicBezTo>
                                <a:cubicBezTo>
                                  <a:pt x="89" y="205"/>
                                  <a:pt x="88" y="205"/>
                                  <a:pt x="88" y="204"/>
                                </a:cubicBezTo>
                                <a:close/>
                                <a:moveTo>
                                  <a:pt x="90" y="186"/>
                                </a:moveTo>
                                <a:cubicBezTo>
                                  <a:pt x="90" y="185"/>
                                  <a:pt x="91" y="184"/>
                                  <a:pt x="92" y="183"/>
                                </a:cubicBezTo>
                                <a:cubicBezTo>
                                  <a:pt x="92" y="183"/>
                                  <a:pt x="92" y="183"/>
                                  <a:pt x="93" y="183"/>
                                </a:cubicBezTo>
                                <a:cubicBezTo>
                                  <a:pt x="92" y="184"/>
                                  <a:pt x="91" y="185"/>
                                  <a:pt x="90" y="186"/>
                                </a:cubicBezTo>
                                <a:close/>
                                <a:moveTo>
                                  <a:pt x="91" y="205"/>
                                </a:moveTo>
                                <a:cubicBezTo>
                                  <a:pt x="92" y="206"/>
                                  <a:pt x="92" y="206"/>
                                  <a:pt x="93" y="206"/>
                                </a:cubicBezTo>
                                <a:cubicBezTo>
                                  <a:pt x="93" y="207"/>
                                  <a:pt x="92" y="207"/>
                                  <a:pt x="92" y="207"/>
                                </a:cubicBezTo>
                                <a:cubicBezTo>
                                  <a:pt x="91" y="207"/>
                                  <a:pt x="91" y="207"/>
                                  <a:pt x="90" y="206"/>
                                </a:cubicBezTo>
                                <a:cubicBezTo>
                                  <a:pt x="91" y="206"/>
                                  <a:pt x="91" y="206"/>
                                  <a:pt x="91" y="205"/>
                                </a:cubicBezTo>
                                <a:close/>
                                <a:moveTo>
                                  <a:pt x="93" y="186"/>
                                </a:moveTo>
                                <a:cubicBezTo>
                                  <a:pt x="95" y="184"/>
                                  <a:pt x="98" y="182"/>
                                  <a:pt x="100" y="179"/>
                                </a:cubicBezTo>
                                <a:cubicBezTo>
                                  <a:pt x="102" y="179"/>
                                  <a:pt x="103" y="178"/>
                                  <a:pt x="104" y="177"/>
                                </a:cubicBezTo>
                                <a:cubicBezTo>
                                  <a:pt x="102" y="180"/>
                                  <a:pt x="99" y="182"/>
                                  <a:pt x="97" y="185"/>
                                </a:cubicBezTo>
                                <a:cubicBezTo>
                                  <a:pt x="96" y="185"/>
                                  <a:pt x="94" y="186"/>
                                  <a:pt x="93" y="186"/>
                                </a:cubicBezTo>
                                <a:close/>
                                <a:moveTo>
                                  <a:pt x="95" y="190"/>
                                </a:moveTo>
                                <a:cubicBezTo>
                                  <a:pt x="95" y="190"/>
                                  <a:pt x="95" y="191"/>
                                  <a:pt x="96" y="191"/>
                                </a:cubicBezTo>
                                <a:cubicBezTo>
                                  <a:pt x="95" y="191"/>
                                  <a:pt x="95" y="192"/>
                                  <a:pt x="94" y="192"/>
                                </a:cubicBezTo>
                                <a:cubicBezTo>
                                  <a:pt x="94" y="192"/>
                                  <a:pt x="94" y="192"/>
                                  <a:pt x="93" y="192"/>
                                </a:cubicBezTo>
                                <a:cubicBezTo>
                                  <a:pt x="94" y="191"/>
                                  <a:pt x="94" y="191"/>
                                  <a:pt x="95" y="190"/>
                                </a:cubicBezTo>
                                <a:close/>
                                <a:moveTo>
                                  <a:pt x="96" y="208"/>
                                </a:moveTo>
                                <a:cubicBezTo>
                                  <a:pt x="96" y="208"/>
                                  <a:pt x="96" y="208"/>
                                  <a:pt x="96" y="208"/>
                                </a:cubicBezTo>
                                <a:cubicBezTo>
                                  <a:pt x="97" y="209"/>
                                  <a:pt x="98" y="209"/>
                                  <a:pt x="100" y="210"/>
                                </a:cubicBezTo>
                                <a:cubicBezTo>
                                  <a:pt x="99" y="210"/>
                                  <a:pt x="99" y="210"/>
                                  <a:pt x="99" y="211"/>
                                </a:cubicBezTo>
                                <a:cubicBezTo>
                                  <a:pt x="98" y="211"/>
                                  <a:pt x="98" y="211"/>
                                  <a:pt x="97" y="211"/>
                                </a:cubicBezTo>
                                <a:cubicBezTo>
                                  <a:pt x="97" y="210"/>
                                  <a:pt x="96" y="210"/>
                                  <a:pt x="95" y="209"/>
                                </a:cubicBezTo>
                                <a:cubicBezTo>
                                  <a:pt x="95" y="209"/>
                                  <a:pt x="95" y="208"/>
                                  <a:pt x="96" y="208"/>
                                </a:cubicBezTo>
                                <a:close/>
                                <a:moveTo>
                                  <a:pt x="99" y="218"/>
                                </a:moveTo>
                                <a:cubicBezTo>
                                  <a:pt x="99" y="218"/>
                                  <a:pt x="100" y="219"/>
                                  <a:pt x="101" y="219"/>
                                </a:cubicBezTo>
                                <a:cubicBezTo>
                                  <a:pt x="100" y="219"/>
                                  <a:pt x="100" y="219"/>
                                  <a:pt x="100" y="219"/>
                                </a:cubicBezTo>
                                <a:cubicBezTo>
                                  <a:pt x="99" y="219"/>
                                  <a:pt x="99" y="219"/>
                                  <a:pt x="99" y="219"/>
                                </a:cubicBezTo>
                                <a:cubicBezTo>
                                  <a:pt x="99" y="218"/>
                                  <a:pt x="99" y="218"/>
                                  <a:pt x="99" y="218"/>
                                </a:cubicBezTo>
                                <a:close/>
                                <a:moveTo>
                                  <a:pt x="101" y="224"/>
                                </a:moveTo>
                                <a:cubicBezTo>
                                  <a:pt x="101" y="223"/>
                                  <a:pt x="101" y="223"/>
                                  <a:pt x="102" y="223"/>
                                </a:cubicBezTo>
                                <a:cubicBezTo>
                                  <a:pt x="103" y="223"/>
                                  <a:pt x="104" y="224"/>
                                  <a:pt x="105" y="225"/>
                                </a:cubicBezTo>
                                <a:cubicBezTo>
                                  <a:pt x="105" y="225"/>
                                  <a:pt x="105" y="225"/>
                                  <a:pt x="105" y="226"/>
                                </a:cubicBezTo>
                                <a:cubicBezTo>
                                  <a:pt x="105" y="226"/>
                                  <a:pt x="105" y="226"/>
                                  <a:pt x="105" y="226"/>
                                </a:cubicBezTo>
                                <a:cubicBezTo>
                                  <a:pt x="103" y="225"/>
                                  <a:pt x="102" y="225"/>
                                  <a:pt x="100" y="224"/>
                                </a:cubicBezTo>
                                <a:cubicBezTo>
                                  <a:pt x="100" y="224"/>
                                  <a:pt x="101" y="224"/>
                                  <a:pt x="101" y="224"/>
                                </a:cubicBezTo>
                                <a:close/>
                                <a:moveTo>
                                  <a:pt x="104" y="222"/>
                                </a:moveTo>
                                <a:cubicBezTo>
                                  <a:pt x="104" y="222"/>
                                  <a:pt x="104" y="222"/>
                                  <a:pt x="104" y="222"/>
                                </a:cubicBezTo>
                                <a:cubicBezTo>
                                  <a:pt x="104" y="222"/>
                                  <a:pt x="104" y="221"/>
                                  <a:pt x="104" y="221"/>
                                </a:cubicBezTo>
                                <a:cubicBezTo>
                                  <a:pt x="105" y="222"/>
                                  <a:pt x="106" y="222"/>
                                  <a:pt x="106" y="222"/>
                                </a:cubicBezTo>
                                <a:cubicBezTo>
                                  <a:pt x="106" y="222"/>
                                  <a:pt x="106" y="223"/>
                                  <a:pt x="106" y="223"/>
                                </a:cubicBezTo>
                                <a:cubicBezTo>
                                  <a:pt x="106" y="222"/>
                                  <a:pt x="105" y="222"/>
                                  <a:pt x="104" y="222"/>
                                </a:cubicBezTo>
                                <a:close/>
                                <a:moveTo>
                                  <a:pt x="108" y="226"/>
                                </a:moveTo>
                                <a:cubicBezTo>
                                  <a:pt x="108" y="226"/>
                                  <a:pt x="109" y="227"/>
                                  <a:pt x="110" y="227"/>
                                </a:cubicBezTo>
                                <a:cubicBezTo>
                                  <a:pt x="110" y="227"/>
                                  <a:pt x="109" y="228"/>
                                  <a:pt x="109" y="228"/>
                                </a:cubicBezTo>
                                <a:cubicBezTo>
                                  <a:pt x="109" y="228"/>
                                  <a:pt x="109" y="228"/>
                                  <a:pt x="109" y="228"/>
                                </a:cubicBezTo>
                                <a:cubicBezTo>
                                  <a:pt x="108" y="228"/>
                                  <a:pt x="107" y="227"/>
                                  <a:pt x="106" y="227"/>
                                </a:cubicBezTo>
                                <a:cubicBezTo>
                                  <a:pt x="107" y="226"/>
                                  <a:pt x="107" y="226"/>
                                  <a:pt x="108" y="226"/>
                                </a:cubicBezTo>
                                <a:close/>
                                <a:moveTo>
                                  <a:pt x="108" y="210"/>
                                </a:moveTo>
                                <a:cubicBezTo>
                                  <a:pt x="109" y="210"/>
                                  <a:pt x="110" y="209"/>
                                  <a:pt x="111" y="208"/>
                                </a:cubicBezTo>
                                <a:cubicBezTo>
                                  <a:pt x="112" y="208"/>
                                  <a:pt x="112" y="209"/>
                                  <a:pt x="112" y="209"/>
                                </a:cubicBezTo>
                                <a:cubicBezTo>
                                  <a:pt x="111" y="210"/>
                                  <a:pt x="110" y="210"/>
                                  <a:pt x="110" y="211"/>
                                </a:cubicBezTo>
                                <a:cubicBezTo>
                                  <a:pt x="109" y="211"/>
                                  <a:pt x="109" y="211"/>
                                  <a:pt x="108" y="210"/>
                                </a:cubicBezTo>
                                <a:close/>
                                <a:moveTo>
                                  <a:pt x="112" y="213"/>
                                </a:moveTo>
                                <a:cubicBezTo>
                                  <a:pt x="111" y="212"/>
                                  <a:pt x="111" y="212"/>
                                  <a:pt x="111" y="212"/>
                                </a:cubicBezTo>
                                <a:cubicBezTo>
                                  <a:pt x="112" y="211"/>
                                  <a:pt x="113" y="211"/>
                                  <a:pt x="114" y="210"/>
                                </a:cubicBezTo>
                                <a:cubicBezTo>
                                  <a:pt x="114" y="210"/>
                                  <a:pt x="114" y="210"/>
                                  <a:pt x="115" y="210"/>
                                </a:cubicBezTo>
                                <a:cubicBezTo>
                                  <a:pt x="114" y="211"/>
                                  <a:pt x="113" y="212"/>
                                  <a:pt x="112" y="213"/>
                                </a:cubicBezTo>
                                <a:close/>
                                <a:moveTo>
                                  <a:pt x="119" y="221"/>
                                </a:moveTo>
                                <a:cubicBezTo>
                                  <a:pt x="120" y="221"/>
                                  <a:pt x="120" y="221"/>
                                  <a:pt x="120" y="221"/>
                                </a:cubicBezTo>
                                <a:cubicBezTo>
                                  <a:pt x="120" y="221"/>
                                  <a:pt x="119" y="222"/>
                                  <a:pt x="119" y="222"/>
                                </a:cubicBezTo>
                                <a:cubicBezTo>
                                  <a:pt x="119" y="222"/>
                                  <a:pt x="119" y="222"/>
                                  <a:pt x="119" y="222"/>
                                </a:cubicBezTo>
                                <a:cubicBezTo>
                                  <a:pt x="119" y="222"/>
                                  <a:pt x="119" y="221"/>
                                  <a:pt x="119" y="221"/>
                                </a:cubicBezTo>
                                <a:cubicBezTo>
                                  <a:pt x="119" y="221"/>
                                  <a:pt x="119" y="221"/>
                                  <a:pt x="119" y="221"/>
                                </a:cubicBezTo>
                                <a:close/>
                                <a:moveTo>
                                  <a:pt x="120" y="211"/>
                                </a:moveTo>
                                <a:cubicBezTo>
                                  <a:pt x="120" y="210"/>
                                  <a:pt x="120" y="210"/>
                                  <a:pt x="121" y="210"/>
                                </a:cubicBezTo>
                                <a:cubicBezTo>
                                  <a:pt x="121" y="210"/>
                                  <a:pt x="121" y="210"/>
                                  <a:pt x="121" y="210"/>
                                </a:cubicBezTo>
                                <a:cubicBezTo>
                                  <a:pt x="121" y="211"/>
                                  <a:pt x="121" y="211"/>
                                  <a:pt x="121" y="211"/>
                                </a:cubicBezTo>
                                <a:cubicBezTo>
                                  <a:pt x="120" y="211"/>
                                  <a:pt x="120" y="211"/>
                                  <a:pt x="120" y="211"/>
                                </a:cubicBezTo>
                                <a:close/>
                                <a:moveTo>
                                  <a:pt x="123" y="218"/>
                                </a:moveTo>
                                <a:cubicBezTo>
                                  <a:pt x="123" y="218"/>
                                  <a:pt x="123" y="219"/>
                                  <a:pt x="124" y="219"/>
                                </a:cubicBezTo>
                                <a:cubicBezTo>
                                  <a:pt x="123" y="219"/>
                                  <a:pt x="122" y="220"/>
                                  <a:pt x="121" y="220"/>
                                </a:cubicBezTo>
                                <a:cubicBezTo>
                                  <a:pt x="121" y="220"/>
                                  <a:pt x="121" y="220"/>
                                  <a:pt x="121" y="220"/>
                                </a:cubicBezTo>
                                <a:cubicBezTo>
                                  <a:pt x="122" y="219"/>
                                  <a:pt x="122" y="219"/>
                                  <a:pt x="123" y="218"/>
                                </a:cubicBezTo>
                                <a:close/>
                                <a:moveTo>
                                  <a:pt x="123" y="222"/>
                                </a:moveTo>
                                <a:cubicBezTo>
                                  <a:pt x="124" y="222"/>
                                  <a:pt x="124" y="221"/>
                                  <a:pt x="125" y="221"/>
                                </a:cubicBezTo>
                                <a:cubicBezTo>
                                  <a:pt x="125" y="221"/>
                                  <a:pt x="126" y="222"/>
                                  <a:pt x="126" y="222"/>
                                </a:cubicBezTo>
                                <a:cubicBezTo>
                                  <a:pt x="126" y="223"/>
                                  <a:pt x="125" y="223"/>
                                  <a:pt x="125" y="223"/>
                                </a:cubicBezTo>
                                <a:cubicBezTo>
                                  <a:pt x="124" y="223"/>
                                  <a:pt x="124" y="223"/>
                                  <a:pt x="123" y="222"/>
                                </a:cubicBezTo>
                                <a:close/>
                                <a:moveTo>
                                  <a:pt x="125" y="225"/>
                                </a:moveTo>
                                <a:cubicBezTo>
                                  <a:pt x="126" y="225"/>
                                  <a:pt x="126" y="225"/>
                                  <a:pt x="127" y="224"/>
                                </a:cubicBezTo>
                                <a:cubicBezTo>
                                  <a:pt x="127" y="224"/>
                                  <a:pt x="127" y="225"/>
                                  <a:pt x="128" y="225"/>
                                </a:cubicBezTo>
                                <a:cubicBezTo>
                                  <a:pt x="127" y="226"/>
                                  <a:pt x="126" y="226"/>
                                  <a:pt x="125" y="227"/>
                                </a:cubicBezTo>
                                <a:cubicBezTo>
                                  <a:pt x="125" y="227"/>
                                  <a:pt x="125" y="227"/>
                                  <a:pt x="124" y="226"/>
                                </a:cubicBezTo>
                                <a:cubicBezTo>
                                  <a:pt x="124" y="226"/>
                                  <a:pt x="125" y="226"/>
                                  <a:pt x="125" y="225"/>
                                </a:cubicBezTo>
                                <a:close/>
                                <a:moveTo>
                                  <a:pt x="127" y="221"/>
                                </a:moveTo>
                                <a:cubicBezTo>
                                  <a:pt x="127" y="221"/>
                                  <a:pt x="126" y="220"/>
                                  <a:pt x="126" y="219"/>
                                </a:cubicBezTo>
                                <a:cubicBezTo>
                                  <a:pt x="126" y="219"/>
                                  <a:pt x="126" y="219"/>
                                  <a:pt x="126" y="219"/>
                                </a:cubicBezTo>
                                <a:cubicBezTo>
                                  <a:pt x="127" y="220"/>
                                  <a:pt x="127" y="220"/>
                                  <a:pt x="128" y="220"/>
                                </a:cubicBezTo>
                                <a:cubicBezTo>
                                  <a:pt x="128" y="221"/>
                                  <a:pt x="127" y="221"/>
                                  <a:pt x="127" y="221"/>
                                </a:cubicBezTo>
                                <a:close/>
                                <a:moveTo>
                                  <a:pt x="128" y="218"/>
                                </a:moveTo>
                                <a:cubicBezTo>
                                  <a:pt x="128" y="217"/>
                                  <a:pt x="129" y="216"/>
                                  <a:pt x="130" y="216"/>
                                </a:cubicBezTo>
                                <a:cubicBezTo>
                                  <a:pt x="130" y="216"/>
                                  <a:pt x="130" y="216"/>
                                  <a:pt x="130" y="216"/>
                                </a:cubicBezTo>
                                <a:cubicBezTo>
                                  <a:pt x="130" y="216"/>
                                  <a:pt x="130" y="217"/>
                                  <a:pt x="129" y="217"/>
                                </a:cubicBezTo>
                                <a:cubicBezTo>
                                  <a:pt x="129" y="218"/>
                                  <a:pt x="129" y="219"/>
                                  <a:pt x="130" y="219"/>
                                </a:cubicBezTo>
                                <a:cubicBezTo>
                                  <a:pt x="130" y="219"/>
                                  <a:pt x="129" y="219"/>
                                  <a:pt x="129" y="219"/>
                                </a:cubicBezTo>
                                <a:cubicBezTo>
                                  <a:pt x="129" y="219"/>
                                  <a:pt x="128" y="218"/>
                                  <a:pt x="128" y="218"/>
                                </a:cubicBezTo>
                                <a:close/>
                                <a:moveTo>
                                  <a:pt x="130" y="222"/>
                                </a:moveTo>
                                <a:cubicBezTo>
                                  <a:pt x="130" y="222"/>
                                  <a:pt x="130" y="222"/>
                                  <a:pt x="130" y="222"/>
                                </a:cubicBezTo>
                                <a:cubicBezTo>
                                  <a:pt x="130" y="223"/>
                                  <a:pt x="130" y="223"/>
                                  <a:pt x="129" y="224"/>
                                </a:cubicBezTo>
                                <a:cubicBezTo>
                                  <a:pt x="129" y="224"/>
                                  <a:pt x="129" y="224"/>
                                  <a:pt x="129" y="224"/>
                                </a:cubicBezTo>
                                <a:cubicBezTo>
                                  <a:pt x="129" y="224"/>
                                  <a:pt x="128" y="224"/>
                                  <a:pt x="128" y="223"/>
                                </a:cubicBezTo>
                                <a:cubicBezTo>
                                  <a:pt x="129" y="223"/>
                                  <a:pt x="129" y="223"/>
                                  <a:pt x="130" y="222"/>
                                </a:cubicBezTo>
                                <a:close/>
                                <a:moveTo>
                                  <a:pt x="162" y="206"/>
                                </a:moveTo>
                                <a:cubicBezTo>
                                  <a:pt x="163" y="205"/>
                                  <a:pt x="164" y="204"/>
                                  <a:pt x="165" y="203"/>
                                </a:cubicBezTo>
                                <a:cubicBezTo>
                                  <a:pt x="167" y="201"/>
                                  <a:pt x="169" y="200"/>
                                  <a:pt x="172" y="198"/>
                                </a:cubicBezTo>
                                <a:cubicBezTo>
                                  <a:pt x="172" y="198"/>
                                  <a:pt x="171" y="198"/>
                                  <a:pt x="171" y="198"/>
                                </a:cubicBezTo>
                                <a:cubicBezTo>
                                  <a:pt x="170" y="199"/>
                                  <a:pt x="169" y="200"/>
                                  <a:pt x="168" y="202"/>
                                </a:cubicBezTo>
                                <a:cubicBezTo>
                                  <a:pt x="166" y="203"/>
                                  <a:pt x="164" y="205"/>
                                  <a:pt x="162" y="206"/>
                                </a:cubicBezTo>
                                <a:close/>
                                <a:moveTo>
                                  <a:pt x="167" y="210"/>
                                </a:moveTo>
                                <a:cubicBezTo>
                                  <a:pt x="160" y="216"/>
                                  <a:pt x="153" y="221"/>
                                  <a:pt x="146" y="225"/>
                                </a:cubicBezTo>
                                <a:cubicBezTo>
                                  <a:pt x="149" y="222"/>
                                  <a:pt x="152" y="219"/>
                                  <a:pt x="156" y="216"/>
                                </a:cubicBezTo>
                                <a:cubicBezTo>
                                  <a:pt x="158" y="214"/>
                                  <a:pt x="160" y="213"/>
                                  <a:pt x="163" y="212"/>
                                </a:cubicBezTo>
                                <a:cubicBezTo>
                                  <a:pt x="163" y="212"/>
                                  <a:pt x="163" y="212"/>
                                  <a:pt x="164" y="212"/>
                                </a:cubicBezTo>
                                <a:cubicBezTo>
                                  <a:pt x="165" y="211"/>
                                  <a:pt x="166" y="211"/>
                                  <a:pt x="167" y="210"/>
                                </a:cubicBezTo>
                                <a:close/>
                                <a:moveTo>
                                  <a:pt x="154" y="209"/>
                                </a:moveTo>
                                <a:cubicBezTo>
                                  <a:pt x="155" y="208"/>
                                  <a:pt x="156" y="208"/>
                                  <a:pt x="157" y="207"/>
                                </a:cubicBezTo>
                                <a:cubicBezTo>
                                  <a:pt x="161" y="203"/>
                                  <a:pt x="166" y="199"/>
                                  <a:pt x="171" y="195"/>
                                </a:cubicBezTo>
                                <a:cubicBezTo>
                                  <a:pt x="168" y="197"/>
                                  <a:pt x="166" y="200"/>
                                  <a:pt x="163" y="202"/>
                                </a:cubicBezTo>
                                <a:cubicBezTo>
                                  <a:pt x="160" y="204"/>
                                  <a:pt x="157" y="207"/>
                                  <a:pt x="154" y="209"/>
                                </a:cubicBezTo>
                                <a:close/>
                                <a:moveTo>
                                  <a:pt x="158" y="208"/>
                                </a:moveTo>
                                <a:cubicBezTo>
                                  <a:pt x="157" y="210"/>
                                  <a:pt x="156" y="211"/>
                                  <a:pt x="155" y="212"/>
                                </a:cubicBezTo>
                                <a:cubicBezTo>
                                  <a:pt x="153" y="214"/>
                                  <a:pt x="150" y="216"/>
                                  <a:pt x="148" y="218"/>
                                </a:cubicBezTo>
                                <a:cubicBezTo>
                                  <a:pt x="146" y="220"/>
                                  <a:pt x="143" y="221"/>
                                  <a:pt x="141" y="222"/>
                                </a:cubicBezTo>
                                <a:cubicBezTo>
                                  <a:pt x="146" y="217"/>
                                  <a:pt x="152" y="213"/>
                                  <a:pt x="158" y="208"/>
                                </a:cubicBezTo>
                                <a:close/>
                                <a:moveTo>
                                  <a:pt x="146" y="227"/>
                                </a:moveTo>
                                <a:cubicBezTo>
                                  <a:pt x="146" y="227"/>
                                  <a:pt x="146" y="227"/>
                                  <a:pt x="146" y="227"/>
                                </a:cubicBezTo>
                                <a:cubicBezTo>
                                  <a:pt x="147" y="227"/>
                                  <a:pt x="148" y="227"/>
                                  <a:pt x="148" y="228"/>
                                </a:cubicBezTo>
                                <a:cubicBezTo>
                                  <a:pt x="148" y="228"/>
                                  <a:pt x="150" y="228"/>
                                  <a:pt x="150" y="228"/>
                                </a:cubicBezTo>
                                <a:cubicBezTo>
                                  <a:pt x="150" y="228"/>
                                  <a:pt x="150" y="228"/>
                                  <a:pt x="150" y="228"/>
                                </a:cubicBezTo>
                                <a:cubicBezTo>
                                  <a:pt x="149" y="228"/>
                                  <a:pt x="147" y="228"/>
                                  <a:pt x="146" y="228"/>
                                </a:cubicBezTo>
                                <a:cubicBezTo>
                                  <a:pt x="146" y="227"/>
                                  <a:pt x="146" y="227"/>
                                  <a:pt x="146" y="227"/>
                                </a:cubicBezTo>
                                <a:close/>
                                <a:moveTo>
                                  <a:pt x="151" y="231"/>
                                </a:moveTo>
                                <a:cubicBezTo>
                                  <a:pt x="151" y="231"/>
                                  <a:pt x="151" y="231"/>
                                  <a:pt x="151" y="231"/>
                                </a:cubicBezTo>
                                <a:cubicBezTo>
                                  <a:pt x="151" y="231"/>
                                  <a:pt x="150" y="232"/>
                                  <a:pt x="150" y="232"/>
                                </a:cubicBezTo>
                                <a:cubicBezTo>
                                  <a:pt x="150" y="232"/>
                                  <a:pt x="149" y="232"/>
                                  <a:pt x="149" y="232"/>
                                </a:cubicBezTo>
                                <a:cubicBezTo>
                                  <a:pt x="150" y="231"/>
                                  <a:pt x="151" y="231"/>
                                  <a:pt x="151" y="231"/>
                                </a:cubicBezTo>
                                <a:close/>
                                <a:moveTo>
                                  <a:pt x="150" y="228"/>
                                </a:moveTo>
                                <a:cubicBezTo>
                                  <a:pt x="149" y="227"/>
                                  <a:pt x="148" y="227"/>
                                  <a:pt x="147" y="227"/>
                                </a:cubicBezTo>
                                <a:cubicBezTo>
                                  <a:pt x="157" y="222"/>
                                  <a:pt x="165" y="214"/>
                                  <a:pt x="174" y="206"/>
                                </a:cubicBezTo>
                                <a:cubicBezTo>
                                  <a:pt x="174" y="207"/>
                                  <a:pt x="174" y="207"/>
                                  <a:pt x="175" y="207"/>
                                </a:cubicBezTo>
                                <a:cubicBezTo>
                                  <a:pt x="174" y="208"/>
                                  <a:pt x="173" y="208"/>
                                  <a:pt x="173" y="209"/>
                                </a:cubicBezTo>
                                <a:cubicBezTo>
                                  <a:pt x="165" y="215"/>
                                  <a:pt x="158" y="221"/>
                                  <a:pt x="150" y="228"/>
                                </a:cubicBezTo>
                                <a:close/>
                                <a:moveTo>
                                  <a:pt x="169" y="216"/>
                                </a:moveTo>
                                <a:cubicBezTo>
                                  <a:pt x="169" y="216"/>
                                  <a:pt x="169" y="216"/>
                                  <a:pt x="169" y="216"/>
                                </a:cubicBezTo>
                                <a:cubicBezTo>
                                  <a:pt x="168" y="216"/>
                                  <a:pt x="169" y="217"/>
                                  <a:pt x="170" y="217"/>
                                </a:cubicBezTo>
                                <a:cubicBezTo>
                                  <a:pt x="171" y="216"/>
                                  <a:pt x="172" y="216"/>
                                  <a:pt x="174" y="215"/>
                                </a:cubicBezTo>
                                <a:cubicBezTo>
                                  <a:pt x="168" y="220"/>
                                  <a:pt x="162" y="225"/>
                                  <a:pt x="155" y="229"/>
                                </a:cubicBezTo>
                                <a:cubicBezTo>
                                  <a:pt x="160" y="224"/>
                                  <a:pt x="164" y="220"/>
                                  <a:pt x="169" y="216"/>
                                </a:cubicBezTo>
                                <a:close/>
                                <a:moveTo>
                                  <a:pt x="183" y="211"/>
                                </a:moveTo>
                                <a:cubicBezTo>
                                  <a:pt x="185" y="210"/>
                                  <a:pt x="186" y="209"/>
                                  <a:pt x="187" y="209"/>
                                </a:cubicBezTo>
                                <a:cubicBezTo>
                                  <a:pt x="182" y="213"/>
                                  <a:pt x="176" y="218"/>
                                  <a:pt x="170" y="222"/>
                                </a:cubicBezTo>
                                <a:cubicBezTo>
                                  <a:pt x="174" y="218"/>
                                  <a:pt x="179" y="214"/>
                                  <a:pt x="183" y="211"/>
                                </a:cubicBezTo>
                                <a:close/>
                                <a:moveTo>
                                  <a:pt x="180" y="210"/>
                                </a:moveTo>
                                <a:cubicBezTo>
                                  <a:pt x="179" y="210"/>
                                  <a:pt x="179" y="211"/>
                                  <a:pt x="178" y="212"/>
                                </a:cubicBezTo>
                                <a:cubicBezTo>
                                  <a:pt x="176" y="213"/>
                                  <a:pt x="173" y="214"/>
                                  <a:pt x="171" y="215"/>
                                </a:cubicBezTo>
                                <a:cubicBezTo>
                                  <a:pt x="172" y="214"/>
                                  <a:pt x="172" y="213"/>
                                  <a:pt x="173" y="212"/>
                                </a:cubicBezTo>
                                <a:cubicBezTo>
                                  <a:pt x="178" y="208"/>
                                  <a:pt x="183" y="204"/>
                                  <a:pt x="188" y="200"/>
                                </a:cubicBezTo>
                                <a:cubicBezTo>
                                  <a:pt x="186" y="203"/>
                                  <a:pt x="183" y="206"/>
                                  <a:pt x="180" y="210"/>
                                </a:cubicBezTo>
                                <a:close/>
                                <a:moveTo>
                                  <a:pt x="183" y="199"/>
                                </a:moveTo>
                                <a:cubicBezTo>
                                  <a:pt x="184" y="198"/>
                                  <a:pt x="185" y="197"/>
                                  <a:pt x="186" y="196"/>
                                </a:cubicBezTo>
                                <a:cubicBezTo>
                                  <a:pt x="186" y="195"/>
                                  <a:pt x="187" y="195"/>
                                  <a:pt x="187" y="195"/>
                                </a:cubicBezTo>
                                <a:cubicBezTo>
                                  <a:pt x="188" y="194"/>
                                  <a:pt x="189" y="193"/>
                                  <a:pt x="190" y="193"/>
                                </a:cubicBezTo>
                                <a:cubicBezTo>
                                  <a:pt x="188" y="195"/>
                                  <a:pt x="185" y="197"/>
                                  <a:pt x="183" y="199"/>
                                </a:cubicBezTo>
                                <a:close/>
                                <a:moveTo>
                                  <a:pt x="195" y="193"/>
                                </a:moveTo>
                                <a:cubicBezTo>
                                  <a:pt x="194" y="194"/>
                                  <a:pt x="193" y="195"/>
                                  <a:pt x="192" y="195"/>
                                </a:cubicBezTo>
                                <a:cubicBezTo>
                                  <a:pt x="191" y="196"/>
                                  <a:pt x="190" y="197"/>
                                  <a:pt x="189" y="197"/>
                                </a:cubicBezTo>
                                <a:cubicBezTo>
                                  <a:pt x="191" y="196"/>
                                  <a:pt x="193" y="194"/>
                                  <a:pt x="195" y="193"/>
                                </a:cubicBezTo>
                                <a:close/>
                                <a:moveTo>
                                  <a:pt x="197" y="198"/>
                                </a:moveTo>
                                <a:cubicBezTo>
                                  <a:pt x="196" y="199"/>
                                  <a:pt x="196" y="199"/>
                                  <a:pt x="195" y="200"/>
                                </a:cubicBezTo>
                                <a:cubicBezTo>
                                  <a:pt x="195" y="200"/>
                                  <a:pt x="194" y="201"/>
                                  <a:pt x="194" y="201"/>
                                </a:cubicBezTo>
                                <a:cubicBezTo>
                                  <a:pt x="195" y="200"/>
                                  <a:pt x="196" y="199"/>
                                  <a:pt x="197" y="198"/>
                                </a:cubicBezTo>
                                <a:close/>
                                <a:moveTo>
                                  <a:pt x="196" y="192"/>
                                </a:moveTo>
                                <a:cubicBezTo>
                                  <a:pt x="196" y="191"/>
                                  <a:pt x="195" y="191"/>
                                  <a:pt x="194" y="191"/>
                                </a:cubicBezTo>
                                <a:cubicBezTo>
                                  <a:pt x="194" y="191"/>
                                  <a:pt x="194" y="192"/>
                                  <a:pt x="193" y="192"/>
                                </a:cubicBezTo>
                                <a:cubicBezTo>
                                  <a:pt x="196" y="189"/>
                                  <a:pt x="199" y="187"/>
                                  <a:pt x="202" y="184"/>
                                </a:cubicBezTo>
                                <a:cubicBezTo>
                                  <a:pt x="200" y="187"/>
                                  <a:pt x="198" y="189"/>
                                  <a:pt x="196" y="192"/>
                                </a:cubicBezTo>
                                <a:close/>
                                <a:moveTo>
                                  <a:pt x="204" y="185"/>
                                </a:moveTo>
                                <a:cubicBezTo>
                                  <a:pt x="204" y="185"/>
                                  <a:pt x="204" y="185"/>
                                  <a:pt x="205" y="185"/>
                                </a:cubicBezTo>
                                <a:cubicBezTo>
                                  <a:pt x="203" y="187"/>
                                  <a:pt x="201" y="189"/>
                                  <a:pt x="199" y="190"/>
                                </a:cubicBezTo>
                                <a:cubicBezTo>
                                  <a:pt x="201" y="188"/>
                                  <a:pt x="202" y="187"/>
                                  <a:pt x="204" y="185"/>
                                </a:cubicBezTo>
                                <a:close/>
                                <a:moveTo>
                                  <a:pt x="200" y="181"/>
                                </a:moveTo>
                                <a:cubicBezTo>
                                  <a:pt x="201" y="180"/>
                                  <a:pt x="202" y="178"/>
                                  <a:pt x="202" y="177"/>
                                </a:cubicBezTo>
                                <a:cubicBezTo>
                                  <a:pt x="203" y="175"/>
                                  <a:pt x="204" y="174"/>
                                  <a:pt x="206" y="172"/>
                                </a:cubicBezTo>
                                <a:cubicBezTo>
                                  <a:pt x="207" y="171"/>
                                  <a:pt x="209" y="169"/>
                                  <a:pt x="210" y="168"/>
                                </a:cubicBezTo>
                                <a:cubicBezTo>
                                  <a:pt x="209" y="170"/>
                                  <a:pt x="208" y="173"/>
                                  <a:pt x="207" y="175"/>
                                </a:cubicBezTo>
                                <a:cubicBezTo>
                                  <a:pt x="205" y="177"/>
                                  <a:pt x="203" y="179"/>
                                  <a:pt x="200" y="181"/>
                                </a:cubicBezTo>
                                <a:close/>
                                <a:moveTo>
                                  <a:pt x="207" y="181"/>
                                </a:moveTo>
                                <a:cubicBezTo>
                                  <a:pt x="212" y="175"/>
                                  <a:pt x="217" y="169"/>
                                  <a:pt x="221" y="163"/>
                                </a:cubicBezTo>
                                <a:cubicBezTo>
                                  <a:pt x="221" y="164"/>
                                  <a:pt x="221" y="164"/>
                                  <a:pt x="221" y="165"/>
                                </a:cubicBezTo>
                                <a:cubicBezTo>
                                  <a:pt x="217" y="170"/>
                                  <a:pt x="213" y="174"/>
                                  <a:pt x="210" y="179"/>
                                </a:cubicBezTo>
                                <a:cubicBezTo>
                                  <a:pt x="209" y="180"/>
                                  <a:pt x="208" y="181"/>
                                  <a:pt x="207" y="183"/>
                                </a:cubicBezTo>
                                <a:cubicBezTo>
                                  <a:pt x="206" y="183"/>
                                  <a:pt x="206" y="183"/>
                                  <a:pt x="206" y="184"/>
                                </a:cubicBezTo>
                                <a:cubicBezTo>
                                  <a:pt x="206" y="183"/>
                                  <a:pt x="207" y="182"/>
                                  <a:pt x="207" y="181"/>
                                </a:cubicBezTo>
                                <a:close/>
                                <a:moveTo>
                                  <a:pt x="218" y="155"/>
                                </a:moveTo>
                                <a:cubicBezTo>
                                  <a:pt x="219" y="153"/>
                                  <a:pt x="219" y="151"/>
                                  <a:pt x="220" y="149"/>
                                </a:cubicBezTo>
                                <a:cubicBezTo>
                                  <a:pt x="221" y="147"/>
                                  <a:pt x="222" y="144"/>
                                  <a:pt x="222" y="141"/>
                                </a:cubicBezTo>
                                <a:cubicBezTo>
                                  <a:pt x="222" y="141"/>
                                  <a:pt x="223" y="141"/>
                                  <a:pt x="223" y="141"/>
                                </a:cubicBezTo>
                                <a:cubicBezTo>
                                  <a:pt x="222" y="145"/>
                                  <a:pt x="222" y="149"/>
                                  <a:pt x="222" y="154"/>
                                </a:cubicBezTo>
                                <a:cubicBezTo>
                                  <a:pt x="220" y="154"/>
                                  <a:pt x="219" y="154"/>
                                  <a:pt x="218" y="155"/>
                                </a:cubicBezTo>
                                <a:close/>
                                <a:moveTo>
                                  <a:pt x="217" y="149"/>
                                </a:moveTo>
                                <a:cubicBezTo>
                                  <a:pt x="217" y="144"/>
                                  <a:pt x="218" y="139"/>
                                  <a:pt x="218" y="135"/>
                                </a:cubicBezTo>
                                <a:cubicBezTo>
                                  <a:pt x="220" y="132"/>
                                  <a:pt x="221" y="129"/>
                                  <a:pt x="223" y="126"/>
                                </a:cubicBezTo>
                                <a:cubicBezTo>
                                  <a:pt x="222" y="134"/>
                                  <a:pt x="219" y="142"/>
                                  <a:pt x="217" y="149"/>
                                </a:cubicBezTo>
                                <a:close/>
                                <a:moveTo>
                                  <a:pt x="223" y="98"/>
                                </a:moveTo>
                                <a:cubicBezTo>
                                  <a:pt x="222" y="97"/>
                                  <a:pt x="222" y="96"/>
                                  <a:pt x="222" y="95"/>
                                </a:cubicBezTo>
                                <a:cubicBezTo>
                                  <a:pt x="222" y="95"/>
                                  <a:pt x="222" y="95"/>
                                  <a:pt x="222" y="94"/>
                                </a:cubicBezTo>
                                <a:cubicBezTo>
                                  <a:pt x="223" y="96"/>
                                  <a:pt x="223" y="97"/>
                                  <a:pt x="224" y="98"/>
                                </a:cubicBezTo>
                                <a:cubicBezTo>
                                  <a:pt x="223" y="98"/>
                                  <a:pt x="223" y="98"/>
                                  <a:pt x="223" y="98"/>
                                </a:cubicBezTo>
                                <a:close/>
                                <a:moveTo>
                                  <a:pt x="221" y="87"/>
                                </a:moveTo>
                                <a:cubicBezTo>
                                  <a:pt x="222" y="87"/>
                                  <a:pt x="222" y="87"/>
                                  <a:pt x="222" y="87"/>
                                </a:cubicBezTo>
                                <a:cubicBezTo>
                                  <a:pt x="223" y="88"/>
                                  <a:pt x="223" y="90"/>
                                  <a:pt x="223" y="91"/>
                                </a:cubicBezTo>
                                <a:cubicBezTo>
                                  <a:pt x="223" y="91"/>
                                  <a:pt x="223" y="91"/>
                                  <a:pt x="223" y="91"/>
                                </a:cubicBezTo>
                                <a:cubicBezTo>
                                  <a:pt x="222" y="90"/>
                                  <a:pt x="222" y="89"/>
                                  <a:pt x="221" y="87"/>
                                </a:cubicBezTo>
                                <a:close/>
                                <a:moveTo>
                                  <a:pt x="226" y="83"/>
                                </a:moveTo>
                                <a:cubicBezTo>
                                  <a:pt x="225" y="83"/>
                                  <a:pt x="224" y="84"/>
                                  <a:pt x="223" y="84"/>
                                </a:cubicBezTo>
                                <a:cubicBezTo>
                                  <a:pt x="222" y="82"/>
                                  <a:pt x="222" y="80"/>
                                  <a:pt x="221" y="77"/>
                                </a:cubicBezTo>
                                <a:cubicBezTo>
                                  <a:pt x="222" y="78"/>
                                  <a:pt x="222" y="78"/>
                                  <a:pt x="223" y="79"/>
                                </a:cubicBezTo>
                                <a:cubicBezTo>
                                  <a:pt x="223" y="79"/>
                                  <a:pt x="224" y="79"/>
                                  <a:pt x="224" y="78"/>
                                </a:cubicBezTo>
                                <a:cubicBezTo>
                                  <a:pt x="225" y="79"/>
                                  <a:pt x="225" y="80"/>
                                  <a:pt x="226" y="81"/>
                                </a:cubicBezTo>
                                <a:cubicBezTo>
                                  <a:pt x="226" y="82"/>
                                  <a:pt x="226" y="82"/>
                                  <a:pt x="226" y="83"/>
                                </a:cubicBezTo>
                                <a:cubicBezTo>
                                  <a:pt x="226" y="83"/>
                                  <a:pt x="226" y="83"/>
                                  <a:pt x="226" y="83"/>
                                </a:cubicBezTo>
                                <a:close/>
                                <a:moveTo>
                                  <a:pt x="224" y="75"/>
                                </a:moveTo>
                                <a:cubicBezTo>
                                  <a:pt x="223" y="74"/>
                                  <a:pt x="223" y="74"/>
                                  <a:pt x="223" y="73"/>
                                </a:cubicBezTo>
                                <a:cubicBezTo>
                                  <a:pt x="223" y="73"/>
                                  <a:pt x="223" y="73"/>
                                  <a:pt x="223" y="73"/>
                                </a:cubicBezTo>
                                <a:cubicBezTo>
                                  <a:pt x="224" y="74"/>
                                  <a:pt x="224" y="75"/>
                                  <a:pt x="224" y="76"/>
                                </a:cubicBezTo>
                                <a:cubicBezTo>
                                  <a:pt x="224" y="75"/>
                                  <a:pt x="224" y="75"/>
                                  <a:pt x="224" y="75"/>
                                </a:cubicBezTo>
                                <a:close/>
                                <a:moveTo>
                                  <a:pt x="224" y="70"/>
                                </a:moveTo>
                                <a:cubicBezTo>
                                  <a:pt x="223" y="69"/>
                                  <a:pt x="222" y="67"/>
                                  <a:pt x="221" y="65"/>
                                </a:cubicBezTo>
                                <a:cubicBezTo>
                                  <a:pt x="222" y="67"/>
                                  <a:pt x="223" y="68"/>
                                  <a:pt x="224" y="69"/>
                                </a:cubicBezTo>
                                <a:cubicBezTo>
                                  <a:pt x="224" y="69"/>
                                  <a:pt x="223" y="69"/>
                                  <a:pt x="224" y="70"/>
                                </a:cubicBezTo>
                                <a:cubicBezTo>
                                  <a:pt x="224" y="70"/>
                                  <a:pt x="224" y="70"/>
                                  <a:pt x="224" y="70"/>
                                </a:cubicBezTo>
                                <a:close/>
                                <a:moveTo>
                                  <a:pt x="222" y="76"/>
                                </a:moveTo>
                                <a:cubicBezTo>
                                  <a:pt x="222" y="76"/>
                                  <a:pt x="222" y="76"/>
                                  <a:pt x="222" y="76"/>
                                </a:cubicBezTo>
                                <a:cubicBezTo>
                                  <a:pt x="221" y="75"/>
                                  <a:pt x="221" y="75"/>
                                  <a:pt x="220" y="74"/>
                                </a:cubicBezTo>
                                <a:cubicBezTo>
                                  <a:pt x="220" y="74"/>
                                  <a:pt x="220" y="74"/>
                                  <a:pt x="220" y="73"/>
                                </a:cubicBezTo>
                                <a:cubicBezTo>
                                  <a:pt x="220" y="74"/>
                                  <a:pt x="221" y="74"/>
                                  <a:pt x="221" y="75"/>
                                </a:cubicBezTo>
                                <a:cubicBezTo>
                                  <a:pt x="221" y="75"/>
                                  <a:pt x="222" y="75"/>
                                  <a:pt x="222" y="76"/>
                                </a:cubicBezTo>
                                <a:close/>
                                <a:moveTo>
                                  <a:pt x="220" y="81"/>
                                </a:moveTo>
                                <a:cubicBezTo>
                                  <a:pt x="219" y="80"/>
                                  <a:pt x="219" y="78"/>
                                  <a:pt x="218" y="77"/>
                                </a:cubicBezTo>
                                <a:cubicBezTo>
                                  <a:pt x="217" y="75"/>
                                  <a:pt x="217" y="74"/>
                                  <a:pt x="216" y="73"/>
                                </a:cubicBezTo>
                                <a:cubicBezTo>
                                  <a:pt x="217" y="73"/>
                                  <a:pt x="218" y="74"/>
                                  <a:pt x="219" y="75"/>
                                </a:cubicBezTo>
                                <a:cubicBezTo>
                                  <a:pt x="219" y="77"/>
                                  <a:pt x="220" y="79"/>
                                  <a:pt x="220" y="81"/>
                                </a:cubicBezTo>
                                <a:close/>
                                <a:moveTo>
                                  <a:pt x="218" y="67"/>
                                </a:moveTo>
                                <a:cubicBezTo>
                                  <a:pt x="217" y="65"/>
                                  <a:pt x="216" y="63"/>
                                  <a:pt x="215" y="61"/>
                                </a:cubicBezTo>
                                <a:cubicBezTo>
                                  <a:pt x="217" y="63"/>
                                  <a:pt x="218" y="65"/>
                                  <a:pt x="219" y="68"/>
                                </a:cubicBezTo>
                                <a:cubicBezTo>
                                  <a:pt x="219" y="67"/>
                                  <a:pt x="219" y="67"/>
                                  <a:pt x="218" y="67"/>
                                </a:cubicBezTo>
                                <a:close/>
                                <a:moveTo>
                                  <a:pt x="216" y="64"/>
                                </a:moveTo>
                                <a:cubicBezTo>
                                  <a:pt x="214" y="62"/>
                                  <a:pt x="212" y="59"/>
                                  <a:pt x="210" y="56"/>
                                </a:cubicBezTo>
                                <a:cubicBezTo>
                                  <a:pt x="209" y="54"/>
                                  <a:pt x="207" y="53"/>
                                  <a:pt x="206" y="51"/>
                                </a:cubicBezTo>
                                <a:cubicBezTo>
                                  <a:pt x="208" y="53"/>
                                  <a:pt x="211" y="55"/>
                                  <a:pt x="213" y="58"/>
                                </a:cubicBezTo>
                                <a:cubicBezTo>
                                  <a:pt x="213" y="58"/>
                                  <a:pt x="213" y="58"/>
                                  <a:pt x="213" y="58"/>
                                </a:cubicBezTo>
                                <a:cubicBezTo>
                                  <a:pt x="214" y="60"/>
                                  <a:pt x="215" y="62"/>
                                  <a:pt x="216" y="64"/>
                                </a:cubicBezTo>
                                <a:close/>
                                <a:moveTo>
                                  <a:pt x="201" y="44"/>
                                </a:moveTo>
                                <a:cubicBezTo>
                                  <a:pt x="200" y="44"/>
                                  <a:pt x="200" y="43"/>
                                  <a:pt x="199" y="43"/>
                                </a:cubicBezTo>
                                <a:cubicBezTo>
                                  <a:pt x="202" y="45"/>
                                  <a:pt x="205" y="47"/>
                                  <a:pt x="208" y="50"/>
                                </a:cubicBezTo>
                                <a:cubicBezTo>
                                  <a:pt x="205" y="48"/>
                                  <a:pt x="203" y="46"/>
                                  <a:pt x="201" y="44"/>
                                </a:cubicBezTo>
                                <a:close/>
                                <a:moveTo>
                                  <a:pt x="201" y="46"/>
                                </a:moveTo>
                                <a:cubicBezTo>
                                  <a:pt x="204" y="50"/>
                                  <a:pt x="207" y="55"/>
                                  <a:pt x="209" y="58"/>
                                </a:cubicBezTo>
                                <a:cubicBezTo>
                                  <a:pt x="209" y="58"/>
                                  <a:pt x="209" y="58"/>
                                  <a:pt x="209" y="58"/>
                                </a:cubicBezTo>
                                <a:cubicBezTo>
                                  <a:pt x="205" y="53"/>
                                  <a:pt x="201" y="48"/>
                                  <a:pt x="197" y="44"/>
                                </a:cubicBezTo>
                                <a:cubicBezTo>
                                  <a:pt x="198" y="45"/>
                                  <a:pt x="200" y="45"/>
                                  <a:pt x="201" y="46"/>
                                </a:cubicBezTo>
                                <a:close/>
                                <a:moveTo>
                                  <a:pt x="189" y="41"/>
                                </a:moveTo>
                                <a:cubicBezTo>
                                  <a:pt x="189" y="41"/>
                                  <a:pt x="189" y="41"/>
                                  <a:pt x="188" y="41"/>
                                </a:cubicBezTo>
                                <a:cubicBezTo>
                                  <a:pt x="188" y="40"/>
                                  <a:pt x="188" y="40"/>
                                  <a:pt x="187" y="40"/>
                                </a:cubicBezTo>
                                <a:cubicBezTo>
                                  <a:pt x="187" y="40"/>
                                  <a:pt x="187" y="40"/>
                                  <a:pt x="186" y="40"/>
                                </a:cubicBezTo>
                                <a:cubicBezTo>
                                  <a:pt x="186" y="40"/>
                                  <a:pt x="186" y="40"/>
                                  <a:pt x="186" y="40"/>
                                </a:cubicBezTo>
                                <a:cubicBezTo>
                                  <a:pt x="186" y="40"/>
                                  <a:pt x="185" y="39"/>
                                  <a:pt x="185" y="39"/>
                                </a:cubicBezTo>
                                <a:cubicBezTo>
                                  <a:pt x="186" y="39"/>
                                  <a:pt x="188" y="38"/>
                                  <a:pt x="189" y="38"/>
                                </a:cubicBezTo>
                                <a:cubicBezTo>
                                  <a:pt x="190" y="39"/>
                                  <a:pt x="191" y="40"/>
                                  <a:pt x="192" y="41"/>
                                </a:cubicBezTo>
                                <a:cubicBezTo>
                                  <a:pt x="191" y="41"/>
                                  <a:pt x="190" y="41"/>
                                  <a:pt x="189" y="41"/>
                                </a:cubicBezTo>
                                <a:close/>
                                <a:moveTo>
                                  <a:pt x="188" y="44"/>
                                </a:moveTo>
                                <a:cubicBezTo>
                                  <a:pt x="189" y="45"/>
                                  <a:pt x="190" y="46"/>
                                  <a:pt x="191" y="47"/>
                                </a:cubicBezTo>
                                <a:cubicBezTo>
                                  <a:pt x="190" y="47"/>
                                  <a:pt x="189" y="47"/>
                                  <a:pt x="188" y="48"/>
                                </a:cubicBezTo>
                                <a:cubicBezTo>
                                  <a:pt x="187" y="47"/>
                                  <a:pt x="186" y="46"/>
                                  <a:pt x="185" y="46"/>
                                </a:cubicBezTo>
                                <a:cubicBezTo>
                                  <a:pt x="186" y="45"/>
                                  <a:pt x="187" y="45"/>
                                  <a:pt x="188" y="44"/>
                                </a:cubicBezTo>
                                <a:close/>
                                <a:moveTo>
                                  <a:pt x="186" y="48"/>
                                </a:moveTo>
                                <a:cubicBezTo>
                                  <a:pt x="185" y="49"/>
                                  <a:pt x="183" y="49"/>
                                  <a:pt x="182" y="49"/>
                                </a:cubicBezTo>
                                <a:cubicBezTo>
                                  <a:pt x="182" y="49"/>
                                  <a:pt x="181" y="48"/>
                                  <a:pt x="181" y="47"/>
                                </a:cubicBezTo>
                                <a:cubicBezTo>
                                  <a:pt x="181" y="47"/>
                                  <a:pt x="182" y="47"/>
                                  <a:pt x="183" y="46"/>
                                </a:cubicBezTo>
                                <a:cubicBezTo>
                                  <a:pt x="184" y="47"/>
                                  <a:pt x="185" y="48"/>
                                  <a:pt x="186" y="48"/>
                                </a:cubicBezTo>
                                <a:close/>
                                <a:moveTo>
                                  <a:pt x="172" y="43"/>
                                </a:moveTo>
                                <a:cubicBezTo>
                                  <a:pt x="176" y="42"/>
                                  <a:pt x="180" y="41"/>
                                  <a:pt x="183" y="40"/>
                                </a:cubicBezTo>
                                <a:cubicBezTo>
                                  <a:pt x="183" y="40"/>
                                  <a:pt x="184" y="40"/>
                                  <a:pt x="184" y="40"/>
                                </a:cubicBezTo>
                                <a:cubicBezTo>
                                  <a:pt x="184" y="40"/>
                                  <a:pt x="184" y="40"/>
                                  <a:pt x="184" y="40"/>
                                </a:cubicBezTo>
                                <a:cubicBezTo>
                                  <a:pt x="180" y="41"/>
                                  <a:pt x="176" y="42"/>
                                  <a:pt x="172" y="43"/>
                                </a:cubicBezTo>
                                <a:close/>
                                <a:moveTo>
                                  <a:pt x="159" y="44"/>
                                </a:moveTo>
                                <a:cubicBezTo>
                                  <a:pt x="161" y="43"/>
                                  <a:pt x="163" y="41"/>
                                  <a:pt x="164" y="40"/>
                                </a:cubicBezTo>
                                <a:cubicBezTo>
                                  <a:pt x="170" y="39"/>
                                  <a:pt x="175" y="38"/>
                                  <a:pt x="180" y="37"/>
                                </a:cubicBezTo>
                                <a:cubicBezTo>
                                  <a:pt x="173" y="40"/>
                                  <a:pt x="166" y="42"/>
                                  <a:pt x="159" y="44"/>
                                </a:cubicBezTo>
                                <a:close/>
                                <a:moveTo>
                                  <a:pt x="172" y="31"/>
                                </a:moveTo>
                                <a:cubicBezTo>
                                  <a:pt x="171" y="31"/>
                                  <a:pt x="171" y="31"/>
                                  <a:pt x="170" y="31"/>
                                </a:cubicBezTo>
                                <a:cubicBezTo>
                                  <a:pt x="169" y="31"/>
                                  <a:pt x="168" y="31"/>
                                  <a:pt x="167" y="30"/>
                                </a:cubicBezTo>
                                <a:cubicBezTo>
                                  <a:pt x="167" y="30"/>
                                  <a:pt x="167" y="30"/>
                                  <a:pt x="166" y="29"/>
                                </a:cubicBezTo>
                                <a:cubicBezTo>
                                  <a:pt x="166" y="29"/>
                                  <a:pt x="165" y="29"/>
                                  <a:pt x="164" y="28"/>
                                </a:cubicBezTo>
                                <a:cubicBezTo>
                                  <a:pt x="164" y="28"/>
                                  <a:pt x="164" y="28"/>
                                  <a:pt x="164" y="28"/>
                                </a:cubicBezTo>
                                <a:cubicBezTo>
                                  <a:pt x="167" y="29"/>
                                  <a:pt x="170" y="30"/>
                                  <a:pt x="173" y="31"/>
                                </a:cubicBezTo>
                                <a:cubicBezTo>
                                  <a:pt x="173" y="31"/>
                                  <a:pt x="173" y="31"/>
                                  <a:pt x="172" y="31"/>
                                </a:cubicBezTo>
                                <a:close/>
                                <a:moveTo>
                                  <a:pt x="166" y="36"/>
                                </a:moveTo>
                                <a:cubicBezTo>
                                  <a:pt x="166" y="36"/>
                                  <a:pt x="167" y="36"/>
                                  <a:pt x="167" y="36"/>
                                </a:cubicBezTo>
                                <a:cubicBezTo>
                                  <a:pt x="167" y="36"/>
                                  <a:pt x="167" y="36"/>
                                  <a:pt x="167" y="36"/>
                                </a:cubicBezTo>
                                <a:cubicBezTo>
                                  <a:pt x="166" y="37"/>
                                  <a:pt x="164" y="37"/>
                                  <a:pt x="163" y="37"/>
                                </a:cubicBezTo>
                                <a:cubicBezTo>
                                  <a:pt x="164" y="37"/>
                                  <a:pt x="165" y="36"/>
                                  <a:pt x="166" y="36"/>
                                </a:cubicBezTo>
                                <a:close/>
                                <a:moveTo>
                                  <a:pt x="154" y="12"/>
                                </a:moveTo>
                                <a:cubicBezTo>
                                  <a:pt x="154" y="12"/>
                                  <a:pt x="154" y="12"/>
                                  <a:pt x="154" y="12"/>
                                </a:cubicBezTo>
                                <a:cubicBezTo>
                                  <a:pt x="153" y="11"/>
                                  <a:pt x="153" y="11"/>
                                  <a:pt x="152" y="11"/>
                                </a:cubicBezTo>
                                <a:cubicBezTo>
                                  <a:pt x="153" y="11"/>
                                  <a:pt x="155" y="11"/>
                                  <a:pt x="156" y="12"/>
                                </a:cubicBezTo>
                                <a:cubicBezTo>
                                  <a:pt x="157" y="12"/>
                                  <a:pt x="159" y="13"/>
                                  <a:pt x="160" y="14"/>
                                </a:cubicBezTo>
                                <a:cubicBezTo>
                                  <a:pt x="158" y="13"/>
                                  <a:pt x="156" y="13"/>
                                  <a:pt x="154" y="12"/>
                                </a:cubicBezTo>
                                <a:close/>
                                <a:moveTo>
                                  <a:pt x="154" y="6"/>
                                </a:moveTo>
                                <a:cubicBezTo>
                                  <a:pt x="153" y="6"/>
                                  <a:pt x="153" y="6"/>
                                  <a:pt x="153" y="7"/>
                                </a:cubicBezTo>
                                <a:cubicBezTo>
                                  <a:pt x="150" y="6"/>
                                  <a:pt x="147" y="6"/>
                                  <a:pt x="144" y="6"/>
                                </a:cubicBezTo>
                                <a:cubicBezTo>
                                  <a:pt x="144" y="5"/>
                                  <a:pt x="143" y="5"/>
                                  <a:pt x="142" y="5"/>
                                </a:cubicBezTo>
                                <a:cubicBezTo>
                                  <a:pt x="139" y="5"/>
                                  <a:pt x="136" y="4"/>
                                  <a:pt x="133" y="3"/>
                                </a:cubicBezTo>
                                <a:cubicBezTo>
                                  <a:pt x="136" y="3"/>
                                  <a:pt x="138" y="3"/>
                                  <a:pt x="140" y="3"/>
                                </a:cubicBezTo>
                                <a:cubicBezTo>
                                  <a:pt x="147" y="4"/>
                                  <a:pt x="154" y="5"/>
                                  <a:pt x="161" y="7"/>
                                </a:cubicBezTo>
                                <a:cubicBezTo>
                                  <a:pt x="163" y="8"/>
                                  <a:pt x="165" y="9"/>
                                  <a:pt x="167" y="10"/>
                                </a:cubicBezTo>
                                <a:cubicBezTo>
                                  <a:pt x="167" y="10"/>
                                  <a:pt x="166" y="10"/>
                                  <a:pt x="166" y="10"/>
                                </a:cubicBezTo>
                                <a:cubicBezTo>
                                  <a:pt x="165" y="9"/>
                                  <a:pt x="165" y="10"/>
                                  <a:pt x="165" y="10"/>
                                </a:cubicBezTo>
                                <a:cubicBezTo>
                                  <a:pt x="164" y="9"/>
                                  <a:pt x="162" y="9"/>
                                  <a:pt x="160" y="8"/>
                                </a:cubicBezTo>
                                <a:cubicBezTo>
                                  <a:pt x="158" y="7"/>
                                  <a:pt x="156" y="7"/>
                                  <a:pt x="154" y="6"/>
                                </a:cubicBezTo>
                                <a:close/>
                                <a:moveTo>
                                  <a:pt x="136" y="26"/>
                                </a:moveTo>
                                <a:cubicBezTo>
                                  <a:pt x="135" y="26"/>
                                  <a:pt x="135" y="26"/>
                                  <a:pt x="135" y="27"/>
                                </a:cubicBezTo>
                                <a:cubicBezTo>
                                  <a:pt x="134" y="26"/>
                                  <a:pt x="133" y="26"/>
                                  <a:pt x="132" y="26"/>
                                </a:cubicBezTo>
                                <a:cubicBezTo>
                                  <a:pt x="133" y="26"/>
                                  <a:pt x="135" y="26"/>
                                  <a:pt x="136" y="26"/>
                                </a:cubicBezTo>
                                <a:close/>
                                <a:moveTo>
                                  <a:pt x="135" y="28"/>
                                </a:moveTo>
                                <a:cubicBezTo>
                                  <a:pt x="135" y="29"/>
                                  <a:pt x="134" y="29"/>
                                  <a:pt x="134" y="29"/>
                                </a:cubicBezTo>
                                <a:cubicBezTo>
                                  <a:pt x="134" y="29"/>
                                  <a:pt x="133" y="29"/>
                                  <a:pt x="133" y="29"/>
                                </a:cubicBezTo>
                                <a:cubicBezTo>
                                  <a:pt x="134" y="29"/>
                                  <a:pt x="134" y="29"/>
                                  <a:pt x="135" y="28"/>
                                </a:cubicBezTo>
                                <a:cubicBezTo>
                                  <a:pt x="135" y="28"/>
                                  <a:pt x="135" y="28"/>
                                  <a:pt x="135" y="28"/>
                                </a:cubicBezTo>
                                <a:close/>
                                <a:moveTo>
                                  <a:pt x="120" y="31"/>
                                </a:moveTo>
                                <a:cubicBezTo>
                                  <a:pt x="120" y="31"/>
                                  <a:pt x="119" y="31"/>
                                  <a:pt x="118" y="31"/>
                                </a:cubicBezTo>
                                <a:cubicBezTo>
                                  <a:pt x="118" y="31"/>
                                  <a:pt x="118" y="31"/>
                                  <a:pt x="118" y="31"/>
                                </a:cubicBezTo>
                                <a:cubicBezTo>
                                  <a:pt x="119" y="31"/>
                                  <a:pt x="120" y="31"/>
                                  <a:pt x="121" y="31"/>
                                </a:cubicBezTo>
                                <a:cubicBezTo>
                                  <a:pt x="121" y="31"/>
                                  <a:pt x="121" y="31"/>
                                  <a:pt x="120" y="31"/>
                                </a:cubicBezTo>
                                <a:close/>
                                <a:moveTo>
                                  <a:pt x="118" y="29"/>
                                </a:moveTo>
                                <a:cubicBezTo>
                                  <a:pt x="117" y="29"/>
                                  <a:pt x="117" y="29"/>
                                  <a:pt x="116" y="29"/>
                                </a:cubicBezTo>
                                <a:cubicBezTo>
                                  <a:pt x="117" y="28"/>
                                  <a:pt x="119" y="27"/>
                                  <a:pt x="120" y="27"/>
                                </a:cubicBezTo>
                                <a:cubicBezTo>
                                  <a:pt x="121" y="27"/>
                                  <a:pt x="121" y="26"/>
                                  <a:pt x="122" y="26"/>
                                </a:cubicBezTo>
                                <a:cubicBezTo>
                                  <a:pt x="121" y="27"/>
                                  <a:pt x="120" y="28"/>
                                  <a:pt x="118" y="29"/>
                                </a:cubicBezTo>
                                <a:close/>
                                <a:moveTo>
                                  <a:pt x="122" y="24"/>
                                </a:moveTo>
                                <a:cubicBezTo>
                                  <a:pt x="120" y="24"/>
                                  <a:pt x="119" y="24"/>
                                  <a:pt x="118" y="24"/>
                                </a:cubicBezTo>
                                <a:cubicBezTo>
                                  <a:pt x="118" y="24"/>
                                  <a:pt x="118" y="23"/>
                                  <a:pt x="119" y="23"/>
                                </a:cubicBezTo>
                                <a:cubicBezTo>
                                  <a:pt x="120" y="24"/>
                                  <a:pt x="121" y="24"/>
                                  <a:pt x="122" y="24"/>
                                </a:cubicBezTo>
                                <a:cubicBezTo>
                                  <a:pt x="122" y="24"/>
                                  <a:pt x="122" y="24"/>
                                  <a:pt x="122" y="24"/>
                                </a:cubicBezTo>
                                <a:close/>
                                <a:moveTo>
                                  <a:pt x="117" y="16"/>
                                </a:moveTo>
                                <a:cubicBezTo>
                                  <a:pt x="116" y="16"/>
                                  <a:pt x="116" y="16"/>
                                  <a:pt x="116" y="16"/>
                                </a:cubicBezTo>
                                <a:cubicBezTo>
                                  <a:pt x="117" y="16"/>
                                  <a:pt x="117" y="15"/>
                                  <a:pt x="116" y="15"/>
                                </a:cubicBezTo>
                                <a:cubicBezTo>
                                  <a:pt x="115" y="15"/>
                                  <a:pt x="113" y="15"/>
                                  <a:pt x="112" y="16"/>
                                </a:cubicBezTo>
                                <a:cubicBezTo>
                                  <a:pt x="111" y="16"/>
                                  <a:pt x="111" y="16"/>
                                  <a:pt x="111" y="16"/>
                                </a:cubicBezTo>
                                <a:cubicBezTo>
                                  <a:pt x="111" y="15"/>
                                  <a:pt x="110" y="15"/>
                                  <a:pt x="110" y="15"/>
                                </a:cubicBezTo>
                                <a:cubicBezTo>
                                  <a:pt x="113" y="14"/>
                                  <a:pt x="115" y="13"/>
                                  <a:pt x="118" y="12"/>
                                </a:cubicBezTo>
                                <a:cubicBezTo>
                                  <a:pt x="119" y="12"/>
                                  <a:pt x="119" y="12"/>
                                  <a:pt x="119" y="12"/>
                                </a:cubicBezTo>
                                <a:cubicBezTo>
                                  <a:pt x="121" y="12"/>
                                  <a:pt x="122" y="12"/>
                                  <a:pt x="123" y="13"/>
                                </a:cubicBezTo>
                                <a:cubicBezTo>
                                  <a:pt x="121" y="14"/>
                                  <a:pt x="119" y="15"/>
                                  <a:pt x="117" y="16"/>
                                </a:cubicBezTo>
                                <a:close/>
                                <a:moveTo>
                                  <a:pt x="107" y="24"/>
                                </a:moveTo>
                                <a:cubicBezTo>
                                  <a:pt x="108" y="24"/>
                                  <a:pt x="109" y="24"/>
                                  <a:pt x="110" y="24"/>
                                </a:cubicBezTo>
                                <a:cubicBezTo>
                                  <a:pt x="109" y="25"/>
                                  <a:pt x="108" y="25"/>
                                  <a:pt x="107" y="25"/>
                                </a:cubicBezTo>
                                <a:cubicBezTo>
                                  <a:pt x="107" y="25"/>
                                  <a:pt x="106" y="25"/>
                                  <a:pt x="105" y="25"/>
                                </a:cubicBezTo>
                                <a:cubicBezTo>
                                  <a:pt x="106" y="25"/>
                                  <a:pt x="107" y="24"/>
                                  <a:pt x="107" y="24"/>
                                </a:cubicBezTo>
                                <a:close/>
                                <a:moveTo>
                                  <a:pt x="100" y="22"/>
                                </a:moveTo>
                                <a:cubicBezTo>
                                  <a:pt x="101" y="22"/>
                                  <a:pt x="102" y="22"/>
                                  <a:pt x="102" y="21"/>
                                </a:cubicBezTo>
                                <a:cubicBezTo>
                                  <a:pt x="104" y="22"/>
                                  <a:pt x="105" y="22"/>
                                  <a:pt x="106" y="22"/>
                                </a:cubicBezTo>
                                <a:cubicBezTo>
                                  <a:pt x="106" y="22"/>
                                  <a:pt x="106" y="22"/>
                                  <a:pt x="105" y="22"/>
                                </a:cubicBezTo>
                                <a:cubicBezTo>
                                  <a:pt x="104" y="22"/>
                                  <a:pt x="102" y="22"/>
                                  <a:pt x="100" y="22"/>
                                </a:cubicBezTo>
                                <a:close/>
                                <a:moveTo>
                                  <a:pt x="103" y="8"/>
                                </a:moveTo>
                                <a:cubicBezTo>
                                  <a:pt x="104" y="7"/>
                                  <a:pt x="104" y="7"/>
                                  <a:pt x="105" y="7"/>
                                </a:cubicBezTo>
                                <a:cubicBezTo>
                                  <a:pt x="106" y="7"/>
                                  <a:pt x="106" y="7"/>
                                  <a:pt x="106" y="7"/>
                                </a:cubicBezTo>
                                <a:cubicBezTo>
                                  <a:pt x="105" y="7"/>
                                  <a:pt x="104" y="7"/>
                                  <a:pt x="103" y="8"/>
                                </a:cubicBezTo>
                                <a:close/>
                                <a:moveTo>
                                  <a:pt x="104" y="17"/>
                                </a:moveTo>
                                <a:cubicBezTo>
                                  <a:pt x="103" y="17"/>
                                  <a:pt x="103" y="17"/>
                                  <a:pt x="102" y="17"/>
                                </a:cubicBezTo>
                                <a:cubicBezTo>
                                  <a:pt x="101" y="18"/>
                                  <a:pt x="99" y="18"/>
                                  <a:pt x="97" y="18"/>
                                </a:cubicBezTo>
                                <a:cubicBezTo>
                                  <a:pt x="97" y="18"/>
                                  <a:pt x="97" y="18"/>
                                  <a:pt x="97" y="18"/>
                                </a:cubicBezTo>
                                <a:cubicBezTo>
                                  <a:pt x="97" y="18"/>
                                  <a:pt x="97" y="18"/>
                                  <a:pt x="97" y="18"/>
                                </a:cubicBezTo>
                                <a:cubicBezTo>
                                  <a:pt x="99" y="18"/>
                                  <a:pt x="101" y="17"/>
                                  <a:pt x="102" y="16"/>
                                </a:cubicBezTo>
                                <a:cubicBezTo>
                                  <a:pt x="103" y="16"/>
                                  <a:pt x="103" y="17"/>
                                  <a:pt x="104" y="17"/>
                                </a:cubicBezTo>
                                <a:close/>
                                <a:moveTo>
                                  <a:pt x="100" y="11"/>
                                </a:moveTo>
                                <a:cubicBezTo>
                                  <a:pt x="99" y="12"/>
                                  <a:pt x="98" y="12"/>
                                  <a:pt x="97" y="12"/>
                                </a:cubicBezTo>
                                <a:cubicBezTo>
                                  <a:pt x="97" y="12"/>
                                  <a:pt x="97" y="12"/>
                                  <a:pt x="97" y="12"/>
                                </a:cubicBezTo>
                                <a:cubicBezTo>
                                  <a:pt x="97" y="12"/>
                                  <a:pt x="98" y="11"/>
                                  <a:pt x="98" y="11"/>
                                </a:cubicBezTo>
                                <a:cubicBezTo>
                                  <a:pt x="99" y="11"/>
                                  <a:pt x="100" y="11"/>
                                  <a:pt x="102" y="11"/>
                                </a:cubicBezTo>
                                <a:cubicBezTo>
                                  <a:pt x="101" y="11"/>
                                  <a:pt x="101" y="11"/>
                                  <a:pt x="100" y="11"/>
                                </a:cubicBezTo>
                                <a:close/>
                                <a:moveTo>
                                  <a:pt x="102" y="24"/>
                                </a:moveTo>
                                <a:cubicBezTo>
                                  <a:pt x="102" y="24"/>
                                  <a:pt x="101" y="25"/>
                                  <a:pt x="100" y="25"/>
                                </a:cubicBezTo>
                                <a:cubicBezTo>
                                  <a:pt x="97" y="25"/>
                                  <a:pt x="95" y="25"/>
                                  <a:pt x="93" y="25"/>
                                </a:cubicBezTo>
                                <a:cubicBezTo>
                                  <a:pt x="93" y="24"/>
                                  <a:pt x="93" y="24"/>
                                  <a:pt x="94" y="24"/>
                                </a:cubicBezTo>
                                <a:cubicBezTo>
                                  <a:pt x="97" y="24"/>
                                  <a:pt x="99" y="24"/>
                                  <a:pt x="102" y="24"/>
                                </a:cubicBezTo>
                                <a:close/>
                                <a:moveTo>
                                  <a:pt x="93" y="10"/>
                                </a:moveTo>
                                <a:cubicBezTo>
                                  <a:pt x="93" y="10"/>
                                  <a:pt x="93" y="11"/>
                                  <a:pt x="92" y="11"/>
                                </a:cubicBezTo>
                                <a:cubicBezTo>
                                  <a:pt x="91" y="11"/>
                                  <a:pt x="89" y="12"/>
                                  <a:pt x="88" y="12"/>
                                </a:cubicBezTo>
                                <a:cubicBezTo>
                                  <a:pt x="87" y="13"/>
                                  <a:pt x="87" y="13"/>
                                  <a:pt x="87" y="13"/>
                                </a:cubicBezTo>
                                <a:cubicBezTo>
                                  <a:pt x="86" y="13"/>
                                  <a:pt x="86" y="14"/>
                                  <a:pt x="85" y="14"/>
                                </a:cubicBezTo>
                                <a:cubicBezTo>
                                  <a:pt x="87" y="12"/>
                                  <a:pt x="90" y="11"/>
                                  <a:pt x="93" y="10"/>
                                </a:cubicBezTo>
                                <a:cubicBezTo>
                                  <a:pt x="94" y="9"/>
                                  <a:pt x="95" y="9"/>
                                  <a:pt x="96" y="9"/>
                                </a:cubicBezTo>
                                <a:cubicBezTo>
                                  <a:pt x="95" y="9"/>
                                  <a:pt x="94" y="10"/>
                                  <a:pt x="93" y="10"/>
                                </a:cubicBezTo>
                                <a:close/>
                                <a:moveTo>
                                  <a:pt x="92" y="8"/>
                                </a:moveTo>
                                <a:cubicBezTo>
                                  <a:pt x="78" y="11"/>
                                  <a:pt x="65" y="20"/>
                                  <a:pt x="55" y="27"/>
                                </a:cubicBezTo>
                                <a:cubicBezTo>
                                  <a:pt x="50" y="30"/>
                                  <a:pt x="46" y="34"/>
                                  <a:pt x="42" y="37"/>
                                </a:cubicBezTo>
                                <a:cubicBezTo>
                                  <a:pt x="41" y="37"/>
                                  <a:pt x="41" y="37"/>
                                  <a:pt x="41" y="38"/>
                                </a:cubicBezTo>
                                <a:cubicBezTo>
                                  <a:pt x="41" y="38"/>
                                  <a:pt x="41" y="38"/>
                                  <a:pt x="41" y="38"/>
                                </a:cubicBezTo>
                                <a:cubicBezTo>
                                  <a:pt x="40" y="38"/>
                                  <a:pt x="39" y="38"/>
                                  <a:pt x="39" y="39"/>
                                </a:cubicBezTo>
                                <a:cubicBezTo>
                                  <a:pt x="42" y="35"/>
                                  <a:pt x="46" y="32"/>
                                  <a:pt x="51" y="29"/>
                                </a:cubicBezTo>
                                <a:cubicBezTo>
                                  <a:pt x="57" y="24"/>
                                  <a:pt x="65" y="19"/>
                                  <a:pt x="72" y="15"/>
                                </a:cubicBezTo>
                                <a:cubicBezTo>
                                  <a:pt x="79" y="12"/>
                                  <a:pt x="87" y="9"/>
                                  <a:pt x="94" y="7"/>
                                </a:cubicBezTo>
                                <a:cubicBezTo>
                                  <a:pt x="94" y="7"/>
                                  <a:pt x="94" y="7"/>
                                  <a:pt x="95" y="7"/>
                                </a:cubicBezTo>
                                <a:cubicBezTo>
                                  <a:pt x="94" y="8"/>
                                  <a:pt x="93" y="8"/>
                                  <a:pt x="92" y="8"/>
                                </a:cubicBezTo>
                                <a:close/>
                                <a:moveTo>
                                  <a:pt x="42" y="39"/>
                                </a:moveTo>
                                <a:cubicBezTo>
                                  <a:pt x="42" y="39"/>
                                  <a:pt x="42" y="39"/>
                                  <a:pt x="42" y="39"/>
                                </a:cubicBezTo>
                                <a:cubicBezTo>
                                  <a:pt x="44" y="38"/>
                                  <a:pt x="47" y="37"/>
                                  <a:pt x="49" y="36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9" y="38"/>
                                  <a:pt x="48" y="38"/>
                                  <a:pt x="48" y="39"/>
                                </a:cubicBezTo>
                                <a:cubicBezTo>
                                  <a:pt x="47" y="40"/>
                                  <a:pt x="46" y="40"/>
                                  <a:pt x="45" y="41"/>
                                </a:cubicBezTo>
                                <a:cubicBezTo>
                                  <a:pt x="46" y="40"/>
                                  <a:pt x="47" y="39"/>
                                  <a:pt x="49" y="38"/>
                                </a:cubicBezTo>
                                <a:cubicBezTo>
                                  <a:pt x="49" y="37"/>
                                  <a:pt x="48" y="36"/>
                                  <a:pt x="48" y="37"/>
                                </a:cubicBezTo>
                                <a:cubicBezTo>
                                  <a:pt x="46" y="39"/>
                                  <a:pt x="44" y="40"/>
                                  <a:pt x="42" y="42"/>
                                </a:cubicBezTo>
                                <a:cubicBezTo>
                                  <a:pt x="42" y="42"/>
                                  <a:pt x="41" y="42"/>
                                  <a:pt x="41" y="42"/>
                                </a:cubicBezTo>
                                <a:cubicBezTo>
                                  <a:pt x="41" y="43"/>
                                  <a:pt x="40" y="43"/>
                                  <a:pt x="40" y="44"/>
                                </a:cubicBezTo>
                                <a:cubicBezTo>
                                  <a:pt x="40" y="44"/>
                                  <a:pt x="40" y="44"/>
                                  <a:pt x="39" y="44"/>
                                </a:cubicBezTo>
                                <a:cubicBezTo>
                                  <a:pt x="40" y="43"/>
                                  <a:pt x="41" y="41"/>
                                  <a:pt x="42" y="39"/>
                                </a:cubicBezTo>
                                <a:close/>
                                <a:moveTo>
                                  <a:pt x="41" y="46"/>
                                </a:moveTo>
                                <a:cubicBezTo>
                                  <a:pt x="42" y="46"/>
                                  <a:pt x="43" y="45"/>
                                  <a:pt x="44" y="44"/>
                                </a:cubicBezTo>
                                <a:cubicBezTo>
                                  <a:pt x="42" y="47"/>
                                  <a:pt x="40" y="50"/>
                                  <a:pt x="38" y="53"/>
                                </a:cubicBezTo>
                                <a:cubicBezTo>
                                  <a:pt x="38" y="53"/>
                                  <a:pt x="37" y="54"/>
                                  <a:pt x="37" y="54"/>
                                </a:cubicBezTo>
                                <a:cubicBezTo>
                                  <a:pt x="37" y="54"/>
                                  <a:pt x="37" y="54"/>
                                  <a:pt x="37" y="54"/>
                                </a:cubicBezTo>
                                <a:cubicBezTo>
                                  <a:pt x="38" y="52"/>
                                  <a:pt x="39" y="49"/>
                                  <a:pt x="41" y="46"/>
                                </a:cubicBezTo>
                                <a:close/>
                                <a:moveTo>
                                  <a:pt x="36" y="50"/>
                                </a:moveTo>
                                <a:cubicBezTo>
                                  <a:pt x="36" y="50"/>
                                  <a:pt x="36" y="50"/>
                                  <a:pt x="37" y="49"/>
                                </a:cubicBezTo>
                                <a:cubicBezTo>
                                  <a:pt x="37" y="50"/>
                                  <a:pt x="37" y="50"/>
                                  <a:pt x="37" y="50"/>
                                </a:cubicBezTo>
                                <a:cubicBezTo>
                                  <a:pt x="36" y="52"/>
                                  <a:pt x="35" y="54"/>
                                  <a:pt x="34" y="57"/>
                                </a:cubicBezTo>
                                <a:cubicBezTo>
                                  <a:pt x="33" y="57"/>
                                  <a:pt x="32" y="58"/>
                                  <a:pt x="31" y="59"/>
                                </a:cubicBezTo>
                                <a:cubicBezTo>
                                  <a:pt x="33" y="56"/>
                                  <a:pt x="34" y="53"/>
                                  <a:pt x="36" y="50"/>
                                </a:cubicBezTo>
                                <a:close/>
                                <a:moveTo>
                                  <a:pt x="35" y="46"/>
                                </a:moveTo>
                                <a:cubicBezTo>
                                  <a:pt x="36" y="45"/>
                                  <a:pt x="37" y="44"/>
                                  <a:pt x="38" y="43"/>
                                </a:cubicBezTo>
                                <a:cubicBezTo>
                                  <a:pt x="37" y="44"/>
                                  <a:pt x="36" y="45"/>
                                  <a:pt x="36" y="46"/>
                                </a:cubicBezTo>
                                <a:cubicBezTo>
                                  <a:pt x="35" y="46"/>
                                  <a:pt x="35" y="46"/>
                                  <a:pt x="35" y="46"/>
                                </a:cubicBezTo>
                                <a:cubicBezTo>
                                  <a:pt x="35" y="46"/>
                                  <a:pt x="35" y="46"/>
                                  <a:pt x="35" y="46"/>
                                </a:cubicBezTo>
                                <a:close/>
                                <a:moveTo>
                                  <a:pt x="32" y="55"/>
                                </a:moveTo>
                                <a:cubicBezTo>
                                  <a:pt x="31" y="57"/>
                                  <a:pt x="30" y="58"/>
                                  <a:pt x="29" y="60"/>
                                </a:cubicBezTo>
                                <a:cubicBezTo>
                                  <a:pt x="28" y="60"/>
                                  <a:pt x="28" y="60"/>
                                  <a:pt x="28" y="60"/>
                                </a:cubicBezTo>
                                <a:lnTo>
                                  <a:pt x="32" y="55"/>
                                </a:lnTo>
                                <a:close/>
                                <a:moveTo>
                                  <a:pt x="28" y="54"/>
                                </a:moveTo>
                                <a:cubicBezTo>
                                  <a:pt x="30" y="51"/>
                                  <a:pt x="32" y="49"/>
                                  <a:pt x="34" y="47"/>
                                </a:cubicBezTo>
                                <a:cubicBezTo>
                                  <a:pt x="33" y="48"/>
                                  <a:pt x="32" y="50"/>
                                  <a:pt x="31" y="51"/>
                                </a:cubicBezTo>
                                <a:cubicBezTo>
                                  <a:pt x="30" y="52"/>
                                  <a:pt x="29" y="53"/>
                                  <a:pt x="28" y="54"/>
                                </a:cubicBezTo>
                                <a:close/>
                                <a:moveTo>
                                  <a:pt x="31" y="79"/>
                                </a:moveTo>
                                <a:cubicBezTo>
                                  <a:pt x="30" y="80"/>
                                  <a:pt x="29" y="81"/>
                                  <a:pt x="28" y="82"/>
                                </a:cubicBezTo>
                                <a:cubicBezTo>
                                  <a:pt x="27" y="82"/>
                                  <a:pt x="25" y="83"/>
                                  <a:pt x="24" y="84"/>
                                </a:cubicBezTo>
                                <a:cubicBezTo>
                                  <a:pt x="25" y="83"/>
                                  <a:pt x="25" y="81"/>
                                  <a:pt x="26" y="80"/>
                                </a:cubicBezTo>
                                <a:cubicBezTo>
                                  <a:pt x="28" y="80"/>
                                  <a:pt x="29" y="79"/>
                                  <a:pt x="31" y="79"/>
                                </a:cubicBezTo>
                                <a:close/>
                                <a:moveTo>
                                  <a:pt x="23" y="83"/>
                                </a:moveTo>
                                <a:cubicBezTo>
                                  <a:pt x="22" y="83"/>
                                  <a:pt x="22" y="83"/>
                                  <a:pt x="22" y="83"/>
                                </a:cubicBezTo>
                                <a:cubicBezTo>
                                  <a:pt x="22" y="82"/>
                                  <a:pt x="23" y="81"/>
                                  <a:pt x="24" y="80"/>
                                </a:cubicBezTo>
                                <a:cubicBezTo>
                                  <a:pt x="24" y="80"/>
                                  <a:pt x="24" y="80"/>
                                  <a:pt x="24" y="80"/>
                                </a:cubicBezTo>
                                <a:cubicBezTo>
                                  <a:pt x="24" y="80"/>
                                  <a:pt x="24" y="80"/>
                                  <a:pt x="24" y="80"/>
                                </a:cubicBezTo>
                                <a:cubicBezTo>
                                  <a:pt x="24" y="81"/>
                                  <a:pt x="23" y="82"/>
                                  <a:pt x="23" y="83"/>
                                </a:cubicBezTo>
                                <a:close/>
                                <a:moveTo>
                                  <a:pt x="22" y="98"/>
                                </a:moveTo>
                                <a:cubicBezTo>
                                  <a:pt x="24" y="103"/>
                                  <a:pt x="25" y="109"/>
                                  <a:pt x="26" y="115"/>
                                </a:cubicBezTo>
                                <a:cubicBezTo>
                                  <a:pt x="26" y="117"/>
                                  <a:pt x="26" y="118"/>
                                  <a:pt x="27" y="120"/>
                                </a:cubicBezTo>
                                <a:cubicBezTo>
                                  <a:pt x="25" y="114"/>
                                  <a:pt x="23" y="108"/>
                                  <a:pt x="22" y="102"/>
                                </a:cubicBezTo>
                                <a:cubicBezTo>
                                  <a:pt x="22" y="101"/>
                                  <a:pt x="22" y="99"/>
                                  <a:pt x="22" y="98"/>
                                </a:cubicBezTo>
                                <a:close/>
                                <a:moveTo>
                                  <a:pt x="27" y="139"/>
                                </a:moveTo>
                                <a:cubicBezTo>
                                  <a:pt x="27" y="139"/>
                                  <a:pt x="27" y="139"/>
                                  <a:pt x="27" y="139"/>
                                </a:cubicBezTo>
                                <a:cubicBezTo>
                                  <a:pt x="26" y="140"/>
                                  <a:pt x="27" y="140"/>
                                  <a:pt x="27" y="140"/>
                                </a:cubicBezTo>
                                <a:cubicBezTo>
                                  <a:pt x="27" y="141"/>
                                  <a:pt x="27" y="141"/>
                                  <a:pt x="27" y="141"/>
                                </a:cubicBezTo>
                                <a:cubicBezTo>
                                  <a:pt x="25" y="137"/>
                                  <a:pt x="24" y="133"/>
                                  <a:pt x="23" y="129"/>
                                </a:cubicBezTo>
                                <a:cubicBezTo>
                                  <a:pt x="23" y="127"/>
                                  <a:pt x="23" y="125"/>
                                  <a:pt x="23" y="123"/>
                                </a:cubicBezTo>
                                <a:cubicBezTo>
                                  <a:pt x="22" y="121"/>
                                  <a:pt x="22" y="118"/>
                                  <a:pt x="22" y="115"/>
                                </a:cubicBezTo>
                                <a:cubicBezTo>
                                  <a:pt x="24" y="123"/>
                                  <a:pt x="25" y="131"/>
                                  <a:pt x="27" y="139"/>
                                </a:cubicBezTo>
                                <a:close/>
                                <a:moveTo>
                                  <a:pt x="25" y="156"/>
                                </a:moveTo>
                                <a:cubicBezTo>
                                  <a:pt x="23" y="153"/>
                                  <a:pt x="22" y="149"/>
                                  <a:pt x="21" y="146"/>
                                </a:cubicBezTo>
                                <a:cubicBezTo>
                                  <a:pt x="21" y="145"/>
                                  <a:pt x="20" y="145"/>
                                  <a:pt x="20" y="144"/>
                                </a:cubicBezTo>
                                <a:cubicBezTo>
                                  <a:pt x="20" y="144"/>
                                  <a:pt x="20" y="144"/>
                                  <a:pt x="20" y="144"/>
                                </a:cubicBezTo>
                                <a:cubicBezTo>
                                  <a:pt x="22" y="147"/>
                                  <a:pt x="23" y="150"/>
                                  <a:pt x="25" y="154"/>
                                </a:cubicBezTo>
                                <a:cubicBezTo>
                                  <a:pt x="25" y="154"/>
                                  <a:pt x="25" y="155"/>
                                  <a:pt x="25" y="156"/>
                                </a:cubicBezTo>
                                <a:cubicBezTo>
                                  <a:pt x="25" y="156"/>
                                  <a:pt x="25" y="156"/>
                                  <a:pt x="25" y="156"/>
                                </a:cubicBezTo>
                                <a:close/>
                                <a:moveTo>
                                  <a:pt x="29" y="163"/>
                                </a:moveTo>
                                <a:cubicBezTo>
                                  <a:pt x="30" y="164"/>
                                  <a:pt x="30" y="165"/>
                                  <a:pt x="30" y="167"/>
                                </a:cubicBezTo>
                                <a:cubicBezTo>
                                  <a:pt x="29" y="164"/>
                                  <a:pt x="29" y="162"/>
                                  <a:pt x="28" y="160"/>
                                </a:cubicBezTo>
                                <a:cubicBezTo>
                                  <a:pt x="28" y="161"/>
                                  <a:pt x="29" y="162"/>
                                  <a:pt x="29" y="163"/>
                                </a:cubicBezTo>
                                <a:close/>
                                <a:moveTo>
                                  <a:pt x="29" y="148"/>
                                </a:moveTo>
                                <a:cubicBezTo>
                                  <a:pt x="29" y="147"/>
                                  <a:pt x="29" y="146"/>
                                  <a:pt x="29" y="145"/>
                                </a:cubicBezTo>
                                <a:cubicBezTo>
                                  <a:pt x="30" y="143"/>
                                  <a:pt x="30" y="142"/>
                                  <a:pt x="31" y="140"/>
                                </a:cubicBezTo>
                                <a:cubicBezTo>
                                  <a:pt x="31" y="141"/>
                                  <a:pt x="31" y="141"/>
                                  <a:pt x="31" y="141"/>
                                </a:cubicBezTo>
                                <a:cubicBezTo>
                                  <a:pt x="31" y="142"/>
                                  <a:pt x="31" y="143"/>
                                  <a:pt x="32" y="144"/>
                                </a:cubicBezTo>
                                <a:cubicBezTo>
                                  <a:pt x="32" y="147"/>
                                  <a:pt x="33" y="151"/>
                                  <a:pt x="33" y="155"/>
                                </a:cubicBezTo>
                                <a:cubicBezTo>
                                  <a:pt x="32" y="153"/>
                                  <a:pt x="31" y="151"/>
                                  <a:pt x="30" y="149"/>
                                </a:cubicBezTo>
                                <a:cubicBezTo>
                                  <a:pt x="30" y="149"/>
                                  <a:pt x="30" y="149"/>
                                  <a:pt x="30" y="149"/>
                                </a:cubicBezTo>
                                <a:cubicBezTo>
                                  <a:pt x="30" y="149"/>
                                  <a:pt x="30" y="148"/>
                                  <a:pt x="29" y="148"/>
                                </a:cubicBezTo>
                                <a:close/>
                                <a:moveTo>
                                  <a:pt x="35" y="166"/>
                                </a:moveTo>
                                <a:cubicBezTo>
                                  <a:pt x="36" y="168"/>
                                  <a:pt x="36" y="169"/>
                                  <a:pt x="36" y="171"/>
                                </a:cubicBezTo>
                                <a:cubicBezTo>
                                  <a:pt x="35" y="166"/>
                                  <a:pt x="33" y="161"/>
                                  <a:pt x="30" y="156"/>
                                </a:cubicBezTo>
                                <a:cubicBezTo>
                                  <a:pt x="30" y="156"/>
                                  <a:pt x="30" y="155"/>
                                  <a:pt x="30" y="155"/>
                                </a:cubicBezTo>
                                <a:cubicBezTo>
                                  <a:pt x="32" y="159"/>
                                  <a:pt x="33" y="162"/>
                                  <a:pt x="35" y="166"/>
                                </a:cubicBezTo>
                                <a:close/>
                                <a:moveTo>
                                  <a:pt x="38" y="182"/>
                                </a:moveTo>
                                <a:cubicBezTo>
                                  <a:pt x="39" y="183"/>
                                  <a:pt x="39" y="185"/>
                                  <a:pt x="39" y="186"/>
                                </a:cubicBezTo>
                                <a:cubicBezTo>
                                  <a:pt x="39" y="186"/>
                                  <a:pt x="39" y="186"/>
                                  <a:pt x="39" y="186"/>
                                </a:cubicBezTo>
                                <a:cubicBezTo>
                                  <a:pt x="38" y="184"/>
                                  <a:pt x="37" y="182"/>
                                  <a:pt x="35" y="180"/>
                                </a:cubicBezTo>
                                <a:cubicBezTo>
                                  <a:pt x="34" y="178"/>
                                  <a:pt x="33" y="175"/>
                                  <a:pt x="32" y="173"/>
                                </a:cubicBezTo>
                                <a:cubicBezTo>
                                  <a:pt x="32" y="171"/>
                                  <a:pt x="32" y="170"/>
                                  <a:pt x="31" y="168"/>
                                </a:cubicBezTo>
                                <a:cubicBezTo>
                                  <a:pt x="34" y="173"/>
                                  <a:pt x="36" y="177"/>
                                  <a:pt x="38" y="182"/>
                                </a:cubicBezTo>
                                <a:close/>
                                <a:moveTo>
                                  <a:pt x="32" y="177"/>
                                </a:moveTo>
                                <a:cubicBezTo>
                                  <a:pt x="32" y="177"/>
                                  <a:pt x="32" y="178"/>
                                  <a:pt x="32" y="178"/>
                                </a:cubicBezTo>
                                <a:cubicBezTo>
                                  <a:pt x="34" y="182"/>
                                  <a:pt x="37" y="186"/>
                                  <a:pt x="39" y="190"/>
                                </a:cubicBezTo>
                                <a:cubicBezTo>
                                  <a:pt x="39" y="190"/>
                                  <a:pt x="39" y="190"/>
                                  <a:pt x="39" y="191"/>
                                </a:cubicBezTo>
                                <a:cubicBezTo>
                                  <a:pt x="36" y="188"/>
                                  <a:pt x="34" y="185"/>
                                  <a:pt x="32" y="183"/>
                                </a:cubicBezTo>
                                <a:cubicBezTo>
                                  <a:pt x="32" y="182"/>
                                  <a:pt x="32" y="182"/>
                                  <a:pt x="32" y="182"/>
                                </a:cubicBezTo>
                                <a:cubicBezTo>
                                  <a:pt x="32" y="182"/>
                                  <a:pt x="32" y="182"/>
                                  <a:pt x="32" y="181"/>
                                </a:cubicBezTo>
                                <a:cubicBezTo>
                                  <a:pt x="32" y="180"/>
                                  <a:pt x="32" y="179"/>
                                  <a:pt x="32" y="177"/>
                                </a:cubicBezTo>
                                <a:close/>
                                <a:moveTo>
                                  <a:pt x="38" y="192"/>
                                </a:moveTo>
                                <a:cubicBezTo>
                                  <a:pt x="38" y="192"/>
                                  <a:pt x="38" y="193"/>
                                  <a:pt x="38" y="193"/>
                                </a:cubicBezTo>
                                <a:cubicBezTo>
                                  <a:pt x="38" y="192"/>
                                  <a:pt x="37" y="192"/>
                                  <a:pt x="37" y="192"/>
                                </a:cubicBezTo>
                                <a:cubicBezTo>
                                  <a:pt x="36" y="190"/>
                                  <a:pt x="36" y="189"/>
                                  <a:pt x="35" y="188"/>
                                </a:cubicBezTo>
                                <a:cubicBezTo>
                                  <a:pt x="36" y="189"/>
                                  <a:pt x="37" y="191"/>
                                  <a:pt x="38" y="192"/>
                                </a:cubicBezTo>
                                <a:close/>
                                <a:moveTo>
                                  <a:pt x="39" y="197"/>
                                </a:moveTo>
                                <a:cubicBezTo>
                                  <a:pt x="39" y="196"/>
                                  <a:pt x="39" y="196"/>
                                  <a:pt x="38" y="196"/>
                                </a:cubicBezTo>
                                <a:cubicBezTo>
                                  <a:pt x="39" y="196"/>
                                  <a:pt x="39" y="196"/>
                                  <a:pt x="39" y="196"/>
                                </a:cubicBezTo>
                                <a:cubicBezTo>
                                  <a:pt x="41" y="199"/>
                                  <a:pt x="44" y="202"/>
                                  <a:pt x="48" y="204"/>
                                </a:cubicBezTo>
                                <a:cubicBezTo>
                                  <a:pt x="48" y="204"/>
                                  <a:pt x="49" y="204"/>
                                  <a:pt x="49" y="203"/>
                                </a:cubicBezTo>
                                <a:cubicBezTo>
                                  <a:pt x="49" y="204"/>
                                  <a:pt x="50" y="205"/>
                                  <a:pt x="50" y="205"/>
                                </a:cubicBezTo>
                                <a:cubicBezTo>
                                  <a:pt x="50" y="205"/>
                                  <a:pt x="49" y="205"/>
                                  <a:pt x="49" y="204"/>
                                </a:cubicBezTo>
                                <a:cubicBezTo>
                                  <a:pt x="48" y="204"/>
                                  <a:pt x="48" y="205"/>
                                  <a:pt x="48" y="206"/>
                                </a:cubicBezTo>
                                <a:cubicBezTo>
                                  <a:pt x="50" y="207"/>
                                  <a:pt x="52" y="208"/>
                                  <a:pt x="54" y="209"/>
                                </a:cubicBezTo>
                                <a:cubicBezTo>
                                  <a:pt x="54" y="210"/>
                                  <a:pt x="55" y="211"/>
                                  <a:pt x="56" y="212"/>
                                </a:cubicBezTo>
                                <a:cubicBezTo>
                                  <a:pt x="54" y="210"/>
                                  <a:pt x="51" y="209"/>
                                  <a:pt x="49" y="208"/>
                                </a:cubicBezTo>
                                <a:cubicBezTo>
                                  <a:pt x="46" y="205"/>
                                  <a:pt x="42" y="201"/>
                                  <a:pt x="39" y="197"/>
                                </a:cubicBezTo>
                                <a:close/>
                                <a:moveTo>
                                  <a:pt x="51" y="212"/>
                                </a:moveTo>
                                <a:cubicBezTo>
                                  <a:pt x="52" y="214"/>
                                  <a:pt x="54" y="216"/>
                                  <a:pt x="56" y="218"/>
                                </a:cubicBezTo>
                                <a:cubicBezTo>
                                  <a:pt x="56" y="217"/>
                                  <a:pt x="56" y="217"/>
                                  <a:pt x="56" y="217"/>
                                </a:cubicBezTo>
                                <a:cubicBezTo>
                                  <a:pt x="55" y="217"/>
                                  <a:pt x="54" y="216"/>
                                  <a:pt x="52" y="215"/>
                                </a:cubicBezTo>
                                <a:cubicBezTo>
                                  <a:pt x="51" y="214"/>
                                  <a:pt x="50" y="212"/>
                                  <a:pt x="49" y="210"/>
                                </a:cubicBezTo>
                                <a:cubicBezTo>
                                  <a:pt x="49" y="211"/>
                                  <a:pt x="50" y="211"/>
                                  <a:pt x="51" y="212"/>
                                </a:cubicBezTo>
                                <a:close/>
                                <a:moveTo>
                                  <a:pt x="54" y="220"/>
                                </a:moveTo>
                                <a:cubicBezTo>
                                  <a:pt x="55" y="221"/>
                                  <a:pt x="56" y="222"/>
                                  <a:pt x="57" y="223"/>
                                </a:cubicBezTo>
                                <a:cubicBezTo>
                                  <a:pt x="56" y="222"/>
                                  <a:pt x="55" y="222"/>
                                  <a:pt x="54" y="221"/>
                                </a:cubicBezTo>
                                <a:cubicBezTo>
                                  <a:pt x="53" y="220"/>
                                  <a:pt x="52" y="220"/>
                                  <a:pt x="52" y="219"/>
                                </a:cubicBezTo>
                                <a:cubicBezTo>
                                  <a:pt x="52" y="219"/>
                                  <a:pt x="52" y="219"/>
                                  <a:pt x="52" y="219"/>
                                </a:cubicBezTo>
                                <a:cubicBezTo>
                                  <a:pt x="52" y="219"/>
                                  <a:pt x="53" y="220"/>
                                  <a:pt x="53" y="220"/>
                                </a:cubicBezTo>
                                <a:cubicBezTo>
                                  <a:pt x="54" y="220"/>
                                  <a:pt x="54" y="220"/>
                                  <a:pt x="54" y="220"/>
                                </a:cubicBezTo>
                                <a:close/>
                                <a:moveTo>
                                  <a:pt x="53" y="222"/>
                                </a:moveTo>
                                <a:cubicBezTo>
                                  <a:pt x="53" y="223"/>
                                  <a:pt x="54" y="223"/>
                                  <a:pt x="54" y="223"/>
                                </a:cubicBezTo>
                                <a:cubicBezTo>
                                  <a:pt x="53" y="223"/>
                                  <a:pt x="52" y="222"/>
                                  <a:pt x="51" y="221"/>
                                </a:cubicBezTo>
                                <a:cubicBezTo>
                                  <a:pt x="51" y="221"/>
                                  <a:pt x="51" y="221"/>
                                  <a:pt x="51" y="220"/>
                                </a:cubicBezTo>
                                <a:cubicBezTo>
                                  <a:pt x="51" y="221"/>
                                  <a:pt x="52" y="222"/>
                                  <a:pt x="53" y="222"/>
                                </a:cubicBezTo>
                                <a:close/>
                                <a:moveTo>
                                  <a:pt x="56" y="228"/>
                                </a:moveTo>
                                <a:cubicBezTo>
                                  <a:pt x="57" y="228"/>
                                  <a:pt x="57" y="228"/>
                                  <a:pt x="57" y="228"/>
                                </a:cubicBezTo>
                                <a:cubicBezTo>
                                  <a:pt x="57" y="228"/>
                                  <a:pt x="57" y="228"/>
                                  <a:pt x="57" y="228"/>
                                </a:cubicBezTo>
                                <a:cubicBezTo>
                                  <a:pt x="55" y="227"/>
                                  <a:pt x="54" y="226"/>
                                  <a:pt x="52" y="225"/>
                                </a:cubicBezTo>
                                <a:cubicBezTo>
                                  <a:pt x="54" y="226"/>
                                  <a:pt x="55" y="227"/>
                                  <a:pt x="56" y="228"/>
                                </a:cubicBezTo>
                                <a:close/>
                                <a:moveTo>
                                  <a:pt x="55" y="218"/>
                                </a:moveTo>
                                <a:cubicBezTo>
                                  <a:pt x="55" y="218"/>
                                  <a:pt x="55" y="218"/>
                                  <a:pt x="55" y="218"/>
                                </a:cubicBezTo>
                                <a:cubicBezTo>
                                  <a:pt x="57" y="219"/>
                                  <a:pt x="58" y="220"/>
                                  <a:pt x="60" y="221"/>
                                </a:cubicBezTo>
                                <a:cubicBezTo>
                                  <a:pt x="63" y="224"/>
                                  <a:pt x="66" y="227"/>
                                  <a:pt x="69" y="230"/>
                                </a:cubicBezTo>
                                <a:cubicBezTo>
                                  <a:pt x="69" y="230"/>
                                  <a:pt x="68" y="230"/>
                                  <a:pt x="67" y="229"/>
                                </a:cubicBezTo>
                                <a:cubicBezTo>
                                  <a:pt x="65" y="228"/>
                                  <a:pt x="62" y="226"/>
                                  <a:pt x="60" y="225"/>
                                </a:cubicBezTo>
                                <a:cubicBezTo>
                                  <a:pt x="58" y="223"/>
                                  <a:pt x="56" y="220"/>
                                  <a:pt x="55" y="218"/>
                                </a:cubicBezTo>
                                <a:close/>
                                <a:moveTo>
                                  <a:pt x="68" y="227"/>
                                </a:moveTo>
                                <a:cubicBezTo>
                                  <a:pt x="68" y="227"/>
                                  <a:pt x="68" y="227"/>
                                  <a:pt x="68" y="227"/>
                                </a:cubicBezTo>
                                <a:cubicBezTo>
                                  <a:pt x="67" y="226"/>
                                  <a:pt x="66" y="225"/>
                                  <a:pt x="65" y="224"/>
                                </a:cubicBezTo>
                                <a:cubicBezTo>
                                  <a:pt x="66" y="225"/>
                                  <a:pt x="67" y="226"/>
                                  <a:pt x="69" y="226"/>
                                </a:cubicBezTo>
                                <a:cubicBezTo>
                                  <a:pt x="69" y="227"/>
                                  <a:pt x="70" y="227"/>
                                  <a:pt x="70" y="228"/>
                                </a:cubicBezTo>
                                <a:cubicBezTo>
                                  <a:pt x="69" y="228"/>
                                  <a:pt x="69" y="228"/>
                                  <a:pt x="68" y="227"/>
                                </a:cubicBezTo>
                                <a:close/>
                                <a:moveTo>
                                  <a:pt x="60" y="220"/>
                                </a:moveTo>
                                <a:cubicBezTo>
                                  <a:pt x="59" y="218"/>
                                  <a:pt x="57" y="216"/>
                                  <a:pt x="55" y="215"/>
                                </a:cubicBezTo>
                                <a:cubicBezTo>
                                  <a:pt x="58" y="216"/>
                                  <a:pt x="60" y="218"/>
                                  <a:pt x="63" y="219"/>
                                </a:cubicBezTo>
                                <a:cubicBezTo>
                                  <a:pt x="64" y="221"/>
                                  <a:pt x="65" y="222"/>
                                  <a:pt x="66" y="223"/>
                                </a:cubicBezTo>
                                <a:cubicBezTo>
                                  <a:pt x="64" y="222"/>
                                  <a:pt x="62" y="221"/>
                                  <a:pt x="60" y="220"/>
                                </a:cubicBezTo>
                                <a:close/>
                                <a:moveTo>
                                  <a:pt x="62" y="216"/>
                                </a:moveTo>
                                <a:cubicBezTo>
                                  <a:pt x="66" y="219"/>
                                  <a:pt x="71" y="222"/>
                                  <a:pt x="75" y="225"/>
                                </a:cubicBezTo>
                                <a:cubicBezTo>
                                  <a:pt x="71" y="222"/>
                                  <a:pt x="67" y="220"/>
                                  <a:pt x="63" y="218"/>
                                </a:cubicBezTo>
                                <a:cubicBezTo>
                                  <a:pt x="63" y="217"/>
                                  <a:pt x="62" y="217"/>
                                  <a:pt x="62" y="216"/>
                                </a:cubicBezTo>
                                <a:close/>
                                <a:moveTo>
                                  <a:pt x="74" y="221"/>
                                </a:moveTo>
                                <a:cubicBezTo>
                                  <a:pt x="73" y="220"/>
                                  <a:pt x="73" y="220"/>
                                  <a:pt x="72" y="219"/>
                                </a:cubicBezTo>
                                <a:cubicBezTo>
                                  <a:pt x="75" y="221"/>
                                  <a:pt x="77" y="223"/>
                                  <a:pt x="80" y="225"/>
                                </a:cubicBezTo>
                                <a:cubicBezTo>
                                  <a:pt x="80" y="225"/>
                                  <a:pt x="80" y="225"/>
                                  <a:pt x="80" y="225"/>
                                </a:cubicBezTo>
                                <a:cubicBezTo>
                                  <a:pt x="78" y="224"/>
                                  <a:pt x="76" y="222"/>
                                  <a:pt x="74" y="221"/>
                                </a:cubicBezTo>
                                <a:close/>
                                <a:moveTo>
                                  <a:pt x="68" y="215"/>
                                </a:moveTo>
                                <a:cubicBezTo>
                                  <a:pt x="66" y="214"/>
                                  <a:pt x="65" y="213"/>
                                  <a:pt x="64" y="211"/>
                                </a:cubicBezTo>
                                <a:cubicBezTo>
                                  <a:pt x="65" y="212"/>
                                  <a:pt x="67" y="212"/>
                                  <a:pt x="68" y="213"/>
                                </a:cubicBezTo>
                                <a:cubicBezTo>
                                  <a:pt x="69" y="213"/>
                                  <a:pt x="69" y="214"/>
                                  <a:pt x="70" y="214"/>
                                </a:cubicBezTo>
                                <a:cubicBezTo>
                                  <a:pt x="70" y="214"/>
                                  <a:pt x="70" y="215"/>
                                  <a:pt x="69" y="215"/>
                                </a:cubicBezTo>
                                <a:cubicBezTo>
                                  <a:pt x="69" y="216"/>
                                  <a:pt x="70" y="216"/>
                                  <a:pt x="71" y="216"/>
                                </a:cubicBezTo>
                                <a:cubicBezTo>
                                  <a:pt x="71" y="215"/>
                                  <a:pt x="72" y="215"/>
                                  <a:pt x="73" y="215"/>
                                </a:cubicBezTo>
                                <a:cubicBezTo>
                                  <a:pt x="74" y="215"/>
                                  <a:pt x="75" y="215"/>
                                  <a:pt x="75" y="216"/>
                                </a:cubicBezTo>
                                <a:cubicBezTo>
                                  <a:pt x="77" y="218"/>
                                  <a:pt x="78" y="220"/>
                                  <a:pt x="79" y="222"/>
                                </a:cubicBezTo>
                                <a:cubicBezTo>
                                  <a:pt x="75" y="220"/>
                                  <a:pt x="71" y="217"/>
                                  <a:pt x="68" y="215"/>
                                </a:cubicBezTo>
                                <a:close/>
                                <a:moveTo>
                                  <a:pt x="76" y="204"/>
                                </a:moveTo>
                                <a:cubicBezTo>
                                  <a:pt x="75" y="203"/>
                                  <a:pt x="74" y="202"/>
                                  <a:pt x="73" y="202"/>
                                </a:cubicBezTo>
                                <a:cubicBezTo>
                                  <a:pt x="73" y="202"/>
                                  <a:pt x="73" y="202"/>
                                  <a:pt x="73" y="202"/>
                                </a:cubicBezTo>
                                <a:cubicBezTo>
                                  <a:pt x="74" y="202"/>
                                  <a:pt x="75" y="203"/>
                                  <a:pt x="76" y="203"/>
                                </a:cubicBezTo>
                                <a:cubicBezTo>
                                  <a:pt x="76" y="203"/>
                                  <a:pt x="76" y="204"/>
                                  <a:pt x="76" y="204"/>
                                </a:cubicBezTo>
                                <a:close/>
                                <a:moveTo>
                                  <a:pt x="74" y="200"/>
                                </a:moveTo>
                                <a:cubicBezTo>
                                  <a:pt x="74" y="200"/>
                                  <a:pt x="74" y="200"/>
                                  <a:pt x="74" y="200"/>
                                </a:cubicBezTo>
                                <a:cubicBezTo>
                                  <a:pt x="74" y="200"/>
                                  <a:pt x="74" y="199"/>
                                  <a:pt x="74" y="199"/>
                                </a:cubicBezTo>
                                <a:cubicBezTo>
                                  <a:pt x="75" y="200"/>
                                  <a:pt x="76" y="201"/>
                                  <a:pt x="77" y="202"/>
                                </a:cubicBezTo>
                                <a:cubicBezTo>
                                  <a:pt x="77" y="202"/>
                                  <a:pt x="77" y="202"/>
                                  <a:pt x="77" y="202"/>
                                </a:cubicBezTo>
                                <a:cubicBezTo>
                                  <a:pt x="76" y="201"/>
                                  <a:pt x="75" y="201"/>
                                  <a:pt x="74" y="200"/>
                                </a:cubicBezTo>
                                <a:close/>
                                <a:moveTo>
                                  <a:pt x="75" y="199"/>
                                </a:moveTo>
                                <a:cubicBezTo>
                                  <a:pt x="75" y="199"/>
                                  <a:pt x="76" y="199"/>
                                  <a:pt x="76" y="199"/>
                                </a:cubicBezTo>
                                <a:cubicBezTo>
                                  <a:pt x="76" y="199"/>
                                  <a:pt x="77" y="200"/>
                                  <a:pt x="78" y="200"/>
                                </a:cubicBezTo>
                                <a:cubicBezTo>
                                  <a:pt x="78" y="200"/>
                                  <a:pt x="78" y="201"/>
                                  <a:pt x="78" y="201"/>
                                </a:cubicBezTo>
                                <a:cubicBezTo>
                                  <a:pt x="77" y="200"/>
                                  <a:pt x="76" y="199"/>
                                  <a:pt x="75" y="199"/>
                                </a:cubicBezTo>
                                <a:close/>
                                <a:moveTo>
                                  <a:pt x="78" y="208"/>
                                </a:moveTo>
                                <a:cubicBezTo>
                                  <a:pt x="78" y="208"/>
                                  <a:pt x="79" y="208"/>
                                  <a:pt x="79" y="208"/>
                                </a:cubicBezTo>
                                <a:cubicBezTo>
                                  <a:pt x="79" y="208"/>
                                  <a:pt x="78" y="209"/>
                                  <a:pt x="78" y="209"/>
                                </a:cubicBezTo>
                                <a:cubicBezTo>
                                  <a:pt x="78" y="209"/>
                                  <a:pt x="78" y="208"/>
                                  <a:pt x="77" y="208"/>
                                </a:cubicBezTo>
                                <a:cubicBezTo>
                                  <a:pt x="78" y="208"/>
                                  <a:pt x="78" y="208"/>
                                  <a:pt x="78" y="208"/>
                                </a:cubicBezTo>
                                <a:close/>
                                <a:moveTo>
                                  <a:pt x="78" y="206"/>
                                </a:moveTo>
                                <a:cubicBezTo>
                                  <a:pt x="78" y="206"/>
                                  <a:pt x="78" y="206"/>
                                  <a:pt x="78" y="205"/>
                                </a:cubicBezTo>
                                <a:cubicBezTo>
                                  <a:pt x="78" y="205"/>
                                  <a:pt x="78" y="205"/>
                                  <a:pt x="79" y="204"/>
                                </a:cubicBezTo>
                                <a:cubicBezTo>
                                  <a:pt x="79" y="204"/>
                                  <a:pt x="79" y="204"/>
                                  <a:pt x="79" y="204"/>
                                </a:cubicBezTo>
                                <a:cubicBezTo>
                                  <a:pt x="79" y="205"/>
                                  <a:pt x="79" y="205"/>
                                  <a:pt x="79" y="205"/>
                                </a:cubicBezTo>
                                <a:cubicBezTo>
                                  <a:pt x="79" y="205"/>
                                  <a:pt x="78" y="205"/>
                                  <a:pt x="78" y="206"/>
                                </a:cubicBezTo>
                                <a:close/>
                                <a:moveTo>
                                  <a:pt x="79" y="197"/>
                                </a:moveTo>
                                <a:cubicBezTo>
                                  <a:pt x="79" y="196"/>
                                  <a:pt x="80" y="196"/>
                                  <a:pt x="80" y="196"/>
                                </a:cubicBezTo>
                                <a:cubicBezTo>
                                  <a:pt x="81" y="196"/>
                                  <a:pt x="81" y="196"/>
                                  <a:pt x="81" y="196"/>
                                </a:cubicBezTo>
                                <a:cubicBezTo>
                                  <a:pt x="81" y="197"/>
                                  <a:pt x="80" y="197"/>
                                  <a:pt x="80" y="197"/>
                                </a:cubicBezTo>
                                <a:lnTo>
                                  <a:pt x="79" y="197"/>
                                </a:lnTo>
                                <a:close/>
                                <a:moveTo>
                                  <a:pt x="80" y="206"/>
                                </a:moveTo>
                                <a:cubicBezTo>
                                  <a:pt x="81" y="206"/>
                                  <a:pt x="81" y="206"/>
                                  <a:pt x="81" y="206"/>
                                </a:cubicBezTo>
                                <a:cubicBezTo>
                                  <a:pt x="81" y="207"/>
                                  <a:pt x="81" y="207"/>
                                  <a:pt x="81" y="207"/>
                                </a:cubicBezTo>
                                <a:cubicBezTo>
                                  <a:pt x="81" y="207"/>
                                  <a:pt x="80" y="207"/>
                                  <a:pt x="80" y="207"/>
                                </a:cubicBezTo>
                                <a:cubicBezTo>
                                  <a:pt x="80" y="207"/>
                                  <a:pt x="80" y="207"/>
                                  <a:pt x="80" y="207"/>
                                </a:cubicBezTo>
                                <a:cubicBezTo>
                                  <a:pt x="80" y="207"/>
                                  <a:pt x="80" y="206"/>
                                  <a:pt x="80" y="206"/>
                                </a:cubicBezTo>
                                <a:close/>
                                <a:moveTo>
                                  <a:pt x="80" y="209"/>
                                </a:moveTo>
                                <a:cubicBezTo>
                                  <a:pt x="82" y="210"/>
                                  <a:pt x="83" y="211"/>
                                  <a:pt x="85" y="212"/>
                                </a:cubicBezTo>
                                <a:cubicBezTo>
                                  <a:pt x="85" y="212"/>
                                  <a:pt x="84" y="212"/>
                                  <a:pt x="84" y="212"/>
                                </a:cubicBezTo>
                                <a:cubicBezTo>
                                  <a:pt x="83" y="211"/>
                                  <a:pt x="81" y="210"/>
                                  <a:pt x="80" y="210"/>
                                </a:cubicBezTo>
                                <a:cubicBezTo>
                                  <a:pt x="80" y="209"/>
                                  <a:pt x="80" y="209"/>
                                  <a:pt x="80" y="209"/>
                                </a:cubicBezTo>
                                <a:close/>
                                <a:moveTo>
                                  <a:pt x="82" y="208"/>
                                </a:moveTo>
                                <a:cubicBezTo>
                                  <a:pt x="82" y="208"/>
                                  <a:pt x="82" y="208"/>
                                  <a:pt x="83" y="208"/>
                                </a:cubicBezTo>
                                <a:cubicBezTo>
                                  <a:pt x="84" y="208"/>
                                  <a:pt x="85" y="209"/>
                                  <a:pt x="86" y="210"/>
                                </a:cubicBezTo>
                                <a:cubicBezTo>
                                  <a:pt x="86" y="210"/>
                                  <a:pt x="86" y="210"/>
                                  <a:pt x="85" y="211"/>
                                </a:cubicBezTo>
                                <a:cubicBezTo>
                                  <a:pt x="84" y="210"/>
                                  <a:pt x="83" y="209"/>
                                  <a:pt x="82" y="208"/>
                                </a:cubicBezTo>
                                <a:close/>
                                <a:moveTo>
                                  <a:pt x="85" y="214"/>
                                </a:moveTo>
                                <a:cubicBezTo>
                                  <a:pt x="88" y="216"/>
                                  <a:pt x="91" y="217"/>
                                  <a:pt x="94" y="219"/>
                                </a:cubicBezTo>
                                <a:cubicBezTo>
                                  <a:pt x="93" y="218"/>
                                  <a:pt x="91" y="218"/>
                                  <a:pt x="89" y="217"/>
                                </a:cubicBezTo>
                                <a:cubicBezTo>
                                  <a:pt x="88" y="216"/>
                                  <a:pt x="86" y="215"/>
                                  <a:pt x="85" y="214"/>
                                </a:cubicBezTo>
                                <a:cubicBezTo>
                                  <a:pt x="85" y="214"/>
                                  <a:pt x="85" y="214"/>
                                  <a:pt x="85" y="214"/>
                                </a:cubicBezTo>
                                <a:close/>
                                <a:moveTo>
                                  <a:pt x="95" y="221"/>
                                </a:moveTo>
                                <a:cubicBezTo>
                                  <a:pt x="95" y="221"/>
                                  <a:pt x="95" y="221"/>
                                  <a:pt x="95" y="221"/>
                                </a:cubicBezTo>
                                <a:cubicBezTo>
                                  <a:pt x="95" y="221"/>
                                  <a:pt x="94" y="221"/>
                                  <a:pt x="94" y="221"/>
                                </a:cubicBezTo>
                                <a:cubicBezTo>
                                  <a:pt x="94" y="221"/>
                                  <a:pt x="93" y="220"/>
                                  <a:pt x="93" y="220"/>
                                </a:cubicBezTo>
                                <a:cubicBezTo>
                                  <a:pt x="94" y="220"/>
                                  <a:pt x="94" y="220"/>
                                  <a:pt x="95" y="221"/>
                                </a:cubicBezTo>
                                <a:close/>
                                <a:moveTo>
                                  <a:pt x="93" y="216"/>
                                </a:moveTo>
                                <a:cubicBezTo>
                                  <a:pt x="94" y="215"/>
                                  <a:pt x="94" y="215"/>
                                  <a:pt x="94" y="215"/>
                                </a:cubicBezTo>
                                <a:cubicBezTo>
                                  <a:pt x="95" y="216"/>
                                  <a:pt x="96" y="216"/>
                                  <a:pt x="97" y="217"/>
                                </a:cubicBezTo>
                                <a:cubicBezTo>
                                  <a:pt x="96" y="217"/>
                                  <a:pt x="97" y="218"/>
                                  <a:pt x="97" y="218"/>
                                </a:cubicBezTo>
                                <a:cubicBezTo>
                                  <a:pt x="97" y="218"/>
                                  <a:pt x="97" y="218"/>
                                  <a:pt x="97" y="218"/>
                                </a:cubicBezTo>
                                <a:cubicBezTo>
                                  <a:pt x="96" y="217"/>
                                  <a:pt x="95" y="216"/>
                                  <a:pt x="93" y="216"/>
                                </a:cubicBezTo>
                                <a:close/>
                                <a:moveTo>
                                  <a:pt x="98" y="222"/>
                                </a:moveTo>
                                <a:cubicBezTo>
                                  <a:pt x="99" y="222"/>
                                  <a:pt x="99" y="222"/>
                                  <a:pt x="100" y="222"/>
                                </a:cubicBezTo>
                                <a:cubicBezTo>
                                  <a:pt x="100" y="222"/>
                                  <a:pt x="100" y="222"/>
                                  <a:pt x="99" y="223"/>
                                </a:cubicBezTo>
                                <a:cubicBezTo>
                                  <a:pt x="99" y="223"/>
                                  <a:pt x="99" y="223"/>
                                  <a:pt x="99" y="223"/>
                                </a:cubicBezTo>
                                <a:cubicBezTo>
                                  <a:pt x="99" y="223"/>
                                  <a:pt x="98" y="223"/>
                                  <a:pt x="97" y="222"/>
                                </a:cubicBezTo>
                                <a:cubicBezTo>
                                  <a:pt x="97" y="222"/>
                                  <a:pt x="98" y="222"/>
                                  <a:pt x="98" y="222"/>
                                </a:cubicBezTo>
                                <a:close/>
                                <a:moveTo>
                                  <a:pt x="106" y="235"/>
                                </a:moveTo>
                                <a:cubicBezTo>
                                  <a:pt x="106" y="236"/>
                                  <a:pt x="106" y="236"/>
                                  <a:pt x="107" y="236"/>
                                </a:cubicBezTo>
                                <a:cubicBezTo>
                                  <a:pt x="108" y="236"/>
                                  <a:pt x="109" y="237"/>
                                  <a:pt x="110" y="237"/>
                                </a:cubicBezTo>
                                <a:cubicBezTo>
                                  <a:pt x="111" y="238"/>
                                  <a:pt x="111" y="238"/>
                                  <a:pt x="111" y="238"/>
                                </a:cubicBezTo>
                                <a:cubicBezTo>
                                  <a:pt x="109" y="238"/>
                                  <a:pt x="107" y="237"/>
                                  <a:pt x="106" y="235"/>
                                </a:cubicBezTo>
                                <a:close/>
                                <a:moveTo>
                                  <a:pt x="110" y="234"/>
                                </a:moveTo>
                                <a:cubicBezTo>
                                  <a:pt x="111" y="234"/>
                                  <a:pt x="111" y="234"/>
                                  <a:pt x="112" y="234"/>
                                </a:cubicBezTo>
                                <a:cubicBezTo>
                                  <a:pt x="113" y="235"/>
                                  <a:pt x="113" y="235"/>
                                  <a:pt x="114" y="235"/>
                                </a:cubicBezTo>
                                <a:cubicBezTo>
                                  <a:pt x="114" y="236"/>
                                  <a:pt x="114" y="236"/>
                                  <a:pt x="113" y="236"/>
                                </a:cubicBezTo>
                                <a:cubicBezTo>
                                  <a:pt x="112" y="235"/>
                                  <a:pt x="111" y="235"/>
                                  <a:pt x="110" y="234"/>
                                </a:cubicBezTo>
                                <a:close/>
                                <a:moveTo>
                                  <a:pt x="114" y="231"/>
                                </a:moveTo>
                                <a:cubicBezTo>
                                  <a:pt x="113" y="231"/>
                                  <a:pt x="113" y="230"/>
                                  <a:pt x="113" y="230"/>
                                </a:cubicBezTo>
                                <a:cubicBezTo>
                                  <a:pt x="113" y="230"/>
                                  <a:pt x="114" y="230"/>
                                  <a:pt x="114" y="230"/>
                                </a:cubicBezTo>
                                <a:cubicBezTo>
                                  <a:pt x="115" y="231"/>
                                  <a:pt x="115" y="231"/>
                                  <a:pt x="116" y="231"/>
                                </a:cubicBezTo>
                                <a:cubicBezTo>
                                  <a:pt x="115" y="232"/>
                                  <a:pt x="115" y="232"/>
                                  <a:pt x="115" y="232"/>
                                </a:cubicBezTo>
                                <a:cubicBezTo>
                                  <a:pt x="115" y="231"/>
                                  <a:pt x="114" y="231"/>
                                  <a:pt x="114" y="231"/>
                                </a:cubicBezTo>
                                <a:close/>
                                <a:moveTo>
                                  <a:pt x="113" y="227"/>
                                </a:moveTo>
                                <a:cubicBezTo>
                                  <a:pt x="113" y="227"/>
                                  <a:pt x="113" y="227"/>
                                  <a:pt x="114" y="227"/>
                                </a:cubicBezTo>
                                <a:cubicBezTo>
                                  <a:pt x="115" y="228"/>
                                  <a:pt x="116" y="228"/>
                                  <a:pt x="117" y="228"/>
                                </a:cubicBezTo>
                                <a:cubicBezTo>
                                  <a:pt x="117" y="229"/>
                                  <a:pt x="117" y="230"/>
                                  <a:pt x="118" y="229"/>
                                </a:cubicBezTo>
                                <a:cubicBezTo>
                                  <a:pt x="118" y="229"/>
                                  <a:pt x="118" y="229"/>
                                  <a:pt x="118" y="229"/>
                                </a:cubicBezTo>
                                <a:cubicBezTo>
                                  <a:pt x="118" y="229"/>
                                  <a:pt x="119" y="229"/>
                                  <a:pt x="119" y="230"/>
                                </a:cubicBezTo>
                                <a:cubicBezTo>
                                  <a:pt x="119" y="230"/>
                                  <a:pt x="119" y="230"/>
                                  <a:pt x="119" y="230"/>
                                </a:cubicBezTo>
                                <a:cubicBezTo>
                                  <a:pt x="118" y="230"/>
                                  <a:pt x="117" y="230"/>
                                  <a:pt x="117" y="230"/>
                                </a:cubicBezTo>
                                <a:cubicBezTo>
                                  <a:pt x="115" y="229"/>
                                  <a:pt x="114" y="228"/>
                                  <a:pt x="113" y="227"/>
                                </a:cubicBezTo>
                                <a:close/>
                                <a:moveTo>
                                  <a:pt x="118" y="224"/>
                                </a:moveTo>
                                <a:cubicBezTo>
                                  <a:pt x="119" y="224"/>
                                  <a:pt x="120" y="223"/>
                                  <a:pt x="121" y="222"/>
                                </a:cubicBezTo>
                                <a:cubicBezTo>
                                  <a:pt x="121" y="222"/>
                                  <a:pt x="121" y="222"/>
                                  <a:pt x="121" y="222"/>
                                </a:cubicBezTo>
                                <a:cubicBezTo>
                                  <a:pt x="121" y="223"/>
                                  <a:pt x="120" y="224"/>
                                  <a:pt x="119" y="225"/>
                                </a:cubicBezTo>
                                <a:cubicBezTo>
                                  <a:pt x="119" y="225"/>
                                  <a:pt x="118" y="225"/>
                                  <a:pt x="118" y="224"/>
                                </a:cubicBezTo>
                                <a:close/>
                                <a:moveTo>
                                  <a:pt x="121" y="232"/>
                                </a:moveTo>
                                <a:cubicBezTo>
                                  <a:pt x="121" y="232"/>
                                  <a:pt x="121" y="232"/>
                                  <a:pt x="122" y="232"/>
                                </a:cubicBezTo>
                                <a:cubicBezTo>
                                  <a:pt x="123" y="232"/>
                                  <a:pt x="124" y="233"/>
                                  <a:pt x="124" y="234"/>
                                </a:cubicBezTo>
                                <a:cubicBezTo>
                                  <a:pt x="125" y="234"/>
                                  <a:pt x="126" y="233"/>
                                  <a:pt x="125" y="232"/>
                                </a:cubicBezTo>
                                <a:cubicBezTo>
                                  <a:pt x="125" y="232"/>
                                  <a:pt x="124" y="232"/>
                                  <a:pt x="124" y="231"/>
                                </a:cubicBezTo>
                                <a:cubicBezTo>
                                  <a:pt x="126" y="231"/>
                                  <a:pt x="129" y="230"/>
                                  <a:pt x="131" y="230"/>
                                </a:cubicBezTo>
                                <a:cubicBezTo>
                                  <a:pt x="131" y="230"/>
                                  <a:pt x="131" y="230"/>
                                  <a:pt x="131" y="230"/>
                                </a:cubicBezTo>
                                <a:cubicBezTo>
                                  <a:pt x="130" y="231"/>
                                  <a:pt x="130" y="232"/>
                                  <a:pt x="129" y="233"/>
                                </a:cubicBezTo>
                                <a:cubicBezTo>
                                  <a:pt x="128" y="233"/>
                                  <a:pt x="128" y="233"/>
                                  <a:pt x="128" y="234"/>
                                </a:cubicBezTo>
                                <a:cubicBezTo>
                                  <a:pt x="126" y="234"/>
                                  <a:pt x="124" y="234"/>
                                  <a:pt x="122" y="234"/>
                                </a:cubicBezTo>
                                <a:cubicBezTo>
                                  <a:pt x="121" y="233"/>
                                  <a:pt x="121" y="233"/>
                                  <a:pt x="120" y="232"/>
                                </a:cubicBezTo>
                                <a:cubicBezTo>
                                  <a:pt x="120" y="232"/>
                                  <a:pt x="120" y="232"/>
                                  <a:pt x="121" y="232"/>
                                </a:cubicBezTo>
                                <a:close/>
                                <a:moveTo>
                                  <a:pt x="132" y="235"/>
                                </a:moveTo>
                                <a:cubicBezTo>
                                  <a:pt x="130" y="235"/>
                                  <a:pt x="128" y="236"/>
                                  <a:pt x="126" y="236"/>
                                </a:cubicBezTo>
                                <a:cubicBezTo>
                                  <a:pt x="125" y="236"/>
                                  <a:pt x="124" y="235"/>
                                  <a:pt x="123" y="235"/>
                                </a:cubicBezTo>
                                <a:cubicBezTo>
                                  <a:pt x="126" y="235"/>
                                  <a:pt x="129" y="235"/>
                                  <a:pt x="132" y="235"/>
                                </a:cubicBezTo>
                                <a:close/>
                                <a:moveTo>
                                  <a:pt x="137" y="235"/>
                                </a:moveTo>
                                <a:cubicBezTo>
                                  <a:pt x="137" y="235"/>
                                  <a:pt x="136" y="235"/>
                                  <a:pt x="136" y="236"/>
                                </a:cubicBezTo>
                                <a:cubicBezTo>
                                  <a:pt x="135" y="236"/>
                                  <a:pt x="134" y="236"/>
                                  <a:pt x="133" y="236"/>
                                </a:cubicBezTo>
                                <a:cubicBezTo>
                                  <a:pt x="132" y="236"/>
                                  <a:pt x="131" y="236"/>
                                  <a:pt x="130" y="237"/>
                                </a:cubicBezTo>
                                <a:cubicBezTo>
                                  <a:pt x="132" y="236"/>
                                  <a:pt x="134" y="236"/>
                                  <a:pt x="137" y="235"/>
                                </a:cubicBezTo>
                                <a:close/>
                                <a:moveTo>
                                  <a:pt x="130" y="234"/>
                                </a:moveTo>
                                <a:cubicBezTo>
                                  <a:pt x="132" y="233"/>
                                  <a:pt x="134" y="232"/>
                                  <a:pt x="135" y="231"/>
                                </a:cubicBezTo>
                                <a:cubicBezTo>
                                  <a:pt x="135" y="231"/>
                                  <a:pt x="136" y="232"/>
                                  <a:pt x="137" y="232"/>
                                </a:cubicBezTo>
                                <a:cubicBezTo>
                                  <a:pt x="138" y="231"/>
                                  <a:pt x="139" y="231"/>
                                  <a:pt x="140" y="230"/>
                                </a:cubicBezTo>
                                <a:cubicBezTo>
                                  <a:pt x="139" y="231"/>
                                  <a:pt x="139" y="232"/>
                                  <a:pt x="138" y="233"/>
                                </a:cubicBezTo>
                                <a:cubicBezTo>
                                  <a:pt x="135" y="233"/>
                                  <a:pt x="133" y="234"/>
                                  <a:pt x="130" y="234"/>
                                </a:cubicBezTo>
                                <a:close/>
                                <a:moveTo>
                                  <a:pt x="139" y="226"/>
                                </a:moveTo>
                                <a:cubicBezTo>
                                  <a:pt x="139" y="226"/>
                                  <a:pt x="139" y="227"/>
                                  <a:pt x="139" y="227"/>
                                </a:cubicBezTo>
                                <a:cubicBezTo>
                                  <a:pt x="138" y="227"/>
                                  <a:pt x="137" y="227"/>
                                  <a:pt x="136" y="227"/>
                                </a:cubicBezTo>
                                <a:cubicBezTo>
                                  <a:pt x="137" y="227"/>
                                  <a:pt x="137" y="227"/>
                                  <a:pt x="137" y="227"/>
                                </a:cubicBezTo>
                                <a:cubicBezTo>
                                  <a:pt x="139" y="226"/>
                                  <a:pt x="140" y="225"/>
                                  <a:pt x="142" y="224"/>
                                </a:cubicBezTo>
                                <a:cubicBezTo>
                                  <a:pt x="141" y="225"/>
                                  <a:pt x="140" y="225"/>
                                  <a:pt x="139" y="226"/>
                                </a:cubicBezTo>
                                <a:close/>
                                <a:moveTo>
                                  <a:pt x="143" y="229"/>
                                </a:moveTo>
                                <a:cubicBezTo>
                                  <a:pt x="145" y="229"/>
                                  <a:pt x="146" y="229"/>
                                  <a:pt x="147" y="229"/>
                                </a:cubicBezTo>
                                <a:cubicBezTo>
                                  <a:pt x="148" y="229"/>
                                  <a:pt x="149" y="229"/>
                                  <a:pt x="149" y="229"/>
                                </a:cubicBezTo>
                                <a:cubicBezTo>
                                  <a:pt x="149" y="229"/>
                                  <a:pt x="148" y="230"/>
                                  <a:pt x="148" y="230"/>
                                </a:cubicBezTo>
                                <a:cubicBezTo>
                                  <a:pt x="147" y="231"/>
                                  <a:pt x="145" y="232"/>
                                  <a:pt x="144" y="232"/>
                                </a:cubicBezTo>
                                <a:cubicBezTo>
                                  <a:pt x="143" y="233"/>
                                  <a:pt x="141" y="233"/>
                                  <a:pt x="140" y="233"/>
                                </a:cubicBezTo>
                                <a:cubicBezTo>
                                  <a:pt x="141" y="232"/>
                                  <a:pt x="142" y="230"/>
                                  <a:pt x="143" y="229"/>
                                </a:cubicBezTo>
                                <a:close/>
                                <a:moveTo>
                                  <a:pt x="145" y="236"/>
                                </a:moveTo>
                                <a:cubicBezTo>
                                  <a:pt x="149" y="235"/>
                                  <a:pt x="153" y="234"/>
                                  <a:pt x="158" y="234"/>
                                </a:cubicBezTo>
                                <a:cubicBezTo>
                                  <a:pt x="157" y="234"/>
                                  <a:pt x="157" y="234"/>
                                  <a:pt x="157" y="235"/>
                                </a:cubicBezTo>
                                <a:cubicBezTo>
                                  <a:pt x="152" y="235"/>
                                  <a:pt x="148" y="236"/>
                                  <a:pt x="144" y="236"/>
                                </a:cubicBezTo>
                                <a:cubicBezTo>
                                  <a:pt x="144" y="236"/>
                                  <a:pt x="145" y="236"/>
                                  <a:pt x="145" y="236"/>
                                </a:cubicBezTo>
                                <a:close/>
                                <a:moveTo>
                                  <a:pt x="157" y="231"/>
                                </a:moveTo>
                                <a:cubicBezTo>
                                  <a:pt x="158" y="231"/>
                                  <a:pt x="160" y="230"/>
                                  <a:pt x="161" y="229"/>
                                </a:cubicBezTo>
                                <a:cubicBezTo>
                                  <a:pt x="160" y="230"/>
                                  <a:pt x="160" y="230"/>
                                  <a:pt x="159" y="231"/>
                                </a:cubicBezTo>
                                <a:cubicBezTo>
                                  <a:pt x="159" y="231"/>
                                  <a:pt x="158" y="231"/>
                                  <a:pt x="157" y="231"/>
                                </a:cubicBezTo>
                                <a:close/>
                                <a:moveTo>
                                  <a:pt x="159" y="229"/>
                                </a:moveTo>
                                <a:cubicBezTo>
                                  <a:pt x="161" y="227"/>
                                  <a:pt x="164" y="225"/>
                                  <a:pt x="166" y="223"/>
                                </a:cubicBezTo>
                                <a:cubicBezTo>
                                  <a:pt x="166" y="224"/>
                                  <a:pt x="165" y="225"/>
                                  <a:pt x="164" y="226"/>
                                </a:cubicBezTo>
                                <a:cubicBezTo>
                                  <a:pt x="162" y="227"/>
                                  <a:pt x="161" y="228"/>
                                  <a:pt x="159" y="229"/>
                                </a:cubicBezTo>
                                <a:close/>
                                <a:moveTo>
                                  <a:pt x="165" y="227"/>
                                </a:moveTo>
                                <a:cubicBezTo>
                                  <a:pt x="174" y="222"/>
                                  <a:pt x="182" y="215"/>
                                  <a:pt x="190" y="208"/>
                                </a:cubicBezTo>
                                <a:cubicBezTo>
                                  <a:pt x="190" y="209"/>
                                  <a:pt x="189" y="210"/>
                                  <a:pt x="189" y="210"/>
                                </a:cubicBezTo>
                                <a:cubicBezTo>
                                  <a:pt x="189" y="210"/>
                                  <a:pt x="189" y="210"/>
                                  <a:pt x="189" y="210"/>
                                </a:cubicBezTo>
                                <a:cubicBezTo>
                                  <a:pt x="180" y="217"/>
                                  <a:pt x="172" y="224"/>
                                  <a:pt x="163" y="231"/>
                                </a:cubicBezTo>
                                <a:cubicBezTo>
                                  <a:pt x="163" y="231"/>
                                  <a:pt x="162" y="231"/>
                                  <a:pt x="162" y="231"/>
                                </a:cubicBezTo>
                                <a:cubicBezTo>
                                  <a:pt x="163" y="229"/>
                                  <a:pt x="164" y="228"/>
                                  <a:pt x="165" y="227"/>
                                </a:cubicBezTo>
                                <a:close/>
                                <a:moveTo>
                                  <a:pt x="177" y="222"/>
                                </a:moveTo>
                                <a:cubicBezTo>
                                  <a:pt x="175" y="224"/>
                                  <a:pt x="172" y="226"/>
                                  <a:pt x="170" y="229"/>
                                </a:cubicBezTo>
                                <a:cubicBezTo>
                                  <a:pt x="169" y="229"/>
                                  <a:pt x="168" y="230"/>
                                  <a:pt x="168" y="230"/>
                                </a:cubicBezTo>
                                <a:cubicBezTo>
                                  <a:pt x="167" y="230"/>
                                  <a:pt x="167" y="230"/>
                                  <a:pt x="167" y="230"/>
                                </a:cubicBezTo>
                                <a:cubicBezTo>
                                  <a:pt x="170" y="227"/>
                                  <a:pt x="174" y="224"/>
                                  <a:pt x="177" y="222"/>
                                </a:cubicBezTo>
                                <a:close/>
                                <a:moveTo>
                                  <a:pt x="185" y="218"/>
                                </a:moveTo>
                                <a:cubicBezTo>
                                  <a:pt x="184" y="218"/>
                                  <a:pt x="183" y="219"/>
                                  <a:pt x="183" y="220"/>
                                </a:cubicBezTo>
                                <a:cubicBezTo>
                                  <a:pt x="181" y="221"/>
                                  <a:pt x="179" y="223"/>
                                  <a:pt x="177" y="225"/>
                                </a:cubicBezTo>
                                <a:cubicBezTo>
                                  <a:pt x="176" y="225"/>
                                  <a:pt x="176" y="226"/>
                                  <a:pt x="175" y="226"/>
                                </a:cubicBezTo>
                                <a:cubicBezTo>
                                  <a:pt x="178" y="223"/>
                                  <a:pt x="181" y="220"/>
                                  <a:pt x="185" y="218"/>
                                </a:cubicBezTo>
                                <a:close/>
                                <a:moveTo>
                                  <a:pt x="184" y="216"/>
                                </a:moveTo>
                                <a:cubicBezTo>
                                  <a:pt x="186" y="215"/>
                                  <a:pt x="188" y="213"/>
                                  <a:pt x="190" y="212"/>
                                </a:cubicBezTo>
                                <a:cubicBezTo>
                                  <a:pt x="190" y="212"/>
                                  <a:pt x="190" y="212"/>
                                  <a:pt x="190" y="212"/>
                                </a:cubicBezTo>
                                <a:cubicBezTo>
                                  <a:pt x="191" y="211"/>
                                  <a:pt x="191" y="211"/>
                                  <a:pt x="192" y="210"/>
                                </a:cubicBezTo>
                                <a:cubicBezTo>
                                  <a:pt x="192" y="211"/>
                                  <a:pt x="192" y="211"/>
                                  <a:pt x="191" y="211"/>
                                </a:cubicBezTo>
                                <a:cubicBezTo>
                                  <a:pt x="189" y="213"/>
                                  <a:pt x="186" y="215"/>
                                  <a:pt x="184" y="216"/>
                                </a:cubicBezTo>
                                <a:close/>
                                <a:moveTo>
                                  <a:pt x="192" y="212"/>
                                </a:moveTo>
                                <a:cubicBezTo>
                                  <a:pt x="193" y="212"/>
                                  <a:pt x="193" y="212"/>
                                  <a:pt x="194" y="212"/>
                                </a:cubicBezTo>
                                <a:cubicBezTo>
                                  <a:pt x="193" y="212"/>
                                  <a:pt x="193" y="213"/>
                                  <a:pt x="192" y="214"/>
                                </a:cubicBezTo>
                                <a:cubicBezTo>
                                  <a:pt x="191" y="215"/>
                                  <a:pt x="189" y="217"/>
                                  <a:pt x="187" y="218"/>
                                </a:cubicBezTo>
                                <a:cubicBezTo>
                                  <a:pt x="189" y="216"/>
                                  <a:pt x="191" y="214"/>
                                  <a:pt x="192" y="212"/>
                                </a:cubicBezTo>
                                <a:close/>
                                <a:moveTo>
                                  <a:pt x="193" y="207"/>
                                </a:moveTo>
                                <a:cubicBezTo>
                                  <a:pt x="194" y="206"/>
                                  <a:pt x="194" y="205"/>
                                  <a:pt x="195" y="204"/>
                                </a:cubicBezTo>
                                <a:cubicBezTo>
                                  <a:pt x="197" y="202"/>
                                  <a:pt x="199" y="201"/>
                                  <a:pt x="201" y="199"/>
                                </a:cubicBezTo>
                                <a:cubicBezTo>
                                  <a:pt x="202" y="198"/>
                                  <a:pt x="202" y="198"/>
                                  <a:pt x="203" y="197"/>
                                </a:cubicBezTo>
                                <a:cubicBezTo>
                                  <a:pt x="203" y="198"/>
                                  <a:pt x="202" y="199"/>
                                  <a:pt x="201" y="200"/>
                                </a:cubicBezTo>
                                <a:cubicBezTo>
                                  <a:pt x="198" y="203"/>
                                  <a:pt x="196" y="205"/>
                                  <a:pt x="193" y="207"/>
                                </a:cubicBezTo>
                                <a:close/>
                                <a:moveTo>
                                  <a:pt x="206" y="192"/>
                                </a:moveTo>
                                <a:cubicBezTo>
                                  <a:pt x="204" y="194"/>
                                  <a:pt x="202" y="196"/>
                                  <a:pt x="199" y="197"/>
                                </a:cubicBezTo>
                                <a:cubicBezTo>
                                  <a:pt x="201" y="195"/>
                                  <a:pt x="202" y="193"/>
                                  <a:pt x="204" y="191"/>
                                </a:cubicBezTo>
                                <a:cubicBezTo>
                                  <a:pt x="210" y="184"/>
                                  <a:pt x="216" y="177"/>
                                  <a:pt x="223" y="171"/>
                                </a:cubicBezTo>
                                <a:cubicBezTo>
                                  <a:pt x="223" y="171"/>
                                  <a:pt x="223" y="171"/>
                                  <a:pt x="223" y="171"/>
                                </a:cubicBezTo>
                                <a:cubicBezTo>
                                  <a:pt x="220" y="174"/>
                                  <a:pt x="218" y="177"/>
                                  <a:pt x="216" y="179"/>
                                </a:cubicBezTo>
                                <a:cubicBezTo>
                                  <a:pt x="213" y="183"/>
                                  <a:pt x="209" y="188"/>
                                  <a:pt x="206" y="192"/>
                                </a:cubicBezTo>
                                <a:close/>
                                <a:moveTo>
                                  <a:pt x="220" y="144"/>
                                </a:moveTo>
                                <a:cubicBezTo>
                                  <a:pt x="220" y="146"/>
                                  <a:pt x="219" y="148"/>
                                  <a:pt x="219" y="150"/>
                                </a:cubicBezTo>
                                <a:cubicBezTo>
                                  <a:pt x="219" y="150"/>
                                  <a:pt x="219" y="150"/>
                                  <a:pt x="219" y="150"/>
                                </a:cubicBezTo>
                                <a:cubicBezTo>
                                  <a:pt x="221" y="144"/>
                                  <a:pt x="222" y="137"/>
                                  <a:pt x="224" y="131"/>
                                </a:cubicBezTo>
                                <a:cubicBezTo>
                                  <a:pt x="223" y="133"/>
                                  <a:pt x="223" y="134"/>
                                  <a:pt x="223" y="136"/>
                                </a:cubicBezTo>
                                <a:cubicBezTo>
                                  <a:pt x="222" y="139"/>
                                  <a:pt x="221" y="142"/>
                                  <a:pt x="220" y="144"/>
                                </a:cubicBezTo>
                                <a:close/>
                                <a:moveTo>
                                  <a:pt x="223" y="102"/>
                                </a:moveTo>
                                <a:cubicBezTo>
                                  <a:pt x="223" y="102"/>
                                  <a:pt x="223" y="101"/>
                                  <a:pt x="223" y="101"/>
                                </a:cubicBezTo>
                                <a:cubicBezTo>
                                  <a:pt x="224" y="101"/>
                                  <a:pt x="224" y="100"/>
                                  <a:pt x="225" y="100"/>
                                </a:cubicBezTo>
                                <a:cubicBezTo>
                                  <a:pt x="225" y="100"/>
                                  <a:pt x="225" y="101"/>
                                  <a:pt x="225" y="101"/>
                                </a:cubicBezTo>
                                <a:cubicBezTo>
                                  <a:pt x="225" y="101"/>
                                  <a:pt x="224" y="102"/>
                                  <a:pt x="223" y="102"/>
                                </a:cubicBezTo>
                                <a:close/>
                                <a:moveTo>
                                  <a:pt x="226" y="103"/>
                                </a:moveTo>
                                <a:cubicBezTo>
                                  <a:pt x="226" y="103"/>
                                  <a:pt x="227" y="104"/>
                                  <a:pt x="227" y="104"/>
                                </a:cubicBezTo>
                                <a:cubicBezTo>
                                  <a:pt x="227" y="104"/>
                                  <a:pt x="227" y="104"/>
                                  <a:pt x="227" y="104"/>
                                </a:cubicBezTo>
                                <a:cubicBezTo>
                                  <a:pt x="226" y="105"/>
                                  <a:pt x="225" y="105"/>
                                  <a:pt x="224" y="105"/>
                                </a:cubicBezTo>
                                <a:cubicBezTo>
                                  <a:pt x="224" y="105"/>
                                  <a:pt x="224" y="105"/>
                                  <a:pt x="224" y="104"/>
                                </a:cubicBezTo>
                                <a:cubicBezTo>
                                  <a:pt x="224" y="104"/>
                                  <a:pt x="225" y="103"/>
                                  <a:pt x="226" y="103"/>
                                </a:cubicBezTo>
                                <a:close/>
                                <a:moveTo>
                                  <a:pt x="226" y="151"/>
                                </a:moveTo>
                                <a:cubicBezTo>
                                  <a:pt x="226" y="151"/>
                                  <a:pt x="225" y="152"/>
                                  <a:pt x="225" y="152"/>
                                </a:cubicBezTo>
                                <a:cubicBezTo>
                                  <a:pt x="225" y="152"/>
                                  <a:pt x="225" y="153"/>
                                  <a:pt x="225" y="153"/>
                                </a:cubicBezTo>
                                <a:cubicBezTo>
                                  <a:pt x="225" y="152"/>
                                  <a:pt x="225" y="151"/>
                                  <a:pt x="226" y="151"/>
                                </a:cubicBezTo>
                                <a:close/>
                                <a:moveTo>
                                  <a:pt x="224" y="151"/>
                                </a:moveTo>
                                <a:cubicBezTo>
                                  <a:pt x="224" y="146"/>
                                  <a:pt x="225" y="140"/>
                                  <a:pt x="225" y="135"/>
                                </a:cubicBezTo>
                                <a:cubicBezTo>
                                  <a:pt x="225" y="135"/>
                                  <a:pt x="225" y="135"/>
                                  <a:pt x="226" y="135"/>
                                </a:cubicBezTo>
                                <a:cubicBezTo>
                                  <a:pt x="226" y="138"/>
                                  <a:pt x="226" y="142"/>
                                  <a:pt x="226" y="145"/>
                                </a:cubicBezTo>
                                <a:cubicBezTo>
                                  <a:pt x="225" y="147"/>
                                  <a:pt x="225" y="149"/>
                                  <a:pt x="224" y="151"/>
                                </a:cubicBezTo>
                                <a:close/>
                                <a:moveTo>
                                  <a:pt x="226" y="158"/>
                                </a:moveTo>
                                <a:cubicBezTo>
                                  <a:pt x="226" y="157"/>
                                  <a:pt x="227" y="157"/>
                                  <a:pt x="227" y="156"/>
                                </a:cubicBezTo>
                                <a:cubicBezTo>
                                  <a:pt x="227" y="157"/>
                                  <a:pt x="227" y="157"/>
                                  <a:pt x="227" y="158"/>
                                </a:cubicBezTo>
                                <a:cubicBezTo>
                                  <a:pt x="226" y="159"/>
                                  <a:pt x="226" y="159"/>
                                  <a:pt x="225" y="160"/>
                                </a:cubicBezTo>
                                <a:cubicBezTo>
                                  <a:pt x="226" y="159"/>
                                  <a:pt x="226" y="159"/>
                                  <a:pt x="226" y="158"/>
                                </a:cubicBezTo>
                                <a:close/>
                                <a:moveTo>
                                  <a:pt x="226" y="123"/>
                                </a:moveTo>
                                <a:cubicBezTo>
                                  <a:pt x="226" y="122"/>
                                  <a:pt x="226" y="121"/>
                                  <a:pt x="226" y="119"/>
                                </a:cubicBezTo>
                                <a:cubicBezTo>
                                  <a:pt x="226" y="119"/>
                                  <a:pt x="226" y="119"/>
                                  <a:pt x="226" y="119"/>
                                </a:cubicBezTo>
                                <a:cubicBezTo>
                                  <a:pt x="227" y="124"/>
                                  <a:pt x="227" y="129"/>
                                  <a:pt x="227" y="135"/>
                                </a:cubicBezTo>
                                <a:cubicBezTo>
                                  <a:pt x="227" y="131"/>
                                  <a:pt x="226" y="127"/>
                                  <a:pt x="226" y="123"/>
                                </a:cubicBezTo>
                                <a:close/>
                                <a:moveTo>
                                  <a:pt x="224" y="164"/>
                                </a:moveTo>
                                <a:cubicBezTo>
                                  <a:pt x="225" y="163"/>
                                  <a:pt x="226" y="162"/>
                                  <a:pt x="227" y="161"/>
                                </a:cubicBezTo>
                                <a:cubicBezTo>
                                  <a:pt x="227" y="162"/>
                                  <a:pt x="227" y="162"/>
                                  <a:pt x="227" y="162"/>
                                </a:cubicBezTo>
                                <a:cubicBezTo>
                                  <a:pt x="226" y="163"/>
                                  <a:pt x="225" y="164"/>
                                  <a:pt x="224" y="165"/>
                                </a:cubicBezTo>
                                <a:cubicBezTo>
                                  <a:pt x="224" y="164"/>
                                  <a:pt x="224" y="164"/>
                                  <a:pt x="224" y="164"/>
                                </a:cubicBezTo>
                                <a:close/>
                                <a:moveTo>
                                  <a:pt x="227" y="169"/>
                                </a:moveTo>
                                <a:cubicBezTo>
                                  <a:pt x="227" y="168"/>
                                  <a:pt x="228" y="167"/>
                                  <a:pt x="228" y="167"/>
                                </a:cubicBezTo>
                                <a:cubicBezTo>
                                  <a:pt x="227" y="168"/>
                                  <a:pt x="226" y="170"/>
                                  <a:pt x="225" y="171"/>
                                </a:cubicBezTo>
                                <a:cubicBezTo>
                                  <a:pt x="225" y="171"/>
                                  <a:pt x="225" y="171"/>
                                  <a:pt x="225" y="171"/>
                                </a:cubicBezTo>
                                <a:cubicBezTo>
                                  <a:pt x="226" y="171"/>
                                  <a:pt x="226" y="170"/>
                                  <a:pt x="227" y="169"/>
                                </a:cubicBezTo>
                                <a:close/>
                                <a:moveTo>
                                  <a:pt x="228" y="123"/>
                                </a:moveTo>
                                <a:cubicBezTo>
                                  <a:pt x="228" y="121"/>
                                  <a:pt x="228" y="119"/>
                                  <a:pt x="228" y="117"/>
                                </a:cubicBezTo>
                                <a:cubicBezTo>
                                  <a:pt x="228" y="116"/>
                                  <a:pt x="228" y="116"/>
                                  <a:pt x="229" y="115"/>
                                </a:cubicBezTo>
                                <a:cubicBezTo>
                                  <a:pt x="228" y="118"/>
                                  <a:pt x="228" y="121"/>
                                  <a:pt x="228" y="123"/>
                                </a:cubicBezTo>
                                <a:close/>
                                <a:moveTo>
                                  <a:pt x="227" y="112"/>
                                </a:moveTo>
                                <a:cubicBezTo>
                                  <a:pt x="227" y="111"/>
                                  <a:pt x="227" y="111"/>
                                  <a:pt x="226" y="110"/>
                                </a:cubicBezTo>
                                <a:cubicBezTo>
                                  <a:pt x="227" y="110"/>
                                  <a:pt x="228" y="109"/>
                                  <a:pt x="229" y="108"/>
                                </a:cubicBezTo>
                                <a:cubicBezTo>
                                  <a:pt x="229" y="109"/>
                                  <a:pt x="229" y="109"/>
                                  <a:pt x="229" y="109"/>
                                </a:cubicBezTo>
                                <a:cubicBezTo>
                                  <a:pt x="228" y="110"/>
                                  <a:pt x="227" y="111"/>
                                  <a:pt x="227" y="112"/>
                                </a:cubicBezTo>
                                <a:close/>
                                <a:moveTo>
                                  <a:pt x="232" y="108"/>
                                </a:moveTo>
                                <a:cubicBezTo>
                                  <a:pt x="232" y="108"/>
                                  <a:pt x="232" y="107"/>
                                  <a:pt x="232" y="107"/>
                                </a:cubicBezTo>
                                <a:cubicBezTo>
                                  <a:pt x="232" y="106"/>
                                  <a:pt x="232" y="106"/>
                                  <a:pt x="233" y="105"/>
                                </a:cubicBezTo>
                                <a:cubicBezTo>
                                  <a:pt x="233" y="108"/>
                                  <a:pt x="234" y="111"/>
                                  <a:pt x="235" y="114"/>
                                </a:cubicBezTo>
                                <a:cubicBezTo>
                                  <a:pt x="235" y="114"/>
                                  <a:pt x="235" y="114"/>
                                  <a:pt x="235" y="115"/>
                                </a:cubicBezTo>
                                <a:cubicBezTo>
                                  <a:pt x="234" y="112"/>
                                  <a:pt x="233" y="110"/>
                                  <a:pt x="232" y="108"/>
                                </a:cubicBezTo>
                                <a:close/>
                                <a:moveTo>
                                  <a:pt x="234" y="103"/>
                                </a:moveTo>
                                <a:cubicBezTo>
                                  <a:pt x="234" y="103"/>
                                  <a:pt x="234" y="103"/>
                                  <a:pt x="233" y="103"/>
                                </a:cubicBezTo>
                                <a:cubicBezTo>
                                  <a:pt x="232" y="97"/>
                                  <a:pt x="230" y="92"/>
                                  <a:pt x="229" y="87"/>
                                </a:cubicBezTo>
                                <a:cubicBezTo>
                                  <a:pt x="230" y="89"/>
                                  <a:pt x="231" y="90"/>
                                  <a:pt x="231" y="92"/>
                                </a:cubicBezTo>
                                <a:cubicBezTo>
                                  <a:pt x="233" y="97"/>
                                  <a:pt x="234" y="102"/>
                                  <a:pt x="235" y="107"/>
                                </a:cubicBezTo>
                                <a:cubicBezTo>
                                  <a:pt x="235" y="106"/>
                                  <a:pt x="234" y="105"/>
                                  <a:pt x="234" y="103"/>
                                </a:cubicBezTo>
                                <a:close/>
                                <a:moveTo>
                                  <a:pt x="229" y="69"/>
                                </a:moveTo>
                                <a:cubicBezTo>
                                  <a:pt x="230" y="69"/>
                                  <a:pt x="230" y="69"/>
                                  <a:pt x="230" y="70"/>
                                </a:cubicBezTo>
                                <a:cubicBezTo>
                                  <a:pt x="231" y="71"/>
                                  <a:pt x="231" y="72"/>
                                  <a:pt x="232" y="72"/>
                                </a:cubicBezTo>
                                <a:cubicBezTo>
                                  <a:pt x="231" y="72"/>
                                  <a:pt x="231" y="72"/>
                                  <a:pt x="231" y="72"/>
                                </a:cubicBezTo>
                                <a:cubicBezTo>
                                  <a:pt x="231" y="72"/>
                                  <a:pt x="231" y="72"/>
                                  <a:pt x="231" y="71"/>
                                </a:cubicBezTo>
                                <a:cubicBezTo>
                                  <a:pt x="230" y="71"/>
                                  <a:pt x="230" y="71"/>
                                  <a:pt x="230" y="71"/>
                                </a:cubicBezTo>
                                <a:cubicBezTo>
                                  <a:pt x="230" y="71"/>
                                  <a:pt x="230" y="71"/>
                                  <a:pt x="230" y="71"/>
                                </a:cubicBezTo>
                                <a:cubicBezTo>
                                  <a:pt x="230" y="70"/>
                                  <a:pt x="229" y="69"/>
                                  <a:pt x="229" y="69"/>
                                </a:cubicBezTo>
                                <a:close/>
                                <a:moveTo>
                                  <a:pt x="233" y="86"/>
                                </a:moveTo>
                                <a:cubicBezTo>
                                  <a:pt x="233" y="86"/>
                                  <a:pt x="233" y="86"/>
                                  <a:pt x="233" y="86"/>
                                </a:cubicBezTo>
                                <a:cubicBezTo>
                                  <a:pt x="233" y="87"/>
                                  <a:pt x="234" y="88"/>
                                  <a:pt x="234" y="88"/>
                                </a:cubicBezTo>
                                <a:cubicBezTo>
                                  <a:pt x="234" y="88"/>
                                  <a:pt x="233" y="87"/>
                                  <a:pt x="233" y="86"/>
                                </a:cubicBezTo>
                                <a:close/>
                                <a:moveTo>
                                  <a:pt x="232" y="69"/>
                                </a:moveTo>
                                <a:cubicBezTo>
                                  <a:pt x="231" y="68"/>
                                  <a:pt x="231" y="68"/>
                                  <a:pt x="231" y="67"/>
                                </a:cubicBezTo>
                                <a:cubicBezTo>
                                  <a:pt x="232" y="69"/>
                                  <a:pt x="233" y="70"/>
                                  <a:pt x="235" y="71"/>
                                </a:cubicBezTo>
                                <a:cubicBezTo>
                                  <a:pt x="235" y="72"/>
                                  <a:pt x="235" y="73"/>
                                  <a:pt x="236" y="74"/>
                                </a:cubicBezTo>
                                <a:cubicBezTo>
                                  <a:pt x="236" y="74"/>
                                  <a:pt x="236" y="74"/>
                                  <a:pt x="237" y="74"/>
                                </a:cubicBezTo>
                                <a:cubicBezTo>
                                  <a:pt x="237" y="75"/>
                                  <a:pt x="237" y="75"/>
                                  <a:pt x="237" y="76"/>
                                </a:cubicBezTo>
                                <a:cubicBezTo>
                                  <a:pt x="235" y="73"/>
                                  <a:pt x="234" y="71"/>
                                  <a:pt x="232" y="69"/>
                                </a:cubicBezTo>
                                <a:close/>
                                <a:moveTo>
                                  <a:pt x="226" y="55"/>
                                </a:moveTo>
                                <a:cubicBezTo>
                                  <a:pt x="225" y="54"/>
                                  <a:pt x="225" y="53"/>
                                  <a:pt x="224" y="52"/>
                                </a:cubicBezTo>
                                <a:cubicBezTo>
                                  <a:pt x="224" y="51"/>
                                  <a:pt x="223" y="50"/>
                                  <a:pt x="223" y="50"/>
                                </a:cubicBezTo>
                                <a:cubicBezTo>
                                  <a:pt x="224" y="51"/>
                                  <a:pt x="225" y="52"/>
                                  <a:pt x="226" y="53"/>
                                </a:cubicBezTo>
                                <a:cubicBezTo>
                                  <a:pt x="226" y="53"/>
                                  <a:pt x="226" y="54"/>
                                  <a:pt x="226" y="55"/>
                                </a:cubicBezTo>
                                <a:close/>
                                <a:moveTo>
                                  <a:pt x="223" y="54"/>
                                </a:moveTo>
                                <a:cubicBezTo>
                                  <a:pt x="225" y="56"/>
                                  <a:pt x="226" y="59"/>
                                  <a:pt x="228" y="62"/>
                                </a:cubicBezTo>
                                <a:cubicBezTo>
                                  <a:pt x="226" y="60"/>
                                  <a:pt x="224" y="58"/>
                                  <a:pt x="223" y="56"/>
                                </a:cubicBezTo>
                                <a:cubicBezTo>
                                  <a:pt x="223" y="56"/>
                                  <a:pt x="224" y="56"/>
                                  <a:pt x="223" y="56"/>
                                </a:cubicBezTo>
                                <a:cubicBezTo>
                                  <a:pt x="223" y="55"/>
                                  <a:pt x="223" y="54"/>
                                  <a:pt x="223" y="54"/>
                                </a:cubicBezTo>
                                <a:close/>
                                <a:moveTo>
                                  <a:pt x="228" y="65"/>
                                </a:moveTo>
                                <a:cubicBezTo>
                                  <a:pt x="227" y="66"/>
                                  <a:pt x="227" y="66"/>
                                  <a:pt x="227" y="66"/>
                                </a:cubicBezTo>
                                <a:cubicBezTo>
                                  <a:pt x="227" y="68"/>
                                  <a:pt x="228" y="70"/>
                                  <a:pt x="228" y="71"/>
                                </a:cubicBezTo>
                                <a:cubicBezTo>
                                  <a:pt x="228" y="71"/>
                                  <a:pt x="228" y="72"/>
                                  <a:pt x="228" y="72"/>
                                </a:cubicBezTo>
                                <a:cubicBezTo>
                                  <a:pt x="227" y="70"/>
                                  <a:pt x="226" y="68"/>
                                  <a:pt x="225" y="66"/>
                                </a:cubicBezTo>
                                <a:cubicBezTo>
                                  <a:pt x="225" y="65"/>
                                  <a:pt x="224" y="65"/>
                                  <a:pt x="224" y="65"/>
                                </a:cubicBezTo>
                                <a:cubicBezTo>
                                  <a:pt x="223" y="64"/>
                                  <a:pt x="222" y="62"/>
                                  <a:pt x="222" y="61"/>
                                </a:cubicBezTo>
                                <a:cubicBezTo>
                                  <a:pt x="222" y="61"/>
                                  <a:pt x="223" y="60"/>
                                  <a:pt x="222" y="60"/>
                                </a:cubicBezTo>
                                <a:cubicBezTo>
                                  <a:pt x="221" y="58"/>
                                  <a:pt x="220" y="57"/>
                                  <a:pt x="218" y="55"/>
                                </a:cubicBezTo>
                                <a:cubicBezTo>
                                  <a:pt x="218" y="55"/>
                                  <a:pt x="218" y="54"/>
                                  <a:pt x="217" y="53"/>
                                </a:cubicBezTo>
                                <a:cubicBezTo>
                                  <a:pt x="221" y="57"/>
                                  <a:pt x="225" y="61"/>
                                  <a:pt x="228" y="65"/>
                                </a:cubicBezTo>
                                <a:close/>
                                <a:moveTo>
                                  <a:pt x="214" y="48"/>
                                </a:moveTo>
                                <a:cubicBezTo>
                                  <a:pt x="213" y="47"/>
                                  <a:pt x="212" y="45"/>
                                  <a:pt x="211" y="44"/>
                                </a:cubicBezTo>
                                <a:cubicBezTo>
                                  <a:pt x="214" y="46"/>
                                  <a:pt x="216" y="47"/>
                                  <a:pt x="218" y="49"/>
                                </a:cubicBezTo>
                                <a:cubicBezTo>
                                  <a:pt x="219" y="51"/>
                                  <a:pt x="220" y="53"/>
                                  <a:pt x="221" y="54"/>
                                </a:cubicBezTo>
                                <a:cubicBezTo>
                                  <a:pt x="219" y="52"/>
                                  <a:pt x="216" y="50"/>
                                  <a:pt x="214" y="48"/>
                                </a:cubicBezTo>
                                <a:close/>
                                <a:moveTo>
                                  <a:pt x="211" y="42"/>
                                </a:moveTo>
                                <a:cubicBezTo>
                                  <a:pt x="211" y="41"/>
                                  <a:pt x="211" y="41"/>
                                  <a:pt x="210" y="41"/>
                                </a:cubicBezTo>
                                <a:cubicBezTo>
                                  <a:pt x="210" y="41"/>
                                  <a:pt x="210" y="41"/>
                                  <a:pt x="210" y="41"/>
                                </a:cubicBezTo>
                                <a:cubicBezTo>
                                  <a:pt x="212" y="42"/>
                                  <a:pt x="214" y="43"/>
                                  <a:pt x="215" y="45"/>
                                </a:cubicBezTo>
                                <a:cubicBezTo>
                                  <a:pt x="214" y="44"/>
                                  <a:pt x="212" y="43"/>
                                  <a:pt x="211" y="42"/>
                                </a:cubicBezTo>
                                <a:close/>
                                <a:moveTo>
                                  <a:pt x="210" y="47"/>
                                </a:moveTo>
                                <a:cubicBezTo>
                                  <a:pt x="211" y="48"/>
                                  <a:pt x="211" y="48"/>
                                  <a:pt x="211" y="49"/>
                                </a:cubicBezTo>
                                <a:cubicBezTo>
                                  <a:pt x="210" y="47"/>
                                  <a:pt x="208" y="45"/>
                                  <a:pt x="206" y="43"/>
                                </a:cubicBezTo>
                                <a:cubicBezTo>
                                  <a:pt x="207" y="44"/>
                                  <a:pt x="209" y="46"/>
                                  <a:pt x="210" y="47"/>
                                </a:cubicBezTo>
                                <a:close/>
                                <a:moveTo>
                                  <a:pt x="208" y="40"/>
                                </a:moveTo>
                                <a:cubicBezTo>
                                  <a:pt x="207" y="39"/>
                                  <a:pt x="206" y="38"/>
                                  <a:pt x="206" y="37"/>
                                </a:cubicBezTo>
                                <a:cubicBezTo>
                                  <a:pt x="206" y="38"/>
                                  <a:pt x="207" y="38"/>
                                  <a:pt x="208" y="39"/>
                                </a:cubicBezTo>
                                <a:cubicBezTo>
                                  <a:pt x="208" y="39"/>
                                  <a:pt x="208" y="39"/>
                                  <a:pt x="208" y="40"/>
                                </a:cubicBezTo>
                                <a:cubicBezTo>
                                  <a:pt x="208" y="40"/>
                                  <a:pt x="208" y="40"/>
                                  <a:pt x="208" y="40"/>
                                </a:cubicBezTo>
                                <a:close/>
                                <a:moveTo>
                                  <a:pt x="207" y="42"/>
                                </a:moveTo>
                                <a:cubicBezTo>
                                  <a:pt x="205" y="40"/>
                                  <a:pt x="202" y="39"/>
                                  <a:pt x="200" y="37"/>
                                </a:cubicBezTo>
                                <a:cubicBezTo>
                                  <a:pt x="200" y="37"/>
                                  <a:pt x="200" y="37"/>
                                  <a:pt x="201" y="37"/>
                                </a:cubicBezTo>
                                <a:cubicBezTo>
                                  <a:pt x="201" y="37"/>
                                  <a:pt x="202" y="36"/>
                                  <a:pt x="201" y="36"/>
                                </a:cubicBezTo>
                                <a:cubicBezTo>
                                  <a:pt x="201" y="36"/>
                                  <a:pt x="201" y="36"/>
                                  <a:pt x="201" y="36"/>
                                </a:cubicBezTo>
                                <a:cubicBezTo>
                                  <a:pt x="202" y="36"/>
                                  <a:pt x="202" y="36"/>
                                  <a:pt x="203" y="36"/>
                                </a:cubicBezTo>
                                <a:cubicBezTo>
                                  <a:pt x="204" y="38"/>
                                  <a:pt x="206" y="40"/>
                                  <a:pt x="207" y="42"/>
                                </a:cubicBezTo>
                                <a:close/>
                                <a:moveTo>
                                  <a:pt x="202" y="34"/>
                                </a:moveTo>
                                <a:cubicBezTo>
                                  <a:pt x="201" y="34"/>
                                  <a:pt x="201" y="34"/>
                                  <a:pt x="200" y="34"/>
                                </a:cubicBezTo>
                                <a:cubicBezTo>
                                  <a:pt x="198" y="32"/>
                                  <a:pt x="196" y="30"/>
                                  <a:pt x="194" y="28"/>
                                </a:cubicBezTo>
                                <a:cubicBezTo>
                                  <a:pt x="197" y="29"/>
                                  <a:pt x="200" y="31"/>
                                  <a:pt x="202" y="33"/>
                                </a:cubicBezTo>
                                <a:cubicBezTo>
                                  <a:pt x="202" y="33"/>
                                  <a:pt x="201" y="34"/>
                                  <a:pt x="202" y="34"/>
                                </a:cubicBezTo>
                                <a:close/>
                                <a:moveTo>
                                  <a:pt x="194" y="32"/>
                                </a:moveTo>
                                <a:cubicBezTo>
                                  <a:pt x="195" y="32"/>
                                  <a:pt x="195" y="32"/>
                                  <a:pt x="195" y="32"/>
                                </a:cubicBezTo>
                                <a:cubicBezTo>
                                  <a:pt x="196" y="33"/>
                                  <a:pt x="197" y="34"/>
                                  <a:pt x="198" y="35"/>
                                </a:cubicBezTo>
                                <a:cubicBezTo>
                                  <a:pt x="198" y="35"/>
                                  <a:pt x="198" y="35"/>
                                  <a:pt x="198" y="35"/>
                                </a:cubicBezTo>
                                <a:cubicBezTo>
                                  <a:pt x="197" y="35"/>
                                  <a:pt x="196" y="34"/>
                                  <a:pt x="195" y="34"/>
                                </a:cubicBezTo>
                                <a:cubicBezTo>
                                  <a:pt x="193" y="33"/>
                                  <a:pt x="191" y="31"/>
                                  <a:pt x="189" y="29"/>
                                </a:cubicBezTo>
                                <a:cubicBezTo>
                                  <a:pt x="190" y="29"/>
                                  <a:pt x="190" y="29"/>
                                  <a:pt x="190" y="29"/>
                                </a:cubicBezTo>
                                <a:cubicBezTo>
                                  <a:pt x="191" y="30"/>
                                  <a:pt x="193" y="31"/>
                                  <a:pt x="194" y="32"/>
                                </a:cubicBezTo>
                                <a:close/>
                                <a:moveTo>
                                  <a:pt x="192" y="33"/>
                                </a:moveTo>
                                <a:cubicBezTo>
                                  <a:pt x="191" y="33"/>
                                  <a:pt x="191" y="33"/>
                                  <a:pt x="190" y="33"/>
                                </a:cubicBezTo>
                                <a:cubicBezTo>
                                  <a:pt x="190" y="32"/>
                                  <a:pt x="190" y="33"/>
                                  <a:pt x="190" y="33"/>
                                </a:cubicBezTo>
                                <a:cubicBezTo>
                                  <a:pt x="191" y="34"/>
                                  <a:pt x="193" y="35"/>
                                  <a:pt x="195" y="36"/>
                                </a:cubicBezTo>
                                <a:cubicBezTo>
                                  <a:pt x="195" y="36"/>
                                  <a:pt x="196" y="36"/>
                                  <a:pt x="196" y="37"/>
                                </a:cubicBezTo>
                                <a:cubicBezTo>
                                  <a:pt x="196" y="37"/>
                                  <a:pt x="196" y="37"/>
                                  <a:pt x="196" y="37"/>
                                </a:cubicBezTo>
                                <a:cubicBezTo>
                                  <a:pt x="198" y="38"/>
                                  <a:pt x="200" y="40"/>
                                  <a:pt x="201" y="41"/>
                                </a:cubicBezTo>
                                <a:cubicBezTo>
                                  <a:pt x="203" y="43"/>
                                  <a:pt x="204" y="44"/>
                                  <a:pt x="205" y="46"/>
                                </a:cubicBezTo>
                                <a:cubicBezTo>
                                  <a:pt x="202" y="42"/>
                                  <a:pt x="197" y="39"/>
                                  <a:pt x="193" y="36"/>
                                </a:cubicBezTo>
                                <a:cubicBezTo>
                                  <a:pt x="193" y="36"/>
                                  <a:pt x="193" y="35"/>
                                  <a:pt x="192" y="35"/>
                                </a:cubicBezTo>
                                <a:cubicBezTo>
                                  <a:pt x="191" y="35"/>
                                  <a:pt x="191" y="35"/>
                                  <a:pt x="191" y="35"/>
                                </a:cubicBezTo>
                                <a:cubicBezTo>
                                  <a:pt x="190" y="34"/>
                                  <a:pt x="188" y="34"/>
                                  <a:pt x="187" y="33"/>
                                </a:cubicBezTo>
                                <a:cubicBezTo>
                                  <a:pt x="187" y="33"/>
                                  <a:pt x="186" y="34"/>
                                  <a:pt x="187" y="34"/>
                                </a:cubicBezTo>
                                <a:cubicBezTo>
                                  <a:pt x="187" y="34"/>
                                  <a:pt x="187" y="34"/>
                                  <a:pt x="187" y="35"/>
                                </a:cubicBezTo>
                                <a:cubicBezTo>
                                  <a:pt x="184" y="35"/>
                                  <a:pt x="180" y="35"/>
                                  <a:pt x="177" y="36"/>
                                </a:cubicBezTo>
                                <a:cubicBezTo>
                                  <a:pt x="178" y="35"/>
                                  <a:pt x="180" y="35"/>
                                  <a:pt x="181" y="34"/>
                                </a:cubicBezTo>
                                <a:cubicBezTo>
                                  <a:pt x="182" y="34"/>
                                  <a:pt x="182" y="33"/>
                                  <a:pt x="181" y="33"/>
                                </a:cubicBezTo>
                                <a:cubicBezTo>
                                  <a:pt x="180" y="33"/>
                                  <a:pt x="179" y="32"/>
                                  <a:pt x="178" y="32"/>
                                </a:cubicBezTo>
                                <a:cubicBezTo>
                                  <a:pt x="179" y="32"/>
                                  <a:pt x="179" y="31"/>
                                  <a:pt x="178" y="31"/>
                                </a:cubicBezTo>
                                <a:cubicBezTo>
                                  <a:pt x="176" y="30"/>
                                  <a:pt x="173" y="29"/>
                                  <a:pt x="170" y="28"/>
                                </a:cubicBezTo>
                                <a:cubicBezTo>
                                  <a:pt x="170" y="27"/>
                                  <a:pt x="170" y="27"/>
                                  <a:pt x="170" y="27"/>
                                </a:cubicBezTo>
                                <a:cubicBezTo>
                                  <a:pt x="168" y="26"/>
                                  <a:pt x="166" y="26"/>
                                  <a:pt x="164" y="25"/>
                                </a:cubicBezTo>
                                <a:cubicBezTo>
                                  <a:pt x="164" y="25"/>
                                  <a:pt x="165" y="24"/>
                                  <a:pt x="166" y="23"/>
                                </a:cubicBezTo>
                                <a:cubicBezTo>
                                  <a:pt x="166" y="23"/>
                                  <a:pt x="166" y="23"/>
                                  <a:pt x="166" y="23"/>
                                </a:cubicBezTo>
                                <a:cubicBezTo>
                                  <a:pt x="173" y="26"/>
                                  <a:pt x="180" y="29"/>
                                  <a:pt x="186" y="32"/>
                                </a:cubicBezTo>
                                <a:cubicBezTo>
                                  <a:pt x="187" y="32"/>
                                  <a:pt x="188" y="31"/>
                                  <a:pt x="187" y="30"/>
                                </a:cubicBezTo>
                                <a:cubicBezTo>
                                  <a:pt x="186" y="30"/>
                                  <a:pt x="185" y="29"/>
                                  <a:pt x="184" y="28"/>
                                </a:cubicBezTo>
                                <a:cubicBezTo>
                                  <a:pt x="185" y="29"/>
                                  <a:pt x="186" y="29"/>
                                  <a:pt x="187" y="29"/>
                                </a:cubicBezTo>
                                <a:cubicBezTo>
                                  <a:pt x="189" y="30"/>
                                  <a:pt x="190" y="32"/>
                                  <a:pt x="192" y="33"/>
                                </a:cubicBezTo>
                                <a:close/>
                                <a:moveTo>
                                  <a:pt x="167" y="17"/>
                                </a:moveTo>
                                <a:cubicBezTo>
                                  <a:pt x="165" y="15"/>
                                  <a:pt x="162" y="14"/>
                                  <a:pt x="160" y="12"/>
                                </a:cubicBezTo>
                                <a:cubicBezTo>
                                  <a:pt x="160" y="12"/>
                                  <a:pt x="160" y="12"/>
                                  <a:pt x="161" y="12"/>
                                </a:cubicBezTo>
                                <a:cubicBezTo>
                                  <a:pt x="161" y="12"/>
                                  <a:pt x="161" y="12"/>
                                  <a:pt x="161" y="12"/>
                                </a:cubicBezTo>
                                <a:cubicBezTo>
                                  <a:pt x="164" y="12"/>
                                  <a:pt x="166" y="14"/>
                                  <a:pt x="169" y="15"/>
                                </a:cubicBezTo>
                                <a:cubicBezTo>
                                  <a:pt x="174" y="18"/>
                                  <a:pt x="180" y="23"/>
                                  <a:pt x="185" y="26"/>
                                </a:cubicBezTo>
                                <a:cubicBezTo>
                                  <a:pt x="179" y="23"/>
                                  <a:pt x="173" y="20"/>
                                  <a:pt x="167" y="17"/>
                                </a:cubicBezTo>
                                <a:close/>
                                <a:moveTo>
                                  <a:pt x="172" y="13"/>
                                </a:moveTo>
                                <a:cubicBezTo>
                                  <a:pt x="171" y="13"/>
                                  <a:pt x="169" y="12"/>
                                  <a:pt x="168" y="11"/>
                                </a:cubicBezTo>
                                <a:cubicBezTo>
                                  <a:pt x="169" y="12"/>
                                  <a:pt x="171" y="12"/>
                                  <a:pt x="173" y="13"/>
                                </a:cubicBezTo>
                                <a:cubicBezTo>
                                  <a:pt x="172" y="13"/>
                                  <a:pt x="172" y="13"/>
                                  <a:pt x="172" y="13"/>
                                </a:cubicBezTo>
                                <a:close/>
                                <a:moveTo>
                                  <a:pt x="133" y="12"/>
                                </a:moveTo>
                                <a:cubicBezTo>
                                  <a:pt x="133" y="12"/>
                                  <a:pt x="132" y="12"/>
                                  <a:pt x="132" y="12"/>
                                </a:cubicBezTo>
                                <a:cubicBezTo>
                                  <a:pt x="131" y="12"/>
                                  <a:pt x="129" y="12"/>
                                  <a:pt x="128" y="12"/>
                                </a:cubicBezTo>
                                <a:cubicBezTo>
                                  <a:pt x="128" y="12"/>
                                  <a:pt x="127" y="12"/>
                                  <a:pt x="127" y="12"/>
                                </a:cubicBezTo>
                                <a:cubicBezTo>
                                  <a:pt x="127" y="12"/>
                                  <a:pt x="127" y="11"/>
                                  <a:pt x="128" y="11"/>
                                </a:cubicBezTo>
                                <a:cubicBezTo>
                                  <a:pt x="130" y="11"/>
                                  <a:pt x="131" y="11"/>
                                  <a:pt x="133" y="12"/>
                                </a:cubicBezTo>
                                <a:close/>
                                <a:moveTo>
                                  <a:pt x="132" y="28"/>
                                </a:moveTo>
                                <a:cubicBezTo>
                                  <a:pt x="132" y="28"/>
                                  <a:pt x="131" y="29"/>
                                  <a:pt x="130" y="29"/>
                                </a:cubicBezTo>
                                <a:cubicBezTo>
                                  <a:pt x="129" y="29"/>
                                  <a:pt x="129" y="29"/>
                                  <a:pt x="128" y="29"/>
                                </a:cubicBezTo>
                                <a:cubicBezTo>
                                  <a:pt x="129" y="29"/>
                                  <a:pt x="129" y="28"/>
                                  <a:pt x="129" y="28"/>
                                </a:cubicBezTo>
                                <a:cubicBezTo>
                                  <a:pt x="129" y="28"/>
                                  <a:pt x="129" y="27"/>
                                  <a:pt x="128" y="27"/>
                                </a:cubicBezTo>
                                <a:cubicBezTo>
                                  <a:pt x="127" y="28"/>
                                  <a:pt x="126" y="28"/>
                                  <a:pt x="124" y="29"/>
                                </a:cubicBezTo>
                                <a:cubicBezTo>
                                  <a:pt x="123" y="29"/>
                                  <a:pt x="122" y="29"/>
                                  <a:pt x="121" y="29"/>
                                </a:cubicBezTo>
                                <a:cubicBezTo>
                                  <a:pt x="122" y="28"/>
                                  <a:pt x="124" y="27"/>
                                  <a:pt x="125" y="26"/>
                                </a:cubicBezTo>
                                <a:cubicBezTo>
                                  <a:pt x="128" y="27"/>
                                  <a:pt x="130" y="27"/>
                                  <a:pt x="132" y="28"/>
                                </a:cubicBezTo>
                                <a:close/>
                                <a:moveTo>
                                  <a:pt x="124" y="22"/>
                                </a:moveTo>
                                <a:cubicBezTo>
                                  <a:pt x="123" y="22"/>
                                  <a:pt x="122" y="22"/>
                                  <a:pt x="121" y="22"/>
                                </a:cubicBezTo>
                                <a:cubicBezTo>
                                  <a:pt x="121" y="22"/>
                                  <a:pt x="122" y="22"/>
                                  <a:pt x="122" y="21"/>
                                </a:cubicBezTo>
                                <a:cubicBezTo>
                                  <a:pt x="123" y="21"/>
                                  <a:pt x="125" y="22"/>
                                  <a:pt x="126" y="22"/>
                                </a:cubicBezTo>
                                <a:cubicBezTo>
                                  <a:pt x="125" y="22"/>
                                  <a:pt x="125" y="22"/>
                                  <a:pt x="124" y="22"/>
                                </a:cubicBezTo>
                                <a:close/>
                                <a:moveTo>
                                  <a:pt x="123" y="15"/>
                                </a:moveTo>
                                <a:cubicBezTo>
                                  <a:pt x="122" y="16"/>
                                  <a:pt x="121" y="16"/>
                                  <a:pt x="120" y="17"/>
                                </a:cubicBezTo>
                                <a:cubicBezTo>
                                  <a:pt x="120" y="17"/>
                                  <a:pt x="119" y="17"/>
                                  <a:pt x="119" y="17"/>
                                </a:cubicBezTo>
                                <a:cubicBezTo>
                                  <a:pt x="121" y="16"/>
                                  <a:pt x="122" y="15"/>
                                  <a:pt x="124" y="14"/>
                                </a:cubicBezTo>
                                <a:cubicBezTo>
                                  <a:pt x="124" y="14"/>
                                  <a:pt x="124" y="14"/>
                                  <a:pt x="124" y="14"/>
                                </a:cubicBezTo>
                                <a:cubicBezTo>
                                  <a:pt x="124" y="14"/>
                                  <a:pt x="125" y="14"/>
                                  <a:pt x="126" y="15"/>
                                </a:cubicBezTo>
                                <a:cubicBezTo>
                                  <a:pt x="125" y="15"/>
                                  <a:pt x="124" y="15"/>
                                  <a:pt x="123" y="15"/>
                                </a:cubicBezTo>
                                <a:close/>
                                <a:moveTo>
                                  <a:pt x="125" y="11"/>
                                </a:moveTo>
                                <a:cubicBezTo>
                                  <a:pt x="124" y="11"/>
                                  <a:pt x="123" y="11"/>
                                  <a:pt x="122" y="11"/>
                                </a:cubicBezTo>
                                <a:cubicBezTo>
                                  <a:pt x="123" y="11"/>
                                  <a:pt x="124" y="11"/>
                                  <a:pt x="125" y="11"/>
                                </a:cubicBezTo>
                                <a:cubicBezTo>
                                  <a:pt x="125" y="11"/>
                                  <a:pt x="125" y="11"/>
                                  <a:pt x="125" y="11"/>
                                </a:cubicBezTo>
                                <a:close/>
                                <a:moveTo>
                                  <a:pt x="114" y="5"/>
                                </a:moveTo>
                                <a:cubicBezTo>
                                  <a:pt x="114" y="5"/>
                                  <a:pt x="114" y="5"/>
                                  <a:pt x="113" y="5"/>
                                </a:cubicBezTo>
                                <a:cubicBezTo>
                                  <a:pt x="113" y="5"/>
                                  <a:pt x="113" y="5"/>
                                  <a:pt x="113" y="6"/>
                                </a:cubicBezTo>
                                <a:cubicBezTo>
                                  <a:pt x="111" y="6"/>
                                  <a:pt x="110" y="6"/>
                                  <a:pt x="108" y="6"/>
                                </a:cubicBezTo>
                                <a:cubicBezTo>
                                  <a:pt x="108" y="6"/>
                                  <a:pt x="108" y="6"/>
                                  <a:pt x="108" y="6"/>
                                </a:cubicBezTo>
                                <a:cubicBezTo>
                                  <a:pt x="109" y="6"/>
                                  <a:pt x="111" y="5"/>
                                  <a:pt x="113" y="5"/>
                                </a:cubicBezTo>
                                <a:cubicBezTo>
                                  <a:pt x="114" y="5"/>
                                  <a:pt x="114" y="5"/>
                                  <a:pt x="115" y="5"/>
                                </a:cubicBezTo>
                                <a:cubicBezTo>
                                  <a:pt x="115" y="5"/>
                                  <a:pt x="115" y="5"/>
                                  <a:pt x="114" y="5"/>
                                </a:cubicBezTo>
                                <a:close/>
                                <a:moveTo>
                                  <a:pt x="99" y="5"/>
                                </a:moveTo>
                                <a:cubicBezTo>
                                  <a:pt x="99" y="5"/>
                                  <a:pt x="98" y="5"/>
                                  <a:pt x="98" y="5"/>
                                </a:cubicBezTo>
                                <a:cubicBezTo>
                                  <a:pt x="99" y="5"/>
                                  <a:pt x="100" y="4"/>
                                  <a:pt x="102" y="4"/>
                                </a:cubicBezTo>
                                <a:cubicBezTo>
                                  <a:pt x="101" y="4"/>
                                  <a:pt x="100" y="5"/>
                                  <a:pt x="99" y="5"/>
                                </a:cubicBezTo>
                                <a:close/>
                                <a:moveTo>
                                  <a:pt x="22" y="63"/>
                                </a:moveTo>
                                <a:cubicBezTo>
                                  <a:pt x="23" y="63"/>
                                  <a:pt x="23" y="63"/>
                                  <a:pt x="23" y="63"/>
                                </a:cubicBezTo>
                                <a:cubicBezTo>
                                  <a:pt x="23" y="63"/>
                                  <a:pt x="23" y="63"/>
                                  <a:pt x="23" y="63"/>
                                </a:cubicBezTo>
                                <a:cubicBezTo>
                                  <a:pt x="22" y="65"/>
                                  <a:pt x="21" y="66"/>
                                  <a:pt x="20" y="68"/>
                                </a:cubicBezTo>
                                <a:cubicBezTo>
                                  <a:pt x="19" y="68"/>
                                  <a:pt x="19" y="69"/>
                                  <a:pt x="18" y="70"/>
                                </a:cubicBezTo>
                                <a:cubicBezTo>
                                  <a:pt x="18" y="70"/>
                                  <a:pt x="17" y="70"/>
                                  <a:pt x="17" y="70"/>
                                </a:cubicBezTo>
                                <a:cubicBezTo>
                                  <a:pt x="19" y="68"/>
                                  <a:pt x="20" y="65"/>
                                  <a:pt x="22" y="63"/>
                                </a:cubicBezTo>
                                <a:close/>
                                <a:moveTo>
                                  <a:pt x="21" y="78"/>
                                </a:moveTo>
                                <a:cubicBezTo>
                                  <a:pt x="23" y="76"/>
                                  <a:pt x="24" y="75"/>
                                  <a:pt x="25" y="73"/>
                                </a:cubicBezTo>
                                <a:cubicBezTo>
                                  <a:pt x="24" y="76"/>
                                  <a:pt x="22" y="79"/>
                                  <a:pt x="20" y="82"/>
                                </a:cubicBezTo>
                                <a:cubicBezTo>
                                  <a:pt x="19" y="83"/>
                                  <a:pt x="18" y="84"/>
                                  <a:pt x="17" y="85"/>
                                </a:cubicBezTo>
                                <a:cubicBezTo>
                                  <a:pt x="17" y="85"/>
                                  <a:pt x="17" y="84"/>
                                  <a:pt x="17" y="84"/>
                                </a:cubicBezTo>
                                <a:cubicBezTo>
                                  <a:pt x="17" y="83"/>
                                  <a:pt x="17" y="83"/>
                                  <a:pt x="16" y="83"/>
                                </a:cubicBezTo>
                                <a:cubicBezTo>
                                  <a:pt x="17" y="82"/>
                                  <a:pt x="17" y="81"/>
                                  <a:pt x="17" y="80"/>
                                </a:cubicBezTo>
                                <a:cubicBezTo>
                                  <a:pt x="18" y="79"/>
                                  <a:pt x="19" y="78"/>
                                  <a:pt x="20" y="77"/>
                                </a:cubicBezTo>
                                <a:cubicBezTo>
                                  <a:pt x="20" y="78"/>
                                  <a:pt x="21" y="78"/>
                                  <a:pt x="21" y="78"/>
                                </a:cubicBezTo>
                                <a:close/>
                                <a:moveTo>
                                  <a:pt x="20" y="88"/>
                                </a:moveTo>
                                <a:cubicBezTo>
                                  <a:pt x="20" y="87"/>
                                  <a:pt x="20" y="87"/>
                                  <a:pt x="20" y="86"/>
                                </a:cubicBezTo>
                                <a:cubicBezTo>
                                  <a:pt x="20" y="85"/>
                                  <a:pt x="21" y="85"/>
                                  <a:pt x="21" y="84"/>
                                </a:cubicBezTo>
                                <a:cubicBezTo>
                                  <a:pt x="21" y="84"/>
                                  <a:pt x="21" y="84"/>
                                  <a:pt x="21" y="84"/>
                                </a:cubicBezTo>
                                <a:cubicBezTo>
                                  <a:pt x="22" y="84"/>
                                  <a:pt x="22" y="85"/>
                                  <a:pt x="22" y="85"/>
                                </a:cubicBezTo>
                                <a:cubicBezTo>
                                  <a:pt x="21" y="86"/>
                                  <a:pt x="21" y="87"/>
                                  <a:pt x="20" y="88"/>
                                </a:cubicBezTo>
                                <a:close/>
                                <a:moveTo>
                                  <a:pt x="21" y="120"/>
                                </a:moveTo>
                                <a:cubicBezTo>
                                  <a:pt x="19" y="113"/>
                                  <a:pt x="18" y="107"/>
                                  <a:pt x="17" y="100"/>
                                </a:cubicBezTo>
                                <a:cubicBezTo>
                                  <a:pt x="18" y="100"/>
                                  <a:pt x="18" y="100"/>
                                  <a:pt x="18" y="100"/>
                                </a:cubicBezTo>
                                <a:cubicBezTo>
                                  <a:pt x="19" y="102"/>
                                  <a:pt x="19" y="105"/>
                                  <a:pt x="20" y="108"/>
                                </a:cubicBezTo>
                                <a:cubicBezTo>
                                  <a:pt x="20" y="110"/>
                                  <a:pt x="20" y="113"/>
                                  <a:pt x="20" y="115"/>
                                </a:cubicBezTo>
                                <a:cubicBezTo>
                                  <a:pt x="20" y="117"/>
                                  <a:pt x="21" y="118"/>
                                  <a:pt x="21" y="120"/>
                                </a:cubicBezTo>
                                <a:close/>
                                <a:moveTo>
                                  <a:pt x="17" y="89"/>
                                </a:moveTo>
                                <a:cubicBezTo>
                                  <a:pt x="17" y="89"/>
                                  <a:pt x="17" y="89"/>
                                  <a:pt x="18" y="89"/>
                                </a:cubicBezTo>
                                <a:cubicBezTo>
                                  <a:pt x="18" y="91"/>
                                  <a:pt x="18" y="93"/>
                                  <a:pt x="18" y="95"/>
                                </a:cubicBezTo>
                                <a:cubicBezTo>
                                  <a:pt x="18" y="95"/>
                                  <a:pt x="18" y="95"/>
                                  <a:pt x="18" y="95"/>
                                </a:cubicBezTo>
                                <a:cubicBezTo>
                                  <a:pt x="18" y="93"/>
                                  <a:pt x="17" y="92"/>
                                  <a:pt x="17" y="90"/>
                                </a:cubicBezTo>
                                <a:cubicBezTo>
                                  <a:pt x="17" y="90"/>
                                  <a:pt x="17" y="90"/>
                                  <a:pt x="16" y="89"/>
                                </a:cubicBezTo>
                                <a:cubicBezTo>
                                  <a:pt x="17" y="89"/>
                                  <a:pt x="17" y="89"/>
                                  <a:pt x="17" y="89"/>
                                </a:cubicBezTo>
                                <a:close/>
                                <a:moveTo>
                                  <a:pt x="18" y="114"/>
                                </a:moveTo>
                                <a:cubicBezTo>
                                  <a:pt x="17" y="110"/>
                                  <a:pt x="16" y="106"/>
                                  <a:pt x="15" y="103"/>
                                </a:cubicBezTo>
                                <a:cubicBezTo>
                                  <a:pt x="15" y="102"/>
                                  <a:pt x="16" y="102"/>
                                  <a:pt x="16" y="102"/>
                                </a:cubicBezTo>
                                <a:cubicBezTo>
                                  <a:pt x="16" y="106"/>
                                  <a:pt x="17" y="110"/>
                                  <a:pt x="18" y="114"/>
                                </a:cubicBezTo>
                                <a:close/>
                                <a:moveTo>
                                  <a:pt x="15" y="100"/>
                                </a:moveTo>
                                <a:cubicBezTo>
                                  <a:pt x="15" y="98"/>
                                  <a:pt x="15" y="96"/>
                                  <a:pt x="15" y="93"/>
                                </a:cubicBezTo>
                                <a:cubicBezTo>
                                  <a:pt x="15" y="95"/>
                                  <a:pt x="16" y="97"/>
                                  <a:pt x="16" y="98"/>
                                </a:cubicBezTo>
                                <a:cubicBezTo>
                                  <a:pt x="15" y="99"/>
                                  <a:pt x="15" y="99"/>
                                  <a:pt x="15" y="100"/>
                                </a:cubicBezTo>
                                <a:close/>
                                <a:moveTo>
                                  <a:pt x="21" y="131"/>
                                </a:moveTo>
                                <a:cubicBezTo>
                                  <a:pt x="21" y="133"/>
                                  <a:pt x="22" y="135"/>
                                  <a:pt x="22" y="136"/>
                                </a:cubicBezTo>
                                <a:cubicBezTo>
                                  <a:pt x="22" y="136"/>
                                  <a:pt x="22" y="136"/>
                                  <a:pt x="22" y="135"/>
                                </a:cubicBezTo>
                                <a:cubicBezTo>
                                  <a:pt x="21" y="134"/>
                                  <a:pt x="20" y="135"/>
                                  <a:pt x="20" y="136"/>
                                </a:cubicBezTo>
                                <a:cubicBezTo>
                                  <a:pt x="21" y="139"/>
                                  <a:pt x="22" y="142"/>
                                  <a:pt x="23" y="145"/>
                                </a:cubicBezTo>
                                <a:cubicBezTo>
                                  <a:pt x="22" y="143"/>
                                  <a:pt x="21" y="141"/>
                                  <a:pt x="19" y="140"/>
                                </a:cubicBezTo>
                                <a:cubicBezTo>
                                  <a:pt x="17" y="129"/>
                                  <a:pt x="16" y="118"/>
                                  <a:pt x="14" y="107"/>
                                </a:cubicBezTo>
                                <a:cubicBezTo>
                                  <a:pt x="16" y="115"/>
                                  <a:pt x="19" y="123"/>
                                  <a:pt x="21" y="131"/>
                                </a:cubicBezTo>
                                <a:close/>
                                <a:moveTo>
                                  <a:pt x="17" y="165"/>
                                </a:move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ubicBezTo>
                                  <a:pt x="18" y="167"/>
                                  <a:pt x="18" y="168"/>
                                  <a:pt x="19" y="170"/>
                                </a:cubicBezTo>
                                <a:cubicBezTo>
                                  <a:pt x="19" y="169"/>
                                  <a:pt x="18" y="169"/>
                                  <a:pt x="18" y="168"/>
                                </a:cubicBezTo>
                                <a:cubicBezTo>
                                  <a:pt x="17" y="167"/>
                                  <a:pt x="17" y="166"/>
                                  <a:pt x="16" y="166"/>
                                </a:cubicBez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lose/>
                                <a:moveTo>
                                  <a:pt x="19" y="163"/>
                                </a:moveTo>
                                <a:cubicBezTo>
                                  <a:pt x="19" y="163"/>
                                  <a:pt x="18" y="163"/>
                                  <a:pt x="18" y="163"/>
                                </a:cubicBezTo>
                                <a:cubicBezTo>
                                  <a:pt x="17" y="162"/>
                                  <a:pt x="17" y="162"/>
                                  <a:pt x="16" y="161"/>
                                </a:cubicBezTo>
                                <a:cubicBezTo>
                                  <a:pt x="16" y="157"/>
                                  <a:pt x="15" y="154"/>
                                  <a:pt x="15" y="150"/>
                                </a:cubicBezTo>
                                <a:cubicBezTo>
                                  <a:pt x="16" y="155"/>
                                  <a:pt x="18" y="160"/>
                                  <a:pt x="20" y="164"/>
                                </a:cubicBezTo>
                                <a:cubicBezTo>
                                  <a:pt x="19" y="164"/>
                                  <a:pt x="19" y="164"/>
                                  <a:pt x="19" y="163"/>
                                </a:cubicBezTo>
                                <a:close/>
                                <a:moveTo>
                                  <a:pt x="15" y="169"/>
                                </a:moveTo>
                                <a:cubicBezTo>
                                  <a:pt x="15" y="169"/>
                                  <a:pt x="15" y="169"/>
                                  <a:pt x="15" y="169"/>
                                </a:cubicBezTo>
                                <a:cubicBezTo>
                                  <a:pt x="14" y="165"/>
                                  <a:pt x="13" y="162"/>
                                  <a:pt x="11" y="158"/>
                                </a:cubicBezTo>
                                <a:cubicBezTo>
                                  <a:pt x="12" y="160"/>
                                  <a:pt x="13" y="162"/>
                                  <a:pt x="14" y="164"/>
                                </a:cubicBezTo>
                                <a:cubicBezTo>
                                  <a:pt x="14" y="164"/>
                                  <a:pt x="14" y="164"/>
                                  <a:pt x="14" y="164"/>
                                </a:cubicBezTo>
                                <a:cubicBezTo>
                                  <a:pt x="15" y="165"/>
                                  <a:pt x="15" y="166"/>
                                  <a:pt x="16" y="167"/>
                                </a:cubicBezTo>
                                <a:cubicBezTo>
                                  <a:pt x="16" y="168"/>
                                  <a:pt x="16" y="168"/>
                                  <a:pt x="16" y="168"/>
                                </a:cubicBezTo>
                                <a:cubicBezTo>
                                  <a:pt x="16" y="168"/>
                                  <a:pt x="15" y="168"/>
                                  <a:pt x="15" y="169"/>
                                </a:cubicBezTo>
                                <a:close/>
                                <a:moveTo>
                                  <a:pt x="8" y="128"/>
                                </a:moveTo>
                                <a:cubicBezTo>
                                  <a:pt x="9" y="129"/>
                                  <a:pt x="10" y="128"/>
                                  <a:pt x="10" y="128"/>
                                </a:cubicBezTo>
                                <a:cubicBezTo>
                                  <a:pt x="10" y="124"/>
                                  <a:pt x="9" y="120"/>
                                  <a:pt x="9" y="117"/>
                                </a:cubicBezTo>
                                <a:cubicBezTo>
                                  <a:pt x="9" y="116"/>
                                  <a:pt x="10" y="115"/>
                                  <a:pt x="10" y="114"/>
                                </a:cubicBezTo>
                                <a:cubicBezTo>
                                  <a:pt x="10" y="121"/>
                                  <a:pt x="11" y="129"/>
                                  <a:pt x="12" y="137"/>
                                </a:cubicBezTo>
                                <a:cubicBezTo>
                                  <a:pt x="12" y="142"/>
                                  <a:pt x="13" y="146"/>
                                  <a:pt x="13" y="151"/>
                                </a:cubicBezTo>
                                <a:cubicBezTo>
                                  <a:pt x="12" y="147"/>
                                  <a:pt x="11" y="142"/>
                                  <a:pt x="10" y="138"/>
                                </a:cubicBezTo>
                                <a:cubicBezTo>
                                  <a:pt x="10" y="136"/>
                                  <a:pt x="9" y="134"/>
                                  <a:pt x="9" y="133"/>
                                </a:cubicBezTo>
                                <a:cubicBezTo>
                                  <a:pt x="9" y="131"/>
                                  <a:pt x="8" y="129"/>
                                  <a:pt x="8" y="128"/>
                                </a:cubicBezTo>
                                <a:cubicBezTo>
                                  <a:pt x="8" y="128"/>
                                  <a:pt x="8" y="128"/>
                                  <a:pt x="8" y="128"/>
                                </a:cubicBezTo>
                                <a:close/>
                                <a:moveTo>
                                  <a:pt x="8" y="106"/>
                                </a:moveTo>
                                <a:cubicBezTo>
                                  <a:pt x="8" y="105"/>
                                  <a:pt x="9" y="104"/>
                                  <a:pt x="9" y="103"/>
                                </a:cubicBezTo>
                                <a:cubicBezTo>
                                  <a:pt x="9" y="105"/>
                                  <a:pt x="9" y="108"/>
                                  <a:pt x="9" y="111"/>
                                </a:cubicBezTo>
                                <a:cubicBezTo>
                                  <a:pt x="9" y="109"/>
                                  <a:pt x="8" y="108"/>
                                  <a:pt x="8" y="106"/>
                                </a:cubicBezTo>
                                <a:close/>
                                <a:moveTo>
                                  <a:pt x="9" y="99"/>
                                </a:moveTo>
                                <a:cubicBezTo>
                                  <a:pt x="10" y="98"/>
                                  <a:pt x="10" y="97"/>
                                  <a:pt x="10" y="96"/>
                                </a:cubicBezTo>
                                <a:cubicBezTo>
                                  <a:pt x="10" y="97"/>
                                  <a:pt x="11" y="97"/>
                                  <a:pt x="11" y="97"/>
                                </a:cubicBezTo>
                                <a:cubicBezTo>
                                  <a:pt x="11" y="99"/>
                                  <a:pt x="10" y="101"/>
                                  <a:pt x="10" y="103"/>
                                </a:cubicBezTo>
                                <a:cubicBezTo>
                                  <a:pt x="10" y="102"/>
                                  <a:pt x="10" y="100"/>
                                  <a:pt x="9" y="99"/>
                                </a:cubicBezTo>
                                <a:close/>
                                <a:moveTo>
                                  <a:pt x="11" y="149"/>
                                </a:moveTo>
                                <a:cubicBezTo>
                                  <a:pt x="12" y="153"/>
                                  <a:pt x="13" y="157"/>
                                  <a:pt x="14" y="161"/>
                                </a:cubicBezTo>
                                <a:cubicBezTo>
                                  <a:pt x="13" y="159"/>
                                  <a:pt x="12" y="156"/>
                                  <a:pt x="11" y="154"/>
                                </a:cubicBezTo>
                                <a:cubicBezTo>
                                  <a:pt x="11" y="152"/>
                                  <a:pt x="11" y="150"/>
                                  <a:pt x="11" y="149"/>
                                </a:cubicBezTo>
                                <a:close/>
                                <a:moveTo>
                                  <a:pt x="14" y="141"/>
                                </a:moveTo>
                                <a:cubicBezTo>
                                  <a:pt x="14" y="140"/>
                                  <a:pt x="14" y="139"/>
                                  <a:pt x="14" y="138"/>
                                </a:cubicBezTo>
                                <a:cubicBezTo>
                                  <a:pt x="14" y="136"/>
                                  <a:pt x="14" y="134"/>
                                  <a:pt x="14" y="132"/>
                                </a:cubicBezTo>
                                <a:cubicBezTo>
                                  <a:pt x="14" y="133"/>
                                  <a:pt x="14" y="134"/>
                                  <a:pt x="15" y="135"/>
                                </a:cubicBezTo>
                                <a:cubicBezTo>
                                  <a:pt x="15" y="138"/>
                                  <a:pt x="16" y="141"/>
                                  <a:pt x="16" y="143"/>
                                </a:cubicBezTo>
                                <a:cubicBezTo>
                                  <a:pt x="17" y="147"/>
                                  <a:pt x="17" y="152"/>
                                  <a:pt x="18" y="156"/>
                                </a:cubicBezTo>
                                <a:cubicBezTo>
                                  <a:pt x="17" y="151"/>
                                  <a:pt x="15" y="146"/>
                                  <a:pt x="14" y="141"/>
                                </a:cubicBezTo>
                                <a:close/>
                                <a:moveTo>
                                  <a:pt x="10" y="90"/>
                                </a:moveTo>
                                <a:cubicBezTo>
                                  <a:pt x="10" y="91"/>
                                  <a:pt x="9" y="92"/>
                                  <a:pt x="8" y="92"/>
                                </a:cubicBezTo>
                                <a:cubicBezTo>
                                  <a:pt x="9" y="91"/>
                                  <a:pt x="10" y="89"/>
                                  <a:pt x="12" y="88"/>
                                </a:cubicBezTo>
                                <a:cubicBezTo>
                                  <a:pt x="11" y="89"/>
                                  <a:pt x="11" y="89"/>
                                  <a:pt x="10" y="90"/>
                                </a:cubicBezTo>
                                <a:close/>
                                <a:moveTo>
                                  <a:pt x="9" y="93"/>
                                </a:moveTo>
                                <a:cubicBezTo>
                                  <a:pt x="9" y="94"/>
                                  <a:pt x="9" y="95"/>
                                  <a:pt x="9" y="96"/>
                                </a:cubicBezTo>
                                <a:cubicBezTo>
                                  <a:pt x="8" y="96"/>
                                  <a:pt x="8" y="95"/>
                                  <a:pt x="8" y="95"/>
                                </a:cubicBezTo>
                                <a:cubicBezTo>
                                  <a:pt x="8" y="95"/>
                                  <a:pt x="8" y="95"/>
                                  <a:pt x="8" y="95"/>
                                </a:cubicBezTo>
                                <a:cubicBezTo>
                                  <a:pt x="8" y="94"/>
                                  <a:pt x="9" y="94"/>
                                  <a:pt x="9" y="93"/>
                                </a:cubicBezTo>
                                <a:close/>
                                <a:moveTo>
                                  <a:pt x="8" y="116"/>
                                </a:moveTo>
                                <a:cubicBezTo>
                                  <a:pt x="8" y="117"/>
                                  <a:pt x="7" y="117"/>
                                  <a:pt x="7" y="118"/>
                                </a:cubicBezTo>
                                <a:cubicBezTo>
                                  <a:pt x="7" y="117"/>
                                  <a:pt x="7" y="117"/>
                                  <a:pt x="7" y="116"/>
                                </a:cubicBezTo>
                                <a:cubicBezTo>
                                  <a:pt x="7" y="115"/>
                                  <a:pt x="7" y="113"/>
                                  <a:pt x="7" y="112"/>
                                </a:cubicBezTo>
                                <a:cubicBezTo>
                                  <a:pt x="7" y="113"/>
                                  <a:pt x="8" y="115"/>
                                  <a:pt x="8" y="116"/>
                                </a:cubicBezTo>
                                <a:close/>
                                <a:moveTo>
                                  <a:pt x="8" y="144"/>
                                </a:moveTo>
                                <a:cubicBezTo>
                                  <a:pt x="8" y="140"/>
                                  <a:pt x="7" y="136"/>
                                  <a:pt x="7" y="133"/>
                                </a:cubicBezTo>
                                <a:cubicBezTo>
                                  <a:pt x="7" y="133"/>
                                  <a:pt x="7" y="134"/>
                                  <a:pt x="7" y="134"/>
                                </a:cubicBezTo>
                                <a:cubicBezTo>
                                  <a:pt x="8" y="137"/>
                                  <a:pt x="8" y="141"/>
                                  <a:pt x="8" y="144"/>
                                </a:cubicBezTo>
                                <a:close/>
                                <a:moveTo>
                                  <a:pt x="9" y="159"/>
                                </a:moveTo>
                                <a:cubicBezTo>
                                  <a:pt x="9" y="158"/>
                                  <a:pt x="8" y="157"/>
                                  <a:pt x="8" y="157"/>
                                </a:cubicBezTo>
                                <a:cubicBezTo>
                                  <a:pt x="8" y="156"/>
                                  <a:pt x="8" y="156"/>
                                  <a:pt x="8" y="155"/>
                                </a:cubicBezTo>
                                <a:cubicBezTo>
                                  <a:pt x="8" y="156"/>
                                  <a:pt x="9" y="157"/>
                                  <a:pt x="9" y="158"/>
                                </a:cubicBezTo>
                                <a:cubicBezTo>
                                  <a:pt x="9" y="158"/>
                                  <a:pt x="10" y="158"/>
                                  <a:pt x="10" y="158"/>
                                </a:cubicBezTo>
                                <a:cubicBezTo>
                                  <a:pt x="11" y="160"/>
                                  <a:pt x="12" y="163"/>
                                  <a:pt x="12" y="165"/>
                                </a:cubicBezTo>
                                <a:cubicBezTo>
                                  <a:pt x="12" y="165"/>
                                  <a:pt x="12" y="165"/>
                                  <a:pt x="12" y="166"/>
                                </a:cubicBezTo>
                                <a:cubicBezTo>
                                  <a:pt x="14" y="171"/>
                                  <a:pt x="16" y="176"/>
                                  <a:pt x="19" y="181"/>
                                </a:cubicBezTo>
                                <a:cubicBezTo>
                                  <a:pt x="20" y="182"/>
                                  <a:pt x="20" y="183"/>
                                  <a:pt x="20" y="184"/>
                                </a:cubicBezTo>
                                <a:cubicBezTo>
                                  <a:pt x="20" y="183"/>
                                  <a:pt x="20" y="182"/>
                                  <a:pt x="19" y="182"/>
                                </a:cubicBezTo>
                                <a:cubicBezTo>
                                  <a:pt x="15" y="174"/>
                                  <a:pt x="12" y="166"/>
                                  <a:pt x="9" y="159"/>
                                </a:cubicBezTo>
                                <a:close/>
                                <a:moveTo>
                                  <a:pt x="18" y="144"/>
                                </a:moveTo>
                                <a:cubicBezTo>
                                  <a:pt x="19" y="145"/>
                                  <a:pt x="19" y="145"/>
                                  <a:pt x="19" y="146"/>
                                </a:cubicBezTo>
                                <a:cubicBezTo>
                                  <a:pt x="19" y="147"/>
                                  <a:pt x="19" y="147"/>
                                  <a:pt x="19" y="148"/>
                                </a:cubicBezTo>
                                <a:cubicBezTo>
                                  <a:pt x="21" y="154"/>
                                  <a:pt x="23" y="161"/>
                                  <a:pt x="25" y="168"/>
                                </a:cubicBezTo>
                                <a:cubicBezTo>
                                  <a:pt x="25" y="168"/>
                                  <a:pt x="25" y="169"/>
                                  <a:pt x="25" y="169"/>
                                </a:cubicBezTo>
                                <a:cubicBezTo>
                                  <a:pt x="24" y="168"/>
                                  <a:pt x="24" y="168"/>
                                  <a:pt x="23" y="168"/>
                                </a:cubicBezTo>
                                <a:cubicBezTo>
                                  <a:pt x="22" y="160"/>
                                  <a:pt x="20" y="152"/>
                                  <a:pt x="18" y="144"/>
                                </a:cubicBezTo>
                                <a:close/>
                                <a:moveTo>
                                  <a:pt x="27" y="189"/>
                                </a:moveTo>
                                <a:cubicBezTo>
                                  <a:pt x="28" y="191"/>
                                  <a:pt x="29" y="193"/>
                                  <a:pt x="30" y="195"/>
                                </a:cubicBezTo>
                                <a:cubicBezTo>
                                  <a:pt x="30" y="195"/>
                                  <a:pt x="30" y="195"/>
                                  <a:pt x="29" y="195"/>
                                </a:cubicBezTo>
                                <a:cubicBezTo>
                                  <a:pt x="28" y="191"/>
                                  <a:pt x="26" y="188"/>
                                  <a:pt x="25" y="185"/>
                                </a:cubicBezTo>
                                <a:cubicBezTo>
                                  <a:pt x="25" y="187"/>
                                  <a:pt x="26" y="188"/>
                                  <a:pt x="27" y="189"/>
                                </a:cubicBezTo>
                                <a:close/>
                                <a:moveTo>
                                  <a:pt x="30" y="190"/>
                                </a:moveTo>
                                <a:cubicBezTo>
                                  <a:pt x="29" y="190"/>
                                  <a:pt x="29" y="189"/>
                                  <a:pt x="29" y="188"/>
                                </a:cubicBezTo>
                                <a:cubicBezTo>
                                  <a:pt x="29" y="189"/>
                                  <a:pt x="30" y="190"/>
                                  <a:pt x="31" y="191"/>
                                </a:cubicBezTo>
                                <a:cubicBezTo>
                                  <a:pt x="32" y="192"/>
                                  <a:pt x="32" y="193"/>
                                  <a:pt x="32" y="194"/>
                                </a:cubicBezTo>
                                <a:cubicBezTo>
                                  <a:pt x="32" y="194"/>
                                  <a:pt x="32" y="194"/>
                                  <a:pt x="32" y="194"/>
                                </a:cubicBezTo>
                                <a:cubicBezTo>
                                  <a:pt x="31" y="193"/>
                                  <a:pt x="31" y="192"/>
                                  <a:pt x="30" y="190"/>
                                </a:cubicBezTo>
                                <a:close/>
                                <a:moveTo>
                                  <a:pt x="31" y="187"/>
                                </a:moveTo>
                                <a:cubicBezTo>
                                  <a:pt x="30" y="185"/>
                                  <a:pt x="28" y="182"/>
                                  <a:pt x="27" y="180"/>
                                </a:cubicBezTo>
                                <a:cubicBezTo>
                                  <a:pt x="29" y="182"/>
                                  <a:pt x="30" y="184"/>
                                  <a:pt x="31" y="186"/>
                                </a:cubicBezTo>
                                <a:cubicBezTo>
                                  <a:pt x="31" y="186"/>
                                  <a:pt x="31" y="186"/>
                                  <a:pt x="32" y="187"/>
                                </a:cubicBezTo>
                                <a:cubicBezTo>
                                  <a:pt x="33" y="189"/>
                                  <a:pt x="35" y="192"/>
                                  <a:pt x="36" y="195"/>
                                </a:cubicBezTo>
                                <a:cubicBezTo>
                                  <a:pt x="36" y="195"/>
                                  <a:pt x="36" y="195"/>
                                  <a:pt x="36" y="195"/>
                                </a:cubicBezTo>
                                <a:cubicBezTo>
                                  <a:pt x="36" y="194"/>
                                  <a:pt x="35" y="194"/>
                                  <a:pt x="35" y="193"/>
                                </a:cubicBezTo>
                                <a:cubicBezTo>
                                  <a:pt x="34" y="192"/>
                                  <a:pt x="34" y="192"/>
                                  <a:pt x="33" y="191"/>
                                </a:cubicBezTo>
                                <a:cubicBezTo>
                                  <a:pt x="32" y="190"/>
                                  <a:pt x="32" y="188"/>
                                  <a:pt x="31" y="187"/>
                                </a:cubicBezTo>
                                <a:close/>
                                <a:moveTo>
                                  <a:pt x="37" y="206"/>
                                </a:moveTo>
                                <a:cubicBezTo>
                                  <a:pt x="39" y="208"/>
                                  <a:pt x="41" y="210"/>
                                  <a:pt x="43" y="212"/>
                                </a:cubicBezTo>
                                <a:cubicBezTo>
                                  <a:pt x="42" y="211"/>
                                  <a:pt x="41" y="211"/>
                                  <a:pt x="40" y="210"/>
                                </a:cubicBezTo>
                                <a:cubicBezTo>
                                  <a:pt x="40" y="210"/>
                                  <a:pt x="40" y="210"/>
                                  <a:pt x="39" y="209"/>
                                </a:cubicBezTo>
                                <a:cubicBezTo>
                                  <a:pt x="38" y="207"/>
                                  <a:pt x="36" y="205"/>
                                  <a:pt x="34" y="204"/>
                                </a:cubicBezTo>
                                <a:cubicBezTo>
                                  <a:pt x="35" y="204"/>
                                  <a:pt x="36" y="205"/>
                                  <a:pt x="37" y="206"/>
                                </a:cubicBezTo>
                                <a:close/>
                                <a:moveTo>
                                  <a:pt x="41" y="205"/>
                                </a:moveTo>
                                <a:cubicBezTo>
                                  <a:pt x="41" y="204"/>
                                  <a:pt x="40" y="203"/>
                                  <a:pt x="40" y="203"/>
                                </a:cubicBezTo>
                                <a:cubicBezTo>
                                  <a:pt x="40" y="203"/>
                                  <a:pt x="40" y="203"/>
                                  <a:pt x="40" y="203"/>
                                </a:cubicBezTo>
                                <a:cubicBezTo>
                                  <a:pt x="42" y="205"/>
                                  <a:pt x="44" y="208"/>
                                  <a:pt x="46" y="211"/>
                                </a:cubicBezTo>
                                <a:cubicBezTo>
                                  <a:pt x="45" y="209"/>
                                  <a:pt x="43" y="207"/>
                                  <a:pt x="41" y="205"/>
                                </a:cubicBezTo>
                                <a:close/>
                                <a:moveTo>
                                  <a:pt x="43" y="212"/>
                                </a:moveTo>
                                <a:cubicBezTo>
                                  <a:pt x="44" y="212"/>
                                  <a:pt x="44" y="213"/>
                                  <a:pt x="45" y="213"/>
                                </a:cubicBezTo>
                                <a:cubicBezTo>
                                  <a:pt x="45" y="213"/>
                                  <a:pt x="45" y="213"/>
                                  <a:pt x="45" y="213"/>
                                </a:cubicBezTo>
                                <a:cubicBezTo>
                                  <a:pt x="46" y="214"/>
                                  <a:pt x="47" y="215"/>
                                  <a:pt x="49" y="216"/>
                                </a:cubicBezTo>
                                <a:cubicBezTo>
                                  <a:pt x="47" y="214"/>
                                  <a:pt x="45" y="213"/>
                                  <a:pt x="43" y="212"/>
                                </a:cubicBezTo>
                                <a:cubicBezTo>
                                  <a:pt x="43" y="212"/>
                                  <a:pt x="43" y="212"/>
                                  <a:pt x="43" y="212"/>
                                </a:cubicBezTo>
                                <a:close/>
                                <a:moveTo>
                                  <a:pt x="44" y="215"/>
                                </a:moveTo>
                                <a:cubicBezTo>
                                  <a:pt x="45" y="215"/>
                                  <a:pt x="45" y="215"/>
                                  <a:pt x="45" y="216"/>
                                </a:cubicBezTo>
                                <a:cubicBezTo>
                                  <a:pt x="45" y="216"/>
                                  <a:pt x="45" y="216"/>
                                  <a:pt x="45" y="216"/>
                                </a:cubicBezTo>
                                <a:cubicBezTo>
                                  <a:pt x="45" y="217"/>
                                  <a:pt x="46" y="217"/>
                                  <a:pt x="46" y="217"/>
                                </a:cubicBezTo>
                                <a:cubicBezTo>
                                  <a:pt x="45" y="216"/>
                                  <a:pt x="44" y="216"/>
                                  <a:pt x="44" y="215"/>
                                </a:cubicBezTo>
                                <a:cubicBezTo>
                                  <a:pt x="44" y="215"/>
                                  <a:pt x="44" y="215"/>
                                  <a:pt x="44" y="215"/>
                                </a:cubicBezTo>
                                <a:close/>
                                <a:moveTo>
                                  <a:pt x="50" y="222"/>
                                </a:moveTo>
                                <a:cubicBezTo>
                                  <a:pt x="51" y="222"/>
                                  <a:pt x="51" y="222"/>
                                  <a:pt x="51" y="223"/>
                                </a:cubicBezTo>
                                <a:cubicBezTo>
                                  <a:pt x="49" y="221"/>
                                  <a:pt x="47" y="219"/>
                                  <a:pt x="45" y="217"/>
                                </a:cubicBezTo>
                                <a:cubicBezTo>
                                  <a:pt x="46" y="219"/>
                                  <a:pt x="48" y="220"/>
                                  <a:pt x="50" y="222"/>
                                </a:cubicBezTo>
                                <a:close/>
                                <a:moveTo>
                                  <a:pt x="73" y="227"/>
                                </a:moveTo>
                                <a:cubicBezTo>
                                  <a:pt x="72" y="226"/>
                                  <a:pt x="70" y="226"/>
                                  <a:pt x="69" y="225"/>
                                </a:cubicBezTo>
                                <a:cubicBezTo>
                                  <a:pt x="68" y="223"/>
                                  <a:pt x="67" y="222"/>
                                  <a:pt x="66" y="221"/>
                                </a:cubicBezTo>
                                <a:cubicBezTo>
                                  <a:pt x="74" y="225"/>
                                  <a:pt x="81" y="229"/>
                                  <a:pt x="88" y="235"/>
                                </a:cubicBezTo>
                                <a:cubicBezTo>
                                  <a:pt x="87" y="235"/>
                                  <a:pt x="86" y="234"/>
                                  <a:pt x="86" y="234"/>
                                </a:cubicBezTo>
                                <a:cubicBezTo>
                                  <a:pt x="81" y="232"/>
                                  <a:pt x="77" y="229"/>
                                  <a:pt x="73" y="227"/>
                                </a:cubicBezTo>
                                <a:close/>
                                <a:moveTo>
                                  <a:pt x="81" y="225"/>
                                </a:moveTo>
                                <a:cubicBezTo>
                                  <a:pt x="82" y="226"/>
                                  <a:pt x="84" y="227"/>
                                  <a:pt x="85" y="229"/>
                                </a:cubicBezTo>
                                <a:cubicBezTo>
                                  <a:pt x="84" y="228"/>
                                  <a:pt x="83" y="227"/>
                                  <a:pt x="81" y="226"/>
                                </a:cubicBezTo>
                                <a:cubicBezTo>
                                  <a:pt x="81" y="226"/>
                                  <a:pt x="81" y="226"/>
                                  <a:pt x="81" y="225"/>
                                </a:cubicBezTo>
                                <a:close/>
                                <a:moveTo>
                                  <a:pt x="82" y="223"/>
                                </a:moveTo>
                                <a:cubicBezTo>
                                  <a:pt x="81" y="223"/>
                                  <a:pt x="81" y="223"/>
                                  <a:pt x="81" y="224"/>
                                </a:cubicBezTo>
                                <a:cubicBezTo>
                                  <a:pt x="81" y="224"/>
                                  <a:pt x="81" y="223"/>
                                  <a:pt x="80" y="223"/>
                                </a:cubicBezTo>
                                <a:cubicBezTo>
                                  <a:pt x="79" y="221"/>
                                  <a:pt x="78" y="219"/>
                                  <a:pt x="77" y="216"/>
                                </a:cubicBezTo>
                                <a:cubicBezTo>
                                  <a:pt x="79" y="218"/>
                                  <a:pt x="81" y="220"/>
                                  <a:pt x="83" y="222"/>
                                </a:cubicBezTo>
                                <a:cubicBezTo>
                                  <a:pt x="83" y="222"/>
                                  <a:pt x="83" y="222"/>
                                  <a:pt x="83" y="223"/>
                                </a:cubicBezTo>
                                <a:cubicBezTo>
                                  <a:pt x="86" y="225"/>
                                  <a:pt x="89" y="228"/>
                                  <a:pt x="93" y="230"/>
                                </a:cubicBezTo>
                                <a:cubicBezTo>
                                  <a:pt x="93" y="230"/>
                                  <a:pt x="93" y="230"/>
                                  <a:pt x="93" y="231"/>
                                </a:cubicBezTo>
                                <a:cubicBezTo>
                                  <a:pt x="89" y="229"/>
                                  <a:pt x="86" y="226"/>
                                  <a:pt x="82" y="223"/>
                                </a:cubicBezTo>
                                <a:close/>
                                <a:moveTo>
                                  <a:pt x="98" y="240"/>
                                </a:moveTo>
                                <a:cubicBezTo>
                                  <a:pt x="98" y="240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8" y="238"/>
                                  <a:pt x="97" y="237"/>
                                  <a:pt x="96" y="236"/>
                                </a:cubicBezTo>
                                <a:cubicBezTo>
                                  <a:pt x="97" y="237"/>
                                  <a:pt x="97" y="237"/>
                                  <a:pt x="98" y="237"/>
                                </a:cubicBezTo>
                                <a:cubicBezTo>
                                  <a:pt x="98" y="237"/>
                                  <a:pt x="98" y="238"/>
                                  <a:pt x="98" y="238"/>
                                </a:cubicBezTo>
                                <a:cubicBezTo>
                                  <a:pt x="100" y="239"/>
                                  <a:pt x="102" y="240"/>
                                  <a:pt x="104" y="241"/>
                                </a:cubicBezTo>
                                <a:cubicBezTo>
                                  <a:pt x="102" y="241"/>
                                  <a:pt x="101" y="241"/>
                                  <a:pt x="99" y="241"/>
                                </a:cubicBezTo>
                                <a:cubicBezTo>
                                  <a:pt x="97" y="239"/>
                                  <a:pt x="95" y="238"/>
                                  <a:pt x="93" y="237"/>
                                </a:cubicBezTo>
                                <a:cubicBezTo>
                                  <a:pt x="91" y="236"/>
                                  <a:pt x="90" y="235"/>
                                  <a:pt x="89" y="234"/>
                                </a:cubicBezTo>
                                <a:cubicBezTo>
                                  <a:pt x="92" y="236"/>
                                  <a:pt x="95" y="238"/>
                                  <a:pt x="98" y="240"/>
                                </a:cubicBezTo>
                                <a:close/>
                                <a:moveTo>
                                  <a:pt x="96" y="243"/>
                                </a:moveTo>
                                <a:cubicBezTo>
                                  <a:pt x="99" y="244"/>
                                  <a:pt x="102" y="244"/>
                                  <a:pt x="105" y="244"/>
                                </a:cubicBezTo>
                                <a:cubicBezTo>
                                  <a:pt x="107" y="245"/>
                                  <a:pt x="109" y="245"/>
                                  <a:pt x="112" y="246"/>
                                </a:cubicBezTo>
                                <a:cubicBezTo>
                                  <a:pt x="109" y="246"/>
                                  <a:pt x="107" y="246"/>
                                  <a:pt x="104" y="246"/>
                                </a:cubicBezTo>
                                <a:cubicBezTo>
                                  <a:pt x="101" y="245"/>
                                  <a:pt x="99" y="244"/>
                                  <a:pt x="96" y="244"/>
                                </a:cubicBezTo>
                                <a:cubicBezTo>
                                  <a:pt x="96" y="244"/>
                                  <a:pt x="96" y="243"/>
                                  <a:pt x="96" y="243"/>
                                </a:cubicBezTo>
                                <a:close/>
                                <a:moveTo>
                                  <a:pt x="109" y="242"/>
                                </a:moveTo>
                                <a:cubicBezTo>
                                  <a:pt x="106" y="241"/>
                                  <a:pt x="104" y="240"/>
                                  <a:pt x="101" y="238"/>
                                </a:cubicBezTo>
                                <a:cubicBezTo>
                                  <a:pt x="104" y="239"/>
                                  <a:pt x="106" y="239"/>
                                  <a:pt x="108" y="239"/>
                                </a:cubicBezTo>
                                <a:cubicBezTo>
                                  <a:pt x="110" y="241"/>
                                  <a:pt x="113" y="242"/>
                                  <a:pt x="115" y="243"/>
                                </a:cubicBezTo>
                                <a:cubicBezTo>
                                  <a:pt x="113" y="243"/>
                                  <a:pt x="111" y="243"/>
                                  <a:pt x="109" y="242"/>
                                </a:cubicBezTo>
                                <a:close/>
                                <a:moveTo>
                                  <a:pt x="122" y="241"/>
                                </a:moveTo>
                                <a:cubicBezTo>
                                  <a:pt x="122" y="241"/>
                                  <a:pt x="122" y="240"/>
                                  <a:pt x="122" y="240"/>
                                </a:cubicBezTo>
                                <a:cubicBezTo>
                                  <a:pt x="122" y="240"/>
                                  <a:pt x="122" y="240"/>
                                  <a:pt x="122" y="240"/>
                                </a:cubicBezTo>
                                <a:cubicBezTo>
                                  <a:pt x="123" y="240"/>
                                  <a:pt x="124" y="241"/>
                                  <a:pt x="125" y="241"/>
                                </a:cubicBezTo>
                                <a:cubicBezTo>
                                  <a:pt x="126" y="241"/>
                                  <a:pt x="127" y="240"/>
                                  <a:pt x="126" y="240"/>
                                </a:cubicBezTo>
                                <a:cubicBezTo>
                                  <a:pt x="126" y="240"/>
                                  <a:pt x="126" y="240"/>
                                  <a:pt x="126" y="240"/>
                                </a:cubicBezTo>
                                <a:cubicBezTo>
                                  <a:pt x="129" y="240"/>
                                  <a:pt x="131" y="239"/>
                                  <a:pt x="134" y="239"/>
                                </a:cubicBezTo>
                                <a:cubicBezTo>
                                  <a:pt x="131" y="240"/>
                                  <a:pt x="127" y="241"/>
                                  <a:pt x="124" y="242"/>
                                </a:cubicBezTo>
                                <a:cubicBezTo>
                                  <a:pt x="123" y="242"/>
                                  <a:pt x="122" y="241"/>
                                  <a:pt x="122" y="241"/>
                                </a:cubicBezTo>
                                <a:close/>
                                <a:moveTo>
                                  <a:pt x="127" y="244"/>
                                </a:moveTo>
                                <a:cubicBezTo>
                                  <a:pt x="129" y="244"/>
                                  <a:pt x="131" y="244"/>
                                  <a:pt x="133" y="244"/>
                                </a:cubicBezTo>
                                <a:cubicBezTo>
                                  <a:pt x="131" y="244"/>
                                  <a:pt x="129" y="244"/>
                                  <a:pt x="127" y="245"/>
                                </a:cubicBezTo>
                                <a:cubicBezTo>
                                  <a:pt x="127" y="244"/>
                                  <a:pt x="127" y="244"/>
                                  <a:pt x="127" y="244"/>
                                </a:cubicBezTo>
                                <a:close/>
                                <a:moveTo>
                                  <a:pt x="127" y="243"/>
                                </a:moveTo>
                                <a:cubicBezTo>
                                  <a:pt x="136" y="240"/>
                                  <a:pt x="146" y="238"/>
                                  <a:pt x="155" y="237"/>
                                </a:cubicBezTo>
                                <a:cubicBezTo>
                                  <a:pt x="155" y="237"/>
                                  <a:pt x="155" y="237"/>
                                  <a:pt x="155" y="237"/>
                                </a:cubicBezTo>
                                <a:cubicBezTo>
                                  <a:pt x="146" y="239"/>
                                  <a:pt x="137" y="242"/>
                                  <a:pt x="127" y="243"/>
                                </a:cubicBezTo>
                                <a:close/>
                                <a:moveTo>
                                  <a:pt x="140" y="245"/>
                                </a:moveTo>
                                <a:cubicBezTo>
                                  <a:pt x="143" y="245"/>
                                  <a:pt x="145" y="245"/>
                                  <a:pt x="148" y="244"/>
                                </a:cubicBezTo>
                                <a:cubicBezTo>
                                  <a:pt x="150" y="244"/>
                                  <a:pt x="153" y="244"/>
                                  <a:pt x="155" y="243"/>
                                </a:cubicBezTo>
                                <a:cubicBezTo>
                                  <a:pt x="152" y="244"/>
                                  <a:pt x="149" y="245"/>
                                  <a:pt x="146" y="245"/>
                                </a:cubicBezTo>
                                <a:cubicBezTo>
                                  <a:pt x="144" y="245"/>
                                  <a:pt x="142" y="246"/>
                                  <a:pt x="140" y="246"/>
                                </a:cubicBezTo>
                                <a:cubicBezTo>
                                  <a:pt x="139" y="246"/>
                                  <a:pt x="138" y="246"/>
                                  <a:pt x="136" y="246"/>
                                </a:cubicBezTo>
                                <a:cubicBezTo>
                                  <a:pt x="138" y="246"/>
                                  <a:pt x="139" y="246"/>
                                  <a:pt x="140" y="245"/>
                                </a:cubicBezTo>
                                <a:close/>
                                <a:moveTo>
                                  <a:pt x="147" y="243"/>
                                </a:moveTo>
                                <a:cubicBezTo>
                                  <a:pt x="146" y="243"/>
                                  <a:pt x="144" y="243"/>
                                  <a:pt x="142" y="243"/>
                                </a:cubicBezTo>
                                <a:cubicBezTo>
                                  <a:pt x="150" y="242"/>
                                  <a:pt x="157" y="240"/>
                                  <a:pt x="164" y="237"/>
                                </a:cubicBezTo>
                                <a:cubicBezTo>
                                  <a:pt x="165" y="237"/>
                                  <a:pt x="165" y="236"/>
                                  <a:pt x="165" y="236"/>
                                </a:cubicBezTo>
                                <a:cubicBezTo>
                                  <a:pt x="165" y="236"/>
                                  <a:pt x="165" y="236"/>
                                  <a:pt x="165" y="236"/>
                                </a:cubicBezTo>
                                <a:cubicBezTo>
                                  <a:pt x="165" y="236"/>
                                  <a:pt x="166" y="236"/>
                                  <a:pt x="166" y="236"/>
                                </a:cubicBezTo>
                                <a:cubicBezTo>
                                  <a:pt x="169" y="236"/>
                                  <a:pt x="172" y="235"/>
                                  <a:pt x="175" y="234"/>
                                </a:cubicBezTo>
                                <a:cubicBezTo>
                                  <a:pt x="175" y="234"/>
                                  <a:pt x="174" y="234"/>
                                  <a:pt x="174" y="234"/>
                                </a:cubicBezTo>
                                <a:cubicBezTo>
                                  <a:pt x="174" y="235"/>
                                  <a:pt x="174" y="235"/>
                                  <a:pt x="174" y="235"/>
                                </a:cubicBezTo>
                                <a:cubicBezTo>
                                  <a:pt x="169" y="237"/>
                                  <a:pt x="164" y="239"/>
                                  <a:pt x="160" y="242"/>
                                </a:cubicBezTo>
                                <a:cubicBezTo>
                                  <a:pt x="160" y="242"/>
                                  <a:pt x="159" y="242"/>
                                  <a:pt x="159" y="242"/>
                                </a:cubicBezTo>
                                <a:cubicBezTo>
                                  <a:pt x="155" y="242"/>
                                  <a:pt x="151" y="242"/>
                                  <a:pt x="147" y="243"/>
                                </a:cubicBezTo>
                                <a:close/>
                                <a:moveTo>
                                  <a:pt x="168" y="234"/>
                                </a:moveTo>
                                <a:cubicBezTo>
                                  <a:pt x="168" y="234"/>
                                  <a:pt x="168" y="233"/>
                                  <a:pt x="169" y="233"/>
                                </a:cubicBezTo>
                                <a:cubicBezTo>
                                  <a:pt x="172" y="231"/>
                                  <a:pt x="175" y="229"/>
                                  <a:pt x="178" y="226"/>
                                </a:cubicBezTo>
                                <a:cubicBezTo>
                                  <a:pt x="182" y="224"/>
                                  <a:pt x="186" y="221"/>
                                  <a:pt x="190" y="218"/>
                                </a:cubicBezTo>
                                <a:cubicBezTo>
                                  <a:pt x="188" y="220"/>
                                  <a:pt x="186" y="223"/>
                                  <a:pt x="184" y="225"/>
                                </a:cubicBezTo>
                                <a:cubicBezTo>
                                  <a:pt x="184" y="225"/>
                                  <a:pt x="184" y="225"/>
                                  <a:pt x="184" y="225"/>
                                </a:cubicBezTo>
                                <a:cubicBezTo>
                                  <a:pt x="183" y="226"/>
                                  <a:pt x="182" y="227"/>
                                  <a:pt x="181" y="228"/>
                                </a:cubicBezTo>
                                <a:cubicBezTo>
                                  <a:pt x="181" y="228"/>
                                  <a:pt x="181" y="228"/>
                                  <a:pt x="181" y="229"/>
                                </a:cubicBezTo>
                                <a:cubicBezTo>
                                  <a:pt x="180" y="229"/>
                                  <a:pt x="180" y="229"/>
                                  <a:pt x="180" y="230"/>
                                </a:cubicBezTo>
                                <a:cubicBezTo>
                                  <a:pt x="176" y="232"/>
                                  <a:pt x="172" y="233"/>
                                  <a:pt x="168" y="234"/>
                                </a:cubicBezTo>
                                <a:close/>
                                <a:moveTo>
                                  <a:pt x="198" y="221"/>
                                </a:moveTo>
                                <a:cubicBezTo>
                                  <a:pt x="198" y="221"/>
                                  <a:pt x="199" y="220"/>
                                  <a:pt x="199" y="220"/>
                                </a:cubicBezTo>
                                <a:cubicBezTo>
                                  <a:pt x="199" y="220"/>
                                  <a:pt x="199" y="220"/>
                                  <a:pt x="199" y="221"/>
                                </a:cubicBezTo>
                                <a:cubicBezTo>
                                  <a:pt x="198" y="221"/>
                                  <a:pt x="197" y="222"/>
                                  <a:pt x="196" y="223"/>
                                </a:cubicBezTo>
                                <a:cubicBezTo>
                                  <a:pt x="196" y="223"/>
                                  <a:pt x="196" y="223"/>
                                  <a:pt x="196" y="223"/>
                                </a:cubicBezTo>
                                <a:cubicBezTo>
                                  <a:pt x="196" y="222"/>
                                  <a:pt x="197" y="222"/>
                                  <a:pt x="198" y="221"/>
                                </a:cubicBezTo>
                                <a:close/>
                                <a:moveTo>
                                  <a:pt x="192" y="219"/>
                                </a:moveTo>
                                <a:cubicBezTo>
                                  <a:pt x="193" y="218"/>
                                  <a:pt x="193" y="218"/>
                                  <a:pt x="194" y="217"/>
                                </a:cubicBezTo>
                                <a:cubicBezTo>
                                  <a:pt x="196" y="215"/>
                                  <a:pt x="198" y="214"/>
                                  <a:pt x="200" y="212"/>
                                </a:cubicBezTo>
                                <a:cubicBezTo>
                                  <a:pt x="197" y="214"/>
                                  <a:pt x="195" y="217"/>
                                  <a:pt x="192" y="219"/>
                                </a:cubicBezTo>
                                <a:close/>
                                <a:moveTo>
                                  <a:pt x="229" y="185"/>
                                </a:moveTo>
                                <a:cubicBezTo>
                                  <a:pt x="231" y="183"/>
                                  <a:pt x="232" y="181"/>
                                  <a:pt x="233" y="179"/>
                                </a:cubicBezTo>
                                <a:cubicBezTo>
                                  <a:pt x="234" y="177"/>
                                  <a:pt x="235" y="175"/>
                                  <a:pt x="237" y="172"/>
                                </a:cubicBezTo>
                                <a:cubicBezTo>
                                  <a:pt x="237" y="172"/>
                                  <a:pt x="237" y="172"/>
                                  <a:pt x="237" y="172"/>
                                </a:cubicBezTo>
                                <a:cubicBezTo>
                                  <a:pt x="236" y="174"/>
                                  <a:pt x="236" y="176"/>
                                  <a:pt x="235" y="177"/>
                                </a:cubicBezTo>
                                <a:cubicBezTo>
                                  <a:pt x="235" y="178"/>
                                  <a:pt x="234" y="179"/>
                                  <a:pt x="234" y="180"/>
                                </a:cubicBezTo>
                                <a:cubicBezTo>
                                  <a:pt x="232" y="183"/>
                                  <a:pt x="230" y="185"/>
                                  <a:pt x="228" y="188"/>
                                </a:cubicBezTo>
                                <a:cubicBezTo>
                                  <a:pt x="229" y="187"/>
                                  <a:pt x="229" y="186"/>
                                  <a:pt x="229" y="185"/>
                                </a:cubicBezTo>
                                <a:close/>
                                <a:moveTo>
                                  <a:pt x="233" y="152"/>
                                </a:moveTo>
                                <a:cubicBezTo>
                                  <a:pt x="234" y="142"/>
                                  <a:pt x="235" y="131"/>
                                  <a:pt x="236" y="120"/>
                                </a:cubicBezTo>
                                <a:cubicBezTo>
                                  <a:pt x="236" y="120"/>
                                  <a:pt x="236" y="120"/>
                                  <a:pt x="237" y="120"/>
                                </a:cubicBezTo>
                                <a:cubicBezTo>
                                  <a:pt x="237" y="121"/>
                                  <a:pt x="237" y="122"/>
                                  <a:pt x="237" y="122"/>
                                </a:cubicBezTo>
                                <a:cubicBezTo>
                                  <a:pt x="237" y="123"/>
                                  <a:pt x="237" y="124"/>
                                  <a:pt x="237" y="125"/>
                                </a:cubicBezTo>
                                <a:cubicBezTo>
                                  <a:pt x="237" y="134"/>
                                  <a:pt x="235" y="143"/>
                                  <a:pt x="233" y="152"/>
                                </a:cubicBezTo>
                                <a:close/>
                                <a:moveTo>
                                  <a:pt x="237" y="112"/>
                                </a:moveTo>
                                <a:cubicBezTo>
                                  <a:pt x="237" y="112"/>
                                  <a:pt x="237" y="111"/>
                                  <a:pt x="237" y="110"/>
                                </a:cubicBezTo>
                                <a:cubicBezTo>
                                  <a:pt x="237" y="112"/>
                                  <a:pt x="238" y="113"/>
                                  <a:pt x="238" y="115"/>
                                </a:cubicBezTo>
                                <a:cubicBezTo>
                                  <a:pt x="238" y="115"/>
                                  <a:pt x="238" y="116"/>
                                  <a:pt x="238" y="117"/>
                                </a:cubicBezTo>
                                <a:cubicBezTo>
                                  <a:pt x="238" y="115"/>
                                  <a:pt x="237" y="114"/>
                                  <a:pt x="237" y="112"/>
                                </a:cubicBezTo>
                                <a:close/>
                                <a:moveTo>
                                  <a:pt x="236" y="94"/>
                                </a:moveTo>
                                <a:cubicBezTo>
                                  <a:pt x="237" y="98"/>
                                  <a:pt x="238" y="101"/>
                                  <a:pt x="239" y="105"/>
                                </a:cubicBezTo>
                                <a:cubicBezTo>
                                  <a:pt x="239" y="104"/>
                                  <a:pt x="239" y="103"/>
                                  <a:pt x="238" y="103"/>
                                </a:cubicBezTo>
                                <a:cubicBezTo>
                                  <a:pt x="238" y="100"/>
                                  <a:pt x="237" y="97"/>
                                  <a:pt x="236" y="94"/>
                                </a:cubicBezTo>
                                <a:close/>
                                <a:moveTo>
                                  <a:pt x="239" y="156"/>
                                </a:moveTo>
                                <a:cubicBezTo>
                                  <a:pt x="239" y="156"/>
                                  <a:pt x="239" y="155"/>
                                  <a:pt x="240" y="155"/>
                                </a:cubicBezTo>
                                <a:cubicBezTo>
                                  <a:pt x="240" y="156"/>
                                  <a:pt x="239" y="157"/>
                                  <a:pt x="239" y="158"/>
                                </a:cubicBezTo>
                                <a:cubicBezTo>
                                  <a:pt x="239" y="158"/>
                                  <a:pt x="239" y="159"/>
                                  <a:pt x="238" y="160"/>
                                </a:cubicBezTo>
                                <a:cubicBezTo>
                                  <a:pt x="239" y="158"/>
                                  <a:pt x="239" y="157"/>
                                  <a:pt x="239" y="156"/>
                                </a:cubicBezTo>
                                <a:close/>
                                <a:moveTo>
                                  <a:pt x="239" y="153"/>
                                </a:moveTo>
                                <a:cubicBezTo>
                                  <a:pt x="239" y="151"/>
                                  <a:pt x="239" y="150"/>
                                  <a:pt x="240" y="148"/>
                                </a:cubicBezTo>
                                <a:cubicBezTo>
                                  <a:pt x="241" y="140"/>
                                  <a:pt x="241" y="132"/>
                                  <a:pt x="241" y="124"/>
                                </a:cubicBezTo>
                                <a:cubicBezTo>
                                  <a:pt x="241" y="124"/>
                                  <a:pt x="242" y="125"/>
                                  <a:pt x="242" y="126"/>
                                </a:cubicBezTo>
                                <a:cubicBezTo>
                                  <a:pt x="242" y="127"/>
                                  <a:pt x="243" y="127"/>
                                  <a:pt x="243" y="127"/>
                                </a:cubicBezTo>
                                <a:cubicBezTo>
                                  <a:pt x="243" y="127"/>
                                  <a:pt x="243" y="127"/>
                                  <a:pt x="243" y="127"/>
                                </a:cubicBezTo>
                                <a:cubicBezTo>
                                  <a:pt x="243" y="127"/>
                                  <a:pt x="243" y="127"/>
                                  <a:pt x="243" y="127"/>
                                </a:cubicBezTo>
                                <a:cubicBezTo>
                                  <a:pt x="243" y="136"/>
                                  <a:pt x="242" y="144"/>
                                  <a:pt x="240" y="153"/>
                                </a:cubicBezTo>
                                <a:cubicBezTo>
                                  <a:pt x="240" y="153"/>
                                  <a:pt x="240" y="153"/>
                                  <a:pt x="240" y="153"/>
                                </a:cubicBezTo>
                                <a:cubicBezTo>
                                  <a:pt x="240" y="153"/>
                                  <a:pt x="239" y="153"/>
                                  <a:pt x="239" y="153"/>
                                </a:cubicBezTo>
                                <a:close/>
                                <a:moveTo>
                                  <a:pt x="244" y="139"/>
                                </a:moveTo>
                                <a:cubicBezTo>
                                  <a:pt x="245" y="141"/>
                                  <a:pt x="245" y="143"/>
                                  <a:pt x="245" y="145"/>
                                </a:cubicBezTo>
                                <a:cubicBezTo>
                                  <a:pt x="245" y="146"/>
                                  <a:pt x="245" y="147"/>
                                  <a:pt x="244" y="148"/>
                                </a:cubicBezTo>
                                <a:cubicBezTo>
                                  <a:pt x="244" y="148"/>
                                  <a:pt x="244" y="148"/>
                                  <a:pt x="244" y="148"/>
                                </a:cubicBezTo>
                                <a:cubicBezTo>
                                  <a:pt x="244" y="150"/>
                                  <a:pt x="243" y="151"/>
                                  <a:pt x="243" y="153"/>
                                </a:cubicBezTo>
                                <a:cubicBezTo>
                                  <a:pt x="243" y="155"/>
                                  <a:pt x="242" y="156"/>
                                  <a:pt x="242" y="158"/>
                                </a:cubicBezTo>
                                <a:cubicBezTo>
                                  <a:pt x="243" y="152"/>
                                  <a:pt x="244" y="145"/>
                                  <a:pt x="244" y="139"/>
                                </a:cubicBezTo>
                                <a:close/>
                                <a:moveTo>
                                  <a:pt x="245" y="135"/>
                                </a:moveTo>
                                <a:cubicBezTo>
                                  <a:pt x="245" y="132"/>
                                  <a:pt x="245" y="129"/>
                                  <a:pt x="245" y="126"/>
                                </a:cubicBezTo>
                                <a:cubicBezTo>
                                  <a:pt x="245" y="126"/>
                                  <a:pt x="245" y="126"/>
                                  <a:pt x="245" y="127"/>
                                </a:cubicBezTo>
                                <a:cubicBezTo>
                                  <a:pt x="245" y="127"/>
                                  <a:pt x="245" y="127"/>
                                  <a:pt x="246" y="127"/>
                                </a:cubicBezTo>
                                <a:cubicBezTo>
                                  <a:pt x="246" y="131"/>
                                  <a:pt x="246" y="135"/>
                                  <a:pt x="246" y="140"/>
                                </a:cubicBezTo>
                                <a:cubicBezTo>
                                  <a:pt x="246" y="138"/>
                                  <a:pt x="245" y="137"/>
                                  <a:pt x="245" y="136"/>
                                </a:cubicBezTo>
                                <a:cubicBezTo>
                                  <a:pt x="245" y="135"/>
                                  <a:pt x="245" y="135"/>
                                  <a:pt x="245" y="135"/>
                                </a:cubicBezTo>
                                <a:close/>
                                <a:moveTo>
                                  <a:pt x="245" y="95"/>
                                </a:moveTo>
                                <a:cubicBezTo>
                                  <a:pt x="247" y="99"/>
                                  <a:pt x="248" y="103"/>
                                  <a:pt x="248" y="107"/>
                                </a:cubicBezTo>
                                <a:cubicBezTo>
                                  <a:pt x="248" y="103"/>
                                  <a:pt x="246" y="99"/>
                                  <a:pt x="245" y="95"/>
                                </a:cubicBezTo>
                                <a:close/>
                                <a:moveTo>
                                  <a:pt x="247" y="129"/>
                                </a:moveTo>
                                <a:cubicBezTo>
                                  <a:pt x="247" y="129"/>
                                  <a:pt x="247" y="129"/>
                                  <a:pt x="248" y="128"/>
                                </a:cubicBezTo>
                                <a:cubicBezTo>
                                  <a:pt x="247" y="130"/>
                                  <a:pt x="247" y="132"/>
                                  <a:pt x="247" y="133"/>
                                </a:cubicBezTo>
                                <a:cubicBezTo>
                                  <a:pt x="247" y="132"/>
                                  <a:pt x="247" y="130"/>
                                  <a:pt x="247" y="129"/>
                                </a:cubicBezTo>
                                <a:close/>
                                <a:moveTo>
                                  <a:pt x="247" y="123"/>
                                </a:moveTo>
                                <a:cubicBezTo>
                                  <a:pt x="247" y="120"/>
                                  <a:pt x="247" y="116"/>
                                  <a:pt x="247" y="112"/>
                                </a:cubicBezTo>
                                <a:cubicBezTo>
                                  <a:pt x="248" y="114"/>
                                  <a:pt x="248" y="117"/>
                                  <a:pt x="249" y="119"/>
                                </a:cubicBezTo>
                                <a:cubicBezTo>
                                  <a:pt x="248" y="122"/>
                                  <a:pt x="248" y="125"/>
                                  <a:pt x="248" y="127"/>
                                </a:cubicBezTo>
                                <a:cubicBezTo>
                                  <a:pt x="248" y="126"/>
                                  <a:pt x="247" y="125"/>
                                  <a:pt x="247" y="123"/>
                                </a:cubicBezTo>
                                <a:close/>
                                <a:moveTo>
                                  <a:pt x="225" y="50"/>
                                </a:moveTo>
                                <a:cubicBezTo>
                                  <a:pt x="223" y="47"/>
                                  <a:pt x="220" y="45"/>
                                  <a:pt x="218" y="42"/>
                                </a:cubicBezTo>
                                <a:cubicBezTo>
                                  <a:pt x="218" y="42"/>
                                  <a:pt x="217" y="42"/>
                                  <a:pt x="217" y="43"/>
                                </a:cubicBezTo>
                                <a:cubicBezTo>
                                  <a:pt x="216" y="41"/>
                                  <a:pt x="215" y="40"/>
                                  <a:pt x="213" y="39"/>
                                </a:cubicBezTo>
                                <a:cubicBezTo>
                                  <a:pt x="213" y="38"/>
                                  <a:pt x="212" y="39"/>
                                  <a:pt x="212" y="39"/>
                                </a:cubicBezTo>
                                <a:cubicBezTo>
                                  <a:pt x="211" y="39"/>
                                  <a:pt x="211" y="38"/>
                                  <a:pt x="211" y="38"/>
                                </a:cubicBezTo>
                                <a:cubicBezTo>
                                  <a:pt x="211" y="38"/>
                                  <a:pt x="211" y="37"/>
                                  <a:pt x="211" y="37"/>
                                </a:cubicBezTo>
                                <a:cubicBezTo>
                                  <a:pt x="210" y="36"/>
                                  <a:pt x="208" y="34"/>
                                  <a:pt x="207" y="33"/>
                                </a:cubicBezTo>
                                <a:cubicBezTo>
                                  <a:pt x="204" y="29"/>
                                  <a:pt x="200" y="26"/>
                                  <a:pt x="195" y="24"/>
                                </a:cubicBezTo>
                                <a:cubicBezTo>
                                  <a:pt x="190" y="20"/>
                                  <a:pt x="184" y="17"/>
                                  <a:pt x="179" y="13"/>
                                </a:cubicBezTo>
                                <a:cubicBezTo>
                                  <a:pt x="192" y="19"/>
                                  <a:pt x="204" y="28"/>
                                  <a:pt x="215" y="38"/>
                                </a:cubicBezTo>
                                <a:cubicBezTo>
                                  <a:pt x="219" y="42"/>
                                  <a:pt x="222" y="46"/>
                                  <a:pt x="225" y="50"/>
                                </a:cubicBezTo>
                                <a:close/>
                                <a:moveTo>
                                  <a:pt x="178" y="13"/>
                                </a:moveTo>
                                <a:cubicBezTo>
                                  <a:pt x="178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6" y="13"/>
                                </a:cubicBezTo>
                                <a:cubicBezTo>
                                  <a:pt x="176" y="12"/>
                                  <a:pt x="175" y="12"/>
                                  <a:pt x="175" y="12"/>
                                </a:cubicBezTo>
                                <a:cubicBezTo>
                                  <a:pt x="174" y="12"/>
                                  <a:pt x="174" y="11"/>
                                  <a:pt x="173" y="11"/>
                                </a:cubicBezTo>
                                <a:cubicBezTo>
                                  <a:pt x="175" y="11"/>
                                  <a:pt x="176" y="12"/>
                                  <a:pt x="178" y="13"/>
                                </a:cubicBezTo>
                                <a:close/>
                                <a:moveTo>
                                  <a:pt x="128" y="2"/>
                                </a:moveTo>
                                <a:cubicBezTo>
                                  <a:pt x="124" y="2"/>
                                  <a:pt x="120" y="2"/>
                                  <a:pt x="116" y="3"/>
                                </a:cubicBezTo>
                                <a:cubicBezTo>
                                  <a:pt x="114" y="3"/>
                                  <a:pt x="112" y="3"/>
                                  <a:pt x="110" y="3"/>
                                </a:cubicBezTo>
                                <a:cubicBezTo>
                                  <a:pt x="116" y="2"/>
                                  <a:pt x="121" y="2"/>
                                  <a:pt x="126" y="2"/>
                                </a:cubicBezTo>
                                <a:cubicBezTo>
                                  <a:pt x="127" y="2"/>
                                  <a:pt x="127" y="2"/>
                                  <a:pt x="128" y="2"/>
                                </a:cubicBezTo>
                                <a:close/>
                                <a:moveTo>
                                  <a:pt x="8" y="87"/>
                                </a:moveTo>
                                <a:cubicBezTo>
                                  <a:pt x="9" y="86"/>
                                  <a:pt x="10" y="84"/>
                                  <a:pt x="11" y="83"/>
                                </a:cubicBezTo>
                                <a:cubicBezTo>
                                  <a:pt x="13" y="82"/>
                                  <a:pt x="14" y="81"/>
                                  <a:pt x="15" y="79"/>
                                </a:cubicBezTo>
                                <a:cubicBezTo>
                                  <a:pt x="16" y="79"/>
                                  <a:pt x="15" y="79"/>
                                  <a:pt x="15" y="79"/>
                                </a:cubicBezTo>
                                <a:cubicBezTo>
                                  <a:pt x="14" y="79"/>
                                  <a:pt x="14" y="80"/>
                                  <a:pt x="13" y="81"/>
                                </a:cubicBezTo>
                                <a:cubicBezTo>
                                  <a:pt x="12" y="81"/>
                                  <a:pt x="12" y="82"/>
                                  <a:pt x="12" y="82"/>
                                </a:cubicBezTo>
                                <a:cubicBezTo>
                                  <a:pt x="14" y="78"/>
                                  <a:pt x="17" y="75"/>
                                  <a:pt x="19" y="71"/>
                                </a:cubicBezTo>
                                <a:cubicBezTo>
                                  <a:pt x="20" y="71"/>
                                  <a:pt x="20" y="71"/>
                                  <a:pt x="20" y="71"/>
                                </a:cubicBezTo>
                                <a:cubicBezTo>
                                  <a:pt x="19" y="73"/>
                                  <a:pt x="19" y="74"/>
                                  <a:pt x="18" y="75"/>
                                </a:cubicBezTo>
                                <a:cubicBezTo>
                                  <a:pt x="17" y="77"/>
                                  <a:pt x="17" y="78"/>
                                  <a:pt x="16" y="79"/>
                                </a:cubicBezTo>
                                <a:cubicBezTo>
                                  <a:pt x="13" y="83"/>
                                  <a:pt x="10" y="87"/>
                                  <a:pt x="7" y="92"/>
                                </a:cubicBezTo>
                                <a:cubicBezTo>
                                  <a:pt x="7" y="90"/>
                                  <a:pt x="8" y="89"/>
                                  <a:pt x="8" y="87"/>
                                </a:cubicBezTo>
                                <a:close/>
                                <a:moveTo>
                                  <a:pt x="8" y="166"/>
                                </a:moveTo>
                                <a:cubicBezTo>
                                  <a:pt x="9" y="168"/>
                                  <a:pt x="10" y="170"/>
                                  <a:pt x="11" y="173"/>
                                </a:cubicBezTo>
                                <a:cubicBezTo>
                                  <a:pt x="11" y="173"/>
                                  <a:pt x="11" y="173"/>
                                  <a:pt x="11" y="173"/>
                                </a:cubicBezTo>
                                <a:cubicBezTo>
                                  <a:pt x="12" y="173"/>
                                  <a:pt x="12" y="173"/>
                                  <a:pt x="12" y="173"/>
                                </a:cubicBezTo>
                                <a:cubicBezTo>
                                  <a:pt x="13" y="177"/>
                                  <a:pt x="15" y="181"/>
                                  <a:pt x="17" y="184"/>
                                </a:cubicBezTo>
                                <a:cubicBezTo>
                                  <a:pt x="16" y="183"/>
                                  <a:pt x="15" y="182"/>
                                  <a:pt x="14" y="180"/>
                                </a:cubicBezTo>
                                <a:cubicBezTo>
                                  <a:pt x="11" y="176"/>
                                  <a:pt x="9" y="171"/>
                                  <a:pt x="8" y="166"/>
                                </a:cubicBezTo>
                                <a:close/>
                                <a:moveTo>
                                  <a:pt x="17" y="188"/>
                                </a:moveTo>
                                <a:cubicBezTo>
                                  <a:pt x="19" y="189"/>
                                  <a:pt x="20" y="191"/>
                                  <a:pt x="21" y="192"/>
                                </a:cubicBezTo>
                                <a:cubicBezTo>
                                  <a:pt x="21" y="192"/>
                                  <a:pt x="21" y="192"/>
                                  <a:pt x="21" y="192"/>
                                </a:cubicBezTo>
                                <a:cubicBezTo>
                                  <a:pt x="22" y="193"/>
                                  <a:pt x="23" y="194"/>
                                  <a:pt x="23" y="195"/>
                                </a:cubicBezTo>
                                <a:cubicBezTo>
                                  <a:pt x="24" y="195"/>
                                  <a:pt x="24" y="195"/>
                                  <a:pt x="24" y="195"/>
                                </a:cubicBezTo>
                                <a:cubicBezTo>
                                  <a:pt x="24" y="195"/>
                                  <a:pt x="24" y="195"/>
                                  <a:pt x="24" y="196"/>
                                </a:cubicBezTo>
                                <a:cubicBezTo>
                                  <a:pt x="24" y="196"/>
                                  <a:pt x="25" y="197"/>
                                  <a:pt x="25" y="197"/>
                                </a:cubicBezTo>
                                <a:cubicBezTo>
                                  <a:pt x="28" y="200"/>
                                  <a:pt x="30" y="203"/>
                                  <a:pt x="33" y="206"/>
                                </a:cubicBezTo>
                                <a:cubicBezTo>
                                  <a:pt x="32" y="206"/>
                                  <a:pt x="32" y="207"/>
                                  <a:pt x="32" y="207"/>
                                </a:cubicBezTo>
                                <a:cubicBezTo>
                                  <a:pt x="33" y="209"/>
                                  <a:pt x="35" y="210"/>
                                  <a:pt x="36" y="211"/>
                                </a:cubicBezTo>
                                <a:cubicBezTo>
                                  <a:pt x="36" y="211"/>
                                  <a:pt x="36" y="211"/>
                                  <a:pt x="36" y="212"/>
                                </a:cubicBezTo>
                                <a:cubicBezTo>
                                  <a:pt x="40" y="216"/>
                                  <a:pt x="43" y="220"/>
                                  <a:pt x="47" y="223"/>
                                </a:cubicBezTo>
                                <a:cubicBezTo>
                                  <a:pt x="44" y="221"/>
                                  <a:pt x="41" y="218"/>
                                  <a:pt x="38" y="215"/>
                                </a:cubicBezTo>
                                <a:cubicBezTo>
                                  <a:pt x="30" y="207"/>
                                  <a:pt x="23" y="198"/>
                                  <a:pt x="17" y="188"/>
                                </a:cubicBezTo>
                                <a:close/>
                                <a:moveTo>
                                  <a:pt x="94" y="245"/>
                                </a:moveTo>
                                <a:cubicBezTo>
                                  <a:pt x="95" y="246"/>
                                  <a:pt x="96" y="246"/>
                                  <a:pt x="97" y="246"/>
                                </a:cubicBezTo>
                                <a:cubicBezTo>
                                  <a:pt x="97" y="246"/>
                                  <a:pt x="97" y="247"/>
                                  <a:pt x="97" y="247"/>
                                </a:cubicBezTo>
                                <a:cubicBezTo>
                                  <a:pt x="100" y="248"/>
                                  <a:pt x="102" y="248"/>
                                  <a:pt x="105" y="249"/>
                                </a:cubicBezTo>
                                <a:cubicBezTo>
                                  <a:pt x="105" y="249"/>
                                  <a:pt x="105" y="249"/>
                                  <a:pt x="105" y="248"/>
                                </a:cubicBezTo>
                                <a:cubicBezTo>
                                  <a:pt x="109" y="249"/>
                                  <a:pt x="112" y="249"/>
                                  <a:pt x="116" y="249"/>
                                </a:cubicBezTo>
                                <a:cubicBezTo>
                                  <a:pt x="115" y="250"/>
                                  <a:pt x="116" y="250"/>
                                  <a:pt x="116" y="250"/>
                                </a:cubicBezTo>
                                <a:cubicBezTo>
                                  <a:pt x="119" y="251"/>
                                  <a:pt x="121" y="251"/>
                                  <a:pt x="123" y="251"/>
                                </a:cubicBezTo>
                                <a:cubicBezTo>
                                  <a:pt x="111" y="251"/>
                                  <a:pt x="99" y="249"/>
                                  <a:pt x="88" y="245"/>
                                </a:cubicBezTo>
                                <a:cubicBezTo>
                                  <a:pt x="90" y="245"/>
                                  <a:pt x="92" y="245"/>
                                  <a:pt x="94" y="245"/>
                                </a:cubicBezTo>
                                <a:close/>
                                <a:moveTo>
                                  <a:pt x="135" y="251"/>
                                </a:moveTo>
                                <a:cubicBezTo>
                                  <a:pt x="140" y="250"/>
                                  <a:pt x="145" y="249"/>
                                  <a:pt x="150" y="248"/>
                                </a:cubicBezTo>
                                <a:cubicBezTo>
                                  <a:pt x="151" y="248"/>
                                  <a:pt x="150" y="247"/>
                                  <a:pt x="150" y="247"/>
                                </a:cubicBezTo>
                                <a:cubicBezTo>
                                  <a:pt x="142" y="249"/>
                                  <a:pt x="134" y="250"/>
                                  <a:pt x="127" y="250"/>
                                </a:cubicBezTo>
                                <a:cubicBezTo>
                                  <a:pt x="127" y="250"/>
                                  <a:pt x="126" y="249"/>
                                  <a:pt x="126" y="249"/>
                                </a:cubicBezTo>
                                <a:cubicBezTo>
                                  <a:pt x="120" y="248"/>
                                  <a:pt x="114" y="248"/>
                                  <a:pt x="108" y="248"/>
                                </a:cubicBezTo>
                                <a:cubicBezTo>
                                  <a:pt x="108" y="247"/>
                                  <a:pt x="108" y="247"/>
                                  <a:pt x="108" y="247"/>
                                </a:cubicBezTo>
                                <a:cubicBezTo>
                                  <a:pt x="110" y="247"/>
                                  <a:pt x="113" y="247"/>
                                  <a:pt x="115" y="247"/>
                                </a:cubicBezTo>
                                <a:cubicBezTo>
                                  <a:pt x="115" y="247"/>
                                  <a:pt x="115" y="247"/>
                                  <a:pt x="115" y="246"/>
                                </a:cubicBezTo>
                                <a:cubicBezTo>
                                  <a:pt x="117" y="246"/>
                                  <a:pt x="118" y="247"/>
                                  <a:pt x="119" y="247"/>
                                </a:cubicBezTo>
                                <a:cubicBezTo>
                                  <a:pt x="120" y="247"/>
                                  <a:pt x="120" y="247"/>
                                  <a:pt x="120" y="247"/>
                                </a:cubicBezTo>
                                <a:cubicBezTo>
                                  <a:pt x="120" y="247"/>
                                  <a:pt x="120" y="247"/>
                                  <a:pt x="120" y="247"/>
                                </a:cubicBezTo>
                                <a:cubicBezTo>
                                  <a:pt x="121" y="247"/>
                                  <a:pt x="121" y="247"/>
                                  <a:pt x="121" y="247"/>
                                </a:cubicBezTo>
                                <a:cubicBezTo>
                                  <a:pt x="121" y="247"/>
                                  <a:pt x="121" y="247"/>
                                  <a:pt x="121" y="247"/>
                                </a:cubicBezTo>
                                <a:cubicBezTo>
                                  <a:pt x="122" y="247"/>
                                  <a:pt x="122" y="247"/>
                                  <a:pt x="122" y="247"/>
                                </a:cubicBezTo>
                                <a:cubicBezTo>
                                  <a:pt x="123" y="247"/>
                                  <a:pt x="125" y="247"/>
                                  <a:pt x="126" y="248"/>
                                </a:cubicBezTo>
                                <a:cubicBezTo>
                                  <a:pt x="126" y="248"/>
                                  <a:pt x="126" y="248"/>
                                  <a:pt x="127" y="248"/>
                                </a:cubicBezTo>
                                <a:cubicBezTo>
                                  <a:pt x="136" y="248"/>
                                  <a:pt x="144" y="247"/>
                                  <a:pt x="153" y="246"/>
                                </a:cubicBezTo>
                                <a:cubicBezTo>
                                  <a:pt x="153" y="246"/>
                                  <a:pt x="153" y="246"/>
                                  <a:pt x="154" y="246"/>
                                </a:cubicBezTo>
                                <a:cubicBezTo>
                                  <a:pt x="154" y="246"/>
                                  <a:pt x="154" y="246"/>
                                  <a:pt x="154" y="246"/>
                                </a:cubicBezTo>
                                <a:cubicBezTo>
                                  <a:pt x="154" y="246"/>
                                  <a:pt x="154" y="246"/>
                                  <a:pt x="154" y="246"/>
                                </a:cubicBezTo>
                                <a:cubicBezTo>
                                  <a:pt x="155" y="246"/>
                                  <a:pt x="156" y="246"/>
                                  <a:pt x="157" y="245"/>
                                </a:cubicBezTo>
                                <a:cubicBezTo>
                                  <a:pt x="157" y="246"/>
                                  <a:pt x="158" y="246"/>
                                  <a:pt x="159" y="246"/>
                                </a:cubicBezTo>
                                <a:cubicBezTo>
                                  <a:pt x="160" y="246"/>
                                  <a:pt x="161" y="245"/>
                                  <a:pt x="162" y="244"/>
                                </a:cubicBezTo>
                                <a:cubicBezTo>
                                  <a:pt x="164" y="244"/>
                                  <a:pt x="165" y="243"/>
                                  <a:pt x="166" y="243"/>
                                </a:cubicBezTo>
                                <a:cubicBezTo>
                                  <a:pt x="168" y="242"/>
                                  <a:pt x="170" y="242"/>
                                  <a:pt x="171" y="241"/>
                                </a:cubicBezTo>
                                <a:cubicBezTo>
                                  <a:pt x="172" y="241"/>
                                  <a:pt x="174" y="240"/>
                                  <a:pt x="175" y="240"/>
                                </a:cubicBezTo>
                                <a:cubicBezTo>
                                  <a:pt x="177" y="239"/>
                                  <a:pt x="178" y="238"/>
                                  <a:pt x="180" y="238"/>
                                </a:cubicBezTo>
                                <a:cubicBezTo>
                                  <a:pt x="180" y="238"/>
                                  <a:pt x="180" y="238"/>
                                  <a:pt x="181" y="238"/>
                                </a:cubicBezTo>
                                <a:cubicBezTo>
                                  <a:pt x="184" y="236"/>
                                  <a:pt x="188" y="234"/>
                                  <a:pt x="191" y="232"/>
                                </a:cubicBezTo>
                                <a:cubicBezTo>
                                  <a:pt x="192" y="231"/>
                                  <a:pt x="191" y="230"/>
                                  <a:pt x="190" y="231"/>
                                </a:cubicBezTo>
                                <a:cubicBezTo>
                                  <a:pt x="193" y="229"/>
                                  <a:pt x="195" y="228"/>
                                  <a:pt x="197" y="226"/>
                                </a:cubicBezTo>
                                <a:cubicBezTo>
                                  <a:pt x="197" y="226"/>
                                  <a:pt x="197" y="226"/>
                                  <a:pt x="197" y="226"/>
                                </a:cubicBezTo>
                                <a:cubicBezTo>
                                  <a:pt x="198" y="225"/>
                                  <a:pt x="199" y="225"/>
                                  <a:pt x="200" y="224"/>
                                </a:cubicBezTo>
                                <a:cubicBezTo>
                                  <a:pt x="200" y="223"/>
                                  <a:pt x="201" y="223"/>
                                  <a:pt x="201" y="223"/>
                                </a:cubicBezTo>
                                <a:cubicBezTo>
                                  <a:pt x="203" y="221"/>
                                  <a:pt x="205" y="220"/>
                                  <a:pt x="207" y="218"/>
                                </a:cubicBezTo>
                                <a:cubicBezTo>
                                  <a:pt x="207" y="218"/>
                                  <a:pt x="207" y="218"/>
                                  <a:pt x="208" y="218"/>
                                </a:cubicBezTo>
                                <a:cubicBezTo>
                                  <a:pt x="207" y="218"/>
                                  <a:pt x="207" y="219"/>
                                  <a:pt x="206" y="220"/>
                                </a:cubicBezTo>
                                <a:cubicBezTo>
                                  <a:pt x="206" y="220"/>
                                  <a:pt x="207" y="221"/>
                                  <a:pt x="207" y="221"/>
                                </a:cubicBezTo>
                                <a:cubicBezTo>
                                  <a:pt x="208" y="220"/>
                                  <a:pt x="209" y="219"/>
                                  <a:pt x="210" y="218"/>
                                </a:cubicBezTo>
                                <a:cubicBezTo>
                                  <a:pt x="210" y="218"/>
                                  <a:pt x="211" y="219"/>
                                  <a:pt x="211" y="219"/>
                                </a:cubicBezTo>
                                <a:cubicBezTo>
                                  <a:pt x="190" y="237"/>
                                  <a:pt x="163" y="249"/>
                                  <a:pt x="135" y="251"/>
                                </a:cubicBezTo>
                                <a:close/>
                                <a:moveTo>
                                  <a:pt x="215" y="215"/>
                                </a:moveTo>
                                <a:cubicBezTo>
                                  <a:pt x="214" y="215"/>
                                  <a:pt x="214" y="215"/>
                                  <a:pt x="214" y="216"/>
                                </a:cubicBezTo>
                                <a:cubicBezTo>
                                  <a:pt x="214" y="215"/>
                                  <a:pt x="215" y="214"/>
                                  <a:pt x="216" y="213"/>
                                </a:cubicBezTo>
                                <a:cubicBezTo>
                                  <a:pt x="220" y="209"/>
                                  <a:pt x="224" y="203"/>
                                  <a:pt x="227" y="197"/>
                                </a:cubicBezTo>
                                <a:cubicBezTo>
                                  <a:pt x="229" y="196"/>
                                  <a:pt x="230" y="195"/>
                                  <a:pt x="231" y="194"/>
                                </a:cubicBezTo>
                                <a:cubicBezTo>
                                  <a:pt x="231" y="193"/>
                                  <a:pt x="231" y="193"/>
                                  <a:pt x="231" y="193"/>
                                </a:cubicBezTo>
                                <a:cubicBezTo>
                                  <a:pt x="229" y="193"/>
                                  <a:pt x="228" y="193"/>
                                  <a:pt x="227" y="194"/>
                                </a:cubicBezTo>
                                <a:cubicBezTo>
                                  <a:pt x="227" y="193"/>
                                  <a:pt x="227" y="193"/>
                                  <a:pt x="227" y="193"/>
                                </a:cubicBezTo>
                                <a:cubicBezTo>
                                  <a:pt x="227" y="193"/>
                                  <a:pt x="228" y="193"/>
                                  <a:pt x="228" y="193"/>
                                </a:cubicBezTo>
                                <a:cubicBezTo>
                                  <a:pt x="230" y="192"/>
                                  <a:pt x="231" y="190"/>
                                  <a:pt x="232" y="188"/>
                                </a:cubicBezTo>
                                <a:cubicBezTo>
                                  <a:pt x="232" y="188"/>
                                  <a:pt x="232" y="188"/>
                                  <a:pt x="233" y="188"/>
                                </a:cubicBezTo>
                                <a:cubicBezTo>
                                  <a:pt x="233" y="188"/>
                                  <a:pt x="233" y="188"/>
                                  <a:pt x="233" y="188"/>
                                </a:cubicBezTo>
                                <a:cubicBezTo>
                                  <a:pt x="234" y="187"/>
                                  <a:pt x="234" y="185"/>
                                  <a:pt x="235" y="184"/>
                                </a:cubicBezTo>
                                <a:cubicBezTo>
                                  <a:pt x="242" y="175"/>
                                  <a:pt x="246" y="164"/>
                                  <a:pt x="246" y="153"/>
                                </a:cubicBezTo>
                                <a:cubicBezTo>
                                  <a:pt x="246" y="152"/>
                                  <a:pt x="246" y="151"/>
                                  <a:pt x="246" y="150"/>
                                </a:cubicBezTo>
                                <a:cubicBezTo>
                                  <a:pt x="248" y="145"/>
                                  <a:pt x="248" y="140"/>
                                  <a:pt x="248" y="134"/>
                                </a:cubicBezTo>
                                <a:cubicBezTo>
                                  <a:pt x="249" y="132"/>
                                  <a:pt x="249" y="129"/>
                                  <a:pt x="250" y="126"/>
                                </a:cubicBezTo>
                                <a:cubicBezTo>
                                  <a:pt x="250" y="128"/>
                                  <a:pt x="250" y="131"/>
                                  <a:pt x="250" y="133"/>
                                </a:cubicBezTo>
                                <a:cubicBezTo>
                                  <a:pt x="250" y="134"/>
                                  <a:pt x="251" y="134"/>
                                  <a:pt x="252" y="133"/>
                                </a:cubicBezTo>
                                <a:cubicBezTo>
                                  <a:pt x="250" y="164"/>
                                  <a:pt x="237" y="193"/>
                                  <a:pt x="215" y="2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9C63A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ascii="微软雅黑" w:hAnsi="微软雅黑" w:eastAsia="微软雅黑" w:cs="微软雅黑"/>
                                  <w:color w:val="1F4E79" w:themeColor="accent1" w:themeShade="80"/>
                                  <w:sz w:val="24"/>
                                  <w:szCs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color w:val="1F4E79" w:themeColor="accent1" w:themeShade="80"/>
                                  <w:sz w:val="24"/>
                                  <w:szCs w:val="24"/>
                                  <w:lang w:val="en-US" w:eastAsia="zh-CN"/>
                                </w:rPr>
                                <w:t>木</w:t>
                              </w:r>
                            </w:p>
                          </w:txbxContent>
                        </wps:txbx>
                        <wps:bodyPr vert="horz" wrap="square" lIns="0" tIns="0" rIns="0" bIns="0" numCol="1" anchor="ctr" anchorCtr="0" compatLnSpc="1">
                          <a:noAutofit/>
                        </wps:bodyPr>
                      </wps:wsp>
                      <wps:wsp>
                        <wps:cNvPr id="36" name="Freeform 5" descr="KSO_WM_UNIT_INDEX=1_2_1&amp;KSO_WM_UNIT_TYPE=q_h_a&amp;KSO_WM_UNIT_ID=wpsdiag20163441_5*q_h_a*1_2_1&amp;KSO_WM_UNIT_LAYERLEVEL=1_1_1&amp;KSO_WM_UNIT_HIGHLIGHT=0&amp;KSO_WM_UNIT_CLEAR=0&amp;KSO_WM_UNIT_COMPATIBLE=0&amp;KSO_WM_UNIT_PRESET_TEXT=AMET&amp;KSO_WM_UNIT_VALUE=6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&amp;KSO_WM_UNIT_TEXT_FILL_TYPE=1&amp;KSO_WM_UNIT_TEXT_FILL_FORE_SCHEMECOLOR_INDEX=15"/>
                        <wps:cNvSpPr>
                          <a:spLocks noEditPoints="1"/>
                        </wps:cNvSpPr>
                        <wps:spPr bwMode="auto">
                          <a:xfrm>
                            <a:off x="1134273" y="434045"/>
                            <a:ext cx="203869" cy="204885"/>
                          </a:xfrm>
                          <a:custGeom>
                            <a:avLst/>
                            <a:gdLst>
                              <a:gd name="T0" fmla="*/ 209 w 252"/>
                              <a:gd name="T1" fmla="*/ 213 h 253"/>
                              <a:gd name="T2" fmla="*/ 14 w 252"/>
                              <a:gd name="T3" fmla="*/ 121 h 253"/>
                              <a:gd name="T4" fmla="*/ 231 w 252"/>
                              <a:gd name="T5" fmla="*/ 154 h 253"/>
                              <a:gd name="T6" fmla="*/ 25 w 252"/>
                              <a:gd name="T7" fmla="*/ 68 h 253"/>
                              <a:gd name="T8" fmla="*/ 193 w 252"/>
                              <a:gd name="T9" fmla="*/ 42 h 253"/>
                              <a:gd name="T10" fmla="*/ 119 w 252"/>
                              <a:gd name="T11" fmla="*/ 214 h 253"/>
                              <a:gd name="T12" fmla="*/ 25 w 252"/>
                              <a:gd name="T13" fmla="*/ 88 h 253"/>
                              <a:gd name="T14" fmla="*/ 119 w 252"/>
                              <a:gd name="T15" fmla="*/ 206 h 253"/>
                              <a:gd name="T16" fmla="*/ 34 w 252"/>
                              <a:gd name="T17" fmla="*/ 86 h 253"/>
                              <a:gd name="T18" fmla="*/ 112 w 252"/>
                              <a:gd name="T19" fmla="*/ 36 h 253"/>
                              <a:gd name="T20" fmla="*/ 195 w 252"/>
                              <a:gd name="T21" fmla="*/ 164 h 253"/>
                              <a:gd name="T22" fmla="*/ 115 w 252"/>
                              <a:gd name="T23" fmla="*/ 73 h 253"/>
                              <a:gd name="T24" fmla="*/ 138 w 252"/>
                              <a:gd name="T25" fmla="*/ 148 h 253"/>
                              <a:gd name="T26" fmla="*/ 174 w 252"/>
                              <a:gd name="T27" fmla="*/ 120 h 253"/>
                              <a:gd name="T28" fmla="*/ 172 w 252"/>
                              <a:gd name="T29" fmla="*/ 97 h 253"/>
                              <a:gd name="T30" fmla="*/ 184 w 252"/>
                              <a:gd name="T31" fmla="*/ 97 h 253"/>
                              <a:gd name="T32" fmla="*/ 98 w 252"/>
                              <a:gd name="T33" fmla="*/ 131 h 253"/>
                              <a:gd name="T34" fmla="*/ 150 w 252"/>
                              <a:gd name="T35" fmla="*/ 160 h 253"/>
                              <a:gd name="T36" fmla="*/ 193 w 252"/>
                              <a:gd name="T37" fmla="*/ 106 h 253"/>
                              <a:gd name="T38" fmla="*/ 163 w 252"/>
                              <a:gd name="T39" fmla="*/ 82 h 253"/>
                              <a:gd name="T40" fmla="*/ 55 w 252"/>
                              <a:gd name="T41" fmla="*/ 122 h 253"/>
                              <a:gd name="T42" fmla="*/ 55 w 252"/>
                              <a:gd name="T43" fmla="*/ 83 h 253"/>
                              <a:gd name="T44" fmla="*/ 86 w 252"/>
                              <a:gd name="T45" fmla="*/ 66 h 253"/>
                              <a:gd name="T46" fmla="*/ 66 w 252"/>
                              <a:gd name="T47" fmla="*/ 112 h 253"/>
                              <a:gd name="T48" fmla="*/ 93 w 252"/>
                              <a:gd name="T49" fmla="*/ 90 h 253"/>
                              <a:gd name="T50" fmla="*/ 45 w 252"/>
                              <a:gd name="T51" fmla="*/ 101 h 253"/>
                              <a:gd name="T52" fmla="*/ 59 w 252"/>
                              <a:gd name="T53" fmla="*/ 92 h 253"/>
                              <a:gd name="T54" fmla="*/ 77 w 252"/>
                              <a:gd name="T55" fmla="*/ 125 h 253"/>
                              <a:gd name="T56" fmla="*/ 118 w 252"/>
                              <a:gd name="T57" fmla="*/ 159 h 253"/>
                              <a:gd name="T58" fmla="*/ 159 w 252"/>
                              <a:gd name="T59" fmla="*/ 173 h 253"/>
                              <a:gd name="T60" fmla="*/ 200 w 252"/>
                              <a:gd name="T61" fmla="*/ 94 h 253"/>
                              <a:gd name="T62" fmla="*/ 142 w 252"/>
                              <a:gd name="T63" fmla="*/ 49 h 253"/>
                              <a:gd name="T64" fmla="*/ 104 w 252"/>
                              <a:gd name="T65" fmla="*/ 36 h 253"/>
                              <a:gd name="T66" fmla="*/ 37 w 252"/>
                              <a:gd name="T67" fmla="*/ 111 h 253"/>
                              <a:gd name="T68" fmla="*/ 49 w 252"/>
                              <a:gd name="T69" fmla="*/ 162 h 253"/>
                              <a:gd name="T70" fmla="*/ 80 w 252"/>
                              <a:gd name="T71" fmla="*/ 140 h 253"/>
                              <a:gd name="T72" fmla="*/ 103 w 252"/>
                              <a:gd name="T73" fmla="*/ 196 h 253"/>
                              <a:gd name="T74" fmla="*/ 158 w 252"/>
                              <a:gd name="T75" fmla="*/ 184 h 253"/>
                              <a:gd name="T76" fmla="*/ 217 w 252"/>
                              <a:gd name="T77" fmla="*/ 158 h 253"/>
                              <a:gd name="T78" fmla="*/ 203 w 252"/>
                              <a:gd name="T79" fmla="*/ 62 h 253"/>
                              <a:gd name="T80" fmla="*/ 143 w 252"/>
                              <a:gd name="T81" fmla="*/ 15 h 253"/>
                              <a:gd name="T82" fmla="*/ 103 w 252"/>
                              <a:gd name="T83" fmla="*/ 32 h 253"/>
                              <a:gd name="T84" fmla="*/ 30 w 252"/>
                              <a:gd name="T85" fmla="*/ 94 h 253"/>
                              <a:gd name="T86" fmla="*/ 67 w 252"/>
                              <a:gd name="T87" fmla="*/ 201 h 253"/>
                              <a:gd name="T88" fmla="*/ 92 w 252"/>
                              <a:gd name="T89" fmla="*/ 183 h 253"/>
                              <a:gd name="T90" fmla="*/ 125 w 252"/>
                              <a:gd name="T91" fmla="*/ 225 h 253"/>
                              <a:gd name="T92" fmla="*/ 183 w 252"/>
                              <a:gd name="T93" fmla="*/ 199 h 253"/>
                              <a:gd name="T94" fmla="*/ 218 w 252"/>
                              <a:gd name="T95" fmla="*/ 77 h 253"/>
                              <a:gd name="T96" fmla="*/ 160 w 252"/>
                              <a:gd name="T97" fmla="*/ 8 h 253"/>
                              <a:gd name="T98" fmla="*/ 41 w 252"/>
                              <a:gd name="T99" fmla="*/ 38 h 253"/>
                              <a:gd name="T100" fmla="*/ 29 w 252"/>
                              <a:gd name="T101" fmla="*/ 148 h 253"/>
                              <a:gd name="T102" fmla="*/ 70 w 252"/>
                              <a:gd name="T103" fmla="*/ 228 h 253"/>
                              <a:gd name="T104" fmla="*/ 95 w 252"/>
                              <a:gd name="T105" fmla="*/ 221 h 253"/>
                              <a:gd name="T106" fmla="*/ 147 w 252"/>
                              <a:gd name="T107" fmla="*/ 229 h 253"/>
                              <a:gd name="T108" fmla="*/ 226 w 252"/>
                              <a:gd name="T109" fmla="*/ 151 h 253"/>
                              <a:gd name="T110" fmla="*/ 225 w 252"/>
                              <a:gd name="T111" fmla="*/ 66 h 253"/>
                              <a:gd name="T112" fmla="*/ 185 w 252"/>
                              <a:gd name="T113" fmla="*/ 26 h 253"/>
                              <a:gd name="T114" fmla="*/ 18 w 252"/>
                              <a:gd name="T115" fmla="*/ 95 h 253"/>
                              <a:gd name="T116" fmla="*/ 8 w 252"/>
                              <a:gd name="T117" fmla="*/ 116 h 253"/>
                              <a:gd name="T118" fmla="*/ 81 w 252"/>
                              <a:gd name="T119" fmla="*/ 225 h 253"/>
                              <a:gd name="T120" fmla="*/ 181 w 252"/>
                              <a:gd name="T121" fmla="*/ 229 h 253"/>
                              <a:gd name="T122" fmla="*/ 213 w 252"/>
                              <a:gd name="T123" fmla="*/ 39 h 253"/>
                              <a:gd name="T124" fmla="*/ 126 w 252"/>
                              <a:gd name="T125" fmla="*/ 248 h 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52" h="253">
                                <a:moveTo>
                                  <a:pt x="243" y="78"/>
                                </a:moveTo>
                                <a:cubicBezTo>
                                  <a:pt x="237" y="63"/>
                                  <a:pt x="227" y="49"/>
                                  <a:pt x="216" y="37"/>
                                </a:cubicBezTo>
                                <a:cubicBezTo>
                                  <a:pt x="204" y="25"/>
                                  <a:pt x="190" y="16"/>
                                  <a:pt x="175" y="9"/>
                                </a:cubicBezTo>
                                <a:cubicBezTo>
                                  <a:pt x="160" y="3"/>
                                  <a:pt x="143" y="0"/>
                                  <a:pt x="126" y="0"/>
                                </a:cubicBezTo>
                                <a:cubicBezTo>
                                  <a:pt x="93" y="0"/>
                                  <a:pt x="60" y="13"/>
                                  <a:pt x="37" y="37"/>
                                </a:cubicBezTo>
                                <a:cubicBezTo>
                                  <a:pt x="23" y="51"/>
                                  <a:pt x="13" y="68"/>
                                  <a:pt x="7" y="86"/>
                                </a:cubicBezTo>
                                <a:cubicBezTo>
                                  <a:pt x="6" y="88"/>
                                  <a:pt x="5" y="89"/>
                                  <a:pt x="5" y="90"/>
                                </a:cubicBezTo>
                                <a:cubicBezTo>
                                  <a:pt x="4" y="90"/>
                                  <a:pt x="4" y="91"/>
                                  <a:pt x="4" y="91"/>
                                </a:cubicBezTo>
                                <a:cubicBezTo>
                                  <a:pt x="3" y="92"/>
                                  <a:pt x="3" y="92"/>
                                  <a:pt x="3" y="92"/>
                                </a:cubicBezTo>
                                <a:cubicBezTo>
                                  <a:pt x="3" y="93"/>
                                  <a:pt x="3" y="93"/>
                                  <a:pt x="3" y="93"/>
                                </a:cubicBezTo>
                                <a:cubicBezTo>
                                  <a:pt x="4" y="93"/>
                                  <a:pt x="4" y="93"/>
                                  <a:pt x="4" y="93"/>
                                </a:cubicBezTo>
                                <a:cubicBezTo>
                                  <a:pt x="4" y="93"/>
                                  <a:pt x="4" y="93"/>
                                  <a:pt x="4" y="93"/>
                                </a:cubicBezTo>
                                <a:cubicBezTo>
                                  <a:pt x="4" y="92"/>
                                  <a:pt x="4" y="92"/>
                                  <a:pt x="4" y="92"/>
                                </a:cubicBezTo>
                                <a:cubicBezTo>
                                  <a:pt x="5" y="92"/>
                                  <a:pt x="5" y="91"/>
                                  <a:pt x="5" y="91"/>
                                </a:cubicBezTo>
                                <a:cubicBezTo>
                                  <a:pt x="5" y="92"/>
                                  <a:pt x="5" y="93"/>
                                  <a:pt x="4" y="95"/>
                                </a:cubicBezTo>
                                <a:cubicBezTo>
                                  <a:pt x="4" y="95"/>
                                  <a:pt x="4" y="95"/>
                                  <a:pt x="4" y="96"/>
                                </a:cubicBezTo>
                                <a:cubicBezTo>
                                  <a:pt x="3" y="96"/>
                                  <a:pt x="3" y="97"/>
                                  <a:pt x="4" y="97"/>
                                </a:cubicBezTo>
                                <a:cubicBezTo>
                                  <a:pt x="1" y="106"/>
                                  <a:pt x="0" y="116"/>
                                  <a:pt x="0" y="126"/>
                                </a:cubicBezTo>
                                <a:cubicBezTo>
                                  <a:pt x="0" y="143"/>
                                  <a:pt x="4" y="159"/>
                                  <a:pt x="10" y="175"/>
                                </a:cubicBezTo>
                                <a:cubicBezTo>
                                  <a:pt x="11" y="176"/>
                                  <a:pt x="12" y="178"/>
                                  <a:pt x="13" y="180"/>
                                </a:cubicBezTo>
                                <a:cubicBezTo>
                                  <a:pt x="12" y="180"/>
                                  <a:pt x="12" y="181"/>
                                  <a:pt x="12" y="181"/>
                                </a:cubicBezTo>
                                <a:cubicBezTo>
                                  <a:pt x="13" y="182"/>
                                  <a:pt x="14" y="183"/>
                                  <a:pt x="14" y="184"/>
                                </a:cubicBezTo>
                                <a:cubicBezTo>
                                  <a:pt x="20" y="195"/>
                                  <a:pt x="28" y="206"/>
                                  <a:pt x="37" y="215"/>
                                </a:cubicBezTo>
                                <a:cubicBezTo>
                                  <a:pt x="37" y="215"/>
                                  <a:pt x="37" y="215"/>
                                  <a:pt x="37" y="215"/>
                                </a:cubicBezTo>
                                <a:cubicBezTo>
                                  <a:pt x="37" y="216"/>
                                  <a:pt x="37" y="216"/>
                                  <a:pt x="37" y="217"/>
                                </a:cubicBezTo>
                                <a:cubicBezTo>
                                  <a:pt x="39" y="219"/>
                                  <a:pt x="42" y="221"/>
                                  <a:pt x="44" y="223"/>
                                </a:cubicBezTo>
                                <a:cubicBezTo>
                                  <a:pt x="47" y="225"/>
                                  <a:pt x="50" y="227"/>
                                  <a:pt x="54" y="229"/>
                                </a:cubicBezTo>
                                <a:cubicBezTo>
                                  <a:pt x="60" y="234"/>
                                  <a:pt x="68" y="238"/>
                                  <a:pt x="76" y="242"/>
                                </a:cubicBezTo>
                                <a:cubicBezTo>
                                  <a:pt x="76" y="242"/>
                                  <a:pt x="76" y="242"/>
                                  <a:pt x="76" y="242"/>
                                </a:cubicBezTo>
                                <a:cubicBezTo>
                                  <a:pt x="77" y="243"/>
                                  <a:pt x="78" y="243"/>
                                  <a:pt x="80" y="243"/>
                                </a:cubicBezTo>
                                <a:cubicBezTo>
                                  <a:pt x="95" y="249"/>
                                  <a:pt x="110" y="253"/>
                                  <a:pt x="126" y="253"/>
                                </a:cubicBezTo>
                                <a:cubicBezTo>
                                  <a:pt x="143" y="253"/>
                                  <a:pt x="160" y="250"/>
                                  <a:pt x="175" y="243"/>
                                </a:cubicBezTo>
                                <a:cubicBezTo>
                                  <a:pt x="190" y="237"/>
                                  <a:pt x="204" y="227"/>
                                  <a:pt x="216" y="216"/>
                                </a:cubicBezTo>
                                <a:cubicBezTo>
                                  <a:pt x="227" y="204"/>
                                  <a:pt x="237" y="190"/>
                                  <a:pt x="243" y="175"/>
                                </a:cubicBezTo>
                                <a:cubicBezTo>
                                  <a:pt x="249" y="159"/>
                                  <a:pt x="252" y="143"/>
                                  <a:pt x="252" y="126"/>
                                </a:cubicBezTo>
                                <a:cubicBezTo>
                                  <a:pt x="252" y="110"/>
                                  <a:pt x="249" y="93"/>
                                  <a:pt x="243" y="78"/>
                                </a:cubicBezTo>
                                <a:close/>
                                <a:moveTo>
                                  <a:pt x="252" y="126"/>
                                </a:moveTo>
                                <a:cubicBezTo>
                                  <a:pt x="252" y="128"/>
                                  <a:pt x="252" y="130"/>
                                  <a:pt x="252" y="132"/>
                                </a:cubicBezTo>
                                <a:cubicBezTo>
                                  <a:pt x="252" y="127"/>
                                  <a:pt x="251" y="122"/>
                                  <a:pt x="250" y="116"/>
                                </a:cubicBezTo>
                                <a:cubicBezTo>
                                  <a:pt x="251" y="107"/>
                                  <a:pt x="249" y="97"/>
                                  <a:pt x="243" y="90"/>
                                </a:cubicBezTo>
                                <a:cubicBezTo>
                                  <a:pt x="243" y="83"/>
                                  <a:pt x="241" y="77"/>
                                  <a:pt x="238" y="72"/>
                                </a:cubicBezTo>
                                <a:cubicBezTo>
                                  <a:pt x="238" y="72"/>
                                  <a:pt x="238" y="72"/>
                                  <a:pt x="237" y="72"/>
                                </a:cubicBezTo>
                                <a:cubicBezTo>
                                  <a:pt x="237" y="72"/>
                                  <a:pt x="237" y="71"/>
                                  <a:pt x="237" y="71"/>
                                </a:cubicBezTo>
                                <a:cubicBezTo>
                                  <a:pt x="237" y="69"/>
                                  <a:pt x="236" y="67"/>
                                  <a:pt x="235" y="65"/>
                                </a:cubicBezTo>
                                <a:cubicBezTo>
                                  <a:pt x="246" y="84"/>
                                  <a:pt x="252" y="105"/>
                                  <a:pt x="252" y="126"/>
                                </a:cubicBezTo>
                                <a:close/>
                                <a:moveTo>
                                  <a:pt x="226" y="192"/>
                                </a:moveTo>
                                <a:cubicBezTo>
                                  <a:pt x="223" y="195"/>
                                  <a:pt x="223" y="195"/>
                                  <a:pt x="223" y="195"/>
                                </a:cubicBezTo>
                                <a:cubicBezTo>
                                  <a:pt x="223" y="195"/>
                                  <a:pt x="222" y="196"/>
                                  <a:pt x="222" y="196"/>
                                </a:cubicBezTo>
                                <a:cubicBezTo>
                                  <a:pt x="222" y="196"/>
                                  <a:pt x="222" y="195"/>
                                  <a:pt x="222" y="195"/>
                                </a:cubicBezTo>
                                <a:cubicBezTo>
                                  <a:pt x="223" y="194"/>
                                  <a:pt x="223" y="193"/>
                                  <a:pt x="224" y="192"/>
                                </a:cubicBezTo>
                                <a:cubicBezTo>
                                  <a:pt x="224" y="192"/>
                                  <a:pt x="224" y="192"/>
                                  <a:pt x="224" y="191"/>
                                </a:cubicBezTo>
                                <a:cubicBezTo>
                                  <a:pt x="225" y="190"/>
                                  <a:pt x="226" y="189"/>
                                  <a:pt x="227" y="188"/>
                                </a:cubicBezTo>
                                <a:cubicBezTo>
                                  <a:pt x="226" y="190"/>
                                  <a:pt x="226" y="191"/>
                                  <a:pt x="226" y="192"/>
                                </a:cubicBezTo>
                                <a:close/>
                                <a:moveTo>
                                  <a:pt x="227" y="194"/>
                                </a:moveTo>
                                <a:cubicBezTo>
                                  <a:pt x="227" y="195"/>
                                  <a:pt x="226" y="195"/>
                                  <a:pt x="226" y="196"/>
                                </a:cubicBezTo>
                                <a:cubicBezTo>
                                  <a:pt x="226" y="196"/>
                                  <a:pt x="226" y="196"/>
                                  <a:pt x="226" y="196"/>
                                </a:cubicBezTo>
                                <a:cubicBezTo>
                                  <a:pt x="226" y="195"/>
                                  <a:pt x="226" y="195"/>
                                  <a:pt x="226" y="195"/>
                                </a:cubicBezTo>
                                <a:cubicBezTo>
                                  <a:pt x="227" y="195"/>
                                  <a:pt x="227" y="194"/>
                                  <a:pt x="227" y="194"/>
                                </a:cubicBezTo>
                                <a:close/>
                                <a:moveTo>
                                  <a:pt x="220" y="193"/>
                                </a:moveTo>
                                <a:cubicBezTo>
                                  <a:pt x="222" y="191"/>
                                  <a:pt x="224" y="188"/>
                                  <a:pt x="225" y="185"/>
                                </a:cubicBezTo>
                                <a:cubicBezTo>
                                  <a:pt x="224" y="188"/>
                                  <a:pt x="223" y="190"/>
                                  <a:pt x="222" y="192"/>
                                </a:cubicBezTo>
                                <a:cubicBezTo>
                                  <a:pt x="221" y="192"/>
                                  <a:pt x="221" y="193"/>
                                  <a:pt x="220" y="193"/>
                                </a:cubicBezTo>
                                <a:close/>
                                <a:moveTo>
                                  <a:pt x="217" y="197"/>
                                </a:moveTo>
                                <a:cubicBezTo>
                                  <a:pt x="217" y="197"/>
                                  <a:pt x="217" y="197"/>
                                  <a:pt x="217" y="197"/>
                                </a:cubicBezTo>
                                <a:cubicBezTo>
                                  <a:pt x="216" y="199"/>
                                  <a:pt x="216" y="200"/>
                                  <a:pt x="215" y="201"/>
                                </a:cubicBezTo>
                                <a:cubicBezTo>
                                  <a:pt x="214" y="202"/>
                                  <a:pt x="213" y="204"/>
                                  <a:pt x="212" y="205"/>
                                </a:cubicBezTo>
                                <a:cubicBezTo>
                                  <a:pt x="212" y="205"/>
                                  <a:pt x="211" y="205"/>
                                  <a:pt x="211" y="205"/>
                                </a:cubicBezTo>
                                <a:cubicBezTo>
                                  <a:pt x="208" y="207"/>
                                  <a:pt x="204" y="210"/>
                                  <a:pt x="201" y="213"/>
                                </a:cubicBezTo>
                                <a:cubicBezTo>
                                  <a:pt x="205" y="209"/>
                                  <a:pt x="209" y="205"/>
                                  <a:pt x="212" y="200"/>
                                </a:cubicBezTo>
                                <a:cubicBezTo>
                                  <a:pt x="212" y="200"/>
                                  <a:pt x="212" y="200"/>
                                  <a:pt x="212" y="200"/>
                                </a:cubicBezTo>
                                <a:cubicBezTo>
                                  <a:pt x="212" y="200"/>
                                  <a:pt x="212" y="200"/>
                                  <a:pt x="212" y="200"/>
                                </a:cubicBezTo>
                                <a:cubicBezTo>
                                  <a:pt x="212" y="199"/>
                                  <a:pt x="212" y="199"/>
                                  <a:pt x="211" y="199"/>
                                </a:cubicBezTo>
                                <a:cubicBezTo>
                                  <a:pt x="211" y="199"/>
                                  <a:pt x="211" y="198"/>
                                  <a:pt x="212" y="198"/>
                                </a:cubicBezTo>
                                <a:cubicBezTo>
                                  <a:pt x="217" y="192"/>
                                  <a:pt x="222" y="186"/>
                                  <a:pt x="225" y="179"/>
                                </a:cubicBezTo>
                                <a:cubicBezTo>
                                  <a:pt x="227" y="176"/>
                                  <a:pt x="229" y="173"/>
                                  <a:pt x="231" y="170"/>
                                </a:cubicBezTo>
                                <a:cubicBezTo>
                                  <a:pt x="230" y="172"/>
                                  <a:pt x="230" y="174"/>
                                  <a:pt x="229" y="177"/>
                                </a:cubicBezTo>
                                <a:cubicBezTo>
                                  <a:pt x="225" y="183"/>
                                  <a:pt x="221" y="190"/>
                                  <a:pt x="217" y="197"/>
                                </a:cubicBezTo>
                                <a:close/>
                                <a:moveTo>
                                  <a:pt x="208" y="213"/>
                                </a:moveTo>
                                <a:cubicBezTo>
                                  <a:pt x="209" y="213"/>
                                  <a:pt x="209" y="212"/>
                                  <a:pt x="210" y="212"/>
                                </a:cubicBezTo>
                                <a:cubicBezTo>
                                  <a:pt x="210" y="212"/>
                                  <a:pt x="209" y="213"/>
                                  <a:pt x="209" y="213"/>
                                </a:cubicBezTo>
                                <a:cubicBezTo>
                                  <a:pt x="209" y="213"/>
                                  <a:pt x="209" y="213"/>
                                  <a:pt x="209" y="213"/>
                                </a:cubicBezTo>
                                <a:cubicBezTo>
                                  <a:pt x="209" y="213"/>
                                  <a:pt x="208" y="213"/>
                                  <a:pt x="208" y="213"/>
                                </a:cubicBezTo>
                                <a:cubicBezTo>
                                  <a:pt x="208" y="214"/>
                                  <a:pt x="208" y="214"/>
                                  <a:pt x="208" y="214"/>
                                </a:cubicBezTo>
                                <a:cubicBezTo>
                                  <a:pt x="208" y="214"/>
                                  <a:pt x="208" y="213"/>
                                  <a:pt x="208" y="213"/>
                                </a:cubicBezTo>
                                <a:close/>
                                <a:moveTo>
                                  <a:pt x="206" y="214"/>
                                </a:moveTo>
                                <a:cubicBezTo>
                                  <a:pt x="206" y="214"/>
                                  <a:pt x="205" y="215"/>
                                  <a:pt x="205" y="215"/>
                                </a:cubicBezTo>
                                <a:cubicBezTo>
                                  <a:pt x="206" y="213"/>
                                  <a:pt x="207" y="212"/>
                                  <a:pt x="209" y="210"/>
                                </a:cubicBezTo>
                                <a:cubicBezTo>
                                  <a:pt x="208" y="211"/>
                                  <a:pt x="207" y="213"/>
                                  <a:pt x="206" y="214"/>
                                </a:cubicBezTo>
                                <a:close/>
                                <a:moveTo>
                                  <a:pt x="209" y="211"/>
                                </a:moveTo>
                                <a:cubicBezTo>
                                  <a:pt x="210" y="210"/>
                                  <a:pt x="211" y="209"/>
                                  <a:pt x="211" y="209"/>
                                </a:cubicBezTo>
                                <a:cubicBezTo>
                                  <a:pt x="211" y="209"/>
                                  <a:pt x="211" y="210"/>
                                  <a:pt x="210" y="210"/>
                                </a:cubicBezTo>
                                <a:cubicBezTo>
                                  <a:pt x="210" y="211"/>
                                  <a:pt x="210" y="211"/>
                                  <a:pt x="209" y="211"/>
                                </a:cubicBezTo>
                                <a:close/>
                                <a:moveTo>
                                  <a:pt x="216" y="207"/>
                                </a:moveTo>
                                <a:cubicBezTo>
                                  <a:pt x="217" y="207"/>
                                  <a:pt x="217" y="207"/>
                                  <a:pt x="217" y="206"/>
                                </a:cubicBezTo>
                                <a:cubicBezTo>
                                  <a:pt x="215" y="209"/>
                                  <a:pt x="213" y="212"/>
                                  <a:pt x="212" y="215"/>
                                </a:cubicBezTo>
                                <a:cubicBezTo>
                                  <a:pt x="211" y="216"/>
                                  <a:pt x="210" y="216"/>
                                  <a:pt x="210" y="217"/>
                                </a:cubicBezTo>
                                <a:cubicBezTo>
                                  <a:pt x="212" y="214"/>
                                  <a:pt x="214" y="211"/>
                                  <a:pt x="216" y="207"/>
                                </a:cubicBezTo>
                                <a:close/>
                                <a:moveTo>
                                  <a:pt x="192" y="225"/>
                                </a:moveTo>
                                <a:cubicBezTo>
                                  <a:pt x="193" y="225"/>
                                  <a:pt x="193" y="225"/>
                                  <a:pt x="193" y="224"/>
                                </a:cubicBezTo>
                                <a:cubicBezTo>
                                  <a:pt x="193" y="225"/>
                                  <a:pt x="193" y="225"/>
                                  <a:pt x="194" y="225"/>
                                </a:cubicBezTo>
                                <a:cubicBezTo>
                                  <a:pt x="194" y="225"/>
                                  <a:pt x="194" y="225"/>
                                  <a:pt x="194" y="225"/>
                                </a:cubicBezTo>
                                <a:cubicBezTo>
                                  <a:pt x="191" y="227"/>
                                  <a:pt x="189" y="229"/>
                                  <a:pt x="187" y="231"/>
                                </a:cubicBezTo>
                                <a:cubicBezTo>
                                  <a:pt x="186" y="231"/>
                                  <a:pt x="185" y="232"/>
                                  <a:pt x="184" y="232"/>
                                </a:cubicBezTo>
                                <a:cubicBezTo>
                                  <a:pt x="184" y="232"/>
                                  <a:pt x="183" y="231"/>
                                  <a:pt x="183" y="231"/>
                                </a:cubicBezTo>
                                <a:cubicBezTo>
                                  <a:pt x="181" y="232"/>
                                  <a:pt x="179" y="233"/>
                                  <a:pt x="178" y="233"/>
                                </a:cubicBezTo>
                                <a:cubicBezTo>
                                  <a:pt x="179" y="233"/>
                                  <a:pt x="179" y="232"/>
                                  <a:pt x="180" y="231"/>
                                </a:cubicBezTo>
                                <a:cubicBezTo>
                                  <a:pt x="183" y="229"/>
                                  <a:pt x="186" y="227"/>
                                  <a:pt x="189" y="225"/>
                                </a:cubicBezTo>
                                <a:cubicBezTo>
                                  <a:pt x="192" y="224"/>
                                  <a:pt x="194" y="222"/>
                                  <a:pt x="196" y="220"/>
                                </a:cubicBezTo>
                                <a:cubicBezTo>
                                  <a:pt x="195" y="221"/>
                                  <a:pt x="194" y="222"/>
                                  <a:pt x="193" y="223"/>
                                </a:cubicBezTo>
                                <a:cubicBezTo>
                                  <a:pt x="193" y="223"/>
                                  <a:pt x="193" y="223"/>
                                  <a:pt x="193" y="223"/>
                                </a:cubicBezTo>
                                <a:cubicBezTo>
                                  <a:pt x="192" y="224"/>
                                  <a:pt x="192" y="224"/>
                                  <a:pt x="192" y="224"/>
                                </a:cubicBezTo>
                                <a:cubicBezTo>
                                  <a:pt x="191" y="225"/>
                                  <a:pt x="192" y="225"/>
                                  <a:pt x="192" y="225"/>
                                </a:cubicBezTo>
                                <a:close/>
                                <a:moveTo>
                                  <a:pt x="190" y="231"/>
                                </a:moveTo>
                                <a:cubicBezTo>
                                  <a:pt x="188" y="232"/>
                                  <a:pt x="187" y="233"/>
                                  <a:pt x="186" y="234"/>
                                </a:cubicBezTo>
                                <a:cubicBezTo>
                                  <a:pt x="186" y="233"/>
                                  <a:pt x="187" y="233"/>
                                  <a:pt x="187" y="232"/>
                                </a:cubicBezTo>
                                <a:cubicBezTo>
                                  <a:pt x="188" y="232"/>
                                  <a:pt x="189" y="231"/>
                                  <a:pt x="190" y="231"/>
                                </a:cubicBezTo>
                                <a:close/>
                                <a:moveTo>
                                  <a:pt x="118" y="243"/>
                                </a:moveTo>
                                <a:cubicBezTo>
                                  <a:pt x="116" y="242"/>
                                  <a:pt x="115" y="241"/>
                                  <a:pt x="113" y="241"/>
                                </a:cubicBezTo>
                                <a:cubicBezTo>
                                  <a:pt x="116" y="242"/>
                                  <a:pt x="120" y="243"/>
                                  <a:pt x="123" y="245"/>
                                </a:cubicBezTo>
                                <a:cubicBezTo>
                                  <a:pt x="121" y="246"/>
                                  <a:pt x="121" y="246"/>
                                  <a:pt x="121" y="246"/>
                                </a:cubicBezTo>
                                <a:cubicBezTo>
                                  <a:pt x="121" y="246"/>
                                  <a:pt x="121" y="246"/>
                                  <a:pt x="121" y="246"/>
                                </a:cubicBezTo>
                                <a:cubicBezTo>
                                  <a:pt x="120" y="245"/>
                                  <a:pt x="119" y="245"/>
                                  <a:pt x="119" y="245"/>
                                </a:cubicBezTo>
                                <a:cubicBezTo>
                                  <a:pt x="117" y="245"/>
                                  <a:pt x="116" y="244"/>
                                  <a:pt x="115" y="244"/>
                                </a:cubicBezTo>
                                <a:cubicBezTo>
                                  <a:pt x="116" y="244"/>
                                  <a:pt x="117" y="244"/>
                                  <a:pt x="118" y="244"/>
                                </a:cubicBezTo>
                                <a:cubicBezTo>
                                  <a:pt x="118" y="244"/>
                                  <a:pt x="119" y="243"/>
                                  <a:pt x="118" y="243"/>
                                </a:cubicBezTo>
                                <a:close/>
                                <a:moveTo>
                                  <a:pt x="60" y="233"/>
                                </a:moveTo>
                                <a:cubicBezTo>
                                  <a:pt x="66" y="236"/>
                                  <a:pt x="72" y="238"/>
                                  <a:pt x="78" y="240"/>
                                </a:cubicBezTo>
                                <a:cubicBezTo>
                                  <a:pt x="78" y="240"/>
                                  <a:pt x="78" y="241"/>
                                  <a:pt x="78" y="241"/>
                                </a:cubicBezTo>
                                <a:cubicBezTo>
                                  <a:pt x="78" y="241"/>
                                  <a:pt x="77" y="241"/>
                                  <a:pt x="77" y="241"/>
                                </a:cubicBezTo>
                                <a:cubicBezTo>
                                  <a:pt x="71" y="239"/>
                                  <a:pt x="66" y="236"/>
                                  <a:pt x="60" y="233"/>
                                </a:cubicBezTo>
                                <a:close/>
                                <a:moveTo>
                                  <a:pt x="5" y="106"/>
                                </a:moveTo>
                                <a:cubicBezTo>
                                  <a:pt x="5" y="107"/>
                                  <a:pt x="4" y="109"/>
                                  <a:pt x="4" y="110"/>
                                </a:cubicBezTo>
                                <a:cubicBezTo>
                                  <a:pt x="4" y="106"/>
                                  <a:pt x="4" y="102"/>
                                  <a:pt x="5" y="98"/>
                                </a:cubicBezTo>
                                <a:cubicBezTo>
                                  <a:pt x="6" y="99"/>
                                  <a:pt x="6" y="100"/>
                                  <a:pt x="6" y="101"/>
                                </a:cubicBezTo>
                                <a:cubicBezTo>
                                  <a:pt x="6" y="103"/>
                                  <a:pt x="6" y="104"/>
                                  <a:pt x="5" y="106"/>
                                </a:cubicBezTo>
                                <a:cubicBezTo>
                                  <a:pt x="5" y="106"/>
                                  <a:pt x="5" y="106"/>
                                  <a:pt x="5" y="106"/>
                                </a:cubicBezTo>
                                <a:close/>
                                <a:moveTo>
                                  <a:pt x="5" y="116"/>
                                </a:moveTo>
                                <a:cubicBezTo>
                                  <a:pt x="5" y="117"/>
                                  <a:pt x="5" y="118"/>
                                  <a:pt x="5" y="119"/>
                                </a:cubicBezTo>
                                <a:cubicBezTo>
                                  <a:pt x="5" y="120"/>
                                  <a:pt x="5" y="120"/>
                                  <a:pt x="5" y="121"/>
                                </a:cubicBezTo>
                                <a:cubicBezTo>
                                  <a:pt x="5" y="118"/>
                                  <a:pt x="5" y="116"/>
                                  <a:pt x="5" y="113"/>
                                </a:cubicBezTo>
                                <a:cubicBezTo>
                                  <a:pt x="5" y="114"/>
                                  <a:pt x="5" y="115"/>
                                  <a:pt x="5" y="116"/>
                                </a:cubicBezTo>
                                <a:close/>
                                <a:moveTo>
                                  <a:pt x="5" y="153"/>
                                </a:moveTo>
                                <a:cubicBezTo>
                                  <a:pt x="6" y="154"/>
                                  <a:pt x="6" y="155"/>
                                  <a:pt x="6" y="156"/>
                                </a:cubicBezTo>
                                <a:cubicBezTo>
                                  <a:pt x="6" y="156"/>
                                  <a:pt x="6" y="157"/>
                                  <a:pt x="7" y="157"/>
                                </a:cubicBezTo>
                                <a:cubicBezTo>
                                  <a:pt x="7" y="157"/>
                                  <a:pt x="7" y="158"/>
                                  <a:pt x="7" y="158"/>
                                </a:cubicBezTo>
                                <a:cubicBezTo>
                                  <a:pt x="7" y="158"/>
                                  <a:pt x="7" y="158"/>
                                  <a:pt x="7" y="158"/>
                                </a:cubicBezTo>
                                <a:cubicBezTo>
                                  <a:pt x="8" y="161"/>
                                  <a:pt x="8" y="164"/>
                                  <a:pt x="9" y="167"/>
                                </a:cubicBezTo>
                                <a:cubicBezTo>
                                  <a:pt x="9" y="166"/>
                                  <a:pt x="9" y="166"/>
                                  <a:pt x="9" y="165"/>
                                </a:cubicBezTo>
                                <a:cubicBezTo>
                                  <a:pt x="8" y="165"/>
                                  <a:pt x="7" y="165"/>
                                  <a:pt x="8" y="165"/>
                                </a:cubicBezTo>
                                <a:cubicBezTo>
                                  <a:pt x="5" y="156"/>
                                  <a:pt x="3" y="146"/>
                                  <a:pt x="2" y="136"/>
                                </a:cubicBezTo>
                                <a:cubicBezTo>
                                  <a:pt x="3" y="142"/>
                                  <a:pt x="4" y="147"/>
                                  <a:pt x="5" y="153"/>
                                </a:cubicBezTo>
                                <a:close/>
                                <a:moveTo>
                                  <a:pt x="2" y="119"/>
                                </a:moveTo>
                                <a:cubicBezTo>
                                  <a:pt x="2" y="117"/>
                                  <a:pt x="2" y="116"/>
                                  <a:pt x="2" y="114"/>
                                </a:cubicBezTo>
                                <a:cubicBezTo>
                                  <a:pt x="2" y="115"/>
                                  <a:pt x="2" y="116"/>
                                  <a:pt x="2" y="116"/>
                                </a:cubicBezTo>
                                <a:cubicBezTo>
                                  <a:pt x="2" y="116"/>
                                  <a:pt x="2" y="116"/>
                                  <a:pt x="2" y="116"/>
                                </a:cubicBezTo>
                                <a:cubicBezTo>
                                  <a:pt x="2" y="117"/>
                                  <a:pt x="2" y="118"/>
                                  <a:pt x="2" y="119"/>
                                </a:cubicBezTo>
                                <a:close/>
                                <a:moveTo>
                                  <a:pt x="13" y="106"/>
                                </a:moveTo>
                                <a:cubicBezTo>
                                  <a:pt x="13" y="112"/>
                                  <a:pt x="14" y="118"/>
                                  <a:pt x="15" y="124"/>
                                </a:cubicBezTo>
                                <a:cubicBezTo>
                                  <a:pt x="15" y="124"/>
                                  <a:pt x="14" y="124"/>
                                  <a:pt x="14" y="124"/>
                                </a:cubicBezTo>
                                <a:cubicBezTo>
                                  <a:pt x="14" y="123"/>
                                  <a:pt x="14" y="122"/>
                                  <a:pt x="14" y="121"/>
                                </a:cubicBezTo>
                                <a:cubicBezTo>
                                  <a:pt x="14" y="120"/>
                                  <a:pt x="13" y="120"/>
                                  <a:pt x="13" y="120"/>
                                </a:cubicBezTo>
                                <a:cubicBezTo>
                                  <a:pt x="12" y="116"/>
                                  <a:pt x="11" y="112"/>
                                  <a:pt x="11" y="108"/>
                                </a:cubicBezTo>
                                <a:cubicBezTo>
                                  <a:pt x="11" y="108"/>
                                  <a:pt x="12" y="108"/>
                                  <a:pt x="12" y="108"/>
                                </a:cubicBezTo>
                                <a:cubicBezTo>
                                  <a:pt x="12" y="107"/>
                                  <a:pt x="12" y="107"/>
                                  <a:pt x="13" y="106"/>
                                </a:cubicBezTo>
                                <a:close/>
                                <a:moveTo>
                                  <a:pt x="12" y="103"/>
                                </a:moveTo>
                                <a:cubicBezTo>
                                  <a:pt x="12" y="102"/>
                                  <a:pt x="12" y="101"/>
                                  <a:pt x="12" y="100"/>
                                </a:cubicBezTo>
                                <a:cubicBezTo>
                                  <a:pt x="12" y="101"/>
                                  <a:pt x="12" y="102"/>
                                  <a:pt x="12" y="103"/>
                                </a:cubicBezTo>
                                <a:cubicBezTo>
                                  <a:pt x="12" y="103"/>
                                  <a:pt x="12" y="103"/>
                                  <a:pt x="12" y="103"/>
                                </a:cubicBezTo>
                                <a:close/>
                                <a:moveTo>
                                  <a:pt x="13" y="94"/>
                                </a:moveTo>
                                <a:cubicBezTo>
                                  <a:pt x="13" y="93"/>
                                  <a:pt x="14" y="93"/>
                                  <a:pt x="14" y="93"/>
                                </a:cubicBezTo>
                                <a:cubicBezTo>
                                  <a:pt x="14" y="94"/>
                                  <a:pt x="14" y="95"/>
                                  <a:pt x="14" y="96"/>
                                </a:cubicBezTo>
                                <a:cubicBezTo>
                                  <a:pt x="13" y="95"/>
                                  <a:pt x="13" y="95"/>
                                  <a:pt x="13" y="94"/>
                                </a:cubicBezTo>
                                <a:close/>
                                <a:moveTo>
                                  <a:pt x="15" y="72"/>
                                </a:moveTo>
                                <a:cubicBezTo>
                                  <a:pt x="16" y="72"/>
                                  <a:pt x="16" y="72"/>
                                  <a:pt x="17" y="72"/>
                                </a:cubicBezTo>
                                <a:cubicBezTo>
                                  <a:pt x="15" y="74"/>
                                  <a:pt x="13" y="77"/>
                                  <a:pt x="11" y="80"/>
                                </a:cubicBezTo>
                                <a:cubicBezTo>
                                  <a:pt x="11" y="79"/>
                                  <a:pt x="11" y="79"/>
                                  <a:pt x="11" y="79"/>
                                </a:cubicBezTo>
                                <a:cubicBezTo>
                                  <a:pt x="12" y="78"/>
                                  <a:pt x="12" y="78"/>
                                  <a:pt x="12" y="77"/>
                                </a:cubicBezTo>
                                <a:cubicBezTo>
                                  <a:pt x="13" y="75"/>
                                  <a:pt x="14" y="73"/>
                                  <a:pt x="14" y="71"/>
                                </a:cubicBezTo>
                                <a:cubicBezTo>
                                  <a:pt x="15" y="72"/>
                                  <a:pt x="15" y="72"/>
                                  <a:pt x="15" y="72"/>
                                </a:cubicBezTo>
                                <a:close/>
                                <a:moveTo>
                                  <a:pt x="36" y="41"/>
                                </a:moveTo>
                                <a:cubicBezTo>
                                  <a:pt x="36" y="41"/>
                                  <a:pt x="36" y="41"/>
                                  <a:pt x="37" y="41"/>
                                </a:cubicBezTo>
                                <a:cubicBezTo>
                                  <a:pt x="37" y="40"/>
                                  <a:pt x="38" y="40"/>
                                  <a:pt x="39" y="40"/>
                                </a:cubicBezTo>
                                <a:cubicBezTo>
                                  <a:pt x="37" y="41"/>
                                  <a:pt x="35" y="43"/>
                                  <a:pt x="34" y="45"/>
                                </a:cubicBezTo>
                                <a:cubicBezTo>
                                  <a:pt x="30" y="49"/>
                                  <a:pt x="26" y="53"/>
                                  <a:pt x="24" y="58"/>
                                </a:cubicBezTo>
                                <a:cubicBezTo>
                                  <a:pt x="22" y="59"/>
                                  <a:pt x="21" y="61"/>
                                  <a:pt x="19" y="63"/>
                                </a:cubicBezTo>
                                <a:cubicBezTo>
                                  <a:pt x="24" y="55"/>
                                  <a:pt x="30" y="47"/>
                                  <a:pt x="36" y="41"/>
                                </a:cubicBezTo>
                                <a:close/>
                                <a:moveTo>
                                  <a:pt x="124" y="9"/>
                                </a:moveTo>
                                <a:cubicBezTo>
                                  <a:pt x="123" y="9"/>
                                  <a:pt x="123" y="9"/>
                                  <a:pt x="123" y="9"/>
                                </a:cubicBezTo>
                                <a:cubicBezTo>
                                  <a:pt x="120" y="9"/>
                                  <a:pt x="118" y="9"/>
                                  <a:pt x="115" y="9"/>
                                </a:cubicBezTo>
                                <a:cubicBezTo>
                                  <a:pt x="115" y="9"/>
                                  <a:pt x="115" y="9"/>
                                  <a:pt x="115" y="10"/>
                                </a:cubicBezTo>
                                <a:cubicBezTo>
                                  <a:pt x="114" y="10"/>
                                  <a:pt x="114" y="10"/>
                                  <a:pt x="113" y="10"/>
                                </a:cubicBezTo>
                                <a:cubicBezTo>
                                  <a:pt x="113" y="10"/>
                                  <a:pt x="113" y="9"/>
                                  <a:pt x="113" y="9"/>
                                </a:cubicBezTo>
                                <a:cubicBezTo>
                                  <a:pt x="114" y="9"/>
                                  <a:pt x="115" y="8"/>
                                  <a:pt x="116" y="8"/>
                                </a:cubicBezTo>
                                <a:cubicBezTo>
                                  <a:pt x="116" y="7"/>
                                  <a:pt x="116" y="7"/>
                                  <a:pt x="116" y="7"/>
                                </a:cubicBezTo>
                                <a:cubicBezTo>
                                  <a:pt x="119" y="8"/>
                                  <a:pt x="121" y="8"/>
                                  <a:pt x="124" y="9"/>
                                </a:cubicBezTo>
                                <a:close/>
                                <a:moveTo>
                                  <a:pt x="118" y="4"/>
                                </a:moveTo>
                                <a:cubicBezTo>
                                  <a:pt x="118" y="4"/>
                                  <a:pt x="118" y="4"/>
                                  <a:pt x="118" y="4"/>
                                </a:cubicBezTo>
                                <a:cubicBezTo>
                                  <a:pt x="118" y="5"/>
                                  <a:pt x="119" y="5"/>
                                  <a:pt x="120" y="5"/>
                                </a:cubicBezTo>
                                <a:cubicBezTo>
                                  <a:pt x="120" y="5"/>
                                  <a:pt x="120" y="5"/>
                                  <a:pt x="120" y="5"/>
                                </a:cubicBezTo>
                                <a:cubicBezTo>
                                  <a:pt x="119" y="5"/>
                                  <a:pt x="119" y="5"/>
                                  <a:pt x="118" y="5"/>
                                </a:cubicBezTo>
                                <a:cubicBezTo>
                                  <a:pt x="118" y="5"/>
                                  <a:pt x="118" y="5"/>
                                  <a:pt x="118" y="4"/>
                                </a:cubicBezTo>
                                <a:close/>
                                <a:moveTo>
                                  <a:pt x="233" y="77"/>
                                </a:moveTo>
                                <a:cubicBezTo>
                                  <a:pt x="233" y="77"/>
                                  <a:pt x="234" y="77"/>
                                  <a:pt x="234" y="77"/>
                                </a:cubicBezTo>
                                <a:cubicBezTo>
                                  <a:pt x="236" y="79"/>
                                  <a:pt x="237" y="82"/>
                                  <a:pt x="239" y="85"/>
                                </a:cubicBezTo>
                                <a:cubicBezTo>
                                  <a:pt x="239" y="86"/>
                                  <a:pt x="239" y="87"/>
                                  <a:pt x="239" y="88"/>
                                </a:cubicBezTo>
                                <a:cubicBezTo>
                                  <a:pt x="240" y="90"/>
                                  <a:pt x="240" y="92"/>
                                  <a:pt x="240" y="93"/>
                                </a:cubicBezTo>
                                <a:cubicBezTo>
                                  <a:pt x="238" y="88"/>
                                  <a:pt x="235" y="82"/>
                                  <a:pt x="233" y="77"/>
                                </a:cubicBezTo>
                                <a:close/>
                                <a:moveTo>
                                  <a:pt x="241" y="99"/>
                                </a:moveTo>
                                <a:cubicBezTo>
                                  <a:pt x="242" y="103"/>
                                  <a:pt x="243" y="108"/>
                                  <a:pt x="244" y="112"/>
                                </a:cubicBezTo>
                                <a:cubicBezTo>
                                  <a:pt x="244" y="113"/>
                                  <a:pt x="244" y="114"/>
                                  <a:pt x="244" y="115"/>
                                </a:cubicBezTo>
                                <a:cubicBezTo>
                                  <a:pt x="243" y="110"/>
                                  <a:pt x="241" y="105"/>
                                  <a:pt x="240" y="100"/>
                                </a:cubicBezTo>
                                <a:cubicBezTo>
                                  <a:pt x="240" y="99"/>
                                  <a:pt x="240" y="99"/>
                                  <a:pt x="240" y="98"/>
                                </a:cubicBezTo>
                                <a:cubicBezTo>
                                  <a:pt x="239" y="96"/>
                                  <a:pt x="238" y="94"/>
                                  <a:pt x="238" y="92"/>
                                </a:cubicBezTo>
                                <a:cubicBezTo>
                                  <a:pt x="239" y="94"/>
                                  <a:pt x="240" y="97"/>
                                  <a:pt x="241" y="99"/>
                                </a:cubicBezTo>
                                <a:close/>
                                <a:moveTo>
                                  <a:pt x="235" y="172"/>
                                </a:moveTo>
                                <a:cubicBezTo>
                                  <a:pt x="235" y="173"/>
                                  <a:pt x="234" y="175"/>
                                  <a:pt x="233" y="176"/>
                                </a:cubicBezTo>
                                <a:cubicBezTo>
                                  <a:pt x="232" y="178"/>
                                  <a:pt x="231" y="180"/>
                                  <a:pt x="230" y="182"/>
                                </a:cubicBezTo>
                                <a:cubicBezTo>
                                  <a:pt x="230" y="181"/>
                                  <a:pt x="230" y="180"/>
                                  <a:pt x="230" y="180"/>
                                </a:cubicBezTo>
                                <a:cubicBezTo>
                                  <a:pt x="232" y="177"/>
                                  <a:pt x="234" y="173"/>
                                  <a:pt x="235" y="170"/>
                                </a:cubicBezTo>
                                <a:cubicBezTo>
                                  <a:pt x="235" y="171"/>
                                  <a:pt x="235" y="171"/>
                                  <a:pt x="235" y="171"/>
                                </a:cubicBezTo>
                                <a:cubicBezTo>
                                  <a:pt x="235" y="172"/>
                                  <a:pt x="235" y="172"/>
                                  <a:pt x="235" y="172"/>
                                </a:cubicBezTo>
                                <a:close/>
                                <a:moveTo>
                                  <a:pt x="235" y="161"/>
                                </a:moveTo>
                                <a:cubicBezTo>
                                  <a:pt x="234" y="164"/>
                                  <a:pt x="234" y="167"/>
                                  <a:pt x="233" y="170"/>
                                </a:cubicBezTo>
                                <a:cubicBezTo>
                                  <a:pt x="233" y="171"/>
                                  <a:pt x="232" y="172"/>
                                  <a:pt x="232" y="172"/>
                                </a:cubicBezTo>
                                <a:cubicBezTo>
                                  <a:pt x="232" y="171"/>
                                  <a:pt x="232" y="170"/>
                                  <a:pt x="233" y="168"/>
                                </a:cubicBezTo>
                                <a:cubicBezTo>
                                  <a:pt x="233" y="168"/>
                                  <a:pt x="233" y="168"/>
                                  <a:pt x="232" y="168"/>
                                </a:cubicBezTo>
                                <a:cubicBezTo>
                                  <a:pt x="233" y="167"/>
                                  <a:pt x="233" y="167"/>
                                  <a:pt x="233" y="166"/>
                                </a:cubicBezTo>
                                <a:cubicBezTo>
                                  <a:pt x="234" y="165"/>
                                  <a:pt x="233" y="165"/>
                                  <a:pt x="233" y="165"/>
                                </a:cubicBezTo>
                                <a:cubicBezTo>
                                  <a:pt x="233" y="164"/>
                                  <a:pt x="234" y="163"/>
                                  <a:pt x="235" y="161"/>
                                </a:cubicBezTo>
                                <a:close/>
                                <a:moveTo>
                                  <a:pt x="234" y="158"/>
                                </a:moveTo>
                                <a:cubicBezTo>
                                  <a:pt x="235" y="156"/>
                                  <a:pt x="236" y="154"/>
                                  <a:pt x="236" y="152"/>
                                </a:cubicBezTo>
                                <a:cubicBezTo>
                                  <a:pt x="236" y="153"/>
                                  <a:pt x="236" y="155"/>
                                  <a:pt x="236" y="156"/>
                                </a:cubicBezTo>
                                <a:cubicBezTo>
                                  <a:pt x="235" y="157"/>
                                  <a:pt x="234" y="157"/>
                                  <a:pt x="234" y="158"/>
                                </a:cubicBezTo>
                                <a:close/>
                                <a:moveTo>
                                  <a:pt x="231" y="154"/>
                                </a:moveTo>
                                <a:cubicBezTo>
                                  <a:pt x="231" y="154"/>
                                  <a:pt x="231" y="154"/>
                                  <a:pt x="231" y="154"/>
                                </a:cubicBezTo>
                                <a:cubicBezTo>
                                  <a:pt x="230" y="155"/>
                                  <a:pt x="229" y="156"/>
                                  <a:pt x="229" y="157"/>
                                </a:cubicBezTo>
                                <a:cubicBezTo>
                                  <a:pt x="229" y="154"/>
                                  <a:pt x="229" y="152"/>
                                  <a:pt x="229" y="150"/>
                                </a:cubicBezTo>
                                <a:cubicBezTo>
                                  <a:pt x="232" y="139"/>
                                  <a:pt x="233" y="126"/>
                                  <a:pt x="232" y="114"/>
                                </a:cubicBezTo>
                                <a:cubicBezTo>
                                  <a:pt x="233" y="116"/>
                                  <a:pt x="234" y="117"/>
                                  <a:pt x="234" y="118"/>
                                </a:cubicBezTo>
                                <a:cubicBezTo>
                                  <a:pt x="233" y="130"/>
                                  <a:pt x="233" y="142"/>
                                  <a:pt x="231" y="154"/>
                                </a:cubicBezTo>
                                <a:close/>
                                <a:moveTo>
                                  <a:pt x="201" y="205"/>
                                </a:moveTo>
                                <a:cubicBezTo>
                                  <a:pt x="201" y="204"/>
                                  <a:pt x="202" y="203"/>
                                  <a:pt x="203" y="203"/>
                                </a:cubicBezTo>
                                <a:cubicBezTo>
                                  <a:pt x="203" y="202"/>
                                  <a:pt x="203" y="202"/>
                                  <a:pt x="203" y="202"/>
                                </a:cubicBezTo>
                                <a:cubicBezTo>
                                  <a:pt x="205" y="200"/>
                                  <a:pt x="206" y="199"/>
                                  <a:pt x="208" y="197"/>
                                </a:cubicBezTo>
                                <a:cubicBezTo>
                                  <a:pt x="208" y="198"/>
                                  <a:pt x="207" y="198"/>
                                  <a:pt x="207" y="198"/>
                                </a:cubicBezTo>
                                <a:cubicBezTo>
                                  <a:pt x="205" y="201"/>
                                  <a:pt x="203" y="203"/>
                                  <a:pt x="201" y="205"/>
                                </a:cubicBezTo>
                                <a:close/>
                                <a:moveTo>
                                  <a:pt x="97" y="227"/>
                                </a:moveTo>
                                <a:cubicBezTo>
                                  <a:pt x="98" y="227"/>
                                  <a:pt x="98" y="227"/>
                                  <a:pt x="99" y="227"/>
                                </a:cubicBezTo>
                                <a:cubicBezTo>
                                  <a:pt x="101" y="228"/>
                                  <a:pt x="102" y="229"/>
                                  <a:pt x="104" y="229"/>
                                </a:cubicBezTo>
                                <a:cubicBezTo>
                                  <a:pt x="106" y="231"/>
                                  <a:pt x="108" y="232"/>
                                  <a:pt x="110" y="233"/>
                                </a:cubicBezTo>
                                <a:cubicBezTo>
                                  <a:pt x="110" y="233"/>
                                  <a:pt x="109" y="233"/>
                                  <a:pt x="109" y="233"/>
                                </a:cubicBezTo>
                                <a:cubicBezTo>
                                  <a:pt x="105" y="231"/>
                                  <a:pt x="101" y="229"/>
                                  <a:pt x="97" y="227"/>
                                </a:cubicBezTo>
                                <a:close/>
                                <a:moveTo>
                                  <a:pt x="103" y="237"/>
                                </a:moveTo>
                                <a:cubicBezTo>
                                  <a:pt x="102" y="237"/>
                                  <a:pt x="101" y="237"/>
                                  <a:pt x="100" y="237"/>
                                </a:cubicBezTo>
                                <a:cubicBezTo>
                                  <a:pt x="100" y="237"/>
                                  <a:pt x="100" y="237"/>
                                  <a:pt x="100" y="237"/>
                                </a:cubicBezTo>
                                <a:cubicBezTo>
                                  <a:pt x="100" y="237"/>
                                  <a:pt x="100" y="236"/>
                                  <a:pt x="100" y="236"/>
                                </a:cubicBezTo>
                                <a:cubicBezTo>
                                  <a:pt x="100" y="236"/>
                                  <a:pt x="100" y="236"/>
                                  <a:pt x="100" y="236"/>
                                </a:cubicBezTo>
                                <a:cubicBezTo>
                                  <a:pt x="101" y="237"/>
                                  <a:pt x="102" y="237"/>
                                  <a:pt x="103" y="237"/>
                                </a:cubicBezTo>
                                <a:close/>
                                <a:moveTo>
                                  <a:pt x="75" y="232"/>
                                </a:moveTo>
                                <a:cubicBezTo>
                                  <a:pt x="74" y="232"/>
                                  <a:pt x="74" y="232"/>
                                  <a:pt x="74" y="232"/>
                                </a:cubicBezTo>
                                <a:cubicBezTo>
                                  <a:pt x="75" y="232"/>
                                  <a:pt x="75" y="232"/>
                                  <a:pt x="76" y="232"/>
                                </a:cubicBezTo>
                                <a:cubicBezTo>
                                  <a:pt x="78" y="233"/>
                                  <a:pt x="79" y="234"/>
                                  <a:pt x="81" y="235"/>
                                </a:cubicBezTo>
                                <a:cubicBezTo>
                                  <a:pt x="81" y="235"/>
                                  <a:pt x="81" y="235"/>
                                  <a:pt x="82" y="235"/>
                                </a:cubicBezTo>
                                <a:cubicBezTo>
                                  <a:pt x="79" y="234"/>
                                  <a:pt x="77" y="233"/>
                                  <a:pt x="75" y="232"/>
                                </a:cubicBezTo>
                                <a:close/>
                                <a:moveTo>
                                  <a:pt x="82" y="241"/>
                                </a:moveTo>
                                <a:cubicBezTo>
                                  <a:pt x="82" y="241"/>
                                  <a:pt x="83" y="241"/>
                                  <a:pt x="83" y="241"/>
                                </a:cubicBezTo>
                                <a:cubicBezTo>
                                  <a:pt x="83" y="241"/>
                                  <a:pt x="83" y="241"/>
                                  <a:pt x="83" y="241"/>
                                </a:cubicBezTo>
                                <a:cubicBezTo>
                                  <a:pt x="84" y="241"/>
                                  <a:pt x="84" y="241"/>
                                  <a:pt x="84" y="242"/>
                                </a:cubicBezTo>
                                <a:cubicBezTo>
                                  <a:pt x="83" y="241"/>
                                  <a:pt x="83" y="241"/>
                                  <a:pt x="82" y="241"/>
                                </a:cubicBezTo>
                                <a:cubicBezTo>
                                  <a:pt x="82" y="241"/>
                                  <a:pt x="81" y="241"/>
                                  <a:pt x="81" y="240"/>
                                </a:cubicBezTo>
                                <a:cubicBezTo>
                                  <a:pt x="81" y="241"/>
                                  <a:pt x="81" y="241"/>
                                  <a:pt x="82" y="241"/>
                                </a:cubicBezTo>
                                <a:close/>
                                <a:moveTo>
                                  <a:pt x="72" y="229"/>
                                </a:moveTo>
                                <a:cubicBezTo>
                                  <a:pt x="72" y="229"/>
                                  <a:pt x="72" y="228"/>
                                  <a:pt x="71" y="228"/>
                                </a:cubicBezTo>
                                <a:cubicBezTo>
                                  <a:pt x="72" y="228"/>
                                  <a:pt x="72" y="228"/>
                                  <a:pt x="73" y="229"/>
                                </a:cubicBezTo>
                                <a:cubicBezTo>
                                  <a:pt x="74" y="229"/>
                                  <a:pt x="74" y="230"/>
                                  <a:pt x="75" y="230"/>
                                </a:cubicBezTo>
                                <a:cubicBezTo>
                                  <a:pt x="74" y="230"/>
                                  <a:pt x="73" y="229"/>
                                  <a:pt x="72" y="229"/>
                                </a:cubicBezTo>
                                <a:close/>
                                <a:moveTo>
                                  <a:pt x="73" y="237"/>
                                </a:moveTo>
                                <a:cubicBezTo>
                                  <a:pt x="73" y="237"/>
                                  <a:pt x="73" y="237"/>
                                  <a:pt x="73" y="237"/>
                                </a:cubicBezTo>
                                <a:cubicBezTo>
                                  <a:pt x="71" y="236"/>
                                  <a:pt x="68" y="235"/>
                                  <a:pt x="66" y="234"/>
                                </a:cubicBezTo>
                                <a:cubicBezTo>
                                  <a:pt x="68" y="235"/>
                                  <a:pt x="71" y="236"/>
                                  <a:pt x="73" y="237"/>
                                </a:cubicBezTo>
                                <a:close/>
                                <a:moveTo>
                                  <a:pt x="35" y="201"/>
                                </a:moveTo>
                                <a:cubicBezTo>
                                  <a:pt x="35" y="201"/>
                                  <a:pt x="35" y="200"/>
                                  <a:pt x="35" y="200"/>
                                </a:cubicBezTo>
                                <a:cubicBezTo>
                                  <a:pt x="35" y="200"/>
                                  <a:pt x="35" y="201"/>
                                  <a:pt x="35" y="201"/>
                                </a:cubicBezTo>
                                <a:cubicBezTo>
                                  <a:pt x="36" y="201"/>
                                  <a:pt x="36" y="202"/>
                                  <a:pt x="37" y="202"/>
                                </a:cubicBezTo>
                                <a:cubicBezTo>
                                  <a:pt x="37" y="203"/>
                                  <a:pt x="37" y="203"/>
                                  <a:pt x="37" y="203"/>
                                </a:cubicBezTo>
                                <a:cubicBezTo>
                                  <a:pt x="38" y="203"/>
                                  <a:pt x="38" y="203"/>
                                  <a:pt x="38" y="203"/>
                                </a:cubicBezTo>
                                <a:cubicBezTo>
                                  <a:pt x="38" y="204"/>
                                  <a:pt x="39" y="205"/>
                                  <a:pt x="40" y="206"/>
                                </a:cubicBezTo>
                                <a:cubicBezTo>
                                  <a:pt x="41" y="207"/>
                                  <a:pt x="42" y="208"/>
                                  <a:pt x="43" y="209"/>
                                </a:cubicBezTo>
                                <a:cubicBezTo>
                                  <a:pt x="41" y="208"/>
                                  <a:pt x="40" y="207"/>
                                  <a:pt x="39" y="206"/>
                                </a:cubicBezTo>
                                <a:cubicBezTo>
                                  <a:pt x="38" y="205"/>
                                  <a:pt x="36" y="203"/>
                                  <a:pt x="35" y="202"/>
                                </a:cubicBezTo>
                                <a:cubicBezTo>
                                  <a:pt x="35" y="201"/>
                                  <a:pt x="35" y="201"/>
                                  <a:pt x="35" y="201"/>
                                </a:cubicBezTo>
                                <a:close/>
                                <a:moveTo>
                                  <a:pt x="37" y="197"/>
                                </a:moveTo>
                                <a:cubicBezTo>
                                  <a:pt x="37" y="197"/>
                                  <a:pt x="37" y="197"/>
                                  <a:pt x="38" y="197"/>
                                </a:cubicBezTo>
                                <a:cubicBezTo>
                                  <a:pt x="39" y="200"/>
                                  <a:pt x="41" y="202"/>
                                  <a:pt x="43" y="204"/>
                                </a:cubicBezTo>
                                <a:cubicBezTo>
                                  <a:pt x="42" y="203"/>
                                  <a:pt x="40" y="201"/>
                                  <a:pt x="39" y="200"/>
                                </a:cubicBezTo>
                                <a:cubicBezTo>
                                  <a:pt x="38" y="199"/>
                                  <a:pt x="38" y="198"/>
                                  <a:pt x="37" y="197"/>
                                </a:cubicBezTo>
                                <a:close/>
                                <a:moveTo>
                                  <a:pt x="25" y="144"/>
                                </a:moveTo>
                                <a:cubicBezTo>
                                  <a:pt x="25" y="142"/>
                                  <a:pt x="24" y="140"/>
                                  <a:pt x="24" y="138"/>
                                </a:cubicBezTo>
                                <a:cubicBezTo>
                                  <a:pt x="24" y="138"/>
                                  <a:pt x="24" y="138"/>
                                  <a:pt x="24" y="138"/>
                                </a:cubicBezTo>
                                <a:cubicBezTo>
                                  <a:pt x="25" y="140"/>
                                  <a:pt x="26" y="143"/>
                                  <a:pt x="27" y="145"/>
                                </a:cubicBezTo>
                                <a:cubicBezTo>
                                  <a:pt x="27" y="146"/>
                                  <a:pt x="27" y="146"/>
                                  <a:pt x="27" y="146"/>
                                </a:cubicBezTo>
                                <a:cubicBezTo>
                                  <a:pt x="27" y="147"/>
                                  <a:pt x="27" y="147"/>
                                  <a:pt x="27" y="147"/>
                                </a:cubicBezTo>
                                <a:cubicBezTo>
                                  <a:pt x="28" y="148"/>
                                  <a:pt x="28" y="148"/>
                                  <a:pt x="28" y="148"/>
                                </a:cubicBezTo>
                                <a:cubicBezTo>
                                  <a:pt x="28" y="149"/>
                                  <a:pt x="28" y="150"/>
                                  <a:pt x="28" y="151"/>
                                </a:cubicBezTo>
                                <a:cubicBezTo>
                                  <a:pt x="27" y="149"/>
                                  <a:pt x="26" y="146"/>
                                  <a:pt x="25" y="144"/>
                                </a:cubicBezTo>
                                <a:close/>
                                <a:moveTo>
                                  <a:pt x="28" y="177"/>
                                </a:moveTo>
                                <a:cubicBezTo>
                                  <a:pt x="27" y="176"/>
                                  <a:pt x="26" y="174"/>
                                  <a:pt x="26" y="173"/>
                                </a:cubicBezTo>
                                <a:cubicBezTo>
                                  <a:pt x="26" y="173"/>
                                  <a:pt x="26" y="173"/>
                                  <a:pt x="26" y="173"/>
                                </a:cubicBezTo>
                                <a:cubicBezTo>
                                  <a:pt x="26" y="172"/>
                                  <a:pt x="26" y="172"/>
                                  <a:pt x="26" y="172"/>
                                </a:cubicBezTo>
                                <a:cubicBezTo>
                                  <a:pt x="27" y="173"/>
                                  <a:pt x="27" y="175"/>
                                  <a:pt x="28" y="177"/>
                                </a:cubicBezTo>
                                <a:close/>
                                <a:moveTo>
                                  <a:pt x="25" y="61"/>
                                </a:moveTo>
                                <a:cubicBezTo>
                                  <a:pt x="24" y="61"/>
                                  <a:pt x="24" y="61"/>
                                  <a:pt x="24" y="61"/>
                                </a:cubicBezTo>
                                <a:cubicBezTo>
                                  <a:pt x="25" y="60"/>
                                  <a:pt x="26" y="59"/>
                                  <a:pt x="27" y="58"/>
                                </a:cubicBezTo>
                                <a:cubicBezTo>
                                  <a:pt x="27" y="58"/>
                                  <a:pt x="27" y="58"/>
                                  <a:pt x="27" y="58"/>
                                </a:cubicBezTo>
                                <a:cubicBezTo>
                                  <a:pt x="26" y="59"/>
                                  <a:pt x="26" y="60"/>
                                  <a:pt x="25" y="61"/>
                                </a:cubicBezTo>
                                <a:close/>
                                <a:moveTo>
                                  <a:pt x="27" y="62"/>
                                </a:moveTo>
                                <a:cubicBezTo>
                                  <a:pt x="26" y="63"/>
                                  <a:pt x="25" y="64"/>
                                  <a:pt x="25" y="66"/>
                                </a:cubicBezTo>
                                <a:cubicBezTo>
                                  <a:pt x="25" y="64"/>
                                  <a:pt x="26" y="63"/>
                                  <a:pt x="26" y="62"/>
                                </a:cubicBezTo>
                                <a:cubicBezTo>
                                  <a:pt x="27" y="62"/>
                                  <a:pt x="27" y="62"/>
                                  <a:pt x="27" y="62"/>
                                </a:cubicBezTo>
                                <a:close/>
                                <a:moveTo>
                                  <a:pt x="25" y="68"/>
                                </a:moveTo>
                                <a:cubicBezTo>
                                  <a:pt x="26" y="66"/>
                                  <a:pt x="27" y="63"/>
                                  <a:pt x="29" y="61"/>
                                </a:cubicBezTo>
                                <a:cubicBezTo>
                                  <a:pt x="30" y="61"/>
                                  <a:pt x="31" y="60"/>
                                  <a:pt x="32" y="59"/>
                                </a:cubicBezTo>
                                <a:cubicBezTo>
                                  <a:pt x="32" y="60"/>
                                  <a:pt x="32" y="61"/>
                                  <a:pt x="31" y="62"/>
                                </a:cubicBezTo>
                                <a:cubicBezTo>
                                  <a:pt x="30" y="63"/>
                                  <a:pt x="29" y="64"/>
                                  <a:pt x="28" y="66"/>
                                </a:cubicBezTo>
                                <a:cubicBezTo>
                                  <a:pt x="27" y="66"/>
                                  <a:pt x="26" y="67"/>
                                  <a:pt x="25" y="68"/>
                                </a:cubicBezTo>
                                <a:close/>
                                <a:moveTo>
                                  <a:pt x="25" y="69"/>
                                </a:moveTo>
                                <a:cubicBezTo>
                                  <a:pt x="23" y="71"/>
                                  <a:pt x="22" y="73"/>
                                  <a:pt x="20" y="75"/>
                                </a:cubicBezTo>
                                <a:cubicBezTo>
                                  <a:pt x="21" y="73"/>
                                  <a:pt x="22" y="72"/>
                                  <a:pt x="23" y="70"/>
                                </a:cubicBezTo>
                                <a:cubicBezTo>
                                  <a:pt x="24" y="70"/>
                                  <a:pt x="24" y="69"/>
                                  <a:pt x="25" y="69"/>
                                </a:cubicBezTo>
                                <a:close/>
                                <a:moveTo>
                                  <a:pt x="110" y="12"/>
                                </a:moveTo>
                                <a:cubicBezTo>
                                  <a:pt x="110" y="12"/>
                                  <a:pt x="109" y="12"/>
                                  <a:pt x="109" y="12"/>
                                </a:cubicBezTo>
                                <a:cubicBezTo>
                                  <a:pt x="109" y="11"/>
                                  <a:pt x="109" y="11"/>
                                  <a:pt x="110" y="11"/>
                                </a:cubicBezTo>
                                <a:cubicBezTo>
                                  <a:pt x="112" y="11"/>
                                  <a:pt x="113" y="11"/>
                                  <a:pt x="115" y="12"/>
                                </a:cubicBezTo>
                                <a:cubicBezTo>
                                  <a:pt x="112" y="13"/>
                                  <a:pt x="110" y="14"/>
                                  <a:pt x="107" y="15"/>
                                </a:cubicBezTo>
                                <a:cubicBezTo>
                                  <a:pt x="107" y="15"/>
                                  <a:pt x="107" y="15"/>
                                  <a:pt x="106" y="15"/>
                                </a:cubicBezTo>
                                <a:cubicBezTo>
                                  <a:pt x="108" y="14"/>
                                  <a:pt x="109" y="14"/>
                                  <a:pt x="110" y="13"/>
                                </a:cubicBezTo>
                                <a:cubicBezTo>
                                  <a:pt x="111" y="13"/>
                                  <a:pt x="111" y="12"/>
                                  <a:pt x="110" y="12"/>
                                </a:cubicBezTo>
                                <a:close/>
                                <a:moveTo>
                                  <a:pt x="122" y="39"/>
                                </a:moveTo>
                                <a:cubicBezTo>
                                  <a:pt x="126" y="38"/>
                                  <a:pt x="129" y="37"/>
                                  <a:pt x="133" y="36"/>
                                </a:cubicBezTo>
                                <a:cubicBezTo>
                                  <a:pt x="135" y="36"/>
                                  <a:pt x="137" y="36"/>
                                  <a:pt x="140" y="36"/>
                                </a:cubicBezTo>
                                <a:cubicBezTo>
                                  <a:pt x="137" y="37"/>
                                  <a:pt x="134" y="39"/>
                                  <a:pt x="132" y="40"/>
                                </a:cubicBezTo>
                                <a:cubicBezTo>
                                  <a:pt x="127" y="41"/>
                                  <a:pt x="122" y="41"/>
                                  <a:pt x="117" y="41"/>
                                </a:cubicBezTo>
                                <a:cubicBezTo>
                                  <a:pt x="119" y="39"/>
                                  <a:pt x="120" y="38"/>
                                  <a:pt x="121" y="36"/>
                                </a:cubicBezTo>
                                <a:cubicBezTo>
                                  <a:pt x="122" y="36"/>
                                  <a:pt x="123" y="36"/>
                                  <a:pt x="123" y="36"/>
                                </a:cubicBezTo>
                                <a:cubicBezTo>
                                  <a:pt x="123" y="36"/>
                                  <a:pt x="122" y="37"/>
                                  <a:pt x="122" y="37"/>
                                </a:cubicBezTo>
                                <a:cubicBezTo>
                                  <a:pt x="121" y="38"/>
                                  <a:pt x="121" y="39"/>
                                  <a:pt x="122" y="39"/>
                                </a:cubicBezTo>
                                <a:close/>
                                <a:moveTo>
                                  <a:pt x="125" y="36"/>
                                </a:moveTo>
                                <a:cubicBezTo>
                                  <a:pt x="126" y="36"/>
                                  <a:pt x="126" y="36"/>
                                  <a:pt x="127" y="36"/>
                                </a:cubicBezTo>
                                <a:cubicBezTo>
                                  <a:pt x="127" y="36"/>
                                  <a:pt x="128" y="36"/>
                                  <a:pt x="128" y="36"/>
                                </a:cubicBezTo>
                                <a:cubicBezTo>
                                  <a:pt x="127" y="36"/>
                                  <a:pt x="126" y="36"/>
                                  <a:pt x="125" y="36"/>
                                </a:cubicBezTo>
                                <a:close/>
                                <a:moveTo>
                                  <a:pt x="129" y="31"/>
                                </a:moveTo>
                                <a:cubicBezTo>
                                  <a:pt x="129" y="31"/>
                                  <a:pt x="129" y="31"/>
                                  <a:pt x="130" y="31"/>
                                </a:cubicBezTo>
                                <a:cubicBezTo>
                                  <a:pt x="130" y="31"/>
                                  <a:pt x="131" y="31"/>
                                  <a:pt x="131" y="31"/>
                                </a:cubicBezTo>
                                <a:cubicBezTo>
                                  <a:pt x="131" y="31"/>
                                  <a:pt x="131" y="31"/>
                                  <a:pt x="130" y="31"/>
                                </a:cubicBezTo>
                                <a:cubicBezTo>
                                  <a:pt x="130" y="31"/>
                                  <a:pt x="130" y="31"/>
                                  <a:pt x="129" y="31"/>
                                </a:cubicBezTo>
                                <a:cubicBezTo>
                                  <a:pt x="129" y="31"/>
                                  <a:pt x="129" y="31"/>
                                  <a:pt x="129" y="31"/>
                                </a:cubicBezTo>
                                <a:close/>
                                <a:moveTo>
                                  <a:pt x="128" y="18"/>
                                </a:moveTo>
                                <a:cubicBezTo>
                                  <a:pt x="129" y="17"/>
                                  <a:pt x="130" y="17"/>
                                  <a:pt x="131" y="16"/>
                                </a:cubicBezTo>
                                <a:cubicBezTo>
                                  <a:pt x="131" y="16"/>
                                  <a:pt x="132" y="16"/>
                                  <a:pt x="133" y="17"/>
                                </a:cubicBezTo>
                                <a:cubicBezTo>
                                  <a:pt x="132" y="17"/>
                                  <a:pt x="131" y="18"/>
                                  <a:pt x="130" y="18"/>
                                </a:cubicBezTo>
                                <a:cubicBezTo>
                                  <a:pt x="129" y="18"/>
                                  <a:pt x="128" y="18"/>
                                  <a:pt x="128" y="18"/>
                                </a:cubicBezTo>
                                <a:close/>
                                <a:moveTo>
                                  <a:pt x="129" y="22"/>
                                </a:moveTo>
                                <a:cubicBezTo>
                                  <a:pt x="129" y="22"/>
                                  <a:pt x="128" y="23"/>
                                  <a:pt x="128" y="23"/>
                                </a:cubicBezTo>
                                <a:cubicBezTo>
                                  <a:pt x="127" y="23"/>
                                  <a:pt x="127" y="23"/>
                                  <a:pt x="127" y="23"/>
                                </a:cubicBezTo>
                                <a:cubicBezTo>
                                  <a:pt x="127" y="23"/>
                                  <a:pt x="128" y="22"/>
                                  <a:pt x="129" y="22"/>
                                </a:cubicBezTo>
                                <a:cubicBezTo>
                                  <a:pt x="129" y="22"/>
                                  <a:pt x="129" y="22"/>
                                  <a:pt x="129" y="22"/>
                                </a:cubicBezTo>
                                <a:close/>
                                <a:moveTo>
                                  <a:pt x="132" y="22"/>
                                </a:moveTo>
                                <a:cubicBezTo>
                                  <a:pt x="132" y="22"/>
                                  <a:pt x="133" y="22"/>
                                  <a:pt x="133" y="22"/>
                                </a:cubicBezTo>
                                <a:cubicBezTo>
                                  <a:pt x="135" y="23"/>
                                  <a:pt x="137" y="24"/>
                                  <a:pt x="140" y="24"/>
                                </a:cubicBezTo>
                                <a:cubicBezTo>
                                  <a:pt x="139" y="24"/>
                                  <a:pt x="139" y="24"/>
                                  <a:pt x="139" y="24"/>
                                </a:cubicBezTo>
                                <a:cubicBezTo>
                                  <a:pt x="138" y="24"/>
                                  <a:pt x="137" y="24"/>
                                  <a:pt x="136" y="24"/>
                                </a:cubicBezTo>
                                <a:cubicBezTo>
                                  <a:pt x="134" y="24"/>
                                  <a:pt x="132" y="24"/>
                                  <a:pt x="130" y="23"/>
                                </a:cubicBezTo>
                                <a:cubicBezTo>
                                  <a:pt x="131" y="23"/>
                                  <a:pt x="131" y="23"/>
                                  <a:pt x="132" y="22"/>
                                </a:cubicBezTo>
                                <a:close/>
                                <a:moveTo>
                                  <a:pt x="163" y="18"/>
                                </a:moveTo>
                                <a:cubicBezTo>
                                  <a:pt x="163" y="17"/>
                                  <a:pt x="162" y="17"/>
                                  <a:pt x="162" y="17"/>
                                </a:cubicBezTo>
                                <a:cubicBezTo>
                                  <a:pt x="164" y="17"/>
                                  <a:pt x="165" y="18"/>
                                  <a:pt x="167" y="19"/>
                                </a:cubicBezTo>
                                <a:cubicBezTo>
                                  <a:pt x="167" y="19"/>
                                  <a:pt x="168" y="20"/>
                                  <a:pt x="168" y="20"/>
                                </a:cubicBezTo>
                                <a:cubicBezTo>
                                  <a:pt x="167" y="19"/>
                                  <a:pt x="165" y="18"/>
                                  <a:pt x="163" y="18"/>
                                </a:cubicBezTo>
                                <a:close/>
                                <a:moveTo>
                                  <a:pt x="178" y="27"/>
                                </a:moveTo>
                                <a:cubicBezTo>
                                  <a:pt x="174" y="25"/>
                                  <a:pt x="170" y="23"/>
                                  <a:pt x="165" y="21"/>
                                </a:cubicBezTo>
                                <a:cubicBezTo>
                                  <a:pt x="165" y="21"/>
                                  <a:pt x="166" y="21"/>
                                  <a:pt x="166" y="20"/>
                                </a:cubicBezTo>
                                <a:cubicBezTo>
                                  <a:pt x="170" y="22"/>
                                  <a:pt x="174" y="24"/>
                                  <a:pt x="178" y="27"/>
                                </a:cubicBezTo>
                                <a:close/>
                                <a:moveTo>
                                  <a:pt x="164" y="22"/>
                                </a:moveTo>
                                <a:cubicBezTo>
                                  <a:pt x="164" y="22"/>
                                  <a:pt x="164" y="22"/>
                                  <a:pt x="164" y="23"/>
                                </a:cubicBezTo>
                                <a:cubicBezTo>
                                  <a:pt x="164" y="23"/>
                                  <a:pt x="164" y="23"/>
                                  <a:pt x="164" y="23"/>
                                </a:cubicBezTo>
                                <a:cubicBezTo>
                                  <a:pt x="163" y="23"/>
                                  <a:pt x="161" y="24"/>
                                  <a:pt x="160" y="24"/>
                                </a:cubicBezTo>
                                <a:cubicBezTo>
                                  <a:pt x="160" y="24"/>
                                  <a:pt x="160" y="24"/>
                                  <a:pt x="160" y="24"/>
                                </a:cubicBezTo>
                                <a:cubicBezTo>
                                  <a:pt x="160" y="24"/>
                                  <a:pt x="160" y="23"/>
                                  <a:pt x="159" y="23"/>
                                </a:cubicBezTo>
                                <a:cubicBezTo>
                                  <a:pt x="158" y="23"/>
                                  <a:pt x="158" y="23"/>
                                  <a:pt x="157" y="24"/>
                                </a:cubicBezTo>
                                <a:cubicBezTo>
                                  <a:pt x="155" y="23"/>
                                  <a:pt x="154" y="23"/>
                                  <a:pt x="152" y="22"/>
                                </a:cubicBezTo>
                                <a:cubicBezTo>
                                  <a:pt x="152" y="22"/>
                                  <a:pt x="151" y="22"/>
                                  <a:pt x="150" y="21"/>
                                </a:cubicBezTo>
                                <a:cubicBezTo>
                                  <a:pt x="152" y="20"/>
                                  <a:pt x="153" y="20"/>
                                  <a:pt x="155" y="19"/>
                                </a:cubicBezTo>
                                <a:cubicBezTo>
                                  <a:pt x="158" y="20"/>
                                  <a:pt x="161" y="21"/>
                                  <a:pt x="164" y="22"/>
                                </a:cubicBezTo>
                                <a:close/>
                                <a:moveTo>
                                  <a:pt x="193" y="49"/>
                                </a:moveTo>
                                <a:cubicBezTo>
                                  <a:pt x="193" y="49"/>
                                  <a:pt x="194" y="49"/>
                                  <a:pt x="194" y="49"/>
                                </a:cubicBezTo>
                                <a:cubicBezTo>
                                  <a:pt x="195" y="51"/>
                                  <a:pt x="196" y="52"/>
                                  <a:pt x="198" y="54"/>
                                </a:cubicBezTo>
                                <a:cubicBezTo>
                                  <a:pt x="195" y="52"/>
                                  <a:pt x="193" y="51"/>
                                  <a:pt x="191" y="49"/>
                                </a:cubicBezTo>
                                <a:cubicBezTo>
                                  <a:pt x="192" y="49"/>
                                  <a:pt x="192" y="49"/>
                                  <a:pt x="193" y="49"/>
                                </a:cubicBezTo>
                                <a:close/>
                                <a:moveTo>
                                  <a:pt x="192" y="43"/>
                                </a:moveTo>
                                <a:cubicBezTo>
                                  <a:pt x="192" y="43"/>
                                  <a:pt x="193" y="43"/>
                                  <a:pt x="193" y="42"/>
                                </a:cubicBezTo>
                                <a:cubicBezTo>
                                  <a:pt x="193" y="43"/>
                                  <a:pt x="194" y="44"/>
                                  <a:pt x="195" y="45"/>
                                </a:cubicBezTo>
                                <a:cubicBezTo>
                                  <a:pt x="194" y="44"/>
                                  <a:pt x="193" y="43"/>
                                  <a:pt x="192" y="43"/>
                                </a:cubicBezTo>
                                <a:close/>
                                <a:moveTo>
                                  <a:pt x="229" y="141"/>
                                </a:moveTo>
                                <a:cubicBezTo>
                                  <a:pt x="230" y="132"/>
                                  <a:pt x="230" y="122"/>
                                  <a:pt x="230" y="113"/>
                                </a:cubicBezTo>
                                <a:cubicBezTo>
                                  <a:pt x="231" y="113"/>
                                  <a:pt x="231" y="113"/>
                                  <a:pt x="231" y="113"/>
                                </a:cubicBezTo>
                                <a:cubicBezTo>
                                  <a:pt x="231" y="122"/>
                                  <a:pt x="231" y="132"/>
                                  <a:pt x="229" y="141"/>
                                </a:cubicBezTo>
                                <a:close/>
                                <a:moveTo>
                                  <a:pt x="231" y="101"/>
                                </a:moveTo>
                                <a:cubicBezTo>
                                  <a:pt x="231" y="102"/>
                                  <a:pt x="231" y="103"/>
                                  <a:pt x="232" y="103"/>
                                </a:cubicBezTo>
                                <a:cubicBezTo>
                                  <a:pt x="232" y="103"/>
                                  <a:pt x="231" y="104"/>
                                  <a:pt x="231" y="104"/>
                                </a:cubicBezTo>
                                <a:cubicBezTo>
                                  <a:pt x="231" y="103"/>
                                  <a:pt x="231" y="102"/>
                                  <a:pt x="231" y="101"/>
                                </a:cubicBezTo>
                                <a:close/>
                                <a:moveTo>
                                  <a:pt x="229" y="97"/>
                                </a:moveTo>
                                <a:cubicBezTo>
                                  <a:pt x="229" y="98"/>
                                  <a:pt x="229" y="99"/>
                                  <a:pt x="230" y="99"/>
                                </a:cubicBezTo>
                                <a:cubicBezTo>
                                  <a:pt x="230" y="99"/>
                                  <a:pt x="229" y="99"/>
                                  <a:pt x="229" y="99"/>
                                </a:cubicBezTo>
                                <a:cubicBezTo>
                                  <a:pt x="229" y="99"/>
                                  <a:pt x="229" y="100"/>
                                  <a:pt x="228" y="100"/>
                                </a:cubicBezTo>
                                <a:cubicBezTo>
                                  <a:pt x="228" y="99"/>
                                  <a:pt x="228" y="99"/>
                                  <a:pt x="228" y="98"/>
                                </a:cubicBezTo>
                                <a:cubicBezTo>
                                  <a:pt x="228" y="98"/>
                                  <a:pt x="228" y="98"/>
                                  <a:pt x="229" y="97"/>
                                </a:cubicBezTo>
                                <a:close/>
                                <a:moveTo>
                                  <a:pt x="227" y="96"/>
                                </a:moveTo>
                                <a:cubicBezTo>
                                  <a:pt x="227" y="95"/>
                                  <a:pt x="226" y="94"/>
                                  <a:pt x="226" y="92"/>
                                </a:cubicBezTo>
                                <a:cubicBezTo>
                                  <a:pt x="226" y="92"/>
                                  <a:pt x="226" y="92"/>
                                  <a:pt x="226" y="92"/>
                                </a:cubicBezTo>
                                <a:cubicBezTo>
                                  <a:pt x="226" y="94"/>
                                  <a:pt x="227" y="95"/>
                                  <a:pt x="228" y="96"/>
                                </a:cubicBezTo>
                                <a:cubicBezTo>
                                  <a:pt x="228" y="96"/>
                                  <a:pt x="227" y="96"/>
                                  <a:pt x="227" y="96"/>
                                </a:cubicBezTo>
                                <a:close/>
                                <a:moveTo>
                                  <a:pt x="227" y="92"/>
                                </a:moveTo>
                                <a:cubicBezTo>
                                  <a:pt x="228" y="91"/>
                                  <a:pt x="228" y="91"/>
                                  <a:pt x="228" y="91"/>
                                </a:cubicBezTo>
                                <a:cubicBezTo>
                                  <a:pt x="229" y="93"/>
                                  <a:pt x="229" y="94"/>
                                  <a:pt x="230" y="96"/>
                                </a:cubicBezTo>
                                <a:cubicBezTo>
                                  <a:pt x="229" y="95"/>
                                  <a:pt x="228" y="93"/>
                                  <a:pt x="227" y="92"/>
                                </a:cubicBezTo>
                                <a:close/>
                                <a:moveTo>
                                  <a:pt x="228" y="89"/>
                                </a:moveTo>
                                <a:cubicBezTo>
                                  <a:pt x="227" y="89"/>
                                  <a:pt x="227" y="90"/>
                                  <a:pt x="226" y="90"/>
                                </a:cubicBezTo>
                                <a:cubicBezTo>
                                  <a:pt x="225" y="89"/>
                                  <a:pt x="225" y="87"/>
                                  <a:pt x="224" y="86"/>
                                </a:cubicBezTo>
                                <a:cubicBezTo>
                                  <a:pt x="224" y="86"/>
                                  <a:pt x="224" y="86"/>
                                  <a:pt x="224" y="86"/>
                                </a:cubicBezTo>
                                <a:cubicBezTo>
                                  <a:pt x="225" y="85"/>
                                  <a:pt x="226" y="85"/>
                                  <a:pt x="227" y="84"/>
                                </a:cubicBezTo>
                                <a:cubicBezTo>
                                  <a:pt x="227" y="86"/>
                                  <a:pt x="228" y="87"/>
                                  <a:pt x="228" y="89"/>
                                </a:cubicBezTo>
                                <a:cubicBezTo>
                                  <a:pt x="228" y="89"/>
                                  <a:pt x="228" y="89"/>
                                  <a:pt x="228" y="89"/>
                                </a:cubicBezTo>
                                <a:close/>
                                <a:moveTo>
                                  <a:pt x="225" y="97"/>
                                </a:moveTo>
                                <a:cubicBezTo>
                                  <a:pt x="225" y="97"/>
                                  <a:pt x="225" y="97"/>
                                  <a:pt x="225" y="97"/>
                                </a:cubicBezTo>
                                <a:cubicBezTo>
                                  <a:pt x="225" y="96"/>
                                  <a:pt x="224" y="95"/>
                                  <a:pt x="224" y="94"/>
                                </a:cubicBezTo>
                                <a:cubicBezTo>
                                  <a:pt x="224" y="93"/>
                                  <a:pt x="224" y="93"/>
                                  <a:pt x="224" y="93"/>
                                </a:cubicBezTo>
                                <a:cubicBezTo>
                                  <a:pt x="225" y="95"/>
                                  <a:pt x="225" y="96"/>
                                  <a:pt x="225" y="97"/>
                                </a:cubicBezTo>
                                <a:close/>
                                <a:moveTo>
                                  <a:pt x="142" y="227"/>
                                </a:moveTo>
                                <a:cubicBezTo>
                                  <a:pt x="143" y="226"/>
                                  <a:pt x="144" y="225"/>
                                  <a:pt x="145" y="225"/>
                                </a:cubicBezTo>
                                <a:cubicBezTo>
                                  <a:pt x="144" y="225"/>
                                  <a:pt x="144" y="226"/>
                                  <a:pt x="143" y="227"/>
                                </a:cubicBezTo>
                                <a:cubicBezTo>
                                  <a:pt x="143" y="227"/>
                                  <a:pt x="142" y="227"/>
                                  <a:pt x="142" y="227"/>
                                </a:cubicBezTo>
                                <a:close/>
                                <a:moveTo>
                                  <a:pt x="143" y="227"/>
                                </a:moveTo>
                                <a:cubicBezTo>
                                  <a:pt x="142" y="227"/>
                                  <a:pt x="142" y="227"/>
                                  <a:pt x="142" y="227"/>
                                </a:cubicBezTo>
                                <a:cubicBezTo>
                                  <a:pt x="142" y="227"/>
                                  <a:pt x="142" y="228"/>
                                  <a:pt x="142" y="228"/>
                                </a:cubicBezTo>
                                <a:cubicBezTo>
                                  <a:pt x="142" y="228"/>
                                  <a:pt x="141" y="228"/>
                                  <a:pt x="141" y="228"/>
                                </a:cubicBezTo>
                                <a:cubicBezTo>
                                  <a:pt x="141" y="228"/>
                                  <a:pt x="141" y="228"/>
                                  <a:pt x="141" y="227"/>
                                </a:cubicBezTo>
                                <a:cubicBezTo>
                                  <a:pt x="141" y="227"/>
                                  <a:pt x="141" y="227"/>
                                  <a:pt x="141" y="227"/>
                                </a:cubicBezTo>
                                <a:cubicBezTo>
                                  <a:pt x="142" y="227"/>
                                  <a:pt x="142" y="227"/>
                                  <a:pt x="143" y="227"/>
                                </a:cubicBezTo>
                                <a:close/>
                                <a:moveTo>
                                  <a:pt x="130" y="228"/>
                                </a:moveTo>
                                <a:cubicBezTo>
                                  <a:pt x="130" y="227"/>
                                  <a:pt x="130" y="227"/>
                                  <a:pt x="130" y="226"/>
                                </a:cubicBezTo>
                                <a:cubicBezTo>
                                  <a:pt x="130" y="226"/>
                                  <a:pt x="130" y="225"/>
                                  <a:pt x="131" y="225"/>
                                </a:cubicBezTo>
                                <a:cubicBezTo>
                                  <a:pt x="139" y="218"/>
                                  <a:pt x="146" y="211"/>
                                  <a:pt x="154" y="203"/>
                                </a:cubicBezTo>
                                <a:cubicBezTo>
                                  <a:pt x="159" y="200"/>
                                  <a:pt x="163" y="196"/>
                                  <a:pt x="168" y="192"/>
                                </a:cubicBezTo>
                                <a:cubicBezTo>
                                  <a:pt x="168" y="192"/>
                                  <a:pt x="169" y="192"/>
                                  <a:pt x="169" y="192"/>
                                </a:cubicBezTo>
                                <a:cubicBezTo>
                                  <a:pt x="169" y="191"/>
                                  <a:pt x="169" y="191"/>
                                  <a:pt x="170" y="191"/>
                                </a:cubicBezTo>
                                <a:cubicBezTo>
                                  <a:pt x="171" y="190"/>
                                  <a:pt x="172" y="189"/>
                                  <a:pt x="173" y="188"/>
                                </a:cubicBezTo>
                                <a:cubicBezTo>
                                  <a:pt x="167" y="194"/>
                                  <a:pt x="161" y="200"/>
                                  <a:pt x="155" y="206"/>
                                </a:cubicBezTo>
                                <a:cubicBezTo>
                                  <a:pt x="151" y="209"/>
                                  <a:pt x="146" y="213"/>
                                  <a:pt x="143" y="217"/>
                                </a:cubicBezTo>
                                <a:cubicBezTo>
                                  <a:pt x="142" y="218"/>
                                  <a:pt x="142" y="218"/>
                                  <a:pt x="143" y="219"/>
                                </a:cubicBezTo>
                                <a:cubicBezTo>
                                  <a:pt x="140" y="221"/>
                                  <a:pt x="138" y="223"/>
                                  <a:pt x="136" y="225"/>
                                </a:cubicBezTo>
                                <a:cubicBezTo>
                                  <a:pt x="134" y="226"/>
                                  <a:pt x="132" y="227"/>
                                  <a:pt x="130" y="228"/>
                                </a:cubicBezTo>
                                <a:close/>
                                <a:moveTo>
                                  <a:pt x="138" y="227"/>
                                </a:moveTo>
                                <a:cubicBezTo>
                                  <a:pt x="138" y="227"/>
                                  <a:pt x="138" y="228"/>
                                  <a:pt x="137" y="228"/>
                                </a:cubicBezTo>
                                <a:cubicBezTo>
                                  <a:pt x="137" y="228"/>
                                  <a:pt x="136" y="228"/>
                                  <a:pt x="135" y="228"/>
                                </a:cubicBezTo>
                                <a:cubicBezTo>
                                  <a:pt x="135" y="228"/>
                                  <a:pt x="136" y="228"/>
                                  <a:pt x="136" y="228"/>
                                </a:cubicBezTo>
                                <a:cubicBezTo>
                                  <a:pt x="137" y="227"/>
                                  <a:pt x="137" y="227"/>
                                  <a:pt x="138" y="227"/>
                                </a:cubicBezTo>
                                <a:close/>
                                <a:moveTo>
                                  <a:pt x="121" y="226"/>
                                </a:moveTo>
                                <a:cubicBezTo>
                                  <a:pt x="121" y="226"/>
                                  <a:pt x="121" y="226"/>
                                  <a:pt x="121" y="226"/>
                                </a:cubicBezTo>
                                <a:cubicBezTo>
                                  <a:pt x="121" y="225"/>
                                  <a:pt x="122" y="224"/>
                                  <a:pt x="123" y="223"/>
                                </a:cubicBezTo>
                                <a:cubicBezTo>
                                  <a:pt x="123" y="224"/>
                                  <a:pt x="123" y="224"/>
                                  <a:pt x="124" y="224"/>
                                </a:cubicBezTo>
                                <a:cubicBezTo>
                                  <a:pt x="123" y="225"/>
                                  <a:pt x="122" y="225"/>
                                  <a:pt x="121" y="226"/>
                                </a:cubicBezTo>
                                <a:close/>
                                <a:moveTo>
                                  <a:pt x="124" y="228"/>
                                </a:moveTo>
                                <a:cubicBezTo>
                                  <a:pt x="123" y="228"/>
                                  <a:pt x="123" y="228"/>
                                  <a:pt x="123" y="228"/>
                                </a:cubicBezTo>
                                <a:cubicBezTo>
                                  <a:pt x="123" y="228"/>
                                  <a:pt x="123" y="228"/>
                                  <a:pt x="122" y="228"/>
                                </a:cubicBezTo>
                                <a:cubicBezTo>
                                  <a:pt x="123" y="228"/>
                                  <a:pt x="123" y="228"/>
                                  <a:pt x="123" y="228"/>
                                </a:cubicBezTo>
                                <a:cubicBezTo>
                                  <a:pt x="123" y="228"/>
                                  <a:pt x="123" y="228"/>
                                  <a:pt x="124" y="228"/>
                                </a:cubicBezTo>
                                <a:close/>
                                <a:moveTo>
                                  <a:pt x="115" y="215"/>
                                </a:moveTo>
                                <a:cubicBezTo>
                                  <a:pt x="115" y="215"/>
                                  <a:pt x="114" y="215"/>
                                  <a:pt x="114" y="215"/>
                                </a:cubicBezTo>
                                <a:cubicBezTo>
                                  <a:pt x="115" y="214"/>
                                  <a:pt x="116" y="213"/>
                                  <a:pt x="117" y="212"/>
                                </a:cubicBezTo>
                                <a:cubicBezTo>
                                  <a:pt x="118" y="213"/>
                                  <a:pt x="118" y="213"/>
                                  <a:pt x="119" y="214"/>
                                </a:cubicBezTo>
                                <a:cubicBezTo>
                                  <a:pt x="119" y="214"/>
                                  <a:pt x="119" y="214"/>
                                  <a:pt x="119" y="214"/>
                                </a:cubicBezTo>
                                <a:cubicBezTo>
                                  <a:pt x="119" y="214"/>
                                  <a:pt x="119" y="214"/>
                                  <a:pt x="119" y="214"/>
                                </a:cubicBezTo>
                                <a:cubicBezTo>
                                  <a:pt x="118" y="215"/>
                                  <a:pt x="116" y="215"/>
                                  <a:pt x="115" y="215"/>
                                </a:cubicBezTo>
                                <a:close/>
                                <a:moveTo>
                                  <a:pt x="118" y="223"/>
                                </a:moveTo>
                                <a:cubicBezTo>
                                  <a:pt x="117" y="223"/>
                                  <a:pt x="117" y="223"/>
                                  <a:pt x="116" y="224"/>
                                </a:cubicBezTo>
                                <a:cubicBezTo>
                                  <a:pt x="116" y="223"/>
                                  <a:pt x="116" y="223"/>
                                  <a:pt x="115" y="223"/>
                                </a:cubicBezTo>
                                <a:cubicBezTo>
                                  <a:pt x="116" y="223"/>
                                  <a:pt x="117" y="222"/>
                                  <a:pt x="117" y="222"/>
                                </a:cubicBezTo>
                                <a:cubicBezTo>
                                  <a:pt x="117" y="222"/>
                                  <a:pt x="118" y="222"/>
                                  <a:pt x="118" y="223"/>
                                </a:cubicBezTo>
                                <a:close/>
                                <a:moveTo>
                                  <a:pt x="110" y="219"/>
                                </a:moveTo>
                                <a:cubicBezTo>
                                  <a:pt x="110" y="219"/>
                                  <a:pt x="111" y="219"/>
                                  <a:pt x="111" y="219"/>
                                </a:cubicBezTo>
                                <a:cubicBezTo>
                                  <a:pt x="111" y="219"/>
                                  <a:pt x="111" y="218"/>
                                  <a:pt x="112" y="218"/>
                                </a:cubicBezTo>
                                <a:cubicBezTo>
                                  <a:pt x="112" y="219"/>
                                  <a:pt x="113" y="219"/>
                                  <a:pt x="113" y="219"/>
                                </a:cubicBezTo>
                                <a:cubicBezTo>
                                  <a:pt x="113" y="220"/>
                                  <a:pt x="113" y="220"/>
                                  <a:pt x="112" y="221"/>
                                </a:cubicBezTo>
                                <a:cubicBezTo>
                                  <a:pt x="112" y="220"/>
                                  <a:pt x="111" y="220"/>
                                  <a:pt x="110" y="219"/>
                                </a:cubicBezTo>
                                <a:close/>
                                <a:moveTo>
                                  <a:pt x="114" y="230"/>
                                </a:moveTo>
                                <a:cubicBezTo>
                                  <a:pt x="113" y="230"/>
                                  <a:pt x="113" y="230"/>
                                  <a:pt x="112" y="230"/>
                                </a:cubicBezTo>
                                <a:cubicBezTo>
                                  <a:pt x="112" y="230"/>
                                  <a:pt x="111" y="229"/>
                                  <a:pt x="110" y="229"/>
                                </a:cubicBezTo>
                                <a:cubicBezTo>
                                  <a:pt x="111" y="229"/>
                                  <a:pt x="111" y="229"/>
                                  <a:pt x="111" y="228"/>
                                </a:cubicBezTo>
                                <a:cubicBezTo>
                                  <a:pt x="112" y="229"/>
                                  <a:pt x="113" y="229"/>
                                  <a:pt x="114" y="230"/>
                                </a:cubicBezTo>
                                <a:close/>
                                <a:moveTo>
                                  <a:pt x="82" y="198"/>
                                </a:moveTo>
                                <a:cubicBezTo>
                                  <a:pt x="82" y="198"/>
                                  <a:pt x="82" y="197"/>
                                  <a:pt x="83" y="197"/>
                                </a:cubicBezTo>
                                <a:cubicBezTo>
                                  <a:pt x="83" y="197"/>
                                  <a:pt x="83" y="197"/>
                                  <a:pt x="83" y="197"/>
                                </a:cubicBezTo>
                                <a:cubicBezTo>
                                  <a:pt x="83" y="198"/>
                                  <a:pt x="82" y="198"/>
                                  <a:pt x="82" y="199"/>
                                </a:cubicBezTo>
                                <a:lnTo>
                                  <a:pt x="82" y="198"/>
                                </a:lnTo>
                                <a:close/>
                                <a:moveTo>
                                  <a:pt x="82" y="203"/>
                                </a:moveTo>
                                <a:cubicBezTo>
                                  <a:pt x="82" y="203"/>
                                  <a:pt x="81" y="203"/>
                                  <a:pt x="81" y="203"/>
                                </a:cubicBezTo>
                                <a:cubicBezTo>
                                  <a:pt x="81" y="203"/>
                                  <a:pt x="81" y="203"/>
                                  <a:pt x="80" y="203"/>
                                </a:cubicBezTo>
                                <a:cubicBezTo>
                                  <a:pt x="80" y="202"/>
                                  <a:pt x="81" y="202"/>
                                  <a:pt x="81" y="202"/>
                                </a:cubicBezTo>
                                <a:cubicBezTo>
                                  <a:pt x="81" y="202"/>
                                  <a:pt x="81" y="202"/>
                                  <a:pt x="81" y="202"/>
                                </a:cubicBezTo>
                                <a:cubicBezTo>
                                  <a:pt x="81" y="202"/>
                                  <a:pt x="81" y="203"/>
                                  <a:pt x="82" y="203"/>
                                </a:cubicBezTo>
                                <a:close/>
                                <a:moveTo>
                                  <a:pt x="69" y="210"/>
                                </a:moveTo>
                                <a:cubicBezTo>
                                  <a:pt x="68" y="209"/>
                                  <a:pt x="67" y="208"/>
                                  <a:pt x="66" y="207"/>
                                </a:cubicBezTo>
                                <a:cubicBezTo>
                                  <a:pt x="66" y="207"/>
                                  <a:pt x="66" y="207"/>
                                  <a:pt x="66" y="207"/>
                                </a:cubicBezTo>
                                <a:cubicBezTo>
                                  <a:pt x="68" y="209"/>
                                  <a:pt x="70" y="210"/>
                                  <a:pt x="71" y="212"/>
                                </a:cubicBezTo>
                                <a:cubicBezTo>
                                  <a:pt x="71" y="212"/>
                                  <a:pt x="71" y="212"/>
                                  <a:pt x="71" y="212"/>
                                </a:cubicBezTo>
                                <a:cubicBezTo>
                                  <a:pt x="70" y="212"/>
                                  <a:pt x="70" y="212"/>
                                  <a:pt x="69" y="212"/>
                                </a:cubicBezTo>
                                <a:cubicBezTo>
                                  <a:pt x="69" y="212"/>
                                  <a:pt x="69" y="211"/>
                                  <a:pt x="69" y="211"/>
                                </a:cubicBezTo>
                                <a:cubicBezTo>
                                  <a:pt x="69" y="211"/>
                                  <a:pt x="69" y="210"/>
                                  <a:pt x="69" y="210"/>
                                </a:cubicBezTo>
                                <a:close/>
                                <a:moveTo>
                                  <a:pt x="59" y="213"/>
                                </a:moveTo>
                                <a:cubicBezTo>
                                  <a:pt x="59" y="213"/>
                                  <a:pt x="58" y="212"/>
                                  <a:pt x="57" y="211"/>
                                </a:cubicBezTo>
                                <a:cubicBezTo>
                                  <a:pt x="60" y="213"/>
                                  <a:pt x="62" y="215"/>
                                  <a:pt x="65" y="216"/>
                                </a:cubicBezTo>
                                <a:cubicBezTo>
                                  <a:pt x="63" y="215"/>
                                  <a:pt x="61" y="214"/>
                                  <a:pt x="59" y="213"/>
                                </a:cubicBezTo>
                                <a:close/>
                                <a:moveTo>
                                  <a:pt x="60" y="216"/>
                                </a:moveTo>
                                <a:cubicBezTo>
                                  <a:pt x="58" y="215"/>
                                  <a:pt x="55" y="213"/>
                                  <a:pt x="53" y="212"/>
                                </a:cubicBezTo>
                                <a:cubicBezTo>
                                  <a:pt x="55" y="213"/>
                                  <a:pt x="57" y="214"/>
                                  <a:pt x="59" y="215"/>
                                </a:cubicBezTo>
                                <a:cubicBezTo>
                                  <a:pt x="59" y="215"/>
                                  <a:pt x="60" y="216"/>
                                  <a:pt x="60" y="216"/>
                                </a:cubicBezTo>
                                <a:close/>
                                <a:moveTo>
                                  <a:pt x="55" y="204"/>
                                </a:moveTo>
                                <a:cubicBezTo>
                                  <a:pt x="55" y="204"/>
                                  <a:pt x="56" y="205"/>
                                  <a:pt x="56" y="205"/>
                                </a:cubicBezTo>
                                <a:cubicBezTo>
                                  <a:pt x="57" y="206"/>
                                  <a:pt x="57" y="206"/>
                                  <a:pt x="57" y="206"/>
                                </a:cubicBezTo>
                                <a:cubicBezTo>
                                  <a:pt x="58" y="207"/>
                                  <a:pt x="59" y="208"/>
                                  <a:pt x="60" y="209"/>
                                </a:cubicBezTo>
                                <a:cubicBezTo>
                                  <a:pt x="59" y="209"/>
                                  <a:pt x="59" y="208"/>
                                  <a:pt x="59" y="208"/>
                                </a:cubicBezTo>
                                <a:cubicBezTo>
                                  <a:pt x="58" y="208"/>
                                  <a:pt x="58" y="209"/>
                                  <a:pt x="58" y="209"/>
                                </a:cubicBezTo>
                                <a:cubicBezTo>
                                  <a:pt x="57" y="208"/>
                                  <a:pt x="56" y="208"/>
                                  <a:pt x="55" y="207"/>
                                </a:cubicBezTo>
                                <a:cubicBezTo>
                                  <a:pt x="55" y="207"/>
                                  <a:pt x="55" y="206"/>
                                  <a:pt x="55" y="206"/>
                                </a:cubicBezTo>
                                <a:cubicBezTo>
                                  <a:pt x="55" y="205"/>
                                  <a:pt x="55" y="204"/>
                                  <a:pt x="55" y="204"/>
                                </a:cubicBezTo>
                                <a:close/>
                                <a:moveTo>
                                  <a:pt x="29" y="138"/>
                                </a:moveTo>
                                <a:cubicBezTo>
                                  <a:pt x="29" y="137"/>
                                  <a:pt x="30" y="137"/>
                                  <a:pt x="30" y="136"/>
                                </a:cubicBezTo>
                                <a:cubicBezTo>
                                  <a:pt x="30" y="136"/>
                                  <a:pt x="30" y="137"/>
                                  <a:pt x="30" y="137"/>
                                </a:cubicBezTo>
                                <a:cubicBezTo>
                                  <a:pt x="30" y="138"/>
                                  <a:pt x="29" y="140"/>
                                  <a:pt x="29" y="141"/>
                                </a:cubicBezTo>
                                <a:cubicBezTo>
                                  <a:pt x="29" y="140"/>
                                  <a:pt x="29" y="139"/>
                                  <a:pt x="29" y="138"/>
                                </a:cubicBezTo>
                                <a:close/>
                                <a:moveTo>
                                  <a:pt x="28" y="136"/>
                                </a:moveTo>
                                <a:cubicBezTo>
                                  <a:pt x="28" y="136"/>
                                  <a:pt x="28" y="136"/>
                                  <a:pt x="28" y="136"/>
                                </a:cubicBezTo>
                                <a:cubicBezTo>
                                  <a:pt x="27" y="129"/>
                                  <a:pt x="25" y="122"/>
                                  <a:pt x="24" y="115"/>
                                </a:cubicBezTo>
                                <a:cubicBezTo>
                                  <a:pt x="25" y="121"/>
                                  <a:pt x="27" y="126"/>
                                  <a:pt x="29" y="131"/>
                                </a:cubicBezTo>
                                <a:cubicBezTo>
                                  <a:pt x="29" y="133"/>
                                  <a:pt x="28" y="134"/>
                                  <a:pt x="28" y="136"/>
                                </a:cubicBezTo>
                                <a:close/>
                                <a:moveTo>
                                  <a:pt x="28" y="108"/>
                                </a:moveTo>
                                <a:cubicBezTo>
                                  <a:pt x="27" y="106"/>
                                  <a:pt x="27" y="104"/>
                                  <a:pt x="26" y="102"/>
                                </a:cubicBezTo>
                                <a:cubicBezTo>
                                  <a:pt x="27" y="102"/>
                                  <a:pt x="28" y="101"/>
                                  <a:pt x="28" y="101"/>
                                </a:cubicBezTo>
                                <a:cubicBezTo>
                                  <a:pt x="30" y="104"/>
                                  <a:pt x="31" y="108"/>
                                  <a:pt x="32" y="111"/>
                                </a:cubicBezTo>
                                <a:cubicBezTo>
                                  <a:pt x="32" y="113"/>
                                  <a:pt x="31" y="115"/>
                                  <a:pt x="31" y="117"/>
                                </a:cubicBezTo>
                                <a:cubicBezTo>
                                  <a:pt x="30" y="114"/>
                                  <a:pt x="29" y="111"/>
                                  <a:pt x="28" y="108"/>
                                </a:cubicBezTo>
                                <a:close/>
                                <a:moveTo>
                                  <a:pt x="25" y="87"/>
                                </a:moveTo>
                                <a:cubicBezTo>
                                  <a:pt x="25" y="87"/>
                                  <a:pt x="25" y="87"/>
                                  <a:pt x="24" y="87"/>
                                </a:cubicBezTo>
                                <a:cubicBezTo>
                                  <a:pt x="24" y="86"/>
                                  <a:pt x="24" y="86"/>
                                  <a:pt x="24" y="86"/>
                                </a:cubicBezTo>
                                <a:cubicBezTo>
                                  <a:pt x="25" y="85"/>
                                  <a:pt x="25" y="85"/>
                                  <a:pt x="26" y="84"/>
                                </a:cubicBezTo>
                                <a:cubicBezTo>
                                  <a:pt x="26" y="84"/>
                                  <a:pt x="26" y="84"/>
                                  <a:pt x="27" y="84"/>
                                </a:cubicBezTo>
                                <a:cubicBezTo>
                                  <a:pt x="26" y="85"/>
                                  <a:pt x="25" y="86"/>
                                  <a:pt x="25" y="87"/>
                                </a:cubicBezTo>
                                <a:close/>
                                <a:moveTo>
                                  <a:pt x="28" y="86"/>
                                </a:moveTo>
                                <a:cubicBezTo>
                                  <a:pt x="27" y="87"/>
                                  <a:pt x="26" y="88"/>
                                  <a:pt x="26" y="89"/>
                                </a:cubicBezTo>
                                <a:cubicBezTo>
                                  <a:pt x="25" y="89"/>
                                  <a:pt x="25" y="89"/>
                                  <a:pt x="25" y="88"/>
                                </a:cubicBezTo>
                                <a:cubicBezTo>
                                  <a:pt x="25" y="88"/>
                                  <a:pt x="26" y="88"/>
                                  <a:pt x="26" y="88"/>
                                </a:cubicBezTo>
                                <a:cubicBezTo>
                                  <a:pt x="27" y="87"/>
                                  <a:pt x="27" y="87"/>
                                  <a:pt x="28" y="86"/>
                                </a:cubicBezTo>
                                <a:close/>
                                <a:moveTo>
                                  <a:pt x="26" y="94"/>
                                </a:moveTo>
                                <a:cubicBezTo>
                                  <a:pt x="26" y="95"/>
                                  <a:pt x="26" y="95"/>
                                  <a:pt x="26" y="95"/>
                                </a:cubicBezTo>
                                <a:cubicBezTo>
                                  <a:pt x="26" y="95"/>
                                  <a:pt x="26" y="95"/>
                                  <a:pt x="26" y="95"/>
                                </a:cubicBezTo>
                                <a:cubicBezTo>
                                  <a:pt x="26" y="96"/>
                                  <a:pt x="26" y="97"/>
                                  <a:pt x="25" y="98"/>
                                </a:cubicBezTo>
                                <a:cubicBezTo>
                                  <a:pt x="25" y="97"/>
                                  <a:pt x="25" y="96"/>
                                  <a:pt x="25" y="95"/>
                                </a:cubicBezTo>
                                <a:cubicBezTo>
                                  <a:pt x="25" y="95"/>
                                  <a:pt x="26" y="95"/>
                                  <a:pt x="26" y="94"/>
                                </a:cubicBezTo>
                                <a:close/>
                                <a:moveTo>
                                  <a:pt x="27" y="97"/>
                                </a:moveTo>
                                <a:cubicBezTo>
                                  <a:pt x="27" y="98"/>
                                  <a:pt x="28" y="99"/>
                                  <a:pt x="28" y="99"/>
                                </a:cubicBezTo>
                                <a:cubicBezTo>
                                  <a:pt x="27" y="100"/>
                                  <a:pt x="27" y="100"/>
                                  <a:pt x="26" y="100"/>
                                </a:cubicBezTo>
                                <a:cubicBezTo>
                                  <a:pt x="26" y="100"/>
                                  <a:pt x="26" y="100"/>
                                  <a:pt x="26" y="100"/>
                                </a:cubicBezTo>
                                <a:cubicBezTo>
                                  <a:pt x="26" y="99"/>
                                  <a:pt x="27" y="98"/>
                                  <a:pt x="27" y="97"/>
                                </a:cubicBezTo>
                                <a:close/>
                                <a:moveTo>
                                  <a:pt x="113" y="25"/>
                                </a:moveTo>
                                <a:cubicBezTo>
                                  <a:pt x="113" y="25"/>
                                  <a:pt x="113" y="25"/>
                                  <a:pt x="112" y="25"/>
                                </a:cubicBezTo>
                                <a:cubicBezTo>
                                  <a:pt x="112" y="25"/>
                                  <a:pt x="111" y="25"/>
                                  <a:pt x="111" y="25"/>
                                </a:cubicBezTo>
                                <a:cubicBezTo>
                                  <a:pt x="111" y="25"/>
                                  <a:pt x="112" y="25"/>
                                  <a:pt x="112" y="24"/>
                                </a:cubicBezTo>
                                <a:cubicBezTo>
                                  <a:pt x="113" y="24"/>
                                  <a:pt x="113" y="24"/>
                                  <a:pt x="113" y="25"/>
                                </a:cubicBezTo>
                                <a:close/>
                                <a:moveTo>
                                  <a:pt x="113" y="21"/>
                                </a:moveTo>
                                <a:cubicBezTo>
                                  <a:pt x="113" y="21"/>
                                  <a:pt x="114" y="21"/>
                                  <a:pt x="114" y="21"/>
                                </a:cubicBezTo>
                                <a:cubicBezTo>
                                  <a:pt x="114" y="21"/>
                                  <a:pt x="115" y="21"/>
                                  <a:pt x="116" y="21"/>
                                </a:cubicBezTo>
                                <a:cubicBezTo>
                                  <a:pt x="116" y="21"/>
                                  <a:pt x="115" y="21"/>
                                  <a:pt x="115" y="21"/>
                                </a:cubicBezTo>
                                <a:cubicBezTo>
                                  <a:pt x="114" y="21"/>
                                  <a:pt x="114" y="21"/>
                                  <a:pt x="113" y="21"/>
                                </a:cubicBezTo>
                                <a:close/>
                                <a:moveTo>
                                  <a:pt x="112" y="19"/>
                                </a:moveTo>
                                <a:cubicBezTo>
                                  <a:pt x="111" y="19"/>
                                  <a:pt x="110" y="19"/>
                                  <a:pt x="110" y="19"/>
                                </a:cubicBezTo>
                                <a:cubicBezTo>
                                  <a:pt x="110" y="19"/>
                                  <a:pt x="110" y="19"/>
                                  <a:pt x="110" y="19"/>
                                </a:cubicBezTo>
                                <a:cubicBezTo>
                                  <a:pt x="111" y="19"/>
                                  <a:pt x="112" y="19"/>
                                  <a:pt x="112" y="19"/>
                                </a:cubicBezTo>
                                <a:cubicBezTo>
                                  <a:pt x="112" y="19"/>
                                  <a:pt x="112" y="19"/>
                                  <a:pt x="112" y="19"/>
                                </a:cubicBezTo>
                                <a:close/>
                                <a:moveTo>
                                  <a:pt x="112" y="27"/>
                                </a:moveTo>
                                <a:cubicBezTo>
                                  <a:pt x="114" y="27"/>
                                  <a:pt x="115" y="27"/>
                                  <a:pt x="117" y="27"/>
                                </a:cubicBezTo>
                                <a:cubicBezTo>
                                  <a:pt x="115" y="27"/>
                                  <a:pt x="114" y="28"/>
                                  <a:pt x="113" y="29"/>
                                </a:cubicBezTo>
                                <a:cubicBezTo>
                                  <a:pt x="111" y="29"/>
                                  <a:pt x="110" y="29"/>
                                  <a:pt x="108" y="29"/>
                                </a:cubicBezTo>
                                <a:cubicBezTo>
                                  <a:pt x="110" y="28"/>
                                  <a:pt x="111" y="28"/>
                                  <a:pt x="112" y="27"/>
                                </a:cubicBezTo>
                                <a:close/>
                                <a:moveTo>
                                  <a:pt x="156" y="17"/>
                                </a:moveTo>
                                <a:cubicBezTo>
                                  <a:pt x="157" y="18"/>
                                  <a:pt x="158" y="18"/>
                                  <a:pt x="160" y="19"/>
                                </a:cubicBezTo>
                                <a:cubicBezTo>
                                  <a:pt x="158" y="18"/>
                                  <a:pt x="157" y="18"/>
                                  <a:pt x="155" y="17"/>
                                </a:cubicBezTo>
                                <a:cubicBezTo>
                                  <a:pt x="155" y="17"/>
                                  <a:pt x="155" y="17"/>
                                  <a:pt x="154" y="17"/>
                                </a:cubicBezTo>
                                <a:cubicBezTo>
                                  <a:pt x="154" y="17"/>
                                  <a:pt x="154" y="17"/>
                                  <a:pt x="154" y="17"/>
                                </a:cubicBezTo>
                                <a:cubicBezTo>
                                  <a:pt x="151" y="16"/>
                                  <a:pt x="148" y="15"/>
                                  <a:pt x="145" y="14"/>
                                </a:cubicBezTo>
                                <a:cubicBezTo>
                                  <a:pt x="146" y="14"/>
                                  <a:pt x="146" y="14"/>
                                  <a:pt x="146" y="14"/>
                                </a:cubicBezTo>
                                <a:cubicBezTo>
                                  <a:pt x="146" y="14"/>
                                  <a:pt x="146" y="14"/>
                                  <a:pt x="147" y="14"/>
                                </a:cubicBezTo>
                                <a:cubicBezTo>
                                  <a:pt x="147" y="14"/>
                                  <a:pt x="147" y="14"/>
                                  <a:pt x="147" y="14"/>
                                </a:cubicBezTo>
                                <a:cubicBezTo>
                                  <a:pt x="150" y="15"/>
                                  <a:pt x="153" y="16"/>
                                  <a:pt x="156" y="17"/>
                                </a:cubicBezTo>
                                <a:close/>
                                <a:moveTo>
                                  <a:pt x="149" y="12"/>
                                </a:moveTo>
                                <a:cubicBezTo>
                                  <a:pt x="149" y="12"/>
                                  <a:pt x="149" y="12"/>
                                  <a:pt x="149" y="12"/>
                                </a:cubicBezTo>
                                <a:cubicBezTo>
                                  <a:pt x="151" y="13"/>
                                  <a:pt x="153" y="13"/>
                                  <a:pt x="155" y="14"/>
                                </a:cubicBezTo>
                                <a:cubicBezTo>
                                  <a:pt x="157" y="15"/>
                                  <a:pt x="158" y="15"/>
                                  <a:pt x="160" y="16"/>
                                </a:cubicBezTo>
                                <a:cubicBezTo>
                                  <a:pt x="158" y="16"/>
                                  <a:pt x="156" y="15"/>
                                  <a:pt x="155" y="15"/>
                                </a:cubicBezTo>
                                <a:cubicBezTo>
                                  <a:pt x="153" y="14"/>
                                  <a:pt x="151" y="13"/>
                                  <a:pt x="149" y="12"/>
                                </a:cubicBezTo>
                                <a:close/>
                                <a:moveTo>
                                  <a:pt x="156" y="36"/>
                                </a:moveTo>
                                <a:cubicBezTo>
                                  <a:pt x="158" y="36"/>
                                  <a:pt x="160" y="36"/>
                                  <a:pt x="163" y="36"/>
                                </a:cubicBezTo>
                                <a:cubicBezTo>
                                  <a:pt x="161" y="37"/>
                                  <a:pt x="160" y="37"/>
                                  <a:pt x="158" y="38"/>
                                </a:cubicBezTo>
                                <a:cubicBezTo>
                                  <a:pt x="156" y="39"/>
                                  <a:pt x="154" y="39"/>
                                  <a:pt x="152" y="39"/>
                                </a:cubicBezTo>
                                <a:cubicBezTo>
                                  <a:pt x="153" y="38"/>
                                  <a:pt x="155" y="37"/>
                                  <a:pt x="156" y="36"/>
                                </a:cubicBezTo>
                                <a:close/>
                                <a:moveTo>
                                  <a:pt x="155" y="34"/>
                                </a:moveTo>
                                <a:cubicBezTo>
                                  <a:pt x="156" y="34"/>
                                  <a:pt x="156" y="33"/>
                                  <a:pt x="156" y="33"/>
                                </a:cubicBezTo>
                                <a:cubicBezTo>
                                  <a:pt x="156" y="33"/>
                                  <a:pt x="157" y="33"/>
                                  <a:pt x="157" y="33"/>
                                </a:cubicBezTo>
                                <a:cubicBezTo>
                                  <a:pt x="157" y="33"/>
                                  <a:pt x="157" y="34"/>
                                  <a:pt x="156" y="34"/>
                                </a:cubicBezTo>
                                <a:cubicBezTo>
                                  <a:pt x="156" y="34"/>
                                  <a:pt x="156" y="34"/>
                                  <a:pt x="155" y="34"/>
                                </a:cubicBezTo>
                                <a:close/>
                                <a:moveTo>
                                  <a:pt x="134" y="213"/>
                                </a:moveTo>
                                <a:cubicBezTo>
                                  <a:pt x="135" y="212"/>
                                  <a:pt x="136" y="211"/>
                                  <a:pt x="137" y="209"/>
                                </a:cubicBezTo>
                                <a:cubicBezTo>
                                  <a:pt x="139" y="208"/>
                                  <a:pt x="140" y="207"/>
                                  <a:pt x="141" y="206"/>
                                </a:cubicBezTo>
                                <a:cubicBezTo>
                                  <a:pt x="141" y="206"/>
                                  <a:pt x="141" y="206"/>
                                  <a:pt x="142" y="206"/>
                                </a:cubicBezTo>
                                <a:cubicBezTo>
                                  <a:pt x="140" y="207"/>
                                  <a:pt x="139" y="209"/>
                                  <a:pt x="138" y="210"/>
                                </a:cubicBezTo>
                                <a:cubicBezTo>
                                  <a:pt x="137" y="211"/>
                                  <a:pt x="136" y="212"/>
                                  <a:pt x="134" y="213"/>
                                </a:cubicBezTo>
                                <a:close/>
                                <a:moveTo>
                                  <a:pt x="137" y="217"/>
                                </a:moveTo>
                                <a:cubicBezTo>
                                  <a:pt x="136" y="218"/>
                                  <a:pt x="135" y="219"/>
                                  <a:pt x="133" y="220"/>
                                </a:cubicBezTo>
                                <a:cubicBezTo>
                                  <a:pt x="134" y="220"/>
                                  <a:pt x="134" y="220"/>
                                  <a:pt x="134" y="219"/>
                                </a:cubicBezTo>
                                <a:cubicBezTo>
                                  <a:pt x="135" y="219"/>
                                  <a:pt x="136" y="218"/>
                                  <a:pt x="137" y="217"/>
                                </a:cubicBezTo>
                                <a:close/>
                                <a:moveTo>
                                  <a:pt x="140" y="203"/>
                                </a:moveTo>
                                <a:cubicBezTo>
                                  <a:pt x="138" y="204"/>
                                  <a:pt x="136" y="206"/>
                                  <a:pt x="134" y="208"/>
                                </a:cubicBezTo>
                                <a:cubicBezTo>
                                  <a:pt x="132" y="209"/>
                                  <a:pt x="130" y="210"/>
                                  <a:pt x="128" y="211"/>
                                </a:cubicBezTo>
                                <a:cubicBezTo>
                                  <a:pt x="128" y="210"/>
                                  <a:pt x="128" y="210"/>
                                  <a:pt x="127" y="210"/>
                                </a:cubicBezTo>
                                <a:cubicBezTo>
                                  <a:pt x="128" y="210"/>
                                  <a:pt x="128" y="209"/>
                                  <a:pt x="128" y="209"/>
                                </a:cubicBezTo>
                                <a:cubicBezTo>
                                  <a:pt x="131" y="207"/>
                                  <a:pt x="134" y="205"/>
                                  <a:pt x="137" y="202"/>
                                </a:cubicBezTo>
                                <a:cubicBezTo>
                                  <a:pt x="141" y="199"/>
                                  <a:pt x="145" y="196"/>
                                  <a:pt x="149" y="193"/>
                                </a:cubicBezTo>
                                <a:cubicBezTo>
                                  <a:pt x="146" y="197"/>
                                  <a:pt x="143" y="200"/>
                                  <a:pt x="140" y="203"/>
                                </a:cubicBezTo>
                                <a:close/>
                                <a:moveTo>
                                  <a:pt x="117" y="206"/>
                                </a:moveTo>
                                <a:cubicBezTo>
                                  <a:pt x="117" y="206"/>
                                  <a:pt x="118" y="205"/>
                                  <a:pt x="118" y="205"/>
                                </a:cubicBezTo>
                                <a:cubicBezTo>
                                  <a:pt x="119" y="205"/>
                                  <a:pt x="119" y="206"/>
                                  <a:pt x="119" y="206"/>
                                </a:cubicBezTo>
                                <a:cubicBezTo>
                                  <a:pt x="119" y="206"/>
                                  <a:pt x="119" y="206"/>
                                  <a:pt x="118" y="207"/>
                                </a:cubicBezTo>
                                <a:cubicBezTo>
                                  <a:pt x="118" y="207"/>
                                  <a:pt x="117" y="206"/>
                                  <a:pt x="117" y="206"/>
                                </a:cubicBezTo>
                                <a:close/>
                                <a:moveTo>
                                  <a:pt x="117" y="208"/>
                                </a:moveTo>
                                <a:cubicBezTo>
                                  <a:pt x="117" y="208"/>
                                  <a:pt x="117" y="208"/>
                                  <a:pt x="117" y="208"/>
                                </a:cubicBezTo>
                                <a:cubicBezTo>
                                  <a:pt x="117" y="208"/>
                                  <a:pt x="116" y="208"/>
                                  <a:pt x="116" y="207"/>
                                </a:cubicBezTo>
                                <a:cubicBezTo>
                                  <a:pt x="116" y="207"/>
                                  <a:pt x="116" y="207"/>
                                  <a:pt x="116" y="207"/>
                                </a:cubicBezTo>
                                <a:cubicBezTo>
                                  <a:pt x="116" y="207"/>
                                  <a:pt x="117" y="208"/>
                                  <a:pt x="117" y="208"/>
                                </a:cubicBezTo>
                                <a:close/>
                                <a:moveTo>
                                  <a:pt x="116" y="202"/>
                                </a:moveTo>
                                <a:cubicBezTo>
                                  <a:pt x="116" y="202"/>
                                  <a:pt x="115" y="201"/>
                                  <a:pt x="115" y="201"/>
                                </a:cubicBezTo>
                                <a:cubicBezTo>
                                  <a:pt x="116" y="199"/>
                                  <a:pt x="118" y="198"/>
                                  <a:pt x="120" y="196"/>
                                </a:cubicBezTo>
                                <a:cubicBezTo>
                                  <a:pt x="127" y="190"/>
                                  <a:pt x="134" y="185"/>
                                  <a:pt x="141" y="180"/>
                                </a:cubicBezTo>
                                <a:cubicBezTo>
                                  <a:pt x="133" y="188"/>
                                  <a:pt x="125" y="195"/>
                                  <a:pt x="116" y="202"/>
                                </a:cubicBezTo>
                                <a:close/>
                                <a:moveTo>
                                  <a:pt x="88" y="181"/>
                                </a:moveTo>
                                <a:cubicBezTo>
                                  <a:pt x="88" y="180"/>
                                  <a:pt x="88" y="178"/>
                                  <a:pt x="88" y="177"/>
                                </a:cubicBezTo>
                                <a:cubicBezTo>
                                  <a:pt x="90" y="176"/>
                                  <a:pt x="92" y="174"/>
                                  <a:pt x="94" y="172"/>
                                </a:cubicBezTo>
                                <a:cubicBezTo>
                                  <a:pt x="97" y="171"/>
                                  <a:pt x="99" y="170"/>
                                  <a:pt x="102" y="169"/>
                                </a:cubicBezTo>
                                <a:cubicBezTo>
                                  <a:pt x="100" y="171"/>
                                  <a:pt x="98" y="173"/>
                                  <a:pt x="97" y="175"/>
                                </a:cubicBezTo>
                                <a:cubicBezTo>
                                  <a:pt x="94" y="177"/>
                                  <a:pt x="91" y="179"/>
                                  <a:pt x="88" y="181"/>
                                </a:cubicBezTo>
                                <a:close/>
                                <a:moveTo>
                                  <a:pt x="89" y="194"/>
                                </a:moveTo>
                                <a:cubicBezTo>
                                  <a:pt x="89" y="194"/>
                                  <a:pt x="88" y="195"/>
                                  <a:pt x="88" y="196"/>
                                </a:cubicBezTo>
                                <a:cubicBezTo>
                                  <a:pt x="87" y="196"/>
                                  <a:pt x="87" y="196"/>
                                  <a:pt x="87" y="196"/>
                                </a:cubicBezTo>
                                <a:cubicBezTo>
                                  <a:pt x="88" y="195"/>
                                  <a:pt x="89" y="194"/>
                                  <a:pt x="89" y="194"/>
                                </a:cubicBezTo>
                                <a:cubicBezTo>
                                  <a:pt x="89" y="194"/>
                                  <a:pt x="89" y="194"/>
                                  <a:pt x="89" y="194"/>
                                </a:cubicBezTo>
                                <a:close/>
                                <a:moveTo>
                                  <a:pt x="83" y="166"/>
                                </a:moveTo>
                                <a:cubicBezTo>
                                  <a:pt x="83" y="166"/>
                                  <a:pt x="82" y="167"/>
                                  <a:pt x="82" y="167"/>
                                </a:cubicBezTo>
                                <a:cubicBezTo>
                                  <a:pt x="82" y="167"/>
                                  <a:pt x="82" y="167"/>
                                  <a:pt x="82" y="167"/>
                                </a:cubicBezTo>
                                <a:cubicBezTo>
                                  <a:pt x="83" y="165"/>
                                  <a:pt x="84" y="164"/>
                                  <a:pt x="85" y="163"/>
                                </a:cubicBezTo>
                                <a:cubicBezTo>
                                  <a:pt x="85" y="164"/>
                                  <a:pt x="85" y="164"/>
                                  <a:pt x="85" y="165"/>
                                </a:cubicBezTo>
                                <a:cubicBezTo>
                                  <a:pt x="84" y="165"/>
                                  <a:pt x="84" y="166"/>
                                  <a:pt x="83" y="166"/>
                                </a:cubicBezTo>
                                <a:close/>
                                <a:moveTo>
                                  <a:pt x="85" y="175"/>
                                </a:moveTo>
                                <a:cubicBezTo>
                                  <a:pt x="84" y="175"/>
                                  <a:pt x="84" y="175"/>
                                  <a:pt x="83" y="176"/>
                                </a:cubicBezTo>
                                <a:cubicBezTo>
                                  <a:pt x="83" y="175"/>
                                  <a:pt x="83" y="175"/>
                                  <a:pt x="83" y="175"/>
                                </a:cubicBezTo>
                                <a:cubicBezTo>
                                  <a:pt x="84" y="175"/>
                                  <a:pt x="84" y="175"/>
                                  <a:pt x="85" y="175"/>
                                </a:cubicBezTo>
                                <a:close/>
                                <a:moveTo>
                                  <a:pt x="62" y="209"/>
                                </a:moveTo>
                                <a:cubicBezTo>
                                  <a:pt x="60" y="208"/>
                                  <a:pt x="59" y="207"/>
                                  <a:pt x="58" y="206"/>
                                </a:cubicBezTo>
                                <a:cubicBezTo>
                                  <a:pt x="58" y="205"/>
                                  <a:pt x="58" y="205"/>
                                  <a:pt x="58" y="205"/>
                                </a:cubicBezTo>
                                <a:cubicBezTo>
                                  <a:pt x="58" y="204"/>
                                  <a:pt x="58" y="203"/>
                                  <a:pt x="58" y="202"/>
                                </a:cubicBezTo>
                                <a:cubicBezTo>
                                  <a:pt x="58" y="203"/>
                                  <a:pt x="59" y="203"/>
                                  <a:pt x="59" y="203"/>
                                </a:cubicBezTo>
                                <a:cubicBezTo>
                                  <a:pt x="60" y="205"/>
                                  <a:pt x="61" y="207"/>
                                  <a:pt x="62" y="209"/>
                                </a:cubicBezTo>
                                <a:cubicBezTo>
                                  <a:pt x="62" y="209"/>
                                  <a:pt x="62" y="209"/>
                                  <a:pt x="62" y="209"/>
                                </a:cubicBezTo>
                                <a:close/>
                                <a:moveTo>
                                  <a:pt x="62" y="211"/>
                                </a:moveTo>
                                <a:cubicBezTo>
                                  <a:pt x="62" y="211"/>
                                  <a:pt x="62" y="211"/>
                                  <a:pt x="62" y="211"/>
                                </a:cubicBezTo>
                                <a:cubicBezTo>
                                  <a:pt x="63" y="211"/>
                                  <a:pt x="63" y="211"/>
                                  <a:pt x="63" y="211"/>
                                </a:cubicBezTo>
                                <a:cubicBezTo>
                                  <a:pt x="61" y="211"/>
                                  <a:pt x="60" y="210"/>
                                  <a:pt x="59" y="210"/>
                                </a:cubicBezTo>
                                <a:cubicBezTo>
                                  <a:pt x="60" y="210"/>
                                  <a:pt x="61" y="211"/>
                                  <a:pt x="62" y="211"/>
                                </a:cubicBezTo>
                                <a:close/>
                                <a:moveTo>
                                  <a:pt x="60" y="200"/>
                                </a:moveTo>
                                <a:cubicBezTo>
                                  <a:pt x="59" y="199"/>
                                  <a:pt x="58" y="197"/>
                                  <a:pt x="57" y="196"/>
                                </a:cubicBezTo>
                                <a:cubicBezTo>
                                  <a:pt x="57" y="196"/>
                                  <a:pt x="57" y="196"/>
                                  <a:pt x="58" y="196"/>
                                </a:cubicBezTo>
                                <a:cubicBezTo>
                                  <a:pt x="58" y="196"/>
                                  <a:pt x="58" y="196"/>
                                  <a:pt x="58" y="195"/>
                                </a:cubicBezTo>
                                <a:cubicBezTo>
                                  <a:pt x="60" y="197"/>
                                  <a:pt x="61" y="199"/>
                                  <a:pt x="63" y="201"/>
                                </a:cubicBezTo>
                                <a:cubicBezTo>
                                  <a:pt x="63" y="201"/>
                                  <a:pt x="63" y="201"/>
                                  <a:pt x="63" y="201"/>
                                </a:cubicBezTo>
                                <a:cubicBezTo>
                                  <a:pt x="62" y="201"/>
                                  <a:pt x="61" y="200"/>
                                  <a:pt x="60" y="200"/>
                                </a:cubicBezTo>
                                <a:cubicBezTo>
                                  <a:pt x="60" y="200"/>
                                  <a:pt x="60" y="200"/>
                                  <a:pt x="60" y="200"/>
                                </a:cubicBezTo>
                                <a:close/>
                                <a:moveTo>
                                  <a:pt x="44" y="171"/>
                                </a:moveTo>
                                <a:cubicBezTo>
                                  <a:pt x="45" y="173"/>
                                  <a:pt x="47" y="175"/>
                                  <a:pt x="48" y="176"/>
                                </a:cubicBezTo>
                                <a:cubicBezTo>
                                  <a:pt x="48" y="177"/>
                                  <a:pt x="48" y="178"/>
                                  <a:pt x="48" y="180"/>
                                </a:cubicBezTo>
                                <a:cubicBezTo>
                                  <a:pt x="48" y="179"/>
                                  <a:pt x="47" y="179"/>
                                  <a:pt x="47" y="179"/>
                                </a:cubicBezTo>
                                <a:cubicBezTo>
                                  <a:pt x="47" y="178"/>
                                  <a:pt x="46" y="177"/>
                                  <a:pt x="46" y="176"/>
                                </a:cubicBezTo>
                                <a:cubicBezTo>
                                  <a:pt x="45" y="174"/>
                                  <a:pt x="44" y="171"/>
                                  <a:pt x="43" y="168"/>
                                </a:cubicBezTo>
                                <a:cubicBezTo>
                                  <a:pt x="43" y="169"/>
                                  <a:pt x="44" y="170"/>
                                  <a:pt x="44" y="170"/>
                                </a:cubicBezTo>
                                <a:cubicBezTo>
                                  <a:pt x="44" y="170"/>
                                  <a:pt x="44" y="171"/>
                                  <a:pt x="44" y="171"/>
                                </a:cubicBezTo>
                                <a:close/>
                                <a:moveTo>
                                  <a:pt x="33" y="98"/>
                                </a:moveTo>
                                <a:cubicBezTo>
                                  <a:pt x="33" y="99"/>
                                  <a:pt x="33" y="100"/>
                                  <a:pt x="33" y="101"/>
                                </a:cubicBezTo>
                                <a:cubicBezTo>
                                  <a:pt x="33" y="102"/>
                                  <a:pt x="32" y="103"/>
                                  <a:pt x="32" y="104"/>
                                </a:cubicBezTo>
                                <a:cubicBezTo>
                                  <a:pt x="32" y="103"/>
                                  <a:pt x="31" y="101"/>
                                  <a:pt x="31" y="99"/>
                                </a:cubicBezTo>
                                <a:cubicBezTo>
                                  <a:pt x="32" y="99"/>
                                  <a:pt x="32" y="99"/>
                                  <a:pt x="33" y="98"/>
                                </a:cubicBezTo>
                                <a:close/>
                                <a:moveTo>
                                  <a:pt x="31" y="98"/>
                                </a:moveTo>
                                <a:cubicBezTo>
                                  <a:pt x="30" y="97"/>
                                  <a:pt x="30" y="97"/>
                                  <a:pt x="30" y="97"/>
                                </a:cubicBezTo>
                                <a:cubicBezTo>
                                  <a:pt x="31" y="97"/>
                                  <a:pt x="31" y="96"/>
                                  <a:pt x="32" y="96"/>
                                </a:cubicBezTo>
                                <a:cubicBezTo>
                                  <a:pt x="32" y="96"/>
                                  <a:pt x="32" y="96"/>
                                  <a:pt x="32" y="97"/>
                                </a:cubicBezTo>
                                <a:cubicBezTo>
                                  <a:pt x="32" y="97"/>
                                  <a:pt x="31" y="97"/>
                                  <a:pt x="31" y="98"/>
                                </a:cubicBezTo>
                                <a:close/>
                                <a:moveTo>
                                  <a:pt x="32" y="85"/>
                                </a:moveTo>
                                <a:cubicBezTo>
                                  <a:pt x="32" y="85"/>
                                  <a:pt x="32" y="85"/>
                                  <a:pt x="32" y="85"/>
                                </a:cubicBezTo>
                                <a:cubicBezTo>
                                  <a:pt x="33" y="83"/>
                                  <a:pt x="34" y="82"/>
                                  <a:pt x="36" y="80"/>
                                </a:cubicBezTo>
                                <a:cubicBezTo>
                                  <a:pt x="35" y="81"/>
                                  <a:pt x="35" y="81"/>
                                  <a:pt x="34" y="82"/>
                                </a:cubicBezTo>
                                <a:cubicBezTo>
                                  <a:pt x="33" y="83"/>
                                  <a:pt x="33" y="84"/>
                                  <a:pt x="32" y="85"/>
                                </a:cubicBezTo>
                                <a:close/>
                                <a:moveTo>
                                  <a:pt x="35" y="84"/>
                                </a:moveTo>
                                <a:cubicBezTo>
                                  <a:pt x="35" y="84"/>
                                  <a:pt x="35" y="83"/>
                                  <a:pt x="36" y="83"/>
                                </a:cubicBezTo>
                                <a:cubicBezTo>
                                  <a:pt x="36" y="83"/>
                                  <a:pt x="36" y="82"/>
                                  <a:pt x="37" y="82"/>
                                </a:cubicBezTo>
                                <a:cubicBezTo>
                                  <a:pt x="36" y="83"/>
                                  <a:pt x="35" y="85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5"/>
                                  <a:pt x="34" y="85"/>
                                  <a:pt x="35" y="84"/>
                                </a:cubicBezTo>
                                <a:close/>
                                <a:moveTo>
                                  <a:pt x="37" y="73"/>
                                </a:moveTo>
                                <a:cubicBezTo>
                                  <a:pt x="39" y="72"/>
                                  <a:pt x="40" y="71"/>
                                  <a:pt x="41" y="71"/>
                                </a:cubicBezTo>
                                <a:cubicBezTo>
                                  <a:pt x="41" y="71"/>
                                  <a:pt x="41" y="71"/>
                                  <a:pt x="41" y="71"/>
                                </a:cubicBezTo>
                                <a:cubicBezTo>
                                  <a:pt x="41" y="71"/>
                                  <a:pt x="40" y="71"/>
                                  <a:pt x="40" y="71"/>
                                </a:cubicBezTo>
                                <a:cubicBezTo>
                                  <a:pt x="39" y="72"/>
                                  <a:pt x="38" y="73"/>
                                  <a:pt x="36" y="74"/>
                                </a:cubicBezTo>
                                <a:cubicBezTo>
                                  <a:pt x="37" y="74"/>
                                  <a:pt x="37" y="73"/>
                                  <a:pt x="37" y="73"/>
                                </a:cubicBezTo>
                                <a:close/>
                                <a:moveTo>
                                  <a:pt x="35" y="72"/>
                                </a:moveTo>
                                <a:cubicBezTo>
                                  <a:pt x="36" y="71"/>
                                  <a:pt x="37" y="70"/>
                                  <a:pt x="39" y="68"/>
                                </a:cubicBezTo>
                                <a:cubicBezTo>
                                  <a:pt x="38" y="69"/>
                                  <a:pt x="37" y="70"/>
                                  <a:pt x="36" y="71"/>
                                </a:cubicBezTo>
                                <a:cubicBezTo>
                                  <a:pt x="36" y="72"/>
                                  <a:pt x="35" y="72"/>
                                  <a:pt x="35" y="72"/>
                                </a:cubicBezTo>
                                <a:close/>
                                <a:moveTo>
                                  <a:pt x="42" y="77"/>
                                </a:moveTo>
                                <a:cubicBezTo>
                                  <a:pt x="42" y="76"/>
                                  <a:pt x="43" y="76"/>
                                  <a:pt x="43" y="76"/>
                                </a:cubicBezTo>
                                <a:cubicBezTo>
                                  <a:pt x="42" y="77"/>
                                  <a:pt x="42" y="78"/>
                                  <a:pt x="41" y="80"/>
                                </a:cubicBezTo>
                                <a:cubicBezTo>
                                  <a:pt x="41" y="80"/>
                                  <a:pt x="41" y="80"/>
                                  <a:pt x="41" y="80"/>
                                </a:cubicBezTo>
                                <a:cubicBezTo>
                                  <a:pt x="40" y="81"/>
                                  <a:pt x="39" y="82"/>
                                  <a:pt x="38" y="83"/>
                                </a:cubicBezTo>
                                <a:cubicBezTo>
                                  <a:pt x="38" y="83"/>
                                  <a:pt x="38" y="83"/>
                                  <a:pt x="37" y="83"/>
                                </a:cubicBezTo>
                                <a:cubicBezTo>
                                  <a:pt x="39" y="81"/>
                                  <a:pt x="40" y="79"/>
                                  <a:pt x="42" y="77"/>
                                </a:cubicBezTo>
                                <a:close/>
                                <a:moveTo>
                                  <a:pt x="69" y="32"/>
                                </a:moveTo>
                                <a:cubicBezTo>
                                  <a:pt x="67" y="34"/>
                                  <a:pt x="64" y="36"/>
                                  <a:pt x="62" y="37"/>
                                </a:cubicBezTo>
                                <a:cubicBezTo>
                                  <a:pt x="62" y="37"/>
                                  <a:pt x="62" y="37"/>
                                  <a:pt x="62" y="37"/>
                                </a:cubicBezTo>
                                <a:cubicBezTo>
                                  <a:pt x="60" y="38"/>
                                  <a:pt x="59" y="40"/>
                                  <a:pt x="57" y="41"/>
                                </a:cubicBezTo>
                                <a:cubicBezTo>
                                  <a:pt x="58" y="39"/>
                                  <a:pt x="59" y="37"/>
                                  <a:pt x="60" y="36"/>
                                </a:cubicBezTo>
                                <a:cubicBezTo>
                                  <a:pt x="63" y="35"/>
                                  <a:pt x="66" y="33"/>
                                  <a:pt x="69" y="32"/>
                                </a:cubicBezTo>
                                <a:close/>
                                <a:moveTo>
                                  <a:pt x="55" y="33"/>
                                </a:moveTo>
                                <a:cubicBezTo>
                                  <a:pt x="55" y="33"/>
                                  <a:pt x="55" y="33"/>
                                  <a:pt x="56" y="33"/>
                                </a:cubicBezTo>
                                <a:cubicBezTo>
                                  <a:pt x="59" y="31"/>
                                  <a:pt x="63" y="29"/>
                                  <a:pt x="66" y="28"/>
                                </a:cubicBezTo>
                                <a:cubicBezTo>
                                  <a:pt x="65" y="28"/>
                                  <a:pt x="64" y="29"/>
                                  <a:pt x="63" y="29"/>
                                </a:cubicBezTo>
                                <a:cubicBezTo>
                                  <a:pt x="61" y="31"/>
                                  <a:pt x="58" y="32"/>
                                  <a:pt x="55" y="33"/>
                                </a:cubicBezTo>
                                <a:close/>
                                <a:moveTo>
                                  <a:pt x="73" y="36"/>
                                </a:moveTo>
                                <a:cubicBezTo>
                                  <a:pt x="74" y="36"/>
                                  <a:pt x="74" y="35"/>
                                  <a:pt x="74" y="35"/>
                                </a:cubicBezTo>
                                <a:cubicBezTo>
                                  <a:pt x="73" y="38"/>
                                  <a:pt x="71" y="40"/>
                                  <a:pt x="69" y="42"/>
                                </a:cubicBezTo>
                                <a:cubicBezTo>
                                  <a:pt x="67" y="43"/>
                                  <a:pt x="65" y="45"/>
                                  <a:pt x="64" y="46"/>
                                </a:cubicBezTo>
                                <a:cubicBezTo>
                                  <a:pt x="67" y="43"/>
                                  <a:pt x="70" y="39"/>
                                  <a:pt x="73" y="36"/>
                                </a:cubicBezTo>
                                <a:close/>
                                <a:moveTo>
                                  <a:pt x="70" y="36"/>
                                </a:moveTo>
                                <a:cubicBezTo>
                                  <a:pt x="71" y="35"/>
                                  <a:pt x="72" y="34"/>
                                  <a:pt x="74" y="32"/>
                                </a:cubicBezTo>
                                <a:cubicBezTo>
                                  <a:pt x="73" y="33"/>
                                  <a:pt x="73" y="33"/>
                                  <a:pt x="73" y="34"/>
                                </a:cubicBezTo>
                                <a:cubicBezTo>
                                  <a:pt x="72" y="34"/>
                                  <a:pt x="71" y="35"/>
                                  <a:pt x="70" y="36"/>
                                </a:cubicBezTo>
                                <a:close/>
                                <a:moveTo>
                                  <a:pt x="77" y="34"/>
                                </a:moveTo>
                                <a:cubicBezTo>
                                  <a:pt x="78" y="33"/>
                                  <a:pt x="79" y="33"/>
                                  <a:pt x="80" y="32"/>
                                </a:cubicBezTo>
                                <a:cubicBezTo>
                                  <a:pt x="78" y="34"/>
                                  <a:pt x="77" y="36"/>
                                  <a:pt x="75" y="37"/>
                                </a:cubicBezTo>
                                <a:cubicBezTo>
                                  <a:pt x="74" y="38"/>
                                  <a:pt x="74" y="39"/>
                                  <a:pt x="73" y="39"/>
                                </a:cubicBezTo>
                                <a:cubicBezTo>
                                  <a:pt x="74" y="37"/>
                                  <a:pt x="76" y="36"/>
                                  <a:pt x="77" y="34"/>
                                </a:cubicBezTo>
                                <a:close/>
                                <a:moveTo>
                                  <a:pt x="77" y="31"/>
                                </a:moveTo>
                                <a:cubicBezTo>
                                  <a:pt x="77" y="31"/>
                                  <a:pt x="77" y="30"/>
                                  <a:pt x="78" y="30"/>
                                </a:cubicBezTo>
                                <a:cubicBezTo>
                                  <a:pt x="78" y="30"/>
                                  <a:pt x="78" y="30"/>
                                  <a:pt x="78" y="29"/>
                                </a:cubicBezTo>
                                <a:cubicBezTo>
                                  <a:pt x="78" y="29"/>
                                  <a:pt x="78" y="29"/>
                                  <a:pt x="79" y="29"/>
                                </a:cubicBezTo>
                                <a:cubicBezTo>
                                  <a:pt x="78" y="29"/>
                                  <a:pt x="78" y="30"/>
                                  <a:pt x="78" y="30"/>
                                </a:cubicBezTo>
                                <a:cubicBezTo>
                                  <a:pt x="77" y="30"/>
                                  <a:pt x="77" y="31"/>
                                  <a:pt x="77" y="31"/>
                                </a:cubicBezTo>
                                <a:close/>
                                <a:moveTo>
                                  <a:pt x="96" y="32"/>
                                </a:moveTo>
                                <a:cubicBezTo>
                                  <a:pt x="96" y="32"/>
                                  <a:pt x="96" y="32"/>
                                  <a:pt x="96" y="32"/>
                                </a:cubicBezTo>
                                <a:cubicBezTo>
                                  <a:pt x="95" y="34"/>
                                  <a:pt x="93" y="36"/>
                                  <a:pt x="91" y="38"/>
                                </a:cubicBezTo>
                                <a:cubicBezTo>
                                  <a:pt x="91" y="38"/>
                                  <a:pt x="90" y="38"/>
                                  <a:pt x="90" y="39"/>
                                </a:cubicBezTo>
                                <a:cubicBezTo>
                                  <a:pt x="90" y="39"/>
                                  <a:pt x="90" y="39"/>
                                  <a:pt x="90" y="39"/>
                                </a:cubicBezTo>
                                <a:cubicBezTo>
                                  <a:pt x="88" y="41"/>
                                  <a:pt x="87" y="43"/>
                                  <a:pt x="85" y="44"/>
                                </a:cubicBezTo>
                                <a:cubicBezTo>
                                  <a:pt x="82" y="46"/>
                                  <a:pt x="80" y="48"/>
                                  <a:pt x="77" y="50"/>
                                </a:cubicBezTo>
                                <a:cubicBezTo>
                                  <a:pt x="77" y="50"/>
                                  <a:pt x="77" y="50"/>
                                  <a:pt x="76" y="50"/>
                                </a:cubicBezTo>
                                <a:cubicBezTo>
                                  <a:pt x="76" y="51"/>
                                  <a:pt x="75" y="51"/>
                                  <a:pt x="74" y="52"/>
                                </a:cubicBezTo>
                                <a:cubicBezTo>
                                  <a:pt x="73" y="53"/>
                                  <a:pt x="73" y="53"/>
                                  <a:pt x="73" y="53"/>
                                </a:cubicBezTo>
                                <a:cubicBezTo>
                                  <a:pt x="76" y="49"/>
                                  <a:pt x="80" y="45"/>
                                  <a:pt x="83" y="42"/>
                                </a:cubicBezTo>
                                <a:cubicBezTo>
                                  <a:pt x="87" y="38"/>
                                  <a:pt x="91" y="35"/>
                                  <a:pt x="96" y="32"/>
                                </a:cubicBezTo>
                                <a:close/>
                                <a:moveTo>
                                  <a:pt x="87" y="36"/>
                                </a:moveTo>
                                <a:cubicBezTo>
                                  <a:pt x="87" y="36"/>
                                  <a:pt x="88" y="35"/>
                                  <a:pt x="88" y="35"/>
                                </a:cubicBezTo>
                                <a:cubicBezTo>
                                  <a:pt x="89" y="35"/>
                                  <a:pt x="89" y="35"/>
                                  <a:pt x="90" y="34"/>
                                </a:cubicBezTo>
                                <a:cubicBezTo>
                                  <a:pt x="89" y="35"/>
                                  <a:pt x="88" y="36"/>
                                  <a:pt x="87" y="36"/>
                                </a:cubicBezTo>
                                <a:close/>
                                <a:moveTo>
                                  <a:pt x="111" y="34"/>
                                </a:moveTo>
                                <a:cubicBezTo>
                                  <a:pt x="110" y="34"/>
                                  <a:pt x="110" y="34"/>
                                  <a:pt x="109" y="34"/>
                                </a:cubicBezTo>
                                <a:cubicBezTo>
                                  <a:pt x="109" y="34"/>
                                  <a:pt x="108" y="34"/>
                                  <a:pt x="108" y="34"/>
                                </a:cubicBezTo>
                                <a:cubicBezTo>
                                  <a:pt x="108" y="34"/>
                                  <a:pt x="108" y="33"/>
                                  <a:pt x="109" y="33"/>
                                </a:cubicBezTo>
                                <a:cubicBezTo>
                                  <a:pt x="109" y="33"/>
                                  <a:pt x="109" y="32"/>
                                  <a:pt x="110" y="32"/>
                                </a:cubicBezTo>
                                <a:cubicBezTo>
                                  <a:pt x="111" y="32"/>
                                  <a:pt x="112" y="32"/>
                                  <a:pt x="113" y="32"/>
                                </a:cubicBezTo>
                                <a:cubicBezTo>
                                  <a:pt x="112" y="33"/>
                                  <a:pt x="112" y="33"/>
                                  <a:pt x="111" y="34"/>
                                </a:cubicBezTo>
                                <a:close/>
                                <a:moveTo>
                                  <a:pt x="112" y="36"/>
                                </a:moveTo>
                                <a:cubicBezTo>
                                  <a:pt x="111" y="36"/>
                                  <a:pt x="111" y="37"/>
                                  <a:pt x="110" y="37"/>
                                </a:cubicBezTo>
                                <a:cubicBezTo>
                                  <a:pt x="110" y="37"/>
                                  <a:pt x="109" y="37"/>
                                  <a:pt x="109" y="37"/>
                                </a:cubicBezTo>
                                <a:cubicBezTo>
                                  <a:pt x="110" y="37"/>
                                  <a:pt x="110" y="36"/>
                                  <a:pt x="111" y="36"/>
                                </a:cubicBezTo>
                                <a:cubicBezTo>
                                  <a:pt x="111" y="36"/>
                                  <a:pt x="111" y="36"/>
                                  <a:pt x="112" y="36"/>
                                </a:cubicBezTo>
                                <a:close/>
                                <a:moveTo>
                                  <a:pt x="108" y="36"/>
                                </a:moveTo>
                                <a:cubicBezTo>
                                  <a:pt x="107" y="37"/>
                                  <a:pt x="106" y="37"/>
                                  <a:pt x="105" y="38"/>
                                </a:cubicBezTo>
                                <a:cubicBezTo>
                                  <a:pt x="105" y="38"/>
                                  <a:pt x="105" y="39"/>
                                  <a:pt x="105" y="39"/>
                                </a:cubicBezTo>
                                <a:cubicBezTo>
                                  <a:pt x="104" y="39"/>
                                  <a:pt x="104" y="39"/>
                                  <a:pt x="103" y="39"/>
                                </a:cubicBezTo>
                                <a:cubicBezTo>
                                  <a:pt x="104" y="38"/>
                                  <a:pt x="105" y="37"/>
                                  <a:pt x="106" y="36"/>
                                </a:cubicBezTo>
                                <a:cubicBezTo>
                                  <a:pt x="107" y="36"/>
                                  <a:pt x="107" y="36"/>
                                  <a:pt x="108" y="36"/>
                                </a:cubicBezTo>
                                <a:close/>
                                <a:moveTo>
                                  <a:pt x="122" y="49"/>
                                </a:moveTo>
                                <a:cubicBezTo>
                                  <a:pt x="125" y="49"/>
                                  <a:pt x="128" y="48"/>
                                  <a:pt x="132" y="47"/>
                                </a:cubicBezTo>
                                <a:cubicBezTo>
                                  <a:pt x="131" y="48"/>
                                  <a:pt x="130" y="49"/>
                                  <a:pt x="129" y="50"/>
                                </a:cubicBezTo>
                                <a:cubicBezTo>
                                  <a:pt x="128" y="50"/>
                                  <a:pt x="127" y="51"/>
                                  <a:pt x="126" y="51"/>
                                </a:cubicBezTo>
                                <a:cubicBezTo>
                                  <a:pt x="126" y="51"/>
                                  <a:pt x="126" y="51"/>
                                  <a:pt x="126" y="51"/>
                                </a:cubicBezTo>
                                <a:cubicBezTo>
                                  <a:pt x="125" y="52"/>
                                  <a:pt x="125" y="52"/>
                                  <a:pt x="125" y="52"/>
                                </a:cubicBezTo>
                                <a:cubicBezTo>
                                  <a:pt x="125" y="52"/>
                                  <a:pt x="126" y="51"/>
                                  <a:pt x="127" y="50"/>
                                </a:cubicBezTo>
                                <a:cubicBezTo>
                                  <a:pt x="127" y="50"/>
                                  <a:pt x="126" y="48"/>
                                  <a:pt x="126" y="49"/>
                                </a:cubicBezTo>
                                <a:cubicBezTo>
                                  <a:pt x="125" y="50"/>
                                  <a:pt x="124" y="51"/>
                                  <a:pt x="123" y="52"/>
                                </a:cubicBezTo>
                                <a:cubicBezTo>
                                  <a:pt x="123" y="51"/>
                                  <a:pt x="122" y="51"/>
                                  <a:pt x="121" y="51"/>
                                </a:cubicBezTo>
                                <a:cubicBezTo>
                                  <a:pt x="121" y="51"/>
                                  <a:pt x="121" y="51"/>
                                  <a:pt x="121" y="51"/>
                                </a:cubicBezTo>
                                <a:cubicBezTo>
                                  <a:pt x="121" y="51"/>
                                  <a:pt x="121" y="51"/>
                                  <a:pt x="122" y="50"/>
                                </a:cubicBezTo>
                                <a:cubicBezTo>
                                  <a:pt x="122" y="50"/>
                                  <a:pt x="122" y="50"/>
                                  <a:pt x="122" y="49"/>
                                </a:cubicBezTo>
                                <a:close/>
                                <a:moveTo>
                                  <a:pt x="148" y="57"/>
                                </a:moveTo>
                                <a:cubicBezTo>
                                  <a:pt x="146" y="57"/>
                                  <a:pt x="143" y="58"/>
                                  <a:pt x="141" y="59"/>
                                </a:cubicBezTo>
                                <a:cubicBezTo>
                                  <a:pt x="142" y="58"/>
                                  <a:pt x="143" y="57"/>
                                  <a:pt x="144" y="56"/>
                                </a:cubicBezTo>
                                <a:cubicBezTo>
                                  <a:pt x="149" y="54"/>
                                  <a:pt x="153" y="52"/>
                                  <a:pt x="158" y="50"/>
                                </a:cubicBezTo>
                                <a:cubicBezTo>
                                  <a:pt x="155" y="52"/>
                                  <a:pt x="151" y="54"/>
                                  <a:pt x="148" y="57"/>
                                </a:cubicBezTo>
                                <a:close/>
                                <a:moveTo>
                                  <a:pt x="160" y="51"/>
                                </a:moveTo>
                                <a:cubicBezTo>
                                  <a:pt x="159" y="52"/>
                                  <a:pt x="159" y="52"/>
                                  <a:pt x="159" y="52"/>
                                </a:cubicBezTo>
                                <a:cubicBezTo>
                                  <a:pt x="158" y="53"/>
                                  <a:pt x="157" y="53"/>
                                  <a:pt x="156" y="54"/>
                                </a:cubicBezTo>
                                <a:cubicBezTo>
                                  <a:pt x="157" y="53"/>
                                  <a:pt x="158" y="52"/>
                                  <a:pt x="160" y="51"/>
                                </a:cubicBezTo>
                                <a:close/>
                                <a:moveTo>
                                  <a:pt x="163" y="63"/>
                                </a:moveTo>
                                <a:cubicBezTo>
                                  <a:pt x="167" y="61"/>
                                  <a:pt x="171" y="59"/>
                                  <a:pt x="175" y="57"/>
                                </a:cubicBezTo>
                                <a:cubicBezTo>
                                  <a:pt x="174" y="58"/>
                                  <a:pt x="173" y="60"/>
                                  <a:pt x="172" y="61"/>
                                </a:cubicBezTo>
                                <a:cubicBezTo>
                                  <a:pt x="167" y="63"/>
                                  <a:pt x="161" y="66"/>
                                  <a:pt x="156" y="69"/>
                                </a:cubicBezTo>
                                <a:cubicBezTo>
                                  <a:pt x="155" y="69"/>
                                  <a:pt x="154" y="70"/>
                                  <a:pt x="153" y="70"/>
                                </a:cubicBezTo>
                                <a:cubicBezTo>
                                  <a:pt x="156" y="68"/>
                                  <a:pt x="159" y="65"/>
                                  <a:pt x="163" y="63"/>
                                </a:cubicBezTo>
                                <a:close/>
                                <a:moveTo>
                                  <a:pt x="162" y="61"/>
                                </a:moveTo>
                                <a:cubicBezTo>
                                  <a:pt x="163" y="60"/>
                                  <a:pt x="165" y="59"/>
                                  <a:pt x="166" y="57"/>
                                </a:cubicBezTo>
                                <a:cubicBezTo>
                                  <a:pt x="168" y="57"/>
                                  <a:pt x="169" y="56"/>
                                  <a:pt x="171" y="56"/>
                                </a:cubicBezTo>
                                <a:cubicBezTo>
                                  <a:pt x="168" y="57"/>
                                  <a:pt x="165" y="59"/>
                                  <a:pt x="162" y="61"/>
                                </a:cubicBezTo>
                                <a:cubicBezTo>
                                  <a:pt x="162" y="61"/>
                                  <a:pt x="162" y="61"/>
                                  <a:pt x="162" y="61"/>
                                </a:cubicBezTo>
                                <a:close/>
                                <a:moveTo>
                                  <a:pt x="172" y="57"/>
                                </a:moveTo>
                                <a:cubicBezTo>
                                  <a:pt x="174" y="56"/>
                                  <a:pt x="176" y="54"/>
                                  <a:pt x="179" y="53"/>
                                </a:cubicBezTo>
                                <a:cubicBezTo>
                                  <a:pt x="178" y="53"/>
                                  <a:pt x="178" y="54"/>
                                  <a:pt x="178" y="54"/>
                                </a:cubicBezTo>
                                <a:cubicBezTo>
                                  <a:pt x="176" y="55"/>
                                  <a:pt x="174" y="56"/>
                                  <a:pt x="172" y="57"/>
                                </a:cubicBezTo>
                                <a:close/>
                                <a:moveTo>
                                  <a:pt x="189" y="60"/>
                                </a:moveTo>
                                <a:cubicBezTo>
                                  <a:pt x="185" y="62"/>
                                  <a:pt x="181" y="64"/>
                                  <a:pt x="176" y="66"/>
                                </a:cubicBezTo>
                                <a:cubicBezTo>
                                  <a:pt x="178" y="64"/>
                                  <a:pt x="180" y="62"/>
                                  <a:pt x="182" y="60"/>
                                </a:cubicBezTo>
                                <a:cubicBezTo>
                                  <a:pt x="184" y="60"/>
                                  <a:pt x="186" y="59"/>
                                  <a:pt x="187" y="59"/>
                                </a:cubicBezTo>
                                <a:cubicBezTo>
                                  <a:pt x="188" y="59"/>
                                  <a:pt x="188" y="59"/>
                                  <a:pt x="189" y="60"/>
                                </a:cubicBezTo>
                                <a:close/>
                                <a:moveTo>
                                  <a:pt x="189" y="58"/>
                                </a:moveTo>
                                <a:cubicBezTo>
                                  <a:pt x="190" y="58"/>
                                  <a:pt x="192" y="57"/>
                                  <a:pt x="194" y="57"/>
                                </a:cubicBezTo>
                                <a:cubicBezTo>
                                  <a:pt x="193" y="58"/>
                                  <a:pt x="191" y="59"/>
                                  <a:pt x="190" y="59"/>
                                </a:cubicBezTo>
                                <a:cubicBezTo>
                                  <a:pt x="189" y="59"/>
                                  <a:pt x="189" y="59"/>
                                  <a:pt x="189" y="58"/>
                                </a:cubicBezTo>
                                <a:close/>
                                <a:moveTo>
                                  <a:pt x="193" y="65"/>
                                </a:moveTo>
                                <a:cubicBezTo>
                                  <a:pt x="194" y="65"/>
                                  <a:pt x="195" y="65"/>
                                  <a:pt x="196" y="64"/>
                                </a:cubicBezTo>
                                <a:cubicBezTo>
                                  <a:pt x="194" y="65"/>
                                  <a:pt x="193" y="66"/>
                                  <a:pt x="191" y="67"/>
                                </a:cubicBezTo>
                                <a:cubicBezTo>
                                  <a:pt x="188" y="69"/>
                                  <a:pt x="184" y="70"/>
                                  <a:pt x="181" y="72"/>
                                </a:cubicBezTo>
                                <a:cubicBezTo>
                                  <a:pt x="182" y="71"/>
                                  <a:pt x="183" y="71"/>
                                  <a:pt x="184" y="70"/>
                                </a:cubicBezTo>
                                <a:cubicBezTo>
                                  <a:pt x="187" y="68"/>
                                  <a:pt x="190" y="67"/>
                                  <a:pt x="193" y="65"/>
                                </a:cubicBezTo>
                                <a:close/>
                                <a:moveTo>
                                  <a:pt x="188" y="65"/>
                                </a:moveTo>
                                <a:cubicBezTo>
                                  <a:pt x="190" y="64"/>
                                  <a:pt x="192" y="63"/>
                                  <a:pt x="195" y="62"/>
                                </a:cubicBezTo>
                                <a:cubicBezTo>
                                  <a:pt x="194" y="63"/>
                                  <a:pt x="193" y="63"/>
                                  <a:pt x="192" y="64"/>
                                </a:cubicBezTo>
                                <a:cubicBezTo>
                                  <a:pt x="191" y="64"/>
                                  <a:pt x="189" y="65"/>
                                  <a:pt x="188" y="65"/>
                                </a:cubicBezTo>
                                <a:cubicBezTo>
                                  <a:pt x="188" y="65"/>
                                  <a:pt x="188" y="65"/>
                                  <a:pt x="188" y="65"/>
                                </a:cubicBezTo>
                                <a:close/>
                                <a:moveTo>
                                  <a:pt x="207" y="95"/>
                                </a:moveTo>
                                <a:cubicBezTo>
                                  <a:pt x="210" y="94"/>
                                  <a:pt x="213" y="92"/>
                                  <a:pt x="215" y="91"/>
                                </a:cubicBezTo>
                                <a:cubicBezTo>
                                  <a:pt x="216" y="92"/>
                                  <a:pt x="216" y="93"/>
                                  <a:pt x="217" y="95"/>
                                </a:cubicBezTo>
                                <a:cubicBezTo>
                                  <a:pt x="212" y="97"/>
                                  <a:pt x="208" y="99"/>
                                  <a:pt x="204" y="101"/>
                                </a:cubicBezTo>
                                <a:cubicBezTo>
                                  <a:pt x="204" y="101"/>
                                  <a:pt x="203" y="101"/>
                                  <a:pt x="203" y="101"/>
                                </a:cubicBezTo>
                                <a:cubicBezTo>
                                  <a:pt x="202" y="102"/>
                                  <a:pt x="201" y="103"/>
                                  <a:pt x="199" y="104"/>
                                </a:cubicBezTo>
                                <a:cubicBezTo>
                                  <a:pt x="199" y="104"/>
                                  <a:pt x="199" y="105"/>
                                  <a:pt x="198" y="105"/>
                                </a:cubicBezTo>
                                <a:cubicBezTo>
                                  <a:pt x="198" y="105"/>
                                  <a:pt x="198" y="105"/>
                                  <a:pt x="198" y="105"/>
                                </a:cubicBezTo>
                                <a:cubicBezTo>
                                  <a:pt x="199" y="104"/>
                                  <a:pt x="200" y="103"/>
                                  <a:pt x="200" y="102"/>
                                </a:cubicBezTo>
                                <a:cubicBezTo>
                                  <a:pt x="203" y="100"/>
                                  <a:pt x="205" y="98"/>
                                  <a:pt x="208" y="96"/>
                                </a:cubicBezTo>
                                <a:cubicBezTo>
                                  <a:pt x="208" y="96"/>
                                  <a:pt x="208" y="95"/>
                                  <a:pt x="207" y="95"/>
                                </a:cubicBezTo>
                                <a:close/>
                                <a:moveTo>
                                  <a:pt x="196" y="173"/>
                                </a:moveTo>
                                <a:cubicBezTo>
                                  <a:pt x="197" y="172"/>
                                  <a:pt x="198" y="171"/>
                                  <a:pt x="198" y="171"/>
                                </a:cubicBezTo>
                                <a:cubicBezTo>
                                  <a:pt x="198" y="171"/>
                                  <a:pt x="198" y="171"/>
                                  <a:pt x="198" y="171"/>
                                </a:cubicBezTo>
                                <a:cubicBezTo>
                                  <a:pt x="197" y="172"/>
                                  <a:pt x="196" y="173"/>
                                  <a:pt x="195" y="174"/>
                                </a:cubicBezTo>
                                <a:cubicBezTo>
                                  <a:pt x="196" y="174"/>
                                  <a:pt x="196" y="173"/>
                                  <a:pt x="196" y="173"/>
                                </a:cubicBezTo>
                                <a:close/>
                                <a:moveTo>
                                  <a:pt x="195" y="164"/>
                                </a:moveTo>
                                <a:cubicBezTo>
                                  <a:pt x="195" y="165"/>
                                  <a:pt x="195" y="165"/>
                                  <a:pt x="194" y="165"/>
                                </a:cubicBezTo>
                                <a:cubicBezTo>
                                  <a:pt x="195" y="164"/>
                                  <a:pt x="196" y="162"/>
                                  <a:pt x="197" y="161"/>
                                </a:cubicBezTo>
                                <a:cubicBezTo>
                                  <a:pt x="196" y="162"/>
                                  <a:pt x="196" y="163"/>
                                  <a:pt x="195" y="164"/>
                                </a:cubicBezTo>
                                <a:close/>
                                <a:moveTo>
                                  <a:pt x="194" y="155"/>
                                </a:moveTo>
                                <a:cubicBezTo>
                                  <a:pt x="193" y="157"/>
                                  <a:pt x="191" y="158"/>
                                  <a:pt x="190" y="159"/>
                                </a:cubicBezTo>
                                <a:cubicBezTo>
                                  <a:pt x="193" y="156"/>
                                  <a:pt x="196" y="153"/>
                                  <a:pt x="198" y="150"/>
                                </a:cubicBezTo>
                                <a:cubicBezTo>
                                  <a:pt x="197" y="152"/>
                                  <a:pt x="196" y="154"/>
                                  <a:pt x="194" y="155"/>
                                </a:cubicBezTo>
                                <a:close/>
                                <a:moveTo>
                                  <a:pt x="105" y="198"/>
                                </a:moveTo>
                                <a:cubicBezTo>
                                  <a:pt x="105" y="198"/>
                                  <a:pt x="106" y="198"/>
                                  <a:pt x="106" y="197"/>
                                </a:cubicBezTo>
                                <a:cubicBezTo>
                                  <a:pt x="106" y="197"/>
                                  <a:pt x="107" y="197"/>
                                  <a:pt x="107" y="197"/>
                                </a:cubicBezTo>
                                <a:cubicBezTo>
                                  <a:pt x="106" y="198"/>
                                  <a:pt x="106" y="198"/>
                                  <a:pt x="105" y="199"/>
                                </a:cubicBezTo>
                                <a:cubicBezTo>
                                  <a:pt x="105" y="199"/>
                                  <a:pt x="105" y="198"/>
                                  <a:pt x="105" y="198"/>
                                </a:cubicBezTo>
                                <a:close/>
                                <a:moveTo>
                                  <a:pt x="108" y="204"/>
                                </a:moveTo>
                                <a:cubicBezTo>
                                  <a:pt x="108" y="204"/>
                                  <a:pt x="108" y="204"/>
                                  <a:pt x="108" y="204"/>
                                </a:cubicBezTo>
                                <a:cubicBezTo>
                                  <a:pt x="107" y="203"/>
                                  <a:pt x="105" y="202"/>
                                  <a:pt x="104" y="202"/>
                                </a:cubicBezTo>
                                <a:cubicBezTo>
                                  <a:pt x="104" y="202"/>
                                  <a:pt x="104" y="201"/>
                                  <a:pt x="104" y="201"/>
                                </a:cubicBezTo>
                                <a:cubicBezTo>
                                  <a:pt x="106" y="202"/>
                                  <a:pt x="107" y="203"/>
                                  <a:pt x="108" y="204"/>
                                </a:cubicBezTo>
                                <a:close/>
                                <a:moveTo>
                                  <a:pt x="104" y="194"/>
                                </a:moveTo>
                                <a:cubicBezTo>
                                  <a:pt x="104" y="194"/>
                                  <a:pt x="103" y="194"/>
                                  <a:pt x="103" y="193"/>
                                </a:cubicBezTo>
                                <a:cubicBezTo>
                                  <a:pt x="104" y="192"/>
                                  <a:pt x="105" y="191"/>
                                  <a:pt x="106" y="190"/>
                                </a:cubicBezTo>
                                <a:cubicBezTo>
                                  <a:pt x="107" y="189"/>
                                  <a:pt x="109" y="188"/>
                                  <a:pt x="110" y="186"/>
                                </a:cubicBezTo>
                                <a:cubicBezTo>
                                  <a:pt x="115" y="183"/>
                                  <a:pt x="119" y="179"/>
                                  <a:pt x="123" y="176"/>
                                </a:cubicBezTo>
                                <a:cubicBezTo>
                                  <a:pt x="125" y="175"/>
                                  <a:pt x="127" y="174"/>
                                  <a:pt x="129" y="173"/>
                                </a:cubicBezTo>
                                <a:cubicBezTo>
                                  <a:pt x="124" y="177"/>
                                  <a:pt x="118" y="182"/>
                                  <a:pt x="112" y="187"/>
                                </a:cubicBezTo>
                                <a:cubicBezTo>
                                  <a:pt x="110" y="189"/>
                                  <a:pt x="107" y="192"/>
                                  <a:pt x="104" y="194"/>
                                </a:cubicBezTo>
                                <a:close/>
                                <a:moveTo>
                                  <a:pt x="73" y="126"/>
                                </a:moveTo>
                                <a:cubicBezTo>
                                  <a:pt x="73" y="126"/>
                                  <a:pt x="72" y="127"/>
                                  <a:pt x="72" y="128"/>
                                </a:cubicBezTo>
                                <a:cubicBezTo>
                                  <a:pt x="71" y="127"/>
                                  <a:pt x="71" y="126"/>
                                  <a:pt x="71" y="125"/>
                                </a:cubicBezTo>
                                <a:cubicBezTo>
                                  <a:pt x="71" y="125"/>
                                  <a:pt x="71" y="124"/>
                                  <a:pt x="71" y="124"/>
                                </a:cubicBezTo>
                                <a:cubicBezTo>
                                  <a:pt x="72" y="124"/>
                                  <a:pt x="72" y="124"/>
                                  <a:pt x="72" y="124"/>
                                </a:cubicBezTo>
                                <a:cubicBezTo>
                                  <a:pt x="72" y="124"/>
                                  <a:pt x="72" y="124"/>
                                  <a:pt x="72" y="124"/>
                                </a:cubicBezTo>
                                <a:cubicBezTo>
                                  <a:pt x="73" y="125"/>
                                  <a:pt x="73" y="125"/>
                                  <a:pt x="73" y="126"/>
                                </a:cubicBezTo>
                                <a:close/>
                                <a:moveTo>
                                  <a:pt x="71" y="168"/>
                                </a:moveTo>
                                <a:cubicBezTo>
                                  <a:pt x="71" y="167"/>
                                  <a:pt x="71" y="167"/>
                                  <a:pt x="71" y="167"/>
                                </a:cubicBezTo>
                                <a:cubicBezTo>
                                  <a:pt x="71" y="166"/>
                                  <a:pt x="71" y="166"/>
                                  <a:pt x="72" y="166"/>
                                </a:cubicBezTo>
                                <a:cubicBezTo>
                                  <a:pt x="72" y="167"/>
                                  <a:pt x="72" y="167"/>
                                  <a:pt x="72" y="167"/>
                                </a:cubicBezTo>
                                <a:cubicBezTo>
                                  <a:pt x="72" y="167"/>
                                  <a:pt x="71" y="168"/>
                                  <a:pt x="71" y="168"/>
                                </a:cubicBezTo>
                                <a:close/>
                                <a:moveTo>
                                  <a:pt x="73" y="170"/>
                                </a:moveTo>
                                <a:cubicBezTo>
                                  <a:pt x="73" y="170"/>
                                  <a:pt x="73" y="170"/>
                                  <a:pt x="73" y="170"/>
                                </a:cubicBezTo>
                                <a:cubicBezTo>
                                  <a:pt x="73" y="171"/>
                                  <a:pt x="73" y="171"/>
                                  <a:pt x="73" y="171"/>
                                </a:cubicBezTo>
                                <a:cubicBezTo>
                                  <a:pt x="72" y="171"/>
                                  <a:pt x="72" y="171"/>
                                  <a:pt x="72" y="171"/>
                                </a:cubicBezTo>
                                <a:cubicBezTo>
                                  <a:pt x="72" y="171"/>
                                  <a:pt x="72" y="171"/>
                                  <a:pt x="72" y="171"/>
                                </a:cubicBezTo>
                                <a:cubicBezTo>
                                  <a:pt x="72" y="170"/>
                                  <a:pt x="72" y="170"/>
                                  <a:pt x="73" y="170"/>
                                </a:cubicBezTo>
                                <a:close/>
                                <a:moveTo>
                                  <a:pt x="71" y="165"/>
                                </a:moveTo>
                                <a:cubicBezTo>
                                  <a:pt x="71" y="164"/>
                                  <a:pt x="71" y="163"/>
                                  <a:pt x="70" y="162"/>
                                </a:cubicBezTo>
                                <a:cubicBezTo>
                                  <a:pt x="71" y="162"/>
                                  <a:pt x="71" y="162"/>
                                  <a:pt x="71" y="162"/>
                                </a:cubicBezTo>
                                <a:cubicBezTo>
                                  <a:pt x="71" y="163"/>
                                  <a:pt x="71" y="164"/>
                                  <a:pt x="71" y="164"/>
                                </a:cubicBezTo>
                                <a:cubicBezTo>
                                  <a:pt x="71" y="165"/>
                                  <a:pt x="71" y="165"/>
                                  <a:pt x="71" y="165"/>
                                </a:cubicBezTo>
                                <a:close/>
                                <a:moveTo>
                                  <a:pt x="61" y="51"/>
                                </a:moveTo>
                                <a:cubicBezTo>
                                  <a:pt x="61" y="51"/>
                                  <a:pt x="61" y="52"/>
                                  <a:pt x="61" y="52"/>
                                </a:cubicBezTo>
                                <a:cubicBezTo>
                                  <a:pt x="59" y="54"/>
                                  <a:pt x="57" y="55"/>
                                  <a:pt x="55" y="57"/>
                                </a:cubicBezTo>
                                <a:cubicBezTo>
                                  <a:pt x="55" y="58"/>
                                  <a:pt x="54" y="59"/>
                                  <a:pt x="53" y="59"/>
                                </a:cubicBezTo>
                                <a:cubicBezTo>
                                  <a:pt x="52" y="61"/>
                                  <a:pt x="50" y="62"/>
                                  <a:pt x="49" y="63"/>
                                </a:cubicBezTo>
                                <a:cubicBezTo>
                                  <a:pt x="49" y="63"/>
                                  <a:pt x="49" y="63"/>
                                  <a:pt x="49" y="63"/>
                                </a:cubicBezTo>
                                <a:cubicBezTo>
                                  <a:pt x="49" y="62"/>
                                  <a:pt x="50" y="61"/>
                                  <a:pt x="51" y="60"/>
                                </a:cubicBezTo>
                                <a:cubicBezTo>
                                  <a:pt x="54" y="57"/>
                                  <a:pt x="58" y="54"/>
                                  <a:pt x="61" y="51"/>
                                </a:cubicBezTo>
                                <a:close/>
                                <a:moveTo>
                                  <a:pt x="54" y="54"/>
                                </a:moveTo>
                                <a:cubicBezTo>
                                  <a:pt x="55" y="54"/>
                                  <a:pt x="55" y="54"/>
                                  <a:pt x="55" y="54"/>
                                </a:cubicBezTo>
                                <a:cubicBezTo>
                                  <a:pt x="55" y="54"/>
                                  <a:pt x="55" y="53"/>
                                  <a:pt x="56" y="53"/>
                                </a:cubicBezTo>
                                <a:cubicBezTo>
                                  <a:pt x="57" y="52"/>
                                  <a:pt x="58" y="52"/>
                                  <a:pt x="58" y="51"/>
                                </a:cubicBezTo>
                                <a:cubicBezTo>
                                  <a:pt x="57" y="52"/>
                                  <a:pt x="56" y="53"/>
                                  <a:pt x="54" y="54"/>
                                </a:cubicBezTo>
                                <a:close/>
                                <a:moveTo>
                                  <a:pt x="92" y="45"/>
                                </a:moveTo>
                                <a:cubicBezTo>
                                  <a:pt x="92" y="47"/>
                                  <a:pt x="92" y="48"/>
                                  <a:pt x="91" y="50"/>
                                </a:cubicBezTo>
                                <a:cubicBezTo>
                                  <a:pt x="86" y="54"/>
                                  <a:pt x="80" y="58"/>
                                  <a:pt x="75" y="63"/>
                                </a:cubicBezTo>
                                <a:cubicBezTo>
                                  <a:pt x="75" y="62"/>
                                  <a:pt x="75" y="61"/>
                                  <a:pt x="76" y="60"/>
                                </a:cubicBezTo>
                                <a:cubicBezTo>
                                  <a:pt x="81" y="55"/>
                                  <a:pt x="87" y="50"/>
                                  <a:pt x="92" y="45"/>
                                </a:cubicBezTo>
                                <a:close/>
                                <a:moveTo>
                                  <a:pt x="82" y="53"/>
                                </a:moveTo>
                                <a:cubicBezTo>
                                  <a:pt x="84" y="50"/>
                                  <a:pt x="86" y="48"/>
                                  <a:pt x="89" y="46"/>
                                </a:cubicBezTo>
                                <a:cubicBezTo>
                                  <a:pt x="89" y="46"/>
                                  <a:pt x="90" y="45"/>
                                  <a:pt x="90" y="45"/>
                                </a:cubicBezTo>
                                <a:cubicBezTo>
                                  <a:pt x="87" y="48"/>
                                  <a:pt x="84" y="50"/>
                                  <a:pt x="82" y="53"/>
                                </a:cubicBezTo>
                                <a:close/>
                                <a:moveTo>
                                  <a:pt x="110" y="51"/>
                                </a:moveTo>
                                <a:cubicBezTo>
                                  <a:pt x="110" y="51"/>
                                  <a:pt x="110" y="51"/>
                                  <a:pt x="110" y="51"/>
                                </a:cubicBezTo>
                                <a:cubicBezTo>
                                  <a:pt x="110" y="52"/>
                                  <a:pt x="109" y="52"/>
                                  <a:pt x="108" y="53"/>
                                </a:cubicBezTo>
                                <a:cubicBezTo>
                                  <a:pt x="106" y="54"/>
                                  <a:pt x="104" y="54"/>
                                  <a:pt x="102" y="55"/>
                                </a:cubicBezTo>
                                <a:cubicBezTo>
                                  <a:pt x="103" y="54"/>
                                  <a:pt x="105" y="53"/>
                                  <a:pt x="106" y="51"/>
                                </a:cubicBezTo>
                                <a:cubicBezTo>
                                  <a:pt x="107" y="51"/>
                                  <a:pt x="108" y="50"/>
                                  <a:pt x="109" y="50"/>
                                </a:cubicBezTo>
                                <a:cubicBezTo>
                                  <a:pt x="108" y="50"/>
                                  <a:pt x="109" y="51"/>
                                  <a:pt x="110" y="51"/>
                                </a:cubicBezTo>
                                <a:close/>
                                <a:moveTo>
                                  <a:pt x="112" y="77"/>
                                </a:moveTo>
                                <a:cubicBezTo>
                                  <a:pt x="110" y="79"/>
                                  <a:pt x="108" y="82"/>
                                  <a:pt x="107" y="84"/>
                                </a:cubicBezTo>
                                <a:cubicBezTo>
                                  <a:pt x="109" y="80"/>
                                  <a:pt x="112" y="76"/>
                                  <a:pt x="115" y="73"/>
                                </a:cubicBezTo>
                                <a:cubicBezTo>
                                  <a:pt x="115" y="73"/>
                                  <a:pt x="115" y="73"/>
                                  <a:pt x="115" y="72"/>
                                </a:cubicBezTo>
                                <a:cubicBezTo>
                                  <a:pt x="114" y="74"/>
                                  <a:pt x="113" y="76"/>
                                  <a:pt x="112" y="77"/>
                                </a:cubicBezTo>
                                <a:close/>
                                <a:moveTo>
                                  <a:pt x="116" y="78"/>
                                </a:moveTo>
                                <a:cubicBezTo>
                                  <a:pt x="115" y="79"/>
                                  <a:pt x="114" y="80"/>
                                  <a:pt x="114" y="80"/>
                                </a:cubicBezTo>
                                <a:cubicBezTo>
                                  <a:pt x="112" y="82"/>
                                  <a:pt x="110" y="83"/>
                                  <a:pt x="109" y="85"/>
                                </a:cubicBezTo>
                                <a:cubicBezTo>
                                  <a:pt x="111" y="83"/>
                                  <a:pt x="113" y="80"/>
                                  <a:pt x="116" y="78"/>
                                </a:cubicBezTo>
                                <a:close/>
                                <a:moveTo>
                                  <a:pt x="98" y="92"/>
                                </a:moveTo>
                                <a:cubicBezTo>
                                  <a:pt x="95" y="96"/>
                                  <a:pt x="91" y="99"/>
                                  <a:pt x="88" y="102"/>
                                </a:cubicBezTo>
                                <a:cubicBezTo>
                                  <a:pt x="89" y="101"/>
                                  <a:pt x="89" y="100"/>
                                  <a:pt x="90" y="98"/>
                                </a:cubicBezTo>
                                <a:cubicBezTo>
                                  <a:pt x="96" y="92"/>
                                  <a:pt x="103" y="85"/>
                                  <a:pt x="109" y="78"/>
                                </a:cubicBezTo>
                                <a:cubicBezTo>
                                  <a:pt x="105" y="82"/>
                                  <a:pt x="102" y="87"/>
                                  <a:pt x="98" y="92"/>
                                </a:cubicBezTo>
                                <a:close/>
                                <a:moveTo>
                                  <a:pt x="99" y="97"/>
                                </a:moveTo>
                                <a:cubicBezTo>
                                  <a:pt x="97" y="100"/>
                                  <a:pt x="94" y="103"/>
                                  <a:pt x="92" y="105"/>
                                </a:cubicBezTo>
                                <a:cubicBezTo>
                                  <a:pt x="93" y="104"/>
                                  <a:pt x="94" y="102"/>
                                  <a:pt x="95" y="100"/>
                                </a:cubicBezTo>
                                <a:cubicBezTo>
                                  <a:pt x="97" y="99"/>
                                  <a:pt x="98" y="98"/>
                                  <a:pt x="99" y="97"/>
                                </a:cubicBezTo>
                                <a:close/>
                                <a:moveTo>
                                  <a:pt x="128" y="67"/>
                                </a:moveTo>
                                <a:cubicBezTo>
                                  <a:pt x="129" y="66"/>
                                  <a:pt x="130" y="65"/>
                                  <a:pt x="130" y="64"/>
                                </a:cubicBezTo>
                                <a:cubicBezTo>
                                  <a:pt x="131" y="64"/>
                                  <a:pt x="131" y="64"/>
                                  <a:pt x="132" y="63"/>
                                </a:cubicBezTo>
                                <a:cubicBezTo>
                                  <a:pt x="132" y="63"/>
                                  <a:pt x="133" y="63"/>
                                  <a:pt x="133" y="63"/>
                                </a:cubicBezTo>
                                <a:cubicBezTo>
                                  <a:pt x="132" y="64"/>
                                  <a:pt x="130" y="66"/>
                                  <a:pt x="128" y="67"/>
                                </a:cubicBezTo>
                                <a:close/>
                                <a:moveTo>
                                  <a:pt x="137" y="62"/>
                                </a:moveTo>
                                <a:cubicBezTo>
                                  <a:pt x="138" y="62"/>
                                  <a:pt x="140" y="61"/>
                                  <a:pt x="141" y="61"/>
                                </a:cubicBezTo>
                                <a:cubicBezTo>
                                  <a:pt x="138" y="63"/>
                                  <a:pt x="135" y="65"/>
                                  <a:pt x="132" y="67"/>
                                </a:cubicBezTo>
                                <a:cubicBezTo>
                                  <a:pt x="133" y="65"/>
                                  <a:pt x="135" y="64"/>
                                  <a:pt x="137" y="62"/>
                                </a:cubicBezTo>
                                <a:close/>
                                <a:moveTo>
                                  <a:pt x="132" y="76"/>
                                </a:moveTo>
                                <a:cubicBezTo>
                                  <a:pt x="132" y="77"/>
                                  <a:pt x="132" y="77"/>
                                  <a:pt x="132" y="77"/>
                                </a:cubicBezTo>
                                <a:cubicBezTo>
                                  <a:pt x="133" y="77"/>
                                  <a:pt x="134" y="76"/>
                                  <a:pt x="136" y="76"/>
                                </a:cubicBezTo>
                                <a:cubicBezTo>
                                  <a:pt x="132" y="79"/>
                                  <a:pt x="128" y="82"/>
                                  <a:pt x="124" y="85"/>
                                </a:cubicBezTo>
                                <a:cubicBezTo>
                                  <a:pt x="125" y="85"/>
                                  <a:pt x="125" y="84"/>
                                  <a:pt x="125" y="84"/>
                                </a:cubicBezTo>
                                <a:cubicBezTo>
                                  <a:pt x="128" y="82"/>
                                  <a:pt x="130" y="80"/>
                                  <a:pt x="132" y="77"/>
                                </a:cubicBezTo>
                                <a:cubicBezTo>
                                  <a:pt x="132" y="77"/>
                                  <a:pt x="132" y="77"/>
                                  <a:pt x="132" y="76"/>
                                </a:cubicBezTo>
                                <a:close/>
                                <a:moveTo>
                                  <a:pt x="199" y="77"/>
                                </a:moveTo>
                                <a:cubicBezTo>
                                  <a:pt x="199" y="78"/>
                                  <a:pt x="198" y="78"/>
                                  <a:pt x="198" y="78"/>
                                </a:cubicBezTo>
                                <a:cubicBezTo>
                                  <a:pt x="196" y="79"/>
                                  <a:pt x="194" y="80"/>
                                  <a:pt x="192" y="81"/>
                                </a:cubicBezTo>
                                <a:cubicBezTo>
                                  <a:pt x="192" y="80"/>
                                  <a:pt x="192" y="80"/>
                                  <a:pt x="192" y="80"/>
                                </a:cubicBezTo>
                                <a:cubicBezTo>
                                  <a:pt x="195" y="79"/>
                                  <a:pt x="197" y="78"/>
                                  <a:pt x="199" y="77"/>
                                </a:cubicBezTo>
                                <a:close/>
                                <a:moveTo>
                                  <a:pt x="196" y="75"/>
                                </a:moveTo>
                                <a:cubicBezTo>
                                  <a:pt x="197" y="74"/>
                                  <a:pt x="198" y="73"/>
                                  <a:pt x="199" y="73"/>
                                </a:cubicBezTo>
                                <a:cubicBezTo>
                                  <a:pt x="198" y="73"/>
                                  <a:pt x="197" y="74"/>
                                  <a:pt x="196" y="75"/>
                                </a:cubicBezTo>
                                <a:cubicBezTo>
                                  <a:pt x="196" y="75"/>
                                  <a:pt x="196" y="75"/>
                                  <a:pt x="196" y="75"/>
                                </a:cubicBezTo>
                                <a:close/>
                                <a:moveTo>
                                  <a:pt x="191" y="138"/>
                                </a:moveTo>
                                <a:cubicBezTo>
                                  <a:pt x="191" y="138"/>
                                  <a:pt x="191" y="138"/>
                                  <a:pt x="190" y="137"/>
                                </a:cubicBezTo>
                                <a:cubicBezTo>
                                  <a:pt x="191" y="137"/>
                                  <a:pt x="191" y="136"/>
                                  <a:pt x="191" y="136"/>
                                </a:cubicBezTo>
                                <a:cubicBezTo>
                                  <a:pt x="197" y="131"/>
                                  <a:pt x="203" y="126"/>
                                  <a:pt x="209" y="121"/>
                                </a:cubicBezTo>
                                <a:cubicBezTo>
                                  <a:pt x="209" y="121"/>
                                  <a:pt x="209" y="121"/>
                                  <a:pt x="209" y="121"/>
                                </a:cubicBezTo>
                                <a:cubicBezTo>
                                  <a:pt x="203" y="127"/>
                                  <a:pt x="197" y="133"/>
                                  <a:pt x="191" y="138"/>
                                </a:cubicBezTo>
                                <a:close/>
                                <a:moveTo>
                                  <a:pt x="205" y="126"/>
                                </a:moveTo>
                                <a:cubicBezTo>
                                  <a:pt x="205" y="127"/>
                                  <a:pt x="204" y="128"/>
                                  <a:pt x="204" y="129"/>
                                </a:cubicBezTo>
                                <a:cubicBezTo>
                                  <a:pt x="199" y="134"/>
                                  <a:pt x="196" y="138"/>
                                  <a:pt x="192" y="143"/>
                                </a:cubicBezTo>
                                <a:cubicBezTo>
                                  <a:pt x="192" y="143"/>
                                  <a:pt x="191" y="143"/>
                                  <a:pt x="191" y="143"/>
                                </a:cubicBezTo>
                                <a:cubicBezTo>
                                  <a:pt x="191" y="142"/>
                                  <a:pt x="191" y="141"/>
                                  <a:pt x="191" y="140"/>
                                </a:cubicBezTo>
                                <a:cubicBezTo>
                                  <a:pt x="196" y="136"/>
                                  <a:pt x="201" y="131"/>
                                  <a:pt x="205" y="126"/>
                                </a:cubicBezTo>
                                <a:close/>
                                <a:moveTo>
                                  <a:pt x="189" y="139"/>
                                </a:moveTo>
                                <a:cubicBezTo>
                                  <a:pt x="189" y="139"/>
                                  <a:pt x="189" y="139"/>
                                  <a:pt x="189" y="139"/>
                                </a:cubicBezTo>
                                <a:cubicBezTo>
                                  <a:pt x="189" y="140"/>
                                  <a:pt x="189" y="140"/>
                                  <a:pt x="189" y="140"/>
                                </a:cubicBezTo>
                                <a:cubicBezTo>
                                  <a:pt x="188" y="141"/>
                                  <a:pt x="187" y="142"/>
                                  <a:pt x="186" y="143"/>
                                </a:cubicBezTo>
                                <a:cubicBezTo>
                                  <a:pt x="186" y="143"/>
                                  <a:pt x="186" y="143"/>
                                  <a:pt x="186" y="143"/>
                                </a:cubicBezTo>
                                <a:cubicBezTo>
                                  <a:pt x="187" y="142"/>
                                  <a:pt x="188" y="140"/>
                                  <a:pt x="189" y="139"/>
                                </a:cubicBezTo>
                                <a:close/>
                                <a:moveTo>
                                  <a:pt x="183" y="144"/>
                                </a:moveTo>
                                <a:cubicBezTo>
                                  <a:pt x="182" y="144"/>
                                  <a:pt x="182" y="144"/>
                                  <a:pt x="181" y="145"/>
                                </a:cubicBezTo>
                                <a:cubicBezTo>
                                  <a:pt x="183" y="143"/>
                                  <a:pt x="184" y="142"/>
                                  <a:pt x="186" y="140"/>
                                </a:cubicBezTo>
                                <a:cubicBezTo>
                                  <a:pt x="186" y="140"/>
                                  <a:pt x="186" y="140"/>
                                  <a:pt x="186" y="140"/>
                                </a:cubicBezTo>
                                <a:cubicBezTo>
                                  <a:pt x="185" y="142"/>
                                  <a:pt x="184" y="143"/>
                                  <a:pt x="183" y="144"/>
                                </a:cubicBezTo>
                                <a:close/>
                                <a:moveTo>
                                  <a:pt x="180" y="142"/>
                                </a:moveTo>
                                <a:cubicBezTo>
                                  <a:pt x="178" y="143"/>
                                  <a:pt x="177" y="145"/>
                                  <a:pt x="175" y="146"/>
                                </a:cubicBezTo>
                                <a:cubicBezTo>
                                  <a:pt x="175" y="147"/>
                                  <a:pt x="174" y="147"/>
                                  <a:pt x="174" y="147"/>
                                </a:cubicBezTo>
                                <a:cubicBezTo>
                                  <a:pt x="175" y="146"/>
                                  <a:pt x="176" y="144"/>
                                  <a:pt x="178" y="142"/>
                                </a:cubicBezTo>
                                <a:cubicBezTo>
                                  <a:pt x="180" y="139"/>
                                  <a:pt x="183" y="137"/>
                                  <a:pt x="185" y="134"/>
                                </a:cubicBezTo>
                                <a:cubicBezTo>
                                  <a:pt x="186" y="134"/>
                                  <a:pt x="186" y="133"/>
                                  <a:pt x="187" y="133"/>
                                </a:cubicBezTo>
                                <a:cubicBezTo>
                                  <a:pt x="187" y="133"/>
                                  <a:pt x="187" y="134"/>
                                  <a:pt x="187" y="134"/>
                                </a:cubicBezTo>
                                <a:cubicBezTo>
                                  <a:pt x="185" y="137"/>
                                  <a:pt x="183" y="139"/>
                                  <a:pt x="180" y="142"/>
                                </a:cubicBezTo>
                                <a:close/>
                                <a:moveTo>
                                  <a:pt x="129" y="154"/>
                                </a:moveTo>
                                <a:cubicBezTo>
                                  <a:pt x="128" y="155"/>
                                  <a:pt x="127" y="155"/>
                                  <a:pt x="126" y="156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7" y="155"/>
                                  <a:pt x="127" y="155"/>
                                  <a:pt x="127" y="155"/>
                                </a:cubicBezTo>
                                <a:cubicBezTo>
                                  <a:pt x="128" y="153"/>
                                  <a:pt x="130" y="151"/>
                                  <a:pt x="132" y="149"/>
                                </a:cubicBezTo>
                                <a:cubicBezTo>
                                  <a:pt x="133" y="148"/>
                                  <a:pt x="134" y="148"/>
                                  <a:pt x="134" y="147"/>
                                </a:cubicBezTo>
                                <a:cubicBezTo>
                                  <a:pt x="136" y="148"/>
                                  <a:pt x="137" y="148"/>
                                  <a:pt x="138" y="148"/>
                                </a:cubicBezTo>
                                <a:cubicBezTo>
                                  <a:pt x="136" y="150"/>
                                  <a:pt x="135" y="151"/>
                                  <a:pt x="133" y="153"/>
                                </a:cubicBezTo>
                                <a:cubicBezTo>
                                  <a:pt x="131" y="153"/>
                                  <a:pt x="130" y="154"/>
                                  <a:pt x="129" y="154"/>
                                </a:cubicBezTo>
                                <a:close/>
                                <a:moveTo>
                                  <a:pt x="130" y="160"/>
                                </a:moveTo>
                                <a:cubicBezTo>
                                  <a:pt x="130" y="161"/>
                                  <a:pt x="130" y="161"/>
                                  <a:pt x="129" y="161"/>
                                </a:cubicBezTo>
                                <a:cubicBezTo>
                                  <a:pt x="129" y="161"/>
                                  <a:pt x="129" y="162"/>
                                  <a:pt x="128" y="162"/>
                                </a:cubicBezTo>
                                <a:cubicBezTo>
                                  <a:pt x="129" y="161"/>
                                  <a:pt x="129" y="161"/>
                                  <a:pt x="130" y="161"/>
                                </a:cubicBezTo>
                                <a:cubicBezTo>
                                  <a:pt x="130" y="161"/>
                                  <a:pt x="130" y="161"/>
                                  <a:pt x="130" y="160"/>
                                </a:cubicBezTo>
                                <a:close/>
                                <a:moveTo>
                                  <a:pt x="89" y="124"/>
                                </a:moveTo>
                                <a:cubicBezTo>
                                  <a:pt x="91" y="122"/>
                                  <a:pt x="92" y="120"/>
                                  <a:pt x="94" y="118"/>
                                </a:cubicBezTo>
                                <a:cubicBezTo>
                                  <a:pt x="95" y="118"/>
                                  <a:pt x="95" y="118"/>
                                  <a:pt x="96" y="118"/>
                                </a:cubicBezTo>
                                <a:cubicBezTo>
                                  <a:pt x="94" y="120"/>
                                  <a:pt x="92" y="122"/>
                                  <a:pt x="89" y="124"/>
                                </a:cubicBezTo>
                                <a:close/>
                                <a:moveTo>
                                  <a:pt x="91" y="127"/>
                                </a:moveTo>
                                <a:cubicBezTo>
                                  <a:pt x="89" y="129"/>
                                  <a:pt x="88" y="130"/>
                                  <a:pt x="87" y="132"/>
                                </a:cubicBezTo>
                                <a:cubicBezTo>
                                  <a:pt x="86" y="132"/>
                                  <a:pt x="86" y="132"/>
                                  <a:pt x="85" y="131"/>
                                </a:cubicBezTo>
                                <a:cubicBezTo>
                                  <a:pt x="87" y="130"/>
                                  <a:pt x="89" y="128"/>
                                  <a:pt x="91" y="127"/>
                                </a:cubicBezTo>
                                <a:close/>
                                <a:moveTo>
                                  <a:pt x="95" y="123"/>
                                </a:moveTo>
                                <a:cubicBezTo>
                                  <a:pt x="97" y="122"/>
                                  <a:pt x="99" y="121"/>
                                  <a:pt x="101" y="120"/>
                                </a:cubicBezTo>
                                <a:cubicBezTo>
                                  <a:pt x="99" y="122"/>
                                  <a:pt x="97" y="123"/>
                                  <a:pt x="95" y="125"/>
                                </a:cubicBezTo>
                                <a:cubicBezTo>
                                  <a:pt x="94" y="127"/>
                                  <a:pt x="92" y="128"/>
                                  <a:pt x="91" y="130"/>
                                </a:cubicBezTo>
                                <a:cubicBezTo>
                                  <a:pt x="92" y="128"/>
                                  <a:pt x="94" y="125"/>
                                  <a:pt x="95" y="123"/>
                                </a:cubicBezTo>
                                <a:close/>
                                <a:moveTo>
                                  <a:pt x="94" y="130"/>
                                </a:moveTo>
                                <a:cubicBezTo>
                                  <a:pt x="98" y="127"/>
                                  <a:pt x="101" y="123"/>
                                  <a:pt x="105" y="120"/>
                                </a:cubicBezTo>
                                <a:cubicBezTo>
                                  <a:pt x="105" y="120"/>
                                  <a:pt x="105" y="120"/>
                                  <a:pt x="106" y="120"/>
                                </a:cubicBezTo>
                                <a:cubicBezTo>
                                  <a:pt x="106" y="120"/>
                                  <a:pt x="106" y="120"/>
                                  <a:pt x="106" y="120"/>
                                </a:cubicBezTo>
                                <a:cubicBezTo>
                                  <a:pt x="103" y="122"/>
                                  <a:pt x="101" y="124"/>
                                  <a:pt x="99" y="127"/>
                                </a:cubicBezTo>
                                <a:cubicBezTo>
                                  <a:pt x="96" y="129"/>
                                  <a:pt x="94" y="131"/>
                                  <a:pt x="91" y="134"/>
                                </a:cubicBezTo>
                                <a:cubicBezTo>
                                  <a:pt x="91" y="134"/>
                                  <a:pt x="91" y="134"/>
                                  <a:pt x="91" y="133"/>
                                </a:cubicBezTo>
                                <a:cubicBezTo>
                                  <a:pt x="92" y="132"/>
                                  <a:pt x="93" y="131"/>
                                  <a:pt x="94" y="130"/>
                                </a:cubicBezTo>
                                <a:close/>
                                <a:moveTo>
                                  <a:pt x="119" y="101"/>
                                </a:moveTo>
                                <a:cubicBezTo>
                                  <a:pt x="125" y="95"/>
                                  <a:pt x="131" y="89"/>
                                  <a:pt x="138" y="83"/>
                                </a:cubicBezTo>
                                <a:cubicBezTo>
                                  <a:pt x="139" y="83"/>
                                  <a:pt x="141" y="83"/>
                                  <a:pt x="142" y="83"/>
                                </a:cubicBezTo>
                                <a:cubicBezTo>
                                  <a:pt x="140" y="86"/>
                                  <a:pt x="138" y="88"/>
                                  <a:pt x="136" y="91"/>
                                </a:cubicBezTo>
                                <a:cubicBezTo>
                                  <a:pt x="134" y="92"/>
                                  <a:pt x="132" y="94"/>
                                  <a:pt x="130" y="96"/>
                                </a:cubicBezTo>
                                <a:cubicBezTo>
                                  <a:pt x="122" y="102"/>
                                  <a:pt x="115" y="108"/>
                                  <a:pt x="107" y="115"/>
                                </a:cubicBezTo>
                                <a:cubicBezTo>
                                  <a:pt x="107" y="115"/>
                                  <a:pt x="107" y="115"/>
                                  <a:pt x="107" y="115"/>
                                </a:cubicBezTo>
                                <a:cubicBezTo>
                                  <a:pt x="111" y="110"/>
                                  <a:pt x="115" y="106"/>
                                  <a:pt x="119" y="102"/>
                                </a:cubicBezTo>
                                <a:cubicBezTo>
                                  <a:pt x="120" y="101"/>
                                  <a:pt x="119" y="101"/>
                                  <a:pt x="119" y="101"/>
                                </a:cubicBezTo>
                                <a:close/>
                                <a:moveTo>
                                  <a:pt x="127" y="102"/>
                                </a:moveTo>
                                <a:cubicBezTo>
                                  <a:pt x="125" y="104"/>
                                  <a:pt x="123" y="106"/>
                                  <a:pt x="121" y="108"/>
                                </a:cubicBezTo>
                                <a:cubicBezTo>
                                  <a:pt x="120" y="109"/>
                                  <a:pt x="120" y="109"/>
                                  <a:pt x="119" y="110"/>
                                </a:cubicBezTo>
                                <a:cubicBezTo>
                                  <a:pt x="119" y="109"/>
                                  <a:pt x="119" y="109"/>
                                  <a:pt x="119" y="109"/>
                                </a:cubicBezTo>
                                <a:cubicBezTo>
                                  <a:pt x="122" y="107"/>
                                  <a:pt x="125" y="104"/>
                                  <a:pt x="127" y="102"/>
                                </a:cubicBezTo>
                                <a:close/>
                                <a:moveTo>
                                  <a:pt x="189" y="111"/>
                                </a:moveTo>
                                <a:cubicBezTo>
                                  <a:pt x="189" y="111"/>
                                  <a:pt x="190" y="110"/>
                                  <a:pt x="190" y="109"/>
                                </a:cubicBezTo>
                                <a:cubicBezTo>
                                  <a:pt x="191" y="109"/>
                                  <a:pt x="192" y="109"/>
                                  <a:pt x="192" y="109"/>
                                </a:cubicBezTo>
                                <a:cubicBezTo>
                                  <a:pt x="191" y="109"/>
                                  <a:pt x="190" y="110"/>
                                  <a:pt x="189" y="111"/>
                                </a:cubicBezTo>
                                <a:close/>
                                <a:moveTo>
                                  <a:pt x="193" y="117"/>
                                </a:moveTo>
                                <a:cubicBezTo>
                                  <a:pt x="193" y="117"/>
                                  <a:pt x="194" y="117"/>
                                  <a:pt x="194" y="117"/>
                                </a:cubicBezTo>
                                <a:cubicBezTo>
                                  <a:pt x="194" y="118"/>
                                  <a:pt x="193" y="118"/>
                                  <a:pt x="192" y="119"/>
                                </a:cubicBezTo>
                                <a:cubicBezTo>
                                  <a:pt x="192" y="118"/>
                                  <a:pt x="193" y="118"/>
                                  <a:pt x="193" y="117"/>
                                </a:cubicBezTo>
                                <a:close/>
                                <a:moveTo>
                                  <a:pt x="189" y="107"/>
                                </a:moveTo>
                                <a:cubicBezTo>
                                  <a:pt x="189" y="107"/>
                                  <a:pt x="189" y="107"/>
                                  <a:pt x="189" y="108"/>
                                </a:cubicBezTo>
                                <a:cubicBezTo>
                                  <a:pt x="188" y="108"/>
                                  <a:pt x="188" y="108"/>
                                  <a:pt x="187" y="108"/>
                                </a:cubicBezTo>
                                <a:cubicBezTo>
                                  <a:pt x="188" y="107"/>
                                  <a:pt x="188" y="107"/>
                                  <a:pt x="189" y="106"/>
                                </a:cubicBezTo>
                                <a:cubicBezTo>
                                  <a:pt x="189" y="106"/>
                                  <a:pt x="190" y="106"/>
                                  <a:pt x="190" y="106"/>
                                </a:cubicBezTo>
                                <a:cubicBezTo>
                                  <a:pt x="190" y="106"/>
                                  <a:pt x="189" y="107"/>
                                  <a:pt x="189" y="107"/>
                                </a:cubicBezTo>
                                <a:close/>
                                <a:moveTo>
                                  <a:pt x="189" y="115"/>
                                </a:moveTo>
                                <a:cubicBezTo>
                                  <a:pt x="189" y="115"/>
                                  <a:pt x="189" y="115"/>
                                  <a:pt x="189" y="115"/>
                                </a:cubicBezTo>
                                <a:cubicBezTo>
                                  <a:pt x="189" y="116"/>
                                  <a:pt x="188" y="116"/>
                                  <a:pt x="187" y="117"/>
                                </a:cubicBezTo>
                                <a:cubicBezTo>
                                  <a:pt x="187" y="117"/>
                                  <a:pt x="187" y="117"/>
                                  <a:pt x="186" y="118"/>
                                </a:cubicBezTo>
                                <a:cubicBezTo>
                                  <a:pt x="186" y="118"/>
                                  <a:pt x="185" y="118"/>
                                  <a:pt x="184" y="119"/>
                                </a:cubicBezTo>
                                <a:cubicBezTo>
                                  <a:pt x="186" y="118"/>
                                  <a:pt x="187" y="116"/>
                                  <a:pt x="189" y="115"/>
                                </a:cubicBezTo>
                                <a:close/>
                                <a:moveTo>
                                  <a:pt x="191" y="117"/>
                                </a:moveTo>
                                <a:cubicBezTo>
                                  <a:pt x="190" y="118"/>
                                  <a:pt x="189" y="120"/>
                                  <a:pt x="188" y="121"/>
                                </a:cubicBezTo>
                                <a:cubicBezTo>
                                  <a:pt x="187" y="121"/>
                                  <a:pt x="186" y="122"/>
                                  <a:pt x="185" y="123"/>
                                </a:cubicBezTo>
                                <a:cubicBezTo>
                                  <a:pt x="186" y="121"/>
                                  <a:pt x="187" y="120"/>
                                  <a:pt x="188" y="119"/>
                                </a:cubicBezTo>
                                <a:cubicBezTo>
                                  <a:pt x="189" y="118"/>
                                  <a:pt x="190" y="117"/>
                                  <a:pt x="191" y="117"/>
                                </a:cubicBezTo>
                                <a:close/>
                                <a:moveTo>
                                  <a:pt x="182" y="131"/>
                                </a:moveTo>
                                <a:cubicBezTo>
                                  <a:pt x="183" y="131"/>
                                  <a:pt x="183" y="130"/>
                                  <a:pt x="184" y="130"/>
                                </a:cubicBezTo>
                                <a:cubicBezTo>
                                  <a:pt x="184" y="130"/>
                                  <a:pt x="184" y="130"/>
                                  <a:pt x="184" y="130"/>
                                </a:cubicBezTo>
                                <a:cubicBezTo>
                                  <a:pt x="183" y="131"/>
                                  <a:pt x="182" y="132"/>
                                  <a:pt x="181" y="133"/>
                                </a:cubicBezTo>
                                <a:cubicBezTo>
                                  <a:pt x="181" y="133"/>
                                  <a:pt x="180" y="133"/>
                                  <a:pt x="180" y="134"/>
                                </a:cubicBezTo>
                                <a:cubicBezTo>
                                  <a:pt x="181" y="133"/>
                                  <a:pt x="182" y="132"/>
                                  <a:pt x="182" y="131"/>
                                </a:cubicBezTo>
                                <a:close/>
                                <a:moveTo>
                                  <a:pt x="180" y="124"/>
                                </a:moveTo>
                                <a:cubicBezTo>
                                  <a:pt x="181" y="123"/>
                                  <a:pt x="183" y="122"/>
                                  <a:pt x="184" y="121"/>
                                </a:cubicBezTo>
                                <a:cubicBezTo>
                                  <a:pt x="183" y="122"/>
                                  <a:pt x="182" y="124"/>
                                  <a:pt x="181" y="125"/>
                                </a:cubicBezTo>
                                <a:cubicBezTo>
                                  <a:pt x="181" y="124"/>
                                  <a:pt x="180" y="124"/>
                                  <a:pt x="180" y="124"/>
                                </a:cubicBezTo>
                                <a:close/>
                                <a:moveTo>
                                  <a:pt x="178" y="122"/>
                                </a:moveTo>
                                <a:cubicBezTo>
                                  <a:pt x="178" y="122"/>
                                  <a:pt x="178" y="122"/>
                                  <a:pt x="178" y="122"/>
                                </a:cubicBezTo>
                                <a:cubicBezTo>
                                  <a:pt x="176" y="121"/>
                                  <a:pt x="175" y="121"/>
                                  <a:pt x="174" y="120"/>
                                </a:cubicBezTo>
                                <a:cubicBezTo>
                                  <a:pt x="178" y="117"/>
                                  <a:pt x="182" y="115"/>
                                  <a:pt x="186" y="112"/>
                                </a:cubicBezTo>
                                <a:cubicBezTo>
                                  <a:pt x="183" y="115"/>
                                  <a:pt x="181" y="119"/>
                                  <a:pt x="178" y="122"/>
                                </a:cubicBezTo>
                                <a:close/>
                                <a:moveTo>
                                  <a:pt x="178" y="128"/>
                                </a:moveTo>
                                <a:cubicBezTo>
                                  <a:pt x="176" y="129"/>
                                  <a:pt x="175" y="129"/>
                                  <a:pt x="173" y="130"/>
                                </a:cubicBezTo>
                                <a:cubicBezTo>
                                  <a:pt x="175" y="129"/>
                                  <a:pt x="176" y="127"/>
                                  <a:pt x="177" y="125"/>
                                </a:cubicBezTo>
                                <a:cubicBezTo>
                                  <a:pt x="178" y="125"/>
                                  <a:pt x="178" y="125"/>
                                  <a:pt x="178" y="125"/>
                                </a:cubicBezTo>
                                <a:cubicBezTo>
                                  <a:pt x="178" y="125"/>
                                  <a:pt x="179" y="126"/>
                                  <a:pt x="179" y="126"/>
                                </a:cubicBezTo>
                                <a:cubicBezTo>
                                  <a:pt x="179" y="126"/>
                                  <a:pt x="179" y="126"/>
                                  <a:pt x="179" y="126"/>
                                </a:cubicBezTo>
                                <a:cubicBezTo>
                                  <a:pt x="179" y="126"/>
                                  <a:pt x="178" y="127"/>
                                  <a:pt x="178" y="127"/>
                                </a:cubicBezTo>
                                <a:cubicBezTo>
                                  <a:pt x="177" y="127"/>
                                  <a:pt x="177" y="128"/>
                                  <a:pt x="178" y="128"/>
                                </a:cubicBezTo>
                                <a:close/>
                                <a:moveTo>
                                  <a:pt x="127" y="123"/>
                                </a:moveTo>
                                <a:cubicBezTo>
                                  <a:pt x="127" y="123"/>
                                  <a:pt x="126" y="124"/>
                                  <a:pt x="126" y="124"/>
                                </a:cubicBezTo>
                                <a:cubicBezTo>
                                  <a:pt x="126" y="123"/>
                                  <a:pt x="126" y="123"/>
                                  <a:pt x="127" y="123"/>
                                </a:cubicBezTo>
                                <a:cubicBezTo>
                                  <a:pt x="127" y="123"/>
                                  <a:pt x="127" y="123"/>
                                  <a:pt x="127" y="122"/>
                                </a:cubicBezTo>
                                <a:cubicBezTo>
                                  <a:pt x="128" y="122"/>
                                  <a:pt x="128" y="122"/>
                                  <a:pt x="128" y="122"/>
                                </a:cubicBezTo>
                                <a:cubicBezTo>
                                  <a:pt x="128" y="122"/>
                                  <a:pt x="128" y="123"/>
                                  <a:pt x="127" y="123"/>
                                </a:cubicBezTo>
                                <a:close/>
                                <a:moveTo>
                                  <a:pt x="136" y="122"/>
                                </a:moveTo>
                                <a:cubicBezTo>
                                  <a:pt x="135" y="122"/>
                                  <a:pt x="135" y="123"/>
                                  <a:pt x="134" y="123"/>
                                </a:cubicBezTo>
                                <a:cubicBezTo>
                                  <a:pt x="133" y="125"/>
                                  <a:pt x="131" y="126"/>
                                  <a:pt x="130" y="127"/>
                                </a:cubicBezTo>
                                <a:cubicBezTo>
                                  <a:pt x="129" y="127"/>
                                  <a:pt x="128" y="126"/>
                                  <a:pt x="127" y="126"/>
                                </a:cubicBezTo>
                                <a:cubicBezTo>
                                  <a:pt x="127" y="125"/>
                                  <a:pt x="128" y="125"/>
                                  <a:pt x="128" y="124"/>
                                </a:cubicBezTo>
                                <a:cubicBezTo>
                                  <a:pt x="131" y="123"/>
                                  <a:pt x="133" y="122"/>
                                  <a:pt x="136" y="122"/>
                                </a:cubicBezTo>
                                <a:close/>
                                <a:moveTo>
                                  <a:pt x="126" y="127"/>
                                </a:moveTo>
                                <a:cubicBezTo>
                                  <a:pt x="127" y="127"/>
                                  <a:pt x="127" y="128"/>
                                  <a:pt x="128" y="128"/>
                                </a:cubicBezTo>
                                <a:cubicBezTo>
                                  <a:pt x="128" y="128"/>
                                  <a:pt x="128" y="128"/>
                                  <a:pt x="128" y="128"/>
                                </a:cubicBezTo>
                                <a:cubicBezTo>
                                  <a:pt x="127" y="129"/>
                                  <a:pt x="126" y="130"/>
                                  <a:pt x="125" y="131"/>
                                </a:cubicBezTo>
                                <a:cubicBezTo>
                                  <a:pt x="123" y="132"/>
                                  <a:pt x="121" y="133"/>
                                  <a:pt x="120" y="134"/>
                                </a:cubicBezTo>
                                <a:cubicBezTo>
                                  <a:pt x="122" y="132"/>
                                  <a:pt x="124" y="130"/>
                                  <a:pt x="126" y="127"/>
                                </a:cubicBezTo>
                                <a:close/>
                                <a:moveTo>
                                  <a:pt x="131" y="129"/>
                                </a:moveTo>
                                <a:cubicBezTo>
                                  <a:pt x="132" y="129"/>
                                  <a:pt x="132" y="129"/>
                                  <a:pt x="133" y="130"/>
                                </a:cubicBezTo>
                                <a:cubicBezTo>
                                  <a:pt x="133" y="130"/>
                                  <a:pt x="133" y="130"/>
                                  <a:pt x="132" y="130"/>
                                </a:cubicBezTo>
                                <a:cubicBezTo>
                                  <a:pt x="132" y="130"/>
                                  <a:pt x="132" y="130"/>
                                  <a:pt x="132" y="130"/>
                                </a:cubicBezTo>
                                <a:cubicBezTo>
                                  <a:pt x="130" y="131"/>
                                  <a:pt x="129" y="132"/>
                                  <a:pt x="127" y="133"/>
                                </a:cubicBezTo>
                                <a:cubicBezTo>
                                  <a:pt x="128" y="132"/>
                                  <a:pt x="130" y="130"/>
                                  <a:pt x="131" y="129"/>
                                </a:cubicBezTo>
                                <a:close/>
                                <a:moveTo>
                                  <a:pt x="132" y="128"/>
                                </a:moveTo>
                                <a:cubicBezTo>
                                  <a:pt x="135" y="126"/>
                                  <a:pt x="138" y="124"/>
                                  <a:pt x="140" y="123"/>
                                </a:cubicBezTo>
                                <a:cubicBezTo>
                                  <a:pt x="138" y="125"/>
                                  <a:pt x="136" y="127"/>
                                  <a:pt x="134" y="129"/>
                                </a:cubicBezTo>
                                <a:cubicBezTo>
                                  <a:pt x="134" y="128"/>
                                  <a:pt x="133" y="128"/>
                                  <a:pt x="132" y="128"/>
                                </a:cubicBezTo>
                                <a:close/>
                                <a:moveTo>
                                  <a:pt x="139" y="130"/>
                                </a:moveTo>
                                <a:cubicBezTo>
                                  <a:pt x="139" y="130"/>
                                  <a:pt x="139" y="130"/>
                                  <a:pt x="139" y="130"/>
                                </a:cubicBezTo>
                                <a:cubicBezTo>
                                  <a:pt x="139" y="130"/>
                                  <a:pt x="138" y="130"/>
                                  <a:pt x="138" y="130"/>
                                </a:cubicBezTo>
                                <a:cubicBezTo>
                                  <a:pt x="138" y="130"/>
                                  <a:pt x="139" y="129"/>
                                  <a:pt x="139" y="129"/>
                                </a:cubicBezTo>
                                <a:cubicBezTo>
                                  <a:pt x="140" y="129"/>
                                  <a:pt x="141" y="128"/>
                                  <a:pt x="142" y="128"/>
                                </a:cubicBezTo>
                                <a:cubicBezTo>
                                  <a:pt x="141" y="129"/>
                                  <a:pt x="140" y="129"/>
                                  <a:pt x="139" y="130"/>
                                </a:cubicBezTo>
                                <a:close/>
                                <a:moveTo>
                                  <a:pt x="148" y="136"/>
                                </a:moveTo>
                                <a:cubicBezTo>
                                  <a:pt x="144" y="138"/>
                                  <a:pt x="141" y="141"/>
                                  <a:pt x="138" y="143"/>
                                </a:cubicBezTo>
                                <a:cubicBezTo>
                                  <a:pt x="138" y="142"/>
                                  <a:pt x="139" y="142"/>
                                  <a:pt x="139" y="141"/>
                                </a:cubicBezTo>
                                <a:cubicBezTo>
                                  <a:pt x="140" y="140"/>
                                  <a:pt x="141" y="140"/>
                                  <a:pt x="141" y="139"/>
                                </a:cubicBezTo>
                                <a:cubicBezTo>
                                  <a:pt x="142" y="139"/>
                                  <a:pt x="142" y="139"/>
                                  <a:pt x="142" y="139"/>
                                </a:cubicBezTo>
                                <a:cubicBezTo>
                                  <a:pt x="144" y="138"/>
                                  <a:pt x="146" y="137"/>
                                  <a:pt x="148" y="136"/>
                                </a:cubicBezTo>
                                <a:close/>
                                <a:moveTo>
                                  <a:pt x="139" y="134"/>
                                </a:moveTo>
                                <a:cubicBezTo>
                                  <a:pt x="140" y="133"/>
                                  <a:pt x="141" y="133"/>
                                  <a:pt x="141" y="133"/>
                                </a:cubicBezTo>
                                <a:cubicBezTo>
                                  <a:pt x="141" y="133"/>
                                  <a:pt x="141" y="133"/>
                                  <a:pt x="141" y="133"/>
                                </a:cubicBezTo>
                                <a:cubicBezTo>
                                  <a:pt x="140" y="134"/>
                                  <a:pt x="139" y="136"/>
                                  <a:pt x="137" y="137"/>
                                </a:cubicBezTo>
                                <a:cubicBezTo>
                                  <a:pt x="137" y="137"/>
                                  <a:pt x="136" y="138"/>
                                  <a:pt x="135" y="138"/>
                                </a:cubicBezTo>
                                <a:cubicBezTo>
                                  <a:pt x="137" y="137"/>
                                  <a:pt x="138" y="135"/>
                                  <a:pt x="139" y="134"/>
                                </a:cubicBezTo>
                                <a:close/>
                                <a:moveTo>
                                  <a:pt x="144" y="144"/>
                                </a:moveTo>
                                <a:cubicBezTo>
                                  <a:pt x="143" y="144"/>
                                  <a:pt x="143" y="144"/>
                                  <a:pt x="143" y="144"/>
                                </a:cubicBezTo>
                                <a:cubicBezTo>
                                  <a:pt x="142" y="145"/>
                                  <a:pt x="141" y="146"/>
                                  <a:pt x="140" y="147"/>
                                </a:cubicBezTo>
                                <a:cubicBezTo>
                                  <a:pt x="139" y="147"/>
                                  <a:pt x="138" y="146"/>
                                  <a:pt x="137" y="146"/>
                                </a:cubicBezTo>
                                <a:cubicBezTo>
                                  <a:pt x="139" y="145"/>
                                  <a:pt x="141" y="145"/>
                                  <a:pt x="144" y="144"/>
                                </a:cubicBezTo>
                                <a:close/>
                                <a:moveTo>
                                  <a:pt x="146" y="152"/>
                                </a:moveTo>
                                <a:cubicBezTo>
                                  <a:pt x="147" y="151"/>
                                  <a:pt x="148" y="151"/>
                                  <a:pt x="149" y="150"/>
                                </a:cubicBezTo>
                                <a:cubicBezTo>
                                  <a:pt x="148" y="151"/>
                                  <a:pt x="147" y="152"/>
                                  <a:pt x="146" y="153"/>
                                </a:cubicBezTo>
                                <a:cubicBezTo>
                                  <a:pt x="145" y="154"/>
                                  <a:pt x="144" y="154"/>
                                  <a:pt x="142" y="155"/>
                                </a:cubicBezTo>
                                <a:cubicBezTo>
                                  <a:pt x="143" y="154"/>
                                  <a:pt x="145" y="153"/>
                                  <a:pt x="146" y="152"/>
                                </a:cubicBezTo>
                                <a:close/>
                                <a:moveTo>
                                  <a:pt x="146" y="147"/>
                                </a:moveTo>
                                <a:cubicBezTo>
                                  <a:pt x="147" y="145"/>
                                  <a:pt x="149" y="144"/>
                                  <a:pt x="150" y="142"/>
                                </a:cubicBezTo>
                                <a:cubicBezTo>
                                  <a:pt x="151" y="141"/>
                                  <a:pt x="153" y="140"/>
                                  <a:pt x="154" y="139"/>
                                </a:cubicBezTo>
                                <a:cubicBezTo>
                                  <a:pt x="155" y="139"/>
                                  <a:pt x="155" y="139"/>
                                  <a:pt x="156" y="139"/>
                                </a:cubicBezTo>
                                <a:cubicBezTo>
                                  <a:pt x="156" y="140"/>
                                  <a:pt x="156" y="140"/>
                                  <a:pt x="156" y="140"/>
                                </a:cubicBezTo>
                                <a:cubicBezTo>
                                  <a:pt x="154" y="142"/>
                                  <a:pt x="151" y="144"/>
                                  <a:pt x="149" y="146"/>
                                </a:cubicBezTo>
                                <a:cubicBezTo>
                                  <a:pt x="149" y="146"/>
                                  <a:pt x="149" y="146"/>
                                  <a:pt x="149" y="146"/>
                                </a:cubicBezTo>
                                <a:cubicBezTo>
                                  <a:pt x="148" y="146"/>
                                  <a:pt x="147" y="147"/>
                                  <a:pt x="146" y="147"/>
                                </a:cubicBezTo>
                                <a:close/>
                                <a:moveTo>
                                  <a:pt x="173" y="99"/>
                                </a:moveTo>
                                <a:cubicBezTo>
                                  <a:pt x="172" y="99"/>
                                  <a:pt x="172" y="99"/>
                                  <a:pt x="172" y="99"/>
                                </a:cubicBezTo>
                                <a:cubicBezTo>
                                  <a:pt x="172" y="99"/>
                                  <a:pt x="172" y="99"/>
                                  <a:pt x="171" y="99"/>
                                </a:cubicBezTo>
                                <a:cubicBezTo>
                                  <a:pt x="170" y="100"/>
                                  <a:pt x="168" y="101"/>
                                  <a:pt x="167" y="101"/>
                                </a:cubicBezTo>
                                <a:cubicBezTo>
                                  <a:pt x="168" y="100"/>
                                  <a:pt x="170" y="98"/>
                                  <a:pt x="172" y="97"/>
                                </a:cubicBezTo>
                                <a:cubicBezTo>
                                  <a:pt x="172" y="97"/>
                                  <a:pt x="172" y="97"/>
                                  <a:pt x="172" y="97"/>
                                </a:cubicBezTo>
                                <a:cubicBezTo>
                                  <a:pt x="172" y="98"/>
                                  <a:pt x="172" y="98"/>
                                  <a:pt x="173" y="99"/>
                                </a:cubicBezTo>
                                <a:close/>
                                <a:moveTo>
                                  <a:pt x="168" y="111"/>
                                </a:moveTo>
                                <a:cubicBezTo>
                                  <a:pt x="170" y="109"/>
                                  <a:pt x="172" y="108"/>
                                  <a:pt x="174" y="107"/>
                                </a:cubicBezTo>
                                <a:cubicBezTo>
                                  <a:pt x="174" y="107"/>
                                  <a:pt x="175" y="108"/>
                                  <a:pt x="175" y="107"/>
                                </a:cubicBezTo>
                                <a:cubicBezTo>
                                  <a:pt x="176" y="107"/>
                                  <a:pt x="176" y="107"/>
                                  <a:pt x="176" y="107"/>
                                </a:cubicBezTo>
                                <a:cubicBezTo>
                                  <a:pt x="176" y="107"/>
                                  <a:pt x="176" y="107"/>
                                  <a:pt x="175" y="108"/>
                                </a:cubicBezTo>
                                <a:cubicBezTo>
                                  <a:pt x="171" y="110"/>
                                  <a:pt x="167" y="113"/>
                                  <a:pt x="163" y="115"/>
                                </a:cubicBezTo>
                                <a:cubicBezTo>
                                  <a:pt x="164" y="114"/>
                                  <a:pt x="164" y="113"/>
                                  <a:pt x="165" y="113"/>
                                </a:cubicBezTo>
                                <a:cubicBezTo>
                                  <a:pt x="166" y="112"/>
                                  <a:pt x="167" y="111"/>
                                  <a:pt x="168" y="111"/>
                                </a:cubicBezTo>
                                <a:close/>
                                <a:moveTo>
                                  <a:pt x="165" y="124"/>
                                </a:moveTo>
                                <a:cubicBezTo>
                                  <a:pt x="166" y="123"/>
                                  <a:pt x="167" y="122"/>
                                  <a:pt x="168" y="121"/>
                                </a:cubicBezTo>
                                <a:cubicBezTo>
                                  <a:pt x="168" y="122"/>
                                  <a:pt x="168" y="122"/>
                                  <a:pt x="167" y="122"/>
                                </a:cubicBezTo>
                                <a:cubicBezTo>
                                  <a:pt x="166" y="123"/>
                                  <a:pt x="165" y="124"/>
                                  <a:pt x="164" y="125"/>
                                </a:cubicBezTo>
                                <a:cubicBezTo>
                                  <a:pt x="164" y="124"/>
                                  <a:pt x="164" y="124"/>
                                  <a:pt x="165" y="124"/>
                                </a:cubicBezTo>
                                <a:close/>
                                <a:moveTo>
                                  <a:pt x="156" y="126"/>
                                </a:moveTo>
                                <a:cubicBezTo>
                                  <a:pt x="157" y="125"/>
                                  <a:pt x="158" y="125"/>
                                  <a:pt x="159" y="124"/>
                                </a:cubicBezTo>
                                <a:cubicBezTo>
                                  <a:pt x="160" y="123"/>
                                  <a:pt x="161" y="123"/>
                                  <a:pt x="161" y="122"/>
                                </a:cubicBezTo>
                                <a:cubicBezTo>
                                  <a:pt x="162" y="122"/>
                                  <a:pt x="163" y="122"/>
                                  <a:pt x="164" y="121"/>
                                </a:cubicBezTo>
                                <a:cubicBezTo>
                                  <a:pt x="161" y="123"/>
                                  <a:pt x="159" y="125"/>
                                  <a:pt x="156" y="126"/>
                                </a:cubicBezTo>
                                <a:close/>
                                <a:moveTo>
                                  <a:pt x="165" y="127"/>
                                </a:moveTo>
                                <a:cubicBezTo>
                                  <a:pt x="166" y="127"/>
                                  <a:pt x="166" y="127"/>
                                  <a:pt x="166" y="127"/>
                                </a:cubicBezTo>
                                <a:cubicBezTo>
                                  <a:pt x="167" y="126"/>
                                  <a:pt x="167" y="126"/>
                                  <a:pt x="166" y="125"/>
                                </a:cubicBezTo>
                                <a:cubicBezTo>
                                  <a:pt x="167" y="125"/>
                                  <a:pt x="167" y="125"/>
                                  <a:pt x="168" y="124"/>
                                </a:cubicBezTo>
                                <a:cubicBezTo>
                                  <a:pt x="169" y="123"/>
                                  <a:pt x="170" y="122"/>
                                  <a:pt x="172" y="121"/>
                                </a:cubicBezTo>
                                <a:cubicBezTo>
                                  <a:pt x="173" y="122"/>
                                  <a:pt x="175" y="123"/>
                                  <a:pt x="176" y="124"/>
                                </a:cubicBezTo>
                                <a:cubicBezTo>
                                  <a:pt x="170" y="127"/>
                                  <a:pt x="163" y="131"/>
                                  <a:pt x="157" y="135"/>
                                </a:cubicBezTo>
                                <a:cubicBezTo>
                                  <a:pt x="157" y="135"/>
                                  <a:pt x="157" y="135"/>
                                  <a:pt x="157" y="135"/>
                                </a:cubicBezTo>
                                <a:cubicBezTo>
                                  <a:pt x="160" y="133"/>
                                  <a:pt x="162" y="130"/>
                                  <a:pt x="165" y="127"/>
                                </a:cubicBezTo>
                                <a:close/>
                                <a:moveTo>
                                  <a:pt x="158" y="115"/>
                                </a:moveTo>
                                <a:cubicBezTo>
                                  <a:pt x="157" y="115"/>
                                  <a:pt x="156" y="116"/>
                                  <a:pt x="155" y="116"/>
                                </a:cubicBezTo>
                                <a:cubicBezTo>
                                  <a:pt x="157" y="115"/>
                                  <a:pt x="158" y="114"/>
                                  <a:pt x="159" y="112"/>
                                </a:cubicBezTo>
                                <a:cubicBezTo>
                                  <a:pt x="161" y="111"/>
                                  <a:pt x="162" y="110"/>
                                  <a:pt x="164" y="109"/>
                                </a:cubicBezTo>
                                <a:cubicBezTo>
                                  <a:pt x="162" y="111"/>
                                  <a:pt x="160" y="113"/>
                                  <a:pt x="158" y="115"/>
                                </a:cubicBezTo>
                                <a:close/>
                                <a:moveTo>
                                  <a:pt x="159" y="127"/>
                                </a:moveTo>
                                <a:cubicBezTo>
                                  <a:pt x="159" y="127"/>
                                  <a:pt x="158" y="128"/>
                                  <a:pt x="158" y="128"/>
                                </a:cubicBezTo>
                                <a:cubicBezTo>
                                  <a:pt x="156" y="129"/>
                                  <a:pt x="154" y="130"/>
                                  <a:pt x="152" y="132"/>
                                </a:cubicBezTo>
                                <a:cubicBezTo>
                                  <a:pt x="154" y="130"/>
                                  <a:pt x="156" y="129"/>
                                  <a:pt x="159" y="127"/>
                                </a:cubicBezTo>
                                <a:close/>
                                <a:moveTo>
                                  <a:pt x="151" y="117"/>
                                </a:moveTo>
                                <a:cubicBezTo>
                                  <a:pt x="151" y="117"/>
                                  <a:pt x="150" y="117"/>
                                  <a:pt x="149" y="117"/>
                                </a:cubicBezTo>
                                <a:cubicBezTo>
                                  <a:pt x="150" y="117"/>
                                  <a:pt x="150" y="117"/>
                                  <a:pt x="150" y="117"/>
                                </a:cubicBezTo>
                                <a:cubicBezTo>
                                  <a:pt x="150" y="116"/>
                                  <a:pt x="151" y="115"/>
                                  <a:pt x="152" y="115"/>
                                </a:cubicBezTo>
                                <a:cubicBezTo>
                                  <a:pt x="152" y="114"/>
                                  <a:pt x="153" y="114"/>
                                  <a:pt x="154" y="113"/>
                                </a:cubicBezTo>
                                <a:cubicBezTo>
                                  <a:pt x="153" y="114"/>
                                  <a:pt x="152" y="116"/>
                                  <a:pt x="151" y="117"/>
                                </a:cubicBezTo>
                                <a:close/>
                                <a:moveTo>
                                  <a:pt x="157" y="147"/>
                                </a:moveTo>
                                <a:cubicBezTo>
                                  <a:pt x="158" y="147"/>
                                  <a:pt x="159" y="146"/>
                                  <a:pt x="161" y="146"/>
                                </a:cubicBezTo>
                                <a:cubicBezTo>
                                  <a:pt x="159" y="147"/>
                                  <a:pt x="157" y="147"/>
                                  <a:pt x="156" y="148"/>
                                </a:cubicBezTo>
                                <a:cubicBezTo>
                                  <a:pt x="156" y="148"/>
                                  <a:pt x="157" y="147"/>
                                  <a:pt x="157" y="147"/>
                                </a:cubicBezTo>
                                <a:close/>
                                <a:moveTo>
                                  <a:pt x="159" y="137"/>
                                </a:moveTo>
                                <a:cubicBezTo>
                                  <a:pt x="159" y="138"/>
                                  <a:pt x="159" y="138"/>
                                  <a:pt x="158" y="138"/>
                                </a:cubicBezTo>
                                <a:cubicBezTo>
                                  <a:pt x="158" y="138"/>
                                  <a:pt x="158" y="138"/>
                                  <a:pt x="158" y="138"/>
                                </a:cubicBezTo>
                                <a:cubicBezTo>
                                  <a:pt x="157" y="138"/>
                                  <a:pt x="157" y="138"/>
                                  <a:pt x="157" y="138"/>
                                </a:cubicBezTo>
                                <a:cubicBezTo>
                                  <a:pt x="157" y="137"/>
                                  <a:pt x="158" y="137"/>
                                  <a:pt x="158" y="137"/>
                                </a:cubicBezTo>
                                <a:cubicBezTo>
                                  <a:pt x="159" y="137"/>
                                  <a:pt x="160" y="137"/>
                                  <a:pt x="161" y="137"/>
                                </a:cubicBezTo>
                                <a:cubicBezTo>
                                  <a:pt x="161" y="137"/>
                                  <a:pt x="161" y="138"/>
                                  <a:pt x="161" y="138"/>
                                </a:cubicBezTo>
                                <a:cubicBezTo>
                                  <a:pt x="160" y="137"/>
                                  <a:pt x="160" y="137"/>
                                  <a:pt x="159" y="137"/>
                                </a:cubicBezTo>
                                <a:close/>
                                <a:moveTo>
                                  <a:pt x="160" y="136"/>
                                </a:moveTo>
                                <a:cubicBezTo>
                                  <a:pt x="162" y="135"/>
                                  <a:pt x="163" y="135"/>
                                  <a:pt x="165" y="134"/>
                                </a:cubicBezTo>
                                <a:cubicBezTo>
                                  <a:pt x="164" y="135"/>
                                  <a:pt x="163" y="135"/>
                                  <a:pt x="163" y="136"/>
                                </a:cubicBezTo>
                                <a:cubicBezTo>
                                  <a:pt x="162" y="136"/>
                                  <a:pt x="161" y="136"/>
                                  <a:pt x="160" y="136"/>
                                </a:cubicBezTo>
                                <a:close/>
                                <a:moveTo>
                                  <a:pt x="167" y="141"/>
                                </a:moveTo>
                                <a:cubicBezTo>
                                  <a:pt x="166" y="141"/>
                                  <a:pt x="166" y="141"/>
                                  <a:pt x="166" y="142"/>
                                </a:cubicBezTo>
                                <a:cubicBezTo>
                                  <a:pt x="165" y="142"/>
                                  <a:pt x="164" y="142"/>
                                  <a:pt x="163" y="143"/>
                                </a:cubicBezTo>
                                <a:cubicBezTo>
                                  <a:pt x="164" y="142"/>
                                  <a:pt x="166" y="141"/>
                                  <a:pt x="167" y="141"/>
                                </a:cubicBezTo>
                                <a:close/>
                                <a:moveTo>
                                  <a:pt x="165" y="146"/>
                                </a:moveTo>
                                <a:cubicBezTo>
                                  <a:pt x="167" y="144"/>
                                  <a:pt x="169" y="143"/>
                                  <a:pt x="171" y="142"/>
                                </a:cubicBezTo>
                                <a:cubicBezTo>
                                  <a:pt x="172" y="141"/>
                                  <a:pt x="171" y="140"/>
                                  <a:pt x="170" y="140"/>
                                </a:cubicBezTo>
                                <a:cubicBezTo>
                                  <a:pt x="171" y="139"/>
                                  <a:pt x="172" y="138"/>
                                  <a:pt x="173" y="137"/>
                                </a:cubicBezTo>
                                <a:cubicBezTo>
                                  <a:pt x="174" y="137"/>
                                  <a:pt x="175" y="137"/>
                                  <a:pt x="176" y="136"/>
                                </a:cubicBezTo>
                                <a:cubicBezTo>
                                  <a:pt x="174" y="138"/>
                                  <a:pt x="173" y="140"/>
                                  <a:pt x="171" y="142"/>
                                </a:cubicBezTo>
                                <a:cubicBezTo>
                                  <a:pt x="169" y="143"/>
                                  <a:pt x="166" y="145"/>
                                  <a:pt x="164" y="147"/>
                                </a:cubicBezTo>
                                <a:cubicBezTo>
                                  <a:pt x="164" y="146"/>
                                  <a:pt x="165" y="146"/>
                                  <a:pt x="165" y="146"/>
                                </a:cubicBezTo>
                                <a:close/>
                                <a:moveTo>
                                  <a:pt x="178" y="115"/>
                                </a:moveTo>
                                <a:cubicBezTo>
                                  <a:pt x="180" y="113"/>
                                  <a:pt x="182" y="112"/>
                                  <a:pt x="184" y="110"/>
                                </a:cubicBezTo>
                                <a:cubicBezTo>
                                  <a:pt x="185" y="110"/>
                                  <a:pt x="185" y="110"/>
                                  <a:pt x="186" y="110"/>
                                </a:cubicBezTo>
                                <a:cubicBezTo>
                                  <a:pt x="183" y="112"/>
                                  <a:pt x="180" y="113"/>
                                  <a:pt x="178" y="115"/>
                                </a:cubicBezTo>
                                <a:close/>
                                <a:moveTo>
                                  <a:pt x="180" y="108"/>
                                </a:moveTo>
                                <a:cubicBezTo>
                                  <a:pt x="181" y="107"/>
                                  <a:pt x="181" y="107"/>
                                  <a:pt x="182" y="106"/>
                                </a:cubicBezTo>
                                <a:cubicBezTo>
                                  <a:pt x="183" y="106"/>
                                  <a:pt x="184" y="105"/>
                                  <a:pt x="186" y="104"/>
                                </a:cubicBezTo>
                                <a:cubicBezTo>
                                  <a:pt x="184" y="106"/>
                                  <a:pt x="182" y="107"/>
                                  <a:pt x="180" y="108"/>
                                </a:cubicBezTo>
                                <a:close/>
                                <a:moveTo>
                                  <a:pt x="184" y="97"/>
                                </a:moveTo>
                                <a:cubicBezTo>
                                  <a:pt x="183" y="98"/>
                                  <a:pt x="181" y="100"/>
                                  <a:pt x="180" y="101"/>
                                </a:cubicBezTo>
                                <a:cubicBezTo>
                                  <a:pt x="176" y="103"/>
                                  <a:pt x="173" y="105"/>
                                  <a:pt x="169" y="107"/>
                                </a:cubicBezTo>
                                <a:cubicBezTo>
                                  <a:pt x="172" y="105"/>
                                  <a:pt x="174" y="103"/>
                                  <a:pt x="176" y="100"/>
                                </a:cubicBezTo>
                                <a:cubicBezTo>
                                  <a:pt x="177" y="99"/>
                                  <a:pt x="178" y="98"/>
                                  <a:pt x="180" y="98"/>
                                </a:cubicBezTo>
                                <a:cubicBezTo>
                                  <a:pt x="181" y="97"/>
                                  <a:pt x="183" y="97"/>
                                  <a:pt x="185" y="96"/>
                                </a:cubicBezTo>
                                <a:cubicBezTo>
                                  <a:pt x="185" y="96"/>
                                  <a:pt x="184" y="97"/>
                                  <a:pt x="184" y="97"/>
                                </a:cubicBezTo>
                                <a:close/>
                                <a:moveTo>
                                  <a:pt x="181" y="91"/>
                                </a:moveTo>
                                <a:cubicBezTo>
                                  <a:pt x="179" y="92"/>
                                  <a:pt x="177" y="93"/>
                                  <a:pt x="175" y="95"/>
                                </a:cubicBezTo>
                                <a:cubicBezTo>
                                  <a:pt x="175" y="95"/>
                                  <a:pt x="175" y="95"/>
                                  <a:pt x="175" y="95"/>
                                </a:cubicBezTo>
                                <a:cubicBezTo>
                                  <a:pt x="178" y="92"/>
                                  <a:pt x="180" y="90"/>
                                  <a:pt x="183" y="89"/>
                                </a:cubicBezTo>
                                <a:cubicBezTo>
                                  <a:pt x="182" y="89"/>
                                  <a:pt x="182" y="90"/>
                                  <a:pt x="181" y="91"/>
                                </a:cubicBezTo>
                                <a:close/>
                                <a:moveTo>
                                  <a:pt x="172" y="93"/>
                                </a:moveTo>
                                <a:cubicBezTo>
                                  <a:pt x="172" y="92"/>
                                  <a:pt x="173" y="91"/>
                                  <a:pt x="173" y="91"/>
                                </a:cubicBezTo>
                                <a:cubicBezTo>
                                  <a:pt x="174" y="90"/>
                                  <a:pt x="175" y="90"/>
                                  <a:pt x="176" y="90"/>
                                </a:cubicBezTo>
                                <a:cubicBezTo>
                                  <a:pt x="174" y="91"/>
                                  <a:pt x="173" y="92"/>
                                  <a:pt x="172" y="93"/>
                                </a:cubicBezTo>
                                <a:close/>
                                <a:moveTo>
                                  <a:pt x="172" y="89"/>
                                </a:moveTo>
                                <a:cubicBezTo>
                                  <a:pt x="172" y="89"/>
                                  <a:pt x="172" y="89"/>
                                  <a:pt x="172" y="89"/>
                                </a:cubicBezTo>
                                <a:cubicBezTo>
                                  <a:pt x="170" y="93"/>
                                  <a:pt x="167" y="96"/>
                                  <a:pt x="165" y="99"/>
                                </a:cubicBezTo>
                                <a:cubicBezTo>
                                  <a:pt x="163" y="101"/>
                                  <a:pt x="161" y="103"/>
                                  <a:pt x="159" y="105"/>
                                </a:cubicBezTo>
                                <a:cubicBezTo>
                                  <a:pt x="156" y="106"/>
                                  <a:pt x="154" y="107"/>
                                  <a:pt x="152" y="108"/>
                                </a:cubicBezTo>
                                <a:cubicBezTo>
                                  <a:pt x="159" y="101"/>
                                  <a:pt x="166" y="94"/>
                                  <a:pt x="173" y="88"/>
                                </a:cubicBezTo>
                                <a:cubicBezTo>
                                  <a:pt x="173" y="88"/>
                                  <a:pt x="173" y="89"/>
                                  <a:pt x="172" y="89"/>
                                </a:cubicBezTo>
                                <a:close/>
                                <a:moveTo>
                                  <a:pt x="152" y="111"/>
                                </a:moveTo>
                                <a:cubicBezTo>
                                  <a:pt x="153" y="111"/>
                                  <a:pt x="153" y="110"/>
                                  <a:pt x="153" y="110"/>
                                </a:cubicBezTo>
                                <a:cubicBezTo>
                                  <a:pt x="153" y="109"/>
                                  <a:pt x="154" y="109"/>
                                  <a:pt x="155" y="109"/>
                                </a:cubicBezTo>
                                <a:cubicBezTo>
                                  <a:pt x="154" y="109"/>
                                  <a:pt x="154" y="110"/>
                                  <a:pt x="154" y="110"/>
                                </a:cubicBezTo>
                                <a:cubicBezTo>
                                  <a:pt x="152" y="112"/>
                                  <a:pt x="150" y="114"/>
                                  <a:pt x="148" y="115"/>
                                </a:cubicBezTo>
                                <a:cubicBezTo>
                                  <a:pt x="147" y="116"/>
                                  <a:pt x="145" y="117"/>
                                  <a:pt x="144" y="118"/>
                                </a:cubicBezTo>
                                <a:cubicBezTo>
                                  <a:pt x="144" y="118"/>
                                  <a:pt x="144" y="118"/>
                                  <a:pt x="144" y="118"/>
                                </a:cubicBezTo>
                                <a:cubicBezTo>
                                  <a:pt x="147" y="116"/>
                                  <a:pt x="150" y="113"/>
                                  <a:pt x="152" y="111"/>
                                </a:cubicBezTo>
                                <a:close/>
                                <a:moveTo>
                                  <a:pt x="148" y="119"/>
                                </a:moveTo>
                                <a:cubicBezTo>
                                  <a:pt x="148" y="119"/>
                                  <a:pt x="149" y="119"/>
                                  <a:pt x="149" y="118"/>
                                </a:cubicBezTo>
                                <a:cubicBezTo>
                                  <a:pt x="148" y="120"/>
                                  <a:pt x="146" y="122"/>
                                  <a:pt x="145" y="123"/>
                                </a:cubicBezTo>
                                <a:cubicBezTo>
                                  <a:pt x="144" y="124"/>
                                  <a:pt x="143" y="124"/>
                                  <a:pt x="142" y="125"/>
                                </a:cubicBezTo>
                                <a:cubicBezTo>
                                  <a:pt x="144" y="123"/>
                                  <a:pt x="146" y="121"/>
                                  <a:pt x="148" y="119"/>
                                </a:cubicBezTo>
                                <a:close/>
                                <a:moveTo>
                                  <a:pt x="138" y="119"/>
                                </a:moveTo>
                                <a:cubicBezTo>
                                  <a:pt x="136" y="120"/>
                                  <a:pt x="133" y="121"/>
                                  <a:pt x="130" y="122"/>
                                </a:cubicBezTo>
                                <a:cubicBezTo>
                                  <a:pt x="131" y="121"/>
                                  <a:pt x="132" y="121"/>
                                  <a:pt x="132" y="120"/>
                                </a:cubicBezTo>
                                <a:cubicBezTo>
                                  <a:pt x="134" y="119"/>
                                  <a:pt x="135" y="118"/>
                                  <a:pt x="136" y="118"/>
                                </a:cubicBezTo>
                                <a:cubicBezTo>
                                  <a:pt x="139" y="116"/>
                                  <a:pt x="141" y="115"/>
                                  <a:pt x="144" y="114"/>
                                </a:cubicBezTo>
                                <a:cubicBezTo>
                                  <a:pt x="142" y="116"/>
                                  <a:pt x="140" y="118"/>
                                  <a:pt x="138" y="119"/>
                                </a:cubicBezTo>
                                <a:close/>
                                <a:moveTo>
                                  <a:pt x="126" y="116"/>
                                </a:moveTo>
                                <a:cubicBezTo>
                                  <a:pt x="130" y="112"/>
                                  <a:pt x="133" y="109"/>
                                  <a:pt x="136" y="106"/>
                                </a:cubicBezTo>
                                <a:cubicBezTo>
                                  <a:pt x="139" y="104"/>
                                  <a:pt x="142" y="102"/>
                                  <a:pt x="145" y="101"/>
                                </a:cubicBezTo>
                                <a:cubicBezTo>
                                  <a:pt x="141" y="104"/>
                                  <a:pt x="138" y="107"/>
                                  <a:pt x="134" y="110"/>
                                </a:cubicBezTo>
                                <a:cubicBezTo>
                                  <a:pt x="132" y="112"/>
                                  <a:pt x="129" y="114"/>
                                  <a:pt x="126" y="116"/>
                                </a:cubicBezTo>
                                <a:close/>
                                <a:moveTo>
                                  <a:pt x="131" y="116"/>
                                </a:moveTo>
                                <a:cubicBezTo>
                                  <a:pt x="129" y="117"/>
                                  <a:pt x="128" y="118"/>
                                  <a:pt x="127" y="120"/>
                                </a:cubicBezTo>
                                <a:cubicBezTo>
                                  <a:pt x="127" y="120"/>
                                  <a:pt x="127" y="120"/>
                                  <a:pt x="126" y="120"/>
                                </a:cubicBezTo>
                                <a:cubicBezTo>
                                  <a:pt x="125" y="121"/>
                                  <a:pt x="124" y="122"/>
                                  <a:pt x="122" y="123"/>
                                </a:cubicBezTo>
                                <a:cubicBezTo>
                                  <a:pt x="125" y="121"/>
                                  <a:pt x="128" y="118"/>
                                  <a:pt x="131" y="116"/>
                                </a:cubicBezTo>
                                <a:close/>
                                <a:moveTo>
                                  <a:pt x="124" y="126"/>
                                </a:moveTo>
                                <a:cubicBezTo>
                                  <a:pt x="124" y="126"/>
                                  <a:pt x="124" y="126"/>
                                  <a:pt x="124" y="126"/>
                                </a:cubicBezTo>
                                <a:cubicBezTo>
                                  <a:pt x="122" y="129"/>
                                  <a:pt x="120" y="132"/>
                                  <a:pt x="117" y="135"/>
                                </a:cubicBezTo>
                                <a:cubicBezTo>
                                  <a:pt x="119" y="132"/>
                                  <a:pt x="122" y="129"/>
                                  <a:pt x="124" y="126"/>
                                </a:cubicBezTo>
                                <a:close/>
                                <a:moveTo>
                                  <a:pt x="113" y="117"/>
                                </a:moveTo>
                                <a:cubicBezTo>
                                  <a:pt x="113" y="117"/>
                                  <a:pt x="112" y="117"/>
                                  <a:pt x="112" y="117"/>
                                </a:cubicBezTo>
                                <a:cubicBezTo>
                                  <a:pt x="112" y="118"/>
                                  <a:pt x="111" y="119"/>
                                  <a:pt x="110" y="120"/>
                                </a:cubicBezTo>
                                <a:cubicBezTo>
                                  <a:pt x="110" y="120"/>
                                  <a:pt x="109" y="120"/>
                                  <a:pt x="109" y="120"/>
                                </a:cubicBezTo>
                                <a:cubicBezTo>
                                  <a:pt x="110" y="119"/>
                                  <a:pt x="111" y="118"/>
                                  <a:pt x="113" y="117"/>
                                </a:cubicBezTo>
                                <a:close/>
                                <a:moveTo>
                                  <a:pt x="107" y="119"/>
                                </a:moveTo>
                                <a:cubicBezTo>
                                  <a:pt x="107" y="119"/>
                                  <a:pt x="106" y="119"/>
                                  <a:pt x="106" y="119"/>
                                </a:cubicBezTo>
                                <a:cubicBezTo>
                                  <a:pt x="107" y="118"/>
                                  <a:pt x="107" y="117"/>
                                  <a:pt x="108" y="117"/>
                                </a:cubicBezTo>
                                <a:cubicBezTo>
                                  <a:pt x="109" y="116"/>
                                  <a:pt x="110" y="115"/>
                                  <a:pt x="111" y="115"/>
                                </a:cubicBezTo>
                                <a:cubicBezTo>
                                  <a:pt x="110" y="116"/>
                                  <a:pt x="108" y="118"/>
                                  <a:pt x="107" y="119"/>
                                </a:cubicBezTo>
                                <a:close/>
                                <a:moveTo>
                                  <a:pt x="112" y="125"/>
                                </a:moveTo>
                                <a:cubicBezTo>
                                  <a:pt x="113" y="125"/>
                                  <a:pt x="114" y="124"/>
                                  <a:pt x="115" y="123"/>
                                </a:cubicBezTo>
                                <a:cubicBezTo>
                                  <a:pt x="115" y="123"/>
                                  <a:pt x="115" y="123"/>
                                  <a:pt x="115" y="123"/>
                                </a:cubicBezTo>
                                <a:cubicBezTo>
                                  <a:pt x="114" y="124"/>
                                  <a:pt x="114" y="125"/>
                                  <a:pt x="113" y="126"/>
                                </a:cubicBezTo>
                                <a:cubicBezTo>
                                  <a:pt x="111" y="127"/>
                                  <a:pt x="110" y="128"/>
                                  <a:pt x="109" y="129"/>
                                </a:cubicBezTo>
                                <a:cubicBezTo>
                                  <a:pt x="110" y="128"/>
                                  <a:pt x="111" y="127"/>
                                  <a:pt x="112" y="125"/>
                                </a:cubicBezTo>
                                <a:close/>
                                <a:moveTo>
                                  <a:pt x="104" y="117"/>
                                </a:moveTo>
                                <a:cubicBezTo>
                                  <a:pt x="103" y="117"/>
                                  <a:pt x="102" y="117"/>
                                  <a:pt x="102" y="118"/>
                                </a:cubicBezTo>
                                <a:cubicBezTo>
                                  <a:pt x="101" y="118"/>
                                  <a:pt x="101" y="118"/>
                                  <a:pt x="101" y="118"/>
                                </a:cubicBezTo>
                                <a:cubicBezTo>
                                  <a:pt x="105" y="114"/>
                                  <a:pt x="109" y="110"/>
                                  <a:pt x="113" y="106"/>
                                </a:cubicBezTo>
                                <a:cubicBezTo>
                                  <a:pt x="113" y="106"/>
                                  <a:pt x="114" y="106"/>
                                  <a:pt x="114" y="105"/>
                                </a:cubicBezTo>
                                <a:cubicBezTo>
                                  <a:pt x="111" y="109"/>
                                  <a:pt x="107" y="113"/>
                                  <a:pt x="104" y="117"/>
                                </a:cubicBezTo>
                                <a:close/>
                                <a:moveTo>
                                  <a:pt x="99" y="129"/>
                                </a:moveTo>
                                <a:cubicBezTo>
                                  <a:pt x="99" y="128"/>
                                  <a:pt x="100" y="128"/>
                                  <a:pt x="100" y="127"/>
                                </a:cubicBezTo>
                                <a:cubicBezTo>
                                  <a:pt x="100" y="129"/>
                                  <a:pt x="99" y="130"/>
                                  <a:pt x="98" y="131"/>
                                </a:cubicBezTo>
                                <a:cubicBezTo>
                                  <a:pt x="97" y="132"/>
                                  <a:pt x="96" y="133"/>
                                  <a:pt x="95" y="135"/>
                                </a:cubicBezTo>
                                <a:cubicBezTo>
                                  <a:pt x="94" y="135"/>
                                  <a:pt x="94" y="134"/>
                                  <a:pt x="93" y="134"/>
                                </a:cubicBezTo>
                                <a:cubicBezTo>
                                  <a:pt x="95" y="132"/>
                                  <a:pt x="97" y="130"/>
                                  <a:pt x="99" y="129"/>
                                </a:cubicBezTo>
                                <a:close/>
                                <a:moveTo>
                                  <a:pt x="103" y="132"/>
                                </a:moveTo>
                                <a:cubicBezTo>
                                  <a:pt x="103" y="132"/>
                                  <a:pt x="104" y="131"/>
                                  <a:pt x="104" y="131"/>
                                </a:cubicBezTo>
                                <a:cubicBezTo>
                                  <a:pt x="103" y="132"/>
                                  <a:pt x="102" y="133"/>
                                  <a:pt x="101" y="135"/>
                                </a:cubicBezTo>
                                <a:cubicBezTo>
                                  <a:pt x="100" y="135"/>
                                  <a:pt x="100" y="135"/>
                                  <a:pt x="100" y="135"/>
                                </a:cubicBezTo>
                                <a:cubicBezTo>
                                  <a:pt x="101" y="134"/>
                                  <a:pt x="102" y="133"/>
                                  <a:pt x="103" y="132"/>
                                </a:cubicBezTo>
                                <a:close/>
                                <a:moveTo>
                                  <a:pt x="103" y="126"/>
                                </a:moveTo>
                                <a:cubicBezTo>
                                  <a:pt x="104" y="125"/>
                                  <a:pt x="105" y="124"/>
                                  <a:pt x="106" y="123"/>
                                </a:cubicBezTo>
                                <a:cubicBezTo>
                                  <a:pt x="106" y="122"/>
                                  <a:pt x="107" y="121"/>
                                  <a:pt x="108" y="121"/>
                                </a:cubicBezTo>
                                <a:cubicBezTo>
                                  <a:pt x="108" y="121"/>
                                  <a:pt x="109" y="121"/>
                                  <a:pt x="109" y="121"/>
                                </a:cubicBezTo>
                                <a:cubicBezTo>
                                  <a:pt x="107" y="123"/>
                                  <a:pt x="105" y="124"/>
                                  <a:pt x="103" y="126"/>
                                </a:cubicBezTo>
                                <a:close/>
                                <a:moveTo>
                                  <a:pt x="110" y="141"/>
                                </a:moveTo>
                                <a:cubicBezTo>
                                  <a:pt x="107" y="143"/>
                                  <a:pt x="104" y="145"/>
                                  <a:pt x="102" y="146"/>
                                </a:cubicBezTo>
                                <a:cubicBezTo>
                                  <a:pt x="104" y="144"/>
                                  <a:pt x="106" y="143"/>
                                  <a:pt x="108" y="141"/>
                                </a:cubicBezTo>
                                <a:cubicBezTo>
                                  <a:pt x="108" y="141"/>
                                  <a:pt x="109" y="141"/>
                                  <a:pt x="110" y="141"/>
                                </a:cubicBezTo>
                                <a:close/>
                                <a:moveTo>
                                  <a:pt x="109" y="139"/>
                                </a:moveTo>
                                <a:cubicBezTo>
                                  <a:pt x="112" y="137"/>
                                  <a:pt x="114" y="134"/>
                                  <a:pt x="117" y="132"/>
                                </a:cubicBezTo>
                                <a:cubicBezTo>
                                  <a:pt x="117" y="132"/>
                                  <a:pt x="117" y="131"/>
                                  <a:pt x="118" y="131"/>
                                </a:cubicBezTo>
                                <a:cubicBezTo>
                                  <a:pt x="115" y="134"/>
                                  <a:pt x="113" y="137"/>
                                  <a:pt x="111" y="140"/>
                                </a:cubicBezTo>
                                <a:cubicBezTo>
                                  <a:pt x="111" y="140"/>
                                  <a:pt x="111" y="140"/>
                                  <a:pt x="111" y="140"/>
                                </a:cubicBezTo>
                                <a:cubicBezTo>
                                  <a:pt x="111" y="140"/>
                                  <a:pt x="110" y="139"/>
                                  <a:pt x="109" y="139"/>
                                </a:cubicBezTo>
                                <a:close/>
                                <a:moveTo>
                                  <a:pt x="116" y="122"/>
                                </a:moveTo>
                                <a:cubicBezTo>
                                  <a:pt x="117" y="121"/>
                                  <a:pt x="119" y="120"/>
                                  <a:pt x="120" y="119"/>
                                </a:cubicBezTo>
                                <a:cubicBezTo>
                                  <a:pt x="119" y="120"/>
                                  <a:pt x="118" y="121"/>
                                  <a:pt x="116" y="122"/>
                                </a:cubicBezTo>
                                <a:close/>
                                <a:moveTo>
                                  <a:pt x="116" y="145"/>
                                </a:moveTo>
                                <a:cubicBezTo>
                                  <a:pt x="116" y="144"/>
                                  <a:pt x="117" y="144"/>
                                  <a:pt x="118" y="143"/>
                                </a:cubicBezTo>
                                <a:cubicBezTo>
                                  <a:pt x="118" y="144"/>
                                  <a:pt x="118" y="144"/>
                                  <a:pt x="118" y="144"/>
                                </a:cubicBezTo>
                                <a:cubicBezTo>
                                  <a:pt x="118" y="144"/>
                                  <a:pt x="118" y="144"/>
                                  <a:pt x="118" y="144"/>
                                </a:cubicBezTo>
                                <a:cubicBezTo>
                                  <a:pt x="118" y="144"/>
                                  <a:pt x="118" y="144"/>
                                  <a:pt x="117" y="145"/>
                                </a:cubicBezTo>
                                <a:cubicBezTo>
                                  <a:pt x="116" y="145"/>
                                  <a:pt x="115" y="146"/>
                                  <a:pt x="114" y="146"/>
                                </a:cubicBezTo>
                                <a:cubicBezTo>
                                  <a:pt x="115" y="146"/>
                                  <a:pt x="115" y="145"/>
                                  <a:pt x="116" y="145"/>
                                </a:cubicBezTo>
                                <a:close/>
                                <a:moveTo>
                                  <a:pt x="122" y="144"/>
                                </a:moveTo>
                                <a:cubicBezTo>
                                  <a:pt x="122" y="145"/>
                                  <a:pt x="122" y="145"/>
                                  <a:pt x="122" y="145"/>
                                </a:cubicBezTo>
                                <a:cubicBezTo>
                                  <a:pt x="121" y="146"/>
                                  <a:pt x="120" y="147"/>
                                  <a:pt x="119" y="148"/>
                                </a:cubicBezTo>
                                <a:cubicBezTo>
                                  <a:pt x="119" y="148"/>
                                  <a:pt x="119" y="148"/>
                                  <a:pt x="118" y="148"/>
                                </a:cubicBezTo>
                                <a:cubicBezTo>
                                  <a:pt x="119" y="147"/>
                                  <a:pt x="120" y="146"/>
                                  <a:pt x="122" y="144"/>
                                </a:cubicBezTo>
                                <a:close/>
                                <a:moveTo>
                                  <a:pt x="120" y="140"/>
                                </a:moveTo>
                                <a:cubicBezTo>
                                  <a:pt x="120" y="139"/>
                                  <a:pt x="121" y="139"/>
                                  <a:pt x="122" y="138"/>
                                </a:cubicBezTo>
                                <a:cubicBezTo>
                                  <a:pt x="125" y="137"/>
                                  <a:pt x="128" y="135"/>
                                  <a:pt x="131" y="133"/>
                                </a:cubicBezTo>
                                <a:cubicBezTo>
                                  <a:pt x="130" y="134"/>
                                  <a:pt x="128" y="135"/>
                                  <a:pt x="127" y="136"/>
                                </a:cubicBezTo>
                                <a:cubicBezTo>
                                  <a:pt x="125" y="137"/>
                                  <a:pt x="122" y="139"/>
                                  <a:pt x="120" y="140"/>
                                </a:cubicBezTo>
                                <a:close/>
                                <a:moveTo>
                                  <a:pt x="129" y="143"/>
                                </a:moveTo>
                                <a:cubicBezTo>
                                  <a:pt x="129" y="143"/>
                                  <a:pt x="128" y="143"/>
                                  <a:pt x="128" y="143"/>
                                </a:cubicBezTo>
                                <a:cubicBezTo>
                                  <a:pt x="128" y="144"/>
                                  <a:pt x="127" y="144"/>
                                  <a:pt x="127" y="144"/>
                                </a:cubicBezTo>
                                <a:cubicBezTo>
                                  <a:pt x="127" y="144"/>
                                  <a:pt x="127" y="144"/>
                                  <a:pt x="127" y="144"/>
                                </a:cubicBezTo>
                                <a:cubicBezTo>
                                  <a:pt x="127" y="143"/>
                                  <a:pt x="128" y="143"/>
                                  <a:pt x="128" y="142"/>
                                </a:cubicBezTo>
                                <a:cubicBezTo>
                                  <a:pt x="129" y="141"/>
                                  <a:pt x="130" y="140"/>
                                  <a:pt x="131" y="140"/>
                                </a:cubicBezTo>
                                <a:cubicBezTo>
                                  <a:pt x="130" y="140"/>
                                  <a:pt x="129" y="141"/>
                                  <a:pt x="129" y="142"/>
                                </a:cubicBezTo>
                                <a:cubicBezTo>
                                  <a:pt x="129" y="142"/>
                                  <a:pt x="129" y="142"/>
                                  <a:pt x="129" y="143"/>
                                </a:cubicBezTo>
                                <a:close/>
                                <a:moveTo>
                                  <a:pt x="129" y="146"/>
                                </a:moveTo>
                                <a:cubicBezTo>
                                  <a:pt x="129" y="146"/>
                                  <a:pt x="129" y="146"/>
                                  <a:pt x="130" y="146"/>
                                </a:cubicBezTo>
                                <a:cubicBezTo>
                                  <a:pt x="129" y="147"/>
                                  <a:pt x="129" y="148"/>
                                  <a:pt x="128" y="148"/>
                                </a:cubicBezTo>
                                <a:cubicBezTo>
                                  <a:pt x="127" y="149"/>
                                  <a:pt x="126" y="149"/>
                                  <a:pt x="125" y="150"/>
                                </a:cubicBezTo>
                                <a:cubicBezTo>
                                  <a:pt x="126" y="149"/>
                                  <a:pt x="128" y="148"/>
                                  <a:pt x="129" y="146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5" y="156"/>
                                  <a:pt x="136" y="156"/>
                                  <a:pt x="136" y="156"/>
                                </a:cubicBezTo>
                                <a:cubicBezTo>
                                  <a:pt x="134" y="157"/>
                                  <a:pt x="133" y="159"/>
                                  <a:pt x="131" y="160"/>
                                </a:cubicBezTo>
                                <a:cubicBezTo>
                                  <a:pt x="132" y="159"/>
                                  <a:pt x="133" y="158"/>
                                  <a:pt x="134" y="157"/>
                                </a:cubicBezTo>
                                <a:close/>
                                <a:moveTo>
                                  <a:pt x="133" y="167"/>
                                </a:moveTo>
                                <a:cubicBezTo>
                                  <a:pt x="135" y="165"/>
                                  <a:pt x="138" y="163"/>
                                  <a:pt x="140" y="162"/>
                                </a:cubicBezTo>
                                <a:cubicBezTo>
                                  <a:pt x="139" y="163"/>
                                  <a:pt x="138" y="164"/>
                                  <a:pt x="137" y="165"/>
                                </a:cubicBezTo>
                                <a:cubicBezTo>
                                  <a:pt x="136" y="165"/>
                                  <a:pt x="135" y="166"/>
                                  <a:pt x="134" y="166"/>
                                </a:cubicBezTo>
                                <a:cubicBezTo>
                                  <a:pt x="134" y="167"/>
                                  <a:pt x="133" y="167"/>
                                  <a:pt x="133" y="167"/>
                                </a:cubicBezTo>
                                <a:cubicBezTo>
                                  <a:pt x="133" y="167"/>
                                  <a:pt x="133" y="167"/>
                                  <a:pt x="133" y="167"/>
                                </a:cubicBezTo>
                                <a:close/>
                                <a:moveTo>
                                  <a:pt x="138" y="160"/>
                                </a:moveTo>
                                <a:cubicBezTo>
                                  <a:pt x="137" y="160"/>
                                  <a:pt x="137" y="161"/>
                                  <a:pt x="137" y="161"/>
                                </a:cubicBezTo>
                                <a:cubicBezTo>
                                  <a:pt x="137" y="160"/>
                                  <a:pt x="137" y="160"/>
                                  <a:pt x="137" y="160"/>
                                </a:cubicBezTo>
                                <a:cubicBezTo>
                                  <a:pt x="137" y="160"/>
                                  <a:pt x="137" y="160"/>
                                  <a:pt x="137" y="160"/>
                                </a:cubicBezTo>
                                <a:cubicBezTo>
                                  <a:pt x="139" y="159"/>
                                  <a:pt x="140" y="158"/>
                                  <a:pt x="142" y="157"/>
                                </a:cubicBezTo>
                                <a:cubicBezTo>
                                  <a:pt x="142" y="157"/>
                                  <a:pt x="142" y="158"/>
                                  <a:pt x="142" y="158"/>
                                </a:cubicBezTo>
                                <a:cubicBezTo>
                                  <a:pt x="140" y="159"/>
                                  <a:pt x="139" y="160"/>
                                  <a:pt x="138" y="160"/>
                                </a:cubicBezTo>
                                <a:close/>
                                <a:moveTo>
                                  <a:pt x="143" y="160"/>
                                </a:moveTo>
                                <a:cubicBezTo>
                                  <a:pt x="145" y="159"/>
                                  <a:pt x="148" y="158"/>
                                  <a:pt x="150" y="157"/>
                                </a:cubicBezTo>
                                <a:cubicBezTo>
                                  <a:pt x="149" y="158"/>
                                  <a:pt x="148" y="159"/>
                                  <a:pt x="147" y="160"/>
                                </a:cubicBezTo>
                                <a:cubicBezTo>
                                  <a:pt x="145" y="161"/>
                                  <a:pt x="143" y="162"/>
                                  <a:pt x="141" y="163"/>
                                </a:cubicBezTo>
                                <a:cubicBezTo>
                                  <a:pt x="142" y="162"/>
                                  <a:pt x="142" y="161"/>
                                  <a:pt x="143" y="160"/>
                                </a:cubicBezTo>
                                <a:close/>
                                <a:moveTo>
                                  <a:pt x="147" y="162"/>
                                </a:moveTo>
                                <a:cubicBezTo>
                                  <a:pt x="148" y="161"/>
                                  <a:pt x="149" y="161"/>
                                  <a:pt x="150" y="160"/>
                                </a:cubicBezTo>
                                <a:cubicBezTo>
                                  <a:pt x="150" y="161"/>
                                  <a:pt x="149" y="161"/>
                                  <a:pt x="149" y="162"/>
                                </a:cubicBezTo>
                                <a:cubicBezTo>
                                  <a:pt x="148" y="162"/>
                                  <a:pt x="147" y="162"/>
                                  <a:pt x="146" y="163"/>
                                </a:cubicBezTo>
                                <a:cubicBezTo>
                                  <a:pt x="146" y="162"/>
                                  <a:pt x="147" y="162"/>
                                  <a:pt x="147" y="162"/>
                                </a:cubicBezTo>
                                <a:close/>
                                <a:moveTo>
                                  <a:pt x="150" y="163"/>
                                </a:moveTo>
                                <a:cubicBezTo>
                                  <a:pt x="150" y="163"/>
                                  <a:pt x="151" y="163"/>
                                  <a:pt x="152" y="162"/>
                                </a:cubicBezTo>
                                <a:cubicBezTo>
                                  <a:pt x="150" y="164"/>
                                  <a:pt x="148" y="166"/>
                                  <a:pt x="146" y="168"/>
                                </a:cubicBezTo>
                                <a:cubicBezTo>
                                  <a:pt x="147" y="166"/>
                                  <a:pt x="148" y="165"/>
                                  <a:pt x="150" y="163"/>
                                </a:cubicBezTo>
                                <a:close/>
                                <a:moveTo>
                                  <a:pt x="146" y="157"/>
                                </a:moveTo>
                                <a:cubicBezTo>
                                  <a:pt x="146" y="157"/>
                                  <a:pt x="146" y="157"/>
                                  <a:pt x="146" y="157"/>
                                </a:cubicBezTo>
                                <a:cubicBezTo>
                                  <a:pt x="147" y="156"/>
                                  <a:pt x="149" y="155"/>
                                  <a:pt x="150" y="153"/>
                                </a:cubicBezTo>
                                <a:cubicBezTo>
                                  <a:pt x="152" y="153"/>
                                  <a:pt x="153" y="152"/>
                                  <a:pt x="155" y="151"/>
                                </a:cubicBezTo>
                                <a:cubicBezTo>
                                  <a:pt x="155" y="151"/>
                                  <a:pt x="155" y="151"/>
                                  <a:pt x="156" y="151"/>
                                </a:cubicBezTo>
                                <a:cubicBezTo>
                                  <a:pt x="156" y="152"/>
                                  <a:pt x="155" y="152"/>
                                  <a:pt x="155" y="152"/>
                                </a:cubicBezTo>
                                <a:cubicBezTo>
                                  <a:pt x="152" y="154"/>
                                  <a:pt x="149" y="156"/>
                                  <a:pt x="146" y="157"/>
                                </a:cubicBezTo>
                                <a:close/>
                                <a:moveTo>
                                  <a:pt x="154" y="158"/>
                                </a:moveTo>
                                <a:cubicBezTo>
                                  <a:pt x="155" y="158"/>
                                  <a:pt x="156" y="157"/>
                                  <a:pt x="157" y="157"/>
                                </a:cubicBezTo>
                                <a:cubicBezTo>
                                  <a:pt x="157" y="157"/>
                                  <a:pt x="156" y="158"/>
                                  <a:pt x="155" y="159"/>
                                </a:cubicBezTo>
                                <a:cubicBezTo>
                                  <a:pt x="154" y="159"/>
                                  <a:pt x="153" y="160"/>
                                  <a:pt x="152" y="160"/>
                                </a:cubicBezTo>
                                <a:cubicBezTo>
                                  <a:pt x="153" y="160"/>
                                  <a:pt x="153" y="159"/>
                                  <a:pt x="154" y="158"/>
                                </a:cubicBezTo>
                                <a:close/>
                                <a:moveTo>
                                  <a:pt x="157" y="155"/>
                                </a:moveTo>
                                <a:cubicBezTo>
                                  <a:pt x="158" y="154"/>
                                  <a:pt x="159" y="153"/>
                                  <a:pt x="160" y="151"/>
                                </a:cubicBezTo>
                                <a:cubicBezTo>
                                  <a:pt x="162" y="150"/>
                                  <a:pt x="164" y="149"/>
                                  <a:pt x="166" y="147"/>
                                </a:cubicBezTo>
                                <a:cubicBezTo>
                                  <a:pt x="165" y="149"/>
                                  <a:pt x="163" y="151"/>
                                  <a:pt x="161" y="153"/>
                                </a:cubicBezTo>
                                <a:cubicBezTo>
                                  <a:pt x="160" y="153"/>
                                  <a:pt x="158" y="154"/>
                                  <a:pt x="157" y="155"/>
                                </a:cubicBezTo>
                                <a:close/>
                                <a:moveTo>
                                  <a:pt x="162" y="154"/>
                                </a:moveTo>
                                <a:cubicBezTo>
                                  <a:pt x="164" y="154"/>
                                  <a:pt x="165" y="153"/>
                                  <a:pt x="167" y="152"/>
                                </a:cubicBezTo>
                                <a:cubicBezTo>
                                  <a:pt x="167" y="153"/>
                                  <a:pt x="167" y="153"/>
                                  <a:pt x="167" y="153"/>
                                </a:cubicBezTo>
                                <a:cubicBezTo>
                                  <a:pt x="165" y="154"/>
                                  <a:pt x="164" y="155"/>
                                  <a:pt x="163" y="156"/>
                                </a:cubicBezTo>
                                <a:cubicBezTo>
                                  <a:pt x="162" y="156"/>
                                  <a:pt x="161" y="157"/>
                                  <a:pt x="160" y="157"/>
                                </a:cubicBezTo>
                                <a:cubicBezTo>
                                  <a:pt x="161" y="156"/>
                                  <a:pt x="162" y="155"/>
                                  <a:pt x="162" y="154"/>
                                </a:cubicBezTo>
                                <a:close/>
                                <a:moveTo>
                                  <a:pt x="164" y="159"/>
                                </a:moveTo>
                                <a:cubicBezTo>
                                  <a:pt x="165" y="158"/>
                                  <a:pt x="166" y="157"/>
                                  <a:pt x="167" y="156"/>
                                </a:cubicBezTo>
                                <a:cubicBezTo>
                                  <a:pt x="167" y="156"/>
                                  <a:pt x="167" y="156"/>
                                  <a:pt x="168" y="156"/>
                                </a:cubicBezTo>
                                <a:cubicBezTo>
                                  <a:pt x="166" y="157"/>
                                  <a:pt x="164" y="159"/>
                                  <a:pt x="162" y="161"/>
                                </a:cubicBezTo>
                                <a:cubicBezTo>
                                  <a:pt x="163" y="160"/>
                                  <a:pt x="163" y="160"/>
                                  <a:pt x="164" y="159"/>
                                </a:cubicBezTo>
                                <a:close/>
                                <a:moveTo>
                                  <a:pt x="169" y="156"/>
                                </a:moveTo>
                                <a:cubicBezTo>
                                  <a:pt x="168" y="158"/>
                                  <a:pt x="166" y="160"/>
                                  <a:pt x="165" y="162"/>
                                </a:cubicBezTo>
                                <a:cubicBezTo>
                                  <a:pt x="164" y="162"/>
                                  <a:pt x="163" y="162"/>
                                  <a:pt x="163" y="163"/>
                                </a:cubicBezTo>
                                <a:cubicBezTo>
                                  <a:pt x="165" y="161"/>
                                  <a:pt x="167" y="159"/>
                                  <a:pt x="169" y="156"/>
                                </a:cubicBezTo>
                                <a:close/>
                                <a:moveTo>
                                  <a:pt x="166" y="151"/>
                                </a:moveTo>
                                <a:cubicBezTo>
                                  <a:pt x="169" y="147"/>
                                  <a:pt x="173" y="144"/>
                                  <a:pt x="176" y="140"/>
                                </a:cubicBezTo>
                                <a:cubicBezTo>
                                  <a:pt x="177" y="140"/>
                                  <a:pt x="177" y="140"/>
                                  <a:pt x="178" y="139"/>
                                </a:cubicBezTo>
                                <a:cubicBezTo>
                                  <a:pt x="177" y="140"/>
                                  <a:pt x="177" y="140"/>
                                  <a:pt x="177" y="141"/>
                                </a:cubicBezTo>
                                <a:cubicBezTo>
                                  <a:pt x="174" y="144"/>
                                  <a:pt x="172" y="146"/>
                                  <a:pt x="170" y="149"/>
                                </a:cubicBezTo>
                                <a:cubicBezTo>
                                  <a:pt x="168" y="150"/>
                                  <a:pt x="167" y="150"/>
                                  <a:pt x="166" y="151"/>
                                </a:cubicBezTo>
                                <a:close/>
                                <a:moveTo>
                                  <a:pt x="177" y="151"/>
                                </a:moveTo>
                                <a:cubicBezTo>
                                  <a:pt x="175" y="153"/>
                                  <a:pt x="174" y="155"/>
                                  <a:pt x="172" y="157"/>
                                </a:cubicBezTo>
                                <a:cubicBezTo>
                                  <a:pt x="172" y="157"/>
                                  <a:pt x="171" y="157"/>
                                  <a:pt x="171" y="158"/>
                                </a:cubicBezTo>
                                <a:cubicBezTo>
                                  <a:pt x="173" y="156"/>
                                  <a:pt x="174" y="154"/>
                                  <a:pt x="175" y="152"/>
                                </a:cubicBezTo>
                                <a:cubicBezTo>
                                  <a:pt x="176" y="152"/>
                                  <a:pt x="177" y="151"/>
                                  <a:pt x="177" y="151"/>
                                </a:cubicBezTo>
                                <a:close/>
                                <a:moveTo>
                                  <a:pt x="186" y="127"/>
                                </a:moveTo>
                                <a:cubicBezTo>
                                  <a:pt x="186" y="126"/>
                                  <a:pt x="187" y="126"/>
                                  <a:pt x="187" y="125"/>
                                </a:cubicBezTo>
                                <a:cubicBezTo>
                                  <a:pt x="189" y="124"/>
                                  <a:pt x="191" y="123"/>
                                  <a:pt x="193" y="122"/>
                                </a:cubicBezTo>
                                <a:cubicBezTo>
                                  <a:pt x="193" y="122"/>
                                  <a:pt x="193" y="122"/>
                                  <a:pt x="193" y="122"/>
                                </a:cubicBezTo>
                                <a:cubicBezTo>
                                  <a:pt x="191" y="124"/>
                                  <a:pt x="188" y="125"/>
                                  <a:pt x="186" y="127"/>
                                </a:cubicBezTo>
                                <a:close/>
                                <a:moveTo>
                                  <a:pt x="198" y="122"/>
                                </a:moveTo>
                                <a:cubicBezTo>
                                  <a:pt x="198" y="123"/>
                                  <a:pt x="197" y="124"/>
                                  <a:pt x="196" y="124"/>
                                </a:cubicBezTo>
                                <a:cubicBezTo>
                                  <a:pt x="195" y="125"/>
                                  <a:pt x="194" y="126"/>
                                  <a:pt x="192" y="127"/>
                                </a:cubicBezTo>
                                <a:cubicBezTo>
                                  <a:pt x="194" y="125"/>
                                  <a:pt x="196" y="123"/>
                                  <a:pt x="198" y="122"/>
                                </a:cubicBezTo>
                                <a:close/>
                                <a:moveTo>
                                  <a:pt x="203" y="120"/>
                                </a:moveTo>
                                <a:cubicBezTo>
                                  <a:pt x="204" y="119"/>
                                  <a:pt x="204" y="119"/>
                                  <a:pt x="204" y="118"/>
                                </a:cubicBezTo>
                                <a:cubicBezTo>
                                  <a:pt x="205" y="118"/>
                                  <a:pt x="205" y="118"/>
                                  <a:pt x="206" y="117"/>
                                </a:cubicBezTo>
                                <a:cubicBezTo>
                                  <a:pt x="205" y="118"/>
                                  <a:pt x="204" y="119"/>
                                  <a:pt x="203" y="120"/>
                                </a:cubicBezTo>
                                <a:close/>
                                <a:moveTo>
                                  <a:pt x="207" y="110"/>
                                </a:moveTo>
                                <a:cubicBezTo>
                                  <a:pt x="207" y="110"/>
                                  <a:pt x="206" y="110"/>
                                  <a:pt x="206" y="110"/>
                                </a:cubicBezTo>
                                <a:cubicBezTo>
                                  <a:pt x="204" y="112"/>
                                  <a:pt x="201" y="113"/>
                                  <a:pt x="199" y="114"/>
                                </a:cubicBezTo>
                                <a:cubicBezTo>
                                  <a:pt x="198" y="115"/>
                                  <a:pt x="197" y="115"/>
                                  <a:pt x="197" y="115"/>
                                </a:cubicBezTo>
                                <a:cubicBezTo>
                                  <a:pt x="199" y="114"/>
                                  <a:pt x="200" y="113"/>
                                  <a:pt x="202" y="112"/>
                                </a:cubicBezTo>
                                <a:cubicBezTo>
                                  <a:pt x="204" y="111"/>
                                  <a:pt x="206" y="110"/>
                                  <a:pt x="208" y="109"/>
                                </a:cubicBezTo>
                                <a:cubicBezTo>
                                  <a:pt x="208" y="109"/>
                                  <a:pt x="207" y="110"/>
                                  <a:pt x="207" y="110"/>
                                </a:cubicBezTo>
                                <a:close/>
                                <a:moveTo>
                                  <a:pt x="195" y="112"/>
                                </a:moveTo>
                                <a:cubicBezTo>
                                  <a:pt x="194" y="112"/>
                                  <a:pt x="194" y="112"/>
                                  <a:pt x="193" y="112"/>
                                </a:cubicBezTo>
                                <a:cubicBezTo>
                                  <a:pt x="194" y="112"/>
                                  <a:pt x="194" y="111"/>
                                  <a:pt x="195" y="110"/>
                                </a:cubicBezTo>
                                <a:cubicBezTo>
                                  <a:pt x="196" y="109"/>
                                  <a:pt x="198" y="108"/>
                                  <a:pt x="199" y="106"/>
                                </a:cubicBezTo>
                                <a:cubicBezTo>
                                  <a:pt x="199" y="106"/>
                                  <a:pt x="199" y="106"/>
                                  <a:pt x="199" y="106"/>
                                </a:cubicBezTo>
                                <a:cubicBezTo>
                                  <a:pt x="198" y="108"/>
                                  <a:pt x="197" y="110"/>
                                  <a:pt x="195" y="112"/>
                                </a:cubicBezTo>
                                <a:close/>
                                <a:moveTo>
                                  <a:pt x="193" y="106"/>
                                </a:moveTo>
                                <a:cubicBezTo>
                                  <a:pt x="194" y="106"/>
                                  <a:pt x="195" y="105"/>
                                  <a:pt x="196" y="104"/>
                                </a:cubicBezTo>
                                <a:cubicBezTo>
                                  <a:pt x="196" y="105"/>
                                  <a:pt x="196" y="105"/>
                                  <a:pt x="195" y="106"/>
                                </a:cubicBezTo>
                                <a:cubicBezTo>
                                  <a:pt x="195" y="106"/>
                                  <a:pt x="194" y="106"/>
                                  <a:pt x="193" y="106"/>
                                </a:cubicBezTo>
                                <a:close/>
                                <a:moveTo>
                                  <a:pt x="196" y="97"/>
                                </a:moveTo>
                                <a:cubicBezTo>
                                  <a:pt x="196" y="97"/>
                                  <a:pt x="195" y="97"/>
                                  <a:pt x="195" y="98"/>
                                </a:cubicBezTo>
                                <a:cubicBezTo>
                                  <a:pt x="193" y="98"/>
                                  <a:pt x="191" y="99"/>
                                  <a:pt x="189" y="100"/>
                                </a:cubicBezTo>
                                <a:cubicBezTo>
                                  <a:pt x="190" y="100"/>
                                  <a:pt x="190" y="99"/>
                                  <a:pt x="191" y="98"/>
                                </a:cubicBezTo>
                                <a:cubicBezTo>
                                  <a:pt x="193" y="97"/>
                                  <a:pt x="195" y="96"/>
                                  <a:pt x="197" y="95"/>
                                </a:cubicBezTo>
                                <a:cubicBezTo>
                                  <a:pt x="196" y="96"/>
                                  <a:pt x="196" y="97"/>
                                  <a:pt x="196" y="97"/>
                                </a:cubicBezTo>
                                <a:close/>
                                <a:moveTo>
                                  <a:pt x="195" y="92"/>
                                </a:moveTo>
                                <a:cubicBezTo>
                                  <a:pt x="192" y="94"/>
                                  <a:pt x="189" y="95"/>
                                  <a:pt x="187" y="97"/>
                                </a:cubicBezTo>
                                <a:cubicBezTo>
                                  <a:pt x="187" y="96"/>
                                  <a:pt x="188" y="96"/>
                                  <a:pt x="189" y="95"/>
                                </a:cubicBezTo>
                                <a:cubicBezTo>
                                  <a:pt x="191" y="94"/>
                                  <a:pt x="193" y="93"/>
                                  <a:pt x="196" y="92"/>
                                </a:cubicBezTo>
                                <a:cubicBezTo>
                                  <a:pt x="196" y="92"/>
                                  <a:pt x="195" y="92"/>
                                  <a:pt x="195" y="92"/>
                                </a:cubicBezTo>
                                <a:close/>
                                <a:moveTo>
                                  <a:pt x="190" y="89"/>
                                </a:moveTo>
                                <a:cubicBezTo>
                                  <a:pt x="189" y="90"/>
                                  <a:pt x="188" y="90"/>
                                  <a:pt x="187" y="91"/>
                                </a:cubicBezTo>
                                <a:cubicBezTo>
                                  <a:pt x="189" y="90"/>
                                  <a:pt x="190" y="89"/>
                                  <a:pt x="191" y="88"/>
                                </a:cubicBezTo>
                                <a:lnTo>
                                  <a:pt x="190" y="89"/>
                                </a:lnTo>
                                <a:close/>
                                <a:moveTo>
                                  <a:pt x="190" y="86"/>
                                </a:moveTo>
                                <a:cubicBezTo>
                                  <a:pt x="189" y="87"/>
                                  <a:pt x="187" y="87"/>
                                  <a:pt x="186" y="88"/>
                                </a:cubicBezTo>
                                <a:cubicBezTo>
                                  <a:pt x="187" y="87"/>
                                  <a:pt x="187" y="86"/>
                                  <a:pt x="188" y="86"/>
                                </a:cubicBezTo>
                                <a:cubicBezTo>
                                  <a:pt x="190" y="84"/>
                                  <a:pt x="193" y="83"/>
                                  <a:pt x="195" y="82"/>
                                </a:cubicBezTo>
                                <a:cubicBezTo>
                                  <a:pt x="195" y="82"/>
                                  <a:pt x="195" y="82"/>
                                  <a:pt x="195" y="82"/>
                                </a:cubicBezTo>
                                <a:cubicBezTo>
                                  <a:pt x="193" y="84"/>
                                  <a:pt x="192" y="85"/>
                                  <a:pt x="190" y="86"/>
                                </a:cubicBezTo>
                                <a:close/>
                                <a:moveTo>
                                  <a:pt x="195" y="86"/>
                                </a:moveTo>
                                <a:cubicBezTo>
                                  <a:pt x="196" y="85"/>
                                  <a:pt x="197" y="85"/>
                                  <a:pt x="199" y="84"/>
                                </a:cubicBezTo>
                                <a:cubicBezTo>
                                  <a:pt x="198" y="85"/>
                                  <a:pt x="197" y="86"/>
                                  <a:pt x="196" y="87"/>
                                </a:cubicBezTo>
                                <a:cubicBezTo>
                                  <a:pt x="195" y="87"/>
                                  <a:pt x="195" y="87"/>
                                  <a:pt x="194" y="87"/>
                                </a:cubicBezTo>
                                <a:cubicBezTo>
                                  <a:pt x="195" y="87"/>
                                  <a:pt x="195" y="87"/>
                                  <a:pt x="195" y="86"/>
                                </a:cubicBezTo>
                                <a:close/>
                                <a:moveTo>
                                  <a:pt x="187" y="80"/>
                                </a:moveTo>
                                <a:cubicBezTo>
                                  <a:pt x="185" y="81"/>
                                  <a:pt x="182" y="82"/>
                                  <a:pt x="179" y="83"/>
                                </a:cubicBezTo>
                                <a:cubicBezTo>
                                  <a:pt x="179" y="82"/>
                                  <a:pt x="179" y="82"/>
                                  <a:pt x="179" y="82"/>
                                </a:cubicBezTo>
                                <a:cubicBezTo>
                                  <a:pt x="182" y="81"/>
                                  <a:pt x="184" y="80"/>
                                  <a:pt x="187" y="79"/>
                                </a:cubicBezTo>
                                <a:cubicBezTo>
                                  <a:pt x="189" y="78"/>
                                  <a:pt x="191" y="77"/>
                                  <a:pt x="192" y="76"/>
                                </a:cubicBezTo>
                                <a:cubicBezTo>
                                  <a:pt x="191" y="78"/>
                                  <a:pt x="189" y="79"/>
                                  <a:pt x="187" y="80"/>
                                </a:cubicBezTo>
                                <a:close/>
                                <a:moveTo>
                                  <a:pt x="179" y="85"/>
                                </a:moveTo>
                                <a:cubicBezTo>
                                  <a:pt x="178" y="85"/>
                                  <a:pt x="177" y="86"/>
                                  <a:pt x="177" y="86"/>
                                </a:cubicBezTo>
                                <a:cubicBezTo>
                                  <a:pt x="177" y="86"/>
                                  <a:pt x="177" y="85"/>
                                  <a:pt x="177" y="85"/>
                                </a:cubicBezTo>
                                <a:cubicBezTo>
                                  <a:pt x="178" y="85"/>
                                  <a:pt x="179" y="85"/>
                                  <a:pt x="179" y="85"/>
                                </a:cubicBezTo>
                                <a:close/>
                                <a:moveTo>
                                  <a:pt x="175" y="84"/>
                                </a:moveTo>
                                <a:cubicBezTo>
                                  <a:pt x="174" y="84"/>
                                  <a:pt x="172" y="84"/>
                                  <a:pt x="171" y="85"/>
                                </a:cubicBezTo>
                                <a:cubicBezTo>
                                  <a:pt x="171" y="84"/>
                                  <a:pt x="172" y="84"/>
                                  <a:pt x="173" y="83"/>
                                </a:cubicBezTo>
                                <a:cubicBezTo>
                                  <a:pt x="174" y="83"/>
                                  <a:pt x="175" y="83"/>
                                  <a:pt x="177" y="82"/>
                                </a:cubicBezTo>
                                <a:cubicBezTo>
                                  <a:pt x="176" y="83"/>
                                  <a:pt x="176" y="83"/>
                                  <a:pt x="175" y="84"/>
                                </a:cubicBezTo>
                                <a:close/>
                                <a:moveTo>
                                  <a:pt x="172" y="81"/>
                                </a:moveTo>
                                <a:cubicBezTo>
                                  <a:pt x="172" y="81"/>
                                  <a:pt x="172" y="81"/>
                                  <a:pt x="171" y="82"/>
                                </a:cubicBezTo>
                                <a:cubicBezTo>
                                  <a:pt x="172" y="81"/>
                                  <a:pt x="173" y="80"/>
                                  <a:pt x="174" y="79"/>
                                </a:cubicBezTo>
                                <a:cubicBezTo>
                                  <a:pt x="174" y="79"/>
                                  <a:pt x="174" y="79"/>
                                  <a:pt x="174" y="79"/>
                                </a:cubicBezTo>
                                <a:cubicBezTo>
                                  <a:pt x="176" y="78"/>
                                  <a:pt x="178" y="78"/>
                                  <a:pt x="179" y="77"/>
                                </a:cubicBezTo>
                                <a:cubicBezTo>
                                  <a:pt x="177" y="78"/>
                                  <a:pt x="174" y="80"/>
                                  <a:pt x="172" y="81"/>
                                </a:cubicBezTo>
                                <a:close/>
                                <a:moveTo>
                                  <a:pt x="177" y="74"/>
                                </a:moveTo>
                                <a:cubicBezTo>
                                  <a:pt x="175" y="75"/>
                                  <a:pt x="173" y="76"/>
                                  <a:pt x="171" y="77"/>
                                </a:cubicBezTo>
                                <a:cubicBezTo>
                                  <a:pt x="171" y="76"/>
                                  <a:pt x="170" y="76"/>
                                  <a:pt x="170" y="76"/>
                                </a:cubicBezTo>
                                <a:cubicBezTo>
                                  <a:pt x="171" y="75"/>
                                  <a:pt x="172" y="75"/>
                                  <a:pt x="173" y="74"/>
                                </a:cubicBezTo>
                                <a:cubicBezTo>
                                  <a:pt x="176" y="73"/>
                                  <a:pt x="178" y="72"/>
                                  <a:pt x="180" y="72"/>
                                </a:cubicBezTo>
                                <a:cubicBezTo>
                                  <a:pt x="179" y="73"/>
                                  <a:pt x="178" y="73"/>
                                  <a:pt x="177" y="74"/>
                                </a:cubicBezTo>
                                <a:close/>
                                <a:moveTo>
                                  <a:pt x="172" y="86"/>
                                </a:moveTo>
                                <a:cubicBezTo>
                                  <a:pt x="164" y="94"/>
                                  <a:pt x="155" y="102"/>
                                  <a:pt x="147" y="110"/>
                                </a:cubicBezTo>
                                <a:cubicBezTo>
                                  <a:pt x="143" y="112"/>
                                  <a:pt x="139" y="114"/>
                                  <a:pt x="135" y="116"/>
                                </a:cubicBezTo>
                                <a:cubicBezTo>
                                  <a:pt x="137" y="114"/>
                                  <a:pt x="139" y="112"/>
                                  <a:pt x="141" y="110"/>
                                </a:cubicBezTo>
                                <a:cubicBezTo>
                                  <a:pt x="147" y="104"/>
                                  <a:pt x="154" y="99"/>
                                  <a:pt x="160" y="93"/>
                                </a:cubicBezTo>
                                <a:cubicBezTo>
                                  <a:pt x="162" y="91"/>
                                  <a:pt x="164" y="88"/>
                                  <a:pt x="167" y="86"/>
                                </a:cubicBezTo>
                                <a:cubicBezTo>
                                  <a:pt x="167" y="87"/>
                                  <a:pt x="167" y="87"/>
                                  <a:pt x="167" y="87"/>
                                </a:cubicBezTo>
                                <a:cubicBezTo>
                                  <a:pt x="169" y="87"/>
                                  <a:pt x="171" y="86"/>
                                  <a:pt x="172" y="86"/>
                                </a:cubicBezTo>
                                <a:close/>
                                <a:moveTo>
                                  <a:pt x="168" y="82"/>
                                </a:moveTo>
                                <a:cubicBezTo>
                                  <a:pt x="167" y="82"/>
                                  <a:pt x="167" y="83"/>
                                  <a:pt x="167" y="83"/>
                                </a:cubicBezTo>
                                <a:cubicBezTo>
                                  <a:pt x="160" y="90"/>
                                  <a:pt x="152" y="97"/>
                                  <a:pt x="145" y="104"/>
                                </a:cubicBezTo>
                                <a:cubicBezTo>
                                  <a:pt x="152" y="97"/>
                                  <a:pt x="160" y="89"/>
                                  <a:pt x="167" y="81"/>
                                </a:cubicBezTo>
                                <a:cubicBezTo>
                                  <a:pt x="168" y="81"/>
                                  <a:pt x="168" y="81"/>
                                  <a:pt x="169" y="81"/>
                                </a:cubicBezTo>
                                <a:cubicBezTo>
                                  <a:pt x="168" y="81"/>
                                  <a:pt x="168" y="81"/>
                                  <a:pt x="168" y="82"/>
                                </a:cubicBezTo>
                                <a:close/>
                                <a:moveTo>
                                  <a:pt x="167" y="72"/>
                                </a:moveTo>
                                <a:cubicBezTo>
                                  <a:pt x="166" y="73"/>
                                  <a:pt x="166" y="73"/>
                                  <a:pt x="165" y="74"/>
                                </a:cubicBezTo>
                                <a:cubicBezTo>
                                  <a:pt x="165" y="74"/>
                                  <a:pt x="164" y="74"/>
                                  <a:pt x="164" y="74"/>
                                </a:cubicBezTo>
                                <a:cubicBezTo>
                                  <a:pt x="164" y="74"/>
                                  <a:pt x="164" y="75"/>
                                  <a:pt x="163" y="75"/>
                                </a:cubicBezTo>
                                <a:cubicBezTo>
                                  <a:pt x="164" y="74"/>
                                  <a:pt x="164" y="73"/>
                                  <a:pt x="165" y="73"/>
                                </a:cubicBezTo>
                                <a:cubicBezTo>
                                  <a:pt x="166" y="72"/>
                                  <a:pt x="167" y="72"/>
                                  <a:pt x="167" y="72"/>
                                </a:cubicBezTo>
                                <a:cubicBezTo>
                                  <a:pt x="167" y="72"/>
                                  <a:pt x="167" y="72"/>
                                  <a:pt x="167" y="72"/>
                                </a:cubicBezTo>
                                <a:close/>
                                <a:moveTo>
                                  <a:pt x="164" y="82"/>
                                </a:moveTo>
                                <a:cubicBezTo>
                                  <a:pt x="159" y="87"/>
                                  <a:pt x="155" y="91"/>
                                  <a:pt x="150" y="96"/>
                                </a:cubicBezTo>
                                <a:cubicBezTo>
                                  <a:pt x="150" y="96"/>
                                  <a:pt x="150" y="96"/>
                                  <a:pt x="150" y="96"/>
                                </a:cubicBezTo>
                                <a:cubicBezTo>
                                  <a:pt x="147" y="97"/>
                                  <a:pt x="145" y="99"/>
                                  <a:pt x="142" y="100"/>
                                </a:cubicBezTo>
                                <a:cubicBezTo>
                                  <a:pt x="146" y="97"/>
                                  <a:pt x="149" y="93"/>
                                  <a:pt x="152" y="90"/>
                                </a:cubicBezTo>
                                <a:cubicBezTo>
                                  <a:pt x="155" y="87"/>
                                  <a:pt x="159" y="85"/>
                                  <a:pt x="163" y="82"/>
                                </a:cubicBezTo>
                                <a:cubicBezTo>
                                  <a:pt x="163" y="82"/>
                                  <a:pt x="163" y="82"/>
                                  <a:pt x="164" y="82"/>
                                </a:cubicBezTo>
                                <a:close/>
                                <a:moveTo>
                                  <a:pt x="159" y="78"/>
                                </a:moveTo>
                                <a:cubicBezTo>
                                  <a:pt x="158" y="78"/>
                                  <a:pt x="158" y="79"/>
                                  <a:pt x="158" y="79"/>
                                </a:cubicBezTo>
                                <a:cubicBezTo>
                                  <a:pt x="157" y="79"/>
                                  <a:pt x="157" y="80"/>
                                  <a:pt x="157" y="80"/>
                                </a:cubicBezTo>
                                <a:cubicBezTo>
                                  <a:pt x="157" y="80"/>
                                  <a:pt x="157" y="80"/>
                                  <a:pt x="157" y="81"/>
                                </a:cubicBezTo>
                                <a:cubicBezTo>
                                  <a:pt x="151" y="86"/>
                                  <a:pt x="146" y="91"/>
                                  <a:pt x="140" y="96"/>
                                </a:cubicBezTo>
                                <a:cubicBezTo>
                                  <a:pt x="136" y="99"/>
                                  <a:pt x="133" y="102"/>
                                  <a:pt x="129" y="105"/>
                                </a:cubicBezTo>
                                <a:cubicBezTo>
                                  <a:pt x="126" y="108"/>
                                  <a:pt x="122" y="111"/>
                                  <a:pt x="118" y="113"/>
                                </a:cubicBezTo>
                                <a:cubicBezTo>
                                  <a:pt x="120" y="112"/>
                                  <a:pt x="121" y="110"/>
                                  <a:pt x="123" y="109"/>
                                </a:cubicBezTo>
                                <a:cubicBezTo>
                                  <a:pt x="130" y="103"/>
                                  <a:pt x="136" y="97"/>
                                  <a:pt x="142" y="90"/>
                                </a:cubicBezTo>
                                <a:cubicBezTo>
                                  <a:pt x="143" y="90"/>
                                  <a:pt x="143" y="90"/>
                                  <a:pt x="143" y="90"/>
                                </a:cubicBezTo>
                                <a:cubicBezTo>
                                  <a:pt x="147" y="85"/>
                                  <a:pt x="152" y="81"/>
                                  <a:pt x="158" y="77"/>
                                </a:cubicBezTo>
                                <a:cubicBezTo>
                                  <a:pt x="158" y="77"/>
                                  <a:pt x="159" y="77"/>
                                  <a:pt x="159" y="77"/>
                                </a:cubicBezTo>
                                <a:cubicBezTo>
                                  <a:pt x="159" y="78"/>
                                  <a:pt x="159" y="78"/>
                                  <a:pt x="159" y="78"/>
                                </a:cubicBezTo>
                                <a:close/>
                                <a:moveTo>
                                  <a:pt x="153" y="77"/>
                                </a:moveTo>
                                <a:cubicBezTo>
                                  <a:pt x="153" y="77"/>
                                  <a:pt x="153" y="77"/>
                                  <a:pt x="153" y="77"/>
                                </a:cubicBezTo>
                                <a:cubicBezTo>
                                  <a:pt x="149" y="81"/>
                                  <a:pt x="145" y="84"/>
                                  <a:pt x="141" y="87"/>
                                </a:cubicBezTo>
                                <a:cubicBezTo>
                                  <a:pt x="142" y="85"/>
                                  <a:pt x="143" y="84"/>
                                  <a:pt x="144" y="83"/>
                                </a:cubicBezTo>
                                <a:cubicBezTo>
                                  <a:pt x="144" y="82"/>
                                  <a:pt x="144" y="82"/>
                                  <a:pt x="143" y="82"/>
                                </a:cubicBezTo>
                                <a:cubicBezTo>
                                  <a:pt x="142" y="82"/>
                                  <a:pt x="141" y="82"/>
                                  <a:pt x="140" y="82"/>
                                </a:cubicBezTo>
                                <a:cubicBezTo>
                                  <a:pt x="142" y="79"/>
                                  <a:pt x="145" y="77"/>
                                  <a:pt x="148" y="74"/>
                                </a:cubicBezTo>
                                <a:cubicBezTo>
                                  <a:pt x="148" y="75"/>
                                  <a:pt x="149" y="75"/>
                                  <a:pt x="149" y="75"/>
                                </a:cubicBezTo>
                                <a:cubicBezTo>
                                  <a:pt x="151" y="75"/>
                                  <a:pt x="152" y="75"/>
                                  <a:pt x="154" y="75"/>
                                </a:cubicBezTo>
                                <a:cubicBezTo>
                                  <a:pt x="154" y="75"/>
                                  <a:pt x="153" y="75"/>
                                  <a:pt x="153" y="76"/>
                                </a:cubicBezTo>
                                <a:cubicBezTo>
                                  <a:pt x="152" y="76"/>
                                  <a:pt x="152" y="77"/>
                                  <a:pt x="153" y="77"/>
                                </a:cubicBezTo>
                                <a:close/>
                                <a:moveTo>
                                  <a:pt x="138" y="78"/>
                                </a:moveTo>
                                <a:cubicBezTo>
                                  <a:pt x="139" y="77"/>
                                  <a:pt x="140" y="76"/>
                                  <a:pt x="141" y="75"/>
                                </a:cubicBezTo>
                                <a:cubicBezTo>
                                  <a:pt x="142" y="75"/>
                                  <a:pt x="142" y="75"/>
                                  <a:pt x="143" y="75"/>
                                </a:cubicBezTo>
                                <a:cubicBezTo>
                                  <a:pt x="141" y="76"/>
                                  <a:pt x="140" y="77"/>
                                  <a:pt x="138" y="78"/>
                                </a:cubicBezTo>
                                <a:close/>
                                <a:moveTo>
                                  <a:pt x="138" y="74"/>
                                </a:moveTo>
                                <a:cubicBezTo>
                                  <a:pt x="137" y="74"/>
                                  <a:pt x="137" y="74"/>
                                  <a:pt x="136" y="74"/>
                                </a:cubicBezTo>
                                <a:cubicBezTo>
                                  <a:pt x="138" y="73"/>
                                  <a:pt x="140" y="72"/>
                                  <a:pt x="142" y="70"/>
                                </a:cubicBezTo>
                                <a:cubicBezTo>
                                  <a:pt x="141" y="72"/>
                                  <a:pt x="139" y="73"/>
                                  <a:pt x="138" y="74"/>
                                </a:cubicBezTo>
                                <a:close/>
                                <a:moveTo>
                                  <a:pt x="139" y="76"/>
                                </a:moveTo>
                                <a:cubicBezTo>
                                  <a:pt x="138" y="77"/>
                                  <a:pt x="136" y="78"/>
                                  <a:pt x="135" y="80"/>
                                </a:cubicBezTo>
                                <a:cubicBezTo>
                                  <a:pt x="134" y="81"/>
                                  <a:pt x="133" y="82"/>
                                  <a:pt x="131" y="83"/>
                                </a:cubicBezTo>
                                <a:cubicBezTo>
                                  <a:pt x="130" y="84"/>
                                  <a:pt x="129" y="84"/>
                                  <a:pt x="129" y="84"/>
                                </a:cubicBezTo>
                                <a:cubicBezTo>
                                  <a:pt x="129" y="84"/>
                                  <a:pt x="130" y="83"/>
                                  <a:pt x="131" y="82"/>
                                </a:cubicBezTo>
                                <a:cubicBezTo>
                                  <a:pt x="133" y="80"/>
                                  <a:pt x="136" y="78"/>
                                  <a:pt x="139" y="76"/>
                                </a:cubicBezTo>
                                <a:close/>
                                <a:moveTo>
                                  <a:pt x="127" y="87"/>
                                </a:moveTo>
                                <a:cubicBezTo>
                                  <a:pt x="125" y="89"/>
                                  <a:pt x="122" y="91"/>
                                  <a:pt x="120" y="92"/>
                                </a:cubicBezTo>
                                <a:cubicBezTo>
                                  <a:pt x="121" y="91"/>
                                  <a:pt x="123" y="90"/>
                                  <a:pt x="124" y="88"/>
                                </a:cubicBezTo>
                                <a:cubicBezTo>
                                  <a:pt x="125" y="88"/>
                                  <a:pt x="126" y="87"/>
                                  <a:pt x="127" y="87"/>
                                </a:cubicBezTo>
                                <a:close/>
                                <a:moveTo>
                                  <a:pt x="127" y="78"/>
                                </a:moveTo>
                                <a:cubicBezTo>
                                  <a:pt x="124" y="81"/>
                                  <a:pt x="121" y="84"/>
                                  <a:pt x="118" y="87"/>
                                </a:cubicBezTo>
                                <a:cubicBezTo>
                                  <a:pt x="117" y="87"/>
                                  <a:pt x="117" y="87"/>
                                  <a:pt x="117" y="87"/>
                                </a:cubicBezTo>
                                <a:cubicBezTo>
                                  <a:pt x="121" y="82"/>
                                  <a:pt x="126" y="77"/>
                                  <a:pt x="130" y="72"/>
                                </a:cubicBezTo>
                                <a:cubicBezTo>
                                  <a:pt x="129" y="74"/>
                                  <a:pt x="128" y="76"/>
                                  <a:pt x="127" y="78"/>
                                </a:cubicBezTo>
                                <a:close/>
                                <a:moveTo>
                                  <a:pt x="120" y="87"/>
                                </a:moveTo>
                                <a:cubicBezTo>
                                  <a:pt x="118" y="88"/>
                                  <a:pt x="117" y="90"/>
                                  <a:pt x="115" y="92"/>
                                </a:cubicBezTo>
                                <a:cubicBezTo>
                                  <a:pt x="114" y="92"/>
                                  <a:pt x="114" y="93"/>
                                  <a:pt x="113" y="93"/>
                                </a:cubicBezTo>
                                <a:cubicBezTo>
                                  <a:pt x="114" y="92"/>
                                  <a:pt x="115" y="91"/>
                                  <a:pt x="116" y="90"/>
                                </a:cubicBezTo>
                                <a:cubicBezTo>
                                  <a:pt x="117" y="89"/>
                                  <a:pt x="119" y="88"/>
                                  <a:pt x="120" y="87"/>
                                </a:cubicBezTo>
                                <a:close/>
                                <a:moveTo>
                                  <a:pt x="128" y="89"/>
                                </a:moveTo>
                                <a:cubicBezTo>
                                  <a:pt x="130" y="87"/>
                                  <a:pt x="132" y="86"/>
                                  <a:pt x="133" y="84"/>
                                </a:cubicBezTo>
                                <a:cubicBezTo>
                                  <a:pt x="134" y="84"/>
                                  <a:pt x="134" y="84"/>
                                  <a:pt x="134" y="84"/>
                                </a:cubicBezTo>
                                <a:cubicBezTo>
                                  <a:pt x="125" y="92"/>
                                  <a:pt x="117" y="100"/>
                                  <a:pt x="108" y="108"/>
                                </a:cubicBezTo>
                                <a:cubicBezTo>
                                  <a:pt x="107" y="109"/>
                                  <a:pt x="106" y="110"/>
                                  <a:pt x="105" y="110"/>
                                </a:cubicBezTo>
                                <a:cubicBezTo>
                                  <a:pt x="108" y="108"/>
                                  <a:pt x="110" y="105"/>
                                  <a:pt x="112" y="102"/>
                                </a:cubicBezTo>
                                <a:cubicBezTo>
                                  <a:pt x="117" y="98"/>
                                  <a:pt x="123" y="93"/>
                                  <a:pt x="128" y="89"/>
                                </a:cubicBezTo>
                                <a:close/>
                                <a:moveTo>
                                  <a:pt x="99" y="116"/>
                                </a:moveTo>
                                <a:cubicBezTo>
                                  <a:pt x="98" y="116"/>
                                  <a:pt x="98" y="116"/>
                                  <a:pt x="97" y="117"/>
                                </a:cubicBezTo>
                                <a:cubicBezTo>
                                  <a:pt x="97" y="117"/>
                                  <a:pt x="96" y="117"/>
                                  <a:pt x="95" y="116"/>
                                </a:cubicBezTo>
                                <a:cubicBezTo>
                                  <a:pt x="96" y="115"/>
                                  <a:pt x="97" y="113"/>
                                  <a:pt x="98" y="112"/>
                                </a:cubicBezTo>
                                <a:cubicBezTo>
                                  <a:pt x="101" y="110"/>
                                  <a:pt x="104" y="108"/>
                                  <a:pt x="107" y="106"/>
                                </a:cubicBezTo>
                                <a:cubicBezTo>
                                  <a:pt x="104" y="109"/>
                                  <a:pt x="102" y="112"/>
                                  <a:pt x="99" y="116"/>
                                </a:cubicBezTo>
                                <a:close/>
                                <a:moveTo>
                                  <a:pt x="99" y="107"/>
                                </a:moveTo>
                                <a:cubicBezTo>
                                  <a:pt x="96" y="110"/>
                                  <a:pt x="93" y="113"/>
                                  <a:pt x="89" y="116"/>
                                </a:cubicBezTo>
                                <a:cubicBezTo>
                                  <a:pt x="89" y="116"/>
                                  <a:pt x="89" y="116"/>
                                  <a:pt x="88" y="116"/>
                                </a:cubicBezTo>
                                <a:cubicBezTo>
                                  <a:pt x="89" y="115"/>
                                  <a:pt x="90" y="114"/>
                                  <a:pt x="91" y="114"/>
                                </a:cubicBezTo>
                                <a:cubicBezTo>
                                  <a:pt x="93" y="111"/>
                                  <a:pt x="95" y="109"/>
                                  <a:pt x="98" y="107"/>
                                </a:cubicBezTo>
                                <a:cubicBezTo>
                                  <a:pt x="99" y="105"/>
                                  <a:pt x="101" y="104"/>
                                  <a:pt x="103" y="103"/>
                                </a:cubicBezTo>
                                <a:cubicBezTo>
                                  <a:pt x="102" y="104"/>
                                  <a:pt x="100" y="106"/>
                                  <a:pt x="99" y="107"/>
                                </a:cubicBezTo>
                                <a:close/>
                                <a:moveTo>
                                  <a:pt x="84" y="115"/>
                                </a:moveTo>
                                <a:cubicBezTo>
                                  <a:pt x="83" y="116"/>
                                  <a:pt x="83" y="116"/>
                                  <a:pt x="82" y="116"/>
                                </a:cubicBezTo>
                                <a:cubicBezTo>
                                  <a:pt x="84" y="113"/>
                                  <a:pt x="87" y="110"/>
                                  <a:pt x="89" y="107"/>
                                </a:cubicBezTo>
                                <a:cubicBezTo>
                                  <a:pt x="87" y="110"/>
                                  <a:pt x="85" y="112"/>
                                  <a:pt x="84" y="115"/>
                                </a:cubicBezTo>
                                <a:close/>
                                <a:moveTo>
                                  <a:pt x="56" y="130"/>
                                </a:moveTo>
                                <a:cubicBezTo>
                                  <a:pt x="55" y="127"/>
                                  <a:pt x="55" y="125"/>
                                  <a:pt x="54" y="123"/>
                                </a:cubicBezTo>
                                <a:cubicBezTo>
                                  <a:pt x="54" y="122"/>
                                  <a:pt x="55" y="122"/>
                                  <a:pt x="55" y="122"/>
                                </a:cubicBezTo>
                                <a:cubicBezTo>
                                  <a:pt x="55" y="122"/>
                                  <a:pt x="55" y="122"/>
                                  <a:pt x="55" y="121"/>
                                </a:cubicBezTo>
                                <a:cubicBezTo>
                                  <a:pt x="56" y="123"/>
                                  <a:pt x="57" y="125"/>
                                  <a:pt x="58" y="127"/>
                                </a:cubicBezTo>
                                <a:cubicBezTo>
                                  <a:pt x="57" y="128"/>
                                  <a:pt x="57" y="129"/>
                                  <a:pt x="56" y="130"/>
                                </a:cubicBezTo>
                                <a:close/>
                                <a:moveTo>
                                  <a:pt x="58" y="146"/>
                                </a:moveTo>
                                <a:cubicBezTo>
                                  <a:pt x="58" y="145"/>
                                  <a:pt x="58" y="145"/>
                                  <a:pt x="59" y="145"/>
                                </a:cubicBezTo>
                                <a:cubicBezTo>
                                  <a:pt x="59" y="145"/>
                                  <a:pt x="59" y="145"/>
                                  <a:pt x="59" y="146"/>
                                </a:cubicBezTo>
                                <a:cubicBezTo>
                                  <a:pt x="58" y="146"/>
                                  <a:pt x="58" y="147"/>
                                  <a:pt x="58" y="148"/>
                                </a:cubicBezTo>
                                <a:cubicBezTo>
                                  <a:pt x="57" y="148"/>
                                  <a:pt x="57" y="147"/>
                                  <a:pt x="57" y="147"/>
                                </a:cubicBezTo>
                                <a:cubicBezTo>
                                  <a:pt x="57" y="146"/>
                                  <a:pt x="58" y="146"/>
                                  <a:pt x="58" y="146"/>
                                </a:cubicBezTo>
                                <a:close/>
                                <a:moveTo>
                                  <a:pt x="56" y="142"/>
                                </a:moveTo>
                                <a:cubicBezTo>
                                  <a:pt x="56" y="141"/>
                                  <a:pt x="55" y="140"/>
                                  <a:pt x="55" y="139"/>
                                </a:cubicBezTo>
                                <a:cubicBezTo>
                                  <a:pt x="55" y="139"/>
                                  <a:pt x="56" y="138"/>
                                  <a:pt x="56" y="138"/>
                                </a:cubicBezTo>
                                <a:cubicBezTo>
                                  <a:pt x="56" y="139"/>
                                  <a:pt x="57" y="140"/>
                                  <a:pt x="57" y="140"/>
                                </a:cubicBezTo>
                                <a:cubicBezTo>
                                  <a:pt x="57" y="141"/>
                                  <a:pt x="56" y="142"/>
                                  <a:pt x="56" y="142"/>
                                </a:cubicBezTo>
                                <a:close/>
                                <a:moveTo>
                                  <a:pt x="56" y="160"/>
                                </a:moveTo>
                                <a:cubicBezTo>
                                  <a:pt x="56" y="161"/>
                                  <a:pt x="56" y="161"/>
                                  <a:pt x="56" y="161"/>
                                </a:cubicBezTo>
                                <a:cubicBezTo>
                                  <a:pt x="56" y="162"/>
                                  <a:pt x="55" y="162"/>
                                  <a:pt x="55" y="162"/>
                                </a:cubicBezTo>
                                <a:cubicBezTo>
                                  <a:pt x="55" y="162"/>
                                  <a:pt x="55" y="161"/>
                                  <a:pt x="55" y="161"/>
                                </a:cubicBezTo>
                                <a:cubicBezTo>
                                  <a:pt x="55" y="161"/>
                                  <a:pt x="56" y="161"/>
                                  <a:pt x="56" y="160"/>
                                </a:cubicBezTo>
                                <a:close/>
                                <a:moveTo>
                                  <a:pt x="55" y="103"/>
                                </a:moveTo>
                                <a:cubicBezTo>
                                  <a:pt x="55" y="103"/>
                                  <a:pt x="55" y="103"/>
                                  <a:pt x="54" y="103"/>
                                </a:cubicBezTo>
                                <a:cubicBezTo>
                                  <a:pt x="54" y="102"/>
                                  <a:pt x="54" y="101"/>
                                  <a:pt x="54" y="101"/>
                                </a:cubicBezTo>
                                <a:cubicBezTo>
                                  <a:pt x="55" y="100"/>
                                  <a:pt x="55" y="99"/>
                                  <a:pt x="56" y="99"/>
                                </a:cubicBezTo>
                                <a:cubicBezTo>
                                  <a:pt x="56" y="99"/>
                                  <a:pt x="56" y="99"/>
                                  <a:pt x="56" y="99"/>
                                </a:cubicBezTo>
                                <a:cubicBezTo>
                                  <a:pt x="56" y="99"/>
                                  <a:pt x="55" y="100"/>
                                  <a:pt x="55" y="100"/>
                                </a:cubicBezTo>
                                <a:cubicBezTo>
                                  <a:pt x="55" y="101"/>
                                  <a:pt x="55" y="102"/>
                                  <a:pt x="56" y="101"/>
                                </a:cubicBezTo>
                                <a:cubicBezTo>
                                  <a:pt x="56" y="101"/>
                                  <a:pt x="56" y="101"/>
                                  <a:pt x="57" y="101"/>
                                </a:cubicBezTo>
                                <a:cubicBezTo>
                                  <a:pt x="57" y="101"/>
                                  <a:pt x="57" y="101"/>
                                  <a:pt x="57" y="101"/>
                                </a:cubicBezTo>
                                <a:cubicBezTo>
                                  <a:pt x="56" y="102"/>
                                  <a:pt x="55" y="103"/>
                                  <a:pt x="55" y="103"/>
                                </a:cubicBezTo>
                                <a:close/>
                                <a:moveTo>
                                  <a:pt x="53" y="134"/>
                                </a:moveTo>
                                <a:cubicBezTo>
                                  <a:pt x="53" y="131"/>
                                  <a:pt x="52" y="129"/>
                                  <a:pt x="51" y="127"/>
                                </a:cubicBezTo>
                                <a:cubicBezTo>
                                  <a:pt x="51" y="127"/>
                                  <a:pt x="51" y="126"/>
                                  <a:pt x="52" y="126"/>
                                </a:cubicBezTo>
                                <a:cubicBezTo>
                                  <a:pt x="52" y="128"/>
                                  <a:pt x="53" y="130"/>
                                  <a:pt x="54" y="132"/>
                                </a:cubicBezTo>
                                <a:cubicBezTo>
                                  <a:pt x="54" y="133"/>
                                  <a:pt x="54" y="133"/>
                                  <a:pt x="53" y="134"/>
                                </a:cubicBezTo>
                                <a:close/>
                                <a:moveTo>
                                  <a:pt x="53" y="146"/>
                                </a:moveTo>
                                <a:cubicBezTo>
                                  <a:pt x="53" y="146"/>
                                  <a:pt x="53" y="147"/>
                                  <a:pt x="53" y="147"/>
                                </a:cubicBezTo>
                                <a:cubicBezTo>
                                  <a:pt x="53" y="146"/>
                                  <a:pt x="52" y="145"/>
                                  <a:pt x="52" y="144"/>
                                </a:cubicBezTo>
                                <a:cubicBezTo>
                                  <a:pt x="52" y="144"/>
                                  <a:pt x="52" y="144"/>
                                  <a:pt x="52" y="143"/>
                                </a:cubicBezTo>
                                <a:cubicBezTo>
                                  <a:pt x="53" y="144"/>
                                  <a:pt x="53" y="145"/>
                                  <a:pt x="53" y="146"/>
                                </a:cubicBezTo>
                                <a:close/>
                                <a:moveTo>
                                  <a:pt x="51" y="90"/>
                                </a:moveTo>
                                <a:cubicBezTo>
                                  <a:pt x="51" y="90"/>
                                  <a:pt x="51" y="91"/>
                                  <a:pt x="50" y="91"/>
                                </a:cubicBezTo>
                                <a:cubicBezTo>
                                  <a:pt x="50" y="92"/>
                                  <a:pt x="49" y="92"/>
                                  <a:pt x="49" y="92"/>
                                </a:cubicBezTo>
                                <a:cubicBezTo>
                                  <a:pt x="50" y="92"/>
                                  <a:pt x="50" y="91"/>
                                  <a:pt x="51" y="90"/>
                                </a:cubicBezTo>
                                <a:close/>
                                <a:moveTo>
                                  <a:pt x="50" y="88"/>
                                </a:moveTo>
                                <a:cubicBezTo>
                                  <a:pt x="51" y="87"/>
                                  <a:pt x="51" y="86"/>
                                  <a:pt x="52" y="85"/>
                                </a:cubicBezTo>
                                <a:cubicBezTo>
                                  <a:pt x="52" y="85"/>
                                  <a:pt x="53" y="84"/>
                                  <a:pt x="53" y="84"/>
                                </a:cubicBezTo>
                                <a:cubicBezTo>
                                  <a:pt x="53" y="85"/>
                                  <a:pt x="53" y="85"/>
                                  <a:pt x="52" y="86"/>
                                </a:cubicBezTo>
                                <a:cubicBezTo>
                                  <a:pt x="52" y="87"/>
                                  <a:pt x="51" y="88"/>
                                  <a:pt x="50" y="88"/>
                                </a:cubicBezTo>
                                <a:close/>
                                <a:moveTo>
                                  <a:pt x="51" y="107"/>
                                </a:moveTo>
                                <a:cubicBezTo>
                                  <a:pt x="50" y="108"/>
                                  <a:pt x="48" y="109"/>
                                  <a:pt x="47" y="109"/>
                                </a:cubicBezTo>
                                <a:cubicBezTo>
                                  <a:pt x="47" y="109"/>
                                  <a:pt x="47" y="109"/>
                                  <a:pt x="47" y="109"/>
                                </a:cubicBezTo>
                                <a:cubicBezTo>
                                  <a:pt x="48" y="108"/>
                                  <a:pt x="49" y="106"/>
                                  <a:pt x="50" y="105"/>
                                </a:cubicBezTo>
                                <a:cubicBezTo>
                                  <a:pt x="50" y="106"/>
                                  <a:pt x="51" y="106"/>
                                  <a:pt x="51" y="107"/>
                                </a:cubicBezTo>
                                <a:close/>
                                <a:moveTo>
                                  <a:pt x="50" y="110"/>
                                </a:moveTo>
                                <a:cubicBezTo>
                                  <a:pt x="49" y="111"/>
                                  <a:pt x="49" y="111"/>
                                  <a:pt x="48" y="112"/>
                                </a:cubicBezTo>
                                <a:cubicBezTo>
                                  <a:pt x="48" y="112"/>
                                  <a:pt x="48" y="111"/>
                                  <a:pt x="48" y="111"/>
                                </a:cubicBezTo>
                                <a:cubicBezTo>
                                  <a:pt x="48" y="111"/>
                                  <a:pt x="49" y="110"/>
                                  <a:pt x="50" y="110"/>
                                </a:cubicBezTo>
                                <a:close/>
                                <a:moveTo>
                                  <a:pt x="51" y="110"/>
                                </a:moveTo>
                                <a:cubicBezTo>
                                  <a:pt x="51" y="111"/>
                                  <a:pt x="51" y="112"/>
                                  <a:pt x="51" y="112"/>
                                </a:cubicBezTo>
                                <a:cubicBezTo>
                                  <a:pt x="51" y="113"/>
                                  <a:pt x="50" y="113"/>
                                  <a:pt x="49" y="114"/>
                                </a:cubicBezTo>
                                <a:cubicBezTo>
                                  <a:pt x="50" y="113"/>
                                  <a:pt x="51" y="112"/>
                                  <a:pt x="51" y="110"/>
                                </a:cubicBezTo>
                                <a:close/>
                                <a:moveTo>
                                  <a:pt x="54" y="110"/>
                                </a:moveTo>
                                <a:cubicBezTo>
                                  <a:pt x="54" y="110"/>
                                  <a:pt x="54" y="110"/>
                                  <a:pt x="54" y="110"/>
                                </a:cubicBezTo>
                                <a:cubicBezTo>
                                  <a:pt x="53" y="110"/>
                                  <a:pt x="53" y="110"/>
                                  <a:pt x="53" y="109"/>
                                </a:cubicBezTo>
                                <a:cubicBezTo>
                                  <a:pt x="53" y="109"/>
                                  <a:pt x="53" y="108"/>
                                  <a:pt x="53" y="108"/>
                                </a:cubicBezTo>
                                <a:cubicBezTo>
                                  <a:pt x="53" y="108"/>
                                  <a:pt x="53" y="108"/>
                                  <a:pt x="53" y="108"/>
                                </a:cubicBezTo>
                                <a:cubicBezTo>
                                  <a:pt x="53" y="108"/>
                                  <a:pt x="53" y="108"/>
                                  <a:pt x="53" y="108"/>
                                </a:cubicBezTo>
                                <a:cubicBezTo>
                                  <a:pt x="54" y="108"/>
                                  <a:pt x="54" y="109"/>
                                  <a:pt x="54" y="110"/>
                                </a:cubicBezTo>
                                <a:close/>
                                <a:moveTo>
                                  <a:pt x="54" y="87"/>
                                </a:moveTo>
                                <a:cubicBezTo>
                                  <a:pt x="54" y="87"/>
                                  <a:pt x="54" y="87"/>
                                  <a:pt x="54" y="87"/>
                                </a:cubicBezTo>
                                <a:cubicBezTo>
                                  <a:pt x="55" y="86"/>
                                  <a:pt x="55" y="86"/>
                                  <a:pt x="56" y="85"/>
                                </a:cubicBezTo>
                                <a:cubicBezTo>
                                  <a:pt x="55" y="86"/>
                                  <a:pt x="55" y="87"/>
                                  <a:pt x="54" y="88"/>
                                </a:cubicBezTo>
                                <a:cubicBezTo>
                                  <a:pt x="54" y="88"/>
                                  <a:pt x="54" y="88"/>
                                  <a:pt x="54" y="87"/>
                                </a:cubicBezTo>
                                <a:close/>
                                <a:moveTo>
                                  <a:pt x="54" y="96"/>
                                </a:moveTo>
                                <a:cubicBezTo>
                                  <a:pt x="54" y="96"/>
                                  <a:pt x="54" y="96"/>
                                  <a:pt x="54" y="96"/>
                                </a:cubicBezTo>
                                <a:cubicBezTo>
                                  <a:pt x="54" y="96"/>
                                  <a:pt x="55" y="96"/>
                                  <a:pt x="55" y="95"/>
                                </a:cubicBezTo>
                                <a:cubicBezTo>
                                  <a:pt x="55" y="96"/>
                                  <a:pt x="55" y="96"/>
                                  <a:pt x="55" y="97"/>
                                </a:cubicBezTo>
                                <a:cubicBezTo>
                                  <a:pt x="55" y="97"/>
                                  <a:pt x="55" y="98"/>
                                  <a:pt x="54" y="98"/>
                                </a:cubicBezTo>
                                <a:cubicBezTo>
                                  <a:pt x="54" y="98"/>
                                  <a:pt x="54" y="97"/>
                                  <a:pt x="54" y="96"/>
                                </a:cubicBezTo>
                                <a:close/>
                                <a:moveTo>
                                  <a:pt x="55" y="83"/>
                                </a:moveTo>
                                <a:cubicBezTo>
                                  <a:pt x="56" y="82"/>
                                  <a:pt x="56" y="82"/>
                                  <a:pt x="56" y="81"/>
                                </a:cubicBezTo>
                                <a:cubicBezTo>
                                  <a:pt x="58" y="80"/>
                                  <a:pt x="60" y="78"/>
                                  <a:pt x="61" y="76"/>
                                </a:cubicBezTo>
                                <a:cubicBezTo>
                                  <a:pt x="61" y="77"/>
                                  <a:pt x="61" y="77"/>
                                  <a:pt x="60" y="78"/>
                                </a:cubicBezTo>
                                <a:cubicBezTo>
                                  <a:pt x="59" y="80"/>
                                  <a:pt x="57" y="81"/>
                                  <a:pt x="55" y="83"/>
                                </a:cubicBezTo>
                                <a:close/>
                                <a:moveTo>
                                  <a:pt x="88" y="57"/>
                                </a:moveTo>
                                <a:cubicBezTo>
                                  <a:pt x="86" y="59"/>
                                  <a:pt x="84" y="61"/>
                                  <a:pt x="82" y="63"/>
                                </a:cubicBezTo>
                                <a:cubicBezTo>
                                  <a:pt x="78" y="67"/>
                                  <a:pt x="75" y="70"/>
                                  <a:pt x="71" y="73"/>
                                </a:cubicBezTo>
                                <a:cubicBezTo>
                                  <a:pt x="71" y="73"/>
                                  <a:pt x="71" y="74"/>
                                  <a:pt x="70" y="74"/>
                                </a:cubicBezTo>
                                <a:cubicBezTo>
                                  <a:pt x="69" y="76"/>
                                  <a:pt x="67" y="77"/>
                                  <a:pt x="65" y="79"/>
                                </a:cubicBezTo>
                                <a:cubicBezTo>
                                  <a:pt x="67" y="77"/>
                                  <a:pt x="68" y="75"/>
                                  <a:pt x="69" y="73"/>
                                </a:cubicBezTo>
                                <a:cubicBezTo>
                                  <a:pt x="71" y="71"/>
                                  <a:pt x="73" y="69"/>
                                  <a:pt x="75" y="67"/>
                                </a:cubicBezTo>
                                <a:cubicBezTo>
                                  <a:pt x="79" y="64"/>
                                  <a:pt x="84" y="60"/>
                                  <a:pt x="88" y="57"/>
                                </a:cubicBezTo>
                                <a:close/>
                                <a:moveTo>
                                  <a:pt x="86" y="57"/>
                                </a:moveTo>
                                <a:cubicBezTo>
                                  <a:pt x="87" y="55"/>
                                  <a:pt x="89" y="54"/>
                                  <a:pt x="90" y="53"/>
                                </a:cubicBezTo>
                                <a:cubicBezTo>
                                  <a:pt x="90" y="53"/>
                                  <a:pt x="90" y="53"/>
                                  <a:pt x="90" y="54"/>
                                </a:cubicBezTo>
                                <a:cubicBezTo>
                                  <a:pt x="88" y="55"/>
                                  <a:pt x="87" y="56"/>
                                  <a:pt x="86" y="57"/>
                                </a:cubicBezTo>
                                <a:close/>
                                <a:moveTo>
                                  <a:pt x="105" y="58"/>
                                </a:moveTo>
                                <a:cubicBezTo>
                                  <a:pt x="105" y="58"/>
                                  <a:pt x="105" y="58"/>
                                  <a:pt x="105" y="58"/>
                                </a:cubicBezTo>
                                <a:cubicBezTo>
                                  <a:pt x="105" y="58"/>
                                  <a:pt x="105" y="58"/>
                                  <a:pt x="105" y="59"/>
                                </a:cubicBezTo>
                                <a:cubicBezTo>
                                  <a:pt x="102" y="61"/>
                                  <a:pt x="100" y="62"/>
                                  <a:pt x="97" y="64"/>
                                </a:cubicBezTo>
                                <a:cubicBezTo>
                                  <a:pt x="97" y="64"/>
                                  <a:pt x="98" y="64"/>
                                  <a:pt x="98" y="64"/>
                                </a:cubicBezTo>
                                <a:cubicBezTo>
                                  <a:pt x="100" y="62"/>
                                  <a:pt x="102" y="60"/>
                                  <a:pt x="105" y="58"/>
                                </a:cubicBezTo>
                                <a:close/>
                                <a:moveTo>
                                  <a:pt x="100" y="59"/>
                                </a:moveTo>
                                <a:cubicBezTo>
                                  <a:pt x="100" y="59"/>
                                  <a:pt x="100" y="58"/>
                                  <a:pt x="101" y="58"/>
                                </a:cubicBezTo>
                                <a:cubicBezTo>
                                  <a:pt x="102" y="57"/>
                                  <a:pt x="103" y="57"/>
                                  <a:pt x="104" y="56"/>
                                </a:cubicBezTo>
                                <a:cubicBezTo>
                                  <a:pt x="103" y="57"/>
                                  <a:pt x="101" y="58"/>
                                  <a:pt x="100" y="59"/>
                                </a:cubicBezTo>
                                <a:close/>
                                <a:moveTo>
                                  <a:pt x="86" y="81"/>
                                </a:moveTo>
                                <a:cubicBezTo>
                                  <a:pt x="87" y="81"/>
                                  <a:pt x="88" y="80"/>
                                  <a:pt x="88" y="79"/>
                                </a:cubicBezTo>
                                <a:cubicBezTo>
                                  <a:pt x="92" y="75"/>
                                  <a:pt x="96" y="71"/>
                                  <a:pt x="100" y="67"/>
                                </a:cubicBezTo>
                                <a:cubicBezTo>
                                  <a:pt x="100" y="69"/>
                                  <a:pt x="99" y="70"/>
                                  <a:pt x="98" y="72"/>
                                </a:cubicBezTo>
                                <a:cubicBezTo>
                                  <a:pt x="97" y="72"/>
                                  <a:pt x="96" y="73"/>
                                  <a:pt x="96" y="74"/>
                                </a:cubicBezTo>
                                <a:cubicBezTo>
                                  <a:pt x="92" y="76"/>
                                  <a:pt x="89" y="79"/>
                                  <a:pt x="86" y="81"/>
                                </a:cubicBezTo>
                                <a:close/>
                                <a:moveTo>
                                  <a:pt x="93" y="78"/>
                                </a:moveTo>
                                <a:cubicBezTo>
                                  <a:pt x="90" y="81"/>
                                  <a:pt x="87" y="84"/>
                                  <a:pt x="85" y="86"/>
                                </a:cubicBezTo>
                                <a:cubicBezTo>
                                  <a:pt x="85" y="86"/>
                                  <a:pt x="85" y="85"/>
                                  <a:pt x="85" y="85"/>
                                </a:cubicBezTo>
                                <a:cubicBezTo>
                                  <a:pt x="86" y="84"/>
                                  <a:pt x="88" y="83"/>
                                  <a:pt x="89" y="82"/>
                                </a:cubicBezTo>
                                <a:cubicBezTo>
                                  <a:pt x="90" y="80"/>
                                  <a:pt x="92" y="79"/>
                                  <a:pt x="93" y="78"/>
                                </a:cubicBezTo>
                                <a:close/>
                                <a:moveTo>
                                  <a:pt x="92" y="73"/>
                                </a:moveTo>
                                <a:cubicBezTo>
                                  <a:pt x="93" y="71"/>
                                  <a:pt x="94" y="69"/>
                                  <a:pt x="95" y="68"/>
                                </a:cubicBezTo>
                                <a:cubicBezTo>
                                  <a:pt x="98" y="66"/>
                                  <a:pt x="101" y="64"/>
                                  <a:pt x="103" y="62"/>
                                </a:cubicBezTo>
                                <a:cubicBezTo>
                                  <a:pt x="103" y="62"/>
                                  <a:pt x="103" y="63"/>
                                  <a:pt x="102" y="63"/>
                                </a:cubicBezTo>
                                <a:cubicBezTo>
                                  <a:pt x="99" y="66"/>
                                  <a:pt x="96" y="69"/>
                                  <a:pt x="92" y="73"/>
                                </a:cubicBezTo>
                                <a:close/>
                                <a:moveTo>
                                  <a:pt x="85" y="64"/>
                                </a:moveTo>
                                <a:cubicBezTo>
                                  <a:pt x="84" y="65"/>
                                  <a:pt x="83" y="66"/>
                                  <a:pt x="82" y="66"/>
                                </a:cubicBezTo>
                                <a:cubicBezTo>
                                  <a:pt x="82" y="66"/>
                                  <a:pt x="82" y="66"/>
                                  <a:pt x="82" y="66"/>
                                </a:cubicBezTo>
                                <a:cubicBezTo>
                                  <a:pt x="83" y="65"/>
                                  <a:pt x="84" y="64"/>
                                  <a:pt x="85" y="64"/>
                                </a:cubicBezTo>
                                <a:cubicBezTo>
                                  <a:pt x="85" y="64"/>
                                  <a:pt x="85" y="64"/>
                                  <a:pt x="85" y="64"/>
                                </a:cubicBezTo>
                                <a:close/>
                                <a:moveTo>
                                  <a:pt x="89" y="65"/>
                                </a:moveTo>
                                <a:cubicBezTo>
                                  <a:pt x="86" y="68"/>
                                  <a:pt x="84" y="70"/>
                                  <a:pt x="81" y="73"/>
                                </a:cubicBezTo>
                                <a:cubicBezTo>
                                  <a:pt x="82" y="72"/>
                                  <a:pt x="82" y="71"/>
                                  <a:pt x="83" y="70"/>
                                </a:cubicBezTo>
                                <a:cubicBezTo>
                                  <a:pt x="85" y="69"/>
                                  <a:pt x="87" y="67"/>
                                  <a:pt x="89" y="65"/>
                                </a:cubicBezTo>
                                <a:close/>
                                <a:moveTo>
                                  <a:pt x="83" y="68"/>
                                </a:moveTo>
                                <a:cubicBezTo>
                                  <a:pt x="82" y="68"/>
                                  <a:pt x="82" y="68"/>
                                  <a:pt x="82" y="69"/>
                                </a:cubicBezTo>
                                <a:cubicBezTo>
                                  <a:pt x="81" y="70"/>
                                  <a:pt x="79" y="71"/>
                                  <a:pt x="78" y="72"/>
                                </a:cubicBezTo>
                                <a:cubicBezTo>
                                  <a:pt x="78" y="71"/>
                                  <a:pt x="79" y="71"/>
                                  <a:pt x="79" y="70"/>
                                </a:cubicBezTo>
                                <a:cubicBezTo>
                                  <a:pt x="80" y="69"/>
                                  <a:pt x="81" y="69"/>
                                  <a:pt x="83" y="68"/>
                                </a:cubicBezTo>
                                <a:close/>
                                <a:moveTo>
                                  <a:pt x="78" y="74"/>
                                </a:moveTo>
                                <a:cubicBezTo>
                                  <a:pt x="77" y="76"/>
                                  <a:pt x="76" y="77"/>
                                  <a:pt x="75" y="79"/>
                                </a:cubicBezTo>
                                <a:cubicBezTo>
                                  <a:pt x="74" y="80"/>
                                  <a:pt x="73" y="81"/>
                                  <a:pt x="72" y="82"/>
                                </a:cubicBezTo>
                                <a:cubicBezTo>
                                  <a:pt x="73" y="81"/>
                                  <a:pt x="73" y="79"/>
                                  <a:pt x="74" y="77"/>
                                </a:cubicBezTo>
                                <a:cubicBezTo>
                                  <a:pt x="75" y="77"/>
                                  <a:pt x="75" y="77"/>
                                  <a:pt x="75" y="77"/>
                                </a:cubicBezTo>
                                <a:cubicBezTo>
                                  <a:pt x="76" y="76"/>
                                  <a:pt x="77" y="75"/>
                                  <a:pt x="78" y="74"/>
                                </a:cubicBezTo>
                                <a:close/>
                                <a:moveTo>
                                  <a:pt x="74" y="83"/>
                                </a:moveTo>
                                <a:cubicBezTo>
                                  <a:pt x="76" y="81"/>
                                  <a:pt x="79" y="78"/>
                                  <a:pt x="82" y="76"/>
                                </a:cubicBezTo>
                                <a:cubicBezTo>
                                  <a:pt x="82" y="76"/>
                                  <a:pt x="82" y="77"/>
                                  <a:pt x="82" y="77"/>
                                </a:cubicBezTo>
                                <a:cubicBezTo>
                                  <a:pt x="78" y="80"/>
                                  <a:pt x="75" y="82"/>
                                  <a:pt x="72" y="85"/>
                                </a:cubicBezTo>
                                <a:cubicBezTo>
                                  <a:pt x="72" y="84"/>
                                  <a:pt x="73" y="84"/>
                                  <a:pt x="74" y="83"/>
                                </a:cubicBezTo>
                                <a:close/>
                                <a:moveTo>
                                  <a:pt x="81" y="75"/>
                                </a:moveTo>
                                <a:cubicBezTo>
                                  <a:pt x="86" y="70"/>
                                  <a:pt x="92" y="65"/>
                                  <a:pt x="97" y="60"/>
                                </a:cubicBezTo>
                                <a:cubicBezTo>
                                  <a:pt x="97" y="60"/>
                                  <a:pt x="98" y="60"/>
                                  <a:pt x="98" y="59"/>
                                </a:cubicBezTo>
                                <a:cubicBezTo>
                                  <a:pt x="98" y="60"/>
                                  <a:pt x="98" y="60"/>
                                  <a:pt x="97" y="61"/>
                                </a:cubicBezTo>
                                <a:cubicBezTo>
                                  <a:pt x="94" y="64"/>
                                  <a:pt x="91" y="66"/>
                                  <a:pt x="88" y="69"/>
                                </a:cubicBezTo>
                                <a:cubicBezTo>
                                  <a:pt x="86" y="71"/>
                                  <a:pt x="83" y="73"/>
                                  <a:pt x="81" y="75"/>
                                </a:cubicBezTo>
                                <a:close/>
                                <a:moveTo>
                                  <a:pt x="90" y="70"/>
                                </a:moveTo>
                                <a:cubicBezTo>
                                  <a:pt x="92" y="69"/>
                                  <a:pt x="93" y="67"/>
                                  <a:pt x="94" y="66"/>
                                </a:cubicBezTo>
                                <a:cubicBezTo>
                                  <a:pt x="94" y="67"/>
                                  <a:pt x="94" y="67"/>
                                  <a:pt x="94" y="67"/>
                                </a:cubicBezTo>
                                <a:cubicBezTo>
                                  <a:pt x="93" y="68"/>
                                  <a:pt x="91" y="69"/>
                                  <a:pt x="90" y="70"/>
                                </a:cubicBezTo>
                                <a:cubicBezTo>
                                  <a:pt x="90" y="70"/>
                                  <a:pt x="90" y="70"/>
                                  <a:pt x="90" y="70"/>
                                </a:cubicBezTo>
                                <a:close/>
                                <a:moveTo>
                                  <a:pt x="97" y="58"/>
                                </a:moveTo>
                                <a:cubicBezTo>
                                  <a:pt x="93" y="60"/>
                                  <a:pt x="89" y="63"/>
                                  <a:pt x="86" y="66"/>
                                </a:cubicBezTo>
                                <a:cubicBezTo>
                                  <a:pt x="86" y="66"/>
                                  <a:pt x="86" y="65"/>
                                  <a:pt x="86" y="65"/>
                                </a:cubicBezTo>
                                <a:cubicBezTo>
                                  <a:pt x="90" y="62"/>
                                  <a:pt x="95" y="59"/>
                                  <a:pt x="99" y="56"/>
                                </a:cubicBezTo>
                                <a:cubicBezTo>
                                  <a:pt x="98" y="57"/>
                                  <a:pt x="98" y="57"/>
                                  <a:pt x="97" y="58"/>
                                </a:cubicBezTo>
                                <a:close/>
                                <a:moveTo>
                                  <a:pt x="70" y="69"/>
                                </a:moveTo>
                                <a:cubicBezTo>
                                  <a:pt x="69" y="69"/>
                                  <a:pt x="69" y="70"/>
                                  <a:pt x="69" y="70"/>
                                </a:cubicBezTo>
                                <a:cubicBezTo>
                                  <a:pt x="68" y="71"/>
                                  <a:pt x="67" y="72"/>
                                  <a:pt x="65" y="73"/>
                                </a:cubicBezTo>
                                <a:cubicBezTo>
                                  <a:pt x="66" y="73"/>
                                  <a:pt x="66" y="72"/>
                                  <a:pt x="66" y="72"/>
                                </a:cubicBezTo>
                                <a:cubicBezTo>
                                  <a:pt x="67" y="71"/>
                                  <a:pt x="68" y="70"/>
                                  <a:pt x="70" y="69"/>
                                </a:cubicBezTo>
                                <a:close/>
                                <a:moveTo>
                                  <a:pt x="69" y="67"/>
                                </a:moveTo>
                                <a:cubicBezTo>
                                  <a:pt x="70" y="66"/>
                                  <a:pt x="71" y="64"/>
                                  <a:pt x="73" y="62"/>
                                </a:cubicBezTo>
                                <a:cubicBezTo>
                                  <a:pt x="73" y="62"/>
                                  <a:pt x="73" y="62"/>
                                  <a:pt x="73" y="62"/>
                                </a:cubicBezTo>
                                <a:cubicBezTo>
                                  <a:pt x="73" y="63"/>
                                  <a:pt x="72" y="64"/>
                                  <a:pt x="72" y="65"/>
                                </a:cubicBezTo>
                                <a:cubicBezTo>
                                  <a:pt x="71" y="66"/>
                                  <a:pt x="70" y="67"/>
                                  <a:pt x="69" y="67"/>
                                </a:cubicBezTo>
                                <a:close/>
                                <a:moveTo>
                                  <a:pt x="73" y="67"/>
                                </a:moveTo>
                                <a:cubicBezTo>
                                  <a:pt x="73" y="66"/>
                                  <a:pt x="73" y="66"/>
                                  <a:pt x="73" y="66"/>
                                </a:cubicBezTo>
                                <a:cubicBezTo>
                                  <a:pt x="75" y="65"/>
                                  <a:pt x="77" y="63"/>
                                  <a:pt x="78" y="62"/>
                                </a:cubicBezTo>
                                <a:cubicBezTo>
                                  <a:pt x="76" y="63"/>
                                  <a:pt x="75" y="65"/>
                                  <a:pt x="73" y="67"/>
                                </a:cubicBezTo>
                                <a:close/>
                                <a:moveTo>
                                  <a:pt x="72" y="60"/>
                                </a:moveTo>
                                <a:cubicBezTo>
                                  <a:pt x="71" y="61"/>
                                  <a:pt x="69" y="63"/>
                                  <a:pt x="68" y="65"/>
                                </a:cubicBezTo>
                                <a:cubicBezTo>
                                  <a:pt x="65" y="67"/>
                                  <a:pt x="62" y="70"/>
                                  <a:pt x="59" y="73"/>
                                </a:cubicBezTo>
                                <a:cubicBezTo>
                                  <a:pt x="60" y="72"/>
                                  <a:pt x="61" y="70"/>
                                  <a:pt x="62" y="69"/>
                                </a:cubicBezTo>
                                <a:cubicBezTo>
                                  <a:pt x="66" y="65"/>
                                  <a:pt x="70" y="61"/>
                                  <a:pt x="75" y="57"/>
                                </a:cubicBezTo>
                                <a:cubicBezTo>
                                  <a:pt x="74" y="58"/>
                                  <a:pt x="73" y="59"/>
                                  <a:pt x="72" y="60"/>
                                </a:cubicBezTo>
                                <a:close/>
                                <a:moveTo>
                                  <a:pt x="60" y="68"/>
                                </a:moveTo>
                                <a:cubicBezTo>
                                  <a:pt x="60" y="69"/>
                                  <a:pt x="59" y="69"/>
                                  <a:pt x="58" y="70"/>
                                </a:cubicBezTo>
                                <a:cubicBezTo>
                                  <a:pt x="58" y="69"/>
                                  <a:pt x="58" y="68"/>
                                  <a:pt x="58" y="67"/>
                                </a:cubicBezTo>
                                <a:cubicBezTo>
                                  <a:pt x="60" y="66"/>
                                  <a:pt x="61" y="65"/>
                                  <a:pt x="62" y="64"/>
                                </a:cubicBezTo>
                                <a:cubicBezTo>
                                  <a:pt x="63" y="63"/>
                                  <a:pt x="63" y="63"/>
                                  <a:pt x="64" y="62"/>
                                </a:cubicBezTo>
                                <a:cubicBezTo>
                                  <a:pt x="65" y="62"/>
                                  <a:pt x="65" y="61"/>
                                  <a:pt x="66" y="60"/>
                                </a:cubicBezTo>
                                <a:cubicBezTo>
                                  <a:pt x="64" y="63"/>
                                  <a:pt x="62" y="65"/>
                                  <a:pt x="60" y="68"/>
                                </a:cubicBezTo>
                                <a:close/>
                                <a:moveTo>
                                  <a:pt x="67" y="68"/>
                                </a:moveTo>
                                <a:cubicBezTo>
                                  <a:pt x="66" y="69"/>
                                  <a:pt x="65" y="70"/>
                                  <a:pt x="64" y="72"/>
                                </a:cubicBezTo>
                                <a:cubicBezTo>
                                  <a:pt x="62" y="74"/>
                                  <a:pt x="59" y="76"/>
                                  <a:pt x="57" y="79"/>
                                </a:cubicBezTo>
                                <a:cubicBezTo>
                                  <a:pt x="57" y="79"/>
                                  <a:pt x="57" y="79"/>
                                  <a:pt x="57" y="78"/>
                                </a:cubicBezTo>
                                <a:cubicBezTo>
                                  <a:pt x="60" y="75"/>
                                  <a:pt x="63" y="72"/>
                                  <a:pt x="67" y="68"/>
                                </a:cubicBezTo>
                                <a:close/>
                                <a:moveTo>
                                  <a:pt x="64" y="77"/>
                                </a:moveTo>
                                <a:cubicBezTo>
                                  <a:pt x="63" y="79"/>
                                  <a:pt x="62" y="81"/>
                                  <a:pt x="60" y="83"/>
                                </a:cubicBezTo>
                                <a:cubicBezTo>
                                  <a:pt x="59" y="84"/>
                                  <a:pt x="58" y="85"/>
                                  <a:pt x="58" y="85"/>
                                </a:cubicBezTo>
                                <a:cubicBezTo>
                                  <a:pt x="59" y="84"/>
                                  <a:pt x="60" y="82"/>
                                  <a:pt x="61" y="80"/>
                                </a:cubicBezTo>
                                <a:cubicBezTo>
                                  <a:pt x="62" y="79"/>
                                  <a:pt x="63" y="78"/>
                                  <a:pt x="64" y="77"/>
                                </a:cubicBezTo>
                                <a:close/>
                                <a:moveTo>
                                  <a:pt x="58" y="90"/>
                                </a:moveTo>
                                <a:cubicBezTo>
                                  <a:pt x="58" y="90"/>
                                  <a:pt x="58" y="89"/>
                                  <a:pt x="59" y="88"/>
                                </a:cubicBezTo>
                                <a:cubicBezTo>
                                  <a:pt x="59" y="88"/>
                                  <a:pt x="59" y="88"/>
                                  <a:pt x="59" y="88"/>
                                </a:cubicBezTo>
                                <a:cubicBezTo>
                                  <a:pt x="59" y="88"/>
                                  <a:pt x="60" y="88"/>
                                  <a:pt x="60" y="87"/>
                                </a:cubicBezTo>
                                <a:cubicBezTo>
                                  <a:pt x="60" y="87"/>
                                  <a:pt x="60" y="87"/>
                                  <a:pt x="60" y="87"/>
                                </a:cubicBezTo>
                                <a:cubicBezTo>
                                  <a:pt x="62" y="85"/>
                                  <a:pt x="64" y="82"/>
                                  <a:pt x="67" y="80"/>
                                </a:cubicBezTo>
                                <a:cubicBezTo>
                                  <a:pt x="70" y="78"/>
                                  <a:pt x="72" y="75"/>
                                  <a:pt x="75" y="73"/>
                                </a:cubicBezTo>
                                <a:cubicBezTo>
                                  <a:pt x="75" y="74"/>
                                  <a:pt x="74" y="75"/>
                                  <a:pt x="74" y="76"/>
                                </a:cubicBezTo>
                                <a:cubicBezTo>
                                  <a:pt x="68" y="81"/>
                                  <a:pt x="63" y="86"/>
                                  <a:pt x="57" y="91"/>
                                </a:cubicBezTo>
                                <a:cubicBezTo>
                                  <a:pt x="57" y="91"/>
                                  <a:pt x="58" y="90"/>
                                  <a:pt x="58" y="90"/>
                                </a:cubicBezTo>
                                <a:close/>
                                <a:moveTo>
                                  <a:pt x="67" y="115"/>
                                </a:moveTo>
                                <a:cubicBezTo>
                                  <a:pt x="67" y="115"/>
                                  <a:pt x="67" y="114"/>
                                  <a:pt x="66" y="113"/>
                                </a:cubicBezTo>
                                <a:cubicBezTo>
                                  <a:pt x="67" y="113"/>
                                  <a:pt x="67" y="113"/>
                                  <a:pt x="67" y="113"/>
                                </a:cubicBezTo>
                                <a:cubicBezTo>
                                  <a:pt x="68" y="113"/>
                                  <a:pt x="68" y="114"/>
                                  <a:pt x="68" y="114"/>
                                </a:cubicBezTo>
                                <a:cubicBezTo>
                                  <a:pt x="67" y="114"/>
                                  <a:pt x="67" y="115"/>
                                  <a:pt x="67" y="115"/>
                                </a:cubicBezTo>
                                <a:close/>
                                <a:moveTo>
                                  <a:pt x="68" y="133"/>
                                </a:moveTo>
                                <a:cubicBezTo>
                                  <a:pt x="67" y="134"/>
                                  <a:pt x="67" y="135"/>
                                  <a:pt x="66" y="135"/>
                                </a:cubicBezTo>
                                <a:cubicBezTo>
                                  <a:pt x="66" y="135"/>
                                  <a:pt x="66" y="135"/>
                                  <a:pt x="66" y="135"/>
                                </a:cubicBezTo>
                                <a:cubicBezTo>
                                  <a:pt x="66" y="134"/>
                                  <a:pt x="67" y="134"/>
                                  <a:pt x="67" y="133"/>
                                </a:cubicBezTo>
                                <a:cubicBezTo>
                                  <a:pt x="67" y="133"/>
                                  <a:pt x="67" y="133"/>
                                  <a:pt x="67" y="133"/>
                                </a:cubicBezTo>
                                <a:cubicBezTo>
                                  <a:pt x="67" y="133"/>
                                  <a:pt x="67" y="133"/>
                                  <a:pt x="68" y="133"/>
                                </a:cubicBezTo>
                                <a:close/>
                                <a:moveTo>
                                  <a:pt x="64" y="150"/>
                                </a:moveTo>
                                <a:cubicBezTo>
                                  <a:pt x="64" y="150"/>
                                  <a:pt x="64" y="149"/>
                                  <a:pt x="63" y="149"/>
                                </a:cubicBezTo>
                                <a:cubicBezTo>
                                  <a:pt x="64" y="148"/>
                                  <a:pt x="64" y="147"/>
                                  <a:pt x="65" y="146"/>
                                </a:cubicBezTo>
                                <a:cubicBezTo>
                                  <a:pt x="65" y="147"/>
                                  <a:pt x="65" y="147"/>
                                  <a:pt x="65" y="148"/>
                                </a:cubicBezTo>
                                <a:cubicBezTo>
                                  <a:pt x="65" y="148"/>
                                  <a:pt x="64" y="149"/>
                                  <a:pt x="64" y="150"/>
                                </a:cubicBezTo>
                                <a:close/>
                                <a:moveTo>
                                  <a:pt x="64" y="163"/>
                                </a:moveTo>
                                <a:cubicBezTo>
                                  <a:pt x="64" y="163"/>
                                  <a:pt x="64" y="163"/>
                                  <a:pt x="63" y="163"/>
                                </a:cubicBezTo>
                                <a:cubicBezTo>
                                  <a:pt x="63" y="163"/>
                                  <a:pt x="63" y="163"/>
                                  <a:pt x="63" y="163"/>
                                </a:cubicBezTo>
                                <a:cubicBezTo>
                                  <a:pt x="63" y="162"/>
                                  <a:pt x="64" y="162"/>
                                  <a:pt x="64" y="162"/>
                                </a:cubicBezTo>
                                <a:cubicBezTo>
                                  <a:pt x="64" y="162"/>
                                  <a:pt x="64" y="162"/>
                                  <a:pt x="64" y="163"/>
                                </a:cubicBezTo>
                                <a:close/>
                                <a:moveTo>
                                  <a:pt x="65" y="122"/>
                                </a:moveTo>
                                <a:cubicBezTo>
                                  <a:pt x="65" y="121"/>
                                  <a:pt x="65" y="121"/>
                                  <a:pt x="65" y="121"/>
                                </a:cubicBezTo>
                                <a:cubicBezTo>
                                  <a:pt x="65" y="121"/>
                                  <a:pt x="65" y="120"/>
                                  <a:pt x="65" y="120"/>
                                </a:cubicBezTo>
                                <a:cubicBezTo>
                                  <a:pt x="65" y="120"/>
                                  <a:pt x="65" y="120"/>
                                  <a:pt x="65" y="121"/>
                                </a:cubicBezTo>
                                <a:cubicBezTo>
                                  <a:pt x="65" y="121"/>
                                  <a:pt x="65" y="121"/>
                                  <a:pt x="65" y="122"/>
                                </a:cubicBezTo>
                                <a:close/>
                                <a:moveTo>
                                  <a:pt x="65" y="110"/>
                                </a:moveTo>
                                <a:cubicBezTo>
                                  <a:pt x="66" y="109"/>
                                  <a:pt x="66" y="109"/>
                                  <a:pt x="67" y="108"/>
                                </a:cubicBezTo>
                                <a:cubicBezTo>
                                  <a:pt x="67" y="109"/>
                                  <a:pt x="67" y="110"/>
                                  <a:pt x="67" y="111"/>
                                </a:cubicBezTo>
                                <a:cubicBezTo>
                                  <a:pt x="67" y="111"/>
                                  <a:pt x="66" y="111"/>
                                  <a:pt x="66" y="112"/>
                                </a:cubicBezTo>
                                <a:cubicBezTo>
                                  <a:pt x="66" y="111"/>
                                  <a:pt x="66" y="110"/>
                                  <a:pt x="65" y="110"/>
                                </a:cubicBezTo>
                                <a:close/>
                                <a:moveTo>
                                  <a:pt x="67" y="86"/>
                                </a:moveTo>
                                <a:cubicBezTo>
                                  <a:pt x="67" y="86"/>
                                  <a:pt x="67" y="86"/>
                                  <a:pt x="67" y="86"/>
                                </a:cubicBezTo>
                                <a:cubicBezTo>
                                  <a:pt x="67" y="86"/>
                                  <a:pt x="67" y="86"/>
                                  <a:pt x="67" y="86"/>
                                </a:cubicBezTo>
                                <a:cubicBezTo>
                                  <a:pt x="67" y="85"/>
                                  <a:pt x="66" y="85"/>
                                  <a:pt x="66" y="85"/>
                                </a:cubicBezTo>
                                <a:cubicBezTo>
                                  <a:pt x="67" y="84"/>
                                  <a:pt x="69" y="82"/>
                                  <a:pt x="70" y="81"/>
                                </a:cubicBezTo>
                                <a:cubicBezTo>
                                  <a:pt x="70" y="82"/>
                                  <a:pt x="69" y="83"/>
                                  <a:pt x="69" y="83"/>
                                </a:cubicBezTo>
                                <a:cubicBezTo>
                                  <a:pt x="68" y="84"/>
                                  <a:pt x="68" y="85"/>
                                  <a:pt x="67" y="86"/>
                                </a:cubicBezTo>
                                <a:close/>
                                <a:moveTo>
                                  <a:pt x="65" y="93"/>
                                </a:moveTo>
                                <a:cubicBezTo>
                                  <a:pt x="66" y="94"/>
                                  <a:pt x="66" y="96"/>
                                  <a:pt x="66" y="97"/>
                                </a:cubicBezTo>
                                <a:cubicBezTo>
                                  <a:pt x="65" y="98"/>
                                  <a:pt x="64" y="98"/>
                                  <a:pt x="63" y="99"/>
                                </a:cubicBezTo>
                                <a:cubicBezTo>
                                  <a:pt x="63" y="97"/>
                                  <a:pt x="63" y="97"/>
                                  <a:pt x="63" y="97"/>
                                </a:cubicBezTo>
                                <a:cubicBezTo>
                                  <a:pt x="64" y="96"/>
                                  <a:pt x="65" y="94"/>
                                  <a:pt x="65" y="93"/>
                                </a:cubicBezTo>
                                <a:cubicBezTo>
                                  <a:pt x="65" y="93"/>
                                  <a:pt x="65" y="93"/>
                                  <a:pt x="65" y="93"/>
                                </a:cubicBezTo>
                                <a:close/>
                                <a:moveTo>
                                  <a:pt x="63" y="131"/>
                                </a:moveTo>
                                <a:cubicBezTo>
                                  <a:pt x="63" y="132"/>
                                  <a:pt x="63" y="132"/>
                                  <a:pt x="62" y="132"/>
                                </a:cubicBezTo>
                                <a:cubicBezTo>
                                  <a:pt x="62" y="132"/>
                                  <a:pt x="62" y="131"/>
                                  <a:pt x="62" y="130"/>
                                </a:cubicBezTo>
                                <a:cubicBezTo>
                                  <a:pt x="62" y="130"/>
                                  <a:pt x="62" y="129"/>
                                  <a:pt x="62" y="129"/>
                                </a:cubicBezTo>
                                <a:cubicBezTo>
                                  <a:pt x="63" y="129"/>
                                  <a:pt x="63" y="130"/>
                                  <a:pt x="63" y="131"/>
                                </a:cubicBezTo>
                                <a:close/>
                                <a:moveTo>
                                  <a:pt x="63" y="159"/>
                                </a:moveTo>
                                <a:cubicBezTo>
                                  <a:pt x="63" y="159"/>
                                  <a:pt x="63" y="159"/>
                                  <a:pt x="63" y="159"/>
                                </a:cubicBezTo>
                                <a:cubicBezTo>
                                  <a:pt x="63" y="160"/>
                                  <a:pt x="62" y="160"/>
                                  <a:pt x="62" y="161"/>
                                </a:cubicBezTo>
                                <a:cubicBezTo>
                                  <a:pt x="62" y="160"/>
                                  <a:pt x="62" y="160"/>
                                  <a:pt x="62" y="160"/>
                                </a:cubicBezTo>
                                <a:cubicBezTo>
                                  <a:pt x="62" y="159"/>
                                  <a:pt x="63" y="159"/>
                                  <a:pt x="63" y="159"/>
                                </a:cubicBezTo>
                                <a:close/>
                                <a:moveTo>
                                  <a:pt x="64" y="168"/>
                                </a:moveTo>
                                <a:cubicBezTo>
                                  <a:pt x="64" y="169"/>
                                  <a:pt x="65" y="170"/>
                                  <a:pt x="66" y="171"/>
                                </a:cubicBezTo>
                                <a:cubicBezTo>
                                  <a:pt x="66" y="171"/>
                                  <a:pt x="66" y="171"/>
                                  <a:pt x="66" y="171"/>
                                </a:cubicBezTo>
                                <a:cubicBezTo>
                                  <a:pt x="65" y="172"/>
                                  <a:pt x="65" y="172"/>
                                  <a:pt x="65" y="172"/>
                                </a:cubicBezTo>
                                <a:cubicBezTo>
                                  <a:pt x="64" y="171"/>
                                  <a:pt x="64" y="170"/>
                                  <a:pt x="63" y="169"/>
                                </a:cubicBezTo>
                                <a:cubicBezTo>
                                  <a:pt x="63" y="168"/>
                                  <a:pt x="63" y="168"/>
                                  <a:pt x="64" y="168"/>
                                </a:cubicBezTo>
                                <a:close/>
                                <a:moveTo>
                                  <a:pt x="65" y="153"/>
                                </a:moveTo>
                                <a:cubicBezTo>
                                  <a:pt x="65" y="153"/>
                                  <a:pt x="65" y="152"/>
                                  <a:pt x="64" y="152"/>
                                </a:cubicBezTo>
                                <a:cubicBezTo>
                                  <a:pt x="65" y="151"/>
                                  <a:pt x="65" y="151"/>
                                  <a:pt x="66" y="150"/>
                                </a:cubicBezTo>
                                <a:cubicBezTo>
                                  <a:pt x="66" y="151"/>
                                  <a:pt x="66" y="152"/>
                                  <a:pt x="66" y="153"/>
                                </a:cubicBezTo>
                                <a:cubicBezTo>
                                  <a:pt x="66" y="153"/>
                                  <a:pt x="65" y="153"/>
                                  <a:pt x="65" y="153"/>
                                </a:cubicBezTo>
                                <a:close/>
                                <a:moveTo>
                                  <a:pt x="66" y="124"/>
                                </a:moveTo>
                                <a:cubicBezTo>
                                  <a:pt x="66" y="124"/>
                                  <a:pt x="66" y="124"/>
                                  <a:pt x="66" y="123"/>
                                </a:cubicBezTo>
                                <a:cubicBezTo>
                                  <a:pt x="67" y="124"/>
                                  <a:pt x="67" y="124"/>
                                  <a:pt x="67" y="125"/>
                                </a:cubicBezTo>
                                <a:cubicBezTo>
                                  <a:pt x="67" y="125"/>
                                  <a:pt x="67" y="125"/>
                                  <a:pt x="66" y="126"/>
                                </a:cubicBezTo>
                                <a:cubicBezTo>
                                  <a:pt x="66" y="125"/>
                                  <a:pt x="66" y="125"/>
                                  <a:pt x="66" y="124"/>
                                </a:cubicBezTo>
                                <a:close/>
                                <a:moveTo>
                                  <a:pt x="67" y="179"/>
                                </a:moveTo>
                                <a:cubicBezTo>
                                  <a:pt x="67" y="179"/>
                                  <a:pt x="67" y="179"/>
                                  <a:pt x="67" y="179"/>
                                </a:cubicBezTo>
                                <a:cubicBezTo>
                                  <a:pt x="67" y="180"/>
                                  <a:pt x="68" y="180"/>
                                  <a:pt x="68" y="179"/>
                                </a:cubicBezTo>
                                <a:cubicBezTo>
                                  <a:pt x="68" y="179"/>
                                  <a:pt x="68" y="179"/>
                                  <a:pt x="68" y="179"/>
                                </a:cubicBezTo>
                                <a:cubicBezTo>
                                  <a:pt x="68" y="180"/>
                                  <a:pt x="67" y="180"/>
                                  <a:pt x="67" y="180"/>
                                </a:cubicBezTo>
                                <a:cubicBezTo>
                                  <a:pt x="67" y="180"/>
                                  <a:pt x="66" y="179"/>
                                  <a:pt x="66" y="178"/>
                                </a:cubicBezTo>
                                <a:cubicBezTo>
                                  <a:pt x="66" y="179"/>
                                  <a:pt x="66" y="179"/>
                                  <a:pt x="67" y="179"/>
                                </a:cubicBezTo>
                                <a:close/>
                                <a:moveTo>
                                  <a:pt x="67" y="170"/>
                                </a:moveTo>
                                <a:cubicBezTo>
                                  <a:pt x="67" y="169"/>
                                  <a:pt x="67" y="169"/>
                                  <a:pt x="67" y="168"/>
                                </a:cubicBezTo>
                                <a:cubicBezTo>
                                  <a:pt x="67" y="167"/>
                                  <a:pt x="67" y="167"/>
                                  <a:pt x="67" y="167"/>
                                </a:cubicBezTo>
                                <a:cubicBezTo>
                                  <a:pt x="68" y="167"/>
                                  <a:pt x="68" y="167"/>
                                  <a:pt x="69" y="167"/>
                                </a:cubicBezTo>
                                <a:cubicBezTo>
                                  <a:pt x="69" y="168"/>
                                  <a:pt x="69" y="168"/>
                                  <a:pt x="69" y="169"/>
                                </a:cubicBezTo>
                                <a:cubicBezTo>
                                  <a:pt x="69" y="169"/>
                                  <a:pt x="68" y="170"/>
                                  <a:pt x="68" y="170"/>
                                </a:cubicBezTo>
                                <a:cubicBezTo>
                                  <a:pt x="68" y="170"/>
                                  <a:pt x="68" y="170"/>
                                  <a:pt x="67" y="170"/>
                                </a:cubicBezTo>
                                <a:close/>
                                <a:moveTo>
                                  <a:pt x="68" y="145"/>
                                </a:moveTo>
                                <a:cubicBezTo>
                                  <a:pt x="68" y="144"/>
                                  <a:pt x="68" y="144"/>
                                  <a:pt x="68" y="143"/>
                                </a:cubicBezTo>
                                <a:cubicBezTo>
                                  <a:pt x="69" y="143"/>
                                  <a:pt x="70" y="142"/>
                                  <a:pt x="71" y="142"/>
                                </a:cubicBezTo>
                                <a:cubicBezTo>
                                  <a:pt x="71" y="142"/>
                                  <a:pt x="71" y="142"/>
                                  <a:pt x="71" y="142"/>
                                </a:cubicBezTo>
                                <a:cubicBezTo>
                                  <a:pt x="70" y="143"/>
                                  <a:pt x="69" y="144"/>
                                  <a:pt x="68" y="145"/>
                                </a:cubicBezTo>
                                <a:close/>
                                <a:moveTo>
                                  <a:pt x="68" y="90"/>
                                </a:moveTo>
                                <a:cubicBezTo>
                                  <a:pt x="71" y="88"/>
                                  <a:pt x="74" y="85"/>
                                  <a:pt x="77" y="83"/>
                                </a:cubicBezTo>
                                <a:cubicBezTo>
                                  <a:pt x="74" y="86"/>
                                  <a:pt x="72" y="90"/>
                                  <a:pt x="69" y="94"/>
                                </a:cubicBezTo>
                                <a:cubicBezTo>
                                  <a:pt x="69" y="93"/>
                                  <a:pt x="68" y="92"/>
                                  <a:pt x="68" y="90"/>
                                </a:cubicBezTo>
                                <a:close/>
                                <a:moveTo>
                                  <a:pt x="83" y="77"/>
                                </a:moveTo>
                                <a:cubicBezTo>
                                  <a:pt x="86" y="75"/>
                                  <a:pt x="89" y="73"/>
                                  <a:pt x="92" y="71"/>
                                </a:cubicBezTo>
                                <a:cubicBezTo>
                                  <a:pt x="90" y="73"/>
                                  <a:pt x="89" y="75"/>
                                  <a:pt x="87" y="78"/>
                                </a:cubicBezTo>
                                <a:cubicBezTo>
                                  <a:pt x="83" y="82"/>
                                  <a:pt x="78" y="86"/>
                                  <a:pt x="74" y="90"/>
                                </a:cubicBezTo>
                                <a:cubicBezTo>
                                  <a:pt x="77" y="86"/>
                                  <a:pt x="80" y="82"/>
                                  <a:pt x="83" y="77"/>
                                </a:cubicBezTo>
                                <a:close/>
                                <a:moveTo>
                                  <a:pt x="78" y="104"/>
                                </a:moveTo>
                                <a:cubicBezTo>
                                  <a:pt x="81" y="101"/>
                                  <a:pt x="84" y="98"/>
                                  <a:pt x="87" y="95"/>
                                </a:cubicBezTo>
                                <a:cubicBezTo>
                                  <a:pt x="85" y="100"/>
                                  <a:pt x="82" y="104"/>
                                  <a:pt x="79" y="108"/>
                                </a:cubicBezTo>
                                <a:cubicBezTo>
                                  <a:pt x="78" y="109"/>
                                  <a:pt x="76" y="110"/>
                                  <a:pt x="75" y="111"/>
                                </a:cubicBezTo>
                                <a:cubicBezTo>
                                  <a:pt x="76" y="109"/>
                                  <a:pt x="77" y="107"/>
                                  <a:pt x="78" y="105"/>
                                </a:cubicBezTo>
                                <a:cubicBezTo>
                                  <a:pt x="78" y="104"/>
                                  <a:pt x="78" y="104"/>
                                  <a:pt x="78" y="104"/>
                                </a:cubicBezTo>
                                <a:close/>
                                <a:moveTo>
                                  <a:pt x="93" y="90"/>
                                </a:moveTo>
                                <a:cubicBezTo>
                                  <a:pt x="97" y="87"/>
                                  <a:pt x="100" y="84"/>
                                  <a:pt x="103" y="80"/>
                                </a:cubicBezTo>
                                <a:cubicBezTo>
                                  <a:pt x="104" y="80"/>
                                  <a:pt x="104" y="80"/>
                                  <a:pt x="104" y="80"/>
                                </a:cubicBezTo>
                                <a:cubicBezTo>
                                  <a:pt x="99" y="86"/>
                                  <a:pt x="93" y="93"/>
                                  <a:pt x="87" y="99"/>
                                </a:cubicBezTo>
                                <a:cubicBezTo>
                                  <a:pt x="87" y="100"/>
                                  <a:pt x="86" y="101"/>
                                  <a:pt x="85" y="102"/>
                                </a:cubicBezTo>
                                <a:cubicBezTo>
                                  <a:pt x="88" y="98"/>
                                  <a:pt x="90" y="94"/>
                                  <a:pt x="93" y="90"/>
                                </a:cubicBezTo>
                                <a:close/>
                                <a:moveTo>
                                  <a:pt x="101" y="79"/>
                                </a:moveTo>
                                <a:cubicBezTo>
                                  <a:pt x="102" y="78"/>
                                  <a:pt x="102" y="77"/>
                                  <a:pt x="103" y="77"/>
                                </a:cubicBezTo>
                                <a:cubicBezTo>
                                  <a:pt x="103" y="77"/>
                                  <a:pt x="103" y="77"/>
                                  <a:pt x="103" y="77"/>
                                </a:cubicBezTo>
                                <a:cubicBezTo>
                                  <a:pt x="103" y="77"/>
                                  <a:pt x="103" y="77"/>
                                  <a:pt x="104" y="77"/>
                                </a:cubicBezTo>
                                <a:cubicBezTo>
                                  <a:pt x="103" y="78"/>
                                  <a:pt x="102" y="78"/>
                                  <a:pt x="101" y="79"/>
                                </a:cubicBezTo>
                                <a:close/>
                                <a:moveTo>
                                  <a:pt x="102" y="68"/>
                                </a:moveTo>
                                <a:cubicBezTo>
                                  <a:pt x="103" y="67"/>
                                  <a:pt x="103" y="65"/>
                                  <a:pt x="104" y="64"/>
                                </a:cubicBezTo>
                                <a:cubicBezTo>
                                  <a:pt x="108" y="61"/>
                                  <a:pt x="112" y="57"/>
                                  <a:pt x="116" y="54"/>
                                </a:cubicBezTo>
                                <a:cubicBezTo>
                                  <a:pt x="116" y="54"/>
                                  <a:pt x="116" y="55"/>
                                  <a:pt x="116" y="55"/>
                                </a:cubicBezTo>
                                <a:cubicBezTo>
                                  <a:pt x="116" y="55"/>
                                  <a:pt x="115" y="55"/>
                                  <a:pt x="115" y="55"/>
                                </a:cubicBezTo>
                                <a:cubicBezTo>
                                  <a:pt x="111" y="59"/>
                                  <a:pt x="106" y="63"/>
                                  <a:pt x="102" y="68"/>
                                </a:cubicBezTo>
                                <a:close/>
                                <a:moveTo>
                                  <a:pt x="106" y="60"/>
                                </a:moveTo>
                                <a:cubicBezTo>
                                  <a:pt x="106" y="60"/>
                                  <a:pt x="106" y="60"/>
                                  <a:pt x="106" y="60"/>
                                </a:cubicBezTo>
                                <a:cubicBezTo>
                                  <a:pt x="107" y="59"/>
                                  <a:pt x="108" y="58"/>
                                  <a:pt x="110" y="57"/>
                                </a:cubicBezTo>
                                <a:cubicBezTo>
                                  <a:pt x="108" y="58"/>
                                  <a:pt x="107" y="59"/>
                                  <a:pt x="106" y="60"/>
                                </a:cubicBezTo>
                                <a:close/>
                                <a:moveTo>
                                  <a:pt x="107" y="57"/>
                                </a:moveTo>
                                <a:cubicBezTo>
                                  <a:pt x="107" y="57"/>
                                  <a:pt x="107" y="56"/>
                                  <a:pt x="108" y="56"/>
                                </a:cubicBezTo>
                                <a:cubicBezTo>
                                  <a:pt x="108" y="56"/>
                                  <a:pt x="108" y="56"/>
                                  <a:pt x="108" y="55"/>
                                </a:cubicBezTo>
                                <a:cubicBezTo>
                                  <a:pt x="108" y="55"/>
                                  <a:pt x="108" y="55"/>
                                  <a:pt x="108" y="55"/>
                                </a:cubicBezTo>
                                <a:cubicBezTo>
                                  <a:pt x="109" y="54"/>
                                  <a:pt x="110" y="54"/>
                                  <a:pt x="112" y="54"/>
                                </a:cubicBezTo>
                                <a:cubicBezTo>
                                  <a:pt x="110" y="55"/>
                                  <a:pt x="109" y="56"/>
                                  <a:pt x="107" y="57"/>
                                </a:cubicBezTo>
                                <a:close/>
                                <a:moveTo>
                                  <a:pt x="101" y="53"/>
                                </a:moveTo>
                                <a:cubicBezTo>
                                  <a:pt x="97" y="56"/>
                                  <a:pt x="92" y="59"/>
                                  <a:pt x="88" y="62"/>
                                </a:cubicBezTo>
                                <a:cubicBezTo>
                                  <a:pt x="88" y="62"/>
                                  <a:pt x="88" y="61"/>
                                  <a:pt x="88" y="61"/>
                                </a:cubicBezTo>
                                <a:cubicBezTo>
                                  <a:pt x="93" y="57"/>
                                  <a:pt x="98" y="53"/>
                                  <a:pt x="103" y="49"/>
                                </a:cubicBezTo>
                                <a:cubicBezTo>
                                  <a:pt x="102" y="50"/>
                                  <a:pt x="102" y="52"/>
                                  <a:pt x="101" y="53"/>
                                </a:cubicBezTo>
                                <a:close/>
                                <a:moveTo>
                                  <a:pt x="90" y="57"/>
                                </a:moveTo>
                                <a:cubicBezTo>
                                  <a:pt x="90" y="57"/>
                                  <a:pt x="90" y="56"/>
                                  <a:pt x="90" y="56"/>
                                </a:cubicBezTo>
                                <a:cubicBezTo>
                                  <a:pt x="94" y="52"/>
                                  <a:pt x="99" y="49"/>
                                  <a:pt x="104" y="46"/>
                                </a:cubicBezTo>
                                <a:cubicBezTo>
                                  <a:pt x="104" y="46"/>
                                  <a:pt x="104" y="46"/>
                                  <a:pt x="104" y="46"/>
                                </a:cubicBezTo>
                                <a:cubicBezTo>
                                  <a:pt x="99" y="50"/>
                                  <a:pt x="95" y="53"/>
                                  <a:pt x="90" y="57"/>
                                </a:cubicBezTo>
                                <a:close/>
                                <a:moveTo>
                                  <a:pt x="76" y="54"/>
                                </a:moveTo>
                                <a:cubicBezTo>
                                  <a:pt x="73" y="56"/>
                                  <a:pt x="70" y="59"/>
                                  <a:pt x="67" y="62"/>
                                </a:cubicBezTo>
                                <a:cubicBezTo>
                                  <a:pt x="70" y="59"/>
                                  <a:pt x="72" y="56"/>
                                  <a:pt x="75" y="53"/>
                                </a:cubicBezTo>
                                <a:cubicBezTo>
                                  <a:pt x="75" y="53"/>
                                  <a:pt x="76" y="53"/>
                                  <a:pt x="76" y="53"/>
                                </a:cubicBezTo>
                                <a:cubicBezTo>
                                  <a:pt x="76" y="53"/>
                                  <a:pt x="76" y="53"/>
                                  <a:pt x="76" y="54"/>
                                </a:cubicBezTo>
                                <a:close/>
                                <a:moveTo>
                                  <a:pt x="61" y="63"/>
                                </a:moveTo>
                                <a:cubicBezTo>
                                  <a:pt x="60" y="63"/>
                                  <a:pt x="59" y="64"/>
                                  <a:pt x="58" y="65"/>
                                </a:cubicBezTo>
                                <a:cubicBezTo>
                                  <a:pt x="58" y="65"/>
                                  <a:pt x="58" y="65"/>
                                  <a:pt x="58" y="64"/>
                                </a:cubicBezTo>
                                <a:cubicBezTo>
                                  <a:pt x="62" y="60"/>
                                  <a:pt x="66" y="56"/>
                                  <a:pt x="69" y="52"/>
                                </a:cubicBezTo>
                                <a:cubicBezTo>
                                  <a:pt x="72" y="50"/>
                                  <a:pt x="74" y="48"/>
                                  <a:pt x="77" y="46"/>
                                </a:cubicBezTo>
                                <a:cubicBezTo>
                                  <a:pt x="72" y="52"/>
                                  <a:pt x="66" y="58"/>
                                  <a:pt x="61" y="63"/>
                                </a:cubicBezTo>
                                <a:close/>
                                <a:moveTo>
                                  <a:pt x="61" y="57"/>
                                </a:moveTo>
                                <a:cubicBezTo>
                                  <a:pt x="60" y="58"/>
                                  <a:pt x="59" y="59"/>
                                  <a:pt x="58" y="60"/>
                                </a:cubicBezTo>
                                <a:cubicBezTo>
                                  <a:pt x="58" y="60"/>
                                  <a:pt x="58" y="60"/>
                                  <a:pt x="58" y="59"/>
                                </a:cubicBezTo>
                                <a:cubicBezTo>
                                  <a:pt x="58" y="59"/>
                                  <a:pt x="58" y="59"/>
                                  <a:pt x="58" y="59"/>
                                </a:cubicBezTo>
                                <a:cubicBezTo>
                                  <a:pt x="59" y="58"/>
                                  <a:pt x="61" y="57"/>
                                  <a:pt x="62" y="57"/>
                                </a:cubicBezTo>
                                <a:lnTo>
                                  <a:pt x="61" y="57"/>
                                </a:lnTo>
                                <a:close/>
                                <a:moveTo>
                                  <a:pt x="57" y="61"/>
                                </a:moveTo>
                                <a:cubicBezTo>
                                  <a:pt x="55" y="63"/>
                                  <a:pt x="53" y="64"/>
                                  <a:pt x="51" y="66"/>
                                </a:cubicBezTo>
                                <a:cubicBezTo>
                                  <a:pt x="53" y="64"/>
                                  <a:pt x="55" y="62"/>
                                  <a:pt x="56" y="61"/>
                                </a:cubicBezTo>
                                <a:cubicBezTo>
                                  <a:pt x="56" y="61"/>
                                  <a:pt x="56" y="61"/>
                                  <a:pt x="57" y="61"/>
                                </a:cubicBezTo>
                                <a:close/>
                                <a:moveTo>
                                  <a:pt x="53" y="66"/>
                                </a:moveTo>
                                <a:cubicBezTo>
                                  <a:pt x="50" y="70"/>
                                  <a:pt x="47" y="73"/>
                                  <a:pt x="44" y="76"/>
                                </a:cubicBezTo>
                                <a:cubicBezTo>
                                  <a:pt x="45" y="75"/>
                                  <a:pt x="45" y="74"/>
                                  <a:pt x="46" y="73"/>
                                </a:cubicBezTo>
                                <a:cubicBezTo>
                                  <a:pt x="48" y="71"/>
                                  <a:pt x="51" y="68"/>
                                  <a:pt x="53" y="66"/>
                                </a:cubicBezTo>
                                <a:close/>
                                <a:moveTo>
                                  <a:pt x="50" y="74"/>
                                </a:moveTo>
                                <a:cubicBezTo>
                                  <a:pt x="53" y="73"/>
                                  <a:pt x="55" y="71"/>
                                  <a:pt x="57" y="69"/>
                                </a:cubicBezTo>
                                <a:cubicBezTo>
                                  <a:pt x="57" y="70"/>
                                  <a:pt x="56" y="71"/>
                                  <a:pt x="56" y="72"/>
                                </a:cubicBezTo>
                                <a:cubicBezTo>
                                  <a:pt x="51" y="76"/>
                                  <a:pt x="46" y="81"/>
                                  <a:pt x="41" y="85"/>
                                </a:cubicBezTo>
                                <a:cubicBezTo>
                                  <a:pt x="41" y="85"/>
                                  <a:pt x="41" y="84"/>
                                  <a:pt x="41" y="84"/>
                                </a:cubicBezTo>
                                <a:cubicBezTo>
                                  <a:pt x="44" y="80"/>
                                  <a:pt x="47" y="77"/>
                                  <a:pt x="50" y="74"/>
                                </a:cubicBezTo>
                                <a:close/>
                                <a:moveTo>
                                  <a:pt x="56" y="74"/>
                                </a:moveTo>
                                <a:cubicBezTo>
                                  <a:pt x="56" y="75"/>
                                  <a:pt x="56" y="75"/>
                                  <a:pt x="56" y="76"/>
                                </a:cubicBezTo>
                                <a:cubicBezTo>
                                  <a:pt x="55" y="76"/>
                                  <a:pt x="55" y="77"/>
                                  <a:pt x="54" y="78"/>
                                </a:cubicBezTo>
                                <a:cubicBezTo>
                                  <a:pt x="52" y="80"/>
                                  <a:pt x="50" y="83"/>
                                  <a:pt x="48" y="85"/>
                                </a:cubicBezTo>
                                <a:cubicBezTo>
                                  <a:pt x="45" y="88"/>
                                  <a:pt x="42" y="90"/>
                                  <a:pt x="39" y="92"/>
                                </a:cubicBezTo>
                                <a:cubicBezTo>
                                  <a:pt x="40" y="91"/>
                                  <a:pt x="40" y="89"/>
                                  <a:pt x="40" y="88"/>
                                </a:cubicBezTo>
                                <a:cubicBezTo>
                                  <a:pt x="45" y="84"/>
                                  <a:pt x="51" y="79"/>
                                  <a:pt x="56" y="74"/>
                                </a:cubicBezTo>
                                <a:close/>
                                <a:moveTo>
                                  <a:pt x="49" y="100"/>
                                </a:moveTo>
                                <a:cubicBezTo>
                                  <a:pt x="49" y="101"/>
                                  <a:pt x="49" y="101"/>
                                  <a:pt x="49" y="101"/>
                                </a:cubicBezTo>
                                <a:cubicBezTo>
                                  <a:pt x="48" y="103"/>
                                  <a:pt x="47" y="105"/>
                                  <a:pt x="46" y="107"/>
                                </a:cubicBezTo>
                                <a:cubicBezTo>
                                  <a:pt x="46" y="107"/>
                                  <a:pt x="46" y="106"/>
                                  <a:pt x="46" y="106"/>
                                </a:cubicBezTo>
                                <a:cubicBezTo>
                                  <a:pt x="47" y="104"/>
                                  <a:pt x="48" y="103"/>
                                  <a:pt x="49" y="101"/>
                                </a:cubicBezTo>
                                <a:cubicBezTo>
                                  <a:pt x="49" y="101"/>
                                  <a:pt x="49" y="101"/>
                                  <a:pt x="49" y="100"/>
                                </a:cubicBezTo>
                                <a:close/>
                                <a:moveTo>
                                  <a:pt x="45" y="101"/>
                                </a:moveTo>
                                <a:cubicBezTo>
                                  <a:pt x="45" y="102"/>
                                  <a:pt x="45" y="102"/>
                                  <a:pt x="44" y="102"/>
                                </a:cubicBezTo>
                                <a:cubicBezTo>
                                  <a:pt x="44" y="102"/>
                                  <a:pt x="44" y="102"/>
                                  <a:pt x="44" y="102"/>
                                </a:cubicBezTo>
                                <a:cubicBezTo>
                                  <a:pt x="45" y="101"/>
                                  <a:pt x="46" y="100"/>
                                  <a:pt x="47" y="99"/>
                                </a:cubicBezTo>
                                <a:cubicBezTo>
                                  <a:pt x="46" y="100"/>
                                  <a:pt x="46" y="101"/>
                                  <a:pt x="45" y="101"/>
                                </a:cubicBezTo>
                                <a:close/>
                                <a:moveTo>
                                  <a:pt x="46" y="112"/>
                                </a:moveTo>
                                <a:cubicBezTo>
                                  <a:pt x="46" y="113"/>
                                  <a:pt x="46" y="113"/>
                                  <a:pt x="47" y="114"/>
                                </a:cubicBezTo>
                                <a:cubicBezTo>
                                  <a:pt x="47" y="114"/>
                                  <a:pt x="46" y="115"/>
                                  <a:pt x="46" y="115"/>
                                </a:cubicBezTo>
                                <a:cubicBezTo>
                                  <a:pt x="46" y="114"/>
                                  <a:pt x="45" y="113"/>
                                  <a:pt x="45" y="112"/>
                                </a:cubicBezTo>
                                <a:cubicBezTo>
                                  <a:pt x="45" y="112"/>
                                  <a:pt x="46" y="112"/>
                                  <a:pt x="46" y="112"/>
                                </a:cubicBezTo>
                                <a:close/>
                                <a:moveTo>
                                  <a:pt x="46" y="135"/>
                                </a:moveTo>
                                <a:cubicBezTo>
                                  <a:pt x="46" y="136"/>
                                  <a:pt x="46" y="137"/>
                                  <a:pt x="47" y="138"/>
                                </a:cubicBezTo>
                                <a:cubicBezTo>
                                  <a:pt x="47" y="139"/>
                                  <a:pt x="48" y="140"/>
                                  <a:pt x="48" y="141"/>
                                </a:cubicBezTo>
                                <a:cubicBezTo>
                                  <a:pt x="47" y="143"/>
                                  <a:pt x="47" y="144"/>
                                  <a:pt x="46" y="145"/>
                                </a:cubicBezTo>
                                <a:cubicBezTo>
                                  <a:pt x="45" y="143"/>
                                  <a:pt x="45" y="140"/>
                                  <a:pt x="44" y="138"/>
                                </a:cubicBezTo>
                                <a:cubicBezTo>
                                  <a:pt x="45" y="137"/>
                                  <a:pt x="45" y="136"/>
                                  <a:pt x="46" y="135"/>
                                </a:cubicBezTo>
                                <a:close/>
                                <a:moveTo>
                                  <a:pt x="50" y="146"/>
                                </a:moveTo>
                                <a:cubicBezTo>
                                  <a:pt x="50" y="147"/>
                                  <a:pt x="50" y="148"/>
                                  <a:pt x="50" y="148"/>
                                </a:cubicBezTo>
                                <a:cubicBezTo>
                                  <a:pt x="49" y="149"/>
                                  <a:pt x="48" y="150"/>
                                  <a:pt x="47" y="150"/>
                                </a:cubicBezTo>
                                <a:cubicBezTo>
                                  <a:pt x="47" y="150"/>
                                  <a:pt x="47" y="150"/>
                                  <a:pt x="47" y="150"/>
                                </a:cubicBezTo>
                                <a:cubicBezTo>
                                  <a:pt x="48" y="149"/>
                                  <a:pt x="49" y="148"/>
                                  <a:pt x="50" y="146"/>
                                </a:cubicBezTo>
                                <a:close/>
                                <a:moveTo>
                                  <a:pt x="51" y="150"/>
                                </a:moveTo>
                                <a:cubicBezTo>
                                  <a:pt x="51" y="150"/>
                                  <a:pt x="51" y="151"/>
                                  <a:pt x="51" y="151"/>
                                </a:cubicBezTo>
                                <a:cubicBezTo>
                                  <a:pt x="50" y="152"/>
                                  <a:pt x="49" y="154"/>
                                  <a:pt x="49" y="155"/>
                                </a:cubicBezTo>
                                <a:cubicBezTo>
                                  <a:pt x="48" y="154"/>
                                  <a:pt x="48" y="153"/>
                                  <a:pt x="48" y="152"/>
                                </a:cubicBezTo>
                                <a:cubicBezTo>
                                  <a:pt x="49" y="151"/>
                                  <a:pt x="50" y="151"/>
                                  <a:pt x="51" y="150"/>
                                </a:cubicBezTo>
                                <a:close/>
                                <a:moveTo>
                                  <a:pt x="50" y="157"/>
                                </a:moveTo>
                                <a:cubicBezTo>
                                  <a:pt x="50" y="156"/>
                                  <a:pt x="51" y="155"/>
                                  <a:pt x="52" y="154"/>
                                </a:cubicBezTo>
                                <a:cubicBezTo>
                                  <a:pt x="52" y="155"/>
                                  <a:pt x="52" y="156"/>
                                  <a:pt x="52" y="156"/>
                                </a:cubicBezTo>
                                <a:cubicBezTo>
                                  <a:pt x="51" y="157"/>
                                  <a:pt x="51" y="159"/>
                                  <a:pt x="50" y="160"/>
                                </a:cubicBezTo>
                                <a:cubicBezTo>
                                  <a:pt x="50" y="159"/>
                                  <a:pt x="49" y="158"/>
                                  <a:pt x="49" y="158"/>
                                </a:cubicBezTo>
                                <a:cubicBezTo>
                                  <a:pt x="49" y="158"/>
                                  <a:pt x="50" y="157"/>
                                  <a:pt x="50" y="157"/>
                                </a:cubicBezTo>
                                <a:close/>
                                <a:moveTo>
                                  <a:pt x="51" y="161"/>
                                </a:moveTo>
                                <a:cubicBezTo>
                                  <a:pt x="52" y="161"/>
                                  <a:pt x="52" y="160"/>
                                  <a:pt x="53" y="159"/>
                                </a:cubicBezTo>
                                <a:cubicBezTo>
                                  <a:pt x="53" y="160"/>
                                  <a:pt x="53" y="160"/>
                                  <a:pt x="53" y="160"/>
                                </a:cubicBezTo>
                                <a:cubicBezTo>
                                  <a:pt x="53" y="161"/>
                                  <a:pt x="52" y="162"/>
                                  <a:pt x="52" y="163"/>
                                </a:cubicBezTo>
                                <a:cubicBezTo>
                                  <a:pt x="52" y="163"/>
                                  <a:pt x="52" y="163"/>
                                  <a:pt x="51" y="163"/>
                                </a:cubicBezTo>
                                <a:cubicBezTo>
                                  <a:pt x="51" y="163"/>
                                  <a:pt x="51" y="162"/>
                                  <a:pt x="50" y="161"/>
                                </a:cubicBezTo>
                                <a:cubicBezTo>
                                  <a:pt x="51" y="162"/>
                                  <a:pt x="51" y="161"/>
                                  <a:pt x="51" y="161"/>
                                </a:cubicBezTo>
                                <a:close/>
                                <a:moveTo>
                                  <a:pt x="53" y="165"/>
                                </a:moveTo>
                                <a:cubicBezTo>
                                  <a:pt x="54" y="165"/>
                                  <a:pt x="54" y="165"/>
                                  <a:pt x="54" y="165"/>
                                </a:cubicBezTo>
                                <a:cubicBezTo>
                                  <a:pt x="54" y="166"/>
                                  <a:pt x="55" y="167"/>
                                  <a:pt x="55" y="168"/>
                                </a:cubicBezTo>
                                <a:cubicBezTo>
                                  <a:pt x="55" y="169"/>
                                  <a:pt x="55" y="169"/>
                                  <a:pt x="55" y="170"/>
                                </a:cubicBezTo>
                                <a:cubicBezTo>
                                  <a:pt x="54" y="168"/>
                                  <a:pt x="53" y="167"/>
                                  <a:pt x="52" y="166"/>
                                </a:cubicBezTo>
                                <a:cubicBezTo>
                                  <a:pt x="53" y="165"/>
                                  <a:pt x="53" y="165"/>
                                  <a:pt x="53" y="165"/>
                                </a:cubicBezTo>
                                <a:close/>
                                <a:moveTo>
                                  <a:pt x="55" y="173"/>
                                </a:moveTo>
                                <a:cubicBezTo>
                                  <a:pt x="55" y="173"/>
                                  <a:pt x="54" y="174"/>
                                  <a:pt x="54" y="174"/>
                                </a:cubicBezTo>
                                <a:cubicBezTo>
                                  <a:pt x="54" y="172"/>
                                  <a:pt x="53" y="171"/>
                                  <a:pt x="53" y="169"/>
                                </a:cubicBezTo>
                                <a:cubicBezTo>
                                  <a:pt x="53" y="170"/>
                                  <a:pt x="54" y="172"/>
                                  <a:pt x="55" y="173"/>
                                </a:cubicBezTo>
                                <a:close/>
                                <a:moveTo>
                                  <a:pt x="56" y="175"/>
                                </a:moveTo>
                                <a:cubicBezTo>
                                  <a:pt x="56" y="175"/>
                                  <a:pt x="56" y="175"/>
                                  <a:pt x="56" y="175"/>
                                </a:cubicBezTo>
                                <a:cubicBezTo>
                                  <a:pt x="56" y="175"/>
                                  <a:pt x="56" y="176"/>
                                  <a:pt x="55" y="177"/>
                                </a:cubicBezTo>
                                <a:cubicBezTo>
                                  <a:pt x="55" y="177"/>
                                  <a:pt x="55" y="177"/>
                                  <a:pt x="55" y="177"/>
                                </a:cubicBezTo>
                                <a:cubicBezTo>
                                  <a:pt x="55" y="176"/>
                                  <a:pt x="55" y="176"/>
                                  <a:pt x="55" y="176"/>
                                </a:cubicBezTo>
                                <a:cubicBezTo>
                                  <a:pt x="55" y="176"/>
                                  <a:pt x="56" y="175"/>
                                  <a:pt x="56" y="175"/>
                                </a:cubicBezTo>
                                <a:close/>
                                <a:moveTo>
                                  <a:pt x="58" y="179"/>
                                </a:moveTo>
                                <a:cubicBezTo>
                                  <a:pt x="58" y="180"/>
                                  <a:pt x="58" y="181"/>
                                  <a:pt x="58" y="182"/>
                                </a:cubicBezTo>
                                <a:cubicBezTo>
                                  <a:pt x="58" y="181"/>
                                  <a:pt x="57" y="181"/>
                                  <a:pt x="57" y="180"/>
                                </a:cubicBezTo>
                                <a:cubicBezTo>
                                  <a:pt x="56" y="180"/>
                                  <a:pt x="56" y="180"/>
                                  <a:pt x="56" y="179"/>
                                </a:cubicBezTo>
                                <a:cubicBezTo>
                                  <a:pt x="57" y="179"/>
                                  <a:pt x="57" y="179"/>
                                  <a:pt x="58" y="179"/>
                                </a:cubicBezTo>
                                <a:close/>
                                <a:moveTo>
                                  <a:pt x="59" y="184"/>
                                </a:moveTo>
                                <a:cubicBezTo>
                                  <a:pt x="59" y="185"/>
                                  <a:pt x="59" y="185"/>
                                  <a:pt x="59" y="186"/>
                                </a:cubicBezTo>
                                <a:cubicBezTo>
                                  <a:pt x="59" y="186"/>
                                  <a:pt x="59" y="186"/>
                                  <a:pt x="59" y="186"/>
                                </a:cubicBezTo>
                                <a:cubicBezTo>
                                  <a:pt x="59" y="185"/>
                                  <a:pt x="58" y="184"/>
                                  <a:pt x="58" y="183"/>
                                </a:cubicBezTo>
                                <a:cubicBezTo>
                                  <a:pt x="58" y="183"/>
                                  <a:pt x="58" y="183"/>
                                  <a:pt x="59" y="184"/>
                                </a:cubicBezTo>
                                <a:close/>
                                <a:moveTo>
                                  <a:pt x="59" y="138"/>
                                </a:moveTo>
                                <a:cubicBezTo>
                                  <a:pt x="58" y="137"/>
                                  <a:pt x="58" y="136"/>
                                  <a:pt x="58" y="135"/>
                                </a:cubicBezTo>
                                <a:cubicBezTo>
                                  <a:pt x="58" y="135"/>
                                  <a:pt x="59" y="134"/>
                                  <a:pt x="59" y="133"/>
                                </a:cubicBezTo>
                                <a:cubicBezTo>
                                  <a:pt x="59" y="134"/>
                                  <a:pt x="59" y="136"/>
                                  <a:pt x="59" y="137"/>
                                </a:cubicBezTo>
                                <a:cubicBezTo>
                                  <a:pt x="59" y="137"/>
                                  <a:pt x="59" y="137"/>
                                  <a:pt x="59" y="138"/>
                                </a:cubicBezTo>
                                <a:close/>
                                <a:moveTo>
                                  <a:pt x="58" y="120"/>
                                </a:moveTo>
                                <a:cubicBezTo>
                                  <a:pt x="58" y="119"/>
                                  <a:pt x="59" y="119"/>
                                  <a:pt x="59" y="119"/>
                                </a:cubicBezTo>
                                <a:cubicBezTo>
                                  <a:pt x="59" y="120"/>
                                  <a:pt x="59" y="121"/>
                                  <a:pt x="59" y="123"/>
                                </a:cubicBezTo>
                                <a:cubicBezTo>
                                  <a:pt x="59" y="122"/>
                                  <a:pt x="58" y="121"/>
                                  <a:pt x="58" y="120"/>
                                </a:cubicBezTo>
                                <a:close/>
                                <a:moveTo>
                                  <a:pt x="59" y="92"/>
                                </a:moveTo>
                                <a:cubicBezTo>
                                  <a:pt x="59" y="93"/>
                                  <a:pt x="59" y="93"/>
                                  <a:pt x="59" y="93"/>
                                </a:cubicBezTo>
                                <a:cubicBezTo>
                                  <a:pt x="58" y="94"/>
                                  <a:pt x="58" y="95"/>
                                  <a:pt x="57" y="96"/>
                                </a:cubicBezTo>
                                <a:cubicBezTo>
                                  <a:pt x="57" y="95"/>
                                  <a:pt x="57" y="95"/>
                                  <a:pt x="56" y="94"/>
                                </a:cubicBezTo>
                                <a:cubicBezTo>
                                  <a:pt x="59" y="91"/>
                                  <a:pt x="62" y="89"/>
                                  <a:pt x="65" y="86"/>
                                </a:cubicBezTo>
                                <a:cubicBezTo>
                                  <a:pt x="65" y="86"/>
                                  <a:pt x="65" y="86"/>
                                  <a:pt x="65" y="86"/>
                                </a:cubicBezTo>
                                <a:cubicBezTo>
                                  <a:pt x="65" y="87"/>
                                  <a:pt x="65" y="87"/>
                                  <a:pt x="65" y="88"/>
                                </a:cubicBezTo>
                                <a:cubicBezTo>
                                  <a:pt x="64" y="89"/>
                                  <a:pt x="63" y="90"/>
                                  <a:pt x="62" y="90"/>
                                </a:cubicBezTo>
                                <a:cubicBezTo>
                                  <a:pt x="62" y="90"/>
                                  <a:pt x="61" y="90"/>
                                  <a:pt x="61" y="91"/>
                                </a:cubicBezTo>
                                <a:cubicBezTo>
                                  <a:pt x="61" y="91"/>
                                  <a:pt x="61" y="91"/>
                                  <a:pt x="61" y="92"/>
                                </a:cubicBezTo>
                                <a:cubicBezTo>
                                  <a:pt x="60" y="91"/>
                                  <a:pt x="59" y="91"/>
                                  <a:pt x="59" y="92"/>
                                </a:cubicBezTo>
                                <a:close/>
                                <a:moveTo>
                                  <a:pt x="61" y="125"/>
                                </a:moveTo>
                                <a:cubicBezTo>
                                  <a:pt x="62" y="125"/>
                                  <a:pt x="62" y="126"/>
                                  <a:pt x="62" y="126"/>
                                </a:cubicBezTo>
                                <a:cubicBezTo>
                                  <a:pt x="61" y="126"/>
                                  <a:pt x="61" y="126"/>
                                  <a:pt x="61" y="127"/>
                                </a:cubicBezTo>
                                <a:cubicBezTo>
                                  <a:pt x="61" y="126"/>
                                  <a:pt x="61" y="126"/>
                                  <a:pt x="61" y="126"/>
                                </a:cubicBezTo>
                                <a:cubicBezTo>
                                  <a:pt x="61" y="126"/>
                                  <a:pt x="61" y="125"/>
                                  <a:pt x="61" y="125"/>
                                </a:cubicBezTo>
                                <a:close/>
                                <a:moveTo>
                                  <a:pt x="62" y="173"/>
                                </a:moveTo>
                                <a:cubicBezTo>
                                  <a:pt x="62" y="174"/>
                                  <a:pt x="61" y="174"/>
                                  <a:pt x="61" y="174"/>
                                </a:cubicBezTo>
                                <a:cubicBezTo>
                                  <a:pt x="61" y="173"/>
                                  <a:pt x="61" y="172"/>
                                  <a:pt x="61" y="171"/>
                                </a:cubicBezTo>
                                <a:cubicBezTo>
                                  <a:pt x="61" y="172"/>
                                  <a:pt x="62" y="173"/>
                                  <a:pt x="62" y="173"/>
                                </a:cubicBezTo>
                                <a:close/>
                                <a:moveTo>
                                  <a:pt x="61" y="179"/>
                                </a:moveTo>
                                <a:cubicBezTo>
                                  <a:pt x="61" y="178"/>
                                  <a:pt x="61" y="178"/>
                                  <a:pt x="61" y="177"/>
                                </a:cubicBezTo>
                                <a:cubicBezTo>
                                  <a:pt x="62" y="177"/>
                                  <a:pt x="62" y="177"/>
                                  <a:pt x="63" y="176"/>
                                </a:cubicBezTo>
                                <a:cubicBezTo>
                                  <a:pt x="63" y="177"/>
                                  <a:pt x="63" y="177"/>
                                  <a:pt x="63" y="177"/>
                                </a:cubicBezTo>
                                <a:cubicBezTo>
                                  <a:pt x="63" y="177"/>
                                  <a:pt x="64" y="178"/>
                                  <a:pt x="64" y="178"/>
                                </a:cubicBezTo>
                                <a:cubicBezTo>
                                  <a:pt x="64" y="179"/>
                                  <a:pt x="64" y="180"/>
                                  <a:pt x="65" y="181"/>
                                </a:cubicBezTo>
                                <a:cubicBezTo>
                                  <a:pt x="65" y="181"/>
                                  <a:pt x="66" y="181"/>
                                  <a:pt x="66" y="181"/>
                                </a:cubicBezTo>
                                <a:cubicBezTo>
                                  <a:pt x="66" y="181"/>
                                  <a:pt x="66" y="181"/>
                                  <a:pt x="66" y="181"/>
                                </a:cubicBezTo>
                                <a:cubicBezTo>
                                  <a:pt x="66" y="182"/>
                                  <a:pt x="66" y="182"/>
                                  <a:pt x="65" y="183"/>
                                </a:cubicBezTo>
                                <a:cubicBezTo>
                                  <a:pt x="65" y="183"/>
                                  <a:pt x="65" y="183"/>
                                  <a:pt x="65" y="183"/>
                                </a:cubicBezTo>
                                <a:cubicBezTo>
                                  <a:pt x="64" y="184"/>
                                  <a:pt x="63" y="185"/>
                                  <a:pt x="63" y="186"/>
                                </a:cubicBezTo>
                                <a:cubicBezTo>
                                  <a:pt x="62" y="186"/>
                                  <a:pt x="62" y="185"/>
                                  <a:pt x="61" y="185"/>
                                </a:cubicBezTo>
                                <a:cubicBezTo>
                                  <a:pt x="61" y="183"/>
                                  <a:pt x="61" y="181"/>
                                  <a:pt x="61" y="179"/>
                                </a:cubicBezTo>
                                <a:cubicBezTo>
                                  <a:pt x="61" y="179"/>
                                  <a:pt x="61" y="179"/>
                                  <a:pt x="61" y="179"/>
                                </a:cubicBezTo>
                                <a:close/>
                                <a:moveTo>
                                  <a:pt x="62" y="189"/>
                                </a:moveTo>
                                <a:cubicBezTo>
                                  <a:pt x="63" y="190"/>
                                  <a:pt x="63" y="190"/>
                                  <a:pt x="64" y="191"/>
                                </a:cubicBezTo>
                                <a:cubicBezTo>
                                  <a:pt x="63" y="191"/>
                                  <a:pt x="63" y="191"/>
                                  <a:pt x="62" y="191"/>
                                </a:cubicBezTo>
                                <a:cubicBezTo>
                                  <a:pt x="62" y="191"/>
                                  <a:pt x="62" y="191"/>
                                  <a:pt x="61" y="190"/>
                                </a:cubicBezTo>
                                <a:cubicBezTo>
                                  <a:pt x="62" y="190"/>
                                  <a:pt x="62" y="190"/>
                                  <a:pt x="62" y="189"/>
                                </a:cubicBezTo>
                                <a:close/>
                                <a:moveTo>
                                  <a:pt x="64" y="187"/>
                                </a:moveTo>
                                <a:cubicBezTo>
                                  <a:pt x="65" y="186"/>
                                  <a:pt x="65" y="185"/>
                                  <a:pt x="66" y="184"/>
                                </a:cubicBezTo>
                                <a:cubicBezTo>
                                  <a:pt x="67" y="185"/>
                                  <a:pt x="68" y="186"/>
                                  <a:pt x="70" y="187"/>
                                </a:cubicBezTo>
                                <a:cubicBezTo>
                                  <a:pt x="68" y="188"/>
                                  <a:pt x="67" y="189"/>
                                  <a:pt x="66" y="189"/>
                                </a:cubicBezTo>
                                <a:cubicBezTo>
                                  <a:pt x="65" y="189"/>
                                  <a:pt x="64" y="188"/>
                                  <a:pt x="64" y="187"/>
                                </a:cubicBezTo>
                                <a:close/>
                                <a:moveTo>
                                  <a:pt x="67" y="183"/>
                                </a:moveTo>
                                <a:cubicBezTo>
                                  <a:pt x="67" y="183"/>
                                  <a:pt x="67" y="183"/>
                                  <a:pt x="68" y="182"/>
                                </a:cubicBezTo>
                                <a:cubicBezTo>
                                  <a:pt x="68" y="183"/>
                                  <a:pt x="69" y="184"/>
                                  <a:pt x="69" y="184"/>
                                </a:cubicBezTo>
                                <a:cubicBezTo>
                                  <a:pt x="68" y="184"/>
                                  <a:pt x="68" y="183"/>
                                  <a:pt x="67" y="183"/>
                                </a:cubicBezTo>
                                <a:close/>
                                <a:moveTo>
                                  <a:pt x="70" y="178"/>
                                </a:moveTo>
                                <a:cubicBezTo>
                                  <a:pt x="69" y="178"/>
                                  <a:pt x="69" y="178"/>
                                  <a:pt x="69" y="178"/>
                                </a:cubicBezTo>
                                <a:cubicBezTo>
                                  <a:pt x="69" y="178"/>
                                  <a:pt x="68" y="178"/>
                                  <a:pt x="68" y="178"/>
                                </a:cubicBezTo>
                                <a:cubicBezTo>
                                  <a:pt x="68" y="177"/>
                                  <a:pt x="68" y="176"/>
                                  <a:pt x="68" y="175"/>
                                </a:cubicBezTo>
                                <a:cubicBezTo>
                                  <a:pt x="69" y="176"/>
                                  <a:pt x="69" y="177"/>
                                  <a:pt x="70" y="178"/>
                                </a:cubicBezTo>
                                <a:close/>
                                <a:moveTo>
                                  <a:pt x="69" y="174"/>
                                </a:moveTo>
                                <a:cubicBezTo>
                                  <a:pt x="70" y="174"/>
                                  <a:pt x="70" y="174"/>
                                  <a:pt x="71" y="173"/>
                                </a:cubicBezTo>
                                <a:cubicBezTo>
                                  <a:pt x="71" y="174"/>
                                  <a:pt x="71" y="174"/>
                                  <a:pt x="71" y="174"/>
                                </a:cubicBezTo>
                                <a:cubicBezTo>
                                  <a:pt x="71" y="174"/>
                                  <a:pt x="70" y="175"/>
                                  <a:pt x="70" y="175"/>
                                </a:cubicBezTo>
                                <a:cubicBezTo>
                                  <a:pt x="70" y="175"/>
                                  <a:pt x="70" y="174"/>
                                  <a:pt x="69" y="174"/>
                                </a:cubicBezTo>
                                <a:close/>
                                <a:moveTo>
                                  <a:pt x="70" y="149"/>
                                </a:moveTo>
                                <a:cubicBezTo>
                                  <a:pt x="69" y="149"/>
                                  <a:pt x="69" y="148"/>
                                  <a:pt x="69" y="148"/>
                                </a:cubicBezTo>
                                <a:cubicBezTo>
                                  <a:pt x="69" y="148"/>
                                  <a:pt x="69" y="147"/>
                                  <a:pt x="69" y="147"/>
                                </a:cubicBezTo>
                                <a:cubicBezTo>
                                  <a:pt x="70" y="146"/>
                                  <a:pt x="71" y="145"/>
                                  <a:pt x="71" y="144"/>
                                </a:cubicBezTo>
                                <a:cubicBezTo>
                                  <a:pt x="72" y="145"/>
                                  <a:pt x="72" y="145"/>
                                  <a:pt x="72" y="146"/>
                                </a:cubicBezTo>
                                <a:cubicBezTo>
                                  <a:pt x="71" y="147"/>
                                  <a:pt x="70" y="148"/>
                                  <a:pt x="70" y="149"/>
                                </a:cubicBezTo>
                                <a:close/>
                                <a:moveTo>
                                  <a:pt x="69" y="109"/>
                                </a:moveTo>
                                <a:cubicBezTo>
                                  <a:pt x="69" y="109"/>
                                  <a:pt x="69" y="108"/>
                                  <a:pt x="69" y="107"/>
                                </a:cubicBezTo>
                                <a:cubicBezTo>
                                  <a:pt x="69" y="106"/>
                                  <a:pt x="70" y="106"/>
                                  <a:pt x="71" y="105"/>
                                </a:cubicBezTo>
                                <a:cubicBezTo>
                                  <a:pt x="71" y="106"/>
                                  <a:pt x="71" y="106"/>
                                  <a:pt x="71" y="107"/>
                                </a:cubicBezTo>
                                <a:cubicBezTo>
                                  <a:pt x="71" y="108"/>
                                  <a:pt x="70" y="109"/>
                                  <a:pt x="69" y="109"/>
                                </a:cubicBezTo>
                                <a:close/>
                                <a:moveTo>
                                  <a:pt x="71" y="98"/>
                                </a:moveTo>
                                <a:cubicBezTo>
                                  <a:pt x="72" y="97"/>
                                  <a:pt x="73" y="96"/>
                                  <a:pt x="74" y="95"/>
                                </a:cubicBezTo>
                                <a:cubicBezTo>
                                  <a:pt x="74" y="95"/>
                                  <a:pt x="73" y="96"/>
                                  <a:pt x="73" y="97"/>
                                </a:cubicBezTo>
                                <a:cubicBezTo>
                                  <a:pt x="73" y="97"/>
                                  <a:pt x="73" y="97"/>
                                  <a:pt x="72" y="97"/>
                                </a:cubicBezTo>
                                <a:cubicBezTo>
                                  <a:pt x="72" y="97"/>
                                  <a:pt x="71" y="98"/>
                                  <a:pt x="71" y="98"/>
                                </a:cubicBezTo>
                                <a:close/>
                                <a:moveTo>
                                  <a:pt x="75" y="101"/>
                                </a:moveTo>
                                <a:cubicBezTo>
                                  <a:pt x="75" y="102"/>
                                  <a:pt x="74" y="104"/>
                                  <a:pt x="74" y="105"/>
                                </a:cubicBezTo>
                                <a:cubicBezTo>
                                  <a:pt x="73" y="106"/>
                                  <a:pt x="73" y="106"/>
                                  <a:pt x="73" y="106"/>
                                </a:cubicBezTo>
                                <a:cubicBezTo>
                                  <a:pt x="73" y="105"/>
                                  <a:pt x="72" y="104"/>
                                  <a:pt x="72" y="104"/>
                                </a:cubicBezTo>
                                <a:cubicBezTo>
                                  <a:pt x="73" y="103"/>
                                  <a:pt x="74" y="102"/>
                                  <a:pt x="75" y="101"/>
                                </a:cubicBezTo>
                                <a:close/>
                                <a:moveTo>
                                  <a:pt x="75" y="119"/>
                                </a:moveTo>
                                <a:cubicBezTo>
                                  <a:pt x="75" y="119"/>
                                  <a:pt x="75" y="119"/>
                                  <a:pt x="75" y="119"/>
                                </a:cubicBezTo>
                                <a:cubicBezTo>
                                  <a:pt x="74" y="120"/>
                                  <a:pt x="74" y="120"/>
                                  <a:pt x="73" y="121"/>
                                </a:cubicBezTo>
                                <a:cubicBezTo>
                                  <a:pt x="74" y="120"/>
                                  <a:pt x="74" y="120"/>
                                  <a:pt x="75" y="119"/>
                                </a:cubicBezTo>
                                <a:cubicBezTo>
                                  <a:pt x="75" y="119"/>
                                  <a:pt x="75" y="119"/>
                                  <a:pt x="75" y="119"/>
                                </a:cubicBezTo>
                                <a:close/>
                                <a:moveTo>
                                  <a:pt x="76" y="122"/>
                                </a:moveTo>
                                <a:cubicBezTo>
                                  <a:pt x="75" y="123"/>
                                  <a:pt x="75" y="123"/>
                                  <a:pt x="74" y="124"/>
                                </a:cubicBezTo>
                                <a:cubicBezTo>
                                  <a:pt x="74" y="124"/>
                                  <a:pt x="74" y="124"/>
                                  <a:pt x="74" y="124"/>
                                </a:cubicBezTo>
                                <a:cubicBezTo>
                                  <a:pt x="74" y="124"/>
                                  <a:pt x="74" y="123"/>
                                  <a:pt x="74" y="123"/>
                                </a:cubicBezTo>
                                <a:cubicBezTo>
                                  <a:pt x="74" y="123"/>
                                  <a:pt x="75" y="122"/>
                                  <a:pt x="76" y="122"/>
                                </a:cubicBezTo>
                                <a:close/>
                                <a:moveTo>
                                  <a:pt x="76" y="124"/>
                                </a:moveTo>
                                <a:cubicBezTo>
                                  <a:pt x="76" y="124"/>
                                  <a:pt x="76" y="125"/>
                                  <a:pt x="77" y="125"/>
                                </a:cubicBezTo>
                                <a:cubicBezTo>
                                  <a:pt x="76" y="125"/>
                                  <a:pt x="76" y="126"/>
                                  <a:pt x="75" y="126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ubicBezTo>
                                  <a:pt x="76" y="125"/>
                                  <a:pt x="76" y="125"/>
                                  <a:pt x="76" y="124"/>
                                </a:cubicBezTo>
                                <a:close/>
                                <a:moveTo>
                                  <a:pt x="76" y="117"/>
                                </a:moveTo>
                                <a:cubicBezTo>
                                  <a:pt x="76" y="117"/>
                                  <a:pt x="76" y="117"/>
                                  <a:pt x="76" y="117"/>
                                </a:cubicBezTo>
                                <a:cubicBezTo>
                                  <a:pt x="79" y="114"/>
                                  <a:pt x="82" y="111"/>
                                  <a:pt x="86" y="109"/>
                                </a:cubicBezTo>
                                <a:cubicBezTo>
                                  <a:pt x="83" y="112"/>
                                  <a:pt x="81" y="115"/>
                                  <a:pt x="79" y="118"/>
                                </a:cubicBezTo>
                                <a:cubicBezTo>
                                  <a:pt x="78" y="118"/>
                                  <a:pt x="77" y="118"/>
                                  <a:pt x="77" y="119"/>
                                </a:cubicBezTo>
                                <a:cubicBezTo>
                                  <a:pt x="76" y="118"/>
                                  <a:pt x="76" y="118"/>
                                  <a:pt x="76" y="117"/>
                                </a:cubicBezTo>
                                <a:close/>
                                <a:moveTo>
                                  <a:pt x="79" y="120"/>
                                </a:moveTo>
                                <a:cubicBezTo>
                                  <a:pt x="80" y="119"/>
                                  <a:pt x="81" y="119"/>
                                  <a:pt x="81" y="119"/>
                                </a:cubicBezTo>
                                <a:cubicBezTo>
                                  <a:pt x="80" y="120"/>
                                  <a:pt x="79" y="122"/>
                                  <a:pt x="78" y="123"/>
                                </a:cubicBezTo>
                                <a:cubicBezTo>
                                  <a:pt x="78" y="123"/>
                                  <a:pt x="78" y="123"/>
                                  <a:pt x="78" y="122"/>
                                </a:cubicBezTo>
                                <a:cubicBezTo>
                                  <a:pt x="78" y="122"/>
                                  <a:pt x="79" y="121"/>
                                  <a:pt x="79" y="120"/>
                                </a:cubicBezTo>
                                <a:close/>
                                <a:moveTo>
                                  <a:pt x="92" y="118"/>
                                </a:moveTo>
                                <a:cubicBezTo>
                                  <a:pt x="91" y="119"/>
                                  <a:pt x="90" y="120"/>
                                  <a:pt x="90" y="120"/>
                                </a:cubicBezTo>
                                <a:cubicBezTo>
                                  <a:pt x="87" y="124"/>
                                  <a:pt x="85" y="127"/>
                                  <a:pt x="83" y="130"/>
                                </a:cubicBezTo>
                                <a:cubicBezTo>
                                  <a:pt x="83" y="130"/>
                                  <a:pt x="83" y="130"/>
                                  <a:pt x="83" y="130"/>
                                </a:cubicBezTo>
                                <a:cubicBezTo>
                                  <a:pt x="82" y="130"/>
                                  <a:pt x="81" y="129"/>
                                  <a:pt x="80" y="129"/>
                                </a:cubicBezTo>
                                <a:cubicBezTo>
                                  <a:pt x="84" y="125"/>
                                  <a:pt x="88" y="122"/>
                                  <a:pt x="92" y="118"/>
                                </a:cubicBezTo>
                                <a:close/>
                                <a:moveTo>
                                  <a:pt x="81" y="131"/>
                                </a:moveTo>
                                <a:cubicBezTo>
                                  <a:pt x="81" y="132"/>
                                  <a:pt x="81" y="132"/>
                                  <a:pt x="80" y="132"/>
                                </a:cubicBezTo>
                                <a:cubicBezTo>
                                  <a:pt x="80" y="132"/>
                                  <a:pt x="80" y="131"/>
                                  <a:pt x="80" y="131"/>
                                </a:cubicBezTo>
                                <a:cubicBezTo>
                                  <a:pt x="81" y="131"/>
                                  <a:pt x="81" y="131"/>
                                  <a:pt x="81" y="131"/>
                                </a:cubicBezTo>
                                <a:close/>
                                <a:moveTo>
                                  <a:pt x="83" y="133"/>
                                </a:moveTo>
                                <a:cubicBezTo>
                                  <a:pt x="84" y="133"/>
                                  <a:pt x="84" y="133"/>
                                  <a:pt x="84" y="133"/>
                                </a:cubicBezTo>
                                <a:cubicBezTo>
                                  <a:pt x="85" y="133"/>
                                  <a:pt x="85" y="133"/>
                                  <a:pt x="86" y="133"/>
                                </a:cubicBezTo>
                                <a:cubicBezTo>
                                  <a:pt x="85" y="135"/>
                                  <a:pt x="84" y="136"/>
                                  <a:pt x="84" y="137"/>
                                </a:cubicBezTo>
                                <a:cubicBezTo>
                                  <a:pt x="83" y="138"/>
                                  <a:pt x="82" y="138"/>
                                  <a:pt x="82" y="139"/>
                                </a:cubicBezTo>
                                <a:cubicBezTo>
                                  <a:pt x="82" y="138"/>
                                  <a:pt x="82" y="137"/>
                                  <a:pt x="81" y="136"/>
                                </a:cubicBezTo>
                                <a:cubicBezTo>
                                  <a:pt x="82" y="135"/>
                                  <a:pt x="83" y="134"/>
                                  <a:pt x="83" y="133"/>
                                </a:cubicBezTo>
                                <a:close/>
                                <a:moveTo>
                                  <a:pt x="90" y="135"/>
                                </a:moveTo>
                                <a:cubicBezTo>
                                  <a:pt x="90" y="135"/>
                                  <a:pt x="90" y="135"/>
                                  <a:pt x="90" y="135"/>
                                </a:cubicBezTo>
                                <a:cubicBezTo>
                                  <a:pt x="88" y="136"/>
                                  <a:pt x="87" y="138"/>
                                  <a:pt x="85" y="140"/>
                                </a:cubicBezTo>
                                <a:cubicBezTo>
                                  <a:pt x="86" y="138"/>
                                  <a:pt x="88" y="136"/>
                                  <a:pt x="90" y="135"/>
                                </a:cubicBezTo>
                                <a:close/>
                                <a:moveTo>
                                  <a:pt x="92" y="135"/>
                                </a:moveTo>
                                <a:cubicBezTo>
                                  <a:pt x="92" y="136"/>
                                  <a:pt x="93" y="136"/>
                                  <a:pt x="93" y="136"/>
                                </a:cubicBezTo>
                                <a:cubicBezTo>
                                  <a:pt x="93" y="136"/>
                                  <a:pt x="93" y="137"/>
                                  <a:pt x="93" y="137"/>
                                </a:cubicBezTo>
                                <a:cubicBezTo>
                                  <a:pt x="91" y="138"/>
                                  <a:pt x="88" y="140"/>
                                  <a:pt x="86" y="141"/>
                                </a:cubicBezTo>
                                <a:cubicBezTo>
                                  <a:pt x="88" y="139"/>
                                  <a:pt x="90" y="137"/>
                                  <a:pt x="92" y="135"/>
                                </a:cubicBezTo>
                                <a:close/>
                                <a:moveTo>
                                  <a:pt x="89" y="145"/>
                                </a:moveTo>
                                <a:cubicBezTo>
                                  <a:pt x="92" y="143"/>
                                  <a:pt x="94" y="141"/>
                                  <a:pt x="96" y="139"/>
                                </a:cubicBezTo>
                                <a:cubicBezTo>
                                  <a:pt x="96" y="139"/>
                                  <a:pt x="96" y="139"/>
                                  <a:pt x="97" y="139"/>
                                </a:cubicBezTo>
                                <a:cubicBezTo>
                                  <a:pt x="94" y="142"/>
                                  <a:pt x="91" y="145"/>
                                  <a:pt x="89" y="148"/>
                                </a:cubicBezTo>
                                <a:cubicBezTo>
                                  <a:pt x="88" y="148"/>
                                  <a:pt x="88" y="148"/>
                                  <a:pt x="88" y="148"/>
                                </a:cubicBezTo>
                                <a:cubicBezTo>
                                  <a:pt x="88" y="147"/>
                                  <a:pt x="89" y="146"/>
                                  <a:pt x="89" y="145"/>
                                </a:cubicBezTo>
                                <a:close/>
                                <a:moveTo>
                                  <a:pt x="99" y="141"/>
                                </a:moveTo>
                                <a:cubicBezTo>
                                  <a:pt x="98" y="142"/>
                                  <a:pt x="97" y="144"/>
                                  <a:pt x="95" y="145"/>
                                </a:cubicBezTo>
                                <a:cubicBezTo>
                                  <a:pt x="95" y="145"/>
                                  <a:pt x="95" y="145"/>
                                  <a:pt x="95" y="145"/>
                                </a:cubicBezTo>
                                <a:cubicBezTo>
                                  <a:pt x="96" y="144"/>
                                  <a:pt x="98" y="142"/>
                                  <a:pt x="99" y="141"/>
                                </a:cubicBezTo>
                                <a:close/>
                                <a:moveTo>
                                  <a:pt x="102" y="143"/>
                                </a:moveTo>
                                <a:cubicBezTo>
                                  <a:pt x="103" y="142"/>
                                  <a:pt x="104" y="142"/>
                                  <a:pt x="106" y="141"/>
                                </a:cubicBezTo>
                                <a:cubicBezTo>
                                  <a:pt x="101" y="145"/>
                                  <a:pt x="97" y="149"/>
                                  <a:pt x="92" y="154"/>
                                </a:cubicBezTo>
                                <a:cubicBezTo>
                                  <a:pt x="91" y="155"/>
                                  <a:pt x="90" y="155"/>
                                  <a:pt x="88" y="156"/>
                                </a:cubicBezTo>
                                <a:cubicBezTo>
                                  <a:pt x="89" y="156"/>
                                  <a:pt x="89" y="155"/>
                                  <a:pt x="89" y="155"/>
                                </a:cubicBezTo>
                                <a:cubicBezTo>
                                  <a:pt x="90" y="155"/>
                                  <a:pt x="90" y="154"/>
                                  <a:pt x="90" y="154"/>
                                </a:cubicBezTo>
                                <a:cubicBezTo>
                                  <a:pt x="94" y="151"/>
                                  <a:pt x="98" y="147"/>
                                  <a:pt x="102" y="143"/>
                                </a:cubicBezTo>
                                <a:close/>
                                <a:moveTo>
                                  <a:pt x="105" y="148"/>
                                </a:moveTo>
                                <a:cubicBezTo>
                                  <a:pt x="105" y="148"/>
                                  <a:pt x="105" y="148"/>
                                  <a:pt x="105" y="149"/>
                                </a:cubicBezTo>
                                <a:cubicBezTo>
                                  <a:pt x="104" y="149"/>
                                  <a:pt x="104" y="149"/>
                                  <a:pt x="104" y="149"/>
                                </a:cubicBezTo>
                                <a:cubicBezTo>
                                  <a:pt x="102" y="150"/>
                                  <a:pt x="100" y="151"/>
                                  <a:pt x="98" y="152"/>
                                </a:cubicBezTo>
                                <a:cubicBezTo>
                                  <a:pt x="101" y="151"/>
                                  <a:pt x="103" y="149"/>
                                  <a:pt x="105" y="148"/>
                                </a:cubicBezTo>
                                <a:close/>
                                <a:moveTo>
                                  <a:pt x="105" y="151"/>
                                </a:moveTo>
                                <a:cubicBezTo>
                                  <a:pt x="105" y="150"/>
                                  <a:pt x="106" y="150"/>
                                  <a:pt x="107" y="149"/>
                                </a:cubicBezTo>
                                <a:cubicBezTo>
                                  <a:pt x="108" y="149"/>
                                  <a:pt x="108" y="149"/>
                                  <a:pt x="108" y="149"/>
                                </a:cubicBezTo>
                                <a:cubicBezTo>
                                  <a:pt x="109" y="149"/>
                                  <a:pt x="109" y="148"/>
                                  <a:pt x="110" y="148"/>
                                </a:cubicBezTo>
                                <a:cubicBezTo>
                                  <a:pt x="110" y="148"/>
                                  <a:pt x="110" y="148"/>
                                  <a:pt x="111" y="147"/>
                                </a:cubicBezTo>
                                <a:cubicBezTo>
                                  <a:pt x="110" y="148"/>
                                  <a:pt x="110" y="148"/>
                                  <a:pt x="109" y="149"/>
                                </a:cubicBezTo>
                                <a:cubicBezTo>
                                  <a:pt x="107" y="150"/>
                                  <a:pt x="105" y="151"/>
                                  <a:pt x="103" y="153"/>
                                </a:cubicBezTo>
                                <a:cubicBezTo>
                                  <a:pt x="103" y="152"/>
                                  <a:pt x="104" y="151"/>
                                  <a:pt x="105" y="151"/>
                                </a:cubicBezTo>
                                <a:close/>
                                <a:moveTo>
                                  <a:pt x="117" y="152"/>
                                </a:moveTo>
                                <a:cubicBezTo>
                                  <a:pt x="118" y="151"/>
                                  <a:pt x="119" y="151"/>
                                  <a:pt x="120" y="150"/>
                                </a:cubicBezTo>
                                <a:cubicBezTo>
                                  <a:pt x="119" y="151"/>
                                  <a:pt x="118" y="153"/>
                                  <a:pt x="117" y="154"/>
                                </a:cubicBezTo>
                                <a:cubicBezTo>
                                  <a:pt x="117" y="154"/>
                                  <a:pt x="117" y="154"/>
                                  <a:pt x="117" y="155"/>
                                </a:cubicBezTo>
                                <a:cubicBezTo>
                                  <a:pt x="113" y="157"/>
                                  <a:pt x="110" y="159"/>
                                  <a:pt x="106" y="161"/>
                                </a:cubicBezTo>
                                <a:cubicBezTo>
                                  <a:pt x="110" y="158"/>
                                  <a:pt x="114" y="155"/>
                                  <a:pt x="117" y="152"/>
                                </a:cubicBezTo>
                                <a:close/>
                                <a:moveTo>
                                  <a:pt x="113" y="161"/>
                                </a:moveTo>
                                <a:cubicBezTo>
                                  <a:pt x="115" y="159"/>
                                  <a:pt x="118" y="158"/>
                                  <a:pt x="120" y="156"/>
                                </a:cubicBezTo>
                                <a:cubicBezTo>
                                  <a:pt x="120" y="157"/>
                                  <a:pt x="119" y="158"/>
                                  <a:pt x="118" y="159"/>
                                </a:cubicBezTo>
                                <a:cubicBezTo>
                                  <a:pt x="118" y="159"/>
                                  <a:pt x="117" y="159"/>
                                  <a:pt x="117" y="160"/>
                                </a:cubicBezTo>
                                <a:cubicBezTo>
                                  <a:pt x="115" y="160"/>
                                  <a:pt x="113" y="161"/>
                                  <a:pt x="111" y="162"/>
                                </a:cubicBezTo>
                                <a:cubicBezTo>
                                  <a:pt x="112" y="162"/>
                                  <a:pt x="112" y="161"/>
                                  <a:pt x="113" y="161"/>
                                </a:cubicBezTo>
                                <a:close/>
                                <a:moveTo>
                                  <a:pt x="122" y="160"/>
                                </a:moveTo>
                                <a:cubicBezTo>
                                  <a:pt x="124" y="159"/>
                                  <a:pt x="126" y="158"/>
                                  <a:pt x="127" y="157"/>
                                </a:cubicBezTo>
                                <a:cubicBezTo>
                                  <a:pt x="127" y="158"/>
                                  <a:pt x="126" y="158"/>
                                  <a:pt x="125" y="159"/>
                                </a:cubicBezTo>
                                <a:cubicBezTo>
                                  <a:pt x="124" y="160"/>
                                  <a:pt x="122" y="160"/>
                                  <a:pt x="120" y="161"/>
                                </a:cubicBezTo>
                                <a:cubicBezTo>
                                  <a:pt x="120" y="161"/>
                                  <a:pt x="119" y="162"/>
                                  <a:pt x="119" y="162"/>
                                </a:cubicBezTo>
                                <a:cubicBezTo>
                                  <a:pt x="120" y="161"/>
                                  <a:pt x="121" y="160"/>
                                  <a:pt x="122" y="160"/>
                                </a:cubicBezTo>
                                <a:close/>
                                <a:moveTo>
                                  <a:pt x="128" y="160"/>
                                </a:moveTo>
                                <a:cubicBezTo>
                                  <a:pt x="127" y="160"/>
                                  <a:pt x="127" y="161"/>
                                  <a:pt x="126" y="161"/>
                                </a:cubicBezTo>
                                <a:cubicBezTo>
                                  <a:pt x="126" y="161"/>
                                  <a:pt x="126" y="161"/>
                                  <a:pt x="126" y="161"/>
                                </a:cubicBezTo>
                                <a:cubicBezTo>
                                  <a:pt x="127" y="160"/>
                                  <a:pt x="127" y="160"/>
                                  <a:pt x="128" y="160"/>
                                </a:cubicBezTo>
                                <a:close/>
                                <a:moveTo>
                                  <a:pt x="122" y="164"/>
                                </a:moveTo>
                                <a:cubicBezTo>
                                  <a:pt x="121" y="165"/>
                                  <a:pt x="120" y="166"/>
                                  <a:pt x="119" y="167"/>
                                </a:cubicBezTo>
                                <a:cubicBezTo>
                                  <a:pt x="118" y="167"/>
                                  <a:pt x="118" y="167"/>
                                  <a:pt x="118" y="168"/>
                                </a:cubicBezTo>
                                <a:cubicBezTo>
                                  <a:pt x="119" y="166"/>
                                  <a:pt x="120" y="165"/>
                                  <a:pt x="122" y="164"/>
                                </a:cubicBezTo>
                                <a:close/>
                                <a:moveTo>
                                  <a:pt x="129" y="164"/>
                                </a:moveTo>
                                <a:cubicBezTo>
                                  <a:pt x="129" y="164"/>
                                  <a:pt x="129" y="164"/>
                                  <a:pt x="130" y="165"/>
                                </a:cubicBezTo>
                                <a:cubicBezTo>
                                  <a:pt x="125" y="168"/>
                                  <a:pt x="121" y="172"/>
                                  <a:pt x="117" y="176"/>
                                </a:cubicBezTo>
                                <a:cubicBezTo>
                                  <a:pt x="115" y="177"/>
                                  <a:pt x="113" y="178"/>
                                  <a:pt x="111" y="179"/>
                                </a:cubicBezTo>
                                <a:cubicBezTo>
                                  <a:pt x="117" y="174"/>
                                  <a:pt x="123" y="169"/>
                                  <a:pt x="129" y="164"/>
                                </a:cubicBezTo>
                                <a:close/>
                                <a:moveTo>
                                  <a:pt x="108" y="177"/>
                                </a:moveTo>
                                <a:cubicBezTo>
                                  <a:pt x="108" y="176"/>
                                  <a:pt x="109" y="175"/>
                                  <a:pt x="110" y="174"/>
                                </a:cubicBezTo>
                                <a:cubicBezTo>
                                  <a:pt x="111" y="174"/>
                                  <a:pt x="111" y="174"/>
                                  <a:pt x="111" y="173"/>
                                </a:cubicBezTo>
                                <a:cubicBezTo>
                                  <a:pt x="110" y="175"/>
                                  <a:pt x="109" y="176"/>
                                  <a:pt x="108" y="177"/>
                                </a:cubicBezTo>
                                <a:close/>
                                <a:moveTo>
                                  <a:pt x="108" y="193"/>
                                </a:moveTo>
                                <a:cubicBezTo>
                                  <a:pt x="110" y="191"/>
                                  <a:pt x="113" y="189"/>
                                  <a:pt x="115" y="187"/>
                                </a:cubicBezTo>
                                <a:cubicBezTo>
                                  <a:pt x="120" y="182"/>
                                  <a:pt x="125" y="178"/>
                                  <a:pt x="131" y="173"/>
                                </a:cubicBezTo>
                                <a:cubicBezTo>
                                  <a:pt x="130" y="174"/>
                                  <a:pt x="130" y="174"/>
                                  <a:pt x="130" y="175"/>
                                </a:cubicBezTo>
                                <a:cubicBezTo>
                                  <a:pt x="130" y="175"/>
                                  <a:pt x="130" y="175"/>
                                  <a:pt x="130" y="176"/>
                                </a:cubicBezTo>
                                <a:cubicBezTo>
                                  <a:pt x="126" y="179"/>
                                  <a:pt x="123" y="182"/>
                                  <a:pt x="120" y="186"/>
                                </a:cubicBezTo>
                                <a:cubicBezTo>
                                  <a:pt x="116" y="188"/>
                                  <a:pt x="112" y="191"/>
                                  <a:pt x="108" y="193"/>
                                </a:cubicBezTo>
                                <a:close/>
                                <a:moveTo>
                                  <a:pt x="110" y="195"/>
                                </a:moveTo>
                                <a:cubicBezTo>
                                  <a:pt x="109" y="196"/>
                                  <a:pt x="108" y="196"/>
                                  <a:pt x="108" y="197"/>
                                </a:cubicBezTo>
                                <a:cubicBezTo>
                                  <a:pt x="108" y="196"/>
                                  <a:pt x="108" y="196"/>
                                  <a:pt x="107" y="196"/>
                                </a:cubicBezTo>
                                <a:cubicBezTo>
                                  <a:pt x="108" y="196"/>
                                  <a:pt x="108" y="196"/>
                                  <a:pt x="108" y="196"/>
                                </a:cubicBezTo>
                                <a:cubicBezTo>
                                  <a:pt x="109" y="195"/>
                                  <a:pt x="109" y="195"/>
                                  <a:pt x="110" y="195"/>
                                </a:cubicBezTo>
                                <a:close/>
                                <a:moveTo>
                                  <a:pt x="125" y="183"/>
                                </a:moveTo>
                                <a:cubicBezTo>
                                  <a:pt x="128" y="180"/>
                                  <a:pt x="130" y="177"/>
                                  <a:pt x="133" y="174"/>
                                </a:cubicBezTo>
                                <a:cubicBezTo>
                                  <a:pt x="136" y="172"/>
                                  <a:pt x="139" y="169"/>
                                  <a:pt x="142" y="167"/>
                                </a:cubicBezTo>
                                <a:cubicBezTo>
                                  <a:pt x="143" y="166"/>
                                  <a:pt x="145" y="165"/>
                                  <a:pt x="146" y="165"/>
                                </a:cubicBezTo>
                                <a:cubicBezTo>
                                  <a:pt x="144" y="168"/>
                                  <a:pt x="141" y="171"/>
                                  <a:pt x="139" y="174"/>
                                </a:cubicBezTo>
                                <a:cubicBezTo>
                                  <a:pt x="139" y="174"/>
                                  <a:pt x="139" y="174"/>
                                  <a:pt x="139" y="174"/>
                                </a:cubicBezTo>
                                <a:cubicBezTo>
                                  <a:pt x="138" y="175"/>
                                  <a:pt x="137" y="176"/>
                                  <a:pt x="136" y="177"/>
                                </a:cubicBezTo>
                                <a:cubicBezTo>
                                  <a:pt x="134" y="178"/>
                                  <a:pt x="133" y="178"/>
                                  <a:pt x="131" y="179"/>
                                </a:cubicBezTo>
                                <a:cubicBezTo>
                                  <a:pt x="129" y="180"/>
                                  <a:pt x="127" y="182"/>
                                  <a:pt x="125" y="183"/>
                                </a:cubicBezTo>
                                <a:close/>
                                <a:moveTo>
                                  <a:pt x="130" y="182"/>
                                </a:moveTo>
                                <a:cubicBezTo>
                                  <a:pt x="130" y="182"/>
                                  <a:pt x="129" y="182"/>
                                  <a:pt x="129" y="182"/>
                                </a:cubicBezTo>
                                <a:cubicBezTo>
                                  <a:pt x="127" y="184"/>
                                  <a:pt x="124" y="185"/>
                                  <a:pt x="121" y="187"/>
                                </a:cubicBezTo>
                                <a:cubicBezTo>
                                  <a:pt x="124" y="185"/>
                                  <a:pt x="127" y="184"/>
                                  <a:pt x="130" y="182"/>
                                </a:cubicBezTo>
                                <a:close/>
                                <a:moveTo>
                                  <a:pt x="137" y="194"/>
                                </a:moveTo>
                                <a:cubicBezTo>
                                  <a:pt x="140" y="192"/>
                                  <a:pt x="143" y="191"/>
                                  <a:pt x="146" y="189"/>
                                </a:cubicBezTo>
                                <a:cubicBezTo>
                                  <a:pt x="143" y="192"/>
                                  <a:pt x="140" y="195"/>
                                  <a:pt x="137" y="197"/>
                                </a:cubicBezTo>
                                <a:cubicBezTo>
                                  <a:pt x="135" y="199"/>
                                  <a:pt x="133" y="200"/>
                                  <a:pt x="130" y="202"/>
                                </a:cubicBezTo>
                                <a:cubicBezTo>
                                  <a:pt x="132" y="199"/>
                                  <a:pt x="134" y="196"/>
                                  <a:pt x="137" y="194"/>
                                </a:cubicBezTo>
                                <a:close/>
                                <a:moveTo>
                                  <a:pt x="127" y="197"/>
                                </a:moveTo>
                                <a:cubicBezTo>
                                  <a:pt x="133" y="192"/>
                                  <a:pt x="138" y="187"/>
                                  <a:pt x="144" y="182"/>
                                </a:cubicBezTo>
                                <a:cubicBezTo>
                                  <a:pt x="143" y="184"/>
                                  <a:pt x="141" y="185"/>
                                  <a:pt x="140" y="187"/>
                                </a:cubicBezTo>
                                <a:cubicBezTo>
                                  <a:pt x="138" y="189"/>
                                  <a:pt x="136" y="191"/>
                                  <a:pt x="134" y="193"/>
                                </a:cubicBezTo>
                                <a:cubicBezTo>
                                  <a:pt x="133" y="193"/>
                                  <a:pt x="132" y="194"/>
                                  <a:pt x="131" y="194"/>
                                </a:cubicBezTo>
                                <a:cubicBezTo>
                                  <a:pt x="130" y="195"/>
                                  <a:pt x="128" y="196"/>
                                  <a:pt x="127" y="197"/>
                                </a:cubicBezTo>
                                <a:close/>
                                <a:moveTo>
                                  <a:pt x="144" y="188"/>
                                </a:moveTo>
                                <a:cubicBezTo>
                                  <a:pt x="147" y="184"/>
                                  <a:pt x="151" y="181"/>
                                  <a:pt x="155" y="178"/>
                                </a:cubicBezTo>
                                <a:cubicBezTo>
                                  <a:pt x="154" y="179"/>
                                  <a:pt x="154" y="180"/>
                                  <a:pt x="153" y="181"/>
                                </a:cubicBezTo>
                                <a:cubicBezTo>
                                  <a:pt x="152" y="182"/>
                                  <a:pt x="151" y="183"/>
                                  <a:pt x="151" y="184"/>
                                </a:cubicBezTo>
                                <a:cubicBezTo>
                                  <a:pt x="148" y="185"/>
                                  <a:pt x="146" y="186"/>
                                  <a:pt x="144" y="188"/>
                                </a:cubicBezTo>
                                <a:close/>
                                <a:moveTo>
                                  <a:pt x="147" y="183"/>
                                </a:moveTo>
                                <a:cubicBezTo>
                                  <a:pt x="149" y="181"/>
                                  <a:pt x="151" y="178"/>
                                  <a:pt x="154" y="176"/>
                                </a:cubicBezTo>
                                <a:cubicBezTo>
                                  <a:pt x="155" y="175"/>
                                  <a:pt x="155" y="175"/>
                                  <a:pt x="156" y="174"/>
                                </a:cubicBezTo>
                                <a:cubicBezTo>
                                  <a:pt x="153" y="177"/>
                                  <a:pt x="150" y="180"/>
                                  <a:pt x="147" y="183"/>
                                </a:cubicBezTo>
                                <a:close/>
                                <a:moveTo>
                                  <a:pt x="151" y="169"/>
                                </a:moveTo>
                                <a:cubicBezTo>
                                  <a:pt x="151" y="169"/>
                                  <a:pt x="150" y="169"/>
                                  <a:pt x="150" y="170"/>
                                </a:cubicBezTo>
                                <a:cubicBezTo>
                                  <a:pt x="148" y="171"/>
                                  <a:pt x="146" y="171"/>
                                  <a:pt x="145" y="172"/>
                                </a:cubicBezTo>
                                <a:cubicBezTo>
                                  <a:pt x="145" y="171"/>
                                  <a:pt x="146" y="171"/>
                                  <a:pt x="147" y="170"/>
                                </a:cubicBezTo>
                                <a:cubicBezTo>
                                  <a:pt x="147" y="170"/>
                                  <a:pt x="148" y="169"/>
                                  <a:pt x="148" y="169"/>
                                </a:cubicBezTo>
                                <a:cubicBezTo>
                                  <a:pt x="149" y="169"/>
                                  <a:pt x="149" y="169"/>
                                  <a:pt x="149" y="169"/>
                                </a:cubicBezTo>
                                <a:cubicBezTo>
                                  <a:pt x="152" y="167"/>
                                  <a:pt x="154" y="165"/>
                                  <a:pt x="157" y="163"/>
                                </a:cubicBezTo>
                                <a:cubicBezTo>
                                  <a:pt x="155" y="165"/>
                                  <a:pt x="153" y="167"/>
                                  <a:pt x="151" y="169"/>
                                </a:cubicBezTo>
                                <a:close/>
                                <a:moveTo>
                                  <a:pt x="159" y="173"/>
                                </a:moveTo>
                                <a:cubicBezTo>
                                  <a:pt x="160" y="173"/>
                                  <a:pt x="160" y="172"/>
                                  <a:pt x="160" y="172"/>
                                </a:cubicBezTo>
                                <a:cubicBezTo>
                                  <a:pt x="160" y="173"/>
                                  <a:pt x="159" y="174"/>
                                  <a:pt x="159" y="176"/>
                                </a:cubicBezTo>
                                <a:cubicBezTo>
                                  <a:pt x="158" y="176"/>
                                  <a:pt x="157" y="177"/>
                                  <a:pt x="157" y="177"/>
                                </a:cubicBezTo>
                                <a:cubicBezTo>
                                  <a:pt x="158" y="176"/>
                                  <a:pt x="158" y="175"/>
                                  <a:pt x="159" y="173"/>
                                </a:cubicBezTo>
                                <a:close/>
                                <a:moveTo>
                                  <a:pt x="160" y="177"/>
                                </a:moveTo>
                                <a:cubicBezTo>
                                  <a:pt x="166" y="171"/>
                                  <a:pt x="172" y="165"/>
                                  <a:pt x="179" y="160"/>
                                </a:cubicBezTo>
                                <a:cubicBezTo>
                                  <a:pt x="178" y="161"/>
                                  <a:pt x="177" y="161"/>
                                  <a:pt x="177" y="162"/>
                                </a:cubicBezTo>
                                <a:cubicBezTo>
                                  <a:pt x="172" y="167"/>
                                  <a:pt x="168" y="171"/>
                                  <a:pt x="163" y="175"/>
                                </a:cubicBezTo>
                                <a:cubicBezTo>
                                  <a:pt x="162" y="176"/>
                                  <a:pt x="161" y="176"/>
                                  <a:pt x="160" y="177"/>
                                </a:cubicBezTo>
                                <a:cubicBezTo>
                                  <a:pt x="160" y="177"/>
                                  <a:pt x="160" y="177"/>
                                  <a:pt x="160" y="177"/>
                                </a:cubicBezTo>
                                <a:close/>
                                <a:moveTo>
                                  <a:pt x="162" y="172"/>
                                </a:moveTo>
                                <a:cubicBezTo>
                                  <a:pt x="163" y="170"/>
                                  <a:pt x="165" y="167"/>
                                  <a:pt x="166" y="165"/>
                                </a:cubicBezTo>
                                <a:cubicBezTo>
                                  <a:pt x="167" y="164"/>
                                  <a:pt x="168" y="163"/>
                                  <a:pt x="169" y="162"/>
                                </a:cubicBezTo>
                                <a:cubicBezTo>
                                  <a:pt x="173" y="160"/>
                                  <a:pt x="177" y="158"/>
                                  <a:pt x="180" y="156"/>
                                </a:cubicBezTo>
                                <a:cubicBezTo>
                                  <a:pt x="174" y="161"/>
                                  <a:pt x="168" y="166"/>
                                  <a:pt x="162" y="172"/>
                                </a:cubicBezTo>
                                <a:close/>
                                <a:moveTo>
                                  <a:pt x="183" y="158"/>
                                </a:moveTo>
                                <a:cubicBezTo>
                                  <a:pt x="183" y="158"/>
                                  <a:pt x="184" y="157"/>
                                  <a:pt x="184" y="157"/>
                                </a:cubicBezTo>
                                <a:cubicBezTo>
                                  <a:pt x="183" y="159"/>
                                  <a:pt x="181" y="160"/>
                                  <a:pt x="180" y="162"/>
                                </a:cubicBezTo>
                                <a:cubicBezTo>
                                  <a:pt x="180" y="162"/>
                                  <a:pt x="180" y="162"/>
                                  <a:pt x="179" y="163"/>
                                </a:cubicBezTo>
                                <a:cubicBezTo>
                                  <a:pt x="181" y="161"/>
                                  <a:pt x="182" y="159"/>
                                  <a:pt x="183" y="158"/>
                                </a:cubicBezTo>
                                <a:close/>
                                <a:moveTo>
                                  <a:pt x="182" y="154"/>
                                </a:moveTo>
                                <a:cubicBezTo>
                                  <a:pt x="182" y="154"/>
                                  <a:pt x="182" y="154"/>
                                  <a:pt x="182" y="154"/>
                                </a:cubicBezTo>
                                <a:cubicBezTo>
                                  <a:pt x="182" y="154"/>
                                  <a:pt x="182" y="153"/>
                                  <a:pt x="181" y="153"/>
                                </a:cubicBezTo>
                                <a:cubicBezTo>
                                  <a:pt x="179" y="154"/>
                                  <a:pt x="177" y="155"/>
                                  <a:pt x="174" y="157"/>
                                </a:cubicBezTo>
                                <a:cubicBezTo>
                                  <a:pt x="178" y="154"/>
                                  <a:pt x="181" y="150"/>
                                  <a:pt x="184" y="147"/>
                                </a:cubicBezTo>
                                <a:cubicBezTo>
                                  <a:pt x="186" y="146"/>
                                  <a:pt x="187" y="145"/>
                                  <a:pt x="189" y="144"/>
                                </a:cubicBezTo>
                                <a:cubicBezTo>
                                  <a:pt x="189" y="144"/>
                                  <a:pt x="189" y="144"/>
                                  <a:pt x="189" y="144"/>
                                </a:cubicBezTo>
                                <a:cubicBezTo>
                                  <a:pt x="189" y="145"/>
                                  <a:pt x="189" y="145"/>
                                  <a:pt x="189" y="146"/>
                                </a:cubicBezTo>
                                <a:cubicBezTo>
                                  <a:pt x="187" y="149"/>
                                  <a:pt x="185" y="152"/>
                                  <a:pt x="182" y="154"/>
                                </a:cubicBezTo>
                                <a:close/>
                                <a:moveTo>
                                  <a:pt x="189" y="133"/>
                                </a:moveTo>
                                <a:cubicBezTo>
                                  <a:pt x="188" y="133"/>
                                  <a:pt x="188" y="132"/>
                                  <a:pt x="188" y="132"/>
                                </a:cubicBezTo>
                                <a:cubicBezTo>
                                  <a:pt x="189" y="131"/>
                                  <a:pt x="191" y="130"/>
                                  <a:pt x="192" y="129"/>
                                </a:cubicBezTo>
                                <a:cubicBezTo>
                                  <a:pt x="191" y="130"/>
                                  <a:pt x="190" y="132"/>
                                  <a:pt x="189" y="133"/>
                                </a:cubicBezTo>
                                <a:close/>
                                <a:moveTo>
                                  <a:pt x="193" y="152"/>
                                </a:moveTo>
                                <a:cubicBezTo>
                                  <a:pt x="193" y="152"/>
                                  <a:pt x="193" y="152"/>
                                  <a:pt x="194" y="151"/>
                                </a:cubicBezTo>
                                <a:cubicBezTo>
                                  <a:pt x="196" y="149"/>
                                  <a:pt x="197" y="147"/>
                                  <a:pt x="199" y="145"/>
                                </a:cubicBezTo>
                                <a:cubicBezTo>
                                  <a:pt x="199" y="145"/>
                                  <a:pt x="199" y="145"/>
                                  <a:pt x="199" y="145"/>
                                </a:cubicBezTo>
                                <a:cubicBezTo>
                                  <a:pt x="197" y="148"/>
                                  <a:pt x="195" y="150"/>
                                  <a:pt x="193" y="152"/>
                                </a:cubicBezTo>
                                <a:close/>
                                <a:moveTo>
                                  <a:pt x="197" y="143"/>
                                </a:moveTo>
                                <a:cubicBezTo>
                                  <a:pt x="200" y="139"/>
                                  <a:pt x="203" y="134"/>
                                  <a:pt x="206" y="130"/>
                                </a:cubicBezTo>
                                <a:cubicBezTo>
                                  <a:pt x="205" y="132"/>
                                  <a:pt x="203" y="135"/>
                                  <a:pt x="201" y="138"/>
                                </a:cubicBezTo>
                                <a:cubicBezTo>
                                  <a:pt x="201" y="138"/>
                                  <a:pt x="200" y="139"/>
                                  <a:pt x="200" y="139"/>
                                </a:cubicBezTo>
                                <a:cubicBezTo>
                                  <a:pt x="199" y="141"/>
                                  <a:pt x="198" y="142"/>
                                  <a:pt x="197" y="143"/>
                                </a:cubicBezTo>
                                <a:close/>
                                <a:moveTo>
                                  <a:pt x="200" y="142"/>
                                </a:moveTo>
                                <a:cubicBezTo>
                                  <a:pt x="201" y="140"/>
                                  <a:pt x="203" y="138"/>
                                  <a:pt x="204" y="136"/>
                                </a:cubicBezTo>
                                <a:cubicBezTo>
                                  <a:pt x="207" y="132"/>
                                  <a:pt x="211" y="128"/>
                                  <a:pt x="214" y="124"/>
                                </a:cubicBezTo>
                                <a:cubicBezTo>
                                  <a:pt x="214" y="124"/>
                                  <a:pt x="214" y="124"/>
                                  <a:pt x="214" y="124"/>
                                </a:cubicBezTo>
                                <a:cubicBezTo>
                                  <a:pt x="214" y="124"/>
                                  <a:pt x="214" y="123"/>
                                  <a:pt x="215" y="123"/>
                                </a:cubicBezTo>
                                <a:cubicBezTo>
                                  <a:pt x="215" y="122"/>
                                  <a:pt x="216" y="122"/>
                                  <a:pt x="217" y="121"/>
                                </a:cubicBezTo>
                                <a:cubicBezTo>
                                  <a:pt x="217" y="121"/>
                                  <a:pt x="217" y="121"/>
                                  <a:pt x="217" y="121"/>
                                </a:cubicBezTo>
                                <a:cubicBezTo>
                                  <a:pt x="217" y="121"/>
                                  <a:pt x="217" y="121"/>
                                  <a:pt x="217" y="122"/>
                                </a:cubicBezTo>
                                <a:cubicBezTo>
                                  <a:pt x="217" y="122"/>
                                  <a:pt x="217" y="122"/>
                                  <a:pt x="217" y="122"/>
                                </a:cubicBezTo>
                                <a:cubicBezTo>
                                  <a:pt x="212" y="129"/>
                                  <a:pt x="206" y="136"/>
                                  <a:pt x="200" y="143"/>
                                </a:cubicBezTo>
                                <a:cubicBezTo>
                                  <a:pt x="200" y="143"/>
                                  <a:pt x="200" y="142"/>
                                  <a:pt x="200" y="142"/>
                                </a:cubicBezTo>
                                <a:close/>
                                <a:moveTo>
                                  <a:pt x="215" y="120"/>
                                </a:moveTo>
                                <a:cubicBezTo>
                                  <a:pt x="213" y="122"/>
                                  <a:pt x="212" y="124"/>
                                  <a:pt x="210" y="126"/>
                                </a:cubicBezTo>
                                <a:cubicBezTo>
                                  <a:pt x="211" y="125"/>
                                  <a:pt x="211" y="124"/>
                                  <a:pt x="211" y="124"/>
                                </a:cubicBezTo>
                                <a:cubicBezTo>
                                  <a:pt x="213" y="122"/>
                                  <a:pt x="214" y="121"/>
                                  <a:pt x="215" y="120"/>
                                </a:cubicBezTo>
                                <a:cubicBezTo>
                                  <a:pt x="215" y="120"/>
                                  <a:pt x="215" y="120"/>
                                  <a:pt x="215" y="120"/>
                                </a:cubicBezTo>
                                <a:close/>
                                <a:moveTo>
                                  <a:pt x="214" y="115"/>
                                </a:moveTo>
                                <a:cubicBezTo>
                                  <a:pt x="214" y="116"/>
                                  <a:pt x="214" y="116"/>
                                  <a:pt x="213" y="116"/>
                                </a:cubicBezTo>
                                <a:cubicBezTo>
                                  <a:pt x="213" y="116"/>
                                  <a:pt x="213" y="116"/>
                                  <a:pt x="213" y="116"/>
                                </a:cubicBezTo>
                                <a:cubicBezTo>
                                  <a:pt x="214" y="115"/>
                                  <a:pt x="214" y="114"/>
                                  <a:pt x="215" y="113"/>
                                </a:cubicBezTo>
                                <a:cubicBezTo>
                                  <a:pt x="215" y="113"/>
                                  <a:pt x="216" y="113"/>
                                  <a:pt x="216" y="112"/>
                                </a:cubicBezTo>
                                <a:cubicBezTo>
                                  <a:pt x="216" y="113"/>
                                  <a:pt x="215" y="114"/>
                                  <a:pt x="214" y="115"/>
                                </a:cubicBezTo>
                                <a:close/>
                                <a:moveTo>
                                  <a:pt x="210" y="109"/>
                                </a:moveTo>
                                <a:cubicBezTo>
                                  <a:pt x="210" y="109"/>
                                  <a:pt x="210" y="108"/>
                                  <a:pt x="210" y="108"/>
                                </a:cubicBezTo>
                                <a:cubicBezTo>
                                  <a:pt x="213" y="107"/>
                                  <a:pt x="216" y="105"/>
                                  <a:pt x="219" y="103"/>
                                </a:cubicBezTo>
                                <a:cubicBezTo>
                                  <a:pt x="219" y="104"/>
                                  <a:pt x="219" y="104"/>
                                  <a:pt x="219" y="104"/>
                                </a:cubicBezTo>
                                <a:cubicBezTo>
                                  <a:pt x="216" y="106"/>
                                  <a:pt x="213" y="107"/>
                                  <a:pt x="210" y="109"/>
                                </a:cubicBezTo>
                                <a:close/>
                                <a:moveTo>
                                  <a:pt x="218" y="101"/>
                                </a:moveTo>
                                <a:cubicBezTo>
                                  <a:pt x="218" y="100"/>
                                  <a:pt x="217" y="100"/>
                                  <a:pt x="217" y="100"/>
                                </a:cubicBezTo>
                                <a:cubicBezTo>
                                  <a:pt x="211" y="103"/>
                                  <a:pt x="205" y="106"/>
                                  <a:pt x="199" y="110"/>
                                </a:cubicBezTo>
                                <a:cubicBezTo>
                                  <a:pt x="200" y="108"/>
                                  <a:pt x="201" y="107"/>
                                  <a:pt x="202" y="105"/>
                                </a:cubicBezTo>
                                <a:cubicBezTo>
                                  <a:pt x="207" y="103"/>
                                  <a:pt x="213" y="100"/>
                                  <a:pt x="217" y="97"/>
                                </a:cubicBezTo>
                                <a:cubicBezTo>
                                  <a:pt x="218" y="98"/>
                                  <a:pt x="218" y="98"/>
                                  <a:pt x="218" y="98"/>
                                </a:cubicBezTo>
                                <a:cubicBezTo>
                                  <a:pt x="218" y="99"/>
                                  <a:pt x="218" y="100"/>
                                  <a:pt x="218" y="100"/>
                                </a:cubicBezTo>
                                <a:cubicBezTo>
                                  <a:pt x="218" y="101"/>
                                  <a:pt x="218" y="101"/>
                                  <a:pt x="218" y="101"/>
                                </a:cubicBezTo>
                                <a:close/>
                                <a:moveTo>
                                  <a:pt x="199" y="95"/>
                                </a:moveTo>
                                <a:cubicBezTo>
                                  <a:pt x="199" y="94"/>
                                  <a:pt x="200" y="94"/>
                                  <a:pt x="200" y="94"/>
                                </a:cubicBezTo>
                                <a:cubicBezTo>
                                  <a:pt x="200" y="93"/>
                                  <a:pt x="201" y="93"/>
                                  <a:pt x="202" y="93"/>
                                </a:cubicBezTo>
                                <a:cubicBezTo>
                                  <a:pt x="201" y="93"/>
                                  <a:pt x="200" y="94"/>
                                  <a:pt x="199" y="95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198" y="89"/>
                                  <a:pt x="195" y="90"/>
                                  <a:pt x="193" y="91"/>
                                </a:cubicBezTo>
                                <a:cubicBezTo>
                                  <a:pt x="194" y="90"/>
                                  <a:pt x="195" y="89"/>
                                  <a:pt x="196" y="88"/>
                                </a:cubicBezTo>
                                <a:cubicBezTo>
                                  <a:pt x="199" y="87"/>
                                  <a:pt x="201" y="86"/>
                                  <a:pt x="203" y="85"/>
                                </a:cubicBezTo>
                                <a:cubicBezTo>
                                  <a:pt x="202" y="86"/>
                                  <a:pt x="201" y="87"/>
                                  <a:pt x="201" y="88"/>
                                </a:cubicBezTo>
                                <a:close/>
                                <a:moveTo>
                                  <a:pt x="199" y="82"/>
                                </a:moveTo>
                                <a:cubicBezTo>
                                  <a:pt x="199" y="82"/>
                                  <a:pt x="199" y="81"/>
                                  <a:pt x="199" y="81"/>
                                </a:cubicBezTo>
                                <a:cubicBezTo>
                                  <a:pt x="200" y="81"/>
                                  <a:pt x="200" y="80"/>
                                  <a:pt x="199" y="80"/>
                                </a:cubicBezTo>
                                <a:cubicBezTo>
                                  <a:pt x="202" y="78"/>
                                  <a:pt x="206" y="77"/>
                                  <a:pt x="209" y="75"/>
                                </a:cubicBezTo>
                                <a:cubicBezTo>
                                  <a:pt x="210" y="75"/>
                                  <a:pt x="209" y="73"/>
                                  <a:pt x="208" y="74"/>
                                </a:cubicBezTo>
                                <a:cubicBezTo>
                                  <a:pt x="206" y="75"/>
                                  <a:pt x="204" y="76"/>
                                  <a:pt x="202" y="76"/>
                                </a:cubicBezTo>
                                <a:cubicBezTo>
                                  <a:pt x="202" y="76"/>
                                  <a:pt x="202" y="76"/>
                                  <a:pt x="202" y="76"/>
                                </a:cubicBezTo>
                                <a:cubicBezTo>
                                  <a:pt x="203" y="75"/>
                                  <a:pt x="204" y="75"/>
                                  <a:pt x="205" y="75"/>
                                </a:cubicBezTo>
                                <a:cubicBezTo>
                                  <a:pt x="207" y="74"/>
                                  <a:pt x="209" y="73"/>
                                  <a:pt x="210" y="72"/>
                                </a:cubicBezTo>
                                <a:cubicBezTo>
                                  <a:pt x="211" y="74"/>
                                  <a:pt x="211" y="76"/>
                                  <a:pt x="212" y="77"/>
                                </a:cubicBezTo>
                                <a:cubicBezTo>
                                  <a:pt x="207" y="79"/>
                                  <a:pt x="203" y="80"/>
                                  <a:pt x="199" y="82"/>
                                </a:cubicBezTo>
                                <a:close/>
                                <a:moveTo>
                                  <a:pt x="201" y="74"/>
                                </a:moveTo>
                                <a:cubicBezTo>
                                  <a:pt x="200" y="75"/>
                                  <a:pt x="199" y="75"/>
                                  <a:pt x="198" y="76"/>
                                </a:cubicBezTo>
                                <a:cubicBezTo>
                                  <a:pt x="200" y="74"/>
                                  <a:pt x="202" y="73"/>
                                  <a:pt x="203" y="72"/>
                                </a:cubicBezTo>
                                <a:cubicBezTo>
                                  <a:pt x="203" y="73"/>
                                  <a:pt x="202" y="73"/>
                                  <a:pt x="201" y="74"/>
                                </a:cubicBezTo>
                                <a:close/>
                                <a:moveTo>
                                  <a:pt x="187" y="77"/>
                                </a:moveTo>
                                <a:cubicBezTo>
                                  <a:pt x="184" y="78"/>
                                  <a:pt x="180" y="80"/>
                                  <a:pt x="176" y="81"/>
                                </a:cubicBezTo>
                                <a:cubicBezTo>
                                  <a:pt x="184" y="76"/>
                                  <a:pt x="192" y="72"/>
                                  <a:pt x="200" y="70"/>
                                </a:cubicBezTo>
                                <a:cubicBezTo>
                                  <a:pt x="196" y="72"/>
                                  <a:pt x="192" y="75"/>
                                  <a:pt x="187" y="77"/>
                                </a:cubicBezTo>
                                <a:close/>
                                <a:moveTo>
                                  <a:pt x="186" y="66"/>
                                </a:moveTo>
                                <a:cubicBezTo>
                                  <a:pt x="181" y="68"/>
                                  <a:pt x="177" y="70"/>
                                  <a:pt x="172" y="72"/>
                                </a:cubicBezTo>
                                <a:cubicBezTo>
                                  <a:pt x="171" y="73"/>
                                  <a:pt x="170" y="73"/>
                                  <a:pt x="169" y="73"/>
                                </a:cubicBezTo>
                                <a:cubicBezTo>
                                  <a:pt x="175" y="70"/>
                                  <a:pt x="181" y="67"/>
                                  <a:pt x="187" y="65"/>
                                </a:cubicBezTo>
                                <a:cubicBezTo>
                                  <a:pt x="186" y="65"/>
                                  <a:pt x="186" y="66"/>
                                  <a:pt x="186" y="66"/>
                                </a:cubicBezTo>
                                <a:close/>
                                <a:moveTo>
                                  <a:pt x="171" y="69"/>
                                </a:moveTo>
                                <a:cubicBezTo>
                                  <a:pt x="169" y="69"/>
                                  <a:pt x="167" y="70"/>
                                  <a:pt x="165" y="71"/>
                                </a:cubicBezTo>
                                <a:cubicBezTo>
                                  <a:pt x="165" y="71"/>
                                  <a:pt x="165" y="71"/>
                                  <a:pt x="165" y="71"/>
                                </a:cubicBezTo>
                                <a:cubicBezTo>
                                  <a:pt x="166" y="70"/>
                                  <a:pt x="167" y="69"/>
                                  <a:pt x="168" y="68"/>
                                </a:cubicBezTo>
                                <a:cubicBezTo>
                                  <a:pt x="171" y="66"/>
                                  <a:pt x="174" y="64"/>
                                  <a:pt x="177" y="63"/>
                                </a:cubicBezTo>
                                <a:cubicBezTo>
                                  <a:pt x="175" y="65"/>
                                  <a:pt x="173" y="67"/>
                                  <a:pt x="171" y="69"/>
                                </a:cubicBezTo>
                                <a:close/>
                                <a:moveTo>
                                  <a:pt x="157" y="63"/>
                                </a:moveTo>
                                <a:cubicBezTo>
                                  <a:pt x="156" y="64"/>
                                  <a:pt x="155" y="64"/>
                                  <a:pt x="153" y="65"/>
                                </a:cubicBezTo>
                                <a:cubicBezTo>
                                  <a:pt x="154" y="64"/>
                                  <a:pt x="156" y="63"/>
                                  <a:pt x="157" y="62"/>
                                </a:cubicBezTo>
                                <a:cubicBezTo>
                                  <a:pt x="158" y="61"/>
                                  <a:pt x="159" y="61"/>
                                  <a:pt x="161" y="60"/>
                                </a:cubicBezTo>
                                <a:cubicBezTo>
                                  <a:pt x="159" y="61"/>
                                  <a:pt x="158" y="62"/>
                                  <a:pt x="157" y="63"/>
                                </a:cubicBezTo>
                                <a:close/>
                                <a:moveTo>
                                  <a:pt x="157" y="71"/>
                                </a:moveTo>
                                <a:cubicBezTo>
                                  <a:pt x="159" y="70"/>
                                  <a:pt x="162" y="69"/>
                                  <a:pt x="164" y="68"/>
                                </a:cubicBezTo>
                                <a:cubicBezTo>
                                  <a:pt x="162" y="69"/>
                                  <a:pt x="159" y="71"/>
                                  <a:pt x="157" y="73"/>
                                </a:cubicBezTo>
                                <a:cubicBezTo>
                                  <a:pt x="156" y="73"/>
                                  <a:pt x="154" y="73"/>
                                  <a:pt x="153" y="73"/>
                                </a:cubicBezTo>
                                <a:cubicBezTo>
                                  <a:pt x="154" y="72"/>
                                  <a:pt x="155" y="72"/>
                                  <a:pt x="157" y="71"/>
                                </a:cubicBezTo>
                                <a:close/>
                                <a:moveTo>
                                  <a:pt x="146" y="72"/>
                                </a:moveTo>
                                <a:cubicBezTo>
                                  <a:pt x="145" y="72"/>
                                  <a:pt x="144" y="73"/>
                                  <a:pt x="144" y="73"/>
                                </a:cubicBezTo>
                                <a:cubicBezTo>
                                  <a:pt x="145" y="72"/>
                                  <a:pt x="145" y="71"/>
                                  <a:pt x="146" y="70"/>
                                </a:cubicBezTo>
                                <a:cubicBezTo>
                                  <a:pt x="147" y="69"/>
                                  <a:pt x="148" y="68"/>
                                  <a:pt x="149" y="67"/>
                                </a:cubicBezTo>
                                <a:cubicBezTo>
                                  <a:pt x="151" y="67"/>
                                  <a:pt x="152" y="67"/>
                                  <a:pt x="153" y="66"/>
                                </a:cubicBezTo>
                                <a:cubicBezTo>
                                  <a:pt x="151" y="68"/>
                                  <a:pt x="149" y="70"/>
                                  <a:pt x="146" y="72"/>
                                </a:cubicBezTo>
                                <a:close/>
                                <a:moveTo>
                                  <a:pt x="145" y="67"/>
                                </a:moveTo>
                                <a:cubicBezTo>
                                  <a:pt x="147" y="65"/>
                                  <a:pt x="150" y="63"/>
                                  <a:pt x="152" y="61"/>
                                </a:cubicBezTo>
                                <a:cubicBezTo>
                                  <a:pt x="151" y="62"/>
                                  <a:pt x="149" y="63"/>
                                  <a:pt x="148" y="65"/>
                                </a:cubicBezTo>
                                <a:cubicBezTo>
                                  <a:pt x="147" y="65"/>
                                  <a:pt x="146" y="66"/>
                                  <a:pt x="145" y="67"/>
                                </a:cubicBezTo>
                                <a:cubicBezTo>
                                  <a:pt x="145" y="67"/>
                                  <a:pt x="145" y="67"/>
                                  <a:pt x="145" y="67"/>
                                </a:cubicBezTo>
                                <a:close/>
                                <a:moveTo>
                                  <a:pt x="138" y="68"/>
                                </a:moveTo>
                                <a:cubicBezTo>
                                  <a:pt x="137" y="68"/>
                                  <a:pt x="137" y="69"/>
                                  <a:pt x="138" y="69"/>
                                </a:cubicBezTo>
                                <a:cubicBezTo>
                                  <a:pt x="136" y="71"/>
                                  <a:pt x="133" y="73"/>
                                  <a:pt x="131" y="75"/>
                                </a:cubicBezTo>
                                <a:cubicBezTo>
                                  <a:pt x="132" y="73"/>
                                  <a:pt x="133" y="71"/>
                                  <a:pt x="134" y="68"/>
                                </a:cubicBezTo>
                                <a:cubicBezTo>
                                  <a:pt x="134" y="68"/>
                                  <a:pt x="134" y="68"/>
                                  <a:pt x="134" y="67"/>
                                </a:cubicBezTo>
                                <a:cubicBezTo>
                                  <a:pt x="138" y="65"/>
                                  <a:pt x="143" y="62"/>
                                  <a:pt x="147" y="60"/>
                                </a:cubicBezTo>
                                <a:cubicBezTo>
                                  <a:pt x="149" y="59"/>
                                  <a:pt x="151" y="58"/>
                                  <a:pt x="154" y="57"/>
                                </a:cubicBezTo>
                                <a:cubicBezTo>
                                  <a:pt x="154" y="57"/>
                                  <a:pt x="154" y="57"/>
                                  <a:pt x="153" y="58"/>
                                </a:cubicBezTo>
                                <a:cubicBezTo>
                                  <a:pt x="148" y="61"/>
                                  <a:pt x="143" y="64"/>
                                  <a:pt x="138" y="68"/>
                                </a:cubicBezTo>
                                <a:close/>
                                <a:moveTo>
                                  <a:pt x="144" y="53"/>
                                </a:moveTo>
                                <a:cubicBezTo>
                                  <a:pt x="140" y="55"/>
                                  <a:pt x="136" y="57"/>
                                  <a:pt x="132" y="60"/>
                                </a:cubicBezTo>
                                <a:cubicBezTo>
                                  <a:pt x="133" y="59"/>
                                  <a:pt x="135" y="57"/>
                                  <a:pt x="136" y="56"/>
                                </a:cubicBezTo>
                                <a:cubicBezTo>
                                  <a:pt x="140" y="54"/>
                                  <a:pt x="143" y="52"/>
                                  <a:pt x="147" y="50"/>
                                </a:cubicBezTo>
                                <a:cubicBezTo>
                                  <a:pt x="147" y="50"/>
                                  <a:pt x="148" y="50"/>
                                  <a:pt x="149" y="50"/>
                                </a:cubicBezTo>
                                <a:cubicBezTo>
                                  <a:pt x="147" y="51"/>
                                  <a:pt x="146" y="52"/>
                                  <a:pt x="144" y="53"/>
                                </a:cubicBezTo>
                                <a:close/>
                                <a:moveTo>
                                  <a:pt x="132" y="55"/>
                                </a:moveTo>
                                <a:cubicBezTo>
                                  <a:pt x="133" y="55"/>
                                  <a:pt x="135" y="54"/>
                                  <a:pt x="136" y="54"/>
                                </a:cubicBezTo>
                                <a:cubicBezTo>
                                  <a:pt x="135" y="55"/>
                                  <a:pt x="134" y="55"/>
                                  <a:pt x="134" y="56"/>
                                </a:cubicBezTo>
                                <a:cubicBezTo>
                                  <a:pt x="133" y="56"/>
                                  <a:pt x="132" y="57"/>
                                  <a:pt x="132" y="57"/>
                                </a:cubicBezTo>
                                <a:cubicBezTo>
                                  <a:pt x="132" y="57"/>
                                  <a:pt x="132" y="57"/>
                                  <a:pt x="132" y="56"/>
                                </a:cubicBezTo>
                                <a:cubicBezTo>
                                  <a:pt x="133" y="56"/>
                                  <a:pt x="132" y="56"/>
                                  <a:pt x="132" y="55"/>
                                </a:cubicBezTo>
                                <a:close/>
                                <a:moveTo>
                                  <a:pt x="142" y="49"/>
                                </a:moveTo>
                                <a:cubicBezTo>
                                  <a:pt x="140" y="50"/>
                                  <a:pt x="137" y="51"/>
                                  <a:pt x="135" y="52"/>
                                </a:cubicBezTo>
                                <a:cubicBezTo>
                                  <a:pt x="138" y="49"/>
                                  <a:pt x="141" y="47"/>
                                  <a:pt x="145" y="45"/>
                                </a:cubicBezTo>
                                <a:cubicBezTo>
                                  <a:pt x="147" y="44"/>
                                  <a:pt x="149" y="44"/>
                                  <a:pt x="151" y="43"/>
                                </a:cubicBezTo>
                                <a:cubicBezTo>
                                  <a:pt x="148" y="45"/>
                                  <a:pt x="146" y="47"/>
                                  <a:pt x="143" y="49"/>
                                </a:cubicBezTo>
                                <a:cubicBezTo>
                                  <a:pt x="143" y="49"/>
                                  <a:pt x="142" y="49"/>
                                  <a:pt x="142" y="49"/>
                                </a:cubicBezTo>
                                <a:close/>
                                <a:moveTo>
                                  <a:pt x="131" y="53"/>
                                </a:moveTo>
                                <a:cubicBezTo>
                                  <a:pt x="131" y="53"/>
                                  <a:pt x="131" y="53"/>
                                  <a:pt x="131" y="53"/>
                                </a:cubicBezTo>
                                <a:cubicBezTo>
                                  <a:pt x="131" y="53"/>
                                  <a:pt x="130" y="53"/>
                                  <a:pt x="130" y="53"/>
                                </a:cubicBezTo>
                                <a:cubicBezTo>
                                  <a:pt x="130" y="53"/>
                                  <a:pt x="130" y="53"/>
                                  <a:pt x="130" y="53"/>
                                </a:cubicBezTo>
                                <a:cubicBezTo>
                                  <a:pt x="134" y="51"/>
                                  <a:pt x="137" y="48"/>
                                  <a:pt x="141" y="46"/>
                                </a:cubicBezTo>
                                <a:cubicBezTo>
                                  <a:pt x="138" y="48"/>
                                  <a:pt x="134" y="50"/>
                                  <a:pt x="131" y="53"/>
                                </a:cubicBezTo>
                                <a:close/>
                                <a:moveTo>
                                  <a:pt x="127" y="54"/>
                                </a:moveTo>
                                <a:cubicBezTo>
                                  <a:pt x="127" y="54"/>
                                  <a:pt x="127" y="53"/>
                                  <a:pt x="127" y="53"/>
                                </a:cubicBezTo>
                                <a:cubicBezTo>
                                  <a:pt x="128" y="52"/>
                                  <a:pt x="129" y="52"/>
                                  <a:pt x="130" y="51"/>
                                </a:cubicBezTo>
                                <a:cubicBezTo>
                                  <a:pt x="132" y="49"/>
                                  <a:pt x="135" y="48"/>
                                  <a:pt x="137" y="46"/>
                                </a:cubicBezTo>
                                <a:cubicBezTo>
                                  <a:pt x="137" y="46"/>
                                  <a:pt x="137" y="46"/>
                                  <a:pt x="137" y="46"/>
                                </a:cubicBezTo>
                                <a:cubicBezTo>
                                  <a:pt x="134" y="49"/>
                                  <a:pt x="130" y="51"/>
                                  <a:pt x="127" y="54"/>
                                </a:cubicBezTo>
                                <a:close/>
                                <a:moveTo>
                                  <a:pt x="127" y="66"/>
                                </a:moveTo>
                                <a:cubicBezTo>
                                  <a:pt x="126" y="68"/>
                                  <a:pt x="125" y="69"/>
                                  <a:pt x="124" y="71"/>
                                </a:cubicBezTo>
                                <a:cubicBezTo>
                                  <a:pt x="123" y="71"/>
                                  <a:pt x="123" y="72"/>
                                  <a:pt x="122" y="72"/>
                                </a:cubicBezTo>
                                <a:cubicBezTo>
                                  <a:pt x="123" y="71"/>
                                  <a:pt x="124" y="69"/>
                                  <a:pt x="124" y="68"/>
                                </a:cubicBezTo>
                                <a:cubicBezTo>
                                  <a:pt x="125" y="67"/>
                                  <a:pt x="126" y="67"/>
                                  <a:pt x="127" y="66"/>
                                </a:cubicBezTo>
                                <a:close/>
                                <a:moveTo>
                                  <a:pt x="121" y="67"/>
                                </a:moveTo>
                                <a:cubicBezTo>
                                  <a:pt x="122" y="66"/>
                                  <a:pt x="122" y="66"/>
                                  <a:pt x="123" y="66"/>
                                </a:cubicBezTo>
                                <a:cubicBezTo>
                                  <a:pt x="122" y="67"/>
                                  <a:pt x="122" y="67"/>
                                  <a:pt x="121" y="68"/>
                                </a:cubicBezTo>
                                <a:cubicBezTo>
                                  <a:pt x="121" y="68"/>
                                  <a:pt x="121" y="68"/>
                                  <a:pt x="121" y="68"/>
                                </a:cubicBezTo>
                                <a:cubicBezTo>
                                  <a:pt x="121" y="68"/>
                                  <a:pt x="121" y="67"/>
                                  <a:pt x="121" y="67"/>
                                </a:cubicBezTo>
                                <a:close/>
                                <a:moveTo>
                                  <a:pt x="122" y="76"/>
                                </a:moveTo>
                                <a:cubicBezTo>
                                  <a:pt x="123" y="74"/>
                                  <a:pt x="125" y="73"/>
                                  <a:pt x="126" y="72"/>
                                </a:cubicBezTo>
                                <a:cubicBezTo>
                                  <a:pt x="128" y="71"/>
                                  <a:pt x="129" y="71"/>
                                  <a:pt x="130" y="70"/>
                                </a:cubicBezTo>
                                <a:cubicBezTo>
                                  <a:pt x="123" y="77"/>
                                  <a:pt x="116" y="85"/>
                                  <a:pt x="110" y="93"/>
                                </a:cubicBezTo>
                                <a:cubicBezTo>
                                  <a:pt x="105" y="98"/>
                                  <a:pt x="100" y="102"/>
                                  <a:pt x="95" y="107"/>
                                </a:cubicBezTo>
                                <a:cubicBezTo>
                                  <a:pt x="94" y="108"/>
                                  <a:pt x="92" y="109"/>
                                  <a:pt x="90" y="110"/>
                                </a:cubicBezTo>
                                <a:cubicBezTo>
                                  <a:pt x="91" y="109"/>
                                  <a:pt x="92" y="108"/>
                                  <a:pt x="93" y="107"/>
                                </a:cubicBezTo>
                                <a:cubicBezTo>
                                  <a:pt x="98" y="101"/>
                                  <a:pt x="103" y="95"/>
                                  <a:pt x="109" y="89"/>
                                </a:cubicBezTo>
                                <a:cubicBezTo>
                                  <a:pt x="113" y="85"/>
                                  <a:pt x="118" y="81"/>
                                  <a:pt x="122" y="76"/>
                                </a:cubicBezTo>
                                <a:close/>
                                <a:moveTo>
                                  <a:pt x="117" y="61"/>
                                </a:moveTo>
                                <a:cubicBezTo>
                                  <a:pt x="116" y="62"/>
                                  <a:pt x="115" y="63"/>
                                  <a:pt x="115" y="64"/>
                                </a:cubicBezTo>
                                <a:cubicBezTo>
                                  <a:pt x="116" y="63"/>
                                  <a:pt x="117" y="62"/>
                                  <a:pt x="118" y="61"/>
                                </a:cubicBezTo>
                                <a:cubicBezTo>
                                  <a:pt x="117" y="61"/>
                                  <a:pt x="117" y="61"/>
                                  <a:pt x="117" y="61"/>
                                </a:cubicBezTo>
                                <a:close/>
                                <a:moveTo>
                                  <a:pt x="115" y="51"/>
                                </a:moveTo>
                                <a:cubicBezTo>
                                  <a:pt x="114" y="51"/>
                                  <a:pt x="113" y="52"/>
                                  <a:pt x="111" y="52"/>
                                </a:cubicBezTo>
                                <a:cubicBezTo>
                                  <a:pt x="112" y="52"/>
                                  <a:pt x="112" y="51"/>
                                  <a:pt x="113" y="51"/>
                                </a:cubicBezTo>
                                <a:cubicBezTo>
                                  <a:pt x="114" y="50"/>
                                  <a:pt x="115" y="50"/>
                                  <a:pt x="117" y="50"/>
                                </a:cubicBezTo>
                                <a:cubicBezTo>
                                  <a:pt x="116" y="50"/>
                                  <a:pt x="116" y="51"/>
                                  <a:pt x="115" y="51"/>
                                </a:cubicBezTo>
                                <a:close/>
                                <a:moveTo>
                                  <a:pt x="114" y="48"/>
                                </a:moveTo>
                                <a:cubicBezTo>
                                  <a:pt x="112" y="48"/>
                                  <a:pt x="111" y="49"/>
                                  <a:pt x="110" y="49"/>
                                </a:cubicBezTo>
                                <a:cubicBezTo>
                                  <a:pt x="112" y="48"/>
                                  <a:pt x="114" y="46"/>
                                  <a:pt x="116" y="45"/>
                                </a:cubicBezTo>
                                <a:cubicBezTo>
                                  <a:pt x="116" y="46"/>
                                  <a:pt x="115" y="47"/>
                                  <a:pt x="114" y="48"/>
                                </a:cubicBezTo>
                                <a:close/>
                                <a:moveTo>
                                  <a:pt x="106" y="50"/>
                                </a:moveTo>
                                <a:cubicBezTo>
                                  <a:pt x="105" y="50"/>
                                  <a:pt x="104" y="51"/>
                                  <a:pt x="104" y="51"/>
                                </a:cubicBezTo>
                                <a:cubicBezTo>
                                  <a:pt x="104" y="50"/>
                                  <a:pt x="105" y="49"/>
                                  <a:pt x="105" y="48"/>
                                </a:cubicBezTo>
                                <a:cubicBezTo>
                                  <a:pt x="107" y="46"/>
                                  <a:pt x="109" y="44"/>
                                  <a:pt x="111" y="43"/>
                                </a:cubicBezTo>
                                <a:cubicBezTo>
                                  <a:pt x="111" y="43"/>
                                  <a:pt x="112" y="43"/>
                                  <a:pt x="112" y="42"/>
                                </a:cubicBezTo>
                                <a:cubicBezTo>
                                  <a:pt x="112" y="42"/>
                                  <a:pt x="113" y="42"/>
                                  <a:pt x="113" y="42"/>
                                </a:cubicBezTo>
                                <a:cubicBezTo>
                                  <a:pt x="111" y="45"/>
                                  <a:pt x="108" y="47"/>
                                  <a:pt x="106" y="50"/>
                                </a:cubicBezTo>
                                <a:close/>
                                <a:moveTo>
                                  <a:pt x="106" y="45"/>
                                </a:moveTo>
                                <a:cubicBezTo>
                                  <a:pt x="106" y="44"/>
                                  <a:pt x="106" y="44"/>
                                  <a:pt x="106" y="44"/>
                                </a:cubicBezTo>
                                <a:cubicBezTo>
                                  <a:pt x="107" y="43"/>
                                  <a:pt x="108" y="43"/>
                                  <a:pt x="109" y="42"/>
                                </a:cubicBezTo>
                                <a:cubicBezTo>
                                  <a:pt x="109" y="42"/>
                                  <a:pt x="109" y="42"/>
                                  <a:pt x="109" y="42"/>
                                </a:cubicBezTo>
                                <a:cubicBezTo>
                                  <a:pt x="108" y="43"/>
                                  <a:pt x="107" y="44"/>
                                  <a:pt x="106" y="45"/>
                                </a:cubicBezTo>
                                <a:close/>
                                <a:moveTo>
                                  <a:pt x="102" y="45"/>
                                </a:moveTo>
                                <a:cubicBezTo>
                                  <a:pt x="99" y="47"/>
                                  <a:pt x="95" y="50"/>
                                  <a:pt x="92" y="52"/>
                                </a:cubicBezTo>
                                <a:cubicBezTo>
                                  <a:pt x="92" y="51"/>
                                  <a:pt x="93" y="51"/>
                                  <a:pt x="93" y="50"/>
                                </a:cubicBezTo>
                                <a:cubicBezTo>
                                  <a:pt x="93" y="50"/>
                                  <a:pt x="93" y="50"/>
                                  <a:pt x="93" y="50"/>
                                </a:cubicBezTo>
                                <a:cubicBezTo>
                                  <a:pt x="97" y="47"/>
                                  <a:pt x="100" y="45"/>
                                  <a:pt x="104" y="42"/>
                                </a:cubicBezTo>
                                <a:cubicBezTo>
                                  <a:pt x="105" y="42"/>
                                  <a:pt x="106" y="42"/>
                                  <a:pt x="107" y="42"/>
                                </a:cubicBezTo>
                                <a:cubicBezTo>
                                  <a:pt x="105" y="43"/>
                                  <a:pt x="103" y="45"/>
                                  <a:pt x="102" y="45"/>
                                </a:cubicBezTo>
                                <a:close/>
                                <a:moveTo>
                                  <a:pt x="99" y="44"/>
                                </a:moveTo>
                                <a:cubicBezTo>
                                  <a:pt x="100" y="43"/>
                                  <a:pt x="100" y="43"/>
                                  <a:pt x="101" y="42"/>
                                </a:cubicBezTo>
                                <a:cubicBezTo>
                                  <a:pt x="101" y="42"/>
                                  <a:pt x="101" y="42"/>
                                  <a:pt x="101" y="42"/>
                                </a:cubicBezTo>
                                <a:cubicBezTo>
                                  <a:pt x="101" y="43"/>
                                  <a:pt x="100" y="43"/>
                                  <a:pt x="99" y="44"/>
                                </a:cubicBezTo>
                                <a:close/>
                                <a:moveTo>
                                  <a:pt x="101" y="40"/>
                                </a:moveTo>
                                <a:cubicBezTo>
                                  <a:pt x="100" y="40"/>
                                  <a:pt x="100" y="41"/>
                                  <a:pt x="99" y="41"/>
                                </a:cubicBezTo>
                                <a:cubicBezTo>
                                  <a:pt x="99" y="41"/>
                                  <a:pt x="99" y="42"/>
                                  <a:pt x="99" y="42"/>
                                </a:cubicBezTo>
                                <a:cubicBezTo>
                                  <a:pt x="97" y="44"/>
                                  <a:pt x="95" y="46"/>
                                  <a:pt x="94" y="48"/>
                                </a:cubicBezTo>
                                <a:cubicBezTo>
                                  <a:pt x="94" y="46"/>
                                  <a:pt x="94" y="45"/>
                                  <a:pt x="95" y="44"/>
                                </a:cubicBezTo>
                                <a:cubicBezTo>
                                  <a:pt x="95" y="44"/>
                                  <a:pt x="95" y="44"/>
                                  <a:pt x="95" y="44"/>
                                </a:cubicBezTo>
                                <a:cubicBezTo>
                                  <a:pt x="98" y="41"/>
                                  <a:pt x="100" y="39"/>
                                  <a:pt x="103" y="36"/>
                                </a:cubicBezTo>
                                <a:cubicBezTo>
                                  <a:pt x="104" y="36"/>
                                  <a:pt x="104" y="36"/>
                                  <a:pt x="104" y="36"/>
                                </a:cubicBezTo>
                                <a:cubicBezTo>
                                  <a:pt x="103" y="38"/>
                                  <a:pt x="102" y="39"/>
                                  <a:pt x="101" y="40"/>
                                </a:cubicBezTo>
                                <a:close/>
                                <a:moveTo>
                                  <a:pt x="93" y="43"/>
                                </a:moveTo>
                                <a:cubicBezTo>
                                  <a:pt x="93" y="43"/>
                                  <a:pt x="92" y="43"/>
                                  <a:pt x="92" y="43"/>
                                </a:cubicBezTo>
                                <a:cubicBezTo>
                                  <a:pt x="94" y="41"/>
                                  <a:pt x="96" y="40"/>
                                  <a:pt x="98" y="38"/>
                                </a:cubicBezTo>
                                <a:cubicBezTo>
                                  <a:pt x="98" y="38"/>
                                  <a:pt x="99" y="38"/>
                                  <a:pt x="99" y="38"/>
                                </a:cubicBezTo>
                                <a:cubicBezTo>
                                  <a:pt x="97" y="39"/>
                                  <a:pt x="95" y="41"/>
                                  <a:pt x="93" y="43"/>
                                </a:cubicBezTo>
                                <a:close/>
                                <a:moveTo>
                                  <a:pt x="90" y="41"/>
                                </a:moveTo>
                                <a:cubicBezTo>
                                  <a:pt x="91" y="40"/>
                                  <a:pt x="91" y="40"/>
                                  <a:pt x="92" y="40"/>
                                </a:cubicBezTo>
                                <a:cubicBezTo>
                                  <a:pt x="92" y="40"/>
                                  <a:pt x="93" y="39"/>
                                  <a:pt x="93" y="39"/>
                                </a:cubicBezTo>
                                <a:cubicBezTo>
                                  <a:pt x="92" y="40"/>
                                  <a:pt x="91" y="40"/>
                                  <a:pt x="90" y="41"/>
                                </a:cubicBezTo>
                                <a:close/>
                                <a:moveTo>
                                  <a:pt x="82" y="40"/>
                                </a:moveTo>
                                <a:cubicBezTo>
                                  <a:pt x="80" y="41"/>
                                  <a:pt x="78" y="43"/>
                                  <a:pt x="76" y="44"/>
                                </a:cubicBezTo>
                                <a:cubicBezTo>
                                  <a:pt x="78" y="42"/>
                                  <a:pt x="80" y="40"/>
                                  <a:pt x="81" y="38"/>
                                </a:cubicBezTo>
                                <a:cubicBezTo>
                                  <a:pt x="83" y="37"/>
                                  <a:pt x="85" y="36"/>
                                  <a:pt x="86" y="35"/>
                                </a:cubicBezTo>
                                <a:cubicBezTo>
                                  <a:pt x="85" y="36"/>
                                  <a:pt x="84" y="38"/>
                                  <a:pt x="82" y="40"/>
                                </a:cubicBezTo>
                                <a:close/>
                                <a:moveTo>
                                  <a:pt x="79" y="37"/>
                                </a:moveTo>
                                <a:cubicBezTo>
                                  <a:pt x="78" y="38"/>
                                  <a:pt x="76" y="40"/>
                                  <a:pt x="74" y="41"/>
                                </a:cubicBezTo>
                                <a:cubicBezTo>
                                  <a:pt x="78" y="38"/>
                                  <a:pt x="81" y="35"/>
                                  <a:pt x="84" y="31"/>
                                </a:cubicBezTo>
                                <a:cubicBezTo>
                                  <a:pt x="85" y="30"/>
                                  <a:pt x="86" y="30"/>
                                  <a:pt x="87" y="29"/>
                                </a:cubicBezTo>
                                <a:cubicBezTo>
                                  <a:pt x="85" y="31"/>
                                  <a:pt x="84" y="32"/>
                                  <a:pt x="82" y="34"/>
                                </a:cubicBezTo>
                                <a:cubicBezTo>
                                  <a:pt x="81" y="35"/>
                                  <a:pt x="80" y="36"/>
                                  <a:pt x="79" y="37"/>
                                </a:cubicBezTo>
                                <a:close/>
                                <a:moveTo>
                                  <a:pt x="85" y="24"/>
                                </a:moveTo>
                                <a:cubicBezTo>
                                  <a:pt x="84" y="25"/>
                                  <a:pt x="83" y="25"/>
                                  <a:pt x="83" y="25"/>
                                </a:cubicBezTo>
                                <a:cubicBezTo>
                                  <a:pt x="83" y="25"/>
                                  <a:pt x="83" y="25"/>
                                  <a:pt x="83" y="25"/>
                                </a:cubicBezTo>
                                <a:cubicBezTo>
                                  <a:pt x="83" y="25"/>
                                  <a:pt x="83" y="24"/>
                                  <a:pt x="83" y="24"/>
                                </a:cubicBezTo>
                                <a:cubicBezTo>
                                  <a:pt x="83" y="24"/>
                                  <a:pt x="83" y="24"/>
                                  <a:pt x="83" y="24"/>
                                </a:cubicBezTo>
                                <a:cubicBezTo>
                                  <a:pt x="84" y="24"/>
                                  <a:pt x="86" y="23"/>
                                  <a:pt x="87" y="23"/>
                                </a:cubicBezTo>
                                <a:cubicBezTo>
                                  <a:pt x="87" y="23"/>
                                  <a:pt x="86" y="24"/>
                                  <a:pt x="85" y="24"/>
                                </a:cubicBezTo>
                                <a:close/>
                                <a:moveTo>
                                  <a:pt x="83" y="28"/>
                                </a:moveTo>
                                <a:cubicBezTo>
                                  <a:pt x="83" y="29"/>
                                  <a:pt x="82" y="29"/>
                                  <a:pt x="82" y="29"/>
                                </a:cubicBezTo>
                                <a:cubicBezTo>
                                  <a:pt x="81" y="30"/>
                                  <a:pt x="80" y="30"/>
                                  <a:pt x="79" y="31"/>
                                </a:cubicBezTo>
                                <a:cubicBezTo>
                                  <a:pt x="80" y="30"/>
                                  <a:pt x="81" y="30"/>
                                  <a:pt x="82" y="29"/>
                                </a:cubicBezTo>
                                <a:cubicBezTo>
                                  <a:pt x="82" y="29"/>
                                  <a:pt x="82" y="29"/>
                                  <a:pt x="82" y="29"/>
                                </a:cubicBezTo>
                                <a:cubicBezTo>
                                  <a:pt x="82" y="29"/>
                                  <a:pt x="83" y="29"/>
                                  <a:pt x="83" y="28"/>
                                </a:cubicBezTo>
                                <a:close/>
                                <a:moveTo>
                                  <a:pt x="59" y="48"/>
                                </a:moveTo>
                                <a:cubicBezTo>
                                  <a:pt x="61" y="46"/>
                                  <a:pt x="63" y="44"/>
                                  <a:pt x="64" y="41"/>
                                </a:cubicBezTo>
                                <a:cubicBezTo>
                                  <a:pt x="66" y="40"/>
                                  <a:pt x="67" y="39"/>
                                  <a:pt x="69" y="38"/>
                                </a:cubicBezTo>
                                <a:cubicBezTo>
                                  <a:pt x="69" y="38"/>
                                  <a:pt x="69" y="38"/>
                                  <a:pt x="69" y="38"/>
                                </a:cubicBezTo>
                                <a:cubicBezTo>
                                  <a:pt x="66" y="42"/>
                                  <a:pt x="63" y="45"/>
                                  <a:pt x="59" y="48"/>
                                </a:cubicBezTo>
                                <a:close/>
                                <a:moveTo>
                                  <a:pt x="61" y="41"/>
                                </a:moveTo>
                                <a:cubicBezTo>
                                  <a:pt x="61" y="41"/>
                                  <a:pt x="61" y="41"/>
                                  <a:pt x="62" y="41"/>
                                </a:cubicBezTo>
                                <a:cubicBezTo>
                                  <a:pt x="63" y="40"/>
                                  <a:pt x="64" y="39"/>
                                  <a:pt x="65" y="38"/>
                                </a:cubicBezTo>
                                <a:cubicBezTo>
                                  <a:pt x="65" y="39"/>
                                  <a:pt x="64" y="39"/>
                                  <a:pt x="64" y="40"/>
                                </a:cubicBezTo>
                                <a:cubicBezTo>
                                  <a:pt x="63" y="40"/>
                                  <a:pt x="62" y="41"/>
                                  <a:pt x="61" y="41"/>
                                </a:cubicBezTo>
                                <a:close/>
                                <a:moveTo>
                                  <a:pt x="58" y="46"/>
                                </a:moveTo>
                                <a:cubicBezTo>
                                  <a:pt x="58" y="46"/>
                                  <a:pt x="59" y="45"/>
                                  <a:pt x="59" y="45"/>
                                </a:cubicBezTo>
                                <a:cubicBezTo>
                                  <a:pt x="57" y="47"/>
                                  <a:pt x="55" y="50"/>
                                  <a:pt x="54" y="53"/>
                                </a:cubicBezTo>
                                <a:cubicBezTo>
                                  <a:pt x="53" y="53"/>
                                  <a:pt x="52" y="54"/>
                                  <a:pt x="52" y="54"/>
                                </a:cubicBezTo>
                                <a:cubicBezTo>
                                  <a:pt x="54" y="51"/>
                                  <a:pt x="56" y="49"/>
                                  <a:pt x="58" y="46"/>
                                </a:cubicBezTo>
                                <a:close/>
                                <a:moveTo>
                                  <a:pt x="48" y="57"/>
                                </a:moveTo>
                                <a:cubicBezTo>
                                  <a:pt x="45" y="58"/>
                                  <a:pt x="43" y="60"/>
                                  <a:pt x="41" y="61"/>
                                </a:cubicBezTo>
                                <a:cubicBezTo>
                                  <a:pt x="42" y="59"/>
                                  <a:pt x="44" y="58"/>
                                  <a:pt x="45" y="56"/>
                                </a:cubicBezTo>
                                <a:cubicBezTo>
                                  <a:pt x="48" y="54"/>
                                  <a:pt x="50" y="52"/>
                                  <a:pt x="53" y="50"/>
                                </a:cubicBezTo>
                                <a:cubicBezTo>
                                  <a:pt x="51" y="52"/>
                                  <a:pt x="49" y="54"/>
                                  <a:pt x="48" y="57"/>
                                </a:cubicBezTo>
                                <a:close/>
                                <a:moveTo>
                                  <a:pt x="50" y="58"/>
                                </a:moveTo>
                                <a:cubicBezTo>
                                  <a:pt x="50" y="58"/>
                                  <a:pt x="50" y="59"/>
                                  <a:pt x="50" y="59"/>
                                </a:cubicBezTo>
                                <a:cubicBezTo>
                                  <a:pt x="50" y="59"/>
                                  <a:pt x="49" y="59"/>
                                  <a:pt x="49" y="59"/>
                                </a:cubicBezTo>
                                <a:cubicBezTo>
                                  <a:pt x="47" y="61"/>
                                  <a:pt x="44" y="64"/>
                                  <a:pt x="42" y="67"/>
                                </a:cubicBezTo>
                                <a:cubicBezTo>
                                  <a:pt x="43" y="65"/>
                                  <a:pt x="45" y="63"/>
                                  <a:pt x="46" y="62"/>
                                </a:cubicBezTo>
                                <a:cubicBezTo>
                                  <a:pt x="47" y="60"/>
                                  <a:pt x="49" y="59"/>
                                  <a:pt x="50" y="58"/>
                                </a:cubicBezTo>
                                <a:close/>
                                <a:moveTo>
                                  <a:pt x="39" y="86"/>
                                </a:moveTo>
                                <a:cubicBezTo>
                                  <a:pt x="39" y="86"/>
                                  <a:pt x="39" y="87"/>
                                  <a:pt x="39" y="87"/>
                                </a:cubicBezTo>
                                <a:cubicBezTo>
                                  <a:pt x="38" y="88"/>
                                  <a:pt x="37" y="89"/>
                                  <a:pt x="35" y="90"/>
                                </a:cubicBezTo>
                                <a:cubicBezTo>
                                  <a:pt x="35" y="90"/>
                                  <a:pt x="35" y="90"/>
                                  <a:pt x="35" y="90"/>
                                </a:cubicBezTo>
                                <a:cubicBezTo>
                                  <a:pt x="37" y="89"/>
                                  <a:pt x="38" y="87"/>
                                  <a:pt x="39" y="86"/>
                                </a:cubicBezTo>
                                <a:close/>
                                <a:moveTo>
                                  <a:pt x="34" y="102"/>
                                </a:moveTo>
                                <a:cubicBezTo>
                                  <a:pt x="35" y="103"/>
                                  <a:pt x="35" y="105"/>
                                  <a:pt x="36" y="107"/>
                                </a:cubicBezTo>
                                <a:cubicBezTo>
                                  <a:pt x="35" y="109"/>
                                  <a:pt x="35" y="110"/>
                                  <a:pt x="35" y="112"/>
                                </a:cubicBezTo>
                                <a:cubicBezTo>
                                  <a:pt x="34" y="111"/>
                                  <a:pt x="34" y="110"/>
                                  <a:pt x="34" y="109"/>
                                </a:cubicBezTo>
                                <a:cubicBezTo>
                                  <a:pt x="34" y="106"/>
                                  <a:pt x="34" y="104"/>
                                  <a:pt x="34" y="102"/>
                                </a:cubicBezTo>
                                <a:close/>
                                <a:moveTo>
                                  <a:pt x="36" y="126"/>
                                </a:moveTo>
                                <a:cubicBezTo>
                                  <a:pt x="36" y="127"/>
                                  <a:pt x="37" y="128"/>
                                  <a:pt x="37" y="129"/>
                                </a:cubicBezTo>
                                <a:cubicBezTo>
                                  <a:pt x="37" y="129"/>
                                  <a:pt x="37" y="130"/>
                                  <a:pt x="37" y="130"/>
                                </a:cubicBezTo>
                                <a:cubicBezTo>
                                  <a:pt x="37" y="130"/>
                                  <a:pt x="37" y="131"/>
                                  <a:pt x="37" y="131"/>
                                </a:cubicBezTo>
                                <a:cubicBezTo>
                                  <a:pt x="35" y="128"/>
                                  <a:pt x="35" y="128"/>
                                  <a:pt x="35" y="128"/>
                                </a:cubicBezTo>
                                <a:cubicBezTo>
                                  <a:pt x="36" y="127"/>
                                  <a:pt x="36" y="127"/>
                                  <a:pt x="36" y="126"/>
                                </a:cubicBezTo>
                                <a:close/>
                                <a:moveTo>
                                  <a:pt x="36" y="115"/>
                                </a:moveTo>
                                <a:cubicBezTo>
                                  <a:pt x="36" y="115"/>
                                  <a:pt x="36" y="115"/>
                                  <a:pt x="36" y="115"/>
                                </a:cubicBezTo>
                                <a:cubicBezTo>
                                  <a:pt x="36" y="114"/>
                                  <a:pt x="36" y="112"/>
                                  <a:pt x="36" y="111"/>
                                </a:cubicBezTo>
                                <a:cubicBezTo>
                                  <a:pt x="36" y="111"/>
                                  <a:pt x="37" y="111"/>
                                  <a:pt x="37" y="111"/>
                                </a:cubicBezTo>
                                <a:cubicBezTo>
                                  <a:pt x="37" y="111"/>
                                  <a:pt x="37" y="112"/>
                                  <a:pt x="37" y="113"/>
                                </a:cubicBezTo>
                                <a:cubicBezTo>
                                  <a:pt x="37" y="114"/>
                                  <a:pt x="36" y="114"/>
                                  <a:pt x="36" y="115"/>
                                </a:cubicBezTo>
                                <a:close/>
                                <a:moveTo>
                                  <a:pt x="36" y="97"/>
                                </a:moveTo>
                                <a:cubicBezTo>
                                  <a:pt x="36" y="97"/>
                                  <a:pt x="36" y="98"/>
                                  <a:pt x="37" y="99"/>
                                </a:cubicBezTo>
                                <a:cubicBezTo>
                                  <a:pt x="37" y="99"/>
                                  <a:pt x="37" y="100"/>
                                  <a:pt x="36" y="100"/>
                                </a:cubicBezTo>
                                <a:cubicBezTo>
                                  <a:pt x="36" y="99"/>
                                  <a:pt x="36" y="98"/>
                                  <a:pt x="36" y="97"/>
                                </a:cubicBezTo>
                                <a:close/>
                                <a:moveTo>
                                  <a:pt x="37" y="94"/>
                                </a:moveTo>
                                <a:cubicBezTo>
                                  <a:pt x="37" y="93"/>
                                  <a:pt x="36" y="92"/>
                                  <a:pt x="36" y="92"/>
                                </a:cubicBezTo>
                                <a:cubicBezTo>
                                  <a:pt x="37" y="91"/>
                                  <a:pt x="38" y="90"/>
                                  <a:pt x="38" y="90"/>
                                </a:cubicBezTo>
                                <a:cubicBezTo>
                                  <a:pt x="38" y="91"/>
                                  <a:pt x="38" y="92"/>
                                  <a:pt x="38" y="93"/>
                                </a:cubicBezTo>
                                <a:cubicBezTo>
                                  <a:pt x="37" y="93"/>
                                  <a:pt x="37" y="93"/>
                                  <a:pt x="37" y="94"/>
                                </a:cubicBezTo>
                                <a:close/>
                                <a:moveTo>
                                  <a:pt x="39" y="103"/>
                                </a:moveTo>
                                <a:cubicBezTo>
                                  <a:pt x="39" y="103"/>
                                  <a:pt x="39" y="103"/>
                                  <a:pt x="39" y="103"/>
                                </a:cubicBezTo>
                                <a:cubicBezTo>
                                  <a:pt x="39" y="104"/>
                                  <a:pt x="38" y="104"/>
                                  <a:pt x="38" y="104"/>
                                </a:cubicBezTo>
                                <a:cubicBezTo>
                                  <a:pt x="38" y="104"/>
                                  <a:pt x="38" y="104"/>
                                  <a:pt x="38" y="103"/>
                                </a:cubicBezTo>
                                <a:cubicBezTo>
                                  <a:pt x="38" y="103"/>
                                  <a:pt x="38" y="103"/>
                                  <a:pt x="39" y="103"/>
                                </a:cubicBezTo>
                                <a:close/>
                                <a:moveTo>
                                  <a:pt x="38" y="97"/>
                                </a:moveTo>
                                <a:cubicBezTo>
                                  <a:pt x="38" y="96"/>
                                  <a:pt x="39" y="95"/>
                                  <a:pt x="39" y="94"/>
                                </a:cubicBezTo>
                                <a:cubicBezTo>
                                  <a:pt x="40" y="93"/>
                                  <a:pt x="41" y="93"/>
                                  <a:pt x="42" y="92"/>
                                </a:cubicBezTo>
                                <a:cubicBezTo>
                                  <a:pt x="41" y="93"/>
                                  <a:pt x="40" y="94"/>
                                  <a:pt x="39" y="95"/>
                                </a:cubicBezTo>
                                <a:cubicBezTo>
                                  <a:pt x="39" y="96"/>
                                  <a:pt x="40" y="97"/>
                                  <a:pt x="41" y="96"/>
                                </a:cubicBezTo>
                                <a:cubicBezTo>
                                  <a:pt x="41" y="96"/>
                                  <a:pt x="41" y="96"/>
                                  <a:pt x="41" y="96"/>
                                </a:cubicBezTo>
                                <a:cubicBezTo>
                                  <a:pt x="41" y="96"/>
                                  <a:pt x="41" y="96"/>
                                  <a:pt x="41" y="96"/>
                                </a:cubicBezTo>
                                <a:cubicBezTo>
                                  <a:pt x="41" y="97"/>
                                  <a:pt x="41" y="97"/>
                                  <a:pt x="41" y="98"/>
                                </a:cubicBezTo>
                                <a:cubicBezTo>
                                  <a:pt x="40" y="98"/>
                                  <a:pt x="40" y="99"/>
                                  <a:pt x="39" y="99"/>
                                </a:cubicBezTo>
                                <a:cubicBezTo>
                                  <a:pt x="39" y="99"/>
                                  <a:pt x="39" y="98"/>
                                  <a:pt x="38" y="97"/>
                                </a:cubicBezTo>
                                <a:close/>
                                <a:moveTo>
                                  <a:pt x="40" y="121"/>
                                </a:moveTo>
                                <a:cubicBezTo>
                                  <a:pt x="40" y="121"/>
                                  <a:pt x="40" y="121"/>
                                  <a:pt x="40" y="121"/>
                                </a:cubicBezTo>
                                <a:cubicBezTo>
                                  <a:pt x="40" y="122"/>
                                  <a:pt x="41" y="123"/>
                                  <a:pt x="41" y="124"/>
                                </a:cubicBezTo>
                                <a:cubicBezTo>
                                  <a:pt x="41" y="124"/>
                                  <a:pt x="41" y="124"/>
                                  <a:pt x="40" y="125"/>
                                </a:cubicBezTo>
                                <a:cubicBezTo>
                                  <a:pt x="40" y="123"/>
                                  <a:pt x="40" y="122"/>
                                  <a:pt x="39" y="121"/>
                                </a:cubicBezTo>
                                <a:cubicBezTo>
                                  <a:pt x="39" y="121"/>
                                  <a:pt x="40" y="121"/>
                                  <a:pt x="40" y="121"/>
                                </a:cubicBezTo>
                                <a:close/>
                                <a:moveTo>
                                  <a:pt x="40" y="133"/>
                                </a:moveTo>
                                <a:cubicBezTo>
                                  <a:pt x="41" y="134"/>
                                  <a:pt x="41" y="136"/>
                                  <a:pt x="42" y="138"/>
                                </a:cubicBezTo>
                                <a:cubicBezTo>
                                  <a:pt x="42" y="138"/>
                                  <a:pt x="41" y="138"/>
                                  <a:pt x="41" y="138"/>
                                </a:cubicBezTo>
                                <a:cubicBezTo>
                                  <a:pt x="41" y="137"/>
                                  <a:pt x="40" y="135"/>
                                  <a:pt x="40" y="133"/>
                                </a:cubicBezTo>
                                <a:cubicBezTo>
                                  <a:pt x="40" y="133"/>
                                  <a:pt x="40" y="133"/>
                                  <a:pt x="40" y="133"/>
                                </a:cubicBezTo>
                                <a:close/>
                                <a:moveTo>
                                  <a:pt x="41" y="96"/>
                                </a:moveTo>
                                <a:cubicBezTo>
                                  <a:pt x="43" y="93"/>
                                  <a:pt x="46" y="91"/>
                                  <a:pt x="48" y="88"/>
                                </a:cubicBezTo>
                                <a:cubicBezTo>
                                  <a:pt x="48" y="89"/>
                                  <a:pt x="48" y="90"/>
                                  <a:pt x="47" y="90"/>
                                </a:cubicBezTo>
                                <a:cubicBezTo>
                                  <a:pt x="47" y="91"/>
                                  <a:pt x="47" y="92"/>
                                  <a:pt x="46" y="92"/>
                                </a:cubicBezTo>
                                <a:cubicBezTo>
                                  <a:pt x="45" y="94"/>
                                  <a:pt x="44" y="95"/>
                                  <a:pt x="43" y="96"/>
                                </a:cubicBezTo>
                                <a:cubicBezTo>
                                  <a:pt x="42" y="96"/>
                                  <a:pt x="42" y="96"/>
                                  <a:pt x="42" y="96"/>
                                </a:cubicBezTo>
                                <a:cubicBezTo>
                                  <a:pt x="42" y="95"/>
                                  <a:pt x="41" y="95"/>
                                  <a:pt x="41" y="96"/>
                                </a:cubicBezTo>
                                <a:close/>
                                <a:moveTo>
                                  <a:pt x="43" y="129"/>
                                </a:moveTo>
                                <a:cubicBezTo>
                                  <a:pt x="44" y="130"/>
                                  <a:pt x="44" y="132"/>
                                  <a:pt x="45" y="133"/>
                                </a:cubicBezTo>
                                <a:cubicBezTo>
                                  <a:pt x="44" y="134"/>
                                  <a:pt x="44" y="134"/>
                                  <a:pt x="43" y="135"/>
                                </a:cubicBezTo>
                                <a:cubicBezTo>
                                  <a:pt x="43" y="133"/>
                                  <a:pt x="43" y="132"/>
                                  <a:pt x="42" y="130"/>
                                </a:cubicBezTo>
                                <a:cubicBezTo>
                                  <a:pt x="42" y="130"/>
                                  <a:pt x="43" y="129"/>
                                  <a:pt x="43" y="129"/>
                                </a:cubicBezTo>
                                <a:close/>
                                <a:moveTo>
                                  <a:pt x="42" y="140"/>
                                </a:moveTo>
                                <a:cubicBezTo>
                                  <a:pt x="43" y="143"/>
                                  <a:pt x="44" y="145"/>
                                  <a:pt x="44" y="147"/>
                                </a:cubicBezTo>
                                <a:cubicBezTo>
                                  <a:pt x="44" y="145"/>
                                  <a:pt x="43" y="143"/>
                                  <a:pt x="42" y="141"/>
                                </a:cubicBezTo>
                                <a:cubicBezTo>
                                  <a:pt x="42" y="141"/>
                                  <a:pt x="42" y="141"/>
                                  <a:pt x="42" y="140"/>
                                </a:cubicBezTo>
                                <a:close/>
                                <a:moveTo>
                                  <a:pt x="44" y="154"/>
                                </a:moveTo>
                                <a:cubicBezTo>
                                  <a:pt x="44" y="154"/>
                                  <a:pt x="44" y="154"/>
                                  <a:pt x="44" y="154"/>
                                </a:cubicBezTo>
                                <a:cubicBezTo>
                                  <a:pt x="45" y="157"/>
                                  <a:pt x="45" y="160"/>
                                  <a:pt x="46" y="164"/>
                                </a:cubicBezTo>
                                <a:cubicBezTo>
                                  <a:pt x="45" y="160"/>
                                  <a:pt x="44" y="157"/>
                                  <a:pt x="44" y="154"/>
                                </a:cubicBezTo>
                                <a:cubicBezTo>
                                  <a:pt x="44" y="154"/>
                                  <a:pt x="44" y="154"/>
                                  <a:pt x="44" y="154"/>
                                </a:cubicBezTo>
                                <a:close/>
                                <a:moveTo>
                                  <a:pt x="43" y="174"/>
                                </a:moveTo>
                                <a:cubicBezTo>
                                  <a:pt x="43" y="175"/>
                                  <a:pt x="44" y="176"/>
                                  <a:pt x="44" y="178"/>
                                </a:cubicBezTo>
                                <a:cubicBezTo>
                                  <a:pt x="44" y="178"/>
                                  <a:pt x="44" y="178"/>
                                  <a:pt x="44" y="178"/>
                                </a:cubicBezTo>
                                <a:cubicBezTo>
                                  <a:pt x="43" y="176"/>
                                  <a:pt x="42" y="175"/>
                                  <a:pt x="41" y="174"/>
                                </a:cubicBezTo>
                                <a:cubicBezTo>
                                  <a:pt x="41" y="173"/>
                                  <a:pt x="41" y="172"/>
                                  <a:pt x="41" y="171"/>
                                </a:cubicBezTo>
                                <a:cubicBezTo>
                                  <a:pt x="42" y="172"/>
                                  <a:pt x="42" y="173"/>
                                  <a:pt x="43" y="174"/>
                                </a:cubicBezTo>
                                <a:close/>
                                <a:moveTo>
                                  <a:pt x="42" y="176"/>
                                </a:moveTo>
                                <a:cubicBezTo>
                                  <a:pt x="43" y="178"/>
                                  <a:pt x="44" y="180"/>
                                  <a:pt x="45" y="181"/>
                                </a:cubicBezTo>
                                <a:cubicBezTo>
                                  <a:pt x="46" y="183"/>
                                  <a:pt x="46" y="184"/>
                                  <a:pt x="47" y="186"/>
                                </a:cubicBezTo>
                                <a:cubicBezTo>
                                  <a:pt x="47" y="187"/>
                                  <a:pt x="46" y="188"/>
                                  <a:pt x="45" y="190"/>
                                </a:cubicBezTo>
                                <a:cubicBezTo>
                                  <a:pt x="44" y="187"/>
                                  <a:pt x="43" y="185"/>
                                  <a:pt x="42" y="182"/>
                                </a:cubicBezTo>
                                <a:cubicBezTo>
                                  <a:pt x="42" y="180"/>
                                  <a:pt x="42" y="178"/>
                                  <a:pt x="42" y="176"/>
                                </a:cubicBezTo>
                                <a:close/>
                                <a:moveTo>
                                  <a:pt x="46" y="192"/>
                                </a:moveTo>
                                <a:cubicBezTo>
                                  <a:pt x="47" y="191"/>
                                  <a:pt x="47" y="190"/>
                                  <a:pt x="48" y="188"/>
                                </a:cubicBezTo>
                                <a:cubicBezTo>
                                  <a:pt x="49" y="192"/>
                                  <a:pt x="50" y="196"/>
                                  <a:pt x="52" y="200"/>
                                </a:cubicBezTo>
                                <a:cubicBezTo>
                                  <a:pt x="51" y="200"/>
                                  <a:pt x="51" y="199"/>
                                  <a:pt x="51" y="199"/>
                                </a:cubicBezTo>
                                <a:cubicBezTo>
                                  <a:pt x="49" y="197"/>
                                  <a:pt x="47" y="194"/>
                                  <a:pt x="46" y="192"/>
                                </a:cubicBezTo>
                                <a:cubicBezTo>
                                  <a:pt x="46" y="192"/>
                                  <a:pt x="46" y="192"/>
                                  <a:pt x="46" y="192"/>
                                </a:cubicBezTo>
                                <a:close/>
                                <a:moveTo>
                                  <a:pt x="50" y="174"/>
                                </a:moveTo>
                                <a:cubicBezTo>
                                  <a:pt x="50" y="171"/>
                                  <a:pt x="49" y="168"/>
                                  <a:pt x="48" y="165"/>
                                </a:cubicBezTo>
                                <a:cubicBezTo>
                                  <a:pt x="48" y="163"/>
                                  <a:pt x="48" y="162"/>
                                  <a:pt x="48" y="161"/>
                                </a:cubicBezTo>
                                <a:cubicBezTo>
                                  <a:pt x="48" y="161"/>
                                  <a:pt x="48" y="162"/>
                                  <a:pt x="49" y="162"/>
                                </a:cubicBezTo>
                                <a:cubicBezTo>
                                  <a:pt x="49" y="163"/>
                                  <a:pt x="49" y="163"/>
                                  <a:pt x="49" y="164"/>
                                </a:cubicBezTo>
                                <a:cubicBezTo>
                                  <a:pt x="49" y="165"/>
                                  <a:pt x="50" y="165"/>
                                  <a:pt x="50" y="165"/>
                                </a:cubicBezTo>
                                <a:cubicBezTo>
                                  <a:pt x="50" y="166"/>
                                  <a:pt x="49" y="166"/>
                                  <a:pt x="49" y="166"/>
                                </a:cubicBezTo>
                                <a:cubicBezTo>
                                  <a:pt x="49" y="167"/>
                                  <a:pt x="49" y="167"/>
                                  <a:pt x="50" y="167"/>
                                </a:cubicBezTo>
                                <a:cubicBezTo>
                                  <a:pt x="51" y="170"/>
                                  <a:pt x="52" y="173"/>
                                  <a:pt x="53" y="175"/>
                                </a:cubicBezTo>
                                <a:cubicBezTo>
                                  <a:pt x="53" y="176"/>
                                  <a:pt x="52" y="176"/>
                                  <a:pt x="52" y="176"/>
                                </a:cubicBezTo>
                                <a:cubicBezTo>
                                  <a:pt x="51" y="176"/>
                                  <a:pt x="51" y="175"/>
                                  <a:pt x="50" y="174"/>
                                </a:cubicBezTo>
                                <a:close/>
                                <a:moveTo>
                                  <a:pt x="51" y="186"/>
                                </a:moveTo>
                                <a:cubicBezTo>
                                  <a:pt x="50" y="185"/>
                                  <a:pt x="50" y="184"/>
                                  <a:pt x="49" y="183"/>
                                </a:cubicBezTo>
                                <a:cubicBezTo>
                                  <a:pt x="49" y="182"/>
                                  <a:pt x="50" y="182"/>
                                  <a:pt x="50" y="181"/>
                                </a:cubicBezTo>
                                <a:cubicBezTo>
                                  <a:pt x="50" y="181"/>
                                  <a:pt x="50" y="181"/>
                                  <a:pt x="50" y="181"/>
                                </a:cubicBezTo>
                                <a:cubicBezTo>
                                  <a:pt x="50" y="183"/>
                                  <a:pt x="51" y="184"/>
                                  <a:pt x="51" y="186"/>
                                </a:cubicBezTo>
                                <a:close/>
                                <a:moveTo>
                                  <a:pt x="52" y="179"/>
                                </a:moveTo>
                                <a:cubicBezTo>
                                  <a:pt x="53" y="179"/>
                                  <a:pt x="53" y="179"/>
                                  <a:pt x="54" y="179"/>
                                </a:cubicBezTo>
                                <a:cubicBezTo>
                                  <a:pt x="54" y="179"/>
                                  <a:pt x="54" y="179"/>
                                  <a:pt x="55" y="180"/>
                                </a:cubicBezTo>
                                <a:cubicBezTo>
                                  <a:pt x="55" y="181"/>
                                  <a:pt x="56" y="183"/>
                                  <a:pt x="56" y="184"/>
                                </a:cubicBezTo>
                                <a:cubicBezTo>
                                  <a:pt x="56" y="184"/>
                                  <a:pt x="55" y="183"/>
                                  <a:pt x="55" y="183"/>
                                </a:cubicBezTo>
                                <a:cubicBezTo>
                                  <a:pt x="54" y="182"/>
                                  <a:pt x="53" y="181"/>
                                  <a:pt x="52" y="181"/>
                                </a:cubicBezTo>
                                <a:cubicBezTo>
                                  <a:pt x="52" y="180"/>
                                  <a:pt x="52" y="180"/>
                                  <a:pt x="52" y="179"/>
                                </a:cubicBezTo>
                                <a:cubicBezTo>
                                  <a:pt x="52" y="179"/>
                                  <a:pt x="52" y="179"/>
                                  <a:pt x="52" y="179"/>
                                </a:cubicBezTo>
                                <a:close/>
                                <a:moveTo>
                                  <a:pt x="54" y="184"/>
                                </a:moveTo>
                                <a:cubicBezTo>
                                  <a:pt x="56" y="186"/>
                                  <a:pt x="57" y="188"/>
                                  <a:pt x="59" y="190"/>
                                </a:cubicBezTo>
                                <a:cubicBezTo>
                                  <a:pt x="59" y="190"/>
                                  <a:pt x="59" y="190"/>
                                  <a:pt x="59" y="190"/>
                                </a:cubicBezTo>
                                <a:cubicBezTo>
                                  <a:pt x="59" y="191"/>
                                  <a:pt x="58" y="193"/>
                                  <a:pt x="57" y="194"/>
                                </a:cubicBezTo>
                                <a:cubicBezTo>
                                  <a:pt x="57" y="194"/>
                                  <a:pt x="57" y="194"/>
                                  <a:pt x="57" y="194"/>
                                </a:cubicBezTo>
                                <a:cubicBezTo>
                                  <a:pt x="56" y="190"/>
                                  <a:pt x="55" y="187"/>
                                  <a:pt x="54" y="184"/>
                                </a:cubicBezTo>
                                <a:cubicBezTo>
                                  <a:pt x="54" y="184"/>
                                  <a:pt x="54" y="184"/>
                                  <a:pt x="54" y="184"/>
                                </a:cubicBezTo>
                                <a:close/>
                                <a:moveTo>
                                  <a:pt x="58" y="195"/>
                                </a:moveTo>
                                <a:cubicBezTo>
                                  <a:pt x="59" y="195"/>
                                  <a:pt x="60" y="194"/>
                                  <a:pt x="61" y="194"/>
                                </a:cubicBezTo>
                                <a:cubicBezTo>
                                  <a:pt x="63" y="195"/>
                                  <a:pt x="64" y="197"/>
                                  <a:pt x="65" y="198"/>
                                </a:cubicBezTo>
                                <a:cubicBezTo>
                                  <a:pt x="64" y="199"/>
                                  <a:pt x="64" y="200"/>
                                  <a:pt x="64" y="200"/>
                                </a:cubicBezTo>
                                <a:cubicBezTo>
                                  <a:pt x="62" y="199"/>
                                  <a:pt x="60" y="197"/>
                                  <a:pt x="58" y="195"/>
                                </a:cubicBezTo>
                                <a:close/>
                                <a:moveTo>
                                  <a:pt x="63" y="193"/>
                                </a:moveTo>
                                <a:cubicBezTo>
                                  <a:pt x="64" y="192"/>
                                  <a:pt x="65" y="192"/>
                                  <a:pt x="65" y="192"/>
                                </a:cubicBezTo>
                                <a:cubicBezTo>
                                  <a:pt x="66" y="192"/>
                                  <a:pt x="67" y="193"/>
                                  <a:pt x="68" y="194"/>
                                </a:cubicBezTo>
                                <a:cubicBezTo>
                                  <a:pt x="68" y="194"/>
                                  <a:pt x="67" y="195"/>
                                  <a:pt x="67" y="196"/>
                                </a:cubicBezTo>
                                <a:cubicBezTo>
                                  <a:pt x="65" y="195"/>
                                  <a:pt x="64" y="194"/>
                                  <a:pt x="63" y="193"/>
                                </a:cubicBezTo>
                                <a:close/>
                                <a:moveTo>
                                  <a:pt x="70" y="195"/>
                                </a:moveTo>
                                <a:cubicBezTo>
                                  <a:pt x="70" y="196"/>
                                  <a:pt x="71" y="196"/>
                                  <a:pt x="72" y="197"/>
                                </a:cubicBezTo>
                                <a:cubicBezTo>
                                  <a:pt x="72" y="198"/>
                                  <a:pt x="72" y="198"/>
                                  <a:pt x="72" y="198"/>
                                </a:cubicBezTo>
                                <a:cubicBezTo>
                                  <a:pt x="72" y="199"/>
                                  <a:pt x="72" y="199"/>
                                  <a:pt x="72" y="199"/>
                                </a:cubicBezTo>
                                <a:cubicBezTo>
                                  <a:pt x="72" y="199"/>
                                  <a:pt x="72" y="199"/>
                                  <a:pt x="71" y="199"/>
                                </a:cubicBezTo>
                                <a:cubicBezTo>
                                  <a:pt x="71" y="199"/>
                                  <a:pt x="70" y="198"/>
                                  <a:pt x="69" y="198"/>
                                </a:cubicBezTo>
                                <a:cubicBezTo>
                                  <a:pt x="68" y="198"/>
                                  <a:pt x="68" y="198"/>
                                  <a:pt x="68" y="198"/>
                                </a:cubicBezTo>
                                <a:cubicBezTo>
                                  <a:pt x="68" y="197"/>
                                  <a:pt x="68" y="197"/>
                                  <a:pt x="68" y="197"/>
                                </a:cubicBezTo>
                                <a:cubicBezTo>
                                  <a:pt x="68" y="196"/>
                                  <a:pt x="69" y="195"/>
                                  <a:pt x="70" y="195"/>
                                </a:cubicBezTo>
                                <a:close/>
                                <a:moveTo>
                                  <a:pt x="67" y="190"/>
                                </a:moveTo>
                                <a:cubicBezTo>
                                  <a:pt x="69" y="190"/>
                                  <a:pt x="70" y="189"/>
                                  <a:pt x="71" y="188"/>
                                </a:cubicBezTo>
                                <a:cubicBezTo>
                                  <a:pt x="71" y="188"/>
                                  <a:pt x="72" y="189"/>
                                  <a:pt x="72" y="189"/>
                                </a:cubicBezTo>
                                <a:cubicBezTo>
                                  <a:pt x="71" y="190"/>
                                  <a:pt x="71" y="191"/>
                                  <a:pt x="70" y="192"/>
                                </a:cubicBezTo>
                                <a:cubicBezTo>
                                  <a:pt x="69" y="191"/>
                                  <a:pt x="68" y="191"/>
                                  <a:pt x="67" y="190"/>
                                </a:cubicBezTo>
                                <a:close/>
                                <a:moveTo>
                                  <a:pt x="72" y="185"/>
                                </a:moveTo>
                                <a:cubicBezTo>
                                  <a:pt x="71" y="184"/>
                                  <a:pt x="70" y="183"/>
                                  <a:pt x="68" y="181"/>
                                </a:cubicBezTo>
                                <a:cubicBezTo>
                                  <a:pt x="69" y="181"/>
                                  <a:pt x="69" y="181"/>
                                  <a:pt x="69" y="180"/>
                                </a:cubicBezTo>
                                <a:cubicBezTo>
                                  <a:pt x="70" y="181"/>
                                  <a:pt x="71" y="181"/>
                                  <a:pt x="72" y="182"/>
                                </a:cubicBezTo>
                                <a:cubicBezTo>
                                  <a:pt x="72" y="182"/>
                                  <a:pt x="73" y="182"/>
                                  <a:pt x="73" y="182"/>
                                </a:cubicBezTo>
                                <a:cubicBezTo>
                                  <a:pt x="73" y="183"/>
                                  <a:pt x="73" y="184"/>
                                  <a:pt x="73" y="184"/>
                                </a:cubicBezTo>
                                <a:cubicBezTo>
                                  <a:pt x="73" y="185"/>
                                  <a:pt x="72" y="185"/>
                                  <a:pt x="72" y="185"/>
                                </a:cubicBezTo>
                                <a:close/>
                                <a:moveTo>
                                  <a:pt x="71" y="151"/>
                                </a:moveTo>
                                <a:cubicBezTo>
                                  <a:pt x="72" y="150"/>
                                  <a:pt x="72" y="150"/>
                                  <a:pt x="73" y="149"/>
                                </a:cubicBezTo>
                                <a:cubicBezTo>
                                  <a:pt x="73" y="149"/>
                                  <a:pt x="73" y="150"/>
                                  <a:pt x="73" y="150"/>
                                </a:cubicBezTo>
                                <a:cubicBezTo>
                                  <a:pt x="72" y="150"/>
                                  <a:pt x="72" y="151"/>
                                  <a:pt x="71" y="151"/>
                                </a:cubicBezTo>
                                <a:close/>
                                <a:moveTo>
                                  <a:pt x="72" y="119"/>
                                </a:moveTo>
                                <a:cubicBezTo>
                                  <a:pt x="72" y="119"/>
                                  <a:pt x="71" y="120"/>
                                  <a:pt x="71" y="120"/>
                                </a:cubicBezTo>
                                <a:cubicBezTo>
                                  <a:pt x="72" y="119"/>
                                  <a:pt x="72" y="118"/>
                                  <a:pt x="72" y="118"/>
                                </a:cubicBezTo>
                                <a:cubicBezTo>
                                  <a:pt x="73" y="117"/>
                                  <a:pt x="73" y="117"/>
                                  <a:pt x="74" y="116"/>
                                </a:cubicBezTo>
                                <a:cubicBezTo>
                                  <a:pt x="74" y="116"/>
                                  <a:pt x="74" y="116"/>
                                  <a:pt x="74" y="116"/>
                                </a:cubicBezTo>
                                <a:cubicBezTo>
                                  <a:pt x="73" y="117"/>
                                  <a:pt x="72" y="118"/>
                                  <a:pt x="72" y="119"/>
                                </a:cubicBezTo>
                                <a:close/>
                                <a:moveTo>
                                  <a:pt x="78" y="130"/>
                                </a:moveTo>
                                <a:cubicBezTo>
                                  <a:pt x="78" y="131"/>
                                  <a:pt x="79" y="132"/>
                                  <a:pt x="79" y="134"/>
                                </a:cubicBezTo>
                                <a:cubicBezTo>
                                  <a:pt x="77" y="135"/>
                                  <a:pt x="75" y="136"/>
                                  <a:pt x="74" y="137"/>
                                </a:cubicBezTo>
                                <a:cubicBezTo>
                                  <a:pt x="73" y="137"/>
                                  <a:pt x="73" y="136"/>
                                  <a:pt x="73" y="135"/>
                                </a:cubicBezTo>
                                <a:cubicBezTo>
                                  <a:pt x="75" y="134"/>
                                  <a:pt x="76" y="132"/>
                                  <a:pt x="78" y="130"/>
                                </a:cubicBezTo>
                                <a:close/>
                                <a:moveTo>
                                  <a:pt x="75" y="140"/>
                                </a:moveTo>
                                <a:cubicBezTo>
                                  <a:pt x="76" y="140"/>
                                  <a:pt x="77" y="139"/>
                                  <a:pt x="78" y="138"/>
                                </a:cubicBezTo>
                                <a:cubicBezTo>
                                  <a:pt x="77" y="139"/>
                                  <a:pt x="76" y="141"/>
                                  <a:pt x="75" y="142"/>
                                </a:cubicBezTo>
                                <a:cubicBezTo>
                                  <a:pt x="75" y="142"/>
                                  <a:pt x="74" y="142"/>
                                  <a:pt x="74" y="141"/>
                                </a:cubicBezTo>
                                <a:cubicBezTo>
                                  <a:pt x="75" y="141"/>
                                  <a:pt x="75" y="141"/>
                                  <a:pt x="75" y="140"/>
                                </a:cubicBezTo>
                                <a:close/>
                                <a:moveTo>
                                  <a:pt x="80" y="138"/>
                                </a:moveTo>
                                <a:cubicBezTo>
                                  <a:pt x="80" y="139"/>
                                  <a:pt x="80" y="139"/>
                                  <a:pt x="80" y="140"/>
                                </a:cubicBezTo>
                                <a:cubicBezTo>
                                  <a:pt x="79" y="142"/>
                                  <a:pt x="77" y="143"/>
                                  <a:pt x="76" y="145"/>
                                </a:cubicBezTo>
                                <a:cubicBezTo>
                                  <a:pt x="77" y="142"/>
                                  <a:pt x="79" y="140"/>
                                  <a:pt x="80" y="138"/>
                                </a:cubicBezTo>
                                <a:close/>
                                <a:moveTo>
                                  <a:pt x="78" y="145"/>
                                </a:moveTo>
                                <a:cubicBezTo>
                                  <a:pt x="78" y="145"/>
                                  <a:pt x="78" y="145"/>
                                  <a:pt x="78" y="145"/>
                                </a:cubicBezTo>
                                <a:cubicBezTo>
                                  <a:pt x="77" y="146"/>
                                  <a:pt x="77" y="146"/>
                                  <a:pt x="76" y="147"/>
                                </a:cubicBezTo>
                                <a:cubicBezTo>
                                  <a:pt x="76" y="147"/>
                                  <a:pt x="76" y="147"/>
                                  <a:pt x="76" y="147"/>
                                </a:cubicBezTo>
                                <a:cubicBezTo>
                                  <a:pt x="77" y="146"/>
                                  <a:pt x="77" y="145"/>
                                  <a:pt x="78" y="145"/>
                                </a:cubicBezTo>
                                <a:close/>
                                <a:moveTo>
                                  <a:pt x="78" y="166"/>
                                </a:moveTo>
                                <a:cubicBezTo>
                                  <a:pt x="78" y="166"/>
                                  <a:pt x="78" y="167"/>
                                  <a:pt x="79" y="167"/>
                                </a:cubicBezTo>
                                <a:cubicBezTo>
                                  <a:pt x="78" y="168"/>
                                  <a:pt x="78" y="168"/>
                                  <a:pt x="78" y="168"/>
                                </a:cubicBezTo>
                                <a:cubicBezTo>
                                  <a:pt x="78" y="168"/>
                                  <a:pt x="78" y="168"/>
                                  <a:pt x="78" y="168"/>
                                </a:cubicBezTo>
                                <a:cubicBezTo>
                                  <a:pt x="78" y="167"/>
                                  <a:pt x="78" y="167"/>
                                  <a:pt x="78" y="166"/>
                                </a:cubicBezTo>
                                <a:cubicBezTo>
                                  <a:pt x="78" y="166"/>
                                  <a:pt x="78" y="166"/>
                                  <a:pt x="78" y="166"/>
                                </a:cubicBezTo>
                                <a:close/>
                                <a:moveTo>
                                  <a:pt x="78" y="155"/>
                                </a:moveTo>
                                <a:cubicBezTo>
                                  <a:pt x="80" y="153"/>
                                  <a:pt x="81" y="152"/>
                                  <a:pt x="83" y="151"/>
                                </a:cubicBezTo>
                                <a:cubicBezTo>
                                  <a:pt x="83" y="152"/>
                                  <a:pt x="83" y="153"/>
                                  <a:pt x="83" y="154"/>
                                </a:cubicBezTo>
                                <a:cubicBezTo>
                                  <a:pt x="82" y="156"/>
                                  <a:pt x="81" y="157"/>
                                  <a:pt x="80" y="159"/>
                                </a:cubicBezTo>
                                <a:cubicBezTo>
                                  <a:pt x="79" y="158"/>
                                  <a:pt x="79" y="156"/>
                                  <a:pt x="78" y="155"/>
                                </a:cubicBezTo>
                                <a:close/>
                                <a:moveTo>
                                  <a:pt x="85" y="152"/>
                                </a:moveTo>
                                <a:cubicBezTo>
                                  <a:pt x="85" y="151"/>
                                  <a:pt x="84" y="150"/>
                                  <a:pt x="84" y="149"/>
                                </a:cubicBezTo>
                                <a:cubicBezTo>
                                  <a:pt x="85" y="149"/>
                                  <a:pt x="85" y="149"/>
                                  <a:pt x="85" y="148"/>
                                </a:cubicBezTo>
                                <a:cubicBezTo>
                                  <a:pt x="85" y="149"/>
                                  <a:pt x="85" y="149"/>
                                  <a:pt x="85" y="149"/>
                                </a:cubicBezTo>
                                <a:cubicBezTo>
                                  <a:pt x="85" y="149"/>
                                  <a:pt x="85" y="150"/>
                                  <a:pt x="86" y="150"/>
                                </a:cubicBezTo>
                                <a:cubicBezTo>
                                  <a:pt x="86" y="150"/>
                                  <a:pt x="86" y="150"/>
                                  <a:pt x="87" y="150"/>
                                </a:cubicBezTo>
                                <a:cubicBezTo>
                                  <a:pt x="86" y="151"/>
                                  <a:pt x="85" y="151"/>
                                  <a:pt x="85" y="152"/>
                                </a:cubicBezTo>
                                <a:close/>
                                <a:moveTo>
                                  <a:pt x="85" y="156"/>
                                </a:moveTo>
                                <a:cubicBezTo>
                                  <a:pt x="85" y="155"/>
                                  <a:pt x="85" y="155"/>
                                  <a:pt x="85" y="155"/>
                                </a:cubicBezTo>
                                <a:cubicBezTo>
                                  <a:pt x="86" y="154"/>
                                  <a:pt x="86" y="153"/>
                                  <a:pt x="87" y="153"/>
                                </a:cubicBezTo>
                                <a:cubicBezTo>
                                  <a:pt x="87" y="153"/>
                                  <a:pt x="88" y="153"/>
                                  <a:pt x="88" y="152"/>
                                </a:cubicBezTo>
                                <a:cubicBezTo>
                                  <a:pt x="89" y="151"/>
                                  <a:pt x="90" y="150"/>
                                  <a:pt x="92" y="148"/>
                                </a:cubicBezTo>
                                <a:cubicBezTo>
                                  <a:pt x="92" y="148"/>
                                  <a:pt x="92" y="148"/>
                                  <a:pt x="93" y="148"/>
                                </a:cubicBezTo>
                                <a:cubicBezTo>
                                  <a:pt x="92" y="148"/>
                                  <a:pt x="92" y="149"/>
                                  <a:pt x="92" y="149"/>
                                </a:cubicBezTo>
                                <a:cubicBezTo>
                                  <a:pt x="90" y="151"/>
                                  <a:pt x="88" y="153"/>
                                  <a:pt x="85" y="156"/>
                                </a:cubicBezTo>
                                <a:close/>
                                <a:moveTo>
                                  <a:pt x="86" y="182"/>
                                </a:moveTo>
                                <a:cubicBezTo>
                                  <a:pt x="86" y="182"/>
                                  <a:pt x="86" y="182"/>
                                  <a:pt x="86" y="182"/>
                                </a:cubicBezTo>
                                <a:cubicBezTo>
                                  <a:pt x="86" y="182"/>
                                  <a:pt x="85" y="181"/>
                                  <a:pt x="85" y="181"/>
                                </a:cubicBezTo>
                                <a:cubicBezTo>
                                  <a:pt x="85" y="180"/>
                                  <a:pt x="86" y="180"/>
                                  <a:pt x="86" y="179"/>
                                </a:cubicBezTo>
                                <a:cubicBezTo>
                                  <a:pt x="86" y="180"/>
                                  <a:pt x="86" y="181"/>
                                  <a:pt x="86" y="182"/>
                                </a:cubicBezTo>
                                <a:close/>
                                <a:moveTo>
                                  <a:pt x="88" y="160"/>
                                </a:moveTo>
                                <a:cubicBezTo>
                                  <a:pt x="92" y="158"/>
                                  <a:pt x="95" y="156"/>
                                  <a:pt x="99" y="154"/>
                                </a:cubicBezTo>
                                <a:cubicBezTo>
                                  <a:pt x="98" y="155"/>
                                  <a:pt x="97" y="156"/>
                                  <a:pt x="96" y="157"/>
                                </a:cubicBezTo>
                                <a:cubicBezTo>
                                  <a:pt x="93" y="159"/>
                                  <a:pt x="90" y="161"/>
                                  <a:pt x="87" y="163"/>
                                </a:cubicBezTo>
                                <a:cubicBezTo>
                                  <a:pt x="87" y="163"/>
                                  <a:pt x="86" y="162"/>
                                  <a:pt x="86" y="162"/>
                                </a:cubicBezTo>
                                <a:cubicBezTo>
                                  <a:pt x="87" y="161"/>
                                  <a:pt x="88" y="160"/>
                                  <a:pt x="88" y="160"/>
                                </a:cubicBezTo>
                                <a:close/>
                                <a:moveTo>
                                  <a:pt x="88" y="168"/>
                                </a:moveTo>
                                <a:cubicBezTo>
                                  <a:pt x="90" y="166"/>
                                  <a:pt x="92" y="165"/>
                                  <a:pt x="94" y="163"/>
                                </a:cubicBezTo>
                                <a:cubicBezTo>
                                  <a:pt x="92" y="165"/>
                                  <a:pt x="90" y="167"/>
                                  <a:pt x="87" y="169"/>
                                </a:cubicBezTo>
                                <a:cubicBezTo>
                                  <a:pt x="87" y="169"/>
                                  <a:pt x="87" y="169"/>
                                  <a:pt x="87" y="169"/>
                                </a:cubicBezTo>
                                <a:cubicBezTo>
                                  <a:pt x="88" y="169"/>
                                  <a:pt x="88" y="168"/>
                                  <a:pt x="88" y="168"/>
                                </a:cubicBezTo>
                                <a:close/>
                                <a:moveTo>
                                  <a:pt x="97" y="177"/>
                                </a:moveTo>
                                <a:cubicBezTo>
                                  <a:pt x="99" y="175"/>
                                  <a:pt x="101" y="174"/>
                                  <a:pt x="103" y="173"/>
                                </a:cubicBezTo>
                                <a:cubicBezTo>
                                  <a:pt x="101" y="175"/>
                                  <a:pt x="99" y="177"/>
                                  <a:pt x="97" y="179"/>
                                </a:cubicBezTo>
                                <a:cubicBezTo>
                                  <a:pt x="96" y="179"/>
                                  <a:pt x="95" y="180"/>
                                  <a:pt x="94" y="180"/>
                                </a:cubicBezTo>
                                <a:cubicBezTo>
                                  <a:pt x="95" y="179"/>
                                  <a:pt x="96" y="178"/>
                                  <a:pt x="97" y="177"/>
                                </a:cubicBezTo>
                                <a:close/>
                                <a:moveTo>
                                  <a:pt x="102" y="157"/>
                                </a:moveTo>
                                <a:cubicBezTo>
                                  <a:pt x="99" y="158"/>
                                  <a:pt x="97" y="160"/>
                                  <a:pt x="95" y="161"/>
                                </a:cubicBezTo>
                                <a:cubicBezTo>
                                  <a:pt x="95" y="161"/>
                                  <a:pt x="95" y="161"/>
                                  <a:pt x="94" y="161"/>
                                </a:cubicBezTo>
                                <a:cubicBezTo>
                                  <a:pt x="95" y="160"/>
                                  <a:pt x="96" y="159"/>
                                  <a:pt x="97" y="158"/>
                                </a:cubicBezTo>
                                <a:cubicBezTo>
                                  <a:pt x="99" y="157"/>
                                  <a:pt x="102" y="155"/>
                                  <a:pt x="105" y="154"/>
                                </a:cubicBezTo>
                                <a:cubicBezTo>
                                  <a:pt x="104" y="155"/>
                                  <a:pt x="103" y="156"/>
                                  <a:pt x="102" y="157"/>
                                </a:cubicBezTo>
                                <a:close/>
                                <a:moveTo>
                                  <a:pt x="106" y="167"/>
                                </a:moveTo>
                                <a:cubicBezTo>
                                  <a:pt x="108" y="166"/>
                                  <a:pt x="110" y="165"/>
                                  <a:pt x="112" y="164"/>
                                </a:cubicBezTo>
                                <a:cubicBezTo>
                                  <a:pt x="111" y="165"/>
                                  <a:pt x="110" y="166"/>
                                  <a:pt x="109" y="167"/>
                                </a:cubicBezTo>
                                <a:cubicBezTo>
                                  <a:pt x="107" y="168"/>
                                  <a:pt x="105" y="170"/>
                                  <a:pt x="103" y="171"/>
                                </a:cubicBezTo>
                                <a:cubicBezTo>
                                  <a:pt x="104" y="170"/>
                                  <a:pt x="105" y="168"/>
                                  <a:pt x="106" y="167"/>
                                </a:cubicBezTo>
                                <a:close/>
                                <a:moveTo>
                                  <a:pt x="109" y="171"/>
                                </a:moveTo>
                                <a:cubicBezTo>
                                  <a:pt x="110" y="170"/>
                                  <a:pt x="111" y="169"/>
                                  <a:pt x="112" y="168"/>
                                </a:cubicBezTo>
                                <a:cubicBezTo>
                                  <a:pt x="114" y="167"/>
                                  <a:pt x="117" y="165"/>
                                  <a:pt x="119" y="164"/>
                                </a:cubicBezTo>
                                <a:cubicBezTo>
                                  <a:pt x="116" y="167"/>
                                  <a:pt x="113" y="169"/>
                                  <a:pt x="110" y="172"/>
                                </a:cubicBezTo>
                                <a:cubicBezTo>
                                  <a:pt x="108" y="173"/>
                                  <a:pt x="107" y="174"/>
                                  <a:pt x="105" y="175"/>
                                </a:cubicBezTo>
                                <a:cubicBezTo>
                                  <a:pt x="106" y="174"/>
                                  <a:pt x="107" y="172"/>
                                  <a:pt x="109" y="171"/>
                                </a:cubicBezTo>
                                <a:close/>
                                <a:moveTo>
                                  <a:pt x="105" y="184"/>
                                </a:moveTo>
                                <a:cubicBezTo>
                                  <a:pt x="106" y="183"/>
                                  <a:pt x="107" y="183"/>
                                  <a:pt x="108" y="183"/>
                                </a:cubicBezTo>
                                <a:cubicBezTo>
                                  <a:pt x="106" y="184"/>
                                  <a:pt x="104" y="186"/>
                                  <a:pt x="102" y="187"/>
                                </a:cubicBezTo>
                                <a:cubicBezTo>
                                  <a:pt x="103" y="186"/>
                                  <a:pt x="104" y="185"/>
                                  <a:pt x="105" y="184"/>
                                </a:cubicBezTo>
                                <a:close/>
                                <a:moveTo>
                                  <a:pt x="103" y="196"/>
                                </a:moveTo>
                                <a:cubicBezTo>
                                  <a:pt x="103" y="196"/>
                                  <a:pt x="102" y="196"/>
                                  <a:pt x="101" y="196"/>
                                </a:cubicBezTo>
                                <a:cubicBezTo>
                                  <a:pt x="101" y="196"/>
                                  <a:pt x="100" y="196"/>
                                  <a:pt x="100" y="196"/>
                                </a:cubicBezTo>
                                <a:cubicBezTo>
                                  <a:pt x="101" y="195"/>
                                  <a:pt x="101" y="195"/>
                                  <a:pt x="101" y="194"/>
                                </a:cubicBezTo>
                                <a:cubicBezTo>
                                  <a:pt x="102" y="195"/>
                                  <a:pt x="103" y="195"/>
                                  <a:pt x="103" y="196"/>
                                </a:cubicBezTo>
                                <a:close/>
                                <a:moveTo>
                                  <a:pt x="102" y="202"/>
                                </a:moveTo>
                                <a:cubicBezTo>
                                  <a:pt x="101" y="202"/>
                                  <a:pt x="100" y="203"/>
                                  <a:pt x="99" y="204"/>
                                </a:cubicBezTo>
                                <a:cubicBezTo>
                                  <a:pt x="99" y="204"/>
                                  <a:pt x="99" y="204"/>
                                  <a:pt x="99" y="203"/>
                                </a:cubicBezTo>
                                <a:cubicBezTo>
                                  <a:pt x="99" y="203"/>
                                  <a:pt x="99" y="203"/>
                                  <a:pt x="99" y="203"/>
                                </a:cubicBezTo>
                                <a:cubicBezTo>
                                  <a:pt x="100" y="203"/>
                                  <a:pt x="100" y="202"/>
                                  <a:pt x="101" y="201"/>
                                </a:cubicBezTo>
                                <a:cubicBezTo>
                                  <a:pt x="101" y="201"/>
                                  <a:pt x="101" y="202"/>
                                  <a:pt x="102" y="202"/>
                                </a:cubicBezTo>
                                <a:close/>
                                <a:moveTo>
                                  <a:pt x="99" y="188"/>
                                </a:moveTo>
                                <a:cubicBezTo>
                                  <a:pt x="98" y="188"/>
                                  <a:pt x="97" y="189"/>
                                  <a:pt x="97" y="190"/>
                                </a:cubicBezTo>
                                <a:cubicBezTo>
                                  <a:pt x="95" y="189"/>
                                  <a:pt x="95" y="189"/>
                                  <a:pt x="95" y="189"/>
                                </a:cubicBezTo>
                                <a:cubicBezTo>
                                  <a:pt x="96" y="189"/>
                                  <a:pt x="97" y="188"/>
                                  <a:pt x="97" y="187"/>
                                </a:cubicBezTo>
                                <a:cubicBezTo>
                                  <a:pt x="97" y="187"/>
                                  <a:pt x="98" y="187"/>
                                  <a:pt x="98" y="187"/>
                                </a:cubicBezTo>
                                <a:cubicBezTo>
                                  <a:pt x="99" y="187"/>
                                  <a:pt x="100" y="186"/>
                                  <a:pt x="100" y="186"/>
                                </a:cubicBezTo>
                                <a:cubicBezTo>
                                  <a:pt x="100" y="187"/>
                                  <a:pt x="99" y="187"/>
                                  <a:pt x="99" y="188"/>
                                </a:cubicBezTo>
                                <a:close/>
                                <a:moveTo>
                                  <a:pt x="98" y="200"/>
                                </a:moveTo>
                                <a:cubicBezTo>
                                  <a:pt x="99" y="200"/>
                                  <a:pt x="99" y="200"/>
                                  <a:pt x="99" y="200"/>
                                </a:cubicBezTo>
                                <a:cubicBezTo>
                                  <a:pt x="98" y="201"/>
                                  <a:pt x="98" y="202"/>
                                  <a:pt x="97" y="202"/>
                                </a:cubicBezTo>
                                <a:cubicBezTo>
                                  <a:pt x="96" y="202"/>
                                  <a:pt x="96" y="201"/>
                                  <a:pt x="95" y="201"/>
                                </a:cubicBezTo>
                                <a:cubicBezTo>
                                  <a:pt x="95" y="201"/>
                                  <a:pt x="95" y="201"/>
                                  <a:pt x="95" y="201"/>
                                </a:cubicBezTo>
                                <a:cubicBezTo>
                                  <a:pt x="96" y="200"/>
                                  <a:pt x="97" y="200"/>
                                  <a:pt x="98" y="200"/>
                                </a:cubicBezTo>
                                <a:close/>
                                <a:moveTo>
                                  <a:pt x="98" y="206"/>
                                </a:moveTo>
                                <a:cubicBezTo>
                                  <a:pt x="99" y="207"/>
                                  <a:pt x="100" y="208"/>
                                  <a:pt x="102" y="209"/>
                                </a:cubicBezTo>
                                <a:cubicBezTo>
                                  <a:pt x="102" y="209"/>
                                  <a:pt x="102" y="209"/>
                                  <a:pt x="101" y="209"/>
                                </a:cubicBezTo>
                                <a:cubicBezTo>
                                  <a:pt x="100" y="208"/>
                                  <a:pt x="99" y="207"/>
                                  <a:pt x="98" y="206"/>
                                </a:cubicBezTo>
                                <a:cubicBezTo>
                                  <a:pt x="98" y="206"/>
                                  <a:pt x="98" y="206"/>
                                  <a:pt x="98" y="206"/>
                                </a:cubicBezTo>
                                <a:close/>
                                <a:moveTo>
                                  <a:pt x="100" y="205"/>
                                </a:moveTo>
                                <a:cubicBezTo>
                                  <a:pt x="101" y="204"/>
                                  <a:pt x="102" y="203"/>
                                  <a:pt x="103" y="203"/>
                                </a:cubicBezTo>
                                <a:cubicBezTo>
                                  <a:pt x="104" y="203"/>
                                  <a:pt x="106" y="204"/>
                                  <a:pt x="107" y="205"/>
                                </a:cubicBezTo>
                                <a:cubicBezTo>
                                  <a:pt x="107" y="205"/>
                                  <a:pt x="106" y="205"/>
                                  <a:pt x="106" y="206"/>
                                </a:cubicBezTo>
                                <a:cubicBezTo>
                                  <a:pt x="106" y="206"/>
                                  <a:pt x="105" y="207"/>
                                  <a:pt x="104" y="207"/>
                                </a:cubicBezTo>
                                <a:cubicBezTo>
                                  <a:pt x="103" y="206"/>
                                  <a:pt x="102" y="205"/>
                                  <a:pt x="100" y="205"/>
                                </a:cubicBezTo>
                                <a:close/>
                                <a:moveTo>
                                  <a:pt x="104" y="213"/>
                                </a:moveTo>
                                <a:cubicBezTo>
                                  <a:pt x="105" y="214"/>
                                  <a:pt x="106" y="214"/>
                                  <a:pt x="107" y="215"/>
                                </a:cubicBezTo>
                                <a:cubicBezTo>
                                  <a:pt x="106" y="215"/>
                                  <a:pt x="106" y="216"/>
                                  <a:pt x="105" y="216"/>
                                </a:cubicBezTo>
                                <a:cubicBezTo>
                                  <a:pt x="104" y="215"/>
                                  <a:pt x="103" y="215"/>
                                  <a:pt x="103" y="214"/>
                                </a:cubicBezTo>
                                <a:cubicBezTo>
                                  <a:pt x="103" y="214"/>
                                  <a:pt x="104" y="214"/>
                                  <a:pt x="104" y="213"/>
                                </a:cubicBezTo>
                                <a:close/>
                                <a:moveTo>
                                  <a:pt x="106" y="212"/>
                                </a:moveTo>
                                <a:cubicBezTo>
                                  <a:pt x="106" y="212"/>
                                  <a:pt x="106" y="212"/>
                                  <a:pt x="106" y="212"/>
                                </a:cubicBezTo>
                                <a:cubicBezTo>
                                  <a:pt x="107" y="212"/>
                                  <a:pt x="108" y="213"/>
                                  <a:pt x="108" y="213"/>
                                </a:cubicBezTo>
                                <a:cubicBezTo>
                                  <a:pt x="108" y="213"/>
                                  <a:pt x="108" y="213"/>
                                  <a:pt x="108" y="213"/>
                                </a:cubicBezTo>
                                <a:cubicBezTo>
                                  <a:pt x="107" y="213"/>
                                  <a:pt x="106" y="213"/>
                                  <a:pt x="106" y="212"/>
                                </a:cubicBezTo>
                                <a:close/>
                                <a:moveTo>
                                  <a:pt x="107" y="200"/>
                                </a:moveTo>
                                <a:cubicBezTo>
                                  <a:pt x="107" y="199"/>
                                  <a:pt x="108" y="199"/>
                                  <a:pt x="108" y="198"/>
                                </a:cubicBezTo>
                                <a:cubicBezTo>
                                  <a:pt x="109" y="199"/>
                                  <a:pt x="110" y="200"/>
                                  <a:pt x="112" y="201"/>
                                </a:cubicBezTo>
                                <a:cubicBezTo>
                                  <a:pt x="111" y="201"/>
                                  <a:pt x="111" y="201"/>
                                  <a:pt x="110" y="202"/>
                                </a:cubicBezTo>
                                <a:cubicBezTo>
                                  <a:pt x="109" y="201"/>
                                  <a:pt x="108" y="200"/>
                                  <a:pt x="107" y="200"/>
                                </a:cubicBezTo>
                                <a:close/>
                                <a:moveTo>
                                  <a:pt x="109" y="197"/>
                                </a:moveTo>
                                <a:cubicBezTo>
                                  <a:pt x="111" y="196"/>
                                  <a:pt x="113" y="194"/>
                                  <a:pt x="114" y="193"/>
                                </a:cubicBezTo>
                                <a:cubicBezTo>
                                  <a:pt x="117" y="191"/>
                                  <a:pt x="120" y="190"/>
                                  <a:pt x="123" y="188"/>
                                </a:cubicBezTo>
                                <a:cubicBezTo>
                                  <a:pt x="121" y="191"/>
                                  <a:pt x="118" y="194"/>
                                  <a:pt x="115" y="197"/>
                                </a:cubicBezTo>
                                <a:cubicBezTo>
                                  <a:pt x="115" y="197"/>
                                  <a:pt x="115" y="197"/>
                                  <a:pt x="115" y="197"/>
                                </a:cubicBezTo>
                                <a:cubicBezTo>
                                  <a:pt x="114" y="198"/>
                                  <a:pt x="113" y="199"/>
                                  <a:pt x="113" y="200"/>
                                </a:cubicBezTo>
                                <a:cubicBezTo>
                                  <a:pt x="111" y="199"/>
                                  <a:pt x="110" y="198"/>
                                  <a:pt x="109" y="197"/>
                                </a:cubicBezTo>
                                <a:close/>
                                <a:moveTo>
                                  <a:pt x="113" y="202"/>
                                </a:moveTo>
                                <a:cubicBezTo>
                                  <a:pt x="113" y="202"/>
                                  <a:pt x="113" y="202"/>
                                  <a:pt x="113" y="202"/>
                                </a:cubicBezTo>
                                <a:cubicBezTo>
                                  <a:pt x="114" y="202"/>
                                  <a:pt x="115" y="203"/>
                                  <a:pt x="115" y="203"/>
                                </a:cubicBezTo>
                                <a:cubicBezTo>
                                  <a:pt x="115" y="203"/>
                                  <a:pt x="114" y="204"/>
                                  <a:pt x="114" y="204"/>
                                </a:cubicBezTo>
                                <a:cubicBezTo>
                                  <a:pt x="114" y="204"/>
                                  <a:pt x="114" y="204"/>
                                  <a:pt x="114" y="204"/>
                                </a:cubicBezTo>
                                <a:cubicBezTo>
                                  <a:pt x="113" y="204"/>
                                  <a:pt x="113" y="203"/>
                                  <a:pt x="112" y="203"/>
                                </a:cubicBezTo>
                                <a:cubicBezTo>
                                  <a:pt x="112" y="203"/>
                                  <a:pt x="113" y="203"/>
                                  <a:pt x="113" y="202"/>
                                </a:cubicBezTo>
                                <a:close/>
                                <a:moveTo>
                                  <a:pt x="120" y="203"/>
                                </a:moveTo>
                                <a:cubicBezTo>
                                  <a:pt x="122" y="202"/>
                                  <a:pt x="124" y="201"/>
                                  <a:pt x="126" y="200"/>
                                </a:cubicBezTo>
                                <a:cubicBezTo>
                                  <a:pt x="124" y="201"/>
                                  <a:pt x="122" y="203"/>
                                  <a:pt x="120" y="205"/>
                                </a:cubicBezTo>
                                <a:cubicBezTo>
                                  <a:pt x="120" y="205"/>
                                  <a:pt x="120" y="204"/>
                                  <a:pt x="119" y="204"/>
                                </a:cubicBezTo>
                                <a:cubicBezTo>
                                  <a:pt x="120" y="204"/>
                                  <a:pt x="120" y="203"/>
                                  <a:pt x="120" y="203"/>
                                </a:cubicBezTo>
                                <a:close/>
                                <a:moveTo>
                                  <a:pt x="125" y="204"/>
                                </a:moveTo>
                                <a:cubicBezTo>
                                  <a:pt x="127" y="202"/>
                                  <a:pt x="128" y="201"/>
                                  <a:pt x="129" y="200"/>
                                </a:cubicBezTo>
                                <a:cubicBezTo>
                                  <a:pt x="128" y="201"/>
                                  <a:pt x="127" y="203"/>
                                  <a:pt x="126" y="204"/>
                                </a:cubicBezTo>
                                <a:cubicBezTo>
                                  <a:pt x="125" y="205"/>
                                  <a:pt x="124" y="206"/>
                                  <a:pt x="123" y="206"/>
                                </a:cubicBezTo>
                                <a:cubicBezTo>
                                  <a:pt x="123" y="206"/>
                                  <a:pt x="122" y="206"/>
                                  <a:pt x="122" y="206"/>
                                </a:cubicBezTo>
                                <a:cubicBezTo>
                                  <a:pt x="123" y="205"/>
                                  <a:pt x="124" y="205"/>
                                  <a:pt x="125" y="204"/>
                                </a:cubicBezTo>
                                <a:close/>
                                <a:moveTo>
                                  <a:pt x="127" y="206"/>
                                </a:moveTo>
                                <a:cubicBezTo>
                                  <a:pt x="129" y="205"/>
                                  <a:pt x="131" y="204"/>
                                  <a:pt x="132" y="203"/>
                                </a:cubicBezTo>
                                <a:cubicBezTo>
                                  <a:pt x="131" y="204"/>
                                  <a:pt x="130" y="205"/>
                                  <a:pt x="129" y="206"/>
                                </a:cubicBezTo>
                                <a:cubicBezTo>
                                  <a:pt x="128" y="207"/>
                                  <a:pt x="127" y="208"/>
                                  <a:pt x="125" y="209"/>
                                </a:cubicBezTo>
                                <a:cubicBezTo>
                                  <a:pt x="125" y="209"/>
                                  <a:pt x="125" y="208"/>
                                  <a:pt x="125" y="208"/>
                                </a:cubicBezTo>
                                <a:cubicBezTo>
                                  <a:pt x="126" y="208"/>
                                  <a:pt x="126" y="207"/>
                                  <a:pt x="127" y="206"/>
                                </a:cubicBezTo>
                                <a:close/>
                                <a:moveTo>
                                  <a:pt x="147" y="192"/>
                                </a:moveTo>
                                <a:cubicBezTo>
                                  <a:pt x="151" y="189"/>
                                  <a:pt x="154" y="185"/>
                                  <a:pt x="158" y="182"/>
                                </a:cubicBezTo>
                                <a:cubicBezTo>
                                  <a:pt x="159" y="182"/>
                                  <a:pt x="160" y="181"/>
                                  <a:pt x="161" y="181"/>
                                </a:cubicBezTo>
                                <a:cubicBezTo>
                                  <a:pt x="160" y="182"/>
                                  <a:pt x="159" y="183"/>
                                  <a:pt x="158" y="184"/>
                                </a:cubicBezTo>
                                <a:cubicBezTo>
                                  <a:pt x="156" y="186"/>
                                  <a:pt x="154" y="187"/>
                                  <a:pt x="152" y="189"/>
                                </a:cubicBezTo>
                                <a:cubicBezTo>
                                  <a:pt x="150" y="190"/>
                                  <a:pt x="149" y="191"/>
                                  <a:pt x="147" y="192"/>
                                </a:cubicBezTo>
                                <a:close/>
                                <a:moveTo>
                                  <a:pt x="153" y="199"/>
                                </a:moveTo>
                                <a:cubicBezTo>
                                  <a:pt x="155" y="198"/>
                                  <a:pt x="156" y="197"/>
                                  <a:pt x="157" y="197"/>
                                </a:cubicBezTo>
                                <a:cubicBezTo>
                                  <a:pt x="155" y="198"/>
                                  <a:pt x="153" y="199"/>
                                  <a:pt x="151" y="201"/>
                                </a:cubicBezTo>
                                <a:cubicBezTo>
                                  <a:pt x="152" y="200"/>
                                  <a:pt x="153" y="199"/>
                                  <a:pt x="153" y="199"/>
                                </a:cubicBezTo>
                                <a:close/>
                                <a:moveTo>
                                  <a:pt x="155" y="195"/>
                                </a:moveTo>
                                <a:cubicBezTo>
                                  <a:pt x="154" y="195"/>
                                  <a:pt x="153" y="196"/>
                                  <a:pt x="153" y="196"/>
                                </a:cubicBezTo>
                                <a:cubicBezTo>
                                  <a:pt x="157" y="192"/>
                                  <a:pt x="161" y="187"/>
                                  <a:pt x="166" y="183"/>
                                </a:cubicBezTo>
                                <a:cubicBezTo>
                                  <a:pt x="165" y="183"/>
                                  <a:pt x="165" y="184"/>
                                  <a:pt x="164" y="185"/>
                                </a:cubicBezTo>
                                <a:cubicBezTo>
                                  <a:pt x="161" y="188"/>
                                  <a:pt x="158" y="191"/>
                                  <a:pt x="155" y="195"/>
                                </a:cubicBezTo>
                                <a:close/>
                                <a:moveTo>
                                  <a:pt x="178" y="173"/>
                                </a:moveTo>
                                <a:cubicBezTo>
                                  <a:pt x="178" y="173"/>
                                  <a:pt x="178" y="173"/>
                                  <a:pt x="178" y="173"/>
                                </a:cubicBezTo>
                                <a:cubicBezTo>
                                  <a:pt x="176" y="176"/>
                                  <a:pt x="174" y="180"/>
                                  <a:pt x="172" y="184"/>
                                </a:cubicBezTo>
                                <a:cubicBezTo>
                                  <a:pt x="169" y="186"/>
                                  <a:pt x="165" y="188"/>
                                  <a:pt x="162" y="190"/>
                                </a:cubicBezTo>
                                <a:cubicBezTo>
                                  <a:pt x="167" y="184"/>
                                  <a:pt x="173" y="179"/>
                                  <a:pt x="178" y="173"/>
                                </a:cubicBezTo>
                                <a:close/>
                                <a:moveTo>
                                  <a:pt x="183" y="168"/>
                                </a:moveTo>
                                <a:cubicBezTo>
                                  <a:pt x="185" y="166"/>
                                  <a:pt x="187" y="164"/>
                                  <a:pt x="189" y="163"/>
                                </a:cubicBezTo>
                                <a:cubicBezTo>
                                  <a:pt x="189" y="163"/>
                                  <a:pt x="189" y="162"/>
                                  <a:pt x="189" y="162"/>
                                </a:cubicBezTo>
                                <a:cubicBezTo>
                                  <a:pt x="185" y="168"/>
                                  <a:pt x="180" y="174"/>
                                  <a:pt x="176" y="180"/>
                                </a:cubicBezTo>
                                <a:cubicBezTo>
                                  <a:pt x="178" y="176"/>
                                  <a:pt x="181" y="172"/>
                                  <a:pt x="183" y="168"/>
                                </a:cubicBezTo>
                                <a:close/>
                                <a:moveTo>
                                  <a:pt x="178" y="198"/>
                                </a:moveTo>
                                <a:cubicBezTo>
                                  <a:pt x="178" y="197"/>
                                  <a:pt x="179" y="197"/>
                                  <a:pt x="180" y="196"/>
                                </a:cubicBezTo>
                                <a:cubicBezTo>
                                  <a:pt x="178" y="198"/>
                                  <a:pt x="176" y="199"/>
                                  <a:pt x="175" y="201"/>
                                </a:cubicBezTo>
                                <a:cubicBezTo>
                                  <a:pt x="174" y="201"/>
                                  <a:pt x="174" y="201"/>
                                  <a:pt x="174" y="201"/>
                                </a:cubicBezTo>
                                <a:cubicBezTo>
                                  <a:pt x="175" y="200"/>
                                  <a:pt x="176" y="199"/>
                                  <a:pt x="178" y="198"/>
                                </a:cubicBezTo>
                                <a:close/>
                                <a:moveTo>
                                  <a:pt x="172" y="191"/>
                                </a:moveTo>
                                <a:cubicBezTo>
                                  <a:pt x="175" y="189"/>
                                  <a:pt x="177" y="187"/>
                                  <a:pt x="180" y="184"/>
                                </a:cubicBezTo>
                                <a:cubicBezTo>
                                  <a:pt x="179" y="185"/>
                                  <a:pt x="179" y="185"/>
                                  <a:pt x="179" y="186"/>
                                </a:cubicBezTo>
                                <a:cubicBezTo>
                                  <a:pt x="177" y="188"/>
                                  <a:pt x="174" y="189"/>
                                  <a:pt x="172" y="191"/>
                                </a:cubicBezTo>
                                <a:close/>
                                <a:moveTo>
                                  <a:pt x="179" y="179"/>
                                </a:moveTo>
                                <a:cubicBezTo>
                                  <a:pt x="184" y="172"/>
                                  <a:pt x="189" y="166"/>
                                  <a:pt x="194" y="159"/>
                                </a:cubicBezTo>
                                <a:cubicBezTo>
                                  <a:pt x="194" y="159"/>
                                  <a:pt x="195" y="159"/>
                                  <a:pt x="195" y="158"/>
                                </a:cubicBezTo>
                                <a:cubicBezTo>
                                  <a:pt x="192" y="163"/>
                                  <a:pt x="189" y="169"/>
                                  <a:pt x="185" y="174"/>
                                </a:cubicBezTo>
                                <a:cubicBezTo>
                                  <a:pt x="185" y="174"/>
                                  <a:pt x="185" y="174"/>
                                  <a:pt x="185" y="174"/>
                                </a:cubicBezTo>
                                <a:cubicBezTo>
                                  <a:pt x="183" y="175"/>
                                  <a:pt x="181" y="177"/>
                                  <a:pt x="179" y="179"/>
                                </a:cubicBezTo>
                                <a:close/>
                                <a:moveTo>
                                  <a:pt x="196" y="176"/>
                                </a:moveTo>
                                <a:cubicBezTo>
                                  <a:pt x="196" y="177"/>
                                  <a:pt x="195" y="179"/>
                                  <a:pt x="195" y="180"/>
                                </a:cubicBezTo>
                                <a:cubicBezTo>
                                  <a:pt x="195" y="180"/>
                                  <a:pt x="194" y="180"/>
                                  <a:pt x="194" y="180"/>
                                </a:cubicBezTo>
                                <a:cubicBezTo>
                                  <a:pt x="193" y="181"/>
                                  <a:pt x="191" y="183"/>
                                  <a:pt x="189" y="184"/>
                                </a:cubicBezTo>
                                <a:cubicBezTo>
                                  <a:pt x="191" y="181"/>
                                  <a:pt x="194" y="179"/>
                                  <a:pt x="196" y="176"/>
                                </a:cubicBezTo>
                                <a:close/>
                                <a:moveTo>
                                  <a:pt x="198" y="182"/>
                                </a:moveTo>
                                <a:cubicBezTo>
                                  <a:pt x="199" y="182"/>
                                  <a:pt x="199" y="182"/>
                                  <a:pt x="199" y="182"/>
                                </a:cubicBezTo>
                                <a:cubicBezTo>
                                  <a:pt x="198" y="183"/>
                                  <a:pt x="197" y="184"/>
                                  <a:pt x="195" y="185"/>
                                </a:cubicBezTo>
                                <a:cubicBezTo>
                                  <a:pt x="196" y="184"/>
                                  <a:pt x="197" y="183"/>
                                  <a:pt x="198" y="182"/>
                                </a:cubicBezTo>
                                <a:close/>
                                <a:moveTo>
                                  <a:pt x="199" y="176"/>
                                </a:moveTo>
                                <a:cubicBezTo>
                                  <a:pt x="200" y="175"/>
                                  <a:pt x="200" y="173"/>
                                  <a:pt x="201" y="172"/>
                                </a:cubicBezTo>
                                <a:cubicBezTo>
                                  <a:pt x="201" y="172"/>
                                  <a:pt x="201" y="172"/>
                                  <a:pt x="201" y="172"/>
                                </a:cubicBezTo>
                                <a:cubicBezTo>
                                  <a:pt x="201" y="173"/>
                                  <a:pt x="200" y="174"/>
                                  <a:pt x="200" y="175"/>
                                </a:cubicBezTo>
                                <a:cubicBezTo>
                                  <a:pt x="200" y="176"/>
                                  <a:pt x="199" y="176"/>
                                  <a:pt x="199" y="176"/>
                                </a:cubicBezTo>
                                <a:close/>
                                <a:moveTo>
                                  <a:pt x="200" y="164"/>
                                </a:moveTo>
                                <a:cubicBezTo>
                                  <a:pt x="200" y="164"/>
                                  <a:pt x="199" y="165"/>
                                  <a:pt x="199" y="165"/>
                                </a:cubicBezTo>
                                <a:cubicBezTo>
                                  <a:pt x="200" y="163"/>
                                  <a:pt x="202" y="161"/>
                                  <a:pt x="203" y="158"/>
                                </a:cubicBezTo>
                                <a:cubicBezTo>
                                  <a:pt x="202" y="160"/>
                                  <a:pt x="202" y="161"/>
                                  <a:pt x="201" y="162"/>
                                </a:cubicBezTo>
                                <a:cubicBezTo>
                                  <a:pt x="201" y="163"/>
                                  <a:pt x="201" y="163"/>
                                  <a:pt x="200" y="164"/>
                                </a:cubicBezTo>
                                <a:close/>
                                <a:moveTo>
                                  <a:pt x="203" y="141"/>
                                </a:moveTo>
                                <a:cubicBezTo>
                                  <a:pt x="206" y="138"/>
                                  <a:pt x="209" y="134"/>
                                  <a:pt x="212" y="131"/>
                                </a:cubicBezTo>
                                <a:cubicBezTo>
                                  <a:pt x="210" y="134"/>
                                  <a:pt x="208" y="137"/>
                                  <a:pt x="206" y="139"/>
                                </a:cubicBezTo>
                                <a:cubicBezTo>
                                  <a:pt x="205" y="140"/>
                                  <a:pt x="205" y="141"/>
                                  <a:pt x="204" y="142"/>
                                </a:cubicBezTo>
                                <a:cubicBezTo>
                                  <a:pt x="204" y="141"/>
                                  <a:pt x="203" y="141"/>
                                  <a:pt x="203" y="141"/>
                                </a:cubicBezTo>
                                <a:close/>
                                <a:moveTo>
                                  <a:pt x="206" y="167"/>
                                </a:moveTo>
                                <a:cubicBezTo>
                                  <a:pt x="208" y="165"/>
                                  <a:pt x="209" y="164"/>
                                  <a:pt x="210" y="163"/>
                                </a:cubicBezTo>
                                <a:cubicBezTo>
                                  <a:pt x="208" y="165"/>
                                  <a:pt x="207" y="168"/>
                                  <a:pt x="205" y="170"/>
                                </a:cubicBezTo>
                                <a:cubicBezTo>
                                  <a:pt x="206" y="169"/>
                                  <a:pt x="206" y="168"/>
                                  <a:pt x="206" y="167"/>
                                </a:cubicBezTo>
                                <a:close/>
                                <a:moveTo>
                                  <a:pt x="208" y="157"/>
                                </a:moveTo>
                                <a:cubicBezTo>
                                  <a:pt x="208" y="157"/>
                                  <a:pt x="208" y="158"/>
                                  <a:pt x="208" y="158"/>
                                </a:cubicBezTo>
                                <a:cubicBezTo>
                                  <a:pt x="209" y="154"/>
                                  <a:pt x="210" y="151"/>
                                  <a:pt x="212" y="147"/>
                                </a:cubicBezTo>
                                <a:cubicBezTo>
                                  <a:pt x="210" y="151"/>
                                  <a:pt x="209" y="154"/>
                                  <a:pt x="208" y="157"/>
                                </a:cubicBezTo>
                                <a:close/>
                                <a:moveTo>
                                  <a:pt x="214" y="164"/>
                                </a:moveTo>
                                <a:cubicBezTo>
                                  <a:pt x="216" y="162"/>
                                  <a:pt x="219" y="160"/>
                                  <a:pt x="221" y="158"/>
                                </a:cubicBezTo>
                                <a:cubicBezTo>
                                  <a:pt x="220" y="161"/>
                                  <a:pt x="218" y="164"/>
                                  <a:pt x="216" y="166"/>
                                </a:cubicBezTo>
                                <a:cubicBezTo>
                                  <a:pt x="215" y="169"/>
                                  <a:pt x="213" y="171"/>
                                  <a:pt x="211" y="173"/>
                                </a:cubicBezTo>
                                <a:cubicBezTo>
                                  <a:pt x="211" y="173"/>
                                  <a:pt x="211" y="173"/>
                                  <a:pt x="211" y="173"/>
                                </a:cubicBezTo>
                                <a:cubicBezTo>
                                  <a:pt x="212" y="170"/>
                                  <a:pt x="213" y="167"/>
                                  <a:pt x="214" y="164"/>
                                </a:cubicBezTo>
                                <a:close/>
                                <a:moveTo>
                                  <a:pt x="210" y="165"/>
                                </a:moveTo>
                                <a:cubicBezTo>
                                  <a:pt x="211" y="164"/>
                                  <a:pt x="212" y="163"/>
                                  <a:pt x="212" y="162"/>
                                </a:cubicBezTo>
                                <a:cubicBezTo>
                                  <a:pt x="212" y="163"/>
                                  <a:pt x="212" y="163"/>
                                  <a:pt x="212" y="164"/>
                                </a:cubicBezTo>
                                <a:cubicBezTo>
                                  <a:pt x="211" y="165"/>
                                  <a:pt x="211" y="165"/>
                                  <a:pt x="210" y="165"/>
                                </a:cubicBezTo>
                                <a:close/>
                                <a:moveTo>
                                  <a:pt x="217" y="159"/>
                                </a:moveTo>
                                <a:cubicBezTo>
                                  <a:pt x="217" y="158"/>
                                  <a:pt x="217" y="158"/>
                                  <a:pt x="217" y="158"/>
                                </a:cubicBezTo>
                                <a:cubicBezTo>
                                  <a:pt x="217" y="158"/>
                                  <a:pt x="217" y="157"/>
                                  <a:pt x="217" y="157"/>
                                </a:cubicBezTo>
                                <a:cubicBezTo>
                                  <a:pt x="218" y="156"/>
                                  <a:pt x="220" y="156"/>
                                  <a:pt x="221" y="156"/>
                                </a:cubicBezTo>
                                <a:cubicBezTo>
                                  <a:pt x="220" y="157"/>
                                  <a:pt x="218" y="158"/>
                                  <a:pt x="217" y="159"/>
                                </a:cubicBezTo>
                                <a:close/>
                                <a:moveTo>
                                  <a:pt x="217" y="138"/>
                                </a:moveTo>
                                <a:cubicBezTo>
                                  <a:pt x="216" y="143"/>
                                  <a:pt x="216" y="147"/>
                                  <a:pt x="215" y="151"/>
                                </a:cubicBezTo>
                                <a:cubicBezTo>
                                  <a:pt x="214" y="152"/>
                                  <a:pt x="212" y="154"/>
                                  <a:pt x="211" y="155"/>
                                </a:cubicBezTo>
                                <a:cubicBezTo>
                                  <a:pt x="213" y="149"/>
                                  <a:pt x="215" y="144"/>
                                  <a:pt x="217" y="138"/>
                                </a:cubicBezTo>
                                <a:cubicBezTo>
                                  <a:pt x="217" y="138"/>
                                  <a:pt x="217" y="138"/>
                                  <a:pt x="217" y="138"/>
                                </a:cubicBezTo>
                                <a:close/>
                                <a:moveTo>
                                  <a:pt x="215" y="138"/>
                                </a:moveTo>
                                <a:cubicBezTo>
                                  <a:pt x="216" y="136"/>
                                  <a:pt x="217" y="134"/>
                                  <a:pt x="217" y="132"/>
                                </a:cubicBezTo>
                                <a:cubicBezTo>
                                  <a:pt x="217" y="132"/>
                                  <a:pt x="217" y="132"/>
                                  <a:pt x="217" y="132"/>
                                </a:cubicBezTo>
                                <a:cubicBezTo>
                                  <a:pt x="217" y="132"/>
                                  <a:pt x="217" y="133"/>
                                  <a:pt x="217" y="133"/>
                                </a:cubicBezTo>
                                <a:cubicBezTo>
                                  <a:pt x="217" y="135"/>
                                  <a:pt x="216" y="137"/>
                                  <a:pt x="215" y="138"/>
                                </a:cubicBezTo>
                                <a:close/>
                                <a:moveTo>
                                  <a:pt x="216" y="117"/>
                                </a:moveTo>
                                <a:cubicBezTo>
                                  <a:pt x="218" y="115"/>
                                  <a:pt x="219" y="113"/>
                                  <a:pt x="221" y="111"/>
                                </a:cubicBezTo>
                                <a:cubicBezTo>
                                  <a:pt x="221" y="112"/>
                                  <a:pt x="221" y="112"/>
                                  <a:pt x="221" y="113"/>
                                </a:cubicBezTo>
                                <a:cubicBezTo>
                                  <a:pt x="219" y="114"/>
                                  <a:pt x="218" y="116"/>
                                  <a:pt x="216" y="117"/>
                                </a:cubicBezTo>
                                <a:close/>
                                <a:moveTo>
                                  <a:pt x="221" y="99"/>
                                </a:moveTo>
                                <a:cubicBezTo>
                                  <a:pt x="220" y="98"/>
                                  <a:pt x="220" y="97"/>
                                  <a:pt x="220" y="96"/>
                                </a:cubicBezTo>
                                <a:cubicBezTo>
                                  <a:pt x="220" y="96"/>
                                  <a:pt x="220" y="96"/>
                                  <a:pt x="220" y="96"/>
                                </a:cubicBezTo>
                                <a:cubicBezTo>
                                  <a:pt x="221" y="97"/>
                                  <a:pt x="221" y="98"/>
                                  <a:pt x="221" y="99"/>
                                </a:cubicBezTo>
                                <a:cubicBezTo>
                                  <a:pt x="221" y="99"/>
                                  <a:pt x="221" y="99"/>
                                  <a:pt x="221" y="99"/>
                                </a:cubicBezTo>
                                <a:close/>
                                <a:moveTo>
                                  <a:pt x="220" y="108"/>
                                </a:moveTo>
                                <a:cubicBezTo>
                                  <a:pt x="220" y="108"/>
                                  <a:pt x="220" y="108"/>
                                  <a:pt x="220" y="109"/>
                                </a:cubicBezTo>
                                <a:cubicBezTo>
                                  <a:pt x="220" y="109"/>
                                  <a:pt x="220" y="109"/>
                                  <a:pt x="219" y="109"/>
                                </a:cubicBezTo>
                                <a:cubicBezTo>
                                  <a:pt x="219" y="109"/>
                                  <a:pt x="219" y="109"/>
                                  <a:pt x="219" y="109"/>
                                </a:cubicBezTo>
                                <a:cubicBezTo>
                                  <a:pt x="219" y="109"/>
                                  <a:pt x="219" y="109"/>
                                  <a:pt x="219" y="109"/>
                                </a:cubicBezTo>
                                <a:cubicBezTo>
                                  <a:pt x="217" y="110"/>
                                  <a:pt x="216" y="111"/>
                                  <a:pt x="215" y="111"/>
                                </a:cubicBezTo>
                                <a:cubicBezTo>
                                  <a:pt x="215" y="111"/>
                                  <a:pt x="215" y="111"/>
                                  <a:pt x="215" y="111"/>
                                </a:cubicBezTo>
                                <a:cubicBezTo>
                                  <a:pt x="215" y="111"/>
                                  <a:pt x="215" y="111"/>
                                  <a:pt x="215" y="110"/>
                                </a:cubicBezTo>
                                <a:cubicBezTo>
                                  <a:pt x="217" y="110"/>
                                  <a:pt x="219" y="109"/>
                                  <a:pt x="220" y="108"/>
                                </a:cubicBezTo>
                                <a:close/>
                                <a:moveTo>
                                  <a:pt x="219" y="93"/>
                                </a:moveTo>
                                <a:cubicBezTo>
                                  <a:pt x="219" y="92"/>
                                  <a:pt x="218" y="90"/>
                                  <a:pt x="218" y="89"/>
                                </a:cubicBezTo>
                                <a:cubicBezTo>
                                  <a:pt x="218" y="89"/>
                                  <a:pt x="219" y="89"/>
                                  <a:pt x="219" y="89"/>
                                </a:cubicBezTo>
                                <a:cubicBezTo>
                                  <a:pt x="219" y="90"/>
                                  <a:pt x="219" y="92"/>
                                  <a:pt x="220" y="93"/>
                                </a:cubicBezTo>
                                <a:cubicBezTo>
                                  <a:pt x="220" y="93"/>
                                  <a:pt x="219" y="93"/>
                                  <a:pt x="219" y="93"/>
                                </a:cubicBezTo>
                                <a:close/>
                                <a:moveTo>
                                  <a:pt x="217" y="87"/>
                                </a:moveTo>
                                <a:cubicBezTo>
                                  <a:pt x="217" y="86"/>
                                  <a:pt x="217" y="85"/>
                                  <a:pt x="217" y="84"/>
                                </a:cubicBezTo>
                                <a:cubicBezTo>
                                  <a:pt x="217" y="84"/>
                                  <a:pt x="217" y="84"/>
                                  <a:pt x="217" y="84"/>
                                </a:cubicBezTo>
                                <a:cubicBezTo>
                                  <a:pt x="218" y="85"/>
                                  <a:pt x="218" y="86"/>
                                  <a:pt x="218" y="87"/>
                                </a:cubicBezTo>
                                <a:cubicBezTo>
                                  <a:pt x="218" y="87"/>
                                  <a:pt x="218" y="87"/>
                                  <a:pt x="217" y="87"/>
                                </a:cubicBezTo>
                                <a:close/>
                                <a:moveTo>
                                  <a:pt x="216" y="82"/>
                                </a:moveTo>
                                <a:cubicBezTo>
                                  <a:pt x="215" y="79"/>
                                  <a:pt x="215" y="77"/>
                                  <a:pt x="214" y="74"/>
                                </a:cubicBezTo>
                                <a:cubicBezTo>
                                  <a:pt x="215" y="75"/>
                                  <a:pt x="215" y="76"/>
                                  <a:pt x="216" y="77"/>
                                </a:cubicBezTo>
                                <a:cubicBezTo>
                                  <a:pt x="216" y="78"/>
                                  <a:pt x="216" y="80"/>
                                  <a:pt x="217" y="82"/>
                                </a:cubicBezTo>
                                <a:cubicBezTo>
                                  <a:pt x="217" y="82"/>
                                  <a:pt x="216" y="82"/>
                                  <a:pt x="216" y="82"/>
                                </a:cubicBezTo>
                                <a:close/>
                                <a:moveTo>
                                  <a:pt x="215" y="88"/>
                                </a:moveTo>
                                <a:cubicBezTo>
                                  <a:pt x="211" y="90"/>
                                  <a:pt x="208" y="92"/>
                                  <a:pt x="205" y="93"/>
                                </a:cubicBezTo>
                                <a:cubicBezTo>
                                  <a:pt x="204" y="93"/>
                                  <a:pt x="204" y="93"/>
                                  <a:pt x="204" y="93"/>
                                </a:cubicBezTo>
                                <a:cubicBezTo>
                                  <a:pt x="206" y="91"/>
                                  <a:pt x="208" y="90"/>
                                  <a:pt x="210" y="88"/>
                                </a:cubicBezTo>
                                <a:cubicBezTo>
                                  <a:pt x="211" y="87"/>
                                  <a:pt x="213" y="87"/>
                                  <a:pt x="214" y="86"/>
                                </a:cubicBezTo>
                                <a:cubicBezTo>
                                  <a:pt x="214" y="87"/>
                                  <a:pt x="214" y="88"/>
                                  <a:pt x="215" y="88"/>
                                </a:cubicBezTo>
                                <a:close/>
                                <a:moveTo>
                                  <a:pt x="206" y="85"/>
                                </a:moveTo>
                                <a:cubicBezTo>
                                  <a:pt x="208" y="84"/>
                                  <a:pt x="208" y="84"/>
                                  <a:pt x="208" y="84"/>
                                </a:cubicBezTo>
                                <a:cubicBezTo>
                                  <a:pt x="209" y="83"/>
                                  <a:pt x="208" y="82"/>
                                  <a:pt x="207" y="82"/>
                                </a:cubicBezTo>
                                <a:cubicBezTo>
                                  <a:pt x="209" y="81"/>
                                  <a:pt x="210" y="80"/>
                                  <a:pt x="212" y="79"/>
                                </a:cubicBezTo>
                                <a:cubicBezTo>
                                  <a:pt x="212" y="81"/>
                                  <a:pt x="213" y="82"/>
                                  <a:pt x="213" y="83"/>
                                </a:cubicBezTo>
                                <a:cubicBezTo>
                                  <a:pt x="211" y="84"/>
                                  <a:pt x="208" y="84"/>
                                  <a:pt x="206" y="85"/>
                                </a:cubicBezTo>
                                <a:close/>
                                <a:moveTo>
                                  <a:pt x="206" y="58"/>
                                </a:moveTo>
                                <a:cubicBezTo>
                                  <a:pt x="206" y="58"/>
                                  <a:pt x="206" y="58"/>
                                  <a:pt x="206" y="57"/>
                                </a:cubicBezTo>
                                <a:cubicBezTo>
                                  <a:pt x="207" y="58"/>
                                  <a:pt x="208" y="59"/>
                                  <a:pt x="209" y="60"/>
                                </a:cubicBezTo>
                                <a:cubicBezTo>
                                  <a:pt x="209" y="61"/>
                                  <a:pt x="210" y="61"/>
                                  <a:pt x="210" y="61"/>
                                </a:cubicBezTo>
                                <a:cubicBezTo>
                                  <a:pt x="211" y="62"/>
                                  <a:pt x="211" y="63"/>
                                  <a:pt x="212" y="63"/>
                                </a:cubicBezTo>
                                <a:cubicBezTo>
                                  <a:pt x="210" y="61"/>
                                  <a:pt x="208" y="60"/>
                                  <a:pt x="206" y="58"/>
                                </a:cubicBezTo>
                                <a:close/>
                                <a:moveTo>
                                  <a:pt x="206" y="60"/>
                                </a:moveTo>
                                <a:cubicBezTo>
                                  <a:pt x="206" y="60"/>
                                  <a:pt x="205" y="60"/>
                                  <a:pt x="205" y="60"/>
                                </a:cubicBezTo>
                                <a:cubicBezTo>
                                  <a:pt x="204" y="59"/>
                                  <a:pt x="204" y="58"/>
                                  <a:pt x="203" y="57"/>
                                </a:cubicBezTo>
                                <a:cubicBezTo>
                                  <a:pt x="204" y="58"/>
                                  <a:pt x="204" y="58"/>
                                  <a:pt x="205" y="59"/>
                                </a:cubicBezTo>
                                <a:cubicBezTo>
                                  <a:pt x="205" y="60"/>
                                  <a:pt x="206" y="60"/>
                                  <a:pt x="206" y="60"/>
                                </a:cubicBezTo>
                                <a:close/>
                                <a:moveTo>
                                  <a:pt x="211" y="67"/>
                                </a:moveTo>
                                <a:cubicBezTo>
                                  <a:pt x="210" y="67"/>
                                  <a:pt x="210" y="67"/>
                                  <a:pt x="211" y="67"/>
                                </a:cubicBezTo>
                                <a:cubicBezTo>
                                  <a:pt x="211" y="68"/>
                                  <a:pt x="211" y="69"/>
                                  <a:pt x="211" y="70"/>
                                </a:cubicBezTo>
                                <a:cubicBezTo>
                                  <a:pt x="209" y="71"/>
                                  <a:pt x="207" y="72"/>
                                  <a:pt x="205" y="73"/>
                                </a:cubicBezTo>
                                <a:cubicBezTo>
                                  <a:pt x="206" y="71"/>
                                  <a:pt x="207" y="70"/>
                                  <a:pt x="208" y="68"/>
                                </a:cubicBezTo>
                                <a:cubicBezTo>
                                  <a:pt x="209" y="67"/>
                                  <a:pt x="208" y="66"/>
                                  <a:pt x="207" y="67"/>
                                </a:cubicBezTo>
                                <a:cubicBezTo>
                                  <a:pt x="207" y="67"/>
                                  <a:pt x="207" y="67"/>
                                  <a:pt x="206" y="68"/>
                                </a:cubicBezTo>
                                <a:cubicBezTo>
                                  <a:pt x="206" y="67"/>
                                  <a:pt x="206" y="67"/>
                                  <a:pt x="205" y="67"/>
                                </a:cubicBezTo>
                                <a:cubicBezTo>
                                  <a:pt x="201" y="68"/>
                                  <a:pt x="196" y="69"/>
                                  <a:pt x="191" y="71"/>
                                </a:cubicBezTo>
                                <a:cubicBezTo>
                                  <a:pt x="196" y="69"/>
                                  <a:pt x="200" y="66"/>
                                  <a:pt x="204" y="64"/>
                                </a:cubicBezTo>
                                <a:cubicBezTo>
                                  <a:pt x="205" y="63"/>
                                  <a:pt x="204" y="62"/>
                                  <a:pt x="203" y="62"/>
                                </a:cubicBezTo>
                                <a:cubicBezTo>
                                  <a:pt x="202" y="62"/>
                                  <a:pt x="202" y="63"/>
                                  <a:pt x="202" y="63"/>
                                </a:cubicBezTo>
                                <a:cubicBezTo>
                                  <a:pt x="202" y="63"/>
                                  <a:pt x="202" y="62"/>
                                  <a:pt x="202" y="62"/>
                                </a:cubicBezTo>
                                <a:cubicBezTo>
                                  <a:pt x="203" y="62"/>
                                  <a:pt x="203" y="60"/>
                                  <a:pt x="202" y="61"/>
                                </a:cubicBezTo>
                                <a:cubicBezTo>
                                  <a:pt x="201" y="61"/>
                                  <a:pt x="201" y="61"/>
                                  <a:pt x="201" y="61"/>
                                </a:cubicBezTo>
                                <a:cubicBezTo>
                                  <a:pt x="202" y="61"/>
                                  <a:pt x="202" y="60"/>
                                  <a:pt x="203" y="60"/>
                                </a:cubicBezTo>
                                <a:cubicBezTo>
                                  <a:pt x="203" y="60"/>
                                  <a:pt x="203" y="60"/>
                                  <a:pt x="203" y="60"/>
                                </a:cubicBezTo>
                                <a:cubicBezTo>
                                  <a:pt x="203" y="60"/>
                                  <a:pt x="203" y="60"/>
                                  <a:pt x="203" y="60"/>
                                </a:cubicBezTo>
                                <a:cubicBezTo>
                                  <a:pt x="205" y="63"/>
                                  <a:pt x="208" y="65"/>
                                  <a:pt x="211" y="67"/>
                                </a:cubicBezTo>
                                <a:close/>
                                <a:moveTo>
                                  <a:pt x="187" y="63"/>
                                </a:moveTo>
                                <a:cubicBezTo>
                                  <a:pt x="191" y="61"/>
                                  <a:pt x="195" y="59"/>
                                  <a:pt x="198" y="56"/>
                                </a:cubicBezTo>
                                <a:cubicBezTo>
                                  <a:pt x="199" y="57"/>
                                  <a:pt x="200" y="58"/>
                                  <a:pt x="201" y="59"/>
                                </a:cubicBezTo>
                                <a:cubicBezTo>
                                  <a:pt x="196" y="60"/>
                                  <a:pt x="192" y="61"/>
                                  <a:pt x="187" y="63"/>
                                </a:cubicBezTo>
                                <a:close/>
                                <a:moveTo>
                                  <a:pt x="191" y="56"/>
                                </a:moveTo>
                                <a:cubicBezTo>
                                  <a:pt x="192" y="55"/>
                                  <a:pt x="193" y="55"/>
                                  <a:pt x="194" y="54"/>
                                </a:cubicBezTo>
                                <a:cubicBezTo>
                                  <a:pt x="195" y="54"/>
                                  <a:pt x="195" y="54"/>
                                  <a:pt x="195" y="54"/>
                                </a:cubicBezTo>
                                <a:cubicBezTo>
                                  <a:pt x="195" y="54"/>
                                  <a:pt x="196" y="54"/>
                                  <a:pt x="196" y="55"/>
                                </a:cubicBezTo>
                                <a:cubicBezTo>
                                  <a:pt x="194" y="55"/>
                                  <a:pt x="193" y="55"/>
                                  <a:pt x="191" y="56"/>
                                </a:cubicBezTo>
                                <a:close/>
                                <a:moveTo>
                                  <a:pt x="189" y="54"/>
                                </a:moveTo>
                                <a:cubicBezTo>
                                  <a:pt x="189" y="54"/>
                                  <a:pt x="189" y="54"/>
                                  <a:pt x="190" y="53"/>
                                </a:cubicBezTo>
                                <a:cubicBezTo>
                                  <a:pt x="190" y="53"/>
                                  <a:pt x="189" y="52"/>
                                  <a:pt x="188" y="52"/>
                                </a:cubicBezTo>
                                <a:cubicBezTo>
                                  <a:pt x="187" y="53"/>
                                  <a:pt x="186" y="54"/>
                                  <a:pt x="186" y="55"/>
                                </a:cubicBezTo>
                                <a:cubicBezTo>
                                  <a:pt x="185" y="54"/>
                                  <a:pt x="185" y="54"/>
                                  <a:pt x="184" y="53"/>
                                </a:cubicBezTo>
                                <a:cubicBezTo>
                                  <a:pt x="186" y="52"/>
                                  <a:pt x="188" y="51"/>
                                  <a:pt x="189" y="50"/>
                                </a:cubicBezTo>
                                <a:cubicBezTo>
                                  <a:pt x="191" y="51"/>
                                  <a:pt x="192" y="52"/>
                                  <a:pt x="193" y="53"/>
                                </a:cubicBezTo>
                                <a:cubicBezTo>
                                  <a:pt x="192" y="53"/>
                                  <a:pt x="190" y="54"/>
                                  <a:pt x="189" y="54"/>
                                </a:cubicBezTo>
                                <a:close/>
                                <a:moveTo>
                                  <a:pt x="184" y="56"/>
                                </a:moveTo>
                                <a:cubicBezTo>
                                  <a:pt x="182" y="57"/>
                                  <a:pt x="179" y="58"/>
                                  <a:pt x="176" y="59"/>
                                </a:cubicBezTo>
                                <a:cubicBezTo>
                                  <a:pt x="177" y="58"/>
                                  <a:pt x="178" y="57"/>
                                  <a:pt x="179" y="55"/>
                                </a:cubicBezTo>
                                <a:cubicBezTo>
                                  <a:pt x="180" y="55"/>
                                  <a:pt x="181" y="54"/>
                                  <a:pt x="183" y="54"/>
                                </a:cubicBezTo>
                                <a:cubicBezTo>
                                  <a:pt x="183" y="54"/>
                                  <a:pt x="184" y="55"/>
                                  <a:pt x="184" y="56"/>
                                </a:cubicBezTo>
                                <a:close/>
                                <a:moveTo>
                                  <a:pt x="180" y="50"/>
                                </a:moveTo>
                                <a:cubicBezTo>
                                  <a:pt x="177" y="51"/>
                                  <a:pt x="173" y="53"/>
                                  <a:pt x="170" y="54"/>
                                </a:cubicBezTo>
                                <a:cubicBezTo>
                                  <a:pt x="171" y="53"/>
                                  <a:pt x="173" y="51"/>
                                  <a:pt x="174" y="50"/>
                                </a:cubicBezTo>
                                <a:cubicBezTo>
                                  <a:pt x="176" y="49"/>
                                  <a:pt x="178" y="48"/>
                                  <a:pt x="179" y="48"/>
                                </a:cubicBezTo>
                                <a:cubicBezTo>
                                  <a:pt x="180" y="48"/>
                                  <a:pt x="180" y="49"/>
                                  <a:pt x="180" y="50"/>
                                </a:cubicBezTo>
                                <a:cubicBezTo>
                                  <a:pt x="180" y="50"/>
                                  <a:pt x="180" y="50"/>
                                  <a:pt x="180" y="50"/>
                                </a:cubicBezTo>
                                <a:close/>
                                <a:moveTo>
                                  <a:pt x="166" y="49"/>
                                </a:moveTo>
                                <a:cubicBezTo>
                                  <a:pt x="167" y="48"/>
                                  <a:pt x="168" y="47"/>
                                  <a:pt x="169" y="46"/>
                                </a:cubicBezTo>
                                <a:cubicBezTo>
                                  <a:pt x="172" y="45"/>
                                  <a:pt x="175" y="44"/>
                                  <a:pt x="178" y="44"/>
                                </a:cubicBezTo>
                                <a:cubicBezTo>
                                  <a:pt x="174" y="45"/>
                                  <a:pt x="170" y="47"/>
                                  <a:pt x="166" y="49"/>
                                </a:cubicBezTo>
                                <a:close/>
                                <a:moveTo>
                                  <a:pt x="166" y="53"/>
                                </a:moveTo>
                                <a:cubicBezTo>
                                  <a:pt x="163" y="55"/>
                                  <a:pt x="159" y="58"/>
                                  <a:pt x="156" y="60"/>
                                </a:cubicBezTo>
                                <a:cubicBezTo>
                                  <a:pt x="155" y="61"/>
                                  <a:pt x="154" y="61"/>
                                  <a:pt x="153" y="62"/>
                                </a:cubicBezTo>
                                <a:cubicBezTo>
                                  <a:pt x="154" y="60"/>
                                  <a:pt x="155" y="59"/>
                                  <a:pt x="156" y="58"/>
                                </a:cubicBezTo>
                                <a:cubicBezTo>
                                  <a:pt x="159" y="56"/>
                                  <a:pt x="162" y="55"/>
                                  <a:pt x="166" y="53"/>
                                </a:cubicBezTo>
                                <a:cubicBezTo>
                                  <a:pt x="166" y="53"/>
                                  <a:pt x="166" y="53"/>
                                  <a:pt x="166" y="53"/>
                                </a:cubicBezTo>
                                <a:close/>
                                <a:moveTo>
                                  <a:pt x="154" y="49"/>
                                </a:moveTo>
                                <a:cubicBezTo>
                                  <a:pt x="154" y="48"/>
                                  <a:pt x="155" y="48"/>
                                  <a:pt x="155" y="48"/>
                                </a:cubicBezTo>
                                <a:cubicBezTo>
                                  <a:pt x="157" y="47"/>
                                  <a:pt x="159" y="46"/>
                                  <a:pt x="160" y="46"/>
                                </a:cubicBezTo>
                                <a:cubicBezTo>
                                  <a:pt x="158" y="47"/>
                                  <a:pt x="156" y="48"/>
                                  <a:pt x="154" y="49"/>
                                </a:cubicBezTo>
                                <a:close/>
                                <a:moveTo>
                                  <a:pt x="155" y="45"/>
                                </a:moveTo>
                                <a:cubicBezTo>
                                  <a:pt x="152" y="46"/>
                                  <a:pt x="149" y="47"/>
                                  <a:pt x="147" y="48"/>
                                </a:cubicBezTo>
                                <a:cubicBezTo>
                                  <a:pt x="149" y="46"/>
                                  <a:pt x="152" y="44"/>
                                  <a:pt x="155" y="42"/>
                                </a:cubicBezTo>
                                <a:cubicBezTo>
                                  <a:pt x="157" y="42"/>
                                  <a:pt x="159" y="41"/>
                                  <a:pt x="161" y="41"/>
                                </a:cubicBezTo>
                                <a:cubicBezTo>
                                  <a:pt x="159" y="42"/>
                                  <a:pt x="157" y="44"/>
                                  <a:pt x="155" y="45"/>
                                </a:cubicBezTo>
                                <a:close/>
                                <a:moveTo>
                                  <a:pt x="154" y="34"/>
                                </a:moveTo>
                                <a:cubicBezTo>
                                  <a:pt x="153" y="34"/>
                                  <a:pt x="153" y="34"/>
                                  <a:pt x="152" y="34"/>
                                </a:cubicBezTo>
                                <a:cubicBezTo>
                                  <a:pt x="153" y="34"/>
                                  <a:pt x="153" y="33"/>
                                  <a:pt x="154" y="33"/>
                                </a:cubicBezTo>
                                <a:cubicBezTo>
                                  <a:pt x="154" y="33"/>
                                  <a:pt x="154" y="33"/>
                                  <a:pt x="154" y="33"/>
                                </a:cubicBezTo>
                                <a:cubicBezTo>
                                  <a:pt x="154" y="33"/>
                                  <a:pt x="154" y="33"/>
                                  <a:pt x="154" y="33"/>
                                </a:cubicBezTo>
                                <a:cubicBezTo>
                                  <a:pt x="154" y="33"/>
                                  <a:pt x="154" y="34"/>
                                  <a:pt x="154" y="34"/>
                                </a:cubicBezTo>
                                <a:close/>
                                <a:moveTo>
                                  <a:pt x="152" y="36"/>
                                </a:moveTo>
                                <a:cubicBezTo>
                                  <a:pt x="150" y="37"/>
                                  <a:pt x="147" y="38"/>
                                  <a:pt x="145" y="40"/>
                                </a:cubicBezTo>
                                <a:cubicBezTo>
                                  <a:pt x="145" y="40"/>
                                  <a:pt x="145" y="40"/>
                                  <a:pt x="144" y="40"/>
                                </a:cubicBezTo>
                                <a:cubicBezTo>
                                  <a:pt x="146" y="38"/>
                                  <a:pt x="148" y="37"/>
                                  <a:pt x="150" y="36"/>
                                </a:cubicBezTo>
                                <a:cubicBezTo>
                                  <a:pt x="151" y="36"/>
                                  <a:pt x="151" y="36"/>
                                  <a:pt x="152" y="36"/>
                                </a:cubicBezTo>
                                <a:close/>
                                <a:moveTo>
                                  <a:pt x="150" y="34"/>
                                </a:moveTo>
                                <a:cubicBezTo>
                                  <a:pt x="148" y="34"/>
                                  <a:pt x="147" y="34"/>
                                  <a:pt x="146" y="34"/>
                                </a:cubicBezTo>
                                <a:cubicBezTo>
                                  <a:pt x="146" y="34"/>
                                  <a:pt x="147" y="33"/>
                                  <a:pt x="147" y="33"/>
                                </a:cubicBezTo>
                                <a:cubicBezTo>
                                  <a:pt x="149" y="33"/>
                                  <a:pt x="150" y="33"/>
                                  <a:pt x="151" y="33"/>
                                </a:cubicBezTo>
                                <a:cubicBezTo>
                                  <a:pt x="151" y="33"/>
                                  <a:pt x="150" y="34"/>
                                  <a:pt x="150" y="34"/>
                                </a:cubicBezTo>
                                <a:close/>
                                <a:moveTo>
                                  <a:pt x="151" y="29"/>
                                </a:moveTo>
                                <a:cubicBezTo>
                                  <a:pt x="151" y="29"/>
                                  <a:pt x="151" y="29"/>
                                  <a:pt x="151" y="29"/>
                                </a:cubicBezTo>
                                <a:cubicBezTo>
                                  <a:pt x="150" y="29"/>
                                  <a:pt x="149" y="29"/>
                                  <a:pt x="148" y="29"/>
                                </a:cubicBezTo>
                                <a:cubicBezTo>
                                  <a:pt x="148" y="29"/>
                                  <a:pt x="148" y="28"/>
                                  <a:pt x="149" y="28"/>
                                </a:cubicBezTo>
                                <a:cubicBezTo>
                                  <a:pt x="150" y="28"/>
                                  <a:pt x="151" y="29"/>
                                  <a:pt x="152" y="29"/>
                                </a:cubicBezTo>
                                <a:cubicBezTo>
                                  <a:pt x="151" y="29"/>
                                  <a:pt x="151" y="29"/>
                                  <a:pt x="151" y="29"/>
                                </a:cubicBezTo>
                                <a:close/>
                                <a:moveTo>
                                  <a:pt x="148" y="20"/>
                                </a:moveTo>
                                <a:cubicBezTo>
                                  <a:pt x="146" y="18"/>
                                  <a:pt x="144" y="17"/>
                                  <a:pt x="142" y="16"/>
                                </a:cubicBezTo>
                                <a:cubicBezTo>
                                  <a:pt x="142" y="16"/>
                                  <a:pt x="143" y="16"/>
                                  <a:pt x="143" y="15"/>
                                </a:cubicBezTo>
                                <a:cubicBezTo>
                                  <a:pt x="146" y="16"/>
                                  <a:pt x="149" y="17"/>
                                  <a:pt x="152" y="18"/>
                                </a:cubicBezTo>
                                <a:cubicBezTo>
                                  <a:pt x="151" y="18"/>
                                  <a:pt x="149" y="19"/>
                                  <a:pt x="148" y="20"/>
                                </a:cubicBezTo>
                                <a:close/>
                                <a:moveTo>
                                  <a:pt x="139" y="9"/>
                                </a:moveTo>
                                <a:cubicBezTo>
                                  <a:pt x="139" y="9"/>
                                  <a:pt x="139" y="9"/>
                                  <a:pt x="139" y="9"/>
                                </a:cubicBezTo>
                                <a:cubicBezTo>
                                  <a:pt x="138" y="8"/>
                                  <a:pt x="138" y="8"/>
                                  <a:pt x="138" y="8"/>
                                </a:cubicBezTo>
                                <a:cubicBezTo>
                                  <a:pt x="140" y="9"/>
                                  <a:pt x="142" y="9"/>
                                  <a:pt x="145" y="9"/>
                                </a:cubicBezTo>
                                <a:cubicBezTo>
                                  <a:pt x="145" y="9"/>
                                  <a:pt x="145" y="10"/>
                                  <a:pt x="146" y="10"/>
                                </a:cubicBezTo>
                                <a:cubicBezTo>
                                  <a:pt x="144" y="9"/>
                                  <a:pt x="142" y="9"/>
                                  <a:pt x="139" y="9"/>
                                </a:cubicBezTo>
                                <a:close/>
                                <a:moveTo>
                                  <a:pt x="143" y="13"/>
                                </a:moveTo>
                                <a:cubicBezTo>
                                  <a:pt x="142" y="13"/>
                                  <a:pt x="142" y="13"/>
                                  <a:pt x="142" y="13"/>
                                </a:cubicBezTo>
                                <a:cubicBezTo>
                                  <a:pt x="140" y="13"/>
                                  <a:pt x="138" y="13"/>
                                  <a:pt x="135" y="13"/>
                                </a:cubicBezTo>
                                <a:cubicBezTo>
                                  <a:pt x="136" y="12"/>
                                  <a:pt x="136" y="12"/>
                                  <a:pt x="136" y="12"/>
                                </a:cubicBezTo>
                                <a:cubicBezTo>
                                  <a:pt x="138" y="12"/>
                                  <a:pt x="141" y="13"/>
                                  <a:pt x="143" y="13"/>
                                </a:cubicBezTo>
                                <a:close/>
                                <a:moveTo>
                                  <a:pt x="136" y="14"/>
                                </a:moveTo>
                                <a:cubicBezTo>
                                  <a:pt x="137" y="14"/>
                                  <a:pt x="138" y="14"/>
                                  <a:pt x="139" y="15"/>
                                </a:cubicBezTo>
                                <a:cubicBezTo>
                                  <a:pt x="139" y="15"/>
                                  <a:pt x="139" y="15"/>
                                  <a:pt x="138" y="15"/>
                                </a:cubicBezTo>
                                <a:cubicBezTo>
                                  <a:pt x="138" y="15"/>
                                  <a:pt x="137" y="14"/>
                                  <a:pt x="136" y="14"/>
                                </a:cubicBezTo>
                                <a:cubicBezTo>
                                  <a:pt x="136" y="14"/>
                                  <a:pt x="136" y="14"/>
                                  <a:pt x="136" y="14"/>
                                </a:cubicBezTo>
                                <a:close/>
                                <a:moveTo>
                                  <a:pt x="138" y="18"/>
                                </a:moveTo>
                                <a:cubicBezTo>
                                  <a:pt x="141" y="19"/>
                                  <a:pt x="143" y="20"/>
                                  <a:pt x="146" y="21"/>
                                </a:cubicBezTo>
                                <a:cubicBezTo>
                                  <a:pt x="146" y="21"/>
                                  <a:pt x="146" y="21"/>
                                  <a:pt x="146" y="21"/>
                                </a:cubicBezTo>
                                <a:cubicBezTo>
                                  <a:pt x="143" y="20"/>
                                  <a:pt x="140" y="20"/>
                                  <a:pt x="137" y="19"/>
                                </a:cubicBezTo>
                                <a:cubicBezTo>
                                  <a:pt x="137" y="19"/>
                                  <a:pt x="138" y="19"/>
                                  <a:pt x="138" y="18"/>
                                </a:cubicBezTo>
                                <a:close/>
                                <a:moveTo>
                                  <a:pt x="141" y="27"/>
                                </a:moveTo>
                                <a:cubicBezTo>
                                  <a:pt x="143" y="27"/>
                                  <a:pt x="144" y="27"/>
                                  <a:pt x="146" y="28"/>
                                </a:cubicBezTo>
                                <a:cubicBezTo>
                                  <a:pt x="146" y="28"/>
                                  <a:pt x="145" y="28"/>
                                  <a:pt x="145" y="28"/>
                                </a:cubicBezTo>
                                <a:cubicBezTo>
                                  <a:pt x="143" y="28"/>
                                  <a:pt x="142" y="28"/>
                                  <a:pt x="140" y="27"/>
                                </a:cubicBezTo>
                                <a:cubicBezTo>
                                  <a:pt x="140" y="27"/>
                                  <a:pt x="141" y="27"/>
                                  <a:pt x="141" y="27"/>
                                </a:cubicBezTo>
                                <a:close/>
                                <a:moveTo>
                                  <a:pt x="142" y="30"/>
                                </a:moveTo>
                                <a:cubicBezTo>
                                  <a:pt x="142" y="30"/>
                                  <a:pt x="142" y="30"/>
                                  <a:pt x="142" y="30"/>
                                </a:cubicBezTo>
                                <a:cubicBezTo>
                                  <a:pt x="140" y="30"/>
                                  <a:pt x="138" y="29"/>
                                  <a:pt x="137" y="29"/>
                                </a:cubicBezTo>
                                <a:cubicBezTo>
                                  <a:pt x="137" y="29"/>
                                  <a:pt x="137" y="29"/>
                                  <a:pt x="138" y="29"/>
                                </a:cubicBezTo>
                                <a:cubicBezTo>
                                  <a:pt x="139" y="29"/>
                                  <a:pt x="141" y="29"/>
                                  <a:pt x="142" y="30"/>
                                </a:cubicBezTo>
                                <a:close/>
                                <a:moveTo>
                                  <a:pt x="140" y="34"/>
                                </a:moveTo>
                                <a:cubicBezTo>
                                  <a:pt x="141" y="33"/>
                                  <a:pt x="142" y="33"/>
                                  <a:pt x="144" y="33"/>
                                </a:cubicBezTo>
                                <a:cubicBezTo>
                                  <a:pt x="143" y="33"/>
                                  <a:pt x="143" y="34"/>
                                  <a:pt x="142" y="34"/>
                                </a:cubicBezTo>
                                <a:cubicBezTo>
                                  <a:pt x="141" y="34"/>
                                  <a:pt x="139" y="34"/>
                                  <a:pt x="138" y="34"/>
                                </a:cubicBezTo>
                                <a:cubicBezTo>
                                  <a:pt x="139" y="34"/>
                                  <a:pt x="139" y="34"/>
                                  <a:pt x="140" y="34"/>
                                </a:cubicBezTo>
                                <a:close/>
                                <a:moveTo>
                                  <a:pt x="143" y="36"/>
                                </a:moveTo>
                                <a:cubicBezTo>
                                  <a:pt x="144" y="36"/>
                                  <a:pt x="146" y="36"/>
                                  <a:pt x="147" y="36"/>
                                </a:cubicBezTo>
                                <a:cubicBezTo>
                                  <a:pt x="145" y="37"/>
                                  <a:pt x="143" y="39"/>
                                  <a:pt x="141" y="40"/>
                                </a:cubicBezTo>
                                <a:cubicBezTo>
                                  <a:pt x="140" y="40"/>
                                  <a:pt x="139" y="40"/>
                                  <a:pt x="138" y="40"/>
                                </a:cubicBezTo>
                                <a:cubicBezTo>
                                  <a:pt x="137" y="40"/>
                                  <a:pt x="136" y="40"/>
                                  <a:pt x="135" y="40"/>
                                </a:cubicBezTo>
                                <a:cubicBezTo>
                                  <a:pt x="137" y="39"/>
                                  <a:pt x="140" y="37"/>
                                  <a:pt x="143" y="36"/>
                                </a:cubicBezTo>
                                <a:close/>
                                <a:moveTo>
                                  <a:pt x="137" y="42"/>
                                </a:moveTo>
                                <a:cubicBezTo>
                                  <a:pt x="134" y="42"/>
                                  <a:pt x="132" y="43"/>
                                  <a:pt x="130" y="43"/>
                                </a:cubicBezTo>
                                <a:cubicBezTo>
                                  <a:pt x="131" y="43"/>
                                  <a:pt x="131" y="43"/>
                                  <a:pt x="132" y="42"/>
                                </a:cubicBezTo>
                                <a:cubicBezTo>
                                  <a:pt x="133" y="42"/>
                                  <a:pt x="135" y="42"/>
                                  <a:pt x="137" y="42"/>
                                </a:cubicBezTo>
                                <a:close/>
                                <a:moveTo>
                                  <a:pt x="136" y="44"/>
                                </a:moveTo>
                                <a:cubicBezTo>
                                  <a:pt x="136" y="44"/>
                                  <a:pt x="135" y="45"/>
                                  <a:pt x="135" y="45"/>
                                </a:cubicBezTo>
                                <a:cubicBezTo>
                                  <a:pt x="131" y="46"/>
                                  <a:pt x="128" y="46"/>
                                  <a:pt x="124" y="47"/>
                                </a:cubicBezTo>
                                <a:cubicBezTo>
                                  <a:pt x="125" y="47"/>
                                  <a:pt x="125" y="46"/>
                                  <a:pt x="126" y="46"/>
                                </a:cubicBezTo>
                                <a:cubicBezTo>
                                  <a:pt x="129" y="45"/>
                                  <a:pt x="133" y="45"/>
                                  <a:pt x="136" y="44"/>
                                </a:cubicBezTo>
                                <a:close/>
                                <a:moveTo>
                                  <a:pt x="126" y="44"/>
                                </a:moveTo>
                                <a:cubicBezTo>
                                  <a:pt x="123" y="45"/>
                                  <a:pt x="120" y="46"/>
                                  <a:pt x="117" y="47"/>
                                </a:cubicBezTo>
                                <a:cubicBezTo>
                                  <a:pt x="118" y="45"/>
                                  <a:pt x="120" y="44"/>
                                  <a:pt x="121" y="42"/>
                                </a:cubicBezTo>
                                <a:cubicBezTo>
                                  <a:pt x="121" y="42"/>
                                  <a:pt x="121" y="42"/>
                                  <a:pt x="121" y="42"/>
                                </a:cubicBezTo>
                                <a:cubicBezTo>
                                  <a:pt x="124" y="42"/>
                                  <a:pt x="126" y="42"/>
                                  <a:pt x="129" y="42"/>
                                </a:cubicBezTo>
                                <a:cubicBezTo>
                                  <a:pt x="128" y="43"/>
                                  <a:pt x="127" y="44"/>
                                  <a:pt x="126" y="44"/>
                                </a:cubicBezTo>
                                <a:close/>
                                <a:moveTo>
                                  <a:pt x="111" y="46"/>
                                </a:moveTo>
                                <a:cubicBezTo>
                                  <a:pt x="113" y="45"/>
                                  <a:pt x="114" y="44"/>
                                  <a:pt x="115" y="42"/>
                                </a:cubicBezTo>
                                <a:cubicBezTo>
                                  <a:pt x="116" y="42"/>
                                  <a:pt x="117" y="42"/>
                                  <a:pt x="118" y="42"/>
                                </a:cubicBezTo>
                                <a:cubicBezTo>
                                  <a:pt x="116" y="44"/>
                                  <a:pt x="114" y="45"/>
                                  <a:pt x="111" y="46"/>
                                </a:cubicBezTo>
                                <a:close/>
                                <a:moveTo>
                                  <a:pt x="115" y="41"/>
                                </a:moveTo>
                                <a:cubicBezTo>
                                  <a:pt x="114" y="40"/>
                                  <a:pt x="113" y="40"/>
                                  <a:pt x="112" y="41"/>
                                </a:cubicBezTo>
                                <a:cubicBezTo>
                                  <a:pt x="110" y="41"/>
                                  <a:pt x="109" y="41"/>
                                  <a:pt x="107" y="41"/>
                                </a:cubicBezTo>
                                <a:cubicBezTo>
                                  <a:pt x="107" y="40"/>
                                  <a:pt x="108" y="40"/>
                                  <a:pt x="108" y="40"/>
                                </a:cubicBezTo>
                                <a:cubicBezTo>
                                  <a:pt x="112" y="39"/>
                                  <a:pt x="115" y="38"/>
                                  <a:pt x="119" y="37"/>
                                </a:cubicBezTo>
                                <a:cubicBezTo>
                                  <a:pt x="118" y="38"/>
                                  <a:pt x="116" y="39"/>
                                  <a:pt x="115" y="41"/>
                                </a:cubicBezTo>
                                <a:close/>
                                <a:moveTo>
                                  <a:pt x="116" y="33"/>
                                </a:moveTo>
                                <a:cubicBezTo>
                                  <a:pt x="115" y="33"/>
                                  <a:pt x="115" y="33"/>
                                  <a:pt x="114" y="34"/>
                                </a:cubicBezTo>
                                <a:cubicBezTo>
                                  <a:pt x="115" y="33"/>
                                  <a:pt x="115" y="33"/>
                                  <a:pt x="116" y="33"/>
                                </a:cubicBezTo>
                                <a:cubicBezTo>
                                  <a:pt x="116" y="33"/>
                                  <a:pt x="117" y="33"/>
                                  <a:pt x="117" y="33"/>
                                </a:cubicBezTo>
                                <a:cubicBezTo>
                                  <a:pt x="117" y="33"/>
                                  <a:pt x="117" y="33"/>
                                  <a:pt x="116" y="33"/>
                                </a:cubicBezTo>
                                <a:close/>
                                <a:moveTo>
                                  <a:pt x="105" y="29"/>
                                </a:moveTo>
                                <a:cubicBezTo>
                                  <a:pt x="104" y="29"/>
                                  <a:pt x="103" y="29"/>
                                  <a:pt x="102" y="29"/>
                                </a:cubicBezTo>
                                <a:cubicBezTo>
                                  <a:pt x="104" y="29"/>
                                  <a:pt x="106" y="28"/>
                                  <a:pt x="107" y="27"/>
                                </a:cubicBezTo>
                                <a:cubicBezTo>
                                  <a:pt x="108" y="27"/>
                                  <a:pt x="108" y="27"/>
                                  <a:pt x="109" y="27"/>
                                </a:cubicBezTo>
                                <a:cubicBezTo>
                                  <a:pt x="108" y="28"/>
                                  <a:pt x="106" y="29"/>
                                  <a:pt x="105" y="29"/>
                                </a:cubicBezTo>
                                <a:close/>
                                <a:moveTo>
                                  <a:pt x="103" y="32"/>
                                </a:moveTo>
                                <a:cubicBezTo>
                                  <a:pt x="104" y="32"/>
                                  <a:pt x="104" y="32"/>
                                  <a:pt x="105" y="32"/>
                                </a:cubicBezTo>
                                <a:cubicBezTo>
                                  <a:pt x="104" y="33"/>
                                  <a:pt x="102" y="34"/>
                                  <a:pt x="101" y="35"/>
                                </a:cubicBezTo>
                                <a:cubicBezTo>
                                  <a:pt x="100" y="35"/>
                                  <a:pt x="100" y="35"/>
                                  <a:pt x="99" y="35"/>
                                </a:cubicBezTo>
                                <a:cubicBezTo>
                                  <a:pt x="99" y="35"/>
                                  <a:pt x="98" y="35"/>
                                  <a:pt x="98" y="36"/>
                                </a:cubicBezTo>
                                <a:cubicBezTo>
                                  <a:pt x="98" y="36"/>
                                  <a:pt x="97" y="36"/>
                                  <a:pt x="96" y="37"/>
                                </a:cubicBezTo>
                                <a:cubicBezTo>
                                  <a:pt x="98" y="35"/>
                                  <a:pt x="101" y="33"/>
                                  <a:pt x="103" y="32"/>
                                </a:cubicBezTo>
                                <a:close/>
                                <a:moveTo>
                                  <a:pt x="96" y="35"/>
                                </a:moveTo>
                                <a:cubicBezTo>
                                  <a:pt x="97" y="34"/>
                                  <a:pt x="98" y="33"/>
                                  <a:pt x="99" y="32"/>
                                </a:cubicBezTo>
                                <a:cubicBezTo>
                                  <a:pt x="99" y="32"/>
                                  <a:pt x="100" y="32"/>
                                  <a:pt x="100" y="32"/>
                                </a:cubicBezTo>
                                <a:cubicBezTo>
                                  <a:pt x="99" y="33"/>
                                  <a:pt x="98" y="34"/>
                                  <a:pt x="96" y="35"/>
                                </a:cubicBezTo>
                                <a:close/>
                                <a:moveTo>
                                  <a:pt x="96" y="30"/>
                                </a:moveTo>
                                <a:cubicBezTo>
                                  <a:pt x="96" y="30"/>
                                  <a:pt x="95" y="30"/>
                                  <a:pt x="95" y="30"/>
                                </a:cubicBezTo>
                                <a:cubicBezTo>
                                  <a:pt x="97" y="29"/>
                                  <a:pt x="98" y="28"/>
                                  <a:pt x="100" y="27"/>
                                </a:cubicBezTo>
                                <a:cubicBezTo>
                                  <a:pt x="100" y="27"/>
                                  <a:pt x="100" y="27"/>
                                  <a:pt x="100" y="27"/>
                                </a:cubicBezTo>
                                <a:cubicBezTo>
                                  <a:pt x="99" y="28"/>
                                  <a:pt x="97" y="29"/>
                                  <a:pt x="96" y="30"/>
                                </a:cubicBezTo>
                                <a:close/>
                                <a:moveTo>
                                  <a:pt x="90" y="31"/>
                                </a:moveTo>
                                <a:cubicBezTo>
                                  <a:pt x="90" y="31"/>
                                  <a:pt x="89" y="31"/>
                                  <a:pt x="89" y="31"/>
                                </a:cubicBezTo>
                                <a:cubicBezTo>
                                  <a:pt x="88" y="32"/>
                                  <a:pt x="86" y="33"/>
                                  <a:pt x="85" y="33"/>
                                </a:cubicBezTo>
                                <a:cubicBezTo>
                                  <a:pt x="85" y="33"/>
                                  <a:pt x="85" y="33"/>
                                  <a:pt x="85" y="33"/>
                                </a:cubicBezTo>
                                <a:cubicBezTo>
                                  <a:pt x="87" y="31"/>
                                  <a:pt x="89" y="28"/>
                                  <a:pt x="91" y="26"/>
                                </a:cubicBezTo>
                                <a:cubicBezTo>
                                  <a:pt x="93" y="26"/>
                                  <a:pt x="95" y="27"/>
                                  <a:pt x="97" y="27"/>
                                </a:cubicBezTo>
                                <a:cubicBezTo>
                                  <a:pt x="95" y="28"/>
                                  <a:pt x="92" y="30"/>
                                  <a:pt x="90" y="31"/>
                                </a:cubicBezTo>
                                <a:close/>
                                <a:moveTo>
                                  <a:pt x="89" y="18"/>
                                </a:moveTo>
                                <a:cubicBezTo>
                                  <a:pt x="89" y="18"/>
                                  <a:pt x="89" y="18"/>
                                  <a:pt x="88" y="18"/>
                                </a:cubicBezTo>
                                <a:cubicBezTo>
                                  <a:pt x="88" y="18"/>
                                  <a:pt x="87" y="19"/>
                                  <a:pt x="87" y="19"/>
                                </a:cubicBezTo>
                                <a:cubicBezTo>
                                  <a:pt x="83" y="21"/>
                                  <a:pt x="79" y="23"/>
                                  <a:pt x="75" y="26"/>
                                </a:cubicBezTo>
                                <a:cubicBezTo>
                                  <a:pt x="73" y="27"/>
                                  <a:pt x="70" y="28"/>
                                  <a:pt x="68" y="29"/>
                                </a:cubicBezTo>
                                <a:cubicBezTo>
                                  <a:pt x="68" y="29"/>
                                  <a:pt x="68" y="28"/>
                                  <a:pt x="69" y="28"/>
                                </a:cubicBezTo>
                                <a:cubicBezTo>
                                  <a:pt x="73" y="25"/>
                                  <a:pt x="78" y="23"/>
                                  <a:pt x="83" y="20"/>
                                </a:cubicBezTo>
                                <a:cubicBezTo>
                                  <a:pt x="86" y="19"/>
                                  <a:pt x="90" y="17"/>
                                  <a:pt x="94" y="16"/>
                                </a:cubicBezTo>
                                <a:cubicBezTo>
                                  <a:pt x="93" y="16"/>
                                  <a:pt x="93" y="16"/>
                                  <a:pt x="92" y="17"/>
                                </a:cubicBezTo>
                                <a:cubicBezTo>
                                  <a:pt x="91" y="17"/>
                                  <a:pt x="90" y="18"/>
                                  <a:pt x="89" y="18"/>
                                </a:cubicBezTo>
                                <a:close/>
                                <a:moveTo>
                                  <a:pt x="80" y="17"/>
                                </a:moveTo>
                                <a:cubicBezTo>
                                  <a:pt x="73" y="19"/>
                                  <a:pt x="66" y="23"/>
                                  <a:pt x="60" y="27"/>
                                </a:cubicBezTo>
                                <a:cubicBezTo>
                                  <a:pt x="60" y="27"/>
                                  <a:pt x="60" y="28"/>
                                  <a:pt x="60" y="28"/>
                                </a:cubicBezTo>
                                <a:cubicBezTo>
                                  <a:pt x="58" y="29"/>
                                  <a:pt x="56" y="31"/>
                                  <a:pt x="54" y="32"/>
                                </a:cubicBezTo>
                                <a:cubicBezTo>
                                  <a:pt x="51" y="34"/>
                                  <a:pt x="48" y="35"/>
                                  <a:pt x="45" y="36"/>
                                </a:cubicBezTo>
                                <a:cubicBezTo>
                                  <a:pt x="48" y="34"/>
                                  <a:pt x="52" y="31"/>
                                  <a:pt x="55" y="29"/>
                                </a:cubicBezTo>
                                <a:cubicBezTo>
                                  <a:pt x="62" y="23"/>
                                  <a:pt x="70" y="19"/>
                                  <a:pt x="79" y="15"/>
                                </a:cubicBezTo>
                                <a:cubicBezTo>
                                  <a:pt x="81" y="14"/>
                                  <a:pt x="83" y="13"/>
                                  <a:pt x="85" y="12"/>
                                </a:cubicBezTo>
                                <a:cubicBezTo>
                                  <a:pt x="83" y="13"/>
                                  <a:pt x="81" y="14"/>
                                  <a:pt x="80" y="15"/>
                                </a:cubicBezTo>
                                <a:cubicBezTo>
                                  <a:pt x="79" y="16"/>
                                  <a:pt x="79" y="16"/>
                                  <a:pt x="80" y="17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1" y="39"/>
                                  <a:pt x="52" y="38"/>
                                  <a:pt x="53" y="38"/>
                                </a:cubicBezTo>
                                <a:cubicBezTo>
                                  <a:pt x="52" y="39"/>
                                  <a:pt x="51" y="40"/>
                                  <a:pt x="50" y="41"/>
                                </a:cubicBezTo>
                                <a:cubicBezTo>
                                  <a:pt x="50" y="40"/>
                                  <a:pt x="50" y="40"/>
                                  <a:pt x="50" y="40"/>
                                </a:cubicBezTo>
                                <a:close/>
                                <a:moveTo>
                                  <a:pt x="56" y="38"/>
                                </a:moveTo>
                                <a:cubicBezTo>
                                  <a:pt x="56" y="38"/>
                                  <a:pt x="57" y="38"/>
                                  <a:pt x="57" y="38"/>
                                </a:cubicBezTo>
                                <a:cubicBezTo>
                                  <a:pt x="56" y="40"/>
                                  <a:pt x="54" y="42"/>
                                  <a:pt x="53" y="44"/>
                                </a:cubicBezTo>
                                <a:cubicBezTo>
                                  <a:pt x="49" y="46"/>
                                  <a:pt x="46" y="48"/>
                                  <a:pt x="43" y="51"/>
                                </a:cubicBezTo>
                                <a:cubicBezTo>
                                  <a:pt x="44" y="51"/>
                                  <a:pt x="44" y="50"/>
                                  <a:pt x="44" y="50"/>
                                </a:cubicBezTo>
                                <a:cubicBezTo>
                                  <a:pt x="48" y="46"/>
                                  <a:pt x="52" y="42"/>
                                  <a:pt x="56" y="38"/>
                                </a:cubicBezTo>
                                <a:close/>
                                <a:moveTo>
                                  <a:pt x="49" y="48"/>
                                </a:moveTo>
                                <a:cubicBezTo>
                                  <a:pt x="49" y="49"/>
                                  <a:pt x="48" y="50"/>
                                  <a:pt x="47" y="50"/>
                                </a:cubicBezTo>
                                <a:cubicBezTo>
                                  <a:pt x="46" y="51"/>
                                  <a:pt x="46" y="52"/>
                                  <a:pt x="45" y="53"/>
                                </a:cubicBezTo>
                                <a:cubicBezTo>
                                  <a:pt x="43" y="54"/>
                                  <a:pt x="41" y="56"/>
                                  <a:pt x="40" y="57"/>
                                </a:cubicBezTo>
                                <a:cubicBezTo>
                                  <a:pt x="40" y="56"/>
                                  <a:pt x="40" y="56"/>
                                  <a:pt x="40" y="56"/>
                                </a:cubicBezTo>
                                <a:cubicBezTo>
                                  <a:pt x="43" y="53"/>
                                  <a:pt x="46" y="51"/>
                                  <a:pt x="49" y="48"/>
                                </a:cubicBezTo>
                                <a:close/>
                                <a:moveTo>
                                  <a:pt x="39" y="55"/>
                                </a:moveTo>
                                <a:cubicBezTo>
                                  <a:pt x="38" y="55"/>
                                  <a:pt x="38" y="56"/>
                                  <a:pt x="37" y="57"/>
                                </a:cubicBezTo>
                                <a:cubicBezTo>
                                  <a:pt x="37" y="57"/>
                                  <a:pt x="37" y="56"/>
                                  <a:pt x="37" y="56"/>
                                </a:cubicBezTo>
                                <a:cubicBezTo>
                                  <a:pt x="38" y="56"/>
                                  <a:pt x="38" y="55"/>
                                  <a:pt x="39" y="54"/>
                                </a:cubicBezTo>
                                <a:cubicBezTo>
                                  <a:pt x="39" y="54"/>
                                  <a:pt x="40" y="53"/>
                                  <a:pt x="40" y="53"/>
                                </a:cubicBezTo>
                                <a:lnTo>
                                  <a:pt x="39" y="55"/>
                                </a:lnTo>
                                <a:close/>
                                <a:moveTo>
                                  <a:pt x="38" y="65"/>
                                </a:moveTo>
                                <a:cubicBezTo>
                                  <a:pt x="40" y="64"/>
                                  <a:pt x="42" y="62"/>
                                  <a:pt x="45" y="60"/>
                                </a:cubicBezTo>
                                <a:cubicBezTo>
                                  <a:pt x="40" y="65"/>
                                  <a:pt x="35" y="70"/>
                                  <a:pt x="30" y="75"/>
                                </a:cubicBezTo>
                                <a:cubicBezTo>
                                  <a:pt x="30" y="75"/>
                                  <a:pt x="30" y="77"/>
                                  <a:pt x="31" y="76"/>
                                </a:cubicBezTo>
                                <a:cubicBezTo>
                                  <a:pt x="32" y="76"/>
                                  <a:pt x="33" y="75"/>
                                  <a:pt x="34" y="75"/>
                                </a:cubicBezTo>
                                <a:cubicBezTo>
                                  <a:pt x="33" y="75"/>
                                  <a:pt x="33" y="76"/>
                                  <a:pt x="32" y="76"/>
                                </a:cubicBezTo>
                                <a:cubicBezTo>
                                  <a:pt x="31" y="77"/>
                                  <a:pt x="29" y="78"/>
                                  <a:pt x="27" y="78"/>
                                </a:cubicBezTo>
                                <a:cubicBezTo>
                                  <a:pt x="27" y="77"/>
                                  <a:pt x="28" y="76"/>
                                  <a:pt x="29" y="75"/>
                                </a:cubicBezTo>
                                <a:cubicBezTo>
                                  <a:pt x="32" y="72"/>
                                  <a:pt x="35" y="69"/>
                                  <a:pt x="38" y="65"/>
                                </a:cubicBezTo>
                                <a:close/>
                                <a:moveTo>
                                  <a:pt x="34" y="77"/>
                                </a:moveTo>
                                <a:cubicBezTo>
                                  <a:pt x="35" y="77"/>
                                  <a:pt x="36" y="76"/>
                                  <a:pt x="37" y="75"/>
                                </a:cubicBezTo>
                                <a:cubicBezTo>
                                  <a:pt x="35" y="78"/>
                                  <a:pt x="32" y="81"/>
                                  <a:pt x="30" y="83"/>
                                </a:cubicBezTo>
                                <a:cubicBezTo>
                                  <a:pt x="30" y="83"/>
                                  <a:pt x="30" y="83"/>
                                  <a:pt x="30" y="83"/>
                                </a:cubicBezTo>
                                <a:cubicBezTo>
                                  <a:pt x="31" y="81"/>
                                  <a:pt x="32" y="79"/>
                                  <a:pt x="34" y="77"/>
                                </a:cubicBezTo>
                                <a:close/>
                                <a:moveTo>
                                  <a:pt x="30" y="93"/>
                                </a:moveTo>
                                <a:cubicBezTo>
                                  <a:pt x="30" y="93"/>
                                  <a:pt x="30" y="93"/>
                                  <a:pt x="30" y="94"/>
                                </a:cubicBezTo>
                                <a:cubicBezTo>
                                  <a:pt x="30" y="94"/>
                                  <a:pt x="30" y="94"/>
                                  <a:pt x="30" y="94"/>
                                </a:cubicBezTo>
                                <a:cubicBezTo>
                                  <a:pt x="30" y="94"/>
                                  <a:pt x="30" y="93"/>
                                  <a:pt x="29" y="93"/>
                                </a:cubicBezTo>
                                <a:cubicBezTo>
                                  <a:pt x="29" y="93"/>
                                  <a:pt x="30" y="93"/>
                                  <a:pt x="30" y="93"/>
                                </a:cubicBezTo>
                                <a:close/>
                                <a:moveTo>
                                  <a:pt x="32" y="123"/>
                                </a:moveTo>
                                <a:cubicBezTo>
                                  <a:pt x="32" y="124"/>
                                  <a:pt x="32" y="124"/>
                                  <a:pt x="32" y="125"/>
                                </a:cubicBezTo>
                                <a:cubicBezTo>
                                  <a:pt x="32" y="125"/>
                                  <a:pt x="32" y="125"/>
                                  <a:pt x="32" y="126"/>
                                </a:cubicBezTo>
                                <a:cubicBezTo>
                                  <a:pt x="31" y="124"/>
                                  <a:pt x="31" y="124"/>
                                  <a:pt x="31" y="124"/>
                                </a:cubicBezTo>
                                <a:cubicBezTo>
                                  <a:pt x="32" y="124"/>
                                  <a:pt x="32" y="124"/>
                                  <a:pt x="32" y="123"/>
                                </a:cubicBezTo>
                                <a:close/>
                                <a:moveTo>
                                  <a:pt x="32" y="120"/>
                                </a:moveTo>
                                <a:cubicBezTo>
                                  <a:pt x="32" y="119"/>
                                  <a:pt x="33" y="117"/>
                                  <a:pt x="33" y="115"/>
                                </a:cubicBezTo>
                                <a:cubicBezTo>
                                  <a:pt x="33" y="116"/>
                                  <a:pt x="34" y="118"/>
                                  <a:pt x="34" y="119"/>
                                </a:cubicBezTo>
                                <a:cubicBezTo>
                                  <a:pt x="34" y="120"/>
                                  <a:pt x="34" y="120"/>
                                  <a:pt x="34" y="121"/>
                                </a:cubicBezTo>
                                <a:cubicBezTo>
                                  <a:pt x="33" y="122"/>
                                  <a:pt x="33" y="122"/>
                                  <a:pt x="33" y="123"/>
                                </a:cubicBezTo>
                                <a:cubicBezTo>
                                  <a:pt x="33" y="122"/>
                                  <a:pt x="32" y="121"/>
                                  <a:pt x="32" y="120"/>
                                </a:cubicBezTo>
                                <a:close/>
                                <a:moveTo>
                                  <a:pt x="33" y="131"/>
                                </a:moveTo>
                                <a:cubicBezTo>
                                  <a:pt x="34" y="130"/>
                                  <a:pt x="34" y="130"/>
                                  <a:pt x="34" y="130"/>
                                </a:cubicBezTo>
                                <a:cubicBezTo>
                                  <a:pt x="35" y="130"/>
                                  <a:pt x="35" y="131"/>
                                  <a:pt x="35" y="132"/>
                                </a:cubicBezTo>
                                <a:cubicBezTo>
                                  <a:pt x="35" y="132"/>
                                  <a:pt x="35" y="132"/>
                                  <a:pt x="35" y="133"/>
                                </a:cubicBezTo>
                                <a:cubicBezTo>
                                  <a:pt x="35" y="133"/>
                                  <a:pt x="35" y="134"/>
                                  <a:pt x="36" y="134"/>
                                </a:cubicBezTo>
                                <a:cubicBezTo>
                                  <a:pt x="36" y="134"/>
                                  <a:pt x="36" y="134"/>
                                  <a:pt x="36" y="134"/>
                                </a:cubicBezTo>
                                <a:cubicBezTo>
                                  <a:pt x="36" y="134"/>
                                  <a:pt x="36" y="134"/>
                                  <a:pt x="36" y="134"/>
                                </a:cubicBezTo>
                                <a:cubicBezTo>
                                  <a:pt x="36" y="135"/>
                                  <a:pt x="36" y="135"/>
                                  <a:pt x="37" y="135"/>
                                </a:cubicBezTo>
                                <a:cubicBezTo>
                                  <a:pt x="37" y="137"/>
                                  <a:pt x="38" y="138"/>
                                  <a:pt x="38" y="140"/>
                                </a:cubicBezTo>
                                <a:cubicBezTo>
                                  <a:pt x="39" y="140"/>
                                  <a:pt x="39" y="141"/>
                                  <a:pt x="39" y="142"/>
                                </a:cubicBezTo>
                                <a:cubicBezTo>
                                  <a:pt x="38" y="143"/>
                                  <a:pt x="38" y="144"/>
                                  <a:pt x="37" y="145"/>
                                </a:cubicBezTo>
                                <a:cubicBezTo>
                                  <a:pt x="37" y="146"/>
                                  <a:pt x="38" y="147"/>
                                  <a:pt x="39" y="146"/>
                                </a:cubicBezTo>
                                <a:cubicBezTo>
                                  <a:pt x="39" y="146"/>
                                  <a:pt x="39" y="145"/>
                                  <a:pt x="40" y="145"/>
                                </a:cubicBezTo>
                                <a:cubicBezTo>
                                  <a:pt x="40" y="148"/>
                                  <a:pt x="41" y="151"/>
                                  <a:pt x="42" y="153"/>
                                </a:cubicBezTo>
                                <a:cubicBezTo>
                                  <a:pt x="41" y="154"/>
                                  <a:pt x="41" y="154"/>
                                  <a:pt x="41" y="154"/>
                                </a:cubicBezTo>
                                <a:cubicBezTo>
                                  <a:pt x="41" y="155"/>
                                  <a:pt x="41" y="156"/>
                                  <a:pt x="42" y="156"/>
                                </a:cubicBezTo>
                                <a:cubicBezTo>
                                  <a:pt x="43" y="159"/>
                                  <a:pt x="44" y="162"/>
                                  <a:pt x="45" y="166"/>
                                </a:cubicBezTo>
                                <a:cubicBezTo>
                                  <a:pt x="43" y="161"/>
                                  <a:pt x="40" y="157"/>
                                  <a:pt x="38" y="152"/>
                                </a:cubicBezTo>
                                <a:cubicBezTo>
                                  <a:pt x="37" y="145"/>
                                  <a:pt x="35" y="138"/>
                                  <a:pt x="33" y="131"/>
                                </a:cubicBezTo>
                                <a:cubicBezTo>
                                  <a:pt x="33" y="131"/>
                                  <a:pt x="33" y="131"/>
                                  <a:pt x="33" y="131"/>
                                </a:cubicBezTo>
                                <a:close/>
                                <a:moveTo>
                                  <a:pt x="34" y="149"/>
                                </a:moveTo>
                                <a:cubicBezTo>
                                  <a:pt x="35" y="152"/>
                                  <a:pt x="36" y="155"/>
                                  <a:pt x="37" y="157"/>
                                </a:cubicBezTo>
                                <a:cubicBezTo>
                                  <a:pt x="37" y="158"/>
                                  <a:pt x="37" y="158"/>
                                  <a:pt x="37" y="158"/>
                                </a:cubicBezTo>
                                <a:cubicBezTo>
                                  <a:pt x="37" y="159"/>
                                  <a:pt x="38" y="161"/>
                                  <a:pt x="38" y="163"/>
                                </a:cubicBezTo>
                                <a:cubicBezTo>
                                  <a:pt x="37" y="161"/>
                                  <a:pt x="36" y="160"/>
                                  <a:pt x="36" y="159"/>
                                </a:cubicBezTo>
                                <a:cubicBezTo>
                                  <a:pt x="35" y="156"/>
                                  <a:pt x="35" y="152"/>
                                  <a:pt x="34" y="149"/>
                                </a:cubicBezTo>
                                <a:cubicBezTo>
                                  <a:pt x="34" y="149"/>
                                  <a:pt x="34" y="149"/>
                                  <a:pt x="34" y="149"/>
                                </a:cubicBezTo>
                                <a:close/>
                                <a:moveTo>
                                  <a:pt x="38" y="166"/>
                                </a:moveTo>
                                <a:cubicBezTo>
                                  <a:pt x="38" y="166"/>
                                  <a:pt x="38" y="166"/>
                                  <a:pt x="38" y="167"/>
                                </a:cubicBezTo>
                                <a:cubicBezTo>
                                  <a:pt x="38" y="165"/>
                                  <a:pt x="37" y="164"/>
                                  <a:pt x="36" y="163"/>
                                </a:cubicBezTo>
                                <a:cubicBezTo>
                                  <a:pt x="36" y="163"/>
                                  <a:pt x="36" y="162"/>
                                  <a:pt x="36" y="162"/>
                                </a:cubicBezTo>
                                <a:cubicBezTo>
                                  <a:pt x="37" y="163"/>
                                  <a:pt x="38" y="165"/>
                                  <a:pt x="38" y="166"/>
                                </a:cubicBezTo>
                                <a:close/>
                                <a:moveTo>
                                  <a:pt x="40" y="173"/>
                                </a:moveTo>
                                <a:cubicBezTo>
                                  <a:pt x="40" y="175"/>
                                  <a:pt x="40" y="176"/>
                                  <a:pt x="40" y="178"/>
                                </a:cubicBezTo>
                                <a:cubicBezTo>
                                  <a:pt x="39" y="175"/>
                                  <a:pt x="38" y="173"/>
                                  <a:pt x="38" y="170"/>
                                </a:cubicBezTo>
                                <a:cubicBezTo>
                                  <a:pt x="38" y="171"/>
                                  <a:pt x="39" y="172"/>
                                  <a:pt x="40" y="173"/>
                                </a:cubicBezTo>
                                <a:close/>
                                <a:moveTo>
                                  <a:pt x="42" y="197"/>
                                </a:moveTo>
                                <a:cubicBezTo>
                                  <a:pt x="42" y="197"/>
                                  <a:pt x="42" y="197"/>
                                  <a:pt x="42" y="197"/>
                                </a:cubicBezTo>
                                <a:cubicBezTo>
                                  <a:pt x="42" y="198"/>
                                  <a:pt x="43" y="198"/>
                                  <a:pt x="43" y="198"/>
                                </a:cubicBezTo>
                                <a:cubicBezTo>
                                  <a:pt x="43" y="199"/>
                                  <a:pt x="44" y="199"/>
                                  <a:pt x="44" y="200"/>
                                </a:cubicBezTo>
                                <a:cubicBezTo>
                                  <a:pt x="43" y="198"/>
                                  <a:pt x="41" y="196"/>
                                  <a:pt x="39" y="194"/>
                                </a:cubicBezTo>
                                <a:cubicBezTo>
                                  <a:pt x="39" y="194"/>
                                  <a:pt x="39" y="194"/>
                                  <a:pt x="39" y="194"/>
                                </a:cubicBezTo>
                                <a:cubicBezTo>
                                  <a:pt x="40" y="195"/>
                                  <a:pt x="41" y="196"/>
                                  <a:pt x="42" y="197"/>
                                </a:cubicBezTo>
                                <a:close/>
                                <a:moveTo>
                                  <a:pt x="43" y="192"/>
                                </a:moveTo>
                                <a:cubicBezTo>
                                  <a:pt x="43" y="191"/>
                                  <a:pt x="42" y="190"/>
                                  <a:pt x="42" y="189"/>
                                </a:cubicBezTo>
                                <a:cubicBezTo>
                                  <a:pt x="43" y="191"/>
                                  <a:pt x="45" y="194"/>
                                  <a:pt x="47" y="196"/>
                                </a:cubicBezTo>
                                <a:cubicBezTo>
                                  <a:pt x="46" y="196"/>
                                  <a:pt x="45" y="195"/>
                                  <a:pt x="45" y="195"/>
                                </a:cubicBezTo>
                                <a:cubicBezTo>
                                  <a:pt x="44" y="194"/>
                                  <a:pt x="43" y="193"/>
                                  <a:pt x="43" y="192"/>
                                </a:cubicBezTo>
                                <a:close/>
                                <a:moveTo>
                                  <a:pt x="48" y="198"/>
                                </a:moveTo>
                                <a:cubicBezTo>
                                  <a:pt x="50" y="201"/>
                                  <a:pt x="51" y="203"/>
                                  <a:pt x="53" y="205"/>
                                </a:cubicBezTo>
                                <a:cubicBezTo>
                                  <a:pt x="50" y="203"/>
                                  <a:pt x="48" y="200"/>
                                  <a:pt x="46" y="197"/>
                                </a:cubicBezTo>
                                <a:cubicBezTo>
                                  <a:pt x="47" y="197"/>
                                  <a:pt x="47" y="198"/>
                                  <a:pt x="48" y="198"/>
                                </a:cubicBezTo>
                                <a:close/>
                                <a:moveTo>
                                  <a:pt x="49" y="188"/>
                                </a:moveTo>
                                <a:cubicBezTo>
                                  <a:pt x="51" y="190"/>
                                  <a:pt x="52" y="192"/>
                                  <a:pt x="53" y="194"/>
                                </a:cubicBezTo>
                                <a:cubicBezTo>
                                  <a:pt x="54" y="197"/>
                                  <a:pt x="55" y="201"/>
                                  <a:pt x="56" y="204"/>
                                </a:cubicBezTo>
                                <a:cubicBezTo>
                                  <a:pt x="55" y="203"/>
                                  <a:pt x="55" y="203"/>
                                  <a:pt x="54" y="202"/>
                                </a:cubicBezTo>
                                <a:cubicBezTo>
                                  <a:pt x="52" y="197"/>
                                  <a:pt x="51" y="193"/>
                                  <a:pt x="49" y="188"/>
                                </a:cubicBezTo>
                                <a:close/>
                                <a:moveTo>
                                  <a:pt x="61" y="205"/>
                                </a:moveTo>
                                <a:cubicBezTo>
                                  <a:pt x="62" y="205"/>
                                  <a:pt x="62" y="205"/>
                                  <a:pt x="62" y="205"/>
                                </a:cubicBezTo>
                                <a:cubicBezTo>
                                  <a:pt x="63" y="207"/>
                                  <a:pt x="64" y="208"/>
                                  <a:pt x="65" y="210"/>
                                </a:cubicBezTo>
                                <a:cubicBezTo>
                                  <a:pt x="65" y="210"/>
                                  <a:pt x="64" y="210"/>
                                  <a:pt x="63" y="209"/>
                                </a:cubicBezTo>
                                <a:cubicBezTo>
                                  <a:pt x="63" y="208"/>
                                  <a:pt x="62" y="206"/>
                                  <a:pt x="61" y="205"/>
                                </a:cubicBezTo>
                                <a:close/>
                                <a:moveTo>
                                  <a:pt x="65" y="202"/>
                                </a:moveTo>
                                <a:cubicBezTo>
                                  <a:pt x="65" y="202"/>
                                  <a:pt x="65" y="202"/>
                                  <a:pt x="65" y="201"/>
                                </a:cubicBezTo>
                                <a:cubicBezTo>
                                  <a:pt x="65" y="201"/>
                                  <a:pt x="66" y="200"/>
                                  <a:pt x="66" y="200"/>
                                </a:cubicBezTo>
                                <a:cubicBezTo>
                                  <a:pt x="66" y="200"/>
                                  <a:pt x="67" y="201"/>
                                  <a:pt x="67" y="201"/>
                                </a:cubicBezTo>
                                <a:cubicBezTo>
                                  <a:pt x="67" y="201"/>
                                  <a:pt x="66" y="202"/>
                                  <a:pt x="65" y="202"/>
                                </a:cubicBezTo>
                                <a:close/>
                                <a:moveTo>
                                  <a:pt x="70" y="206"/>
                                </a:moveTo>
                                <a:cubicBezTo>
                                  <a:pt x="69" y="205"/>
                                  <a:pt x="68" y="204"/>
                                  <a:pt x="67" y="204"/>
                                </a:cubicBezTo>
                                <a:cubicBezTo>
                                  <a:pt x="67" y="204"/>
                                  <a:pt x="67" y="203"/>
                                  <a:pt x="67" y="203"/>
                                </a:cubicBezTo>
                                <a:cubicBezTo>
                                  <a:pt x="67" y="203"/>
                                  <a:pt x="68" y="203"/>
                                  <a:pt x="69" y="202"/>
                                </a:cubicBezTo>
                                <a:cubicBezTo>
                                  <a:pt x="69" y="203"/>
                                  <a:pt x="70" y="204"/>
                                  <a:pt x="71" y="205"/>
                                </a:cubicBezTo>
                                <a:cubicBezTo>
                                  <a:pt x="71" y="205"/>
                                  <a:pt x="72" y="205"/>
                                  <a:pt x="72" y="204"/>
                                </a:cubicBezTo>
                                <a:cubicBezTo>
                                  <a:pt x="72" y="204"/>
                                  <a:pt x="72" y="204"/>
                                  <a:pt x="73" y="203"/>
                                </a:cubicBezTo>
                                <a:cubicBezTo>
                                  <a:pt x="73" y="204"/>
                                  <a:pt x="74" y="205"/>
                                  <a:pt x="75" y="205"/>
                                </a:cubicBezTo>
                                <a:cubicBezTo>
                                  <a:pt x="75" y="206"/>
                                  <a:pt x="74" y="206"/>
                                  <a:pt x="74" y="206"/>
                                </a:cubicBezTo>
                                <a:cubicBezTo>
                                  <a:pt x="73" y="206"/>
                                  <a:pt x="72" y="205"/>
                                  <a:pt x="71" y="205"/>
                                </a:cubicBezTo>
                                <a:cubicBezTo>
                                  <a:pt x="71" y="204"/>
                                  <a:pt x="70" y="205"/>
                                  <a:pt x="70" y="206"/>
                                </a:cubicBezTo>
                                <a:close/>
                                <a:moveTo>
                                  <a:pt x="71" y="193"/>
                                </a:moveTo>
                                <a:cubicBezTo>
                                  <a:pt x="72" y="192"/>
                                  <a:pt x="73" y="191"/>
                                  <a:pt x="73" y="190"/>
                                </a:cubicBezTo>
                                <a:cubicBezTo>
                                  <a:pt x="73" y="191"/>
                                  <a:pt x="73" y="192"/>
                                  <a:pt x="73" y="194"/>
                                </a:cubicBezTo>
                                <a:cubicBezTo>
                                  <a:pt x="72" y="193"/>
                                  <a:pt x="72" y="193"/>
                                  <a:pt x="71" y="193"/>
                                </a:cubicBezTo>
                                <a:close/>
                                <a:moveTo>
                                  <a:pt x="73" y="159"/>
                                </a:moveTo>
                                <a:cubicBezTo>
                                  <a:pt x="74" y="159"/>
                                  <a:pt x="74" y="158"/>
                                  <a:pt x="75" y="158"/>
                                </a:cubicBezTo>
                                <a:cubicBezTo>
                                  <a:pt x="75" y="159"/>
                                  <a:pt x="76" y="161"/>
                                  <a:pt x="76" y="163"/>
                                </a:cubicBezTo>
                                <a:cubicBezTo>
                                  <a:pt x="75" y="163"/>
                                  <a:pt x="75" y="163"/>
                                  <a:pt x="74" y="164"/>
                                </a:cubicBezTo>
                                <a:cubicBezTo>
                                  <a:pt x="74" y="162"/>
                                  <a:pt x="74" y="161"/>
                                  <a:pt x="73" y="159"/>
                                </a:cubicBezTo>
                                <a:close/>
                                <a:moveTo>
                                  <a:pt x="75" y="191"/>
                                </a:moveTo>
                                <a:cubicBezTo>
                                  <a:pt x="75" y="191"/>
                                  <a:pt x="75" y="191"/>
                                  <a:pt x="76" y="192"/>
                                </a:cubicBezTo>
                                <a:cubicBezTo>
                                  <a:pt x="75" y="192"/>
                                  <a:pt x="75" y="192"/>
                                  <a:pt x="75" y="193"/>
                                </a:cubicBezTo>
                                <a:cubicBezTo>
                                  <a:pt x="75" y="192"/>
                                  <a:pt x="75" y="192"/>
                                  <a:pt x="75" y="191"/>
                                </a:cubicBezTo>
                                <a:close/>
                                <a:moveTo>
                                  <a:pt x="75" y="188"/>
                                </a:moveTo>
                                <a:cubicBezTo>
                                  <a:pt x="76" y="188"/>
                                  <a:pt x="76" y="187"/>
                                  <a:pt x="76" y="187"/>
                                </a:cubicBezTo>
                                <a:cubicBezTo>
                                  <a:pt x="77" y="187"/>
                                  <a:pt x="77" y="187"/>
                                  <a:pt x="77" y="187"/>
                                </a:cubicBezTo>
                                <a:cubicBezTo>
                                  <a:pt x="78" y="187"/>
                                  <a:pt x="78" y="187"/>
                                  <a:pt x="78" y="187"/>
                                </a:cubicBezTo>
                                <a:cubicBezTo>
                                  <a:pt x="78" y="188"/>
                                  <a:pt x="77" y="188"/>
                                  <a:pt x="77" y="189"/>
                                </a:cubicBezTo>
                                <a:cubicBezTo>
                                  <a:pt x="76" y="189"/>
                                  <a:pt x="76" y="188"/>
                                  <a:pt x="75" y="188"/>
                                </a:cubicBezTo>
                                <a:close/>
                                <a:moveTo>
                                  <a:pt x="77" y="193"/>
                                </a:moveTo>
                                <a:cubicBezTo>
                                  <a:pt x="78" y="193"/>
                                  <a:pt x="78" y="194"/>
                                  <a:pt x="79" y="194"/>
                                </a:cubicBezTo>
                                <a:cubicBezTo>
                                  <a:pt x="79" y="194"/>
                                  <a:pt x="78" y="195"/>
                                  <a:pt x="78" y="195"/>
                                </a:cubicBezTo>
                                <a:cubicBezTo>
                                  <a:pt x="78" y="195"/>
                                  <a:pt x="77" y="195"/>
                                  <a:pt x="77" y="196"/>
                                </a:cubicBezTo>
                                <a:cubicBezTo>
                                  <a:pt x="76" y="195"/>
                                  <a:pt x="76" y="195"/>
                                  <a:pt x="76" y="195"/>
                                </a:cubicBezTo>
                                <a:cubicBezTo>
                                  <a:pt x="76" y="194"/>
                                  <a:pt x="77" y="193"/>
                                  <a:pt x="77" y="193"/>
                                </a:cubicBezTo>
                                <a:close/>
                                <a:moveTo>
                                  <a:pt x="79" y="180"/>
                                </a:moveTo>
                                <a:cubicBezTo>
                                  <a:pt x="79" y="180"/>
                                  <a:pt x="79" y="180"/>
                                  <a:pt x="79" y="180"/>
                                </a:cubicBezTo>
                                <a:cubicBezTo>
                                  <a:pt x="79" y="179"/>
                                  <a:pt x="80" y="178"/>
                                  <a:pt x="81" y="177"/>
                                </a:cubicBezTo>
                                <a:cubicBezTo>
                                  <a:pt x="81" y="178"/>
                                  <a:pt x="81" y="178"/>
                                  <a:pt x="81" y="178"/>
                                </a:cubicBezTo>
                                <a:cubicBezTo>
                                  <a:pt x="80" y="178"/>
                                  <a:pt x="80" y="179"/>
                                  <a:pt x="79" y="180"/>
                                </a:cubicBezTo>
                                <a:close/>
                                <a:moveTo>
                                  <a:pt x="82" y="188"/>
                                </a:moveTo>
                                <a:cubicBezTo>
                                  <a:pt x="82" y="189"/>
                                  <a:pt x="82" y="189"/>
                                  <a:pt x="83" y="189"/>
                                </a:cubicBezTo>
                                <a:cubicBezTo>
                                  <a:pt x="82" y="189"/>
                                  <a:pt x="81" y="190"/>
                                  <a:pt x="80" y="190"/>
                                </a:cubicBezTo>
                                <a:cubicBezTo>
                                  <a:pt x="81" y="189"/>
                                  <a:pt x="81" y="189"/>
                                  <a:pt x="82" y="188"/>
                                </a:cubicBezTo>
                                <a:close/>
                                <a:moveTo>
                                  <a:pt x="83" y="191"/>
                                </a:moveTo>
                                <a:cubicBezTo>
                                  <a:pt x="83" y="191"/>
                                  <a:pt x="83" y="191"/>
                                  <a:pt x="83" y="191"/>
                                </a:cubicBezTo>
                                <a:cubicBezTo>
                                  <a:pt x="83" y="192"/>
                                  <a:pt x="82" y="192"/>
                                  <a:pt x="82" y="192"/>
                                </a:cubicBezTo>
                                <a:cubicBezTo>
                                  <a:pt x="81" y="192"/>
                                  <a:pt x="81" y="192"/>
                                  <a:pt x="81" y="192"/>
                                </a:cubicBezTo>
                                <a:cubicBezTo>
                                  <a:pt x="82" y="191"/>
                                  <a:pt x="82" y="191"/>
                                  <a:pt x="83" y="191"/>
                                </a:cubicBezTo>
                                <a:close/>
                                <a:moveTo>
                                  <a:pt x="83" y="187"/>
                                </a:moveTo>
                                <a:cubicBezTo>
                                  <a:pt x="83" y="187"/>
                                  <a:pt x="83" y="187"/>
                                  <a:pt x="83" y="187"/>
                                </a:cubicBezTo>
                                <a:cubicBezTo>
                                  <a:pt x="84" y="188"/>
                                  <a:pt x="84" y="188"/>
                                  <a:pt x="85" y="188"/>
                                </a:cubicBezTo>
                                <a:cubicBezTo>
                                  <a:pt x="85" y="188"/>
                                  <a:pt x="85" y="189"/>
                                  <a:pt x="85" y="189"/>
                                </a:cubicBezTo>
                                <a:cubicBezTo>
                                  <a:pt x="85" y="189"/>
                                  <a:pt x="85" y="189"/>
                                  <a:pt x="85" y="189"/>
                                </a:cubicBezTo>
                                <a:cubicBezTo>
                                  <a:pt x="84" y="188"/>
                                  <a:pt x="83" y="188"/>
                                  <a:pt x="83" y="187"/>
                                </a:cubicBezTo>
                                <a:close/>
                                <a:moveTo>
                                  <a:pt x="84" y="198"/>
                                </a:moveTo>
                                <a:cubicBezTo>
                                  <a:pt x="85" y="198"/>
                                  <a:pt x="85" y="199"/>
                                  <a:pt x="85" y="199"/>
                                </a:cubicBezTo>
                                <a:cubicBezTo>
                                  <a:pt x="85" y="199"/>
                                  <a:pt x="85" y="200"/>
                                  <a:pt x="85" y="200"/>
                                </a:cubicBezTo>
                                <a:cubicBezTo>
                                  <a:pt x="84" y="200"/>
                                  <a:pt x="84" y="200"/>
                                  <a:pt x="83" y="199"/>
                                </a:cubicBezTo>
                                <a:cubicBezTo>
                                  <a:pt x="84" y="199"/>
                                  <a:pt x="84" y="199"/>
                                  <a:pt x="84" y="198"/>
                                </a:cubicBezTo>
                                <a:close/>
                                <a:moveTo>
                                  <a:pt x="85" y="194"/>
                                </a:moveTo>
                                <a:cubicBezTo>
                                  <a:pt x="86" y="194"/>
                                  <a:pt x="87" y="193"/>
                                  <a:pt x="88" y="193"/>
                                </a:cubicBezTo>
                                <a:cubicBezTo>
                                  <a:pt x="87" y="194"/>
                                  <a:pt x="86" y="194"/>
                                  <a:pt x="86" y="195"/>
                                </a:cubicBezTo>
                                <a:cubicBezTo>
                                  <a:pt x="85" y="195"/>
                                  <a:pt x="85" y="195"/>
                                  <a:pt x="85" y="194"/>
                                </a:cubicBezTo>
                                <a:close/>
                                <a:moveTo>
                                  <a:pt x="86" y="205"/>
                                </a:moveTo>
                                <a:cubicBezTo>
                                  <a:pt x="86" y="206"/>
                                  <a:pt x="87" y="206"/>
                                  <a:pt x="88" y="207"/>
                                </a:cubicBezTo>
                                <a:cubicBezTo>
                                  <a:pt x="88" y="207"/>
                                  <a:pt x="88" y="207"/>
                                  <a:pt x="88" y="207"/>
                                </a:cubicBezTo>
                                <a:cubicBezTo>
                                  <a:pt x="88" y="207"/>
                                  <a:pt x="88" y="207"/>
                                  <a:pt x="88" y="207"/>
                                </a:cubicBezTo>
                                <a:cubicBezTo>
                                  <a:pt x="87" y="207"/>
                                  <a:pt x="87" y="207"/>
                                  <a:pt x="87" y="207"/>
                                </a:cubicBezTo>
                                <a:cubicBezTo>
                                  <a:pt x="86" y="206"/>
                                  <a:pt x="86" y="206"/>
                                  <a:pt x="86" y="206"/>
                                </a:cubicBezTo>
                                <a:cubicBezTo>
                                  <a:pt x="86" y="205"/>
                                  <a:pt x="86" y="205"/>
                                  <a:pt x="86" y="205"/>
                                </a:cubicBezTo>
                                <a:close/>
                                <a:moveTo>
                                  <a:pt x="88" y="204"/>
                                </a:moveTo>
                                <a:cubicBezTo>
                                  <a:pt x="88" y="204"/>
                                  <a:pt x="88" y="204"/>
                                  <a:pt x="88" y="204"/>
                                </a:cubicBezTo>
                                <a:cubicBezTo>
                                  <a:pt x="89" y="204"/>
                                  <a:pt x="89" y="204"/>
                                  <a:pt x="90" y="205"/>
                                </a:cubicBezTo>
                                <a:cubicBezTo>
                                  <a:pt x="90" y="205"/>
                                  <a:pt x="89" y="205"/>
                                  <a:pt x="89" y="205"/>
                                </a:cubicBezTo>
                                <a:cubicBezTo>
                                  <a:pt x="89" y="205"/>
                                  <a:pt x="88" y="205"/>
                                  <a:pt x="88" y="204"/>
                                </a:cubicBezTo>
                                <a:close/>
                                <a:moveTo>
                                  <a:pt x="90" y="186"/>
                                </a:moveTo>
                                <a:cubicBezTo>
                                  <a:pt x="90" y="185"/>
                                  <a:pt x="91" y="184"/>
                                  <a:pt x="92" y="183"/>
                                </a:cubicBezTo>
                                <a:cubicBezTo>
                                  <a:pt x="92" y="183"/>
                                  <a:pt x="92" y="183"/>
                                  <a:pt x="93" y="183"/>
                                </a:cubicBezTo>
                                <a:cubicBezTo>
                                  <a:pt x="92" y="184"/>
                                  <a:pt x="91" y="185"/>
                                  <a:pt x="90" y="186"/>
                                </a:cubicBezTo>
                                <a:close/>
                                <a:moveTo>
                                  <a:pt x="91" y="205"/>
                                </a:moveTo>
                                <a:cubicBezTo>
                                  <a:pt x="92" y="206"/>
                                  <a:pt x="92" y="206"/>
                                  <a:pt x="93" y="206"/>
                                </a:cubicBezTo>
                                <a:cubicBezTo>
                                  <a:pt x="93" y="207"/>
                                  <a:pt x="92" y="207"/>
                                  <a:pt x="92" y="207"/>
                                </a:cubicBezTo>
                                <a:cubicBezTo>
                                  <a:pt x="91" y="207"/>
                                  <a:pt x="91" y="207"/>
                                  <a:pt x="90" y="206"/>
                                </a:cubicBezTo>
                                <a:cubicBezTo>
                                  <a:pt x="91" y="206"/>
                                  <a:pt x="91" y="206"/>
                                  <a:pt x="91" y="205"/>
                                </a:cubicBezTo>
                                <a:close/>
                                <a:moveTo>
                                  <a:pt x="93" y="186"/>
                                </a:moveTo>
                                <a:cubicBezTo>
                                  <a:pt x="95" y="184"/>
                                  <a:pt x="98" y="182"/>
                                  <a:pt x="100" y="179"/>
                                </a:cubicBezTo>
                                <a:cubicBezTo>
                                  <a:pt x="102" y="179"/>
                                  <a:pt x="103" y="178"/>
                                  <a:pt x="104" y="177"/>
                                </a:cubicBezTo>
                                <a:cubicBezTo>
                                  <a:pt x="102" y="180"/>
                                  <a:pt x="99" y="182"/>
                                  <a:pt x="97" y="185"/>
                                </a:cubicBezTo>
                                <a:cubicBezTo>
                                  <a:pt x="96" y="185"/>
                                  <a:pt x="94" y="186"/>
                                  <a:pt x="93" y="186"/>
                                </a:cubicBezTo>
                                <a:close/>
                                <a:moveTo>
                                  <a:pt x="95" y="190"/>
                                </a:moveTo>
                                <a:cubicBezTo>
                                  <a:pt x="95" y="190"/>
                                  <a:pt x="95" y="191"/>
                                  <a:pt x="96" y="191"/>
                                </a:cubicBezTo>
                                <a:cubicBezTo>
                                  <a:pt x="95" y="191"/>
                                  <a:pt x="95" y="192"/>
                                  <a:pt x="94" y="192"/>
                                </a:cubicBezTo>
                                <a:cubicBezTo>
                                  <a:pt x="94" y="192"/>
                                  <a:pt x="94" y="192"/>
                                  <a:pt x="93" y="192"/>
                                </a:cubicBezTo>
                                <a:cubicBezTo>
                                  <a:pt x="94" y="191"/>
                                  <a:pt x="94" y="191"/>
                                  <a:pt x="95" y="190"/>
                                </a:cubicBezTo>
                                <a:close/>
                                <a:moveTo>
                                  <a:pt x="96" y="208"/>
                                </a:moveTo>
                                <a:cubicBezTo>
                                  <a:pt x="96" y="208"/>
                                  <a:pt x="96" y="208"/>
                                  <a:pt x="96" y="208"/>
                                </a:cubicBezTo>
                                <a:cubicBezTo>
                                  <a:pt x="97" y="209"/>
                                  <a:pt x="98" y="209"/>
                                  <a:pt x="100" y="210"/>
                                </a:cubicBezTo>
                                <a:cubicBezTo>
                                  <a:pt x="99" y="210"/>
                                  <a:pt x="99" y="210"/>
                                  <a:pt x="99" y="211"/>
                                </a:cubicBezTo>
                                <a:cubicBezTo>
                                  <a:pt x="98" y="211"/>
                                  <a:pt x="98" y="211"/>
                                  <a:pt x="97" y="211"/>
                                </a:cubicBezTo>
                                <a:cubicBezTo>
                                  <a:pt x="97" y="210"/>
                                  <a:pt x="96" y="210"/>
                                  <a:pt x="95" y="209"/>
                                </a:cubicBezTo>
                                <a:cubicBezTo>
                                  <a:pt x="95" y="209"/>
                                  <a:pt x="95" y="208"/>
                                  <a:pt x="96" y="208"/>
                                </a:cubicBezTo>
                                <a:close/>
                                <a:moveTo>
                                  <a:pt x="99" y="218"/>
                                </a:moveTo>
                                <a:cubicBezTo>
                                  <a:pt x="99" y="218"/>
                                  <a:pt x="100" y="219"/>
                                  <a:pt x="101" y="219"/>
                                </a:cubicBezTo>
                                <a:cubicBezTo>
                                  <a:pt x="100" y="219"/>
                                  <a:pt x="100" y="219"/>
                                  <a:pt x="100" y="219"/>
                                </a:cubicBezTo>
                                <a:cubicBezTo>
                                  <a:pt x="99" y="219"/>
                                  <a:pt x="99" y="219"/>
                                  <a:pt x="99" y="219"/>
                                </a:cubicBezTo>
                                <a:cubicBezTo>
                                  <a:pt x="99" y="218"/>
                                  <a:pt x="99" y="218"/>
                                  <a:pt x="99" y="218"/>
                                </a:cubicBezTo>
                                <a:close/>
                                <a:moveTo>
                                  <a:pt x="101" y="224"/>
                                </a:moveTo>
                                <a:cubicBezTo>
                                  <a:pt x="101" y="223"/>
                                  <a:pt x="101" y="223"/>
                                  <a:pt x="102" y="223"/>
                                </a:cubicBezTo>
                                <a:cubicBezTo>
                                  <a:pt x="103" y="223"/>
                                  <a:pt x="104" y="224"/>
                                  <a:pt x="105" y="225"/>
                                </a:cubicBezTo>
                                <a:cubicBezTo>
                                  <a:pt x="105" y="225"/>
                                  <a:pt x="105" y="225"/>
                                  <a:pt x="105" y="226"/>
                                </a:cubicBezTo>
                                <a:cubicBezTo>
                                  <a:pt x="105" y="226"/>
                                  <a:pt x="105" y="226"/>
                                  <a:pt x="105" y="226"/>
                                </a:cubicBezTo>
                                <a:cubicBezTo>
                                  <a:pt x="103" y="225"/>
                                  <a:pt x="102" y="225"/>
                                  <a:pt x="100" y="224"/>
                                </a:cubicBezTo>
                                <a:cubicBezTo>
                                  <a:pt x="100" y="224"/>
                                  <a:pt x="101" y="224"/>
                                  <a:pt x="101" y="224"/>
                                </a:cubicBezTo>
                                <a:close/>
                                <a:moveTo>
                                  <a:pt x="104" y="222"/>
                                </a:moveTo>
                                <a:cubicBezTo>
                                  <a:pt x="104" y="222"/>
                                  <a:pt x="104" y="222"/>
                                  <a:pt x="104" y="222"/>
                                </a:cubicBezTo>
                                <a:cubicBezTo>
                                  <a:pt x="104" y="222"/>
                                  <a:pt x="104" y="221"/>
                                  <a:pt x="104" y="221"/>
                                </a:cubicBezTo>
                                <a:cubicBezTo>
                                  <a:pt x="105" y="222"/>
                                  <a:pt x="106" y="222"/>
                                  <a:pt x="106" y="222"/>
                                </a:cubicBezTo>
                                <a:cubicBezTo>
                                  <a:pt x="106" y="222"/>
                                  <a:pt x="106" y="223"/>
                                  <a:pt x="106" y="223"/>
                                </a:cubicBezTo>
                                <a:cubicBezTo>
                                  <a:pt x="106" y="222"/>
                                  <a:pt x="105" y="222"/>
                                  <a:pt x="104" y="222"/>
                                </a:cubicBezTo>
                                <a:close/>
                                <a:moveTo>
                                  <a:pt x="108" y="226"/>
                                </a:moveTo>
                                <a:cubicBezTo>
                                  <a:pt x="108" y="226"/>
                                  <a:pt x="109" y="227"/>
                                  <a:pt x="110" y="227"/>
                                </a:cubicBezTo>
                                <a:cubicBezTo>
                                  <a:pt x="110" y="227"/>
                                  <a:pt x="109" y="228"/>
                                  <a:pt x="109" y="228"/>
                                </a:cubicBezTo>
                                <a:cubicBezTo>
                                  <a:pt x="109" y="228"/>
                                  <a:pt x="109" y="228"/>
                                  <a:pt x="109" y="228"/>
                                </a:cubicBezTo>
                                <a:cubicBezTo>
                                  <a:pt x="108" y="228"/>
                                  <a:pt x="107" y="227"/>
                                  <a:pt x="106" y="227"/>
                                </a:cubicBezTo>
                                <a:cubicBezTo>
                                  <a:pt x="107" y="226"/>
                                  <a:pt x="107" y="226"/>
                                  <a:pt x="108" y="226"/>
                                </a:cubicBezTo>
                                <a:close/>
                                <a:moveTo>
                                  <a:pt x="108" y="210"/>
                                </a:moveTo>
                                <a:cubicBezTo>
                                  <a:pt x="109" y="210"/>
                                  <a:pt x="110" y="209"/>
                                  <a:pt x="111" y="208"/>
                                </a:cubicBezTo>
                                <a:cubicBezTo>
                                  <a:pt x="112" y="208"/>
                                  <a:pt x="112" y="209"/>
                                  <a:pt x="112" y="209"/>
                                </a:cubicBezTo>
                                <a:cubicBezTo>
                                  <a:pt x="111" y="210"/>
                                  <a:pt x="110" y="210"/>
                                  <a:pt x="110" y="211"/>
                                </a:cubicBezTo>
                                <a:cubicBezTo>
                                  <a:pt x="109" y="211"/>
                                  <a:pt x="109" y="211"/>
                                  <a:pt x="108" y="210"/>
                                </a:cubicBezTo>
                                <a:close/>
                                <a:moveTo>
                                  <a:pt x="112" y="213"/>
                                </a:moveTo>
                                <a:cubicBezTo>
                                  <a:pt x="111" y="212"/>
                                  <a:pt x="111" y="212"/>
                                  <a:pt x="111" y="212"/>
                                </a:cubicBezTo>
                                <a:cubicBezTo>
                                  <a:pt x="112" y="211"/>
                                  <a:pt x="113" y="211"/>
                                  <a:pt x="114" y="210"/>
                                </a:cubicBezTo>
                                <a:cubicBezTo>
                                  <a:pt x="114" y="210"/>
                                  <a:pt x="114" y="210"/>
                                  <a:pt x="115" y="210"/>
                                </a:cubicBezTo>
                                <a:cubicBezTo>
                                  <a:pt x="114" y="211"/>
                                  <a:pt x="113" y="212"/>
                                  <a:pt x="112" y="213"/>
                                </a:cubicBezTo>
                                <a:close/>
                                <a:moveTo>
                                  <a:pt x="119" y="221"/>
                                </a:moveTo>
                                <a:cubicBezTo>
                                  <a:pt x="120" y="221"/>
                                  <a:pt x="120" y="221"/>
                                  <a:pt x="120" y="221"/>
                                </a:cubicBezTo>
                                <a:cubicBezTo>
                                  <a:pt x="120" y="221"/>
                                  <a:pt x="119" y="222"/>
                                  <a:pt x="119" y="222"/>
                                </a:cubicBezTo>
                                <a:cubicBezTo>
                                  <a:pt x="119" y="222"/>
                                  <a:pt x="119" y="222"/>
                                  <a:pt x="119" y="222"/>
                                </a:cubicBezTo>
                                <a:cubicBezTo>
                                  <a:pt x="119" y="222"/>
                                  <a:pt x="119" y="221"/>
                                  <a:pt x="119" y="221"/>
                                </a:cubicBezTo>
                                <a:cubicBezTo>
                                  <a:pt x="119" y="221"/>
                                  <a:pt x="119" y="221"/>
                                  <a:pt x="119" y="221"/>
                                </a:cubicBezTo>
                                <a:close/>
                                <a:moveTo>
                                  <a:pt x="120" y="211"/>
                                </a:moveTo>
                                <a:cubicBezTo>
                                  <a:pt x="120" y="210"/>
                                  <a:pt x="120" y="210"/>
                                  <a:pt x="121" y="210"/>
                                </a:cubicBezTo>
                                <a:cubicBezTo>
                                  <a:pt x="121" y="210"/>
                                  <a:pt x="121" y="210"/>
                                  <a:pt x="121" y="210"/>
                                </a:cubicBezTo>
                                <a:cubicBezTo>
                                  <a:pt x="121" y="211"/>
                                  <a:pt x="121" y="211"/>
                                  <a:pt x="121" y="211"/>
                                </a:cubicBezTo>
                                <a:cubicBezTo>
                                  <a:pt x="120" y="211"/>
                                  <a:pt x="120" y="211"/>
                                  <a:pt x="120" y="211"/>
                                </a:cubicBezTo>
                                <a:close/>
                                <a:moveTo>
                                  <a:pt x="123" y="218"/>
                                </a:moveTo>
                                <a:cubicBezTo>
                                  <a:pt x="123" y="218"/>
                                  <a:pt x="123" y="219"/>
                                  <a:pt x="124" y="219"/>
                                </a:cubicBezTo>
                                <a:cubicBezTo>
                                  <a:pt x="123" y="219"/>
                                  <a:pt x="122" y="220"/>
                                  <a:pt x="121" y="220"/>
                                </a:cubicBezTo>
                                <a:cubicBezTo>
                                  <a:pt x="121" y="220"/>
                                  <a:pt x="121" y="220"/>
                                  <a:pt x="121" y="220"/>
                                </a:cubicBezTo>
                                <a:cubicBezTo>
                                  <a:pt x="122" y="219"/>
                                  <a:pt x="122" y="219"/>
                                  <a:pt x="123" y="218"/>
                                </a:cubicBezTo>
                                <a:close/>
                                <a:moveTo>
                                  <a:pt x="123" y="222"/>
                                </a:moveTo>
                                <a:cubicBezTo>
                                  <a:pt x="124" y="222"/>
                                  <a:pt x="124" y="221"/>
                                  <a:pt x="125" y="221"/>
                                </a:cubicBezTo>
                                <a:cubicBezTo>
                                  <a:pt x="125" y="221"/>
                                  <a:pt x="126" y="222"/>
                                  <a:pt x="126" y="222"/>
                                </a:cubicBezTo>
                                <a:cubicBezTo>
                                  <a:pt x="126" y="223"/>
                                  <a:pt x="125" y="223"/>
                                  <a:pt x="125" y="223"/>
                                </a:cubicBezTo>
                                <a:cubicBezTo>
                                  <a:pt x="124" y="223"/>
                                  <a:pt x="124" y="223"/>
                                  <a:pt x="123" y="222"/>
                                </a:cubicBezTo>
                                <a:close/>
                                <a:moveTo>
                                  <a:pt x="125" y="225"/>
                                </a:moveTo>
                                <a:cubicBezTo>
                                  <a:pt x="126" y="225"/>
                                  <a:pt x="126" y="225"/>
                                  <a:pt x="127" y="224"/>
                                </a:cubicBezTo>
                                <a:cubicBezTo>
                                  <a:pt x="127" y="224"/>
                                  <a:pt x="127" y="225"/>
                                  <a:pt x="128" y="225"/>
                                </a:cubicBezTo>
                                <a:cubicBezTo>
                                  <a:pt x="127" y="226"/>
                                  <a:pt x="126" y="226"/>
                                  <a:pt x="125" y="227"/>
                                </a:cubicBezTo>
                                <a:cubicBezTo>
                                  <a:pt x="125" y="227"/>
                                  <a:pt x="125" y="227"/>
                                  <a:pt x="124" y="226"/>
                                </a:cubicBezTo>
                                <a:cubicBezTo>
                                  <a:pt x="124" y="226"/>
                                  <a:pt x="125" y="226"/>
                                  <a:pt x="125" y="225"/>
                                </a:cubicBezTo>
                                <a:close/>
                                <a:moveTo>
                                  <a:pt x="127" y="221"/>
                                </a:moveTo>
                                <a:cubicBezTo>
                                  <a:pt x="127" y="221"/>
                                  <a:pt x="126" y="220"/>
                                  <a:pt x="126" y="219"/>
                                </a:cubicBezTo>
                                <a:cubicBezTo>
                                  <a:pt x="126" y="219"/>
                                  <a:pt x="126" y="219"/>
                                  <a:pt x="126" y="219"/>
                                </a:cubicBezTo>
                                <a:cubicBezTo>
                                  <a:pt x="127" y="220"/>
                                  <a:pt x="127" y="220"/>
                                  <a:pt x="128" y="220"/>
                                </a:cubicBezTo>
                                <a:cubicBezTo>
                                  <a:pt x="128" y="221"/>
                                  <a:pt x="127" y="221"/>
                                  <a:pt x="127" y="221"/>
                                </a:cubicBezTo>
                                <a:close/>
                                <a:moveTo>
                                  <a:pt x="128" y="218"/>
                                </a:moveTo>
                                <a:cubicBezTo>
                                  <a:pt x="128" y="217"/>
                                  <a:pt x="129" y="216"/>
                                  <a:pt x="130" y="216"/>
                                </a:cubicBezTo>
                                <a:cubicBezTo>
                                  <a:pt x="130" y="216"/>
                                  <a:pt x="130" y="216"/>
                                  <a:pt x="130" y="216"/>
                                </a:cubicBezTo>
                                <a:cubicBezTo>
                                  <a:pt x="130" y="216"/>
                                  <a:pt x="130" y="217"/>
                                  <a:pt x="129" y="217"/>
                                </a:cubicBezTo>
                                <a:cubicBezTo>
                                  <a:pt x="129" y="218"/>
                                  <a:pt x="129" y="219"/>
                                  <a:pt x="130" y="219"/>
                                </a:cubicBezTo>
                                <a:cubicBezTo>
                                  <a:pt x="130" y="219"/>
                                  <a:pt x="129" y="219"/>
                                  <a:pt x="129" y="219"/>
                                </a:cubicBezTo>
                                <a:cubicBezTo>
                                  <a:pt x="129" y="219"/>
                                  <a:pt x="128" y="218"/>
                                  <a:pt x="128" y="218"/>
                                </a:cubicBezTo>
                                <a:close/>
                                <a:moveTo>
                                  <a:pt x="130" y="222"/>
                                </a:moveTo>
                                <a:cubicBezTo>
                                  <a:pt x="130" y="222"/>
                                  <a:pt x="130" y="222"/>
                                  <a:pt x="130" y="222"/>
                                </a:cubicBezTo>
                                <a:cubicBezTo>
                                  <a:pt x="130" y="223"/>
                                  <a:pt x="130" y="223"/>
                                  <a:pt x="129" y="224"/>
                                </a:cubicBezTo>
                                <a:cubicBezTo>
                                  <a:pt x="129" y="224"/>
                                  <a:pt x="129" y="224"/>
                                  <a:pt x="129" y="224"/>
                                </a:cubicBezTo>
                                <a:cubicBezTo>
                                  <a:pt x="129" y="224"/>
                                  <a:pt x="128" y="224"/>
                                  <a:pt x="128" y="223"/>
                                </a:cubicBezTo>
                                <a:cubicBezTo>
                                  <a:pt x="129" y="223"/>
                                  <a:pt x="129" y="223"/>
                                  <a:pt x="130" y="222"/>
                                </a:cubicBezTo>
                                <a:close/>
                                <a:moveTo>
                                  <a:pt x="162" y="206"/>
                                </a:moveTo>
                                <a:cubicBezTo>
                                  <a:pt x="163" y="205"/>
                                  <a:pt x="164" y="204"/>
                                  <a:pt x="165" y="203"/>
                                </a:cubicBezTo>
                                <a:cubicBezTo>
                                  <a:pt x="167" y="201"/>
                                  <a:pt x="169" y="200"/>
                                  <a:pt x="172" y="198"/>
                                </a:cubicBezTo>
                                <a:cubicBezTo>
                                  <a:pt x="172" y="198"/>
                                  <a:pt x="171" y="198"/>
                                  <a:pt x="171" y="198"/>
                                </a:cubicBezTo>
                                <a:cubicBezTo>
                                  <a:pt x="170" y="199"/>
                                  <a:pt x="169" y="200"/>
                                  <a:pt x="168" y="202"/>
                                </a:cubicBezTo>
                                <a:cubicBezTo>
                                  <a:pt x="166" y="203"/>
                                  <a:pt x="164" y="205"/>
                                  <a:pt x="162" y="206"/>
                                </a:cubicBezTo>
                                <a:close/>
                                <a:moveTo>
                                  <a:pt x="167" y="210"/>
                                </a:moveTo>
                                <a:cubicBezTo>
                                  <a:pt x="160" y="216"/>
                                  <a:pt x="153" y="221"/>
                                  <a:pt x="146" y="225"/>
                                </a:cubicBezTo>
                                <a:cubicBezTo>
                                  <a:pt x="149" y="222"/>
                                  <a:pt x="152" y="219"/>
                                  <a:pt x="156" y="216"/>
                                </a:cubicBezTo>
                                <a:cubicBezTo>
                                  <a:pt x="158" y="214"/>
                                  <a:pt x="160" y="213"/>
                                  <a:pt x="163" y="212"/>
                                </a:cubicBezTo>
                                <a:cubicBezTo>
                                  <a:pt x="163" y="212"/>
                                  <a:pt x="163" y="212"/>
                                  <a:pt x="164" y="212"/>
                                </a:cubicBezTo>
                                <a:cubicBezTo>
                                  <a:pt x="165" y="211"/>
                                  <a:pt x="166" y="211"/>
                                  <a:pt x="167" y="210"/>
                                </a:cubicBezTo>
                                <a:close/>
                                <a:moveTo>
                                  <a:pt x="154" y="209"/>
                                </a:moveTo>
                                <a:cubicBezTo>
                                  <a:pt x="155" y="208"/>
                                  <a:pt x="156" y="208"/>
                                  <a:pt x="157" y="207"/>
                                </a:cubicBezTo>
                                <a:cubicBezTo>
                                  <a:pt x="161" y="203"/>
                                  <a:pt x="166" y="199"/>
                                  <a:pt x="171" y="195"/>
                                </a:cubicBezTo>
                                <a:cubicBezTo>
                                  <a:pt x="168" y="197"/>
                                  <a:pt x="166" y="200"/>
                                  <a:pt x="163" y="202"/>
                                </a:cubicBezTo>
                                <a:cubicBezTo>
                                  <a:pt x="160" y="204"/>
                                  <a:pt x="157" y="207"/>
                                  <a:pt x="154" y="209"/>
                                </a:cubicBezTo>
                                <a:close/>
                                <a:moveTo>
                                  <a:pt x="158" y="208"/>
                                </a:moveTo>
                                <a:cubicBezTo>
                                  <a:pt x="157" y="210"/>
                                  <a:pt x="156" y="211"/>
                                  <a:pt x="155" y="212"/>
                                </a:cubicBezTo>
                                <a:cubicBezTo>
                                  <a:pt x="153" y="214"/>
                                  <a:pt x="150" y="216"/>
                                  <a:pt x="148" y="218"/>
                                </a:cubicBezTo>
                                <a:cubicBezTo>
                                  <a:pt x="146" y="220"/>
                                  <a:pt x="143" y="221"/>
                                  <a:pt x="141" y="222"/>
                                </a:cubicBezTo>
                                <a:cubicBezTo>
                                  <a:pt x="146" y="217"/>
                                  <a:pt x="152" y="213"/>
                                  <a:pt x="158" y="208"/>
                                </a:cubicBezTo>
                                <a:close/>
                                <a:moveTo>
                                  <a:pt x="146" y="227"/>
                                </a:moveTo>
                                <a:cubicBezTo>
                                  <a:pt x="146" y="227"/>
                                  <a:pt x="146" y="227"/>
                                  <a:pt x="146" y="227"/>
                                </a:cubicBezTo>
                                <a:cubicBezTo>
                                  <a:pt x="147" y="227"/>
                                  <a:pt x="148" y="227"/>
                                  <a:pt x="148" y="228"/>
                                </a:cubicBezTo>
                                <a:cubicBezTo>
                                  <a:pt x="148" y="228"/>
                                  <a:pt x="150" y="228"/>
                                  <a:pt x="150" y="228"/>
                                </a:cubicBezTo>
                                <a:cubicBezTo>
                                  <a:pt x="150" y="228"/>
                                  <a:pt x="150" y="228"/>
                                  <a:pt x="150" y="228"/>
                                </a:cubicBezTo>
                                <a:cubicBezTo>
                                  <a:pt x="149" y="228"/>
                                  <a:pt x="147" y="228"/>
                                  <a:pt x="146" y="228"/>
                                </a:cubicBezTo>
                                <a:cubicBezTo>
                                  <a:pt x="146" y="227"/>
                                  <a:pt x="146" y="227"/>
                                  <a:pt x="146" y="227"/>
                                </a:cubicBezTo>
                                <a:close/>
                                <a:moveTo>
                                  <a:pt x="151" y="231"/>
                                </a:moveTo>
                                <a:cubicBezTo>
                                  <a:pt x="151" y="231"/>
                                  <a:pt x="151" y="231"/>
                                  <a:pt x="151" y="231"/>
                                </a:cubicBezTo>
                                <a:cubicBezTo>
                                  <a:pt x="151" y="231"/>
                                  <a:pt x="150" y="232"/>
                                  <a:pt x="150" y="232"/>
                                </a:cubicBezTo>
                                <a:cubicBezTo>
                                  <a:pt x="150" y="232"/>
                                  <a:pt x="149" y="232"/>
                                  <a:pt x="149" y="232"/>
                                </a:cubicBezTo>
                                <a:cubicBezTo>
                                  <a:pt x="150" y="231"/>
                                  <a:pt x="151" y="231"/>
                                  <a:pt x="151" y="231"/>
                                </a:cubicBezTo>
                                <a:close/>
                                <a:moveTo>
                                  <a:pt x="150" y="228"/>
                                </a:moveTo>
                                <a:cubicBezTo>
                                  <a:pt x="149" y="227"/>
                                  <a:pt x="148" y="227"/>
                                  <a:pt x="147" y="227"/>
                                </a:cubicBezTo>
                                <a:cubicBezTo>
                                  <a:pt x="157" y="222"/>
                                  <a:pt x="165" y="214"/>
                                  <a:pt x="174" y="206"/>
                                </a:cubicBezTo>
                                <a:cubicBezTo>
                                  <a:pt x="174" y="207"/>
                                  <a:pt x="174" y="207"/>
                                  <a:pt x="175" y="207"/>
                                </a:cubicBezTo>
                                <a:cubicBezTo>
                                  <a:pt x="174" y="208"/>
                                  <a:pt x="173" y="208"/>
                                  <a:pt x="173" y="209"/>
                                </a:cubicBezTo>
                                <a:cubicBezTo>
                                  <a:pt x="165" y="215"/>
                                  <a:pt x="158" y="221"/>
                                  <a:pt x="150" y="228"/>
                                </a:cubicBezTo>
                                <a:close/>
                                <a:moveTo>
                                  <a:pt x="169" y="216"/>
                                </a:moveTo>
                                <a:cubicBezTo>
                                  <a:pt x="169" y="216"/>
                                  <a:pt x="169" y="216"/>
                                  <a:pt x="169" y="216"/>
                                </a:cubicBezTo>
                                <a:cubicBezTo>
                                  <a:pt x="168" y="216"/>
                                  <a:pt x="169" y="217"/>
                                  <a:pt x="170" y="217"/>
                                </a:cubicBezTo>
                                <a:cubicBezTo>
                                  <a:pt x="171" y="216"/>
                                  <a:pt x="172" y="216"/>
                                  <a:pt x="174" y="215"/>
                                </a:cubicBezTo>
                                <a:cubicBezTo>
                                  <a:pt x="168" y="220"/>
                                  <a:pt x="162" y="225"/>
                                  <a:pt x="155" y="229"/>
                                </a:cubicBezTo>
                                <a:cubicBezTo>
                                  <a:pt x="160" y="224"/>
                                  <a:pt x="164" y="220"/>
                                  <a:pt x="169" y="216"/>
                                </a:cubicBezTo>
                                <a:close/>
                                <a:moveTo>
                                  <a:pt x="183" y="211"/>
                                </a:moveTo>
                                <a:cubicBezTo>
                                  <a:pt x="185" y="210"/>
                                  <a:pt x="186" y="209"/>
                                  <a:pt x="187" y="209"/>
                                </a:cubicBezTo>
                                <a:cubicBezTo>
                                  <a:pt x="182" y="213"/>
                                  <a:pt x="176" y="218"/>
                                  <a:pt x="170" y="222"/>
                                </a:cubicBezTo>
                                <a:cubicBezTo>
                                  <a:pt x="174" y="218"/>
                                  <a:pt x="179" y="214"/>
                                  <a:pt x="183" y="211"/>
                                </a:cubicBezTo>
                                <a:close/>
                                <a:moveTo>
                                  <a:pt x="180" y="210"/>
                                </a:moveTo>
                                <a:cubicBezTo>
                                  <a:pt x="179" y="210"/>
                                  <a:pt x="179" y="211"/>
                                  <a:pt x="178" y="212"/>
                                </a:cubicBezTo>
                                <a:cubicBezTo>
                                  <a:pt x="176" y="213"/>
                                  <a:pt x="173" y="214"/>
                                  <a:pt x="171" y="215"/>
                                </a:cubicBezTo>
                                <a:cubicBezTo>
                                  <a:pt x="172" y="214"/>
                                  <a:pt x="172" y="213"/>
                                  <a:pt x="173" y="212"/>
                                </a:cubicBezTo>
                                <a:cubicBezTo>
                                  <a:pt x="178" y="208"/>
                                  <a:pt x="183" y="204"/>
                                  <a:pt x="188" y="200"/>
                                </a:cubicBezTo>
                                <a:cubicBezTo>
                                  <a:pt x="186" y="203"/>
                                  <a:pt x="183" y="206"/>
                                  <a:pt x="180" y="210"/>
                                </a:cubicBezTo>
                                <a:close/>
                                <a:moveTo>
                                  <a:pt x="183" y="199"/>
                                </a:moveTo>
                                <a:cubicBezTo>
                                  <a:pt x="184" y="198"/>
                                  <a:pt x="185" y="197"/>
                                  <a:pt x="186" y="196"/>
                                </a:cubicBezTo>
                                <a:cubicBezTo>
                                  <a:pt x="186" y="195"/>
                                  <a:pt x="187" y="195"/>
                                  <a:pt x="187" y="195"/>
                                </a:cubicBezTo>
                                <a:cubicBezTo>
                                  <a:pt x="188" y="194"/>
                                  <a:pt x="189" y="193"/>
                                  <a:pt x="190" y="193"/>
                                </a:cubicBezTo>
                                <a:cubicBezTo>
                                  <a:pt x="188" y="195"/>
                                  <a:pt x="185" y="197"/>
                                  <a:pt x="183" y="199"/>
                                </a:cubicBezTo>
                                <a:close/>
                                <a:moveTo>
                                  <a:pt x="195" y="193"/>
                                </a:moveTo>
                                <a:cubicBezTo>
                                  <a:pt x="194" y="194"/>
                                  <a:pt x="193" y="195"/>
                                  <a:pt x="192" y="195"/>
                                </a:cubicBezTo>
                                <a:cubicBezTo>
                                  <a:pt x="191" y="196"/>
                                  <a:pt x="190" y="197"/>
                                  <a:pt x="189" y="197"/>
                                </a:cubicBezTo>
                                <a:cubicBezTo>
                                  <a:pt x="191" y="196"/>
                                  <a:pt x="193" y="194"/>
                                  <a:pt x="195" y="193"/>
                                </a:cubicBezTo>
                                <a:close/>
                                <a:moveTo>
                                  <a:pt x="197" y="198"/>
                                </a:moveTo>
                                <a:cubicBezTo>
                                  <a:pt x="196" y="199"/>
                                  <a:pt x="196" y="199"/>
                                  <a:pt x="195" y="200"/>
                                </a:cubicBezTo>
                                <a:cubicBezTo>
                                  <a:pt x="195" y="200"/>
                                  <a:pt x="194" y="201"/>
                                  <a:pt x="194" y="201"/>
                                </a:cubicBezTo>
                                <a:cubicBezTo>
                                  <a:pt x="195" y="200"/>
                                  <a:pt x="196" y="199"/>
                                  <a:pt x="197" y="198"/>
                                </a:cubicBezTo>
                                <a:close/>
                                <a:moveTo>
                                  <a:pt x="196" y="192"/>
                                </a:moveTo>
                                <a:cubicBezTo>
                                  <a:pt x="196" y="191"/>
                                  <a:pt x="195" y="191"/>
                                  <a:pt x="194" y="191"/>
                                </a:cubicBezTo>
                                <a:cubicBezTo>
                                  <a:pt x="194" y="191"/>
                                  <a:pt x="194" y="192"/>
                                  <a:pt x="193" y="192"/>
                                </a:cubicBezTo>
                                <a:cubicBezTo>
                                  <a:pt x="196" y="189"/>
                                  <a:pt x="199" y="187"/>
                                  <a:pt x="202" y="184"/>
                                </a:cubicBezTo>
                                <a:cubicBezTo>
                                  <a:pt x="200" y="187"/>
                                  <a:pt x="198" y="189"/>
                                  <a:pt x="196" y="192"/>
                                </a:cubicBezTo>
                                <a:close/>
                                <a:moveTo>
                                  <a:pt x="204" y="185"/>
                                </a:moveTo>
                                <a:cubicBezTo>
                                  <a:pt x="204" y="185"/>
                                  <a:pt x="204" y="185"/>
                                  <a:pt x="205" y="185"/>
                                </a:cubicBezTo>
                                <a:cubicBezTo>
                                  <a:pt x="203" y="187"/>
                                  <a:pt x="201" y="189"/>
                                  <a:pt x="199" y="190"/>
                                </a:cubicBezTo>
                                <a:cubicBezTo>
                                  <a:pt x="201" y="188"/>
                                  <a:pt x="202" y="187"/>
                                  <a:pt x="204" y="185"/>
                                </a:cubicBezTo>
                                <a:close/>
                                <a:moveTo>
                                  <a:pt x="200" y="181"/>
                                </a:moveTo>
                                <a:cubicBezTo>
                                  <a:pt x="201" y="180"/>
                                  <a:pt x="202" y="178"/>
                                  <a:pt x="202" y="177"/>
                                </a:cubicBezTo>
                                <a:cubicBezTo>
                                  <a:pt x="203" y="175"/>
                                  <a:pt x="204" y="174"/>
                                  <a:pt x="206" y="172"/>
                                </a:cubicBezTo>
                                <a:cubicBezTo>
                                  <a:pt x="207" y="171"/>
                                  <a:pt x="209" y="169"/>
                                  <a:pt x="210" y="168"/>
                                </a:cubicBezTo>
                                <a:cubicBezTo>
                                  <a:pt x="209" y="170"/>
                                  <a:pt x="208" y="173"/>
                                  <a:pt x="207" y="175"/>
                                </a:cubicBezTo>
                                <a:cubicBezTo>
                                  <a:pt x="205" y="177"/>
                                  <a:pt x="203" y="179"/>
                                  <a:pt x="200" y="181"/>
                                </a:cubicBezTo>
                                <a:close/>
                                <a:moveTo>
                                  <a:pt x="207" y="181"/>
                                </a:moveTo>
                                <a:cubicBezTo>
                                  <a:pt x="212" y="175"/>
                                  <a:pt x="217" y="169"/>
                                  <a:pt x="221" y="163"/>
                                </a:cubicBezTo>
                                <a:cubicBezTo>
                                  <a:pt x="221" y="164"/>
                                  <a:pt x="221" y="164"/>
                                  <a:pt x="221" y="165"/>
                                </a:cubicBezTo>
                                <a:cubicBezTo>
                                  <a:pt x="217" y="170"/>
                                  <a:pt x="213" y="174"/>
                                  <a:pt x="210" y="179"/>
                                </a:cubicBezTo>
                                <a:cubicBezTo>
                                  <a:pt x="209" y="180"/>
                                  <a:pt x="208" y="181"/>
                                  <a:pt x="207" y="183"/>
                                </a:cubicBezTo>
                                <a:cubicBezTo>
                                  <a:pt x="206" y="183"/>
                                  <a:pt x="206" y="183"/>
                                  <a:pt x="206" y="184"/>
                                </a:cubicBezTo>
                                <a:cubicBezTo>
                                  <a:pt x="206" y="183"/>
                                  <a:pt x="207" y="182"/>
                                  <a:pt x="207" y="181"/>
                                </a:cubicBezTo>
                                <a:close/>
                                <a:moveTo>
                                  <a:pt x="218" y="155"/>
                                </a:moveTo>
                                <a:cubicBezTo>
                                  <a:pt x="219" y="153"/>
                                  <a:pt x="219" y="151"/>
                                  <a:pt x="220" y="149"/>
                                </a:cubicBezTo>
                                <a:cubicBezTo>
                                  <a:pt x="221" y="147"/>
                                  <a:pt x="222" y="144"/>
                                  <a:pt x="222" y="141"/>
                                </a:cubicBezTo>
                                <a:cubicBezTo>
                                  <a:pt x="222" y="141"/>
                                  <a:pt x="223" y="141"/>
                                  <a:pt x="223" y="141"/>
                                </a:cubicBezTo>
                                <a:cubicBezTo>
                                  <a:pt x="222" y="145"/>
                                  <a:pt x="222" y="149"/>
                                  <a:pt x="222" y="154"/>
                                </a:cubicBezTo>
                                <a:cubicBezTo>
                                  <a:pt x="220" y="154"/>
                                  <a:pt x="219" y="154"/>
                                  <a:pt x="218" y="155"/>
                                </a:cubicBezTo>
                                <a:close/>
                                <a:moveTo>
                                  <a:pt x="217" y="149"/>
                                </a:moveTo>
                                <a:cubicBezTo>
                                  <a:pt x="217" y="144"/>
                                  <a:pt x="218" y="139"/>
                                  <a:pt x="218" y="135"/>
                                </a:cubicBezTo>
                                <a:cubicBezTo>
                                  <a:pt x="220" y="132"/>
                                  <a:pt x="221" y="129"/>
                                  <a:pt x="223" y="126"/>
                                </a:cubicBezTo>
                                <a:cubicBezTo>
                                  <a:pt x="222" y="134"/>
                                  <a:pt x="219" y="142"/>
                                  <a:pt x="217" y="149"/>
                                </a:cubicBezTo>
                                <a:close/>
                                <a:moveTo>
                                  <a:pt x="223" y="98"/>
                                </a:moveTo>
                                <a:cubicBezTo>
                                  <a:pt x="222" y="97"/>
                                  <a:pt x="222" y="96"/>
                                  <a:pt x="222" y="95"/>
                                </a:cubicBezTo>
                                <a:cubicBezTo>
                                  <a:pt x="222" y="95"/>
                                  <a:pt x="222" y="95"/>
                                  <a:pt x="222" y="94"/>
                                </a:cubicBezTo>
                                <a:cubicBezTo>
                                  <a:pt x="223" y="96"/>
                                  <a:pt x="223" y="97"/>
                                  <a:pt x="224" y="98"/>
                                </a:cubicBezTo>
                                <a:cubicBezTo>
                                  <a:pt x="223" y="98"/>
                                  <a:pt x="223" y="98"/>
                                  <a:pt x="223" y="98"/>
                                </a:cubicBezTo>
                                <a:close/>
                                <a:moveTo>
                                  <a:pt x="221" y="87"/>
                                </a:moveTo>
                                <a:cubicBezTo>
                                  <a:pt x="222" y="87"/>
                                  <a:pt x="222" y="87"/>
                                  <a:pt x="222" y="87"/>
                                </a:cubicBezTo>
                                <a:cubicBezTo>
                                  <a:pt x="223" y="88"/>
                                  <a:pt x="223" y="90"/>
                                  <a:pt x="223" y="91"/>
                                </a:cubicBezTo>
                                <a:cubicBezTo>
                                  <a:pt x="223" y="91"/>
                                  <a:pt x="223" y="91"/>
                                  <a:pt x="223" y="91"/>
                                </a:cubicBezTo>
                                <a:cubicBezTo>
                                  <a:pt x="222" y="90"/>
                                  <a:pt x="222" y="89"/>
                                  <a:pt x="221" y="87"/>
                                </a:cubicBezTo>
                                <a:close/>
                                <a:moveTo>
                                  <a:pt x="226" y="83"/>
                                </a:moveTo>
                                <a:cubicBezTo>
                                  <a:pt x="225" y="83"/>
                                  <a:pt x="224" y="84"/>
                                  <a:pt x="223" y="84"/>
                                </a:cubicBezTo>
                                <a:cubicBezTo>
                                  <a:pt x="222" y="82"/>
                                  <a:pt x="222" y="80"/>
                                  <a:pt x="221" y="77"/>
                                </a:cubicBezTo>
                                <a:cubicBezTo>
                                  <a:pt x="222" y="78"/>
                                  <a:pt x="222" y="78"/>
                                  <a:pt x="223" y="79"/>
                                </a:cubicBezTo>
                                <a:cubicBezTo>
                                  <a:pt x="223" y="79"/>
                                  <a:pt x="224" y="79"/>
                                  <a:pt x="224" y="78"/>
                                </a:cubicBezTo>
                                <a:cubicBezTo>
                                  <a:pt x="225" y="79"/>
                                  <a:pt x="225" y="80"/>
                                  <a:pt x="226" y="81"/>
                                </a:cubicBezTo>
                                <a:cubicBezTo>
                                  <a:pt x="226" y="82"/>
                                  <a:pt x="226" y="82"/>
                                  <a:pt x="226" y="83"/>
                                </a:cubicBezTo>
                                <a:cubicBezTo>
                                  <a:pt x="226" y="83"/>
                                  <a:pt x="226" y="83"/>
                                  <a:pt x="226" y="83"/>
                                </a:cubicBezTo>
                                <a:close/>
                                <a:moveTo>
                                  <a:pt x="224" y="75"/>
                                </a:moveTo>
                                <a:cubicBezTo>
                                  <a:pt x="223" y="74"/>
                                  <a:pt x="223" y="74"/>
                                  <a:pt x="223" y="73"/>
                                </a:cubicBezTo>
                                <a:cubicBezTo>
                                  <a:pt x="223" y="73"/>
                                  <a:pt x="223" y="73"/>
                                  <a:pt x="223" y="73"/>
                                </a:cubicBezTo>
                                <a:cubicBezTo>
                                  <a:pt x="224" y="74"/>
                                  <a:pt x="224" y="75"/>
                                  <a:pt x="224" y="76"/>
                                </a:cubicBezTo>
                                <a:cubicBezTo>
                                  <a:pt x="224" y="75"/>
                                  <a:pt x="224" y="75"/>
                                  <a:pt x="224" y="75"/>
                                </a:cubicBezTo>
                                <a:close/>
                                <a:moveTo>
                                  <a:pt x="224" y="70"/>
                                </a:moveTo>
                                <a:cubicBezTo>
                                  <a:pt x="223" y="69"/>
                                  <a:pt x="222" y="67"/>
                                  <a:pt x="221" y="65"/>
                                </a:cubicBezTo>
                                <a:cubicBezTo>
                                  <a:pt x="222" y="67"/>
                                  <a:pt x="223" y="68"/>
                                  <a:pt x="224" y="69"/>
                                </a:cubicBezTo>
                                <a:cubicBezTo>
                                  <a:pt x="224" y="69"/>
                                  <a:pt x="223" y="69"/>
                                  <a:pt x="224" y="70"/>
                                </a:cubicBezTo>
                                <a:cubicBezTo>
                                  <a:pt x="224" y="70"/>
                                  <a:pt x="224" y="70"/>
                                  <a:pt x="224" y="70"/>
                                </a:cubicBezTo>
                                <a:close/>
                                <a:moveTo>
                                  <a:pt x="222" y="76"/>
                                </a:moveTo>
                                <a:cubicBezTo>
                                  <a:pt x="222" y="76"/>
                                  <a:pt x="222" y="76"/>
                                  <a:pt x="222" y="76"/>
                                </a:cubicBezTo>
                                <a:cubicBezTo>
                                  <a:pt x="221" y="75"/>
                                  <a:pt x="221" y="75"/>
                                  <a:pt x="220" y="74"/>
                                </a:cubicBezTo>
                                <a:cubicBezTo>
                                  <a:pt x="220" y="74"/>
                                  <a:pt x="220" y="74"/>
                                  <a:pt x="220" y="73"/>
                                </a:cubicBezTo>
                                <a:cubicBezTo>
                                  <a:pt x="220" y="74"/>
                                  <a:pt x="221" y="74"/>
                                  <a:pt x="221" y="75"/>
                                </a:cubicBezTo>
                                <a:cubicBezTo>
                                  <a:pt x="221" y="75"/>
                                  <a:pt x="222" y="75"/>
                                  <a:pt x="222" y="76"/>
                                </a:cubicBezTo>
                                <a:close/>
                                <a:moveTo>
                                  <a:pt x="220" y="81"/>
                                </a:moveTo>
                                <a:cubicBezTo>
                                  <a:pt x="219" y="80"/>
                                  <a:pt x="219" y="78"/>
                                  <a:pt x="218" y="77"/>
                                </a:cubicBezTo>
                                <a:cubicBezTo>
                                  <a:pt x="217" y="75"/>
                                  <a:pt x="217" y="74"/>
                                  <a:pt x="216" y="73"/>
                                </a:cubicBezTo>
                                <a:cubicBezTo>
                                  <a:pt x="217" y="73"/>
                                  <a:pt x="218" y="74"/>
                                  <a:pt x="219" y="75"/>
                                </a:cubicBezTo>
                                <a:cubicBezTo>
                                  <a:pt x="219" y="77"/>
                                  <a:pt x="220" y="79"/>
                                  <a:pt x="220" y="81"/>
                                </a:cubicBezTo>
                                <a:close/>
                                <a:moveTo>
                                  <a:pt x="218" y="67"/>
                                </a:moveTo>
                                <a:cubicBezTo>
                                  <a:pt x="217" y="65"/>
                                  <a:pt x="216" y="63"/>
                                  <a:pt x="215" y="61"/>
                                </a:cubicBezTo>
                                <a:cubicBezTo>
                                  <a:pt x="217" y="63"/>
                                  <a:pt x="218" y="65"/>
                                  <a:pt x="219" y="68"/>
                                </a:cubicBezTo>
                                <a:cubicBezTo>
                                  <a:pt x="219" y="67"/>
                                  <a:pt x="219" y="67"/>
                                  <a:pt x="218" y="67"/>
                                </a:cubicBezTo>
                                <a:close/>
                                <a:moveTo>
                                  <a:pt x="216" y="64"/>
                                </a:moveTo>
                                <a:cubicBezTo>
                                  <a:pt x="214" y="62"/>
                                  <a:pt x="212" y="59"/>
                                  <a:pt x="210" y="56"/>
                                </a:cubicBezTo>
                                <a:cubicBezTo>
                                  <a:pt x="209" y="54"/>
                                  <a:pt x="207" y="53"/>
                                  <a:pt x="206" y="51"/>
                                </a:cubicBezTo>
                                <a:cubicBezTo>
                                  <a:pt x="208" y="53"/>
                                  <a:pt x="211" y="55"/>
                                  <a:pt x="213" y="58"/>
                                </a:cubicBezTo>
                                <a:cubicBezTo>
                                  <a:pt x="213" y="58"/>
                                  <a:pt x="213" y="58"/>
                                  <a:pt x="213" y="58"/>
                                </a:cubicBezTo>
                                <a:cubicBezTo>
                                  <a:pt x="214" y="60"/>
                                  <a:pt x="215" y="62"/>
                                  <a:pt x="216" y="64"/>
                                </a:cubicBezTo>
                                <a:close/>
                                <a:moveTo>
                                  <a:pt x="201" y="44"/>
                                </a:moveTo>
                                <a:cubicBezTo>
                                  <a:pt x="200" y="44"/>
                                  <a:pt x="200" y="43"/>
                                  <a:pt x="199" y="43"/>
                                </a:cubicBezTo>
                                <a:cubicBezTo>
                                  <a:pt x="202" y="45"/>
                                  <a:pt x="205" y="47"/>
                                  <a:pt x="208" y="50"/>
                                </a:cubicBezTo>
                                <a:cubicBezTo>
                                  <a:pt x="205" y="48"/>
                                  <a:pt x="203" y="46"/>
                                  <a:pt x="201" y="44"/>
                                </a:cubicBezTo>
                                <a:close/>
                                <a:moveTo>
                                  <a:pt x="201" y="46"/>
                                </a:moveTo>
                                <a:cubicBezTo>
                                  <a:pt x="204" y="50"/>
                                  <a:pt x="207" y="55"/>
                                  <a:pt x="209" y="58"/>
                                </a:cubicBezTo>
                                <a:cubicBezTo>
                                  <a:pt x="209" y="58"/>
                                  <a:pt x="209" y="58"/>
                                  <a:pt x="209" y="58"/>
                                </a:cubicBezTo>
                                <a:cubicBezTo>
                                  <a:pt x="205" y="53"/>
                                  <a:pt x="201" y="48"/>
                                  <a:pt x="197" y="44"/>
                                </a:cubicBezTo>
                                <a:cubicBezTo>
                                  <a:pt x="198" y="45"/>
                                  <a:pt x="200" y="45"/>
                                  <a:pt x="201" y="46"/>
                                </a:cubicBezTo>
                                <a:close/>
                                <a:moveTo>
                                  <a:pt x="189" y="41"/>
                                </a:moveTo>
                                <a:cubicBezTo>
                                  <a:pt x="189" y="41"/>
                                  <a:pt x="189" y="41"/>
                                  <a:pt x="188" y="41"/>
                                </a:cubicBezTo>
                                <a:cubicBezTo>
                                  <a:pt x="188" y="40"/>
                                  <a:pt x="188" y="40"/>
                                  <a:pt x="187" y="40"/>
                                </a:cubicBezTo>
                                <a:cubicBezTo>
                                  <a:pt x="187" y="40"/>
                                  <a:pt x="187" y="40"/>
                                  <a:pt x="186" y="40"/>
                                </a:cubicBezTo>
                                <a:cubicBezTo>
                                  <a:pt x="186" y="40"/>
                                  <a:pt x="186" y="40"/>
                                  <a:pt x="186" y="40"/>
                                </a:cubicBezTo>
                                <a:cubicBezTo>
                                  <a:pt x="186" y="40"/>
                                  <a:pt x="185" y="39"/>
                                  <a:pt x="185" y="39"/>
                                </a:cubicBezTo>
                                <a:cubicBezTo>
                                  <a:pt x="186" y="39"/>
                                  <a:pt x="188" y="38"/>
                                  <a:pt x="189" y="38"/>
                                </a:cubicBezTo>
                                <a:cubicBezTo>
                                  <a:pt x="190" y="39"/>
                                  <a:pt x="191" y="40"/>
                                  <a:pt x="192" y="41"/>
                                </a:cubicBezTo>
                                <a:cubicBezTo>
                                  <a:pt x="191" y="41"/>
                                  <a:pt x="190" y="41"/>
                                  <a:pt x="189" y="41"/>
                                </a:cubicBezTo>
                                <a:close/>
                                <a:moveTo>
                                  <a:pt x="188" y="44"/>
                                </a:moveTo>
                                <a:cubicBezTo>
                                  <a:pt x="189" y="45"/>
                                  <a:pt x="190" y="46"/>
                                  <a:pt x="191" y="47"/>
                                </a:cubicBezTo>
                                <a:cubicBezTo>
                                  <a:pt x="190" y="47"/>
                                  <a:pt x="189" y="47"/>
                                  <a:pt x="188" y="48"/>
                                </a:cubicBezTo>
                                <a:cubicBezTo>
                                  <a:pt x="187" y="47"/>
                                  <a:pt x="186" y="46"/>
                                  <a:pt x="185" y="46"/>
                                </a:cubicBezTo>
                                <a:cubicBezTo>
                                  <a:pt x="186" y="45"/>
                                  <a:pt x="187" y="45"/>
                                  <a:pt x="188" y="44"/>
                                </a:cubicBezTo>
                                <a:close/>
                                <a:moveTo>
                                  <a:pt x="186" y="48"/>
                                </a:moveTo>
                                <a:cubicBezTo>
                                  <a:pt x="185" y="49"/>
                                  <a:pt x="183" y="49"/>
                                  <a:pt x="182" y="49"/>
                                </a:cubicBezTo>
                                <a:cubicBezTo>
                                  <a:pt x="182" y="49"/>
                                  <a:pt x="181" y="48"/>
                                  <a:pt x="181" y="47"/>
                                </a:cubicBezTo>
                                <a:cubicBezTo>
                                  <a:pt x="181" y="47"/>
                                  <a:pt x="182" y="47"/>
                                  <a:pt x="183" y="46"/>
                                </a:cubicBezTo>
                                <a:cubicBezTo>
                                  <a:pt x="184" y="47"/>
                                  <a:pt x="185" y="48"/>
                                  <a:pt x="186" y="48"/>
                                </a:cubicBezTo>
                                <a:close/>
                                <a:moveTo>
                                  <a:pt x="172" y="43"/>
                                </a:moveTo>
                                <a:cubicBezTo>
                                  <a:pt x="176" y="42"/>
                                  <a:pt x="180" y="41"/>
                                  <a:pt x="183" y="40"/>
                                </a:cubicBezTo>
                                <a:cubicBezTo>
                                  <a:pt x="183" y="40"/>
                                  <a:pt x="184" y="40"/>
                                  <a:pt x="184" y="40"/>
                                </a:cubicBezTo>
                                <a:cubicBezTo>
                                  <a:pt x="184" y="40"/>
                                  <a:pt x="184" y="40"/>
                                  <a:pt x="184" y="40"/>
                                </a:cubicBezTo>
                                <a:cubicBezTo>
                                  <a:pt x="180" y="41"/>
                                  <a:pt x="176" y="42"/>
                                  <a:pt x="172" y="43"/>
                                </a:cubicBezTo>
                                <a:close/>
                                <a:moveTo>
                                  <a:pt x="159" y="44"/>
                                </a:moveTo>
                                <a:cubicBezTo>
                                  <a:pt x="161" y="43"/>
                                  <a:pt x="163" y="41"/>
                                  <a:pt x="164" y="40"/>
                                </a:cubicBezTo>
                                <a:cubicBezTo>
                                  <a:pt x="170" y="39"/>
                                  <a:pt x="175" y="38"/>
                                  <a:pt x="180" y="37"/>
                                </a:cubicBezTo>
                                <a:cubicBezTo>
                                  <a:pt x="173" y="40"/>
                                  <a:pt x="166" y="42"/>
                                  <a:pt x="159" y="44"/>
                                </a:cubicBezTo>
                                <a:close/>
                                <a:moveTo>
                                  <a:pt x="172" y="31"/>
                                </a:moveTo>
                                <a:cubicBezTo>
                                  <a:pt x="171" y="31"/>
                                  <a:pt x="171" y="31"/>
                                  <a:pt x="170" y="31"/>
                                </a:cubicBezTo>
                                <a:cubicBezTo>
                                  <a:pt x="169" y="31"/>
                                  <a:pt x="168" y="31"/>
                                  <a:pt x="167" y="30"/>
                                </a:cubicBezTo>
                                <a:cubicBezTo>
                                  <a:pt x="167" y="30"/>
                                  <a:pt x="167" y="30"/>
                                  <a:pt x="166" y="29"/>
                                </a:cubicBezTo>
                                <a:cubicBezTo>
                                  <a:pt x="166" y="29"/>
                                  <a:pt x="165" y="29"/>
                                  <a:pt x="164" y="28"/>
                                </a:cubicBezTo>
                                <a:cubicBezTo>
                                  <a:pt x="164" y="28"/>
                                  <a:pt x="164" y="28"/>
                                  <a:pt x="164" y="28"/>
                                </a:cubicBezTo>
                                <a:cubicBezTo>
                                  <a:pt x="167" y="29"/>
                                  <a:pt x="170" y="30"/>
                                  <a:pt x="173" y="31"/>
                                </a:cubicBezTo>
                                <a:cubicBezTo>
                                  <a:pt x="173" y="31"/>
                                  <a:pt x="173" y="31"/>
                                  <a:pt x="172" y="31"/>
                                </a:cubicBezTo>
                                <a:close/>
                                <a:moveTo>
                                  <a:pt x="166" y="36"/>
                                </a:moveTo>
                                <a:cubicBezTo>
                                  <a:pt x="166" y="36"/>
                                  <a:pt x="167" y="36"/>
                                  <a:pt x="167" y="36"/>
                                </a:cubicBezTo>
                                <a:cubicBezTo>
                                  <a:pt x="167" y="36"/>
                                  <a:pt x="167" y="36"/>
                                  <a:pt x="167" y="36"/>
                                </a:cubicBezTo>
                                <a:cubicBezTo>
                                  <a:pt x="166" y="37"/>
                                  <a:pt x="164" y="37"/>
                                  <a:pt x="163" y="37"/>
                                </a:cubicBezTo>
                                <a:cubicBezTo>
                                  <a:pt x="164" y="37"/>
                                  <a:pt x="165" y="36"/>
                                  <a:pt x="166" y="36"/>
                                </a:cubicBezTo>
                                <a:close/>
                                <a:moveTo>
                                  <a:pt x="154" y="12"/>
                                </a:moveTo>
                                <a:cubicBezTo>
                                  <a:pt x="154" y="12"/>
                                  <a:pt x="154" y="12"/>
                                  <a:pt x="154" y="12"/>
                                </a:cubicBezTo>
                                <a:cubicBezTo>
                                  <a:pt x="153" y="11"/>
                                  <a:pt x="153" y="11"/>
                                  <a:pt x="152" y="11"/>
                                </a:cubicBezTo>
                                <a:cubicBezTo>
                                  <a:pt x="153" y="11"/>
                                  <a:pt x="155" y="11"/>
                                  <a:pt x="156" y="12"/>
                                </a:cubicBezTo>
                                <a:cubicBezTo>
                                  <a:pt x="157" y="12"/>
                                  <a:pt x="159" y="13"/>
                                  <a:pt x="160" y="14"/>
                                </a:cubicBezTo>
                                <a:cubicBezTo>
                                  <a:pt x="158" y="13"/>
                                  <a:pt x="156" y="13"/>
                                  <a:pt x="154" y="12"/>
                                </a:cubicBezTo>
                                <a:close/>
                                <a:moveTo>
                                  <a:pt x="154" y="6"/>
                                </a:moveTo>
                                <a:cubicBezTo>
                                  <a:pt x="153" y="6"/>
                                  <a:pt x="153" y="6"/>
                                  <a:pt x="153" y="7"/>
                                </a:cubicBezTo>
                                <a:cubicBezTo>
                                  <a:pt x="150" y="6"/>
                                  <a:pt x="147" y="6"/>
                                  <a:pt x="144" y="6"/>
                                </a:cubicBezTo>
                                <a:cubicBezTo>
                                  <a:pt x="144" y="5"/>
                                  <a:pt x="143" y="5"/>
                                  <a:pt x="142" y="5"/>
                                </a:cubicBezTo>
                                <a:cubicBezTo>
                                  <a:pt x="139" y="5"/>
                                  <a:pt x="136" y="4"/>
                                  <a:pt x="133" y="3"/>
                                </a:cubicBezTo>
                                <a:cubicBezTo>
                                  <a:pt x="136" y="3"/>
                                  <a:pt x="138" y="3"/>
                                  <a:pt x="140" y="3"/>
                                </a:cubicBezTo>
                                <a:cubicBezTo>
                                  <a:pt x="147" y="4"/>
                                  <a:pt x="154" y="5"/>
                                  <a:pt x="161" y="7"/>
                                </a:cubicBezTo>
                                <a:cubicBezTo>
                                  <a:pt x="163" y="8"/>
                                  <a:pt x="165" y="9"/>
                                  <a:pt x="167" y="10"/>
                                </a:cubicBezTo>
                                <a:cubicBezTo>
                                  <a:pt x="167" y="10"/>
                                  <a:pt x="166" y="10"/>
                                  <a:pt x="166" y="10"/>
                                </a:cubicBezTo>
                                <a:cubicBezTo>
                                  <a:pt x="165" y="9"/>
                                  <a:pt x="165" y="10"/>
                                  <a:pt x="165" y="10"/>
                                </a:cubicBezTo>
                                <a:cubicBezTo>
                                  <a:pt x="164" y="9"/>
                                  <a:pt x="162" y="9"/>
                                  <a:pt x="160" y="8"/>
                                </a:cubicBezTo>
                                <a:cubicBezTo>
                                  <a:pt x="158" y="7"/>
                                  <a:pt x="156" y="7"/>
                                  <a:pt x="154" y="6"/>
                                </a:cubicBezTo>
                                <a:close/>
                                <a:moveTo>
                                  <a:pt x="136" y="26"/>
                                </a:moveTo>
                                <a:cubicBezTo>
                                  <a:pt x="135" y="26"/>
                                  <a:pt x="135" y="26"/>
                                  <a:pt x="135" y="27"/>
                                </a:cubicBezTo>
                                <a:cubicBezTo>
                                  <a:pt x="134" y="26"/>
                                  <a:pt x="133" y="26"/>
                                  <a:pt x="132" y="26"/>
                                </a:cubicBezTo>
                                <a:cubicBezTo>
                                  <a:pt x="133" y="26"/>
                                  <a:pt x="135" y="26"/>
                                  <a:pt x="136" y="26"/>
                                </a:cubicBezTo>
                                <a:close/>
                                <a:moveTo>
                                  <a:pt x="135" y="28"/>
                                </a:moveTo>
                                <a:cubicBezTo>
                                  <a:pt x="135" y="29"/>
                                  <a:pt x="134" y="29"/>
                                  <a:pt x="134" y="29"/>
                                </a:cubicBezTo>
                                <a:cubicBezTo>
                                  <a:pt x="134" y="29"/>
                                  <a:pt x="133" y="29"/>
                                  <a:pt x="133" y="29"/>
                                </a:cubicBezTo>
                                <a:cubicBezTo>
                                  <a:pt x="134" y="29"/>
                                  <a:pt x="134" y="29"/>
                                  <a:pt x="135" y="28"/>
                                </a:cubicBezTo>
                                <a:cubicBezTo>
                                  <a:pt x="135" y="28"/>
                                  <a:pt x="135" y="28"/>
                                  <a:pt x="135" y="28"/>
                                </a:cubicBezTo>
                                <a:close/>
                                <a:moveTo>
                                  <a:pt x="120" y="31"/>
                                </a:moveTo>
                                <a:cubicBezTo>
                                  <a:pt x="120" y="31"/>
                                  <a:pt x="119" y="31"/>
                                  <a:pt x="118" y="31"/>
                                </a:cubicBezTo>
                                <a:cubicBezTo>
                                  <a:pt x="118" y="31"/>
                                  <a:pt x="118" y="31"/>
                                  <a:pt x="118" y="31"/>
                                </a:cubicBezTo>
                                <a:cubicBezTo>
                                  <a:pt x="119" y="31"/>
                                  <a:pt x="120" y="31"/>
                                  <a:pt x="121" y="31"/>
                                </a:cubicBezTo>
                                <a:cubicBezTo>
                                  <a:pt x="121" y="31"/>
                                  <a:pt x="121" y="31"/>
                                  <a:pt x="120" y="31"/>
                                </a:cubicBezTo>
                                <a:close/>
                                <a:moveTo>
                                  <a:pt x="118" y="29"/>
                                </a:moveTo>
                                <a:cubicBezTo>
                                  <a:pt x="117" y="29"/>
                                  <a:pt x="117" y="29"/>
                                  <a:pt x="116" y="29"/>
                                </a:cubicBezTo>
                                <a:cubicBezTo>
                                  <a:pt x="117" y="28"/>
                                  <a:pt x="119" y="27"/>
                                  <a:pt x="120" y="27"/>
                                </a:cubicBezTo>
                                <a:cubicBezTo>
                                  <a:pt x="121" y="27"/>
                                  <a:pt x="121" y="26"/>
                                  <a:pt x="122" y="26"/>
                                </a:cubicBezTo>
                                <a:cubicBezTo>
                                  <a:pt x="121" y="27"/>
                                  <a:pt x="120" y="28"/>
                                  <a:pt x="118" y="29"/>
                                </a:cubicBezTo>
                                <a:close/>
                                <a:moveTo>
                                  <a:pt x="122" y="24"/>
                                </a:moveTo>
                                <a:cubicBezTo>
                                  <a:pt x="120" y="24"/>
                                  <a:pt x="119" y="24"/>
                                  <a:pt x="118" y="24"/>
                                </a:cubicBezTo>
                                <a:cubicBezTo>
                                  <a:pt x="118" y="24"/>
                                  <a:pt x="118" y="23"/>
                                  <a:pt x="119" y="23"/>
                                </a:cubicBezTo>
                                <a:cubicBezTo>
                                  <a:pt x="120" y="24"/>
                                  <a:pt x="121" y="24"/>
                                  <a:pt x="122" y="24"/>
                                </a:cubicBezTo>
                                <a:cubicBezTo>
                                  <a:pt x="122" y="24"/>
                                  <a:pt x="122" y="24"/>
                                  <a:pt x="122" y="24"/>
                                </a:cubicBezTo>
                                <a:close/>
                                <a:moveTo>
                                  <a:pt x="117" y="16"/>
                                </a:moveTo>
                                <a:cubicBezTo>
                                  <a:pt x="116" y="16"/>
                                  <a:pt x="116" y="16"/>
                                  <a:pt x="116" y="16"/>
                                </a:cubicBezTo>
                                <a:cubicBezTo>
                                  <a:pt x="117" y="16"/>
                                  <a:pt x="117" y="15"/>
                                  <a:pt x="116" y="15"/>
                                </a:cubicBezTo>
                                <a:cubicBezTo>
                                  <a:pt x="115" y="15"/>
                                  <a:pt x="113" y="15"/>
                                  <a:pt x="112" y="16"/>
                                </a:cubicBezTo>
                                <a:cubicBezTo>
                                  <a:pt x="111" y="16"/>
                                  <a:pt x="111" y="16"/>
                                  <a:pt x="111" y="16"/>
                                </a:cubicBezTo>
                                <a:cubicBezTo>
                                  <a:pt x="111" y="15"/>
                                  <a:pt x="110" y="15"/>
                                  <a:pt x="110" y="15"/>
                                </a:cubicBezTo>
                                <a:cubicBezTo>
                                  <a:pt x="113" y="14"/>
                                  <a:pt x="115" y="13"/>
                                  <a:pt x="118" y="12"/>
                                </a:cubicBezTo>
                                <a:cubicBezTo>
                                  <a:pt x="119" y="12"/>
                                  <a:pt x="119" y="12"/>
                                  <a:pt x="119" y="12"/>
                                </a:cubicBezTo>
                                <a:cubicBezTo>
                                  <a:pt x="121" y="12"/>
                                  <a:pt x="122" y="12"/>
                                  <a:pt x="123" y="13"/>
                                </a:cubicBezTo>
                                <a:cubicBezTo>
                                  <a:pt x="121" y="14"/>
                                  <a:pt x="119" y="15"/>
                                  <a:pt x="117" y="16"/>
                                </a:cubicBezTo>
                                <a:close/>
                                <a:moveTo>
                                  <a:pt x="107" y="24"/>
                                </a:moveTo>
                                <a:cubicBezTo>
                                  <a:pt x="108" y="24"/>
                                  <a:pt x="109" y="24"/>
                                  <a:pt x="110" y="24"/>
                                </a:cubicBezTo>
                                <a:cubicBezTo>
                                  <a:pt x="109" y="25"/>
                                  <a:pt x="108" y="25"/>
                                  <a:pt x="107" y="25"/>
                                </a:cubicBezTo>
                                <a:cubicBezTo>
                                  <a:pt x="107" y="25"/>
                                  <a:pt x="106" y="25"/>
                                  <a:pt x="105" y="25"/>
                                </a:cubicBezTo>
                                <a:cubicBezTo>
                                  <a:pt x="106" y="25"/>
                                  <a:pt x="107" y="24"/>
                                  <a:pt x="107" y="24"/>
                                </a:cubicBezTo>
                                <a:close/>
                                <a:moveTo>
                                  <a:pt x="100" y="22"/>
                                </a:moveTo>
                                <a:cubicBezTo>
                                  <a:pt x="101" y="22"/>
                                  <a:pt x="102" y="22"/>
                                  <a:pt x="102" y="21"/>
                                </a:cubicBezTo>
                                <a:cubicBezTo>
                                  <a:pt x="104" y="22"/>
                                  <a:pt x="105" y="22"/>
                                  <a:pt x="106" y="22"/>
                                </a:cubicBezTo>
                                <a:cubicBezTo>
                                  <a:pt x="106" y="22"/>
                                  <a:pt x="106" y="22"/>
                                  <a:pt x="105" y="22"/>
                                </a:cubicBezTo>
                                <a:cubicBezTo>
                                  <a:pt x="104" y="22"/>
                                  <a:pt x="102" y="22"/>
                                  <a:pt x="100" y="22"/>
                                </a:cubicBezTo>
                                <a:close/>
                                <a:moveTo>
                                  <a:pt x="103" y="8"/>
                                </a:moveTo>
                                <a:cubicBezTo>
                                  <a:pt x="104" y="7"/>
                                  <a:pt x="104" y="7"/>
                                  <a:pt x="105" y="7"/>
                                </a:cubicBezTo>
                                <a:cubicBezTo>
                                  <a:pt x="106" y="7"/>
                                  <a:pt x="106" y="7"/>
                                  <a:pt x="106" y="7"/>
                                </a:cubicBezTo>
                                <a:cubicBezTo>
                                  <a:pt x="105" y="7"/>
                                  <a:pt x="104" y="7"/>
                                  <a:pt x="103" y="8"/>
                                </a:cubicBezTo>
                                <a:close/>
                                <a:moveTo>
                                  <a:pt x="104" y="17"/>
                                </a:moveTo>
                                <a:cubicBezTo>
                                  <a:pt x="103" y="17"/>
                                  <a:pt x="103" y="17"/>
                                  <a:pt x="102" y="17"/>
                                </a:cubicBezTo>
                                <a:cubicBezTo>
                                  <a:pt x="101" y="18"/>
                                  <a:pt x="99" y="18"/>
                                  <a:pt x="97" y="18"/>
                                </a:cubicBezTo>
                                <a:cubicBezTo>
                                  <a:pt x="97" y="18"/>
                                  <a:pt x="97" y="18"/>
                                  <a:pt x="97" y="18"/>
                                </a:cubicBezTo>
                                <a:cubicBezTo>
                                  <a:pt x="97" y="18"/>
                                  <a:pt x="97" y="18"/>
                                  <a:pt x="97" y="18"/>
                                </a:cubicBezTo>
                                <a:cubicBezTo>
                                  <a:pt x="99" y="18"/>
                                  <a:pt x="101" y="17"/>
                                  <a:pt x="102" y="16"/>
                                </a:cubicBezTo>
                                <a:cubicBezTo>
                                  <a:pt x="103" y="16"/>
                                  <a:pt x="103" y="17"/>
                                  <a:pt x="104" y="17"/>
                                </a:cubicBezTo>
                                <a:close/>
                                <a:moveTo>
                                  <a:pt x="100" y="11"/>
                                </a:moveTo>
                                <a:cubicBezTo>
                                  <a:pt x="99" y="12"/>
                                  <a:pt x="98" y="12"/>
                                  <a:pt x="97" y="12"/>
                                </a:cubicBezTo>
                                <a:cubicBezTo>
                                  <a:pt x="97" y="12"/>
                                  <a:pt x="97" y="12"/>
                                  <a:pt x="97" y="12"/>
                                </a:cubicBezTo>
                                <a:cubicBezTo>
                                  <a:pt x="97" y="12"/>
                                  <a:pt x="98" y="11"/>
                                  <a:pt x="98" y="11"/>
                                </a:cubicBezTo>
                                <a:cubicBezTo>
                                  <a:pt x="99" y="11"/>
                                  <a:pt x="100" y="11"/>
                                  <a:pt x="102" y="11"/>
                                </a:cubicBezTo>
                                <a:cubicBezTo>
                                  <a:pt x="101" y="11"/>
                                  <a:pt x="101" y="11"/>
                                  <a:pt x="100" y="11"/>
                                </a:cubicBezTo>
                                <a:close/>
                                <a:moveTo>
                                  <a:pt x="102" y="24"/>
                                </a:moveTo>
                                <a:cubicBezTo>
                                  <a:pt x="102" y="24"/>
                                  <a:pt x="101" y="25"/>
                                  <a:pt x="100" y="25"/>
                                </a:cubicBezTo>
                                <a:cubicBezTo>
                                  <a:pt x="97" y="25"/>
                                  <a:pt x="95" y="25"/>
                                  <a:pt x="93" y="25"/>
                                </a:cubicBezTo>
                                <a:cubicBezTo>
                                  <a:pt x="93" y="24"/>
                                  <a:pt x="93" y="24"/>
                                  <a:pt x="94" y="24"/>
                                </a:cubicBezTo>
                                <a:cubicBezTo>
                                  <a:pt x="97" y="24"/>
                                  <a:pt x="99" y="24"/>
                                  <a:pt x="102" y="24"/>
                                </a:cubicBezTo>
                                <a:close/>
                                <a:moveTo>
                                  <a:pt x="93" y="10"/>
                                </a:moveTo>
                                <a:cubicBezTo>
                                  <a:pt x="93" y="10"/>
                                  <a:pt x="93" y="11"/>
                                  <a:pt x="92" y="11"/>
                                </a:cubicBezTo>
                                <a:cubicBezTo>
                                  <a:pt x="91" y="11"/>
                                  <a:pt x="89" y="12"/>
                                  <a:pt x="88" y="12"/>
                                </a:cubicBezTo>
                                <a:cubicBezTo>
                                  <a:pt x="87" y="13"/>
                                  <a:pt x="87" y="13"/>
                                  <a:pt x="87" y="13"/>
                                </a:cubicBezTo>
                                <a:cubicBezTo>
                                  <a:pt x="86" y="13"/>
                                  <a:pt x="86" y="14"/>
                                  <a:pt x="85" y="14"/>
                                </a:cubicBezTo>
                                <a:cubicBezTo>
                                  <a:pt x="87" y="12"/>
                                  <a:pt x="90" y="11"/>
                                  <a:pt x="93" y="10"/>
                                </a:cubicBezTo>
                                <a:cubicBezTo>
                                  <a:pt x="94" y="9"/>
                                  <a:pt x="95" y="9"/>
                                  <a:pt x="96" y="9"/>
                                </a:cubicBezTo>
                                <a:cubicBezTo>
                                  <a:pt x="95" y="9"/>
                                  <a:pt x="94" y="10"/>
                                  <a:pt x="93" y="10"/>
                                </a:cubicBezTo>
                                <a:close/>
                                <a:moveTo>
                                  <a:pt x="92" y="8"/>
                                </a:moveTo>
                                <a:cubicBezTo>
                                  <a:pt x="78" y="11"/>
                                  <a:pt x="65" y="20"/>
                                  <a:pt x="55" y="27"/>
                                </a:cubicBezTo>
                                <a:cubicBezTo>
                                  <a:pt x="50" y="30"/>
                                  <a:pt x="46" y="34"/>
                                  <a:pt x="42" y="37"/>
                                </a:cubicBezTo>
                                <a:cubicBezTo>
                                  <a:pt x="41" y="37"/>
                                  <a:pt x="41" y="37"/>
                                  <a:pt x="41" y="38"/>
                                </a:cubicBezTo>
                                <a:cubicBezTo>
                                  <a:pt x="41" y="38"/>
                                  <a:pt x="41" y="38"/>
                                  <a:pt x="41" y="38"/>
                                </a:cubicBezTo>
                                <a:cubicBezTo>
                                  <a:pt x="40" y="38"/>
                                  <a:pt x="39" y="38"/>
                                  <a:pt x="39" y="39"/>
                                </a:cubicBezTo>
                                <a:cubicBezTo>
                                  <a:pt x="42" y="35"/>
                                  <a:pt x="46" y="32"/>
                                  <a:pt x="51" y="29"/>
                                </a:cubicBezTo>
                                <a:cubicBezTo>
                                  <a:pt x="57" y="24"/>
                                  <a:pt x="65" y="19"/>
                                  <a:pt x="72" y="15"/>
                                </a:cubicBezTo>
                                <a:cubicBezTo>
                                  <a:pt x="79" y="12"/>
                                  <a:pt x="87" y="9"/>
                                  <a:pt x="94" y="7"/>
                                </a:cubicBezTo>
                                <a:cubicBezTo>
                                  <a:pt x="94" y="7"/>
                                  <a:pt x="94" y="7"/>
                                  <a:pt x="95" y="7"/>
                                </a:cubicBezTo>
                                <a:cubicBezTo>
                                  <a:pt x="94" y="8"/>
                                  <a:pt x="93" y="8"/>
                                  <a:pt x="92" y="8"/>
                                </a:cubicBezTo>
                                <a:close/>
                                <a:moveTo>
                                  <a:pt x="42" y="39"/>
                                </a:moveTo>
                                <a:cubicBezTo>
                                  <a:pt x="42" y="39"/>
                                  <a:pt x="42" y="39"/>
                                  <a:pt x="42" y="39"/>
                                </a:cubicBezTo>
                                <a:cubicBezTo>
                                  <a:pt x="44" y="38"/>
                                  <a:pt x="47" y="37"/>
                                  <a:pt x="49" y="36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9" y="38"/>
                                  <a:pt x="48" y="38"/>
                                  <a:pt x="48" y="39"/>
                                </a:cubicBezTo>
                                <a:cubicBezTo>
                                  <a:pt x="47" y="40"/>
                                  <a:pt x="46" y="40"/>
                                  <a:pt x="45" y="41"/>
                                </a:cubicBezTo>
                                <a:cubicBezTo>
                                  <a:pt x="46" y="40"/>
                                  <a:pt x="47" y="39"/>
                                  <a:pt x="49" y="38"/>
                                </a:cubicBezTo>
                                <a:cubicBezTo>
                                  <a:pt x="49" y="37"/>
                                  <a:pt x="48" y="36"/>
                                  <a:pt x="48" y="37"/>
                                </a:cubicBezTo>
                                <a:cubicBezTo>
                                  <a:pt x="46" y="39"/>
                                  <a:pt x="44" y="40"/>
                                  <a:pt x="42" y="42"/>
                                </a:cubicBezTo>
                                <a:cubicBezTo>
                                  <a:pt x="42" y="42"/>
                                  <a:pt x="41" y="42"/>
                                  <a:pt x="41" y="42"/>
                                </a:cubicBezTo>
                                <a:cubicBezTo>
                                  <a:pt x="41" y="43"/>
                                  <a:pt x="40" y="43"/>
                                  <a:pt x="40" y="44"/>
                                </a:cubicBezTo>
                                <a:cubicBezTo>
                                  <a:pt x="40" y="44"/>
                                  <a:pt x="40" y="44"/>
                                  <a:pt x="39" y="44"/>
                                </a:cubicBezTo>
                                <a:cubicBezTo>
                                  <a:pt x="40" y="43"/>
                                  <a:pt x="41" y="41"/>
                                  <a:pt x="42" y="39"/>
                                </a:cubicBezTo>
                                <a:close/>
                                <a:moveTo>
                                  <a:pt x="41" y="46"/>
                                </a:moveTo>
                                <a:cubicBezTo>
                                  <a:pt x="42" y="46"/>
                                  <a:pt x="43" y="45"/>
                                  <a:pt x="44" y="44"/>
                                </a:cubicBezTo>
                                <a:cubicBezTo>
                                  <a:pt x="42" y="47"/>
                                  <a:pt x="40" y="50"/>
                                  <a:pt x="38" y="53"/>
                                </a:cubicBezTo>
                                <a:cubicBezTo>
                                  <a:pt x="38" y="53"/>
                                  <a:pt x="37" y="54"/>
                                  <a:pt x="37" y="54"/>
                                </a:cubicBezTo>
                                <a:cubicBezTo>
                                  <a:pt x="37" y="54"/>
                                  <a:pt x="37" y="54"/>
                                  <a:pt x="37" y="54"/>
                                </a:cubicBezTo>
                                <a:cubicBezTo>
                                  <a:pt x="38" y="52"/>
                                  <a:pt x="39" y="49"/>
                                  <a:pt x="41" y="46"/>
                                </a:cubicBezTo>
                                <a:close/>
                                <a:moveTo>
                                  <a:pt x="36" y="50"/>
                                </a:moveTo>
                                <a:cubicBezTo>
                                  <a:pt x="36" y="50"/>
                                  <a:pt x="36" y="50"/>
                                  <a:pt x="37" y="49"/>
                                </a:cubicBezTo>
                                <a:cubicBezTo>
                                  <a:pt x="37" y="50"/>
                                  <a:pt x="37" y="50"/>
                                  <a:pt x="37" y="50"/>
                                </a:cubicBezTo>
                                <a:cubicBezTo>
                                  <a:pt x="36" y="52"/>
                                  <a:pt x="35" y="54"/>
                                  <a:pt x="34" y="57"/>
                                </a:cubicBezTo>
                                <a:cubicBezTo>
                                  <a:pt x="33" y="57"/>
                                  <a:pt x="32" y="58"/>
                                  <a:pt x="31" y="59"/>
                                </a:cubicBezTo>
                                <a:cubicBezTo>
                                  <a:pt x="33" y="56"/>
                                  <a:pt x="34" y="53"/>
                                  <a:pt x="36" y="50"/>
                                </a:cubicBezTo>
                                <a:close/>
                                <a:moveTo>
                                  <a:pt x="35" y="46"/>
                                </a:moveTo>
                                <a:cubicBezTo>
                                  <a:pt x="36" y="45"/>
                                  <a:pt x="37" y="44"/>
                                  <a:pt x="38" y="43"/>
                                </a:cubicBezTo>
                                <a:cubicBezTo>
                                  <a:pt x="37" y="44"/>
                                  <a:pt x="36" y="45"/>
                                  <a:pt x="36" y="46"/>
                                </a:cubicBezTo>
                                <a:cubicBezTo>
                                  <a:pt x="35" y="46"/>
                                  <a:pt x="35" y="46"/>
                                  <a:pt x="35" y="46"/>
                                </a:cubicBezTo>
                                <a:cubicBezTo>
                                  <a:pt x="35" y="46"/>
                                  <a:pt x="35" y="46"/>
                                  <a:pt x="35" y="46"/>
                                </a:cubicBezTo>
                                <a:close/>
                                <a:moveTo>
                                  <a:pt x="32" y="55"/>
                                </a:moveTo>
                                <a:cubicBezTo>
                                  <a:pt x="31" y="57"/>
                                  <a:pt x="30" y="58"/>
                                  <a:pt x="29" y="60"/>
                                </a:cubicBezTo>
                                <a:cubicBezTo>
                                  <a:pt x="28" y="60"/>
                                  <a:pt x="28" y="60"/>
                                  <a:pt x="28" y="60"/>
                                </a:cubicBezTo>
                                <a:lnTo>
                                  <a:pt x="32" y="55"/>
                                </a:lnTo>
                                <a:close/>
                                <a:moveTo>
                                  <a:pt x="28" y="54"/>
                                </a:moveTo>
                                <a:cubicBezTo>
                                  <a:pt x="30" y="51"/>
                                  <a:pt x="32" y="49"/>
                                  <a:pt x="34" y="47"/>
                                </a:cubicBezTo>
                                <a:cubicBezTo>
                                  <a:pt x="33" y="48"/>
                                  <a:pt x="32" y="50"/>
                                  <a:pt x="31" y="51"/>
                                </a:cubicBezTo>
                                <a:cubicBezTo>
                                  <a:pt x="30" y="52"/>
                                  <a:pt x="29" y="53"/>
                                  <a:pt x="28" y="54"/>
                                </a:cubicBezTo>
                                <a:close/>
                                <a:moveTo>
                                  <a:pt x="31" y="79"/>
                                </a:moveTo>
                                <a:cubicBezTo>
                                  <a:pt x="30" y="80"/>
                                  <a:pt x="29" y="81"/>
                                  <a:pt x="28" y="82"/>
                                </a:cubicBezTo>
                                <a:cubicBezTo>
                                  <a:pt x="27" y="82"/>
                                  <a:pt x="25" y="83"/>
                                  <a:pt x="24" y="84"/>
                                </a:cubicBezTo>
                                <a:cubicBezTo>
                                  <a:pt x="25" y="83"/>
                                  <a:pt x="25" y="81"/>
                                  <a:pt x="26" y="80"/>
                                </a:cubicBezTo>
                                <a:cubicBezTo>
                                  <a:pt x="28" y="80"/>
                                  <a:pt x="29" y="79"/>
                                  <a:pt x="31" y="79"/>
                                </a:cubicBezTo>
                                <a:close/>
                                <a:moveTo>
                                  <a:pt x="23" y="83"/>
                                </a:moveTo>
                                <a:cubicBezTo>
                                  <a:pt x="22" y="83"/>
                                  <a:pt x="22" y="83"/>
                                  <a:pt x="22" y="83"/>
                                </a:cubicBezTo>
                                <a:cubicBezTo>
                                  <a:pt x="22" y="82"/>
                                  <a:pt x="23" y="81"/>
                                  <a:pt x="24" y="80"/>
                                </a:cubicBezTo>
                                <a:cubicBezTo>
                                  <a:pt x="24" y="80"/>
                                  <a:pt x="24" y="80"/>
                                  <a:pt x="24" y="80"/>
                                </a:cubicBezTo>
                                <a:cubicBezTo>
                                  <a:pt x="24" y="80"/>
                                  <a:pt x="24" y="80"/>
                                  <a:pt x="24" y="80"/>
                                </a:cubicBezTo>
                                <a:cubicBezTo>
                                  <a:pt x="24" y="81"/>
                                  <a:pt x="23" y="82"/>
                                  <a:pt x="23" y="83"/>
                                </a:cubicBezTo>
                                <a:close/>
                                <a:moveTo>
                                  <a:pt x="22" y="98"/>
                                </a:moveTo>
                                <a:cubicBezTo>
                                  <a:pt x="24" y="103"/>
                                  <a:pt x="25" y="109"/>
                                  <a:pt x="26" y="115"/>
                                </a:cubicBezTo>
                                <a:cubicBezTo>
                                  <a:pt x="26" y="117"/>
                                  <a:pt x="26" y="118"/>
                                  <a:pt x="27" y="120"/>
                                </a:cubicBezTo>
                                <a:cubicBezTo>
                                  <a:pt x="25" y="114"/>
                                  <a:pt x="23" y="108"/>
                                  <a:pt x="22" y="102"/>
                                </a:cubicBezTo>
                                <a:cubicBezTo>
                                  <a:pt x="22" y="101"/>
                                  <a:pt x="22" y="99"/>
                                  <a:pt x="22" y="98"/>
                                </a:cubicBezTo>
                                <a:close/>
                                <a:moveTo>
                                  <a:pt x="27" y="139"/>
                                </a:moveTo>
                                <a:cubicBezTo>
                                  <a:pt x="27" y="139"/>
                                  <a:pt x="27" y="139"/>
                                  <a:pt x="27" y="139"/>
                                </a:cubicBezTo>
                                <a:cubicBezTo>
                                  <a:pt x="26" y="140"/>
                                  <a:pt x="27" y="140"/>
                                  <a:pt x="27" y="140"/>
                                </a:cubicBezTo>
                                <a:cubicBezTo>
                                  <a:pt x="27" y="141"/>
                                  <a:pt x="27" y="141"/>
                                  <a:pt x="27" y="141"/>
                                </a:cubicBezTo>
                                <a:cubicBezTo>
                                  <a:pt x="25" y="137"/>
                                  <a:pt x="24" y="133"/>
                                  <a:pt x="23" y="129"/>
                                </a:cubicBezTo>
                                <a:cubicBezTo>
                                  <a:pt x="23" y="127"/>
                                  <a:pt x="23" y="125"/>
                                  <a:pt x="23" y="123"/>
                                </a:cubicBezTo>
                                <a:cubicBezTo>
                                  <a:pt x="22" y="121"/>
                                  <a:pt x="22" y="118"/>
                                  <a:pt x="22" y="115"/>
                                </a:cubicBezTo>
                                <a:cubicBezTo>
                                  <a:pt x="24" y="123"/>
                                  <a:pt x="25" y="131"/>
                                  <a:pt x="27" y="139"/>
                                </a:cubicBezTo>
                                <a:close/>
                                <a:moveTo>
                                  <a:pt x="25" y="156"/>
                                </a:moveTo>
                                <a:cubicBezTo>
                                  <a:pt x="23" y="153"/>
                                  <a:pt x="22" y="149"/>
                                  <a:pt x="21" y="146"/>
                                </a:cubicBezTo>
                                <a:cubicBezTo>
                                  <a:pt x="21" y="145"/>
                                  <a:pt x="20" y="145"/>
                                  <a:pt x="20" y="144"/>
                                </a:cubicBezTo>
                                <a:cubicBezTo>
                                  <a:pt x="20" y="144"/>
                                  <a:pt x="20" y="144"/>
                                  <a:pt x="20" y="144"/>
                                </a:cubicBezTo>
                                <a:cubicBezTo>
                                  <a:pt x="22" y="147"/>
                                  <a:pt x="23" y="150"/>
                                  <a:pt x="25" y="154"/>
                                </a:cubicBezTo>
                                <a:cubicBezTo>
                                  <a:pt x="25" y="154"/>
                                  <a:pt x="25" y="155"/>
                                  <a:pt x="25" y="156"/>
                                </a:cubicBezTo>
                                <a:cubicBezTo>
                                  <a:pt x="25" y="156"/>
                                  <a:pt x="25" y="156"/>
                                  <a:pt x="25" y="156"/>
                                </a:cubicBezTo>
                                <a:close/>
                                <a:moveTo>
                                  <a:pt x="29" y="163"/>
                                </a:moveTo>
                                <a:cubicBezTo>
                                  <a:pt x="30" y="164"/>
                                  <a:pt x="30" y="165"/>
                                  <a:pt x="30" y="167"/>
                                </a:cubicBezTo>
                                <a:cubicBezTo>
                                  <a:pt x="29" y="164"/>
                                  <a:pt x="29" y="162"/>
                                  <a:pt x="28" y="160"/>
                                </a:cubicBezTo>
                                <a:cubicBezTo>
                                  <a:pt x="28" y="161"/>
                                  <a:pt x="29" y="162"/>
                                  <a:pt x="29" y="163"/>
                                </a:cubicBezTo>
                                <a:close/>
                                <a:moveTo>
                                  <a:pt x="29" y="148"/>
                                </a:moveTo>
                                <a:cubicBezTo>
                                  <a:pt x="29" y="147"/>
                                  <a:pt x="29" y="146"/>
                                  <a:pt x="29" y="145"/>
                                </a:cubicBezTo>
                                <a:cubicBezTo>
                                  <a:pt x="30" y="143"/>
                                  <a:pt x="30" y="142"/>
                                  <a:pt x="31" y="140"/>
                                </a:cubicBezTo>
                                <a:cubicBezTo>
                                  <a:pt x="31" y="141"/>
                                  <a:pt x="31" y="141"/>
                                  <a:pt x="31" y="141"/>
                                </a:cubicBezTo>
                                <a:cubicBezTo>
                                  <a:pt x="31" y="142"/>
                                  <a:pt x="31" y="143"/>
                                  <a:pt x="32" y="144"/>
                                </a:cubicBezTo>
                                <a:cubicBezTo>
                                  <a:pt x="32" y="147"/>
                                  <a:pt x="33" y="151"/>
                                  <a:pt x="33" y="155"/>
                                </a:cubicBezTo>
                                <a:cubicBezTo>
                                  <a:pt x="32" y="153"/>
                                  <a:pt x="31" y="151"/>
                                  <a:pt x="30" y="149"/>
                                </a:cubicBezTo>
                                <a:cubicBezTo>
                                  <a:pt x="30" y="149"/>
                                  <a:pt x="30" y="149"/>
                                  <a:pt x="30" y="149"/>
                                </a:cubicBezTo>
                                <a:cubicBezTo>
                                  <a:pt x="30" y="149"/>
                                  <a:pt x="30" y="148"/>
                                  <a:pt x="29" y="148"/>
                                </a:cubicBezTo>
                                <a:close/>
                                <a:moveTo>
                                  <a:pt x="35" y="166"/>
                                </a:moveTo>
                                <a:cubicBezTo>
                                  <a:pt x="36" y="168"/>
                                  <a:pt x="36" y="169"/>
                                  <a:pt x="36" y="171"/>
                                </a:cubicBezTo>
                                <a:cubicBezTo>
                                  <a:pt x="35" y="166"/>
                                  <a:pt x="33" y="161"/>
                                  <a:pt x="30" y="156"/>
                                </a:cubicBezTo>
                                <a:cubicBezTo>
                                  <a:pt x="30" y="156"/>
                                  <a:pt x="30" y="155"/>
                                  <a:pt x="30" y="155"/>
                                </a:cubicBezTo>
                                <a:cubicBezTo>
                                  <a:pt x="32" y="159"/>
                                  <a:pt x="33" y="162"/>
                                  <a:pt x="35" y="166"/>
                                </a:cubicBezTo>
                                <a:close/>
                                <a:moveTo>
                                  <a:pt x="38" y="182"/>
                                </a:moveTo>
                                <a:cubicBezTo>
                                  <a:pt x="39" y="183"/>
                                  <a:pt x="39" y="185"/>
                                  <a:pt x="39" y="186"/>
                                </a:cubicBezTo>
                                <a:cubicBezTo>
                                  <a:pt x="39" y="186"/>
                                  <a:pt x="39" y="186"/>
                                  <a:pt x="39" y="186"/>
                                </a:cubicBezTo>
                                <a:cubicBezTo>
                                  <a:pt x="38" y="184"/>
                                  <a:pt x="37" y="182"/>
                                  <a:pt x="35" y="180"/>
                                </a:cubicBezTo>
                                <a:cubicBezTo>
                                  <a:pt x="34" y="178"/>
                                  <a:pt x="33" y="175"/>
                                  <a:pt x="32" y="173"/>
                                </a:cubicBezTo>
                                <a:cubicBezTo>
                                  <a:pt x="32" y="171"/>
                                  <a:pt x="32" y="170"/>
                                  <a:pt x="31" y="168"/>
                                </a:cubicBezTo>
                                <a:cubicBezTo>
                                  <a:pt x="34" y="173"/>
                                  <a:pt x="36" y="177"/>
                                  <a:pt x="38" y="182"/>
                                </a:cubicBezTo>
                                <a:close/>
                                <a:moveTo>
                                  <a:pt x="32" y="177"/>
                                </a:moveTo>
                                <a:cubicBezTo>
                                  <a:pt x="32" y="177"/>
                                  <a:pt x="32" y="178"/>
                                  <a:pt x="32" y="178"/>
                                </a:cubicBezTo>
                                <a:cubicBezTo>
                                  <a:pt x="34" y="182"/>
                                  <a:pt x="37" y="186"/>
                                  <a:pt x="39" y="190"/>
                                </a:cubicBezTo>
                                <a:cubicBezTo>
                                  <a:pt x="39" y="190"/>
                                  <a:pt x="39" y="190"/>
                                  <a:pt x="39" y="191"/>
                                </a:cubicBezTo>
                                <a:cubicBezTo>
                                  <a:pt x="36" y="188"/>
                                  <a:pt x="34" y="185"/>
                                  <a:pt x="32" y="183"/>
                                </a:cubicBezTo>
                                <a:cubicBezTo>
                                  <a:pt x="32" y="182"/>
                                  <a:pt x="32" y="182"/>
                                  <a:pt x="32" y="182"/>
                                </a:cubicBezTo>
                                <a:cubicBezTo>
                                  <a:pt x="32" y="182"/>
                                  <a:pt x="32" y="182"/>
                                  <a:pt x="32" y="181"/>
                                </a:cubicBezTo>
                                <a:cubicBezTo>
                                  <a:pt x="32" y="180"/>
                                  <a:pt x="32" y="179"/>
                                  <a:pt x="32" y="177"/>
                                </a:cubicBezTo>
                                <a:close/>
                                <a:moveTo>
                                  <a:pt x="38" y="192"/>
                                </a:moveTo>
                                <a:cubicBezTo>
                                  <a:pt x="38" y="192"/>
                                  <a:pt x="38" y="193"/>
                                  <a:pt x="38" y="193"/>
                                </a:cubicBezTo>
                                <a:cubicBezTo>
                                  <a:pt x="38" y="192"/>
                                  <a:pt x="37" y="192"/>
                                  <a:pt x="37" y="192"/>
                                </a:cubicBezTo>
                                <a:cubicBezTo>
                                  <a:pt x="36" y="190"/>
                                  <a:pt x="36" y="189"/>
                                  <a:pt x="35" y="188"/>
                                </a:cubicBezTo>
                                <a:cubicBezTo>
                                  <a:pt x="36" y="189"/>
                                  <a:pt x="37" y="191"/>
                                  <a:pt x="38" y="192"/>
                                </a:cubicBezTo>
                                <a:close/>
                                <a:moveTo>
                                  <a:pt x="39" y="197"/>
                                </a:moveTo>
                                <a:cubicBezTo>
                                  <a:pt x="39" y="196"/>
                                  <a:pt x="39" y="196"/>
                                  <a:pt x="38" y="196"/>
                                </a:cubicBezTo>
                                <a:cubicBezTo>
                                  <a:pt x="39" y="196"/>
                                  <a:pt x="39" y="196"/>
                                  <a:pt x="39" y="196"/>
                                </a:cubicBezTo>
                                <a:cubicBezTo>
                                  <a:pt x="41" y="199"/>
                                  <a:pt x="44" y="202"/>
                                  <a:pt x="48" y="204"/>
                                </a:cubicBezTo>
                                <a:cubicBezTo>
                                  <a:pt x="48" y="204"/>
                                  <a:pt x="49" y="204"/>
                                  <a:pt x="49" y="203"/>
                                </a:cubicBezTo>
                                <a:cubicBezTo>
                                  <a:pt x="49" y="204"/>
                                  <a:pt x="50" y="205"/>
                                  <a:pt x="50" y="205"/>
                                </a:cubicBezTo>
                                <a:cubicBezTo>
                                  <a:pt x="50" y="205"/>
                                  <a:pt x="49" y="205"/>
                                  <a:pt x="49" y="204"/>
                                </a:cubicBezTo>
                                <a:cubicBezTo>
                                  <a:pt x="48" y="204"/>
                                  <a:pt x="48" y="205"/>
                                  <a:pt x="48" y="206"/>
                                </a:cubicBezTo>
                                <a:cubicBezTo>
                                  <a:pt x="50" y="207"/>
                                  <a:pt x="52" y="208"/>
                                  <a:pt x="54" y="209"/>
                                </a:cubicBezTo>
                                <a:cubicBezTo>
                                  <a:pt x="54" y="210"/>
                                  <a:pt x="55" y="211"/>
                                  <a:pt x="56" y="212"/>
                                </a:cubicBezTo>
                                <a:cubicBezTo>
                                  <a:pt x="54" y="210"/>
                                  <a:pt x="51" y="209"/>
                                  <a:pt x="49" y="208"/>
                                </a:cubicBezTo>
                                <a:cubicBezTo>
                                  <a:pt x="46" y="205"/>
                                  <a:pt x="42" y="201"/>
                                  <a:pt x="39" y="197"/>
                                </a:cubicBezTo>
                                <a:close/>
                                <a:moveTo>
                                  <a:pt x="51" y="212"/>
                                </a:moveTo>
                                <a:cubicBezTo>
                                  <a:pt x="52" y="214"/>
                                  <a:pt x="54" y="216"/>
                                  <a:pt x="56" y="218"/>
                                </a:cubicBezTo>
                                <a:cubicBezTo>
                                  <a:pt x="56" y="217"/>
                                  <a:pt x="56" y="217"/>
                                  <a:pt x="56" y="217"/>
                                </a:cubicBezTo>
                                <a:cubicBezTo>
                                  <a:pt x="55" y="217"/>
                                  <a:pt x="54" y="216"/>
                                  <a:pt x="52" y="215"/>
                                </a:cubicBezTo>
                                <a:cubicBezTo>
                                  <a:pt x="51" y="214"/>
                                  <a:pt x="50" y="212"/>
                                  <a:pt x="49" y="210"/>
                                </a:cubicBezTo>
                                <a:cubicBezTo>
                                  <a:pt x="49" y="211"/>
                                  <a:pt x="50" y="211"/>
                                  <a:pt x="51" y="212"/>
                                </a:cubicBezTo>
                                <a:close/>
                                <a:moveTo>
                                  <a:pt x="54" y="220"/>
                                </a:moveTo>
                                <a:cubicBezTo>
                                  <a:pt x="55" y="221"/>
                                  <a:pt x="56" y="222"/>
                                  <a:pt x="57" y="223"/>
                                </a:cubicBezTo>
                                <a:cubicBezTo>
                                  <a:pt x="56" y="222"/>
                                  <a:pt x="55" y="222"/>
                                  <a:pt x="54" y="221"/>
                                </a:cubicBezTo>
                                <a:cubicBezTo>
                                  <a:pt x="53" y="220"/>
                                  <a:pt x="52" y="220"/>
                                  <a:pt x="52" y="219"/>
                                </a:cubicBezTo>
                                <a:cubicBezTo>
                                  <a:pt x="52" y="219"/>
                                  <a:pt x="52" y="219"/>
                                  <a:pt x="52" y="219"/>
                                </a:cubicBezTo>
                                <a:cubicBezTo>
                                  <a:pt x="52" y="219"/>
                                  <a:pt x="53" y="220"/>
                                  <a:pt x="53" y="220"/>
                                </a:cubicBezTo>
                                <a:cubicBezTo>
                                  <a:pt x="54" y="220"/>
                                  <a:pt x="54" y="220"/>
                                  <a:pt x="54" y="220"/>
                                </a:cubicBezTo>
                                <a:close/>
                                <a:moveTo>
                                  <a:pt x="53" y="222"/>
                                </a:moveTo>
                                <a:cubicBezTo>
                                  <a:pt x="53" y="223"/>
                                  <a:pt x="54" y="223"/>
                                  <a:pt x="54" y="223"/>
                                </a:cubicBezTo>
                                <a:cubicBezTo>
                                  <a:pt x="53" y="223"/>
                                  <a:pt x="52" y="222"/>
                                  <a:pt x="51" y="221"/>
                                </a:cubicBezTo>
                                <a:cubicBezTo>
                                  <a:pt x="51" y="221"/>
                                  <a:pt x="51" y="221"/>
                                  <a:pt x="51" y="220"/>
                                </a:cubicBezTo>
                                <a:cubicBezTo>
                                  <a:pt x="51" y="221"/>
                                  <a:pt x="52" y="222"/>
                                  <a:pt x="53" y="222"/>
                                </a:cubicBezTo>
                                <a:close/>
                                <a:moveTo>
                                  <a:pt x="56" y="228"/>
                                </a:moveTo>
                                <a:cubicBezTo>
                                  <a:pt x="57" y="228"/>
                                  <a:pt x="57" y="228"/>
                                  <a:pt x="57" y="228"/>
                                </a:cubicBezTo>
                                <a:cubicBezTo>
                                  <a:pt x="57" y="228"/>
                                  <a:pt x="57" y="228"/>
                                  <a:pt x="57" y="228"/>
                                </a:cubicBezTo>
                                <a:cubicBezTo>
                                  <a:pt x="55" y="227"/>
                                  <a:pt x="54" y="226"/>
                                  <a:pt x="52" y="225"/>
                                </a:cubicBezTo>
                                <a:cubicBezTo>
                                  <a:pt x="54" y="226"/>
                                  <a:pt x="55" y="227"/>
                                  <a:pt x="56" y="228"/>
                                </a:cubicBezTo>
                                <a:close/>
                                <a:moveTo>
                                  <a:pt x="55" y="218"/>
                                </a:moveTo>
                                <a:cubicBezTo>
                                  <a:pt x="55" y="218"/>
                                  <a:pt x="55" y="218"/>
                                  <a:pt x="55" y="218"/>
                                </a:cubicBezTo>
                                <a:cubicBezTo>
                                  <a:pt x="57" y="219"/>
                                  <a:pt x="58" y="220"/>
                                  <a:pt x="60" y="221"/>
                                </a:cubicBezTo>
                                <a:cubicBezTo>
                                  <a:pt x="63" y="224"/>
                                  <a:pt x="66" y="227"/>
                                  <a:pt x="69" y="230"/>
                                </a:cubicBezTo>
                                <a:cubicBezTo>
                                  <a:pt x="69" y="230"/>
                                  <a:pt x="68" y="230"/>
                                  <a:pt x="67" y="229"/>
                                </a:cubicBezTo>
                                <a:cubicBezTo>
                                  <a:pt x="65" y="228"/>
                                  <a:pt x="62" y="226"/>
                                  <a:pt x="60" y="225"/>
                                </a:cubicBezTo>
                                <a:cubicBezTo>
                                  <a:pt x="58" y="223"/>
                                  <a:pt x="56" y="220"/>
                                  <a:pt x="55" y="218"/>
                                </a:cubicBezTo>
                                <a:close/>
                                <a:moveTo>
                                  <a:pt x="68" y="227"/>
                                </a:moveTo>
                                <a:cubicBezTo>
                                  <a:pt x="68" y="227"/>
                                  <a:pt x="68" y="227"/>
                                  <a:pt x="68" y="227"/>
                                </a:cubicBezTo>
                                <a:cubicBezTo>
                                  <a:pt x="67" y="226"/>
                                  <a:pt x="66" y="225"/>
                                  <a:pt x="65" y="224"/>
                                </a:cubicBezTo>
                                <a:cubicBezTo>
                                  <a:pt x="66" y="225"/>
                                  <a:pt x="67" y="226"/>
                                  <a:pt x="69" y="226"/>
                                </a:cubicBezTo>
                                <a:cubicBezTo>
                                  <a:pt x="69" y="227"/>
                                  <a:pt x="70" y="227"/>
                                  <a:pt x="70" y="228"/>
                                </a:cubicBezTo>
                                <a:cubicBezTo>
                                  <a:pt x="69" y="228"/>
                                  <a:pt x="69" y="228"/>
                                  <a:pt x="68" y="227"/>
                                </a:cubicBezTo>
                                <a:close/>
                                <a:moveTo>
                                  <a:pt x="60" y="220"/>
                                </a:moveTo>
                                <a:cubicBezTo>
                                  <a:pt x="59" y="218"/>
                                  <a:pt x="57" y="216"/>
                                  <a:pt x="55" y="215"/>
                                </a:cubicBezTo>
                                <a:cubicBezTo>
                                  <a:pt x="58" y="216"/>
                                  <a:pt x="60" y="218"/>
                                  <a:pt x="63" y="219"/>
                                </a:cubicBezTo>
                                <a:cubicBezTo>
                                  <a:pt x="64" y="221"/>
                                  <a:pt x="65" y="222"/>
                                  <a:pt x="66" y="223"/>
                                </a:cubicBezTo>
                                <a:cubicBezTo>
                                  <a:pt x="64" y="222"/>
                                  <a:pt x="62" y="221"/>
                                  <a:pt x="60" y="220"/>
                                </a:cubicBezTo>
                                <a:close/>
                                <a:moveTo>
                                  <a:pt x="62" y="216"/>
                                </a:moveTo>
                                <a:cubicBezTo>
                                  <a:pt x="66" y="219"/>
                                  <a:pt x="71" y="222"/>
                                  <a:pt x="75" y="225"/>
                                </a:cubicBezTo>
                                <a:cubicBezTo>
                                  <a:pt x="71" y="222"/>
                                  <a:pt x="67" y="220"/>
                                  <a:pt x="63" y="218"/>
                                </a:cubicBezTo>
                                <a:cubicBezTo>
                                  <a:pt x="63" y="217"/>
                                  <a:pt x="62" y="217"/>
                                  <a:pt x="62" y="216"/>
                                </a:cubicBezTo>
                                <a:close/>
                                <a:moveTo>
                                  <a:pt x="74" y="221"/>
                                </a:moveTo>
                                <a:cubicBezTo>
                                  <a:pt x="73" y="220"/>
                                  <a:pt x="73" y="220"/>
                                  <a:pt x="72" y="219"/>
                                </a:cubicBezTo>
                                <a:cubicBezTo>
                                  <a:pt x="75" y="221"/>
                                  <a:pt x="77" y="223"/>
                                  <a:pt x="80" y="225"/>
                                </a:cubicBezTo>
                                <a:cubicBezTo>
                                  <a:pt x="80" y="225"/>
                                  <a:pt x="80" y="225"/>
                                  <a:pt x="80" y="225"/>
                                </a:cubicBezTo>
                                <a:cubicBezTo>
                                  <a:pt x="78" y="224"/>
                                  <a:pt x="76" y="222"/>
                                  <a:pt x="74" y="221"/>
                                </a:cubicBezTo>
                                <a:close/>
                                <a:moveTo>
                                  <a:pt x="68" y="215"/>
                                </a:moveTo>
                                <a:cubicBezTo>
                                  <a:pt x="66" y="214"/>
                                  <a:pt x="65" y="213"/>
                                  <a:pt x="64" y="211"/>
                                </a:cubicBezTo>
                                <a:cubicBezTo>
                                  <a:pt x="65" y="212"/>
                                  <a:pt x="67" y="212"/>
                                  <a:pt x="68" y="213"/>
                                </a:cubicBezTo>
                                <a:cubicBezTo>
                                  <a:pt x="69" y="213"/>
                                  <a:pt x="69" y="214"/>
                                  <a:pt x="70" y="214"/>
                                </a:cubicBezTo>
                                <a:cubicBezTo>
                                  <a:pt x="70" y="214"/>
                                  <a:pt x="70" y="215"/>
                                  <a:pt x="69" y="215"/>
                                </a:cubicBezTo>
                                <a:cubicBezTo>
                                  <a:pt x="69" y="216"/>
                                  <a:pt x="70" y="216"/>
                                  <a:pt x="71" y="216"/>
                                </a:cubicBezTo>
                                <a:cubicBezTo>
                                  <a:pt x="71" y="215"/>
                                  <a:pt x="72" y="215"/>
                                  <a:pt x="73" y="215"/>
                                </a:cubicBezTo>
                                <a:cubicBezTo>
                                  <a:pt x="74" y="215"/>
                                  <a:pt x="75" y="215"/>
                                  <a:pt x="75" y="216"/>
                                </a:cubicBezTo>
                                <a:cubicBezTo>
                                  <a:pt x="77" y="218"/>
                                  <a:pt x="78" y="220"/>
                                  <a:pt x="79" y="222"/>
                                </a:cubicBezTo>
                                <a:cubicBezTo>
                                  <a:pt x="75" y="220"/>
                                  <a:pt x="71" y="217"/>
                                  <a:pt x="68" y="215"/>
                                </a:cubicBezTo>
                                <a:close/>
                                <a:moveTo>
                                  <a:pt x="76" y="204"/>
                                </a:moveTo>
                                <a:cubicBezTo>
                                  <a:pt x="75" y="203"/>
                                  <a:pt x="74" y="202"/>
                                  <a:pt x="73" y="202"/>
                                </a:cubicBezTo>
                                <a:cubicBezTo>
                                  <a:pt x="73" y="202"/>
                                  <a:pt x="73" y="202"/>
                                  <a:pt x="73" y="202"/>
                                </a:cubicBezTo>
                                <a:cubicBezTo>
                                  <a:pt x="74" y="202"/>
                                  <a:pt x="75" y="203"/>
                                  <a:pt x="76" y="203"/>
                                </a:cubicBezTo>
                                <a:cubicBezTo>
                                  <a:pt x="76" y="203"/>
                                  <a:pt x="76" y="204"/>
                                  <a:pt x="76" y="204"/>
                                </a:cubicBezTo>
                                <a:close/>
                                <a:moveTo>
                                  <a:pt x="74" y="200"/>
                                </a:moveTo>
                                <a:cubicBezTo>
                                  <a:pt x="74" y="200"/>
                                  <a:pt x="74" y="200"/>
                                  <a:pt x="74" y="200"/>
                                </a:cubicBezTo>
                                <a:cubicBezTo>
                                  <a:pt x="74" y="200"/>
                                  <a:pt x="74" y="199"/>
                                  <a:pt x="74" y="199"/>
                                </a:cubicBezTo>
                                <a:cubicBezTo>
                                  <a:pt x="75" y="200"/>
                                  <a:pt x="76" y="201"/>
                                  <a:pt x="77" y="202"/>
                                </a:cubicBezTo>
                                <a:cubicBezTo>
                                  <a:pt x="77" y="202"/>
                                  <a:pt x="77" y="202"/>
                                  <a:pt x="77" y="202"/>
                                </a:cubicBezTo>
                                <a:cubicBezTo>
                                  <a:pt x="76" y="201"/>
                                  <a:pt x="75" y="201"/>
                                  <a:pt x="74" y="200"/>
                                </a:cubicBezTo>
                                <a:close/>
                                <a:moveTo>
                                  <a:pt x="75" y="199"/>
                                </a:moveTo>
                                <a:cubicBezTo>
                                  <a:pt x="75" y="199"/>
                                  <a:pt x="76" y="199"/>
                                  <a:pt x="76" y="199"/>
                                </a:cubicBezTo>
                                <a:cubicBezTo>
                                  <a:pt x="76" y="199"/>
                                  <a:pt x="77" y="200"/>
                                  <a:pt x="78" y="200"/>
                                </a:cubicBezTo>
                                <a:cubicBezTo>
                                  <a:pt x="78" y="200"/>
                                  <a:pt x="78" y="201"/>
                                  <a:pt x="78" y="201"/>
                                </a:cubicBezTo>
                                <a:cubicBezTo>
                                  <a:pt x="77" y="200"/>
                                  <a:pt x="76" y="199"/>
                                  <a:pt x="75" y="199"/>
                                </a:cubicBezTo>
                                <a:close/>
                                <a:moveTo>
                                  <a:pt x="78" y="208"/>
                                </a:moveTo>
                                <a:cubicBezTo>
                                  <a:pt x="78" y="208"/>
                                  <a:pt x="79" y="208"/>
                                  <a:pt x="79" y="208"/>
                                </a:cubicBezTo>
                                <a:cubicBezTo>
                                  <a:pt x="79" y="208"/>
                                  <a:pt x="78" y="209"/>
                                  <a:pt x="78" y="209"/>
                                </a:cubicBezTo>
                                <a:cubicBezTo>
                                  <a:pt x="78" y="209"/>
                                  <a:pt x="78" y="208"/>
                                  <a:pt x="77" y="208"/>
                                </a:cubicBezTo>
                                <a:cubicBezTo>
                                  <a:pt x="78" y="208"/>
                                  <a:pt x="78" y="208"/>
                                  <a:pt x="78" y="208"/>
                                </a:cubicBezTo>
                                <a:close/>
                                <a:moveTo>
                                  <a:pt x="78" y="206"/>
                                </a:moveTo>
                                <a:cubicBezTo>
                                  <a:pt x="78" y="206"/>
                                  <a:pt x="78" y="206"/>
                                  <a:pt x="78" y="205"/>
                                </a:cubicBezTo>
                                <a:cubicBezTo>
                                  <a:pt x="78" y="205"/>
                                  <a:pt x="78" y="205"/>
                                  <a:pt x="79" y="204"/>
                                </a:cubicBezTo>
                                <a:cubicBezTo>
                                  <a:pt x="79" y="204"/>
                                  <a:pt x="79" y="204"/>
                                  <a:pt x="79" y="204"/>
                                </a:cubicBezTo>
                                <a:cubicBezTo>
                                  <a:pt x="79" y="205"/>
                                  <a:pt x="79" y="205"/>
                                  <a:pt x="79" y="205"/>
                                </a:cubicBezTo>
                                <a:cubicBezTo>
                                  <a:pt x="79" y="205"/>
                                  <a:pt x="78" y="205"/>
                                  <a:pt x="78" y="206"/>
                                </a:cubicBezTo>
                                <a:close/>
                                <a:moveTo>
                                  <a:pt x="79" y="197"/>
                                </a:moveTo>
                                <a:cubicBezTo>
                                  <a:pt x="79" y="196"/>
                                  <a:pt x="80" y="196"/>
                                  <a:pt x="80" y="196"/>
                                </a:cubicBezTo>
                                <a:cubicBezTo>
                                  <a:pt x="81" y="196"/>
                                  <a:pt x="81" y="196"/>
                                  <a:pt x="81" y="196"/>
                                </a:cubicBezTo>
                                <a:cubicBezTo>
                                  <a:pt x="81" y="197"/>
                                  <a:pt x="80" y="197"/>
                                  <a:pt x="80" y="197"/>
                                </a:cubicBezTo>
                                <a:lnTo>
                                  <a:pt x="79" y="197"/>
                                </a:lnTo>
                                <a:close/>
                                <a:moveTo>
                                  <a:pt x="80" y="206"/>
                                </a:moveTo>
                                <a:cubicBezTo>
                                  <a:pt x="81" y="206"/>
                                  <a:pt x="81" y="206"/>
                                  <a:pt x="81" y="206"/>
                                </a:cubicBezTo>
                                <a:cubicBezTo>
                                  <a:pt x="81" y="207"/>
                                  <a:pt x="81" y="207"/>
                                  <a:pt x="81" y="207"/>
                                </a:cubicBezTo>
                                <a:cubicBezTo>
                                  <a:pt x="81" y="207"/>
                                  <a:pt x="80" y="207"/>
                                  <a:pt x="80" y="207"/>
                                </a:cubicBezTo>
                                <a:cubicBezTo>
                                  <a:pt x="80" y="207"/>
                                  <a:pt x="80" y="207"/>
                                  <a:pt x="80" y="207"/>
                                </a:cubicBezTo>
                                <a:cubicBezTo>
                                  <a:pt x="80" y="207"/>
                                  <a:pt x="80" y="206"/>
                                  <a:pt x="80" y="206"/>
                                </a:cubicBezTo>
                                <a:close/>
                                <a:moveTo>
                                  <a:pt x="80" y="209"/>
                                </a:moveTo>
                                <a:cubicBezTo>
                                  <a:pt x="82" y="210"/>
                                  <a:pt x="83" y="211"/>
                                  <a:pt x="85" y="212"/>
                                </a:cubicBezTo>
                                <a:cubicBezTo>
                                  <a:pt x="85" y="212"/>
                                  <a:pt x="84" y="212"/>
                                  <a:pt x="84" y="212"/>
                                </a:cubicBezTo>
                                <a:cubicBezTo>
                                  <a:pt x="83" y="211"/>
                                  <a:pt x="81" y="210"/>
                                  <a:pt x="80" y="210"/>
                                </a:cubicBezTo>
                                <a:cubicBezTo>
                                  <a:pt x="80" y="209"/>
                                  <a:pt x="80" y="209"/>
                                  <a:pt x="80" y="209"/>
                                </a:cubicBezTo>
                                <a:close/>
                                <a:moveTo>
                                  <a:pt x="82" y="208"/>
                                </a:moveTo>
                                <a:cubicBezTo>
                                  <a:pt x="82" y="208"/>
                                  <a:pt x="82" y="208"/>
                                  <a:pt x="83" y="208"/>
                                </a:cubicBezTo>
                                <a:cubicBezTo>
                                  <a:pt x="84" y="208"/>
                                  <a:pt x="85" y="209"/>
                                  <a:pt x="86" y="210"/>
                                </a:cubicBezTo>
                                <a:cubicBezTo>
                                  <a:pt x="86" y="210"/>
                                  <a:pt x="86" y="210"/>
                                  <a:pt x="85" y="211"/>
                                </a:cubicBezTo>
                                <a:cubicBezTo>
                                  <a:pt x="84" y="210"/>
                                  <a:pt x="83" y="209"/>
                                  <a:pt x="82" y="208"/>
                                </a:cubicBezTo>
                                <a:close/>
                                <a:moveTo>
                                  <a:pt x="85" y="214"/>
                                </a:moveTo>
                                <a:cubicBezTo>
                                  <a:pt x="88" y="216"/>
                                  <a:pt x="91" y="217"/>
                                  <a:pt x="94" y="219"/>
                                </a:cubicBezTo>
                                <a:cubicBezTo>
                                  <a:pt x="93" y="218"/>
                                  <a:pt x="91" y="218"/>
                                  <a:pt x="89" y="217"/>
                                </a:cubicBezTo>
                                <a:cubicBezTo>
                                  <a:pt x="88" y="216"/>
                                  <a:pt x="86" y="215"/>
                                  <a:pt x="85" y="214"/>
                                </a:cubicBezTo>
                                <a:cubicBezTo>
                                  <a:pt x="85" y="214"/>
                                  <a:pt x="85" y="214"/>
                                  <a:pt x="85" y="214"/>
                                </a:cubicBezTo>
                                <a:close/>
                                <a:moveTo>
                                  <a:pt x="95" y="221"/>
                                </a:moveTo>
                                <a:cubicBezTo>
                                  <a:pt x="95" y="221"/>
                                  <a:pt x="95" y="221"/>
                                  <a:pt x="95" y="221"/>
                                </a:cubicBezTo>
                                <a:cubicBezTo>
                                  <a:pt x="95" y="221"/>
                                  <a:pt x="94" y="221"/>
                                  <a:pt x="94" y="221"/>
                                </a:cubicBezTo>
                                <a:cubicBezTo>
                                  <a:pt x="94" y="221"/>
                                  <a:pt x="93" y="220"/>
                                  <a:pt x="93" y="220"/>
                                </a:cubicBezTo>
                                <a:cubicBezTo>
                                  <a:pt x="94" y="220"/>
                                  <a:pt x="94" y="220"/>
                                  <a:pt x="95" y="221"/>
                                </a:cubicBezTo>
                                <a:close/>
                                <a:moveTo>
                                  <a:pt x="93" y="216"/>
                                </a:moveTo>
                                <a:cubicBezTo>
                                  <a:pt x="94" y="215"/>
                                  <a:pt x="94" y="215"/>
                                  <a:pt x="94" y="215"/>
                                </a:cubicBezTo>
                                <a:cubicBezTo>
                                  <a:pt x="95" y="216"/>
                                  <a:pt x="96" y="216"/>
                                  <a:pt x="97" y="217"/>
                                </a:cubicBezTo>
                                <a:cubicBezTo>
                                  <a:pt x="96" y="217"/>
                                  <a:pt x="97" y="218"/>
                                  <a:pt x="97" y="218"/>
                                </a:cubicBezTo>
                                <a:cubicBezTo>
                                  <a:pt x="97" y="218"/>
                                  <a:pt x="97" y="218"/>
                                  <a:pt x="97" y="218"/>
                                </a:cubicBezTo>
                                <a:cubicBezTo>
                                  <a:pt x="96" y="217"/>
                                  <a:pt x="95" y="216"/>
                                  <a:pt x="93" y="216"/>
                                </a:cubicBezTo>
                                <a:close/>
                                <a:moveTo>
                                  <a:pt x="98" y="222"/>
                                </a:moveTo>
                                <a:cubicBezTo>
                                  <a:pt x="99" y="222"/>
                                  <a:pt x="99" y="222"/>
                                  <a:pt x="100" y="222"/>
                                </a:cubicBezTo>
                                <a:cubicBezTo>
                                  <a:pt x="100" y="222"/>
                                  <a:pt x="100" y="222"/>
                                  <a:pt x="99" y="223"/>
                                </a:cubicBezTo>
                                <a:cubicBezTo>
                                  <a:pt x="99" y="223"/>
                                  <a:pt x="99" y="223"/>
                                  <a:pt x="99" y="223"/>
                                </a:cubicBezTo>
                                <a:cubicBezTo>
                                  <a:pt x="99" y="223"/>
                                  <a:pt x="98" y="223"/>
                                  <a:pt x="97" y="222"/>
                                </a:cubicBezTo>
                                <a:cubicBezTo>
                                  <a:pt x="97" y="222"/>
                                  <a:pt x="98" y="222"/>
                                  <a:pt x="98" y="222"/>
                                </a:cubicBezTo>
                                <a:close/>
                                <a:moveTo>
                                  <a:pt x="106" y="235"/>
                                </a:moveTo>
                                <a:cubicBezTo>
                                  <a:pt x="106" y="236"/>
                                  <a:pt x="106" y="236"/>
                                  <a:pt x="107" y="236"/>
                                </a:cubicBezTo>
                                <a:cubicBezTo>
                                  <a:pt x="108" y="236"/>
                                  <a:pt x="109" y="237"/>
                                  <a:pt x="110" y="237"/>
                                </a:cubicBezTo>
                                <a:cubicBezTo>
                                  <a:pt x="111" y="238"/>
                                  <a:pt x="111" y="238"/>
                                  <a:pt x="111" y="238"/>
                                </a:cubicBezTo>
                                <a:cubicBezTo>
                                  <a:pt x="109" y="238"/>
                                  <a:pt x="107" y="237"/>
                                  <a:pt x="106" y="235"/>
                                </a:cubicBezTo>
                                <a:close/>
                                <a:moveTo>
                                  <a:pt x="110" y="234"/>
                                </a:moveTo>
                                <a:cubicBezTo>
                                  <a:pt x="111" y="234"/>
                                  <a:pt x="111" y="234"/>
                                  <a:pt x="112" y="234"/>
                                </a:cubicBezTo>
                                <a:cubicBezTo>
                                  <a:pt x="113" y="235"/>
                                  <a:pt x="113" y="235"/>
                                  <a:pt x="114" y="235"/>
                                </a:cubicBezTo>
                                <a:cubicBezTo>
                                  <a:pt x="114" y="236"/>
                                  <a:pt x="114" y="236"/>
                                  <a:pt x="113" y="236"/>
                                </a:cubicBezTo>
                                <a:cubicBezTo>
                                  <a:pt x="112" y="235"/>
                                  <a:pt x="111" y="235"/>
                                  <a:pt x="110" y="234"/>
                                </a:cubicBezTo>
                                <a:close/>
                                <a:moveTo>
                                  <a:pt x="114" y="231"/>
                                </a:moveTo>
                                <a:cubicBezTo>
                                  <a:pt x="113" y="231"/>
                                  <a:pt x="113" y="230"/>
                                  <a:pt x="113" y="230"/>
                                </a:cubicBezTo>
                                <a:cubicBezTo>
                                  <a:pt x="113" y="230"/>
                                  <a:pt x="114" y="230"/>
                                  <a:pt x="114" y="230"/>
                                </a:cubicBezTo>
                                <a:cubicBezTo>
                                  <a:pt x="115" y="231"/>
                                  <a:pt x="115" y="231"/>
                                  <a:pt x="116" y="231"/>
                                </a:cubicBezTo>
                                <a:cubicBezTo>
                                  <a:pt x="115" y="232"/>
                                  <a:pt x="115" y="232"/>
                                  <a:pt x="115" y="232"/>
                                </a:cubicBezTo>
                                <a:cubicBezTo>
                                  <a:pt x="115" y="231"/>
                                  <a:pt x="114" y="231"/>
                                  <a:pt x="114" y="231"/>
                                </a:cubicBezTo>
                                <a:close/>
                                <a:moveTo>
                                  <a:pt x="113" y="227"/>
                                </a:moveTo>
                                <a:cubicBezTo>
                                  <a:pt x="113" y="227"/>
                                  <a:pt x="113" y="227"/>
                                  <a:pt x="114" y="227"/>
                                </a:cubicBezTo>
                                <a:cubicBezTo>
                                  <a:pt x="115" y="228"/>
                                  <a:pt x="116" y="228"/>
                                  <a:pt x="117" y="228"/>
                                </a:cubicBezTo>
                                <a:cubicBezTo>
                                  <a:pt x="117" y="229"/>
                                  <a:pt x="117" y="230"/>
                                  <a:pt x="118" y="229"/>
                                </a:cubicBezTo>
                                <a:cubicBezTo>
                                  <a:pt x="118" y="229"/>
                                  <a:pt x="118" y="229"/>
                                  <a:pt x="118" y="229"/>
                                </a:cubicBezTo>
                                <a:cubicBezTo>
                                  <a:pt x="118" y="229"/>
                                  <a:pt x="119" y="229"/>
                                  <a:pt x="119" y="230"/>
                                </a:cubicBezTo>
                                <a:cubicBezTo>
                                  <a:pt x="119" y="230"/>
                                  <a:pt x="119" y="230"/>
                                  <a:pt x="119" y="230"/>
                                </a:cubicBezTo>
                                <a:cubicBezTo>
                                  <a:pt x="118" y="230"/>
                                  <a:pt x="117" y="230"/>
                                  <a:pt x="117" y="230"/>
                                </a:cubicBezTo>
                                <a:cubicBezTo>
                                  <a:pt x="115" y="229"/>
                                  <a:pt x="114" y="228"/>
                                  <a:pt x="113" y="227"/>
                                </a:cubicBezTo>
                                <a:close/>
                                <a:moveTo>
                                  <a:pt x="118" y="224"/>
                                </a:moveTo>
                                <a:cubicBezTo>
                                  <a:pt x="119" y="224"/>
                                  <a:pt x="120" y="223"/>
                                  <a:pt x="121" y="222"/>
                                </a:cubicBezTo>
                                <a:cubicBezTo>
                                  <a:pt x="121" y="222"/>
                                  <a:pt x="121" y="222"/>
                                  <a:pt x="121" y="222"/>
                                </a:cubicBezTo>
                                <a:cubicBezTo>
                                  <a:pt x="121" y="223"/>
                                  <a:pt x="120" y="224"/>
                                  <a:pt x="119" y="225"/>
                                </a:cubicBezTo>
                                <a:cubicBezTo>
                                  <a:pt x="119" y="225"/>
                                  <a:pt x="118" y="225"/>
                                  <a:pt x="118" y="224"/>
                                </a:cubicBezTo>
                                <a:close/>
                                <a:moveTo>
                                  <a:pt x="121" y="232"/>
                                </a:moveTo>
                                <a:cubicBezTo>
                                  <a:pt x="121" y="232"/>
                                  <a:pt x="121" y="232"/>
                                  <a:pt x="122" y="232"/>
                                </a:cubicBezTo>
                                <a:cubicBezTo>
                                  <a:pt x="123" y="232"/>
                                  <a:pt x="124" y="233"/>
                                  <a:pt x="124" y="234"/>
                                </a:cubicBezTo>
                                <a:cubicBezTo>
                                  <a:pt x="125" y="234"/>
                                  <a:pt x="126" y="233"/>
                                  <a:pt x="125" y="232"/>
                                </a:cubicBezTo>
                                <a:cubicBezTo>
                                  <a:pt x="125" y="232"/>
                                  <a:pt x="124" y="232"/>
                                  <a:pt x="124" y="231"/>
                                </a:cubicBezTo>
                                <a:cubicBezTo>
                                  <a:pt x="126" y="231"/>
                                  <a:pt x="129" y="230"/>
                                  <a:pt x="131" y="230"/>
                                </a:cubicBezTo>
                                <a:cubicBezTo>
                                  <a:pt x="131" y="230"/>
                                  <a:pt x="131" y="230"/>
                                  <a:pt x="131" y="230"/>
                                </a:cubicBezTo>
                                <a:cubicBezTo>
                                  <a:pt x="130" y="231"/>
                                  <a:pt x="130" y="232"/>
                                  <a:pt x="129" y="233"/>
                                </a:cubicBezTo>
                                <a:cubicBezTo>
                                  <a:pt x="128" y="233"/>
                                  <a:pt x="128" y="233"/>
                                  <a:pt x="128" y="234"/>
                                </a:cubicBezTo>
                                <a:cubicBezTo>
                                  <a:pt x="126" y="234"/>
                                  <a:pt x="124" y="234"/>
                                  <a:pt x="122" y="234"/>
                                </a:cubicBezTo>
                                <a:cubicBezTo>
                                  <a:pt x="121" y="233"/>
                                  <a:pt x="121" y="233"/>
                                  <a:pt x="120" y="232"/>
                                </a:cubicBezTo>
                                <a:cubicBezTo>
                                  <a:pt x="120" y="232"/>
                                  <a:pt x="120" y="232"/>
                                  <a:pt x="121" y="232"/>
                                </a:cubicBezTo>
                                <a:close/>
                                <a:moveTo>
                                  <a:pt x="132" y="235"/>
                                </a:moveTo>
                                <a:cubicBezTo>
                                  <a:pt x="130" y="235"/>
                                  <a:pt x="128" y="236"/>
                                  <a:pt x="126" y="236"/>
                                </a:cubicBezTo>
                                <a:cubicBezTo>
                                  <a:pt x="125" y="236"/>
                                  <a:pt x="124" y="235"/>
                                  <a:pt x="123" y="235"/>
                                </a:cubicBezTo>
                                <a:cubicBezTo>
                                  <a:pt x="126" y="235"/>
                                  <a:pt x="129" y="235"/>
                                  <a:pt x="132" y="235"/>
                                </a:cubicBezTo>
                                <a:close/>
                                <a:moveTo>
                                  <a:pt x="137" y="235"/>
                                </a:moveTo>
                                <a:cubicBezTo>
                                  <a:pt x="137" y="235"/>
                                  <a:pt x="136" y="235"/>
                                  <a:pt x="136" y="236"/>
                                </a:cubicBezTo>
                                <a:cubicBezTo>
                                  <a:pt x="135" y="236"/>
                                  <a:pt x="134" y="236"/>
                                  <a:pt x="133" y="236"/>
                                </a:cubicBezTo>
                                <a:cubicBezTo>
                                  <a:pt x="132" y="236"/>
                                  <a:pt x="131" y="236"/>
                                  <a:pt x="130" y="237"/>
                                </a:cubicBezTo>
                                <a:cubicBezTo>
                                  <a:pt x="132" y="236"/>
                                  <a:pt x="134" y="236"/>
                                  <a:pt x="137" y="235"/>
                                </a:cubicBezTo>
                                <a:close/>
                                <a:moveTo>
                                  <a:pt x="130" y="234"/>
                                </a:moveTo>
                                <a:cubicBezTo>
                                  <a:pt x="132" y="233"/>
                                  <a:pt x="134" y="232"/>
                                  <a:pt x="135" y="231"/>
                                </a:cubicBezTo>
                                <a:cubicBezTo>
                                  <a:pt x="135" y="231"/>
                                  <a:pt x="136" y="232"/>
                                  <a:pt x="137" y="232"/>
                                </a:cubicBezTo>
                                <a:cubicBezTo>
                                  <a:pt x="138" y="231"/>
                                  <a:pt x="139" y="231"/>
                                  <a:pt x="140" y="230"/>
                                </a:cubicBezTo>
                                <a:cubicBezTo>
                                  <a:pt x="139" y="231"/>
                                  <a:pt x="139" y="232"/>
                                  <a:pt x="138" y="233"/>
                                </a:cubicBezTo>
                                <a:cubicBezTo>
                                  <a:pt x="135" y="233"/>
                                  <a:pt x="133" y="234"/>
                                  <a:pt x="130" y="234"/>
                                </a:cubicBezTo>
                                <a:close/>
                                <a:moveTo>
                                  <a:pt x="139" y="226"/>
                                </a:moveTo>
                                <a:cubicBezTo>
                                  <a:pt x="139" y="226"/>
                                  <a:pt x="139" y="227"/>
                                  <a:pt x="139" y="227"/>
                                </a:cubicBezTo>
                                <a:cubicBezTo>
                                  <a:pt x="138" y="227"/>
                                  <a:pt x="137" y="227"/>
                                  <a:pt x="136" y="227"/>
                                </a:cubicBezTo>
                                <a:cubicBezTo>
                                  <a:pt x="137" y="227"/>
                                  <a:pt x="137" y="227"/>
                                  <a:pt x="137" y="227"/>
                                </a:cubicBezTo>
                                <a:cubicBezTo>
                                  <a:pt x="139" y="226"/>
                                  <a:pt x="140" y="225"/>
                                  <a:pt x="142" y="224"/>
                                </a:cubicBezTo>
                                <a:cubicBezTo>
                                  <a:pt x="141" y="225"/>
                                  <a:pt x="140" y="225"/>
                                  <a:pt x="139" y="226"/>
                                </a:cubicBezTo>
                                <a:close/>
                                <a:moveTo>
                                  <a:pt x="143" y="229"/>
                                </a:moveTo>
                                <a:cubicBezTo>
                                  <a:pt x="145" y="229"/>
                                  <a:pt x="146" y="229"/>
                                  <a:pt x="147" y="229"/>
                                </a:cubicBezTo>
                                <a:cubicBezTo>
                                  <a:pt x="148" y="229"/>
                                  <a:pt x="149" y="229"/>
                                  <a:pt x="149" y="229"/>
                                </a:cubicBezTo>
                                <a:cubicBezTo>
                                  <a:pt x="149" y="229"/>
                                  <a:pt x="148" y="230"/>
                                  <a:pt x="148" y="230"/>
                                </a:cubicBezTo>
                                <a:cubicBezTo>
                                  <a:pt x="147" y="231"/>
                                  <a:pt x="145" y="232"/>
                                  <a:pt x="144" y="232"/>
                                </a:cubicBezTo>
                                <a:cubicBezTo>
                                  <a:pt x="143" y="233"/>
                                  <a:pt x="141" y="233"/>
                                  <a:pt x="140" y="233"/>
                                </a:cubicBezTo>
                                <a:cubicBezTo>
                                  <a:pt x="141" y="232"/>
                                  <a:pt x="142" y="230"/>
                                  <a:pt x="143" y="229"/>
                                </a:cubicBezTo>
                                <a:close/>
                                <a:moveTo>
                                  <a:pt x="145" y="236"/>
                                </a:moveTo>
                                <a:cubicBezTo>
                                  <a:pt x="149" y="235"/>
                                  <a:pt x="153" y="234"/>
                                  <a:pt x="158" y="234"/>
                                </a:cubicBezTo>
                                <a:cubicBezTo>
                                  <a:pt x="157" y="234"/>
                                  <a:pt x="157" y="234"/>
                                  <a:pt x="157" y="235"/>
                                </a:cubicBezTo>
                                <a:cubicBezTo>
                                  <a:pt x="152" y="235"/>
                                  <a:pt x="148" y="236"/>
                                  <a:pt x="144" y="236"/>
                                </a:cubicBezTo>
                                <a:cubicBezTo>
                                  <a:pt x="144" y="236"/>
                                  <a:pt x="145" y="236"/>
                                  <a:pt x="145" y="236"/>
                                </a:cubicBezTo>
                                <a:close/>
                                <a:moveTo>
                                  <a:pt x="157" y="231"/>
                                </a:moveTo>
                                <a:cubicBezTo>
                                  <a:pt x="158" y="231"/>
                                  <a:pt x="160" y="230"/>
                                  <a:pt x="161" y="229"/>
                                </a:cubicBezTo>
                                <a:cubicBezTo>
                                  <a:pt x="160" y="230"/>
                                  <a:pt x="160" y="230"/>
                                  <a:pt x="159" y="231"/>
                                </a:cubicBezTo>
                                <a:cubicBezTo>
                                  <a:pt x="159" y="231"/>
                                  <a:pt x="158" y="231"/>
                                  <a:pt x="157" y="231"/>
                                </a:cubicBezTo>
                                <a:close/>
                                <a:moveTo>
                                  <a:pt x="159" y="229"/>
                                </a:moveTo>
                                <a:cubicBezTo>
                                  <a:pt x="161" y="227"/>
                                  <a:pt x="164" y="225"/>
                                  <a:pt x="166" y="223"/>
                                </a:cubicBezTo>
                                <a:cubicBezTo>
                                  <a:pt x="166" y="224"/>
                                  <a:pt x="165" y="225"/>
                                  <a:pt x="164" y="226"/>
                                </a:cubicBezTo>
                                <a:cubicBezTo>
                                  <a:pt x="162" y="227"/>
                                  <a:pt x="161" y="228"/>
                                  <a:pt x="159" y="229"/>
                                </a:cubicBezTo>
                                <a:close/>
                                <a:moveTo>
                                  <a:pt x="165" y="227"/>
                                </a:moveTo>
                                <a:cubicBezTo>
                                  <a:pt x="174" y="222"/>
                                  <a:pt x="182" y="215"/>
                                  <a:pt x="190" y="208"/>
                                </a:cubicBezTo>
                                <a:cubicBezTo>
                                  <a:pt x="190" y="209"/>
                                  <a:pt x="189" y="210"/>
                                  <a:pt x="189" y="210"/>
                                </a:cubicBezTo>
                                <a:cubicBezTo>
                                  <a:pt x="189" y="210"/>
                                  <a:pt x="189" y="210"/>
                                  <a:pt x="189" y="210"/>
                                </a:cubicBezTo>
                                <a:cubicBezTo>
                                  <a:pt x="180" y="217"/>
                                  <a:pt x="172" y="224"/>
                                  <a:pt x="163" y="231"/>
                                </a:cubicBezTo>
                                <a:cubicBezTo>
                                  <a:pt x="163" y="231"/>
                                  <a:pt x="162" y="231"/>
                                  <a:pt x="162" y="231"/>
                                </a:cubicBezTo>
                                <a:cubicBezTo>
                                  <a:pt x="163" y="229"/>
                                  <a:pt x="164" y="228"/>
                                  <a:pt x="165" y="227"/>
                                </a:cubicBezTo>
                                <a:close/>
                                <a:moveTo>
                                  <a:pt x="177" y="222"/>
                                </a:moveTo>
                                <a:cubicBezTo>
                                  <a:pt x="175" y="224"/>
                                  <a:pt x="172" y="226"/>
                                  <a:pt x="170" y="229"/>
                                </a:cubicBezTo>
                                <a:cubicBezTo>
                                  <a:pt x="169" y="229"/>
                                  <a:pt x="168" y="230"/>
                                  <a:pt x="168" y="230"/>
                                </a:cubicBezTo>
                                <a:cubicBezTo>
                                  <a:pt x="167" y="230"/>
                                  <a:pt x="167" y="230"/>
                                  <a:pt x="167" y="230"/>
                                </a:cubicBezTo>
                                <a:cubicBezTo>
                                  <a:pt x="170" y="227"/>
                                  <a:pt x="174" y="224"/>
                                  <a:pt x="177" y="222"/>
                                </a:cubicBezTo>
                                <a:close/>
                                <a:moveTo>
                                  <a:pt x="185" y="218"/>
                                </a:moveTo>
                                <a:cubicBezTo>
                                  <a:pt x="184" y="218"/>
                                  <a:pt x="183" y="219"/>
                                  <a:pt x="183" y="220"/>
                                </a:cubicBezTo>
                                <a:cubicBezTo>
                                  <a:pt x="181" y="221"/>
                                  <a:pt x="179" y="223"/>
                                  <a:pt x="177" y="225"/>
                                </a:cubicBezTo>
                                <a:cubicBezTo>
                                  <a:pt x="176" y="225"/>
                                  <a:pt x="176" y="226"/>
                                  <a:pt x="175" y="226"/>
                                </a:cubicBezTo>
                                <a:cubicBezTo>
                                  <a:pt x="178" y="223"/>
                                  <a:pt x="181" y="220"/>
                                  <a:pt x="185" y="218"/>
                                </a:cubicBezTo>
                                <a:close/>
                                <a:moveTo>
                                  <a:pt x="184" y="216"/>
                                </a:moveTo>
                                <a:cubicBezTo>
                                  <a:pt x="186" y="215"/>
                                  <a:pt x="188" y="213"/>
                                  <a:pt x="190" y="212"/>
                                </a:cubicBezTo>
                                <a:cubicBezTo>
                                  <a:pt x="190" y="212"/>
                                  <a:pt x="190" y="212"/>
                                  <a:pt x="190" y="212"/>
                                </a:cubicBezTo>
                                <a:cubicBezTo>
                                  <a:pt x="191" y="211"/>
                                  <a:pt x="191" y="211"/>
                                  <a:pt x="192" y="210"/>
                                </a:cubicBezTo>
                                <a:cubicBezTo>
                                  <a:pt x="192" y="211"/>
                                  <a:pt x="192" y="211"/>
                                  <a:pt x="191" y="211"/>
                                </a:cubicBezTo>
                                <a:cubicBezTo>
                                  <a:pt x="189" y="213"/>
                                  <a:pt x="186" y="215"/>
                                  <a:pt x="184" y="216"/>
                                </a:cubicBezTo>
                                <a:close/>
                                <a:moveTo>
                                  <a:pt x="192" y="212"/>
                                </a:moveTo>
                                <a:cubicBezTo>
                                  <a:pt x="193" y="212"/>
                                  <a:pt x="193" y="212"/>
                                  <a:pt x="194" y="212"/>
                                </a:cubicBezTo>
                                <a:cubicBezTo>
                                  <a:pt x="193" y="212"/>
                                  <a:pt x="193" y="213"/>
                                  <a:pt x="192" y="214"/>
                                </a:cubicBezTo>
                                <a:cubicBezTo>
                                  <a:pt x="191" y="215"/>
                                  <a:pt x="189" y="217"/>
                                  <a:pt x="187" y="218"/>
                                </a:cubicBezTo>
                                <a:cubicBezTo>
                                  <a:pt x="189" y="216"/>
                                  <a:pt x="191" y="214"/>
                                  <a:pt x="192" y="212"/>
                                </a:cubicBezTo>
                                <a:close/>
                                <a:moveTo>
                                  <a:pt x="193" y="207"/>
                                </a:moveTo>
                                <a:cubicBezTo>
                                  <a:pt x="194" y="206"/>
                                  <a:pt x="194" y="205"/>
                                  <a:pt x="195" y="204"/>
                                </a:cubicBezTo>
                                <a:cubicBezTo>
                                  <a:pt x="197" y="202"/>
                                  <a:pt x="199" y="201"/>
                                  <a:pt x="201" y="199"/>
                                </a:cubicBezTo>
                                <a:cubicBezTo>
                                  <a:pt x="202" y="198"/>
                                  <a:pt x="202" y="198"/>
                                  <a:pt x="203" y="197"/>
                                </a:cubicBezTo>
                                <a:cubicBezTo>
                                  <a:pt x="203" y="198"/>
                                  <a:pt x="202" y="199"/>
                                  <a:pt x="201" y="200"/>
                                </a:cubicBezTo>
                                <a:cubicBezTo>
                                  <a:pt x="198" y="203"/>
                                  <a:pt x="196" y="205"/>
                                  <a:pt x="193" y="207"/>
                                </a:cubicBezTo>
                                <a:close/>
                                <a:moveTo>
                                  <a:pt x="206" y="192"/>
                                </a:moveTo>
                                <a:cubicBezTo>
                                  <a:pt x="204" y="194"/>
                                  <a:pt x="202" y="196"/>
                                  <a:pt x="199" y="197"/>
                                </a:cubicBezTo>
                                <a:cubicBezTo>
                                  <a:pt x="201" y="195"/>
                                  <a:pt x="202" y="193"/>
                                  <a:pt x="204" y="191"/>
                                </a:cubicBezTo>
                                <a:cubicBezTo>
                                  <a:pt x="210" y="184"/>
                                  <a:pt x="216" y="177"/>
                                  <a:pt x="223" y="171"/>
                                </a:cubicBezTo>
                                <a:cubicBezTo>
                                  <a:pt x="223" y="171"/>
                                  <a:pt x="223" y="171"/>
                                  <a:pt x="223" y="171"/>
                                </a:cubicBezTo>
                                <a:cubicBezTo>
                                  <a:pt x="220" y="174"/>
                                  <a:pt x="218" y="177"/>
                                  <a:pt x="216" y="179"/>
                                </a:cubicBezTo>
                                <a:cubicBezTo>
                                  <a:pt x="213" y="183"/>
                                  <a:pt x="209" y="188"/>
                                  <a:pt x="206" y="192"/>
                                </a:cubicBezTo>
                                <a:close/>
                                <a:moveTo>
                                  <a:pt x="220" y="144"/>
                                </a:moveTo>
                                <a:cubicBezTo>
                                  <a:pt x="220" y="146"/>
                                  <a:pt x="219" y="148"/>
                                  <a:pt x="219" y="150"/>
                                </a:cubicBezTo>
                                <a:cubicBezTo>
                                  <a:pt x="219" y="150"/>
                                  <a:pt x="219" y="150"/>
                                  <a:pt x="219" y="150"/>
                                </a:cubicBezTo>
                                <a:cubicBezTo>
                                  <a:pt x="221" y="144"/>
                                  <a:pt x="222" y="137"/>
                                  <a:pt x="224" y="131"/>
                                </a:cubicBezTo>
                                <a:cubicBezTo>
                                  <a:pt x="223" y="133"/>
                                  <a:pt x="223" y="134"/>
                                  <a:pt x="223" y="136"/>
                                </a:cubicBezTo>
                                <a:cubicBezTo>
                                  <a:pt x="222" y="139"/>
                                  <a:pt x="221" y="142"/>
                                  <a:pt x="220" y="144"/>
                                </a:cubicBezTo>
                                <a:close/>
                                <a:moveTo>
                                  <a:pt x="223" y="102"/>
                                </a:moveTo>
                                <a:cubicBezTo>
                                  <a:pt x="223" y="102"/>
                                  <a:pt x="223" y="101"/>
                                  <a:pt x="223" y="101"/>
                                </a:cubicBezTo>
                                <a:cubicBezTo>
                                  <a:pt x="224" y="101"/>
                                  <a:pt x="224" y="100"/>
                                  <a:pt x="225" y="100"/>
                                </a:cubicBezTo>
                                <a:cubicBezTo>
                                  <a:pt x="225" y="100"/>
                                  <a:pt x="225" y="101"/>
                                  <a:pt x="225" y="101"/>
                                </a:cubicBezTo>
                                <a:cubicBezTo>
                                  <a:pt x="225" y="101"/>
                                  <a:pt x="224" y="102"/>
                                  <a:pt x="223" y="102"/>
                                </a:cubicBezTo>
                                <a:close/>
                                <a:moveTo>
                                  <a:pt x="226" y="103"/>
                                </a:moveTo>
                                <a:cubicBezTo>
                                  <a:pt x="226" y="103"/>
                                  <a:pt x="227" y="104"/>
                                  <a:pt x="227" y="104"/>
                                </a:cubicBezTo>
                                <a:cubicBezTo>
                                  <a:pt x="227" y="104"/>
                                  <a:pt x="227" y="104"/>
                                  <a:pt x="227" y="104"/>
                                </a:cubicBezTo>
                                <a:cubicBezTo>
                                  <a:pt x="226" y="105"/>
                                  <a:pt x="225" y="105"/>
                                  <a:pt x="224" y="105"/>
                                </a:cubicBezTo>
                                <a:cubicBezTo>
                                  <a:pt x="224" y="105"/>
                                  <a:pt x="224" y="105"/>
                                  <a:pt x="224" y="104"/>
                                </a:cubicBezTo>
                                <a:cubicBezTo>
                                  <a:pt x="224" y="104"/>
                                  <a:pt x="225" y="103"/>
                                  <a:pt x="226" y="103"/>
                                </a:cubicBezTo>
                                <a:close/>
                                <a:moveTo>
                                  <a:pt x="226" y="151"/>
                                </a:moveTo>
                                <a:cubicBezTo>
                                  <a:pt x="226" y="151"/>
                                  <a:pt x="225" y="152"/>
                                  <a:pt x="225" y="152"/>
                                </a:cubicBezTo>
                                <a:cubicBezTo>
                                  <a:pt x="225" y="152"/>
                                  <a:pt x="225" y="153"/>
                                  <a:pt x="225" y="153"/>
                                </a:cubicBezTo>
                                <a:cubicBezTo>
                                  <a:pt x="225" y="152"/>
                                  <a:pt x="225" y="151"/>
                                  <a:pt x="226" y="151"/>
                                </a:cubicBezTo>
                                <a:close/>
                                <a:moveTo>
                                  <a:pt x="224" y="151"/>
                                </a:moveTo>
                                <a:cubicBezTo>
                                  <a:pt x="224" y="146"/>
                                  <a:pt x="225" y="140"/>
                                  <a:pt x="225" y="135"/>
                                </a:cubicBezTo>
                                <a:cubicBezTo>
                                  <a:pt x="225" y="135"/>
                                  <a:pt x="225" y="135"/>
                                  <a:pt x="226" y="135"/>
                                </a:cubicBezTo>
                                <a:cubicBezTo>
                                  <a:pt x="226" y="138"/>
                                  <a:pt x="226" y="142"/>
                                  <a:pt x="226" y="145"/>
                                </a:cubicBezTo>
                                <a:cubicBezTo>
                                  <a:pt x="225" y="147"/>
                                  <a:pt x="225" y="149"/>
                                  <a:pt x="224" y="151"/>
                                </a:cubicBezTo>
                                <a:close/>
                                <a:moveTo>
                                  <a:pt x="226" y="158"/>
                                </a:moveTo>
                                <a:cubicBezTo>
                                  <a:pt x="226" y="157"/>
                                  <a:pt x="227" y="157"/>
                                  <a:pt x="227" y="156"/>
                                </a:cubicBezTo>
                                <a:cubicBezTo>
                                  <a:pt x="227" y="157"/>
                                  <a:pt x="227" y="157"/>
                                  <a:pt x="227" y="158"/>
                                </a:cubicBezTo>
                                <a:cubicBezTo>
                                  <a:pt x="226" y="159"/>
                                  <a:pt x="226" y="159"/>
                                  <a:pt x="225" y="160"/>
                                </a:cubicBezTo>
                                <a:cubicBezTo>
                                  <a:pt x="226" y="159"/>
                                  <a:pt x="226" y="159"/>
                                  <a:pt x="226" y="158"/>
                                </a:cubicBezTo>
                                <a:close/>
                                <a:moveTo>
                                  <a:pt x="226" y="123"/>
                                </a:moveTo>
                                <a:cubicBezTo>
                                  <a:pt x="226" y="122"/>
                                  <a:pt x="226" y="121"/>
                                  <a:pt x="226" y="119"/>
                                </a:cubicBezTo>
                                <a:cubicBezTo>
                                  <a:pt x="226" y="119"/>
                                  <a:pt x="226" y="119"/>
                                  <a:pt x="226" y="119"/>
                                </a:cubicBezTo>
                                <a:cubicBezTo>
                                  <a:pt x="227" y="124"/>
                                  <a:pt x="227" y="129"/>
                                  <a:pt x="227" y="135"/>
                                </a:cubicBezTo>
                                <a:cubicBezTo>
                                  <a:pt x="227" y="131"/>
                                  <a:pt x="226" y="127"/>
                                  <a:pt x="226" y="123"/>
                                </a:cubicBezTo>
                                <a:close/>
                                <a:moveTo>
                                  <a:pt x="224" y="164"/>
                                </a:moveTo>
                                <a:cubicBezTo>
                                  <a:pt x="225" y="163"/>
                                  <a:pt x="226" y="162"/>
                                  <a:pt x="227" y="161"/>
                                </a:cubicBezTo>
                                <a:cubicBezTo>
                                  <a:pt x="227" y="162"/>
                                  <a:pt x="227" y="162"/>
                                  <a:pt x="227" y="162"/>
                                </a:cubicBezTo>
                                <a:cubicBezTo>
                                  <a:pt x="226" y="163"/>
                                  <a:pt x="225" y="164"/>
                                  <a:pt x="224" y="165"/>
                                </a:cubicBezTo>
                                <a:cubicBezTo>
                                  <a:pt x="224" y="164"/>
                                  <a:pt x="224" y="164"/>
                                  <a:pt x="224" y="164"/>
                                </a:cubicBezTo>
                                <a:close/>
                                <a:moveTo>
                                  <a:pt x="227" y="169"/>
                                </a:moveTo>
                                <a:cubicBezTo>
                                  <a:pt x="227" y="168"/>
                                  <a:pt x="228" y="167"/>
                                  <a:pt x="228" y="167"/>
                                </a:cubicBezTo>
                                <a:cubicBezTo>
                                  <a:pt x="227" y="168"/>
                                  <a:pt x="226" y="170"/>
                                  <a:pt x="225" y="171"/>
                                </a:cubicBezTo>
                                <a:cubicBezTo>
                                  <a:pt x="225" y="171"/>
                                  <a:pt x="225" y="171"/>
                                  <a:pt x="225" y="171"/>
                                </a:cubicBezTo>
                                <a:cubicBezTo>
                                  <a:pt x="226" y="171"/>
                                  <a:pt x="226" y="170"/>
                                  <a:pt x="227" y="169"/>
                                </a:cubicBezTo>
                                <a:close/>
                                <a:moveTo>
                                  <a:pt x="228" y="123"/>
                                </a:moveTo>
                                <a:cubicBezTo>
                                  <a:pt x="228" y="121"/>
                                  <a:pt x="228" y="119"/>
                                  <a:pt x="228" y="117"/>
                                </a:cubicBezTo>
                                <a:cubicBezTo>
                                  <a:pt x="228" y="116"/>
                                  <a:pt x="228" y="116"/>
                                  <a:pt x="229" y="115"/>
                                </a:cubicBezTo>
                                <a:cubicBezTo>
                                  <a:pt x="228" y="118"/>
                                  <a:pt x="228" y="121"/>
                                  <a:pt x="228" y="123"/>
                                </a:cubicBezTo>
                                <a:close/>
                                <a:moveTo>
                                  <a:pt x="227" y="112"/>
                                </a:moveTo>
                                <a:cubicBezTo>
                                  <a:pt x="227" y="111"/>
                                  <a:pt x="227" y="111"/>
                                  <a:pt x="226" y="110"/>
                                </a:cubicBezTo>
                                <a:cubicBezTo>
                                  <a:pt x="227" y="110"/>
                                  <a:pt x="228" y="109"/>
                                  <a:pt x="229" y="108"/>
                                </a:cubicBezTo>
                                <a:cubicBezTo>
                                  <a:pt x="229" y="109"/>
                                  <a:pt x="229" y="109"/>
                                  <a:pt x="229" y="109"/>
                                </a:cubicBezTo>
                                <a:cubicBezTo>
                                  <a:pt x="228" y="110"/>
                                  <a:pt x="227" y="111"/>
                                  <a:pt x="227" y="112"/>
                                </a:cubicBezTo>
                                <a:close/>
                                <a:moveTo>
                                  <a:pt x="232" y="108"/>
                                </a:moveTo>
                                <a:cubicBezTo>
                                  <a:pt x="232" y="108"/>
                                  <a:pt x="232" y="107"/>
                                  <a:pt x="232" y="107"/>
                                </a:cubicBezTo>
                                <a:cubicBezTo>
                                  <a:pt x="232" y="106"/>
                                  <a:pt x="232" y="106"/>
                                  <a:pt x="233" y="105"/>
                                </a:cubicBezTo>
                                <a:cubicBezTo>
                                  <a:pt x="233" y="108"/>
                                  <a:pt x="234" y="111"/>
                                  <a:pt x="235" y="114"/>
                                </a:cubicBezTo>
                                <a:cubicBezTo>
                                  <a:pt x="235" y="114"/>
                                  <a:pt x="235" y="114"/>
                                  <a:pt x="235" y="115"/>
                                </a:cubicBezTo>
                                <a:cubicBezTo>
                                  <a:pt x="234" y="112"/>
                                  <a:pt x="233" y="110"/>
                                  <a:pt x="232" y="108"/>
                                </a:cubicBezTo>
                                <a:close/>
                                <a:moveTo>
                                  <a:pt x="234" y="103"/>
                                </a:moveTo>
                                <a:cubicBezTo>
                                  <a:pt x="234" y="103"/>
                                  <a:pt x="234" y="103"/>
                                  <a:pt x="233" y="103"/>
                                </a:cubicBezTo>
                                <a:cubicBezTo>
                                  <a:pt x="232" y="97"/>
                                  <a:pt x="230" y="92"/>
                                  <a:pt x="229" y="87"/>
                                </a:cubicBezTo>
                                <a:cubicBezTo>
                                  <a:pt x="230" y="89"/>
                                  <a:pt x="231" y="90"/>
                                  <a:pt x="231" y="92"/>
                                </a:cubicBezTo>
                                <a:cubicBezTo>
                                  <a:pt x="233" y="97"/>
                                  <a:pt x="234" y="102"/>
                                  <a:pt x="235" y="107"/>
                                </a:cubicBezTo>
                                <a:cubicBezTo>
                                  <a:pt x="235" y="106"/>
                                  <a:pt x="234" y="105"/>
                                  <a:pt x="234" y="103"/>
                                </a:cubicBezTo>
                                <a:close/>
                                <a:moveTo>
                                  <a:pt x="229" y="69"/>
                                </a:moveTo>
                                <a:cubicBezTo>
                                  <a:pt x="230" y="69"/>
                                  <a:pt x="230" y="69"/>
                                  <a:pt x="230" y="70"/>
                                </a:cubicBezTo>
                                <a:cubicBezTo>
                                  <a:pt x="231" y="71"/>
                                  <a:pt x="231" y="72"/>
                                  <a:pt x="232" y="72"/>
                                </a:cubicBezTo>
                                <a:cubicBezTo>
                                  <a:pt x="231" y="72"/>
                                  <a:pt x="231" y="72"/>
                                  <a:pt x="231" y="72"/>
                                </a:cubicBezTo>
                                <a:cubicBezTo>
                                  <a:pt x="231" y="72"/>
                                  <a:pt x="231" y="72"/>
                                  <a:pt x="231" y="71"/>
                                </a:cubicBezTo>
                                <a:cubicBezTo>
                                  <a:pt x="230" y="71"/>
                                  <a:pt x="230" y="71"/>
                                  <a:pt x="230" y="71"/>
                                </a:cubicBezTo>
                                <a:cubicBezTo>
                                  <a:pt x="230" y="71"/>
                                  <a:pt x="230" y="71"/>
                                  <a:pt x="230" y="71"/>
                                </a:cubicBezTo>
                                <a:cubicBezTo>
                                  <a:pt x="230" y="70"/>
                                  <a:pt x="229" y="69"/>
                                  <a:pt x="229" y="69"/>
                                </a:cubicBezTo>
                                <a:close/>
                                <a:moveTo>
                                  <a:pt x="233" y="86"/>
                                </a:moveTo>
                                <a:cubicBezTo>
                                  <a:pt x="233" y="86"/>
                                  <a:pt x="233" y="86"/>
                                  <a:pt x="233" y="86"/>
                                </a:cubicBezTo>
                                <a:cubicBezTo>
                                  <a:pt x="233" y="87"/>
                                  <a:pt x="234" y="88"/>
                                  <a:pt x="234" y="88"/>
                                </a:cubicBezTo>
                                <a:cubicBezTo>
                                  <a:pt x="234" y="88"/>
                                  <a:pt x="233" y="87"/>
                                  <a:pt x="233" y="86"/>
                                </a:cubicBezTo>
                                <a:close/>
                                <a:moveTo>
                                  <a:pt x="232" y="69"/>
                                </a:moveTo>
                                <a:cubicBezTo>
                                  <a:pt x="231" y="68"/>
                                  <a:pt x="231" y="68"/>
                                  <a:pt x="231" y="67"/>
                                </a:cubicBezTo>
                                <a:cubicBezTo>
                                  <a:pt x="232" y="69"/>
                                  <a:pt x="233" y="70"/>
                                  <a:pt x="235" y="71"/>
                                </a:cubicBezTo>
                                <a:cubicBezTo>
                                  <a:pt x="235" y="72"/>
                                  <a:pt x="235" y="73"/>
                                  <a:pt x="236" y="74"/>
                                </a:cubicBezTo>
                                <a:cubicBezTo>
                                  <a:pt x="236" y="74"/>
                                  <a:pt x="236" y="74"/>
                                  <a:pt x="237" y="74"/>
                                </a:cubicBezTo>
                                <a:cubicBezTo>
                                  <a:pt x="237" y="75"/>
                                  <a:pt x="237" y="75"/>
                                  <a:pt x="237" y="76"/>
                                </a:cubicBezTo>
                                <a:cubicBezTo>
                                  <a:pt x="235" y="73"/>
                                  <a:pt x="234" y="71"/>
                                  <a:pt x="232" y="69"/>
                                </a:cubicBezTo>
                                <a:close/>
                                <a:moveTo>
                                  <a:pt x="226" y="55"/>
                                </a:moveTo>
                                <a:cubicBezTo>
                                  <a:pt x="225" y="54"/>
                                  <a:pt x="225" y="53"/>
                                  <a:pt x="224" y="52"/>
                                </a:cubicBezTo>
                                <a:cubicBezTo>
                                  <a:pt x="224" y="51"/>
                                  <a:pt x="223" y="50"/>
                                  <a:pt x="223" y="50"/>
                                </a:cubicBezTo>
                                <a:cubicBezTo>
                                  <a:pt x="224" y="51"/>
                                  <a:pt x="225" y="52"/>
                                  <a:pt x="226" y="53"/>
                                </a:cubicBezTo>
                                <a:cubicBezTo>
                                  <a:pt x="226" y="53"/>
                                  <a:pt x="226" y="54"/>
                                  <a:pt x="226" y="55"/>
                                </a:cubicBezTo>
                                <a:close/>
                                <a:moveTo>
                                  <a:pt x="223" y="54"/>
                                </a:moveTo>
                                <a:cubicBezTo>
                                  <a:pt x="225" y="56"/>
                                  <a:pt x="226" y="59"/>
                                  <a:pt x="228" y="62"/>
                                </a:cubicBezTo>
                                <a:cubicBezTo>
                                  <a:pt x="226" y="60"/>
                                  <a:pt x="224" y="58"/>
                                  <a:pt x="223" y="56"/>
                                </a:cubicBezTo>
                                <a:cubicBezTo>
                                  <a:pt x="223" y="56"/>
                                  <a:pt x="224" y="56"/>
                                  <a:pt x="223" y="56"/>
                                </a:cubicBezTo>
                                <a:cubicBezTo>
                                  <a:pt x="223" y="55"/>
                                  <a:pt x="223" y="54"/>
                                  <a:pt x="223" y="54"/>
                                </a:cubicBezTo>
                                <a:close/>
                                <a:moveTo>
                                  <a:pt x="228" y="65"/>
                                </a:moveTo>
                                <a:cubicBezTo>
                                  <a:pt x="227" y="66"/>
                                  <a:pt x="227" y="66"/>
                                  <a:pt x="227" y="66"/>
                                </a:cubicBezTo>
                                <a:cubicBezTo>
                                  <a:pt x="227" y="68"/>
                                  <a:pt x="228" y="70"/>
                                  <a:pt x="228" y="71"/>
                                </a:cubicBezTo>
                                <a:cubicBezTo>
                                  <a:pt x="228" y="71"/>
                                  <a:pt x="228" y="72"/>
                                  <a:pt x="228" y="72"/>
                                </a:cubicBezTo>
                                <a:cubicBezTo>
                                  <a:pt x="227" y="70"/>
                                  <a:pt x="226" y="68"/>
                                  <a:pt x="225" y="66"/>
                                </a:cubicBezTo>
                                <a:cubicBezTo>
                                  <a:pt x="225" y="65"/>
                                  <a:pt x="224" y="65"/>
                                  <a:pt x="224" y="65"/>
                                </a:cubicBezTo>
                                <a:cubicBezTo>
                                  <a:pt x="223" y="64"/>
                                  <a:pt x="222" y="62"/>
                                  <a:pt x="222" y="61"/>
                                </a:cubicBezTo>
                                <a:cubicBezTo>
                                  <a:pt x="222" y="61"/>
                                  <a:pt x="223" y="60"/>
                                  <a:pt x="222" y="60"/>
                                </a:cubicBezTo>
                                <a:cubicBezTo>
                                  <a:pt x="221" y="58"/>
                                  <a:pt x="220" y="57"/>
                                  <a:pt x="218" y="55"/>
                                </a:cubicBezTo>
                                <a:cubicBezTo>
                                  <a:pt x="218" y="55"/>
                                  <a:pt x="218" y="54"/>
                                  <a:pt x="217" y="53"/>
                                </a:cubicBezTo>
                                <a:cubicBezTo>
                                  <a:pt x="221" y="57"/>
                                  <a:pt x="225" y="61"/>
                                  <a:pt x="228" y="65"/>
                                </a:cubicBezTo>
                                <a:close/>
                                <a:moveTo>
                                  <a:pt x="214" y="48"/>
                                </a:moveTo>
                                <a:cubicBezTo>
                                  <a:pt x="213" y="47"/>
                                  <a:pt x="212" y="45"/>
                                  <a:pt x="211" y="44"/>
                                </a:cubicBezTo>
                                <a:cubicBezTo>
                                  <a:pt x="214" y="46"/>
                                  <a:pt x="216" y="47"/>
                                  <a:pt x="218" y="49"/>
                                </a:cubicBezTo>
                                <a:cubicBezTo>
                                  <a:pt x="219" y="51"/>
                                  <a:pt x="220" y="53"/>
                                  <a:pt x="221" y="54"/>
                                </a:cubicBezTo>
                                <a:cubicBezTo>
                                  <a:pt x="219" y="52"/>
                                  <a:pt x="216" y="50"/>
                                  <a:pt x="214" y="48"/>
                                </a:cubicBezTo>
                                <a:close/>
                                <a:moveTo>
                                  <a:pt x="211" y="42"/>
                                </a:moveTo>
                                <a:cubicBezTo>
                                  <a:pt x="211" y="41"/>
                                  <a:pt x="211" y="41"/>
                                  <a:pt x="210" y="41"/>
                                </a:cubicBezTo>
                                <a:cubicBezTo>
                                  <a:pt x="210" y="41"/>
                                  <a:pt x="210" y="41"/>
                                  <a:pt x="210" y="41"/>
                                </a:cubicBezTo>
                                <a:cubicBezTo>
                                  <a:pt x="212" y="42"/>
                                  <a:pt x="214" y="43"/>
                                  <a:pt x="215" y="45"/>
                                </a:cubicBezTo>
                                <a:cubicBezTo>
                                  <a:pt x="214" y="44"/>
                                  <a:pt x="212" y="43"/>
                                  <a:pt x="211" y="42"/>
                                </a:cubicBezTo>
                                <a:close/>
                                <a:moveTo>
                                  <a:pt x="210" y="47"/>
                                </a:moveTo>
                                <a:cubicBezTo>
                                  <a:pt x="211" y="48"/>
                                  <a:pt x="211" y="48"/>
                                  <a:pt x="211" y="49"/>
                                </a:cubicBezTo>
                                <a:cubicBezTo>
                                  <a:pt x="210" y="47"/>
                                  <a:pt x="208" y="45"/>
                                  <a:pt x="206" y="43"/>
                                </a:cubicBezTo>
                                <a:cubicBezTo>
                                  <a:pt x="207" y="44"/>
                                  <a:pt x="209" y="46"/>
                                  <a:pt x="210" y="47"/>
                                </a:cubicBezTo>
                                <a:close/>
                                <a:moveTo>
                                  <a:pt x="208" y="40"/>
                                </a:moveTo>
                                <a:cubicBezTo>
                                  <a:pt x="207" y="39"/>
                                  <a:pt x="206" y="38"/>
                                  <a:pt x="206" y="37"/>
                                </a:cubicBezTo>
                                <a:cubicBezTo>
                                  <a:pt x="206" y="38"/>
                                  <a:pt x="207" y="38"/>
                                  <a:pt x="208" y="39"/>
                                </a:cubicBezTo>
                                <a:cubicBezTo>
                                  <a:pt x="208" y="39"/>
                                  <a:pt x="208" y="39"/>
                                  <a:pt x="208" y="40"/>
                                </a:cubicBezTo>
                                <a:cubicBezTo>
                                  <a:pt x="208" y="40"/>
                                  <a:pt x="208" y="40"/>
                                  <a:pt x="208" y="40"/>
                                </a:cubicBezTo>
                                <a:close/>
                                <a:moveTo>
                                  <a:pt x="207" y="42"/>
                                </a:moveTo>
                                <a:cubicBezTo>
                                  <a:pt x="205" y="40"/>
                                  <a:pt x="202" y="39"/>
                                  <a:pt x="200" y="37"/>
                                </a:cubicBezTo>
                                <a:cubicBezTo>
                                  <a:pt x="200" y="37"/>
                                  <a:pt x="200" y="37"/>
                                  <a:pt x="201" y="37"/>
                                </a:cubicBezTo>
                                <a:cubicBezTo>
                                  <a:pt x="201" y="37"/>
                                  <a:pt x="202" y="36"/>
                                  <a:pt x="201" y="36"/>
                                </a:cubicBezTo>
                                <a:cubicBezTo>
                                  <a:pt x="201" y="36"/>
                                  <a:pt x="201" y="36"/>
                                  <a:pt x="201" y="36"/>
                                </a:cubicBezTo>
                                <a:cubicBezTo>
                                  <a:pt x="202" y="36"/>
                                  <a:pt x="202" y="36"/>
                                  <a:pt x="203" y="36"/>
                                </a:cubicBezTo>
                                <a:cubicBezTo>
                                  <a:pt x="204" y="38"/>
                                  <a:pt x="206" y="40"/>
                                  <a:pt x="207" y="42"/>
                                </a:cubicBezTo>
                                <a:close/>
                                <a:moveTo>
                                  <a:pt x="202" y="34"/>
                                </a:moveTo>
                                <a:cubicBezTo>
                                  <a:pt x="201" y="34"/>
                                  <a:pt x="201" y="34"/>
                                  <a:pt x="200" y="34"/>
                                </a:cubicBezTo>
                                <a:cubicBezTo>
                                  <a:pt x="198" y="32"/>
                                  <a:pt x="196" y="30"/>
                                  <a:pt x="194" y="28"/>
                                </a:cubicBezTo>
                                <a:cubicBezTo>
                                  <a:pt x="197" y="29"/>
                                  <a:pt x="200" y="31"/>
                                  <a:pt x="202" y="33"/>
                                </a:cubicBezTo>
                                <a:cubicBezTo>
                                  <a:pt x="202" y="33"/>
                                  <a:pt x="201" y="34"/>
                                  <a:pt x="202" y="34"/>
                                </a:cubicBezTo>
                                <a:close/>
                                <a:moveTo>
                                  <a:pt x="194" y="32"/>
                                </a:moveTo>
                                <a:cubicBezTo>
                                  <a:pt x="195" y="32"/>
                                  <a:pt x="195" y="32"/>
                                  <a:pt x="195" y="32"/>
                                </a:cubicBezTo>
                                <a:cubicBezTo>
                                  <a:pt x="196" y="33"/>
                                  <a:pt x="197" y="34"/>
                                  <a:pt x="198" y="35"/>
                                </a:cubicBezTo>
                                <a:cubicBezTo>
                                  <a:pt x="198" y="35"/>
                                  <a:pt x="198" y="35"/>
                                  <a:pt x="198" y="35"/>
                                </a:cubicBezTo>
                                <a:cubicBezTo>
                                  <a:pt x="197" y="35"/>
                                  <a:pt x="196" y="34"/>
                                  <a:pt x="195" y="34"/>
                                </a:cubicBezTo>
                                <a:cubicBezTo>
                                  <a:pt x="193" y="33"/>
                                  <a:pt x="191" y="31"/>
                                  <a:pt x="189" y="29"/>
                                </a:cubicBezTo>
                                <a:cubicBezTo>
                                  <a:pt x="190" y="29"/>
                                  <a:pt x="190" y="29"/>
                                  <a:pt x="190" y="29"/>
                                </a:cubicBezTo>
                                <a:cubicBezTo>
                                  <a:pt x="191" y="30"/>
                                  <a:pt x="193" y="31"/>
                                  <a:pt x="194" y="32"/>
                                </a:cubicBezTo>
                                <a:close/>
                                <a:moveTo>
                                  <a:pt x="192" y="33"/>
                                </a:moveTo>
                                <a:cubicBezTo>
                                  <a:pt x="191" y="33"/>
                                  <a:pt x="191" y="33"/>
                                  <a:pt x="190" y="33"/>
                                </a:cubicBezTo>
                                <a:cubicBezTo>
                                  <a:pt x="190" y="32"/>
                                  <a:pt x="190" y="33"/>
                                  <a:pt x="190" y="33"/>
                                </a:cubicBezTo>
                                <a:cubicBezTo>
                                  <a:pt x="191" y="34"/>
                                  <a:pt x="193" y="35"/>
                                  <a:pt x="195" y="36"/>
                                </a:cubicBezTo>
                                <a:cubicBezTo>
                                  <a:pt x="195" y="36"/>
                                  <a:pt x="196" y="36"/>
                                  <a:pt x="196" y="37"/>
                                </a:cubicBezTo>
                                <a:cubicBezTo>
                                  <a:pt x="196" y="37"/>
                                  <a:pt x="196" y="37"/>
                                  <a:pt x="196" y="37"/>
                                </a:cubicBezTo>
                                <a:cubicBezTo>
                                  <a:pt x="198" y="38"/>
                                  <a:pt x="200" y="40"/>
                                  <a:pt x="201" y="41"/>
                                </a:cubicBezTo>
                                <a:cubicBezTo>
                                  <a:pt x="203" y="43"/>
                                  <a:pt x="204" y="44"/>
                                  <a:pt x="205" y="46"/>
                                </a:cubicBezTo>
                                <a:cubicBezTo>
                                  <a:pt x="202" y="42"/>
                                  <a:pt x="197" y="39"/>
                                  <a:pt x="193" y="36"/>
                                </a:cubicBezTo>
                                <a:cubicBezTo>
                                  <a:pt x="193" y="36"/>
                                  <a:pt x="193" y="35"/>
                                  <a:pt x="192" y="35"/>
                                </a:cubicBezTo>
                                <a:cubicBezTo>
                                  <a:pt x="191" y="35"/>
                                  <a:pt x="191" y="35"/>
                                  <a:pt x="191" y="35"/>
                                </a:cubicBezTo>
                                <a:cubicBezTo>
                                  <a:pt x="190" y="34"/>
                                  <a:pt x="188" y="34"/>
                                  <a:pt x="187" y="33"/>
                                </a:cubicBezTo>
                                <a:cubicBezTo>
                                  <a:pt x="187" y="33"/>
                                  <a:pt x="186" y="34"/>
                                  <a:pt x="187" y="34"/>
                                </a:cubicBezTo>
                                <a:cubicBezTo>
                                  <a:pt x="187" y="34"/>
                                  <a:pt x="187" y="34"/>
                                  <a:pt x="187" y="35"/>
                                </a:cubicBezTo>
                                <a:cubicBezTo>
                                  <a:pt x="184" y="35"/>
                                  <a:pt x="180" y="35"/>
                                  <a:pt x="177" y="36"/>
                                </a:cubicBezTo>
                                <a:cubicBezTo>
                                  <a:pt x="178" y="35"/>
                                  <a:pt x="180" y="35"/>
                                  <a:pt x="181" y="34"/>
                                </a:cubicBezTo>
                                <a:cubicBezTo>
                                  <a:pt x="182" y="34"/>
                                  <a:pt x="182" y="33"/>
                                  <a:pt x="181" y="33"/>
                                </a:cubicBezTo>
                                <a:cubicBezTo>
                                  <a:pt x="180" y="33"/>
                                  <a:pt x="179" y="32"/>
                                  <a:pt x="178" y="32"/>
                                </a:cubicBezTo>
                                <a:cubicBezTo>
                                  <a:pt x="179" y="32"/>
                                  <a:pt x="179" y="31"/>
                                  <a:pt x="178" y="31"/>
                                </a:cubicBezTo>
                                <a:cubicBezTo>
                                  <a:pt x="176" y="30"/>
                                  <a:pt x="173" y="29"/>
                                  <a:pt x="170" y="28"/>
                                </a:cubicBezTo>
                                <a:cubicBezTo>
                                  <a:pt x="170" y="27"/>
                                  <a:pt x="170" y="27"/>
                                  <a:pt x="170" y="27"/>
                                </a:cubicBezTo>
                                <a:cubicBezTo>
                                  <a:pt x="168" y="26"/>
                                  <a:pt x="166" y="26"/>
                                  <a:pt x="164" y="25"/>
                                </a:cubicBezTo>
                                <a:cubicBezTo>
                                  <a:pt x="164" y="25"/>
                                  <a:pt x="165" y="24"/>
                                  <a:pt x="166" y="23"/>
                                </a:cubicBezTo>
                                <a:cubicBezTo>
                                  <a:pt x="166" y="23"/>
                                  <a:pt x="166" y="23"/>
                                  <a:pt x="166" y="23"/>
                                </a:cubicBezTo>
                                <a:cubicBezTo>
                                  <a:pt x="173" y="26"/>
                                  <a:pt x="180" y="29"/>
                                  <a:pt x="186" y="32"/>
                                </a:cubicBezTo>
                                <a:cubicBezTo>
                                  <a:pt x="187" y="32"/>
                                  <a:pt x="188" y="31"/>
                                  <a:pt x="187" y="30"/>
                                </a:cubicBezTo>
                                <a:cubicBezTo>
                                  <a:pt x="186" y="30"/>
                                  <a:pt x="185" y="29"/>
                                  <a:pt x="184" y="28"/>
                                </a:cubicBezTo>
                                <a:cubicBezTo>
                                  <a:pt x="185" y="29"/>
                                  <a:pt x="186" y="29"/>
                                  <a:pt x="187" y="29"/>
                                </a:cubicBezTo>
                                <a:cubicBezTo>
                                  <a:pt x="189" y="30"/>
                                  <a:pt x="190" y="32"/>
                                  <a:pt x="192" y="33"/>
                                </a:cubicBezTo>
                                <a:close/>
                                <a:moveTo>
                                  <a:pt x="167" y="17"/>
                                </a:moveTo>
                                <a:cubicBezTo>
                                  <a:pt x="165" y="15"/>
                                  <a:pt x="162" y="14"/>
                                  <a:pt x="160" y="12"/>
                                </a:cubicBezTo>
                                <a:cubicBezTo>
                                  <a:pt x="160" y="12"/>
                                  <a:pt x="160" y="12"/>
                                  <a:pt x="161" y="12"/>
                                </a:cubicBezTo>
                                <a:cubicBezTo>
                                  <a:pt x="161" y="12"/>
                                  <a:pt x="161" y="12"/>
                                  <a:pt x="161" y="12"/>
                                </a:cubicBezTo>
                                <a:cubicBezTo>
                                  <a:pt x="164" y="12"/>
                                  <a:pt x="166" y="14"/>
                                  <a:pt x="169" y="15"/>
                                </a:cubicBezTo>
                                <a:cubicBezTo>
                                  <a:pt x="174" y="18"/>
                                  <a:pt x="180" y="23"/>
                                  <a:pt x="185" y="26"/>
                                </a:cubicBezTo>
                                <a:cubicBezTo>
                                  <a:pt x="179" y="23"/>
                                  <a:pt x="173" y="20"/>
                                  <a:pt x="167" y="17"/>
                                </a:cubicBezTo>
                                <a:close/>
                                <a:moveTo>
                                  <a:pt x="172" y="13"/>
                                </a:moveTo>
                                <a:cubicBezTo>
                                  <a:pt x="171" y="13"/>
                                  <a:pt x="169" y="12"/>
                                  <a:pt x="168" y="11"/>
                                </a:cubicBezTo>
                                <a:cubicBezTo>
                                  <a:pt x="169" y="12"/>
                                  <a:pt x="171" y="12"/>
                                  <a:pt x="173" y="13"/>
                                </a:cubicBezTo>
                                <a:cubicBezTo>
                                  <a:pt x="172" y="13"/>
                                  <a:pt x="172" y="13"/>
                                  <a:pt x="172" y="13"/>
                                </a:cubicBezTo>
                                <a:close/>
                                <a:moveTo>
                                  <a:pt x="133" y="12"/>
                                </a:moveTo>
                                <a:cubicBezTo>
                                  <a:pt x="133" y="12"/>
                                  <a:pt x="132" y="12"/>
                                  <a:pt x="132" y="12"/>
                                </a:cubicBezTo>
                                <a:cubicBezTo>
                                  <a:pt x="131" y="12"/>
                                  <a:pt x="129" y="12"/>
                                  <a:pt x="128" y="12"/>
                                </a:cubicBezTo>
                                <a:cubicBezTo>
                                  <a:pt x="128" y="12"/>
                                  <a:pt x="127" y="12"/>
                                  <a:pt x="127" y="12"/>
                                </a:cubicBezTo>
                                <a:cubicBezTo>
                                  <a:pt x="127" y="12"/>
                                  <a:pt x="127" y="11"/>
                                  <a:pt x="128" y="11"/>
                                </a:cubicBezTo>
                                <a:cubicBezTo>
                                  <a:pt x="130" y="11"/>
                                  <a:pt x="131" y="11"/>
                                  <a:pt x="133" y="12"/>
                                </a:cubicBezTo>
                                <a:close/>
                                <a:moveTo>
                                  <a:pt x="132" y="28"/>
                                </a:moveTo>
                                <a:cubicBezTo>
                                  <a:pt x="132" y="28"/>
                                  <a:pt x="131" y="29"/>
                                  <a:pt x="130" y="29"/>
                                </a:cubicBezTo>
                                <a:cubicBezTo>
                                  <a:pt x="129" y="29"/>
                                  <a:pt x="129" y="29"/>
                                  <a:pt x="128" y="29"/>
                                </a:cubicBezTo>
                                <a:cubicBezTo>
                                  <a:pt x="129" y="29"/>
                                  <a:pt x="129" y="28"/>
                                  <a:pt x="129" y="28"/>
                                </a:cubicBezTo>
                                <a:cubicBezTo>
                                  <a:pt x="129" y="28"/>
                                  <a:pt x="129" y="27"/>
                                  <a:pt x="128" y="27"/>
                                </a:cubicBezTo>
                                <a:cubicBezTo>
                                  <a:pt x="127" y="28"/>
                                  <a:pt x="126" y="28"/>
                                  <a:pt x="124" y="29"/>
                                </a:cubicBezTo>
                                <a:cubicBezTo>
                                  <a:pt x="123" y="29"/>
                                  <a:pt x="122" y="29"/>
                                  <a:pt x="121" y="29"/>
                                </a:cubicBezTo>
                                <a:cubicBezTo>
                                  <a:pt x="122" y="28"/>
                                  <a:pt x="124" y="27"/>
                                  <a:pt x="125" y="26"/>
                                </a:cubicBezTo>
                                <a:cubicBezTo>
                                  <a:pt x="128" y="27"/>
                                  <a:pt x="130" y="27"/>
                                  <a:pt x="132" y="28"/>
                                </a:cubicBezTo>
                                <a:close/>
                                <a:moveTo>
                                  <a:pt x="124" y="22"/>
                                </a:moveTo>
                                <a:cubicBezTo>
                                  <a:pt x="123" y="22"/>
                                  <a:pt x="122" y="22"/>
                                  <a:pt x="121" y="22"/>
                                </a:cubicBezTo>
                                <a:cubicBezTo>
                                  <a:pt x="121" y="22"/>
                                  <a:pt x="122" y="22"/>
                                  <a:pt x="122" y="21"/>
                                </a:cubicBezTo>
                                <a:cubicBezTo>
                                  <a:pt x="123" y="21"/>
                                  <a:pt x="125" y="22"/>
                                  <a:pt x="126" y="22"/>
                                </a:cubicBezTo>
                                <a:cubicBezTo>
                                  <a:pt x="125" y="22"/>
                                  <a:pt x="125" y="22"/>
                                  <a:pt x="124" y="22"/>
                                </a:cubicBezTo>
                                <a:close/>
                                <a:moveTo>
                                  <a:pt x="123" y="15"/>
                                </a:moveTo>
                                <a:cubicBezTo>
                                  <a:pt x="122" y="16"/>
                                  <a:pt x="121" y="16"/>
                                  <a:pt x="120" y="17"/>
                                </a:cubicBezTo>
                                <a:cubicBezTo>
                                  <a:pt x="120" y="17"/>
                                  <a:pt x="119" y="17"/>
                                  <a:pt x="119" y="17"/>
                                </a:cubicBezTo>
                                <a:cubicBezTo>
                                  <a:pt x="121" y="16"/>
                                  <a:pt x="122" y="15"/>
                                  <a:pt x="124" y="14"/>
                                </a:cubicBezTo>
                                <a:cubicBezTo>
                                  <a:pt x="124" y="14"/>
                                  <a:pt x="124" y="14"/>
                                  <a:pt x="124" y="14"/>
                                </a:cubicBezTo>
                                <a:cubicBezTo>
                                  <a:pt x="124" y="14"/>
                                  <a:pt x="125" y="14"/>
                                  <a:pt x="126" y="15"/>
                                </a:cubicBezTo>
                                <a:cubicBezTo>
                                  <a:pt x="125" y="15"/>
                                  <a:pt x="124" y="15"/>
                                  <a:pt x="123" y="15"/>
                                </a:cubicBezTo>
                                <a:close/>
                                <a:moveTo>
                                  <a:pt x="125" y="11"/>
                                </a:moveTo>
                                <a:cubicBezTo>
                                  <a:pt x="124" y="11"/>
                                  <a:pt x="123" y="11"/>
                                  <a:pt x="122" y="11"/>
                                </a:cubicBezTo>
                                <a:cubicBezTo>
                                  <a:pt x="123" y="11"/>
                                  <a:pt x="124" y="11"/>
                                  <a:pt x="125" y="11"/>
                                </a:cubicBezTo>
                                <a:cubicBezTo>
                                  <a:pt x="125" y="11"/>
                                  <a:pt x="125" y="11"/>
                                  <a:pt x="125" y="11"/>
                                </a:cubicBezTo>
                                <a:close/>
                                <a:moveTo>
                                  <a:pt x="114" y="5"/>
                                </a:moveTo>
                                <a:cubicBezTo>
                                  <a:pt x="114" y="5"/>
                                  <a:pt x="114" y="5"/>
                                  <a:pt x="113" y="5"/>
                                </a:cubicBezTo>
                                <a:cubicBezTo>
                                  <a:pt x="113" y="5"/>
                                  <a:pt x="113" y="5"/>
                                  <a:pt x="113" y="6"/>
                                </a:cubicBezTo>
                                <a:cubicBezTo>
                                  <a:pt x="111" y="6"/>
                                  <a:pt x="110" y="6"/>
                                  <a:pt x="108" y="6"/>
                                </a:cubicBezTo>
                                <a:cubicBezTo>
                                  <a:pt x="108" y="6"/>
                                  <a:pt x="108" y="6"/>
                                  <a:pt x="108" y="6"/>
                                </a:cubicBezTo>
                                <a:cubicBezTo>
                                  <a:pt x="109" y="6"/>
                                  <a:pt x="111" y="5"/>
                                  <a:pt x="113" y="5"/>
                                </a:cubicBezTo>
                                <a:cubicBezTo>
                                  <a:pt x="114" y="5"/>
                                  <a:pt x="114" y="5"/>
                                  <a:pt x="115" y="5"/>
                                </a:cubicBezTo>
                                <a:cubicBezTo>
                                  <a:pt x="115" y="5"/>
                                  <a:pt x="115" y="5"/>
                                  <a:pt x="114" y="5"/>
                                </a:cubicBezTo>
                                <a:close/>
                                <a:moveTo>
                                  <a:pt x="99" y="5"/>
                                </a:moveTo>
                                <a:cubicBezTo>
                                  <a:pt x="99" y="5"/>
                                  <a:pt x="98" y="5"/>
                                  <a:pt x="98" y="5"/>
                                </a:cubicBezTo>
                                <a:cubicBezTo>
                                  <a:pt x="99" y="5"/>
                                  <a:pt x="100" y="4"/>
                                  <a:pt x="102" y="4"/>
                                </a:cubicBezTo>
                                <a:cubicBezTo>
                                  <a:pt x="101" y="4"/>
                                  <a:pt x="100" y="5"/>
                                  <a:pt x="99" y="5"/>
                                </a:cubicBezTo>
                                <a:close/>
                                <a:moveTo>
                                  <a:pt x="22" y="63"/>
                                </a:moveTo>
                                <a:cubicBezTo>
                                  <a:pt x="23" y="63"/>
                                  <a:pt x="23" y="63"/>
                                  <a:pt x="23" y="63"/>
                                </a:cubicBezTo>
                                <a:cubicBezTo>
                                  <a:pt x="23" y="63"/>
                                  <a:pt x="23" y="63"/>
                                  <a:pt x="23" y="63"/>
                                </a:cubicBezTo>
                                <a:cubicBezTo>
                                  <a:pt x="22" y="65"/>
                                  <a:pt x="21" y="66"/>
                                  <a:pt x="20" y="68"/>
                                </a:cubicBezTo>
                                <a:cubicBezTo>
                                  <a:pt x="19" y="68"/>
                                  <a:pt x="19" y="69"/>
                                  <a:pt x="18" y="70"/>
                                </a:cubicBezTo>
                                <a:cubicBezTo>
                                  <a:pt x="18" y="70"/>
                                  <a:pt x="17" y="70"/>
                                  <a:pt x="17" y="70"/>
                                </a:cubicBezTo>
                                <a:cubicBezTo>
                                  <a:pt x="19" y="68"/>
                                  <a:pt x="20" y="65"/>
                                  <a:pt x="22" y="63"/>
                                </a:cubicBezTo>
                                <a:close/>
                                <a:moveTo>
                                  <a:pt x="21" y="78"/>
                                </a:moveTo>
                                <a:cubicBezTo>
                                  <a:pt x="23" y="76"/>
                                  <a:pt x="24" y="75"/>
                                  <a:pt x="25" y="73"/>
                                </a:cubicBezTo>
                                <a:cubicBezTo>
                                  <a:pt x="24" y="76"/>
                                  <a:pt x="22" y="79"/>
                                  <a:pt x="20" y="82"/>
                                </a:cubicBezTo>
                                <a:cubicBezTo>
                                  <a:pt x="19" y="83"/>
                                  <a:pt x="18" y="84"/>
                                  <a:pt x="17" y="85"/>
                                </a:cubicBezTo>
                                <a:cubicBezTo>
                                  <a:pt x="17" y="85"/>
                                  <a:pt x="17" y="84"/>
                                  <a:pt x="17" y="84"/>
                                </a:cubicBezTo>
                                <a:cubicBezTo>
                                  <a:pt x="17" y="83"/>
                                  <a:pt x="17" y="83"/>
                                  <a:pt x="16" y="83"/>
                                </a:cubicBezTo>
                                <a:cubicBezTo>
                                  <a:pt x="17" y="82"/>
                                  <a:pt x="17" y="81"/>
                                  <a:pt x="17" y="80"/>
                                </a:cubicBezTo>
                                <a:cubicBezTo>
                                  <a:pt x="18" y="79"/>
                                  <a:pt x="19" y="78"/>
                                  <a:pt x="20" y="77"/>
                                </a:cubicBezTo>
                                <a:cubicBezTo>
                                  <a:pt x="20" y="78"/>
                                  <a:pt x="21" y="78"/>
                                  <a:pt x="21" y="78"/>
                                </a:cubicBezTo>
                                <a:close/>
                                <a:moveTo>
                                  <a:pt x="20" y="88"/>
                                </a:moveTo>
                                <a:cubicBezTo>
                                  <a:pt x="20" y="87"/>
                                  <a:pt x="20" y="87"/>
                                  <a:pt x="20" y="86"/>
                                </a:cubicBezTo>
                                <a:cubicBezTo>
                                  <a:pt x="20" y="85"/>
                                  <a:pt x="21" y="85"/>
                                  <a:pt x="21" y="84"/>
                                </a:cubicBezTo>
                                <a:cubicBezTo>
                                  <a:pt x="21" y="84"/>
                                  <a:pt x="21" y="84"/>
                                  <a:pt x="21" y="84"/>
                                </a:cubicBezTo>
                                <a:cubicBezTo>
                                  <a:pt x="22" y="84"/>
                                  <a:pt x="22" y="85"/>
                                  <a:pt x="22" y="85"/>
                                </a:cubicBezTo>
                                <a:cubicBezTo>
                                  <a:pt x="21" y="86"/>
                                  <a:pt x="21" y="87"/>
                                  <a:pt x="20" y="88"/>
                                </a:cubicBezTo>
                                <a:close/>
                                <a:moveTo>
                                  <a:pt x="21" y="120"/>
                                </a:moveTo>
                                <a:cubicBezTo>
                                  <a:pt x="19" y="113"/>
                                  <a:pt x="18" y="107"/>
                                  <a:pt x="17" y="100"/>
                                </a:cubicBezTo>
                                <a:cubicBezTo>
                                  <a:pt x="18" y="100"/>
                                  <a:pt x="18" y="100"/>
                                  <a:pt x="18" y="100"/>
                                </a:cubicBezTo>
                                <a:cubicBezTo>
                                  <a:pt x="19" y="102"/>
                                  <a:pt x="19" y="105"/>
                                  <a:pt x="20" y="108"/>
                                </a:cubicBezTo>
                                <a:cubicBezTo>
                                  <a:pt x="20" y="110"/>
                                  <a:pt x="20" y="113"/>
                                  <a:pt x="20" y="115"/>
                                </a:cubicBezTo>
                                <a:cubicBezTo>
                                  <a:pt x="20" y="117"/>
                                  <a:pt x="21" y="118"/>
                                  <a:pt x="21" y="120"/>
                                </a:cubicBezTo>
                                <a:close/>
                                <a:moveTo>
                                  <a:pt x="17" y="89"/>
                                </a:moveTo>
                                <a:cubicBezTo>
                                  <a:pt x="17" y="89"/>
                                  <a:pt x="17" y="89"/>
                                  <a:pt x="18" y="89"/>
                                </a:cubicBezTo>
                                <a:cubicBezTo>
                                  <a:pt x="18" y="91"/>
                                  <a:pt x="18" y="93"/>
                                  <a:pt x="18" y="95"/>
                                </a:cubicBezTo>
                                <a:cubicBezTo>
                                  <a:pt x="18" y="95"/>
                                  <a:pt x="18" y="95"/>
                                  <a:pt x="18" y="95"/>
                                </a:cubicBezTo>
                                <a:cubicBezTo>
                                  <a:pt x="18" y="93"/>
                                  <a:pt x="17" y="92"/>
                                  <a:pt x="17" y="90"/>
                                </a:cubicBezTo>
                                <a:cubicBezTo>
                                  <a:pt x="17" y="90"/>
                                  <a:pt x="17" y="90"/>
                                  <a:pt x="16" y="89"/>
                                </a:cubicBezTo>
                                <a:cubicBezTo>
                                  <a:pt x="17" y="89"/>
                                  <a:pt x="17" y="89"/>
                                  <a:pt x="17" y="89"/>
                                </a:cubicBezTo>
                                <a:close/>
                                <a:moveTo>
                                  <a:pt x="18" y="114"/>
                                </a:moveTo>
                                <a:cubicBezTo>
                                  <a:pt x="17" y="110"/>
                                  <a:pt x="16" y="106"/>
                                  <a:pt x="15" y="103"/>
                                </a:cubicBezTo>
                                <a:cubicBezTo>
                                  <a:pt x="15" y="102"/>
                                  <a:pt x="16" y="102"/>
                                  <a:pt x="16" y="102"/>
                                </a:cubicBezTo>
                                <a:cubicBezTo>
                                  <a:pt x="16" y="106"/>
                                  <a:pt x="17" y="110"/>
                                  <a:pt x="18" y="114"/>
                                </a:cubicBezTo>
                                <a:close/>
                                <a:moveTo>
                                  <a:pt x="15" y="100"/>
                                </a:moveTo>
                                <a:cubicBezTo>
                                  <a:pt x="15" y="98"/>
                                  <a:pt x="15" y="96"/>
                                  <a:pt x="15" y="93"/>
                                </a:cubicBezTo>
                                <a:cubicBezTo>
                                  <a:pt x="15" y="95"/>
                                  <a:pt x="16" y="97"/>
                                  <a:pt x="16" y="98"/>
                                </a:cubicBezTo>
                                <a:cubicBezTo>
                                  <a:pt x="15" y="99"/>
                                  <a:pt x="15" y="99"/>
                                  <a:pt x="15" y="100"/>
                                </a:cubicBezTo>
                                <a:close/>
                                <a:moveTo>
                                  <a:pt x="21" y="131"/>
                                </a:moveTo>
                                <a:cubicBezTo>
                                  <a:pt x="21" y="133"/>
                                  <a:pt x="22" y="135"/>
                                  <a:pt x="22" y="136"/>
                                </a:cubicBezTo>
                                <a:cubicBezTo>
                                  <a:pt x="22" y="136"/>
                                  <a:pt x="22" y="136"/>
                                  <a:pt x="22" y="135"/>
                                </a:cubicBezTo>
                                <a:cubicBezTo>
                                  <a:pt x="21" y="134"/>
                                  <a:pt x="20" y="135"/>
                                  <a:pt x="20" y="136"/>
                                </a:cubicBezTo>
                                <a:cubicBezTo>
                                  <a:pt x="21" y="139"/>
                                  <a:pt x="22" y="142"/>
                                  <a:pt x="23" y="145"/>
                                </a:cubicBezTo>
                                <a:cubicBezTo>
                                  <a:pt x="22" y="143"/>
                                  <a:pt x="21" y="141"/>
                                  <a:pt x="19" y="140"/>
                                </a:cubicBezTo>
                                <a:cubicBezTo>
                                  <a:pt x="17" y="129"/>
                                  <a:pt x="16" y="118"/>
                                  <a:pt x="14" y="107"/>
                                </a:cubicBezTo>
                                <a:cubicBezTo>
                                  <a:pt x="16" y="115"/>
                                  <a:pt x="19" y="123"/>
                                  <a:pt x="21" y="131"/>
                                </a:cubicBezTo>
                                <a:close/>
                                <a:moveTo>
                                  <a:pt x="17" y="165"/>
                                </a:move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ubicBezTo>
                                  <a:pt x="18" y="167"/>
                                  <a:pt x="18" y="168"/>
                                  <a:pt x="19" y="170"/>
                                </a:cubicBezTo>
                                <a:cubicBezTo>
                                  <a:pt x="19" y="169"/>
                                  <a:pt x="18" y="169"/>
                                  <a:pt x="18" y="168"/>
                                </a:cubicBezTo>
                                <a:cubicBezTo>
                                  <a:pt x="17" y="167"/>
                                  <a:pt x="17" y="166"/>
                                  <a:pt x="16" y="166"/>
                                </a:cubicBez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lose/>
                                <a:moveTo>
                                  <a:pt x="19" y="163"/>
                                </a:moveTo>
                                <a:cubicBezTo>
                                  <a:pt x="19" y="163"/>
                                  <a:pt x="18" y="163"/>
                                  <a:pt x="18" y="163"/>
                                </a:cubicBezTo>
                                <a:cubicBezTo>
                                  <a:pt x="17" y="162"/>
                                  <a:pt x="17" y="162"/>
                                  <a:pt x="16" y="161"/>
                                </a:cubicBezTo>
                                <a:cubicBezTo>
                                  <a:pt x="16" y="157"/>
                                  <a:pt x="15" y="154"/>
                                  <a:pt x="15" y="150"/>
                                </a:cubicBezTo>
                                <a:cubicBezTo>
                                  <a:pt x="16" y="155"/>
                                  <a:pt x="18" y="160"/>
                                  <a:pt x="20" y="164"/>
                                </a:cubicBezTo>
                                <a:cubicBezTo>
                                  <a:pt x="19" y="164"/>
                                  <a:pt x="19" y="164"/>
                                  <a:pt x="19" y="163"/>
                                </a:cubicBezTo>
                                <a:close/>
                                <a:moveTo>
                                  <a:pt x="15" y="169"/>
                                </a:moveTo>
                                <a:cubicBezTo>
                                  <a:pt x="15" y="169"/>
                                  <a:pt x="15" y="169"/>
                                  <a:pt x="15" y="169"/>
                                </a:cubicBezTo>
                                <a:cubicBezTo>
                                  <a:pt x="14" y="165"/>
                                  <a:pt x="13" y="162"/>
                                  <a:pt x="11" y="158"/>
                                </a:cubicBezTo>
                                <a:cubicBezTo>
                                  <a:pt x="12" y="160"/>
                                  <a:pt x="13" y="162"/>
                                  <a:pt x="14" y="164"/>
                                </a:cubicBezTo>
                                <a:cubicBezTo>
                                  <a:pt x="14" y="164"/>
                                  <a:pt x="14" y="164"/>
                                  <a:pt x="14" y="164"/>
                                </a:cubicBezTo>
                                <a:cubicBezTo>
                                  <a:pt x="15" y="165"/>
                                  <a:pt x="15" y="166"/>
                                  <a:pt x="16" y="167"/>
                                </a:cubicBezTo>
                                <a:cubicBezTo>
                                  <a:pt x="16" y="168"/>
                                  <a:pt x="16" y="168"/>
                                  <a:pt x="16" y="168"/>
                                </a:cubicBezTo>
                                <a:cubicBezTo>
                                  <a:pt x="16" y="168"/>
                                  <a:pt x="15" y="168"/>
                                  <a:pt x="15" y="169"/>
                                </a:cubicBezTo>
                                <a:close/>
                                <a:moveTo>
                                  <a:pt x="8" y="128"/>
                                </a:moveTo>
                                <a:cubicBezTo>
                                  <a:pt x="9" y="129"/>
                                  <a:pt x="10" y="128"/>
                                  <a:pt x="10" y="128"/>
                                </a:cubicBezTo>
                                <a:cubicBezTo>
                                  <a:pt x="10" y="124"/>
                                  <a:pt x="9" y="120"/>
                                  <a:pt x="9" y="117"/>
                                </a:cubicBezTo>
                                <a:cubicBezTo>
                                  <a:pt x="9" y="116"/>
                                  <a:pt x="10" y="115"/>
                                  <a:pt x="10" y="114"/>
                                </a:cubicBezTo>
                                <a:cubicBezTo>
                                  <a:pt x="10" y="121"/>
                                  <a:pt x="11" y="129"/>
                                  <a:pt x="12" y="137"/>
                                </a:cubicBezTo>
                                <a:cubicBezTo>
                                  <a:pt x="12" y="142"/>
                                  <a:pt x="13" y="146"/>
                                  <a:pt x="13" y="151"/>
                                </a:cubicBezTo>
                                <a:cubicBezTo>
                                  <a:pt x="12" y="147"/>
                                  <a:pt x="11" y="142"/>
                                  <a:pt x="10" y="138"/>
                                </a:cubicBezTo>
                                <a:cubicBezTo>
                                  <a:pt x="10" y="136"/>
                                  <a:pt x="9" y="134"/>
                                  <a:pt x="9" y="133"/>
                                </a:cubicBezTo>
                                <a:cubicBezTo>
                                  <a:pt x="9" y="131"/>
                                  <a:pt x="8" y="129"/>
                                  <a:pt x="8" y="128"/>
                                </a:cubicBezTo>
                                <a:cubicBezTo>
                                  <a:pt x="8" y="128"/>
                                  <a:pt x="8" y="128"/>
                                  <a:pt x="8" y="128"/>
                                </a:cubicBezTo>
                                <a:close/>
                                <a:moveTo>
                                  <a:pt x="8" y="106"/>
                                </a:moveTo>
                                <a:cubicBezTo>
                                  <a:pt x="8" y="105"/>
                                  <a:pt x="9" y="104"/>
                                  <a:pt x="9" y="103"/>
                                </a:cubicBezTo>
                                <a:cubicBezTo>
                                  <a:pt x="9" y="105"/>
                                  <a:pt x="9" y="108"/>
                                  <a:pt x="9" y="111"/>
                                </a:cubicBezTo>
                                <a:cubicBezTo>
                                  <a:pt x="9" y="109"/>
                                  <a:pt x="8" y="108"/>
                                  <a:pt x="8" y="106"/>
                                </a:cubicBezTo>
                                <a:close/>
                                <a:moveTo>
                                  <a:pt x="9" y="99"/>
                                </a:moveTo>
                                <a:cubicBezTo>
                                  <a:pt x="10" y="98"/>
                                  <a:pt x="10" y="97"/>
                                  <a:pt x="10" y="96"/>
                                </a:cubicBezTo>
                                <a:cubicBezTo>
                                  <a:pt x="10" y="97"/>
                                  <a:pt x="11" y="97"/>
                                  <a:pt x="11" y="97"/>
                                </a:cubicBezTo>
                                <a:cubicBezTo>
                                  <a:pt x="11" y="99"/>
                                  <a:pt x="10" y="101"/>
                                  <a:pt x="10" y="103"/>
                                </a:cubicBezTo>
                                <a:cubicBezTo>
                                  <a:pt x="10" y="102"/>
                                  <a:pt x="10" y="100"/>
                                  <a:pt x="9" y="99"/>
                                </a:cubicBezTo>
                                <a:close/>
                                <a:moveTo>
                                  <a:pt x="11" y="149"/>
                                </a:moveTo>
                                <a:cubicBezTo>
                                  <a:pt x="12" y="153"/>
                                  <a:pt x="13" y="157"/>
                                  <a:pt x="14" y="161"/>
                                </a:cubicBezTo>
                                <a:cubicBezTo>
                                  <a:pt x="13" y="159"/>
                                  <a:pt x="12" y="156"/>
                                  <a:pt x="11" y="154"/>
                                </a:cubicBezTo>
                                <a:cubicBezTo>
                                  <a:pt x="11" y="152"/>
                                  <a:pt x="11" y="150"/>
                                  <a:pt x="11" y="149"/>
                                </a:cubicBezTo>
                                <a:close/>
                                <a:moveTo>
                                  <a:pt x="14" y="141"/>
                                </a:moveTo>
                                <a:cubicBezTo>
                                  <a:pt x="14" y="140"/>
                                  <a:pt x="14" y="139"/>
                                  <a:pt x="14" y="138"/>
                                </a:cubicBezTo>
                                <a:cubicBezTo>
                                  <a:pt x="14" y="136"/>
                                  <a:pt x="14" y="134"/>
                                  <a:pt x="14" y="132"/>
                                </a:cubicBezTo>
                                <a:cubicBezTo>
                                  <a:pt x="14" y="133"/>
                                  <a:pt x="14" y="134"/>
                                  <a:pt x="15" y="135"/>
                                </a:cubicBezTo>
                                <a:cubicBezTo>
                                  <a:pt x="15" y="138"/>
                                  <a:pt x="16" y="141"/>
                                  <a:pt x="16" y="143"/>
                                </a:cubicBezTo>
                                <a:cubicBezTo>
                                  <a:pt x="17" y="147"/>
                                  <a:pt x="17" y="152"/>
                                  <a:pt x="18" y="156"/>
                                </a:cubicBezTo>
                                <a:cubicBezTo>
                                  <a:pt x="17" y="151"/>
                                  <a:pt x="15" y="146"/>
                                  <a:pt x="14" y="141"/>
                                </a:cubicBezTo>
                                <a:close/>
                                <a:moveTo>
                                  <a:pt x="10" y="90"/>
                                </a:moveTo>
                                <a:cubicBezTo>
                                  <a:pt x="10" y="91"/>
                                  <a:pt x="9" y="92"/>
                                  <a:pt x="8" y="92"/>
                                </a:cubicBezTo>
                                <a:cubicBezTo>
                                  <a:pt x="9" y="91"/>
                                  <a:pt x="10" y="89"/>
                                  <a:pt x="12" y="88"/>
                                </a:cubicBezTo>
                                <a:cubicBezTo>
                                  <a:pt x="11" y="89"/>
                                  <a:pt x="11" y="89"/>
                                  <a:pt x="10" y="90"/>
                                </a:cubicBezTo>
                                <a:close/>
                                <a:moveTo>
                                  <a:pt x="9" y="93"/>
                                </a:moveTo>
                                <a:cubicBezTo>
                                  <a:pt x="9" y="94"/>
                                  <a:pt x="9" y="95"/>
                                  <a:pt x="9" y="96"/>
                                </a:cubicBezTo>
                                <a:cubicBezTo>
                                  <a:pt x="8" y="96"/>
                                  <a:pt x="8" y="95"/>
                                  <a:pt x="8" y="95"/>
                                </a:cubicBezTo>
                                <a:cubicBezTo>
                                  <a:pt x="8" y="95"/>
                                  <a:pt x="8" y="95"/>
                                  <a:pt x="8" y="95"/>
                                </a:cubicBezTo>
                                <a:cubicBezTo>
                                  <a:pt x="8" y="94"/>
                                  <a:pt x="9" y="94"/>
                                  <a:pt x="9" y="93"/>
                                </a:cubicBezTo>
                                <a:close/>
                                <a:moveTo>
                                  <a:pt x="8" y="116"/>
                                </a:moveTo>
                                <a:cubicBezTo>
                                  <a:pt x="8" y="117"/>
                                  <a:pt x="7" y="117"/>
                                  <a:pt x="7" y="118"/>
                                </a:cubicBezTo>
                                <a:cubicBezTo>
                                  <a:pt x="7" y="117"/>
                                  <a:pt x="7" y="117"/>
                                  <a:pt x="7" y="116"/>
                                </a:cubicBezTo>
                                <a:cubicBezTo>
                                  <a:pt x="7" y="115"/>
                                  <a:pt x="7" y="113"/>
                                  <a:pt x="7" y="112"/>
                                </a:cubicBezTo>
                                <a:cubicBezTo>
                                  <a:pt x="7" y="113"/>
                                  <a:pt x="8" y="115"/>
                                  <a:pt x="8" y="116"/>
                                </a:cubicBezTo>
                                <a:close/>
                                <a:moveTo>
                                  <a:pt x="8" y="144"/>
                                </a:moveTo>
                                <a:cubicBezTo>
                                  <a:pt x="8" y="140"/>
                                  <a:pt x="7" y="136"/>
                                  <a:pt x="7" y="133"/>
                                </a:cubicBezTo>
                                <a:cubicBezTo>
                                  <a:pt x="7" y="133"/>
                                  <a:pt x="7" y="134"/>
                                  <a:pt x="7" y="134"/>
                                </a:cubicBezTo>
                                <a:cubicBezTo>
                                  <a:pt x="8" y="137"/>
                                  <a:pt x="8" y="141"/>
                                  <a:pt x="8" y="144"/>
                                </a:cubicBezTo>
                                <a:close/>
                                <a:moveTo>
                                  <a:pt x="9" y="159"/>
                                </a:moveTo>
                                <a:cubicBezTo>
                                  <a:pt x="9" y="158"/>
                                  <a:pt x="8" y="157"/>
                                  <a:pt x="8" y="157"/>
                                </a:cubicBezTo>
                                <a:cubicBezTo>
                                  <a:pt x="8" y="156"/>
                                  <a:pt x="8" y="156"/>
                                  <a:pt x="8" y="155"/>
                                </a:cubicBezTo>
                                <a:cubicBezTo>
                                  <a:pt x="8" y="156"/>
                                  <a:pt x="9" y="157"/>
                                  <a:pt x="9" y="158"/>
                                </a:cubicBezTo>
                                <a:cubicBezTo>
                                  <a:pt x="9" y="158"/>
                                  <a:pt x="10" y="158"/>
                                  <a:pt x="10" y="158"/>
                                </a:cubicBezTo>
                                <a:cubicBezTo>
                                  <a:pt x="11" y="160"/>
                                  <a:pt x="12" y="163"/>
                                  <a:pt x="12" y="165"/>
                                </a:cubicBezTo>
                                <a:cubicBezTo>
                                  <a:pt x="12" y="165"/>
                                  <a:pt x="12" y="165"/>
                                  <a:pt x="12" y="166"/>
                                </a:cubicBezTo>
                                <a:cubicBezTo>
                                  <a:pt x="14" y="171"/>
                                  <a:pt x="16" y="176"/>
                                  <a:pt x="19" y="181"/>
                                </a:cubicBezTo>
                                <a:cubicBezTo>
                                  <a:pt x="20" y="182"/>
                                  <a:pt x="20" y="183"/>
                                  <a:pt x="20" y="184"/>
                                </a:cubicBezTo>
                                <a:cubicBezTo>
                                  <a:pt x="20" y="183"/>
                                  <a:pt x="20" y="182"/>
                                  <a:pt x="19" y="182"/>
                                </a:cubicBezTo>
                                <a:cubicBezTo>
                                  <a:pt x="15" y="174"/>
                                  <a:pt x="12" y="166"/>
                                  <a:pt x="9" y="159"/>
                                </a:cubicBezTo>
                                <a:close/>
                                <a:moveTo>
                                  <a:pt x="18" y="144"/>
                                </a:moveTo>
                                <a:cubicBezTo>
                                  <a:pt x="19" y="145"/>
                                  <a:pt x="19" y="145"/>
                                  <a:pt x="19" y="146"/>
                                </a:cubicBezTo>
                                <a:cubicBezTo>
                                  <a:pt x="19" y="147"/>
                                  <a:pt x="19" y="147"/>
                                  <a:pt x="19" y="148"/>
                                </a:cubicBezTo>
                                <a:cubicBezTo>
                                  <a:pt x="21" y="154"/>
                                  <a:pt x="23" y="161"/>
                                  <a:pt x="25" y="168"/>
                                </a:cubicBezTo>
                                <a:cubicBezTo>
                                  <a:pt x="25" y="168"/>
                                  <a:pt x="25" y="169"/>
                                  <a:pt x="25" y="169"/>
                                </a:cubicBezTo>
                                <a:cubicBezTo>
                                  <a:pt x="24" y="168"/>
                                  <a:pt x="24" y="168"/>
                                  <a:pt x="23" y="168"/>
                                </a:cubicBezTo>
                                <a:cubicBezTo>
                                  <a:pt x="22" y="160"/>
                                  <a:pt x="20" y="152"/>
                                  <a:pt x="18" y="144"/>
                                </a:cubicBezTo>
                                <a:close/>
                                <a:moveTo>
                                  <a:pt x="27" y="189"/>
                                </a:moveTo>
                                <a:cubicBezTo>
                                  <a:pt x="28" y="191"/>
                                  <a:pt x="29" y="193"/>
                                  <a:pt x="30" y="195"/>
                                </a:cubicBezTo>
                                <a:cubicBezTo>
                                  <a:pt x="30" y="195"/>
                                  <a:pt x="30" y="195"/>
                                  <a:pt x="29" y="195"/>
                                </a:cubicBezTo>
                                <a:cubicBezTo>
                                  <a:pt x="28" y="191"/>
                                  <a:pt x="26" y="188"/>
                                  <a:pt x="25" y="185"/>
                                </a:cubicBezTo>
                                <a:cubicBezTo>
                                  <a:pt x="25" y="187"/>
                                  <a:pt x="26" y="188"/>
                                  <a:pt x="27" y="189"/>
                                </a:cubicBezTo>
                                <a:close/>
                                <a:moveTo>
                                  <a:pt x="30" y="190"/>
                                </a:moveTo>
                                <a:cubicBezTo>
                                  <a:pt x="29" y="190"/>
                                  <a:pt x="29" y="189"/>
                                  <a:pt x="29" y="188"/>
                                </a:cubicBezTo>
                                <a:cubicBezTo>
                                  <a:pt x="29" y="189"/>
                                  <a:pt x="30" y="190"/>
                                  <a:pt x="31" y="191"/>
                                </a:cubicBezTo>
                                <a:cubicBezTo>
                                  <a:pt x="32" y="192"/>
                                  <a:pt x="32" y="193"/>
                                  <a:pt x="32" y="194"/>
                                </a:cubicBezTo>
                                <a:cubicBezTo>
                                  <a:pt x="32" y="194"/>
                                  <a:pt x="32" y="194"/>
                                  <a:pt x="32" y="194"/>
                                </a:cubicBezTo>
                                <a:cubicBezTo>
                                  <a:pt x="31" y="193"/>
                                  <a:pt x="31" y="192"/>
                                  <a:pt x="30" y="190"/>
                                </a:cubicBezTo>
                                <a:close/>
                                <a:moveTo>
                                  <a:pt x="31" y="187"/>
                                </a:moveTo>
                                <a:cubicBezTo>
                                  <a:pt x="30" y="185"/>
                                  <a:pt x="28" y="182"/>
                                  <a:pt x="27" y="180"/>
                                </a:cubicBezTo>
                                <a:cubicBezTo>
                                  <a:pt x="29" y="182"/>
                                  <a:pt x="30" y="184"/>
                                  <a:pt x="31" y="186"/>
                                </a:cubicBezTo>
                                <a:cubicBezTo>
                                  <a:pt x="31" y="186"/>
                                  <a:pt x="31" y="186"/>
                                  <a:pt x="32" y="187"/>
                                </a:cubicBezTo>
                                <a:cubicBezTo>
                                  <a:pt x="33" y="189"/>
                                  <a:pt x="35" y="192"/>
                                  <a:pt x="36" y="195"/>
                                </a:cubicBezTo>
                                <a:cubicBezTo>
                                  <a:pt x="36" y="195"/>
                                  <a:pt x="36" y="195"/>
                                  <a:pt x="36" y="195"/>
                                </a:cubicBezTo>
                                <a:cubicBezTo>
                                  <a:pt x="36" y="194"/>
                                  <a:pt x="35" y="194"/>
                                  <a:pt x="35" y="193"/>
                                </a:cubicBezTo>
                                <a:cubicBezTo>
                                  <a:pt x="34" y="192"/>
                                  <a:pt x="34" y="192"/>
                                  <a:pt x="33" y="191"/>
                                </a:cubicBezTo>
                                <a:cubicBezTo>
                                  <a:pt x="32" y="190"/>
                                  <a:pt x="32" y="188"/>
                                  <a:pt x="31" y="187"/>
                                </a:cubicBezTo>
                                <a:close/>
                                <a:moveTo>
                                  <a:pt x="37" y="206"/>
                                </a:moveTo>
                                <a:cubicBezTo>
                                  <a:pt x="39" y="208"/>
                                  <a:pt x="41" y="210"/>
                                  <a:pt x="43" y="212"/>
                                </a:cubicBezTo>
                                <a:cubicBezTo>
                                  <a:pt x="42" y="211"/>
                                  <a:pt x="41" y="211"/>
                                  <a:pt x="40" y="210"/>
                                </a:cubicBezTo>
                                <a:cubicBezTo>
                                  <a:pt x="40" y="210"/>
                                  <a:pt x="40" y="210"/>
                                  <a:pt x="39" y="209"/>
                                </a:cubicBezTo>
                                <a:cubicBezTo>
                                  <a:pt x="38" y="207"/>
                                  <a:pt x="36" y="205"/>
                                  <a:pt x="34" y="204"/>
                                </a:cubicBezTo>
                                <a:cubicBezTo>
                                  <a:pt x="35" y="204"/>
                                  <a:pt x="36" y="205"/>
                                  <a:pt x="37" y="206"/>
                                </a:cubicBezTo>
                                <a:close/>
                                <a:moveTo>
                                  <a:pt x="41" y="205"/>
                                </a:moveTo>
                                <a:cubicBezTo>
                                  <a:pt x="41" y="204"/>
                                  <a:pt x="40" y="203"/>
                                  <a:pt x="40" y="203"/>
                                </a:cubicBezTo>
                                <a:cubicBezTo>
                                  <a:pt x="40" y="203"/>
                                  <a:pt x="40" y="203"/>
                                  <a:pt x="40" y="203"/>
                                </a:cubicBezTo>
                                <a:cubicBezTo>
                                  <a:pt x="42" y="205"/>
                                  <a:pt x="44" y="208"/>
                                  <a:pt x="46" y="211"/>
                                </a:cubicBezTo>
                                <a:cubicBezTo>
                                  <a:pt x="45" y="209"/>
                                  <a:pt x="43" y="207"/>
                                  <a:pt x="41" y="205"/>
                                </a:cubicBezTo>
                                <a:close/>
                                <a:moveTo>
                                  <a:pt x="43" y="212"/>
                                </a:moveTo>
                                <a:cubicBezTo>
                                  <a:pt x="44" y="212"/>
                                  <a:pt x="44" y="213"/>
                                  <a:pt x="45" y="213"/>
                                </a:cubicBezTo>
                                <a:cubicBezTo>
                                  <a:pt x="45" y="213"/>
                                  <a:pt x="45" y="213"/>
                                  <a:pt x="45" y="213"/>
                                </a:cubicBezTo>
                                <a:cubicBezTo>
                                  <a:pt x="46" y="214"/>
                                  <a:pt x="47" y="215"/>
                                  <a:pt x="49" y="216"/>
                                </a:cubicBezTo>
                                <a:cubicBezTo>
                                  <a:pt x="47" y="214"/>
                                  <a:pt x="45" y="213"/>
                                  <a:pt x="43" y="212"/>
                                </a:cubicBezTo>
                                <a:cubicBezTo>
                                  <a:pt x="43" y="212"/>
                                  <a:pt x="43" y="212"/>
                                  <a:pt x="43" y="212"/>
                                </a:cubicBezTo>
                                <a:close/>
                                <a:moveTo>
                                  <a:pt x="44" y="215"/>
                                </a:moveTo>
                                <a:cubicBezTo>
                                  <a:pt x="45" y="215"/>
                                  <a:pt x="45" y="215"/>
                                  <a:pt x="45" y="216"/>
                                </a:cubicBezTo>
                                <a:cubicBezTo>
                                  <a:pt x="45" y="216"/>
                                  <a:pt x="45" y="216"/>
                                  <a:pt x="45" y="216"/>
                                </a:cubicBezTo>
                                <a:cubicBezTo>
                                  <a:pt x="45" y="217"/>
                                  <a:pt x="46" y="217"/>
                                  <a:pt x="46" y="217"/>
                                </a:cubicBezTo>
                                <a:cubicBezTo>
                                  <a:pt x="45" y="216"/>
                                  <a:pt x="44" y="216"/>
                                  <a:pt x="44" y="215"/>
                                </a:cubicBezTo>
                                <a:cubicBezTo>
                                  <a:pt x="44" y="215"/>
                                  <a:pt x="44" y="215"/>
                                  <a:pt x="44" y="215"/>
                                </a:cubicBezTo>
                                <a:close/>
                                <a:moveTo>
                                  <a:pt x="50" y="222"/>
                                </a:moveTo>
                                <a:cubicBezTo>
                                  <a:pt x="51" y="222"/>
                                  <a:pt x="51" y="222"/>
                                  <a:pt x="51" y="223"/>
                                </a:cubicBezTo>
                                <a:cubicBezTo>
                                  <a:pt x="49" y="221"/>
                                  <a:pt x="47" y="219"/>
                                  <a:pt x="45" y="217"/>
                                </a:cubicBezTo>
                                <a:cubicBezTo>
                                  <a:pt x="46" y="219"/>
                                  <a:pt x="48" y="220"/>
                                  <a:pt x="50" y="222"/>
                                </a:cubicBezTo>
                                <a:close/>
                                <a:moveTo>
                                  <a:pt x="73" y="227"/>
                                </a:moveTo>
                                <a:cubicBezTo>
                                  <a:pt x="72" y="226"/>
                                  <a:pt x="70" y="226"/>
                                  <a:pt x="69" y="225"/>
                                </a:cubicBezTo>
                                <a:cubicBezTo>
                                  <a:pt x="68" y="223"/>
                                  <a:pt x="67" y="222"/>
                                  <a:pt x="66" y="221"/>
                                </a:cubicBezTo>
                                <a:cubicBezTo>
                                  <a:pt x="74" y="225"/>
                                  <a:pt x="81" y="229"/>
                                  <a:pt x="88" y="235"/>
                                </a:cubicBezTo>
                                <a:cubicBezTo>
                                  <a:pt x="87" y="235"/>
                                  <a:pt x="86" y="234"/>
                                  <a:pt x="86" y="234"/>
                                </a:cubicBezTo>
                                <a:cubicBezTo>
                                  <a:pt x="81" y="232"/>
                                  <a:pt x="77" y="229"/>
                                  <a:pt x="73" y="227"/>
                                </a:cubicBezTo>
                                <a:close/>
                                <a:moveTo>
                                  <a:pt x="81" y="225"/>
                                </a:moveTo>
                                <a:cubicBezTo>
                                  <a:pt x="82" y="226"/>
                                  <a:pt x="84" y="227"/>
                                  <a:pt x="85" y="229"/>
                                </a:cubicBezTo>
                                <a:cubicBezTo>
                                  <a:pt x="84" y="228"/>
                                  <a:pt x="83" y="227"/>
                                  <a:pt x="81" y="226"/>
                                </a:cubicBezTo>
                                <a:cubicBezTo>
                                  <a:pt x="81" y="226"/>
                                  <a:pt x="81" y="226"/>
                                  <a:pt x="81" y="225"/>
                                </a:cubicBezTo>
                                <a:close/>
                                <a:moveTo>
                                  <a:pt x="82" y="223"/>
                                </a:moveTo>
                                <a:cubicBezTo>
                                  <a:pt x="81" y="223"/>
                                  <a:pt x="81" y="223"/>
                                  <a:pt x="81" y="224"/>
                                </a:cubicBezTo>
                                <a:cubicBezTo>
                                  <a:pt x="81" y="224"/>
                                  <a:pt x="81" y="223"/>
                                  <a:pt x="80" y="223"/>
                                </a:cubicBezTo>
                                <a:cubicBezTo>
                                  <a:pt x="79" y="221"/>
                                  <a:pt x="78" y="219"/>
                                  <a:pt x="77" y="216"/>
                                </a:cubicBezTo>
                                <a:cubicBezTo>
                                  <a:pt x="79" y="218"/>
                                  <a:pt x="81" y="220"/>
                                  <a:pt x="83" y="222"/>
                                </a:cubicBezTo>
                                <a:cubicBezTo>
                                  <a:pt x="83" y="222"/>
                                  <a:pt x="83" y="222"/>
                                  <a:pt x="83" y="223"/>
                                </a:cubicBezTo>
                                <a:cubicBezTo>
                                  <a:pt x="86" y="225"/>
                                  <a:pt x="89" y="228"/>
                                  <a:pt x="93" y="230"/>
                                </a:cubicBezTo>
                                <a:cubicBezTo>
                                  <a:pt x="93" y="230"/>
                                  <a:pt x="93" y="230"/>
                                  <a:pt x="93" y="231"/>
                                </a:cubicBezTo>
                                <a:cubicBezTo>
                                  <a:pt x="89" y="229"/>
                                  <a:pt x="86" y="226"/>
                                  <a:pt x="82" y="223"/>
                                </a:cubicBezTo>
                                <a:close/>
                                <a:moveTo>
                                  <a:pt x="98" y="240"/>
                                </a:moveTo>
                                <a:cubicBezTo>
                                  <a:pt x="98" y="240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8" y="238"/>
                                  <a:pt x="97" y="237"/>
                                  <a:pt x="96" y="236"/>
                                </a:cubicBezTo>
                                <a:cubicBezTo>
                                  <a:pt x="97" y="237"/>
                                  <a:pt x="97" y="237"/>
                                  <a:pt x="98" y="237"/>
                                </a:cubicBezTo>
                                <a:cubicBezTo>
                                  <a:pt x="98" y="237"/>
                                  <a:pt x="98" y="238"/>
                                  <a:pt x="98" y="238"/>
                                </a:cubicBezTo>
                                <a:cubicBezTo>
                                  <a:pt x="100" y="239"/>
                                  <a:pt x="102" y="240"/>
                                  <a:pt x="104" y="241"/>
                                </a:cubicBezTo>
                                <a:cubicBezTo>
                                  <a:pt x="102" y="241"/>
                                  <a:pt x="101" y="241"/>
                                  <a:pt x="99" y="241"/>
                                </a:cubicBezTo>
                                <a:cubicBezTo>
                                  <a:pt x="97" y="239"/>
                                  <a:pt x="95" y="238"/>
                                  <a:pt x="93" y="237"/>
                                </a:cubicBezTo>
                                <a:cubicBezTo>
                                  <a:pt x="91" y="236"/>
                                  <a:pt x="90" y="235"/>
                                  <a:pt x="89" y="234"/>
                                </a:cubicBezTo>
                                <a:cubicBezTo>
                                  <a:pt x="92" y="236"/>
                                  <a:pt x="95" y="238"/>
                                  <a:pt x="98" y="240"/>
                                </a:cubicBezTo>
                                <a:close/>
                                <a:moveTo>
                                  <a:pt x="96" y="243"/>
                                </a:moveTo>
                                <a:cubicBezTo>
                                  <a:pt x="99" y="244"/>
                                  <a:pt x="102" y="244"/>
                                  <a:pt x="105" y="244"/>
                                </a:cubicBezTo>
                                <a:cubicBezTo>
                                  <a:pt x="107" y="245"/>
                                  <a:pt x="109" y="245"/>
                                  <a:pt x="112" y="246"/>
                                </a:cubicBezTo>
                                <a:cubicBezTo>
                                  <a:pt x="109" y="246"/>
                                  <a:pt x="107" y="246"/>
                                  <a:pt x="104" y="246"/>
                                </a:cubicBezTo>
                                <a:cubicBezTo>
                                  <a:pt x="101" y="245"/>
                                  <a:pt x="99" y="244"/>
                                  <a:pt x="96" y="244"/>
                                </a:cubicBezTo>
                                <a:cubicBezTo>
                                  <a:pt x="96" y="244"/>
                                  <a:pt x="96" y="243"/>
                                  <a:pt x="96" y="243"/>
                                </a:cubicBezTo>
                                <a:close/>
                                <a:moveTo>
                                  <a:pt x="109" y="242"/>
                                </a:moveTo>
                                <a:cubicBezTo>
                                  <a:pt x="106" y="241"/>
                                  <a:pt x="104" y="240"/>
                                  <a:pt x="101" y="238"/>
                                </a:cubicBezTo>
                                <a:cubicBezTo>
                                  <a:pt x="104" y="239"/>
                                  <a:pt x="106" y="239"/>
                                  <a:pt x="108" y="239"/>
                                </a:cubicBezTo>
                                <a:cubicBezTo>
                                  <a:pt x="110" y="241"/>
                                  <a:pt x="113" y="242"/>
                                  <a:pt x="115" y="243"/>
                                </a:cubicBezTo>
                                <a:cubicBezTo>
                                  <a:pt x="113" y="243"/>
                                  <a:pt x="111" y="243"/>
                                  <a:pt x="109" y="242"/>
                                </a:cubicBezTo>
                                <a:close/>
                                <a:moveTo>
                                  <a:pt x="122" y="241"/>
                                </a:moveTo>
                                <a:cubicBezTo>
                                  <a:pt x="122" y="241"/>
                                  <a:pt x="122" y="240"/>
                                  <a:pt x="122" y="240"/>
                                </a:cubicBezTo>
                                <a:cubicBezTo>
                                  <a:pt x="122" y="240"/>
                                  <a:pt x="122" y="240"/>
                                  <a:pt x="122" y="240"/>
                                </a:cubicBezTo>
                                <a:cubicBezTo>
                                  <a:pt x="123" y="240"/>
                                  <a:pt x="124" y="241"/>
                                  <a:pt x="125" y="241"/>
                                </a:cubicBezTo>
                                <a:cubicBezTo>
                                  <a:pt x="126" y="241"/>
                                  <a:pt x="127" y="240"/>
                                  <a:pt x="126" y="240"/>
                                </a:cubicBezTo>
                                <a:cubicBezTo>
                                  <a:pt x="126" y="240"/>
                                  <a:pt x="126" y="240"/>
                                  <a:pt x="126" y="240"/>
                                </a:cubicBezTo>
                                <a:cubicBezTo>
                                  <a:pt x="129" y="240"/>
                                  <a:pt x="131" y="239"/>
                                  <a:pt x="134" y="239"/>
                                </a:cubicBezTo>
                                <a:cubicBezTo>
                                  <a:pt x="131" y="240"/>
                                  <a:pt x="127" y="241"/>
                                  <a:pt x="124" y="242"/>
                                </a:cubicBezTo>
                                <a:cubicBezTo>
                                  <a:pt x="123" y="242"/>
                                  <a:pt x="122" y="241"/>
                                  <a:pt x="122" y="241"/>
                                </a:cubicBezTo>
                                <a:close/>
                                <a:moveTo>
                                  <a:pt x="127" y="244"/>
                                </a:moveTo>
                                <a:cubicBezTo>
                                  <a:pt x="129" y="244"/>
                                  <a:pt x="131" y="244"/>
                                  <a:pt x="133" y="244"/>
                                </a:cubicBezTo>
                                <a:cubicBezTo>
                                  <a:pt x="131" y="244"/>
                                  <a:pt x="129" y="244"/>
                                  <a:pt x="127" y="245"/>
                                </a:cubicBezTo>
                                <a:cubicBezTo>
                                  <a:pt x="127" y="244"/>
                                  <a:pt x="127" y="244"/>
                                  <a:pt x="127" y="244"/>
                                </a:cubicBezTo>
                                <a:close/>
                                <a:moveTo>
                                  <a:pt x="127" y="243"/>
                                </a:moveTo>
                                <a:cubicBezTo>
                                  <a:pt x="136" y="240"/>
                                  <a:pt x="146" y="238"/>
                                  <a:pt x="155" y="237"/>
                                </a:cubicBezTo>
                                <a:cubicBezTo>
                                  <a:pt x="155" y="237"/>
                                  <a:pt x="155" y="237"/>
                                  <a:pt x="155" y="237"/>
                                </a:cubicBezTo>
                                <a:cubicBezTo>
                                  <a:pt x="146" y="239"/>
                                  <a:pt x="137" y="242"/>
                                  <a:pt x="127" y="243"/>
                                </a:cubicBezTo>
                                <a:close/>
                                <a:moveTo>
                                  <a:pt x="140" y="245"/>
                                </a:moveTo>
                                <a:cubicBezTo>
                                  <a:pt x="143" y="245"/>
                                  <a:pt x="145" y="245"/>
                                  <a:pt x="148" y="244"/>
                                </a:cubicBezTo>
                                <a:cubicBezTo>
                                  <a:pt x="150" y="244"/>
                                  <a:pt x="153" y="244"/>
                                  <a:pt x="155" y="243"/>
                                </a:cubicBezTo>
                                <a:cubicBezTo>
                                  <a:pt x="152" y="244"/>
                                  <a:pt x="149" y="245"/>
                                  <a:pt x="146" y="245"/>
                                </a:cubicBezTo>
                                <a:cubicBezTo>
                                  <a:pt x="144" y="245"/>
                                  <a:pt x="142" y="246"/>
                                  <a:pt x="140" y="246"/>
                                </a:cubicBezTo>
                                <a:cubicBezTo>
                                  <a:pt x="139" y="246"/>
                                  <a:pt x="138" y="246"/>
                                  <a:pt x="136" y="246"/>
                                </a:cubicBezTo>
                                <a:cubicBezTo>
                                  <a:pt x="138" y="246"/>
                                  <a:pt x="139" y="246"/>
                                  <a:pt x="140" y="245"/>
                                </a:cubicBezTo>
                                <a:close/>
                                <a:moveTo>
                                  <a:pt x="147" y="243"/>
                                </a:moveTo>
                                <a:cubicBezTo>
                                  <a:pt x="146" y="243"/>
                                  <a:pt x="144" y="243"/>
                                  <a:pt x="142" y="243"/>
                                </a:cubicBezTo>
                                <a:cubicBezTo>
                                  <a:pt x="150" y="242"/>
                                  <a:pt x="157" y="240"/>
                                  <a:pt x="164" y="237"/>
                                </a:cubicBezTo>
                                <a:cubicBezTo>
                                  <a:pt x="165" y="237"/>
                                  <a:pt x="165" y="236"/>
                                  <a:pt x="165" y="236"/>
                                </a:cubicBezTo>
                                <a:cubicBezTo>
                                  <a:pt x="165" y="236"/>
                                  <a:pt x="165" y="236"/>
                                  <a:pt x="165" y="236"/>
                                </a:cubicBezTo>
                                <a:cubicBezTo>
                                  <a:pt x="165" y="236"/>
                                  <a:pt x="166" y="236"/>
                                  <a:pt x="166" y="236"/>
                                </a:cubicBezTo>
                                <a:cubicBezTo>
                                  <a:pt x="169" y="236"/>
                                  <a:pt x="172" y="235"/>
                                  <a:pt x="175" y="234"/>
                                </a:cubicBezTo>
                                <a:cubicBezTo>
                                  <a:pt x="175" y="234"/>
                                  <a:pt x="174" y="234"/>
                                  <a:pt x="174" y="234"/>
                                </a:cubicBezTo>
                                <a:cubicBezTo>
                                  <a:pt x="174" y="235"/>
                                  <a:pt x="174" y="235"/>
                                  <a:pt x="174" y="235"/>
                                </a:cubicBezTo>
                                <a:cubicBezTo>
                                  <a:pt x="169" y="237"/>
                                  <a:pt x="164" y="239"/>
                                  <a:pt x="160" y="242"/>
                                </a:cubicBezTo>
                                <a:cubicBezTo>
                                  <a:pt x="160" y="242"/>
                                  <a:pt x="159" y="242"/>
                                  <a:pt x="159" y="242"/>
                                </a:cubicBezTo>
                                <a:cubicBezTo>
                                  <a:pt x="155" y="242"/>
                                  <a:pt x="151" y="242"/>
                                  <a:pt x="147" y="243"/>
                                </a:cubicBezTo>
                                <a:close/>
                                <a:moveTo>
                                  <a:pt x="168" y="234"/>
                                </a:moveTo>
                                <a:cubicBezTo>
                                  <a:pt x="168" y="234"/>
                                  <a:pt x="168" y="233"/>
                                  <a:pt x="169" y="233"/>
                                </a:cubicBezTo>
                                <a:cubicBezTo>
                                  <a:pt x="172" y="231"/>
                                  <a:pt x="175" y="229"/>
                                  <a:pt x="178" y="226"/>
                                </a:cubicBezTo>
                                <a:cubicBezTo>
                                  <a:pt x="182" y="224"/>
                                  <a:pt x="186" y="221"/>
                                  <a:pt x="190" y="218"/>
                                </a:cubicBezTo>
                                <a:cubicBezTo>
                                  <a:pt x="188" y="220"/>
                                  <a:pt x="186" y="223"/>
                                  <a:pt x="184" y="225"/>
                                </a:cubicBezTo>
                                <a:cubicBezTo>
                                  <a:pt x="184" y="225"/>
                                  <a:pt x="184" y="225"/>
                                  <a:pt x="184" y="225"/>
                                </a:cubicBezTo>
                                <a:cubicBezTo>
                                  <a:pt x="183" y="226"/>
                                  <a:pt x="182" y="227"/>
                                  <a:pt x="181" y="228"/>
                                </a:cubicBezTo>
                                <a:cubicBezTo>
                                  <a:pt x="181" y="228"/>
                                  <a:pt x="181" y="228"/>
                                  <a:pt x="181" y="229"/>
                                </a:cubicBezTo>
                                <a:cubicBezTo>
                                  <a:pt x="180" y="229"/>
                                  <a:pt x="180" y="229"/>
                                  <a:pt x="180" y="230"/>
                                </a:cubicBezTo>
                                <a:cubicBezTo>
                                  <a:pt x="176" y="232"/>
                                  <a:pt x="172" y="233"/>
                                  <a:pt x="168" y="234"/>
                                </a:cubicBezTo>
                                <a:close/>
                                <a:moveTo>
                                  <a:pt x="198" y="221"/>
                                </a:moveTo>
                                <a:cubicBezTo>
                                  <a:pt x="198" y="221"/>
                                  <a:pt x="199" y="220"/>
                                  <a:pt x="199" y="220"/>
                                </a:cubicBezTo>
                                <a:cubicBezTo>
                                  <a:pt x="199" y="220"/>
                                  <a:pt x="199" y="220"/>
                                  <a:pt x="199" y="221"/>
                                </a:cubicBezTo>
                                <a:cubicBezTo>
                                  <a:pt x="198" y="221"/>
                                  <a:pt x="197" y="222"/>
                                  <a:pt x="196" y="223"/>
                                </a:cubicBezTo>
                                <a:cubicBezTo>
                                  <a:pt x="196" y="223"/>
                                  <a:pt x="196" y="223"/>
                                  <a:pt x="196" y="223"/>
                                </a:cubicBezTo>
                                <a:cubicBezTo>
                                  <a:pt x="196" y="222"/>
                                  <a:pt x="197" y="222"/>
                                  <a:pt x="198" y="221"/>
                                </a:cubicBezTo>
                                <a:close/>
                                <a:moveTo>
                                  <a:pt x="192" y="219"/>
                                </a:moveTo>
                                <a:cubicBezTo>
                                  <a:pt x="193" y="218"/>
                                  <a:pt x="193" y="218"/>
                                  <a:pt x="194" y="217"/>
                                </a:cubicBezTo>
                                <a:cubicBezTo>
                                  <a:pt x="196" y="215"/>
                                  <a:pt x="198" y="214"/>
                                  <a:pt x="200" y="212"/>
                                </a:cubicBezTo>
                                <a:cubicBezTo>
                                  <a:pt x="197" y="214"/>
                                  <a:pt x="195" y="217"/>
                                  <a:pt x="192" y="219"/>
                                </a:cubicBezTo>
                                <a:close/>
                                <a:moveTo>
                                  <a:pt x="229" y="185"/>
                                </a:moveTo>
                                <a:cubicBezTo>
                                  <a:pt x="231" y="183"/>
                                  <a:pt x="232" y="181"/>
                                  <a:pt x="233" y="179"/>
                                </a:cubicBezTo>
                                <a:cubicBezTo>
                                  <a:pt x="234" y="177"/>
                                  <a:pt x="235" y="175"/>
                                  <a:pt x="237" y="172"/>
                                </a:cubicBezTo>
                                <a:cubicBezTo>
                                  <a:pt x="237" y="172"/>
                                  <a:pt x="237" y="172"/>
                                  <a:pt x="237" y="172"/>
                                </a:cubicBezTo>
                                <a:cubicBezTo>
                                  <a:pt x="236" y="174"/>
                                  <a:pt x="236" y="176"/>
                                  <a:pt x="235" y="177"/>
                                </a:cubicBezTo>
                                <a:cubicBezTo>
                                  <a:pt x="235" y="178"/>
                                  <a:pt x="234" y="179"/>
                                  <a:pt x="234" y="180"/>
                                </a:cubicBezTo>
                                <a:cubicBezTo>
                                  <a:pt x="232" y="183"/>
                                  <a:pt x="230" y="185"/>
                                  <a:pt x="228" y="188"/>
                                </a:cubicBezTo>
                                <a:cubicBezTo>
                                  <a:pt x="229" y="187"/>
                                  <a:pt x="229" y="186"/>
                                  <a:pt x="229" y="185"/>
                                </a:cubicBezTo>
                                <a:close/>
                                <a:moveTo>
                                  <a:pt x="233" y="152"/>
                                </a:moveTo>
                                <a:cubicBezTo>
                                  <a:pt x="234" y="142"/>
                                  <a:pt x="235" y="131"/>
                                  <a:pt x="236" y="120"/>
                                </a:cubicBezTo>
                                <a:cubicBezTo>
                                  <a:pt x="236" y="120"/>
                                  <a:pt x="236" y="120"/>
                                  <a:pt x="237" y="120"/>
                                </a:cubicBezTo>
                                <a:cubicBezTo>
                                  <a:pt x="237" y="121"/>
                                  <a:pt x="237" y="122"/>
                                  <a:pt x="237" y="122"/>
                                </a:cubicBezTo>
                                <a:cubicBezTo>
                                  <a:pt x="237" y="123"/>
                                  <a:pt x="237" y="124"/>
                                  <a:pt x="237" y="125"/>
                                </a:cubicBezTo>
                                <a:cubicBezTo>
                                  <a:pt x="237" y="134"/>
                                  <a:pt x="235" y="143"/>
                                  <a:pt x="233" y="152"/>
                                </a:cubicBezTo>
                                <a:close/>
                                <a:moveTo>
                                  <a:pt x="237" y="112"/>
                                </a:moveTo>
                                <a:cubicBezTo>
                                  <a:pt x="237" y="112"/>
                                  <a:pt x="237" y="111"/>
                                  <a:pt x="237" y="110"/>
                                </a:cubicBezTo>
                                <a:cubicBezTo>
                                  <a:pt x="237" y="112"/>
                                  <a:pt x="238" y="113"/>
                                  <a:pt x="238" y="115"/>
                                </a:cubicBezTo>
                                <a:cubicBezTo>
                                  <a:pt x="238" y="115"/>
                                  <a:pt x="238" y="116"/>
                                  <a:pt x="238" y="117"/>
                                </a:cubicBezTo>
                                <a:cubicBezTo>
                                  <a:pt x="238" y="115"/>
                                  <a:pt x="237" y="114"/>
                                  <a:pt x="237" y="112"/>
                                </a:cubicBezTo>
                                <a:close/>
                                <a:moveTo>
                                  <a:pt x="236" y="94"/>
                                </a:moveTo>
                                <a:cubicBezTo>
                                  <a:pt x="237" y="98"/>
                                  <a:pt x="238" y="101"/>
                                  <a:pt x="239" y="105"/>
                                </a:cubicBezTo>
                                <a:cubicBezTo>
                                  <a:pt x="239" y="104"/>
                                  <a:pt x="239" y="103"/>
                                  <a:pt x="238" y="103"/>
                                </a:cubicBezTo>
                                <a:cubicBezTo>
                                  <a:pt x="238" y="100"/>
                                  <a:pt x="237" y="97"/>
                                  <a:pt x="236" y="94"/>
                                </a:cubicBezTo>
                                <a:close/>
                                <a:moveTo>
                                  <a:pt x="239" y="156"/>
                                </a:moveTo>
                                <a:cubicBezTo>
                                  <a:pt x="239" y="156"/>
                                  <a:pt x="239" y="155"/>
                                  <a:pt x="240" y="155"/>
                                </a:cubicBezTo>
                                <a:cubicBezTo>
                                  <a:pt x="240" y="156"/>
                                  <a:pt x="239" y="157"/>
                                  <a:pt x="239" y="158"/>
                                </a:cubicBezTo>
                                <a:cubicBezTo>
                                  <a:pt x="239" y="158"/>
                                  <a:pt x="239" y="159"/>
                                  <a:pt x="238" y="160"/>
                                </a:cubicBezTo>
                                <a:cubicBezTo>
                                  <a:pt x="239" y="158"/>
                                  <a:pt x="239" y="157"/>
                                  <a:pt x="239" y="156"/>
                                </a:cubicBezTo>
                                <a:close/>
                                <a:moveTo>
                                  <a:pt x="239" y="153"/>
                                </a:moveTo>
                                <a:cubicBezTo>
                                  <a:pt x="239" y="151"/>
                                  <a:pt x="239" y="150"/>
                                  <a:pt x="240" y="148"/>
                                </a:cubicBezTo>
                                <a:cubicBezTo>
                                  <a:pt x="241" y="140"/>
                                  <a:pt x="241" y="132"/>
                                  <a:pt x="241" y="124"/>
                                </a:cubicBezTo>
                                <a:cubicBezTo>
                                  <a:pt x="241" y="124"/>
                                  <a:pt x="242" y="125"/>
                                  <a:pt x="242" y="126"/>
                                </a:cubicBezTo>
                                <a:cubicBezTo>
                                  <a:pt x="242" y="127"/>
                                  <a:pt x="243" y="127"/>
                                  <a:pt x="243" y="127"/>
                                </a:cubicBezTo>
                                <a:cubicBezTo>
                                  <a:pt x="243" y="127"/>
                                  <a:pt x="243" y="127"/>
                                  <a:pt x="243" y="127"/>
                                </a:cubicBezTo>
                                <a:cubicBezTo>
                                  <a:pt x="243" y="127"/>
                                  <a:pt x="243" y="127"/>
                                  <a:pt x="243" y="127"/>
                                </a:cubicBezTo>
                                <a:cubicBezTo>
                                  <a:pt x="243" y="136"/>
                                  <a:pt x="242" y="144"/>
                                  <a:pt x="240" y="153"/>
                                </a:cubicBezTo>
                                <a:cubicBezTo>
                                  <a:pt x="240" y="153"/>
                                  <a:pt x="240" y="153"/>
                                  <a:pt x="240" y="153"/>
                                </a:cubicBezTo>
                                <a:cubicBezTo>
                                  <a:pt x="240" y="153"/>
                                  <a:pt x="239" y="153"/>
                                  <a:pt x="239" y="153"/>
                                </a:cubicBezTo>
                                <a:close/>
                                <a:moveTo>
                                  <a:pt x="244" y="139"/>
                                </a:moveTo>
                                <a:cubicBezTo>
                                  <a:pt x="245" y="141"/>
                                  <a:pt x="245" y="143"/>
                                  <a:pt x="245" y="145"/>
                                </a:cubicBezTo>
                                <a:cubicBezTo>
                                  <a:pt x="245" y="146"/>
                                  <a:pt x="245" y="147"/>
                                  <a:pt x="244" y="148"/>
                                </a:cubicBezTo>
                                <a:cubicBezTo>
                                  <a:pt x="244" y="148"/>
                                  <a:pt x="244" y="148"/>
                                  <a:pt x="244" y="148"/>
                                </a:cubicBezTo>
                                <a:cubicBezTo>
                                  <a:pt x="244" y="150"/>
                                  <a:pt x="243" y="151"/>
                                  <a:pt x="243" y="153"/>
                                </a:cubicBezTo>
                                <a:cubicBezTo>
                                  <a:pt x="243" y="155"/>
                                  <a:pt x="242" y="156"/>
                                  <a:pt x="242" y="158"/>
                                </a:cubicBezTo>
                                <a:cubicBezTo>
                                  <a:pt x="243" y="152"/>
                                  <a:pt x="244" y="145"/>
                                  <a:pt x="244" y="139"/>
                                </a:cubicBezTo>
                                <a:close/>
                                <a:moveTo>
                                  <a:pt x="245" y="135"/>
                                </a:moveTo>
                                <a:cubicBezTo>
                                  <a:pt x="245" y="132"/>
                                  <a:pt x="245" y="129"/>
                                  <a:pt x="245" y="126"/>
                                </a:cubicBezTo>
                                <a:cubicBezTo>
                                  <a:pt x="245" y="126"/>
                                  <a:pt x="245" y="126"/>
                                  <a:pt x="245" y="127"/>
                                </a:cubicBezTo>
                                <a:cubicBezTo>
                                  <a:pt x="245" y="127"/>
                                  <a:pt x="245" y="127"/>
                                  <a:pt x="246" y="127"/>
                                </a:cubicBezTo>
                                <a:cubicBezTo>
                                  <a:pt x="246" y="131"/>
                                  <a:pt x="246" y="135"/>
                                  <a:pt x="246" y="140"/>
                                </a:cubicBezTo>
                                <a:cubicBezTo>
                                  <a:pt x="246" y="138"/>
                                  <a:pt x="245" y="137"/>
                                  <a:pt x="245" y="136"/>
                                </a:cubicBezTo>
                                <a:cubicBezTo>
                                  <a:pt x="245" y="135"/>
                                  <a:pt x="245" y="135"/>
                                  <a:pt x="245" y="135"/>
                                </a:cubicBezTo>
                                <a:close/>
                                <a:moveTo>
                                  <a:pt x="245" y="95"/>
                                </a:moveTo>
                                <a:cubicBezTo>
                                  <a:pt x="247" y="99"/>
                                  <a:pt x="248" y="103"/>
                                  <a:pt x="248" y="107"/>
                                </a:cubicBezTo>
                                <a:cubicBezTo>
                                  <a:pt x="248" y="103"/>
                                  <a:pt x="246" y="99"/>
                                  <a:pt x="245" y="95"/>
                                </a:cubicBezTo>
                                <a:close/>
                                <a:moveTo>
                                  <a:pt x="247" y="129"/>
                                </a:moveTo>
                                <a:cubicBezTo>
                                  <a:pt x="247" y="129"/>
                                  <a:pt x="247" y="129"/>
                                  <a:pt x="248" y="128"/>
                                </a:cubicBezTo>
                                <a:cubicBezTo>
                                  <a:pt x="247" y="130"/>
                                  <a:pt x="247" y="132"/>
                                  <a:pt x="247" y="133"/>
                                </a:cubicBezTo>
                                <a:cubicBezTo>
                                  <a:pt x="247" y="132"/>
                                  <a:pt x="247" y="130"/>
                                  <a:pt x="247" y="129"/>
                                </a:cubicBezTo>
                                <a:close/>
                                <a:moveTo>
                                  <a:pt x="247" y="123"/>
                                </a:moveTo>
                                <a:cubicBezTo>
                                  <a:pt x="247" y="120"/>
                                  <a:pt x="247" y="116"/>
                                  <a:pt x="247" y="112"/>
                                </a:cubicBezTo>
                                <a:cubicBezTo>
                                  <a:pt x="248" y="114"/>
                                  <a:pt x="248" y="117"/>
                                  <a:pt x="249" y="119"/>
                                </a:cubicBezTo>
                                <a:cubicBezTo>
                                  <a:pt x="248" y="122"/>
                                  <a:pt x="248" y="125"/>
                                  <a:pt x="248" y="127"/>
                                </a:cubicBezTo>
                                <a:cubicBezTo>
                                  <a:pt x="248" y="126"/>
                                  <a:pt x="247" y="125"/>
                                  <a:pt x="247" y="123"/>
                                </a:cubicBezTo>
                                <a:close/>
                                <a:moveTo>
                                  <a:pt x="225" y="50"/>
                                </a:moveTo>
                                <a:cubicBezTo>
                                  <a:pt x="223" y="47"/>
                                  <a:pt x="220" y="45"/>
                                  <a:pt x="218" y="42"/>
                                </a:cubicBezTo>
                                <a:cubicBezTo>
                                  <a:pt x="218" y="42"/>
                                  <a:pt x="217" y="42"/>
                                  <a:pt x="217" y="43"/>
                                </a:cubicBezTo>
                                <a:cubicBezTo>
                                  <a:pt x="216" y="41"/>
                                  <a:pt x="215" y="40"/>
                                  <a:pt x="213" y="39"/>
                                </a:cubicBezTo>
                                <a:cubicBezTo>
                                  <a:pt x="213" y="38"/>
                                  <a:pt x="212" y="39"/>
                                  <a:pt x="212" y="39"/>
                                </a:cubicBezTo>
                                <a:cubicBezTo>
                                  <a:pt x="211" y="39"/>
                                  <a:pt x="211" y="38"/>
                                  <a:pt x="211" y="38"/>
                                </a:cubicBezTo>
                                <a:cubicBezTo>
                                  <a:pt x="211" y="38"/>
                                  <a:pt x="211" y="37"/>
                                  <a:pt x="211" y="37"/>
                                </a:cubicBezTo>
                                <a:cubicBezTo>
                                  <a:pt x="210" y="36"/>
                                  <a:pt x="208" y="34"/>
                                  <a:pt x="207" y="33"/>
                                </a:cubicBezTo>
                                <a:cubicBezTo>
                                  <a:pt x="204" y="29"/>
                                  <a:pt x="200" y="26"/>
                                  <a:pt x="195" y="24"/>
                                </a:cubicBezTo>
                                <a:cubicBezTo>
                                  <a:pt x="190" y="20"/>
                                  <a:pt x="184" y="17"/>
                                  <a:pt x="179" y="13"/>
                                </a:cubicBezTo>
                                <a:cubicBezTo>
                                  <a:pt x="192" y="19"/>
                                  <a:pt x="204" y="28"/>
                                  <a:pt x="215" y="38"/>
                                </a:cubicBezTo>
                                <a:cubicBezTo>
                                  <a:pt x="219" y="42"/>
                                  <a:pt x="222" y="46"/>
                                  <a:pt x="225" y="50"/>
                                </a:cubicBezTo>
                                <a:close/>
                                <a:moveTo>
                                  <a:pt x="178" y="13"/>
                                </a:moveTo>
                                <a:cubicBezTo>
                                  <a:pt x="178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6" y="13"/>
                                </a:cubicBezTo>
                                <a:cubicBezTo>
                                  <a:pt x="176" y="12"/>
                                  <a:pt x="175" y="12"/>
                                  <a:pt x="175" y="12"/>
                                </a:cubicBezTo>
                                <a:cubicBezTo>
                                  <a:pt x="174" y="12"/>
                                  <a:pt x="174" y="11"/>
                                  <a:pt x="173" y="11"/>
                                </a:cubicBezTo>
                                <a:cubicBezTo>
                                  <a:pt x="175" y="11"/>
                                  <a:pt x="176" y="12"/>
                                  <a:pt x="178" y="13"/>
                                </a:cubicBezTo>
                                <a:close/>
                                <a:moveTo>
                                  <a:pt x="128" y="2"/>
                                </a:moveTo>
                                <a:cubicBezTo>
                                  <a:pt x="124" y="2"/>
                                  <a:pt x="120" y="2"/>
                                  <a:pt x="116" y="3"/>
                                </a:cubicBezTo>
                                <a:cubicBezTo>
                                  <a:pt x="114" y="3"/>
                                  <a:pt x="112" y="3"/>
                                  <a:pt x="110" y="3"/>
                                </a:cubicBezTo>
                                <a:cubicBezTo>
                                  <a:pt x="116" y="2"/>
                                  <a:pt x="121" y="2"/>
                                  <a:pt x="126" y="2"/>
                                </a:cubicBezTo>
                                <a:cubicBezTo>
                                  <a:pt x="127" y="2"/>
                                  <a:pt x="127" y="2"/>
                                  <a:pt x="128" y="2"/>
                                </a:cubicBezTo>
                                <a:close/>
                                <a:moveTo>
                                  <a:pt x="8" y="87"/>
                                </a:moveTo>
                                <a:cubicBezTo>
                                  <a:pt x="9" y="86"/>
                                  <a:pt x="10" y="84"/>
                                  <a:pt x="11" y="83"/>
                                </a:cubicBezTo>
                                <a:cubicBezTo>
                                  <a:pt x="13" y="82"/>
                                  <a:pt x="14" y="81"/>
                                  <a:pt x="15" y="79"/>
                                </a:cubicBezTo>
                                <a:cubicBezTo>
                                  <a:pt x="16" y="79"/>
                                  <a:pt x="15" y="79"/>
                                  <a:pt x="15" y="79"/>
                                </a:cubicBezTo>
                                <a:cubicBezTo>
                                  <a:pt x="14" y="79"/>
                                  <a:pt x="14" y="80"/>
                                  <a:pt x="13" y="81"/>
                                </a:cubicBezTo>
                                <a:cubicBezTo>
                                  <a:pt x="12" y="81"/>
                                  <a:pt x="12" y="82"/>
                                  <a:pt x="12" y="82"/>
                                </a:cubicBezTo>
                                <a:cubicBezTo>
                                  <a:pt x="14" y="78"/>
                                  <a:pt x="17" y="75"/>
                                  <a:pt x="19" y="71"/>
                                </a:cubicBezTo>
                                <a:cubicBezTo>
                                  <a:pt x="20" y="71"/>
                                  <a:pt x="20" y="71"/>
                                  <a:pt x="20" y="71"/>
                                </a:cubicBezTo>
                                <a:cubicBezTo>
                                  <a:pt x="19" y="73"/>
                                  <a:pt x="19" y="74"/>
                                  <a:pt x="18" y="75"/>
                                </a:cubicBezTo>
                                <a:cubicBezTo>
                                  <a:pt x="17" y="77"/>
                                  <a:pt x="17" y="78"/>
                                  <a:pt x="16" y="79"/>
                                </a:cubicBezTo>
                                <a:cubicBezTo>
                                  <a:pt x="13" y="83"/>
                                  <a:pt x="10" y="87"/>
                                  <a:pt x="7" y="92"/>
                                </a:cubicBezTo>
                                <a:cubicBezTo>
                                  <a:pt x="7" y="90"/>
                                  <a:pt x="8" y="89"/>
                                  <a:pt x="8" y="87"/>
                                </a:cubicBezTo>
                                <a:close/>
                                <a:moveTo>
                                  <a:pt x="8" y="166"/>
                                </a:moveTo>
                                <a:cubicBezTo>
                                  <a:pt x="9" y="168"/>
                                  <a:pt x="10" y="170"/>
                                  <a:pt x="11" y="173"/>
                                </a:cubicBezTo>
                                <a:cubicBezTo>
                                  <a:pt x="11" y="173"/>
                                  <a:pt x="11" y="173"/>
                                  <a:pt x="11" y="173"/>
                                </a:cubicBezTo>
                                <a:cubicBezTo>
                                  <a:pt x="12" y="173"/>
                                  <a:pt x="12" y="173"/>
                                  <a:pt x="12" y="173"/>
                                </a:cubicBezTo>
                                <a:cubicBezTo>
                                  <a:pt x="13" y="177"/>
                                  <a:pt x="15" y="181"/>
                                  <a:pt x="17" y="184"/>
                                </a:cubicBezTo>
                                <a:cubicBezTo>
                                  <a:pt x="16" y="183"/>
                                  <a:pt x="15" y="182"/>
                                  <a:pt x="14" y="180"/>
                                </a:cubicBezTo>
                                <a:cubicBezTo>
                                  <a:pt x="11" y="176"/>
                                  <a:pt x="9" y="171"/>
                                  <a:pt x="8" y="166"/>
                                </a:cubicBezTo>
                                <a:close/>
                                <a:moveTo>
                                  <a:pt x="17" y="188"/>
                                </a:moveTo>
                                <a:cubicBezTo>
                                  <a:pt x="19" y="189"/>
                                  <a:pt x="20" y="191"/>
                                  <a:pt x="21" y="192"/>
                                </a:cubicBezTo>
                                <a:cubicBezTo>
                                  <a:pt x="21" y="192"/>
                                  <a:pt x="21" y="192"/>
                                  <a:pt x="21" y="192"/>
                                </a:cubicBezTo>
                                <a:cubicBezTo>
                                  <a:pt x="22" y="193"/>
                                  <a:pt x="23" y="194"/>
                                  <a:pt x="23" y="195"/>
                                </a:cubicBezTo>
                                <a:cubicBezTo>
                                  <a:pt x="24" y="195"/>
                                  <a:pt x="24" y="195"/>
                                  <a:pt x="24" y="195"/>
                                </a:cubicBezTo>
                                <a:cubicBezTo>
                                  <a:pt x="24" y="195"/>
                                  <a:pt x="24" y="195"/>
                                  <a:pt x="24" y="196"/>
                                </a:cubicBezTo>
                                <a:cubicBezTo>
                                  <a:pt x="24" y="196"/>
                                  <a:pt x="25" y="197"/>
                                  <a:pt x="25" y="197"/>
                                </a:cubicBezTo>
                                <a:cubicBezTo>
                                  <a:pt x="28" y="200"/>
                                  <a:pt x="30" y="203"/>
                                  <a:pt x="33" y="206"/>
                                </a:cubicBezTo>
                                <a:cubicBezTo>
                                  <a:pt x="32" y="206"/>
                                  <a:pt x="32" y="207"/>
                                  <a:pt x="32" y="207"/>
                                </a:cubicBezTo>
                                <a:cubicBezTo>
                                  <a:pt x="33" y="209"/>
                                  <a:pt x="35" y="210"/>
                                  <a:pt x="36" y="211"/>
                                </a:cubicBezTo>
                                <a:cubicBezTo>
                                  <a:pt x="36" y="211"/>
                                  <a:pt x="36" y="211"/>
                                  <a:pt x="36" y="212"/>
                                </a:cubicBezTo>
                                <a:cubicBezTo>
                                  <a:pt x="40" y="216"/>
                                  <a:pt x="43" y="220"/>
                                  <a:pt x="47" y="223"/>
                                </a:cubicBezTo>
                                <a:cubicBezTo>
                                  <a:pt x="44" y="221"/>
                                  <a:pt x="41" y="218"/>
                                  <a:pt x="38" y="215"/>
                                </a:cubicBezTo>
                                <a:cubicBezTo>
                                  <a:pt x="30" y="207"/>
                                  <a:pt x="23" y="198"/>
                                  <a:pt x="17" y="188"/>
                                </a:cubicBezTo>
                                <a:close/>
                                <a:moveTo>
                                  <a:pt x="94" y="245"/>
                                </a:moveTo>
                                <a:cubicBezTo>
                                  <a:pt x="95" y="246"/>
                                  <a:pt x="96" y="246"/>
                                  <a:pt x="97" y="246"/>
                                </a:cubicBezTo>
                                <a:cubicBezTo>
                                  <a:pt x="97" y="246"/>
                                  <a:pt x="97" y="247"/>
                                  <a:pt x="97" y="247"/>
                                </a:cubicBezTo>
                                <a:cubicBezTo>
                                  <a:pt x="100" y="248"/>
                                  <a:pt x="102" y="248"/>
                                  <a:pt x="105" y="249"/>
                                </a:cubicBezTo>
                                <a:cubicBezTo>
                                  <a:pt x="105" y="249"/>
                                  <a:pt x="105" y="249"/>
                                  <a:pt x="105" y="248"/>
                                </a:cubicBezTo>
                                <a:cubicBezTo>
                                  <a:pt x="109" y="249"/>
                                  <a:pt x="112" y="249"/>
                                  <a:pt x="116" y="249"/>
                                </a:cubicBezTo>
                                <a:cubicBezTo>
                                  <a:pt x="115" y="250"/>
                                  <a:pt x="116" y="250"/>
                                  <a:pt x="116" y="250"/>
                                </a:cubicBezTo>
                                <a:cubicBezTo>
                                  <a:pt x="119" y="251"/>
                                  <a:pt x="121" y="251"/>
                                  <a:pt x="123" y="251"/>
                                </a:cubicBezTo>
                                <a:cubicBezTo>
                                  <a:pt x="111" y="251"/>
                                  <a:pt x="99" y="249"/>
                                  <a:pt x="88" y="245"/>
                                </a:cubicBezTo>
                                <a:cubicBezTo>
                                  <a:pt x="90" y="245"/>
                                  <a:pt x="92" y="245"/>
                                  <a:pt x="94" y="245"/>
                                </a:cubicBezTo>
                                <a:close/>
                                <a:moveTo>
                                  <a:pt x="135" y="251"/>
                                </a:moveTo>
                                <a:cubicBezTo>
                                  <a:pt x="140" y="250"/>
                                  <a:pt x="145" y="249"/>
                                  <a:pt x="150" y="248"/>
                                </a:cubicBezTo>
                                <a:cubicBezTo>
                                  <a:pt x="151" y="248"/>
                                  <a:pt x="150" y="247"/>
                                  <a:pt x="150" y="247"/>
                                </a:cubicBezTo>
                                <a:cubicBezTo>
                                  <a:pt x="142" y="249"/>
                                  <a:pt x="134" y="250"/>
                                  <a:pt x="127" y="250"/>
                                </a:cubicBezTo>
                                <a:cubicBezTo>
                                  <a:pt x="127" y="250"/>
                                  <a:pt x="126" y="249"/>
                                  <a:pt x="126" y="249"/>
                                </a:cubicBezTo>
                                <a:cubicBezTo>
                                  <a:pt x="120" y="248"/>
                                  <a:pt x="114" y="248"/>
                                  <a:pt x="108" y="248"/>
                                </a:cubicBezTo>
                                <a:cubicBezTo>
                                  <a:pt x="108" y="247"/>
                                  <a:pt x="108" y="247"/>
                                  <a:pt x="108" y="247"/>
                                </a:cubicBezTo>
                                <a:cubicBezTo>
                                  <a:pt x="110" y="247"/>
                                  <a:pt x="113" y="247"/>
                                  <a:pt x="115" y="247"/>
                                </a:cubicBezTo>
                                <a:cubicBezTo>
                                  <a:pt x="115" y="247"/>
                                  <a:pt x="115" y="247"/>
                                  <a:pt x="115" y="246"/>
                                </a:cubicBezTo>
                                <a:cubicBezTo>
                                  <a:pt x="117" y="246"/>
                                  <a:pt x="118" y="247"/>
                                  <a:pt x="119" y="247"/>
                                </a:cubicBezTo>
                                <a:cubicBezTo>
                                  <a:pt x="120" y="247"/>
                                  <a:pt x="120" y="247"/>
                                  <a:pt x="120" y="247"/>
                                </a:cubicBezTo>
                                <a:cubicBezTo>
                                  <a:pt x="120" y="247"/>
                                  <a:pt x="120" y="247"/>
                                  <a:pt x="120" y="247"/>
                                </a:cubicBezTo>
                                <a:cubicBezTo>
                                  <a:pt x="121" y="247"/>
                                  <a:pt x="121" y="247"/>
                                  <a:pt x="121" y="247"/>
                                </a:cubicBezTo>
                                <a:cubicBezTo>
                                  <a:pt x="121" y="247"/>
                                  <a:pt x="121" y="247"/>
                                  <a:pt x="121" y="247"/>
                                </a:cubicBezTo>
                                <a:cubicBezTo>
                                  <a:pt x="122" y="247"/>
                                  <a:pt x="122" y="247"/>
                                  <a:pt x="122" y="247"/>
                                </a:cubicBezTo>
                                <a:cubicBezTo>
                                  <a:pt x="123" y="247"/>
                                  <a:pt x="125" y="247"/>
                                  <a:pt x="126" y="248"/>
                                </a:cubicBezTo>
                                <a:cubicBezTo>
                                  <a:pt x="126" y="248"/>
                                  <a:pt x="126" y="248"/>
                                  <a:pt x="127" y="248"/>
                                </a:cubicBezTo>
                                <a:cubicBezTo>
                                  <a:pt x="136" y="248"/>
                                  <a:pt x="144" y="247"/>
                                  <a:pt x="153" y="246"/>
                                </a:cubicBezTo>
                                <a:cubicBezTo>
                                  <a:pt x="153" y="246"/>
                                  <a:pt x="153" y="246"/>
                                  <a:pt x="154" y="246"/>
                                </a:cubicBezTo>
                                <a:cubicBezTo>
                                  <a:pt x="154" y="246"/>
                                  <a:pt x="154" y="246"/>
                                  <a:pt x="154" y="246"/>
                                </a:cubicBezTo>
                                <a:cubicBezTo>
                                  <a:pt x="154" y="246"/>
                                  <a:pt x="154" y="246"/>
                                  <a:pt x="154" y="246"/>
                                </a:cubicBezTo>
                                <a:cubicBezTo>
                                  <a:pt x="155" y="246"/>
                                  <a:pt x="156" y="246"/>
                                  <a:pt x="157" y="245"/>
                                </a:cubicBezTo>
                                <a:cubicBezTo>
                                  <a:pt x="157" y="246"/>
                                  <a:pt x="158" y="246"/>
                                  <a:pt x="159" y="246"/>
                                </a:cubicBezTo>
                                <a:cubicBezTo>
                                  <a:pt x="160" y="246"/>
                                  <a:pt x="161" y="245"/>
                                  <a:pt x="162" y="244"/>
                                </a:cubicBezTo>
                                <a:cubicBezTo>
                                  <a:pt x="164" y="244"/>
                                  <a:pt x="165" y="243"/>
                                  <a:pt x="166" y="243"/>
                                </a:cubicBezTo>
                                <a:cubicBezTo>
                                  <a:pt x="168" y="242"/>
                                  <a:pt x="170" y="242"/>
                                  <a:pt x="171" y="241"/>
                                </a:cubicBezTo>
                                <a:cubicBezTo>
                                  <a:pt x="172" y="241"/>
                                  <a:pt x="174" y="240"/>
                                  <a:pt x="175" y="240"/>
                                </a:cubicBezTo>
                                <a:cubicBezTo>
                                  <a:pt x="177" y="239"/>
                                  <a:pt x="178" y="238"/>
                                  <a:pt x="180" y="238"/>
                                </a:cubicBezTo>
                                <a:cubicBezTo>
                                  <a:pt x="180" y="238"/>
                                  <a:pt x="180" y="238"/>
                                  <a:pt x="181" y="238"/>
                                </a:cubicBezTo>
                                <a:cubicBezTo>
                                  <a:pt x="184" y="236"/>
                                  <a:pt x="188" y="234"/>
                                  <a:pt x="191" y="232"/>
                                </a:cubicBezTo>
                                <a:cubicBezTo>
                                  <a:pt x="192" y="231"/>
                                  <a:pt x="191" y="230"/>
                                  <a:pt x="190" y="231"/>
                                </a:cubicBezTo>
                                <a:cubicBezTo>
                                  <a:pt x="193" y="229"/>
                                  <a:pt x="195" y="228"/>
                                  <a:pt x="197" y="226"/>
                                </a:cubicBezTo>
                                <a:cubicBezTo>
                                  <a:pt x="197" y="226"/>
                                  <a:pt x="197" y="226"/>
                                  <a:pt x="197" y="226"/>
                                </a:cubicBezTo>
                                <a:cubicBezTo>
                                  <a:pt x="198" y="225"/>
                                  <a:pt x="199" y="225"/>
                                  <a:pt x="200" y="224"/>
                                </a:cubicBezTo>
                                <a:cubicBezTo>
                                  <a:pt x="200" y="223"/>
                                  <a:pt x="201" y="223"/>
                                  <a:pt x="201" y="223"/>
                                </a:cubicBezTo>
                                <a:cubicBezTo>
                                  <a:pt x="203" y="221"/>
                                  <a:pt x="205" y="220"/>
                                  <a:pt x="207" y="218"/>
                                </a:cubicBezTo>
                                <a:cubicBezTo>
                                  <a:pt x="207" y="218"/>
                                  <a:pt x="207" y="218"/>
                                  <a:pt x="208" y="218"/>
                                </a:cubicBezTo>
                                <a:cubicBezTo>
                                  <a:pt x="207" y="218"/>
                                  <a:pt x="207" y="219"/>
                                  <a:pt x="206" y="220"/>
                                </a:cubicBezTo>
                                <a:cubicBezTo>
                                  <a:pt x="206" y="220"/>
                                  <a:pt x="207" y="221"/>
                                  <a:pt x="207" y="221"/>
                                </a:cubicBezTo>
                                <a:cubicBezTo>
                                  <a:pt x="208" y="220"/>
                                  <a:pt x="209" y="219"/>
                                  <a:pt x="210" y="218"/>
                                </a:cubicBezTo>
                                <a:cubicBezTo>
                                  <a:pt x="210" y="218"/>
                                  <a:pt x="211" y="219"/>
                                  <a:pt x="211" y="219"/>
                                </a:cubicBezTo>
                                <a:cubicBezTo>
                                  <a:pt x="190" y="237"/>
                                  <a:pt x="163" y="249"/>
                                  <a:pt x="135" y="251"/>
                                </a:cubicBezTo>
                                <a:close/>
                                <a:moveTo>
                                  <a:pt x="215" y="215"/>
                                </a:moveTo>
                                <a:cubicBezTo>
                                  <a:pt x="214" y="215"/>
                                  <a:pt x="214" y="215"/>
                                  <a:pt x="214" y="216"/>
                                </a:cubicBezTo>
                                <a:cubicBezTo>
                                  <a:pt x="214" y="215"/>
                                  <a:pt x="215" y="214"/>
                                  <a:pt x="216" y="213"/>
                                </a:cubicBezTo>
                                <a:cubicBezTo>
                                  <a:pt x="220" y="209"/>
                                  <a:pt x="224" y="203"/>
                                  <a:pt x="227" y="197"/>
                                </a:cubicBezTo>
                                <a:cubicBezTo>
                                  <a:pt x="229" y="196"/>
                                  <a:pt x="230" y="195"/>
                                  <a:pt x="231" y="194"/>
                                </a:cubicBezTo>
                                <a:cubicBezTo>
                                  <a:pt x="231" y="193"/>
                                  <a:pt x="231" y="193"/>
                                  <a:pt x="231" y="193"/>
                                </a:cubicBezTo>
                                <a:cubicBezTo>
                                  <a:pt x="229" y="193"/>
                                  <a:pt x="228" y="193"/>
                                  <a:pt x="227" y="194"/>
                                </a:cubicBezTo>
                                <a:cubicBezTo>
                                  <a:pt x="227" y="193"/>
                                  <a:pt x="227" y="193"/>
                                  <a:pt x="227" y="193"/>
                                </a:cubicBezTo>
                                <a:cubicBezTo>
                                  <a:pt x="227" y="193"/>
                                  <a:pt x="228" y="193"/>
                                  <a:pt x="228" y="193"/>
                                </a:cubicBezTo>
                                <a:cubicBezTo>
                                  <a:pt x="230" y="192"/>
                                  <a:pt x="231" y="190"/>
                                  <a:pt x="232" y="188"/>
                                </a:cubicBezTo>
                                <a:cubicBezTo>
                                  <a:pt x="232" y="188"/>
                                  <a:pt x="232" y="188"/>
                                  <a:pt x="233" y="188"/>
                                </a:cubicBezTo>
                                <a:cubicBezTo>
                                  <a:pt x="233" y="188"/>
                                  <a:pt x="233" y="188"/>
                                  <a:pt x="233" y="188"/>
                                </a:cubicBezTo>
                                <a:cubicBezTo>
                                  <a:pt x="234" y="187"/>
                                  <a:pt x="234" y="185"/>
                                  <a:pt x="235" y="184"/>
                                </a:cubicBezTo>
                                <a:cubicBezTo>
                                  <a:pt x="242" y="175"/>
                                  <a:pt x="246" y="164"/>
                                  <a:pt x="246" y="153"/>
                                </a:cubicBezTo>
                                <a:cubicBezTo>
                                  <a:pt x="246" y="152"/>
                                  <a:pt x="246" y="151"/>
                                  <a:pt x="246" y="150"/>
                                </a:cubicBezTo>
                                <a:cubicBezTo>
                                  <a:pt x="248" y="145"/>
                                  <a:pt x="248" y="140"/>
                                  <a:pt x="248" y="134"/>
                                </a:cubicBezTo>
                                <a:cubicBezTo>
                                  <a:pt x="249" y="132"/>
                                  <a:pt x="249" y="129"/>
                                  <a:pt x="250" y="126"/>
                                </a:cubicBezTo>
                                <a:cubicBezTo>
                                  <a:pt x="250" y="128"/>
                                  <a:pt x="250" y="131"/>
                                  <a:pt x="250" y="133"/>
                                </a:cubicBezTo>
                                <a:cubicBezTo>
                                  <a:pt x="250" y="134"/>
                                  <a:pt x="251" y="134"/>
                                  <a:pt x="252" y="133"/>
                                </a:cubicBezTo>
                                <a:cubicBezTo>
                                  <a:pt x="250" y="164"/>
                                  <a:pt x="237" y="193"/>
                                  <a:pt x="215" y="2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9C63A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192" w:lineRule="auto"/>
                                <w:jc w:val="center"/>
                                <w:rPr>
                                  <w:rFonts w:hint="eastAsia" w:ascii="微软雅黑" w:hAnsi="微软雅黑" w:eastAsia="微软雅黑"/>
                                  <w:color w:val="1F386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1F3864"/>
                                  <w:lang w:val="en-US" w:eastAsia="zh-CN"/>
                                </w:rPr>
                                <w:t>土</w:t>
                              </w:r>
                            </w:p>
                          </w:txbxContent>
                        </wps:txbx>
                        <wps:bodyPr vert="horz" wrap="square" lIns="0" tIns="0" rIns="0" bIns="0" numCol="1" anchor="ctr" anchorCtr="0" compatLnSpc="1">
                          <a:noAutofit/>
                        </wps:bodyPr>
                      </wps:wsp>
                      <wps:wsp>
                        <wps:cNvPr id="37" name="Freeform 5" descr="KSO_WM_UNIT_INDEX=1_3_1&amp;KSO_WM_UNIT_TYPE=q_h_a&amp;KSO_WM_UNIT_ID=wpsdiag20163441_5*q_h_a*1_3_1&amp;KSO_WM_UNIT_LAYERLEVEL=1_1_1&amp;KSO_WM_UNIT_HIGHLIGHT=0&amp;KSO_WM_UNIT_CLEAR=0&amp;KSO_WM_UNIT_COMPATIBLE=0&amp;KSO_WM_UNIT_PRESET_TEXT=AMET&amp;KSO_WM_UNIT_VALUE=6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&amp;KSO_WM_UNIT_TEXT_FILL_TYPE=1&amp;KSO_WM_UNIT_TEXT_FILL_FORE_SCHEMECOLOR_INDEX=15"/>
                        <wps:cNvSpPr>
                          <a:spLocks noEditPoints="1"/>
                        </wps:cNvSpPr>
                        <wps:spPr bwMode="auto">
                          <a:xfrm>
                            <a:off x="1029806" y="798364"/>
                            <a:ext cx="203869" cy="204885"/>
                          </a:xfrm>
                          <a:custGeom>
                            <a:avLst/>
                            <a:gdLst>
                              <a:gd name="T0" fmla="*/ 209 w 252"/>
                              <a:gd name="T1" fmla="*/ 213 h 253"/>
                              <a:gd name="T2" fmla="*/ 14 w 252"/>
                              <a:gd name="T3" fmla="*/ 121 h 253"/>
                              <a:gd name="T4" fmla="*/ 231 w 252"/>
                              <a:gd name="T5" fmla="*/ 154 h 253"/>
                              <a:gd name="T6" fmla="*/ 25 w 252"/>
                              <a:gd name="T7" fmla="*/ 68 h 253"/>
                              <a:gd name="T8" fmla="*/ 193 w 252"/>
                              <a:gd name="T9" fmla="*/ 42 h 253"/>
                              <a:gd name="T10" fmla="*/ 119 w 252"/>
                              <a:gd name="T11" fmla="*/ 214 h 253"/>
                              <a:gd name="T12" fmla="*/ 25 w 252"/>
                              <a:gd name="T13" fmla="*/ 88 h 253"/>
                              <a:gd name="T14" fmla="*/ 119 w 252"/>
                              <a:gd name="T15" fmla="*/ 206 h 253"/>
                              <a:gd name="T16" fmla="*/ 34 w 252"/>
                              <a:gd name="T17" fmla="*/ 86 h 253"/>
                              <a:gd name="T18" fmla="*/ 112 w 252"/>
                              <a:gd name="T19" fmla="*/ 36 h 253"/>
                              <a:gd name="T20" fmla="*/ 195 w 252"/>
                              <a:gd name="T21" fmla="*/ 164 h 253"/>
                              <a:gd name="T22" fmla="*/ 115 w 252"/>
                              <a:gd name="T23" fmla="*/ 73 h 253"/>
                              <a:gd name="T24" fmla="*/ 138 w 252"/>
                              <a:gd name="T25" fmla="*/ 148 h 253"/>
                              <a:gd name="T26" fmla="*/ 174 w 252"/>
                              <a:gd name="T27" fmla="*/ 120 h 253"/>
                              <a:gd name="T28" fmla="*/ 172 w 252"/>
                              <a:gd name="T29" fmla="*/ 97 h 253"/>
                              <a:gd name="T30" fmla="*/ 184 w 252"/>
                              <a:gd name="T31" fmla="*/ 97 h 253"/>
                              <a:gd name="T32" fmla="*/ 98 w 252"/>
                              <a:gd name="T33" fmla="*/ 131 h 253"/>
                              <a:gd name="T34" fmla="*/ 150 w 252"/>
                              <a:gd name="T35" fmla="*/ 160 h 253"/>
                              <a:gd name="T36" fmla="*/ 193 w 252"/>
                              <a:gd name="T37" fmla="*/ 106 h 253"/>
                              <a:gd name="T38" fmla="*/ 163 w 252"/>
                              <a:gd name="T39" fmla="*/ 82 h 253"/>
                              <a:gd name="T40" fmla="*/ 55 w 252"/>
                              <a:gd name="T41" fmla="*/ 122 h 253"/>
                              <a:gd name="T42" fmla="*/ 55 w 252"/>
                              <a:gd name="T43" fmla="*/ 83 h 253"/>
                              <a:gd name="T44" fmla="*/ 86 w 252"/>
                              <a:gd name="T45" fmla="*/ 66 h 253"/>
                              <a:gd name="T46" fmla="*/ 66 w 252"/>
                              <a:gd name="T47" fmla="*/ 112 h 253"/>
                              <a:gd name="T48" fmla="*/ 93 w 252"/>
                              <a:gd name="T49" fmla="*/ 90 h 253"/>
                              <a:gd name="T50" fmla="*/ 45 w 252"/>
                              <a:gd name="T51" fmla="*/ 101 h 253"/>
                              <a:gd name="T52" fmla="*/ 59 w 252"/>
                              <a:gd name="T53" fmla="*/ 92 h 253"/>
                              <a:gd name="T54" fmla="*/ 77 w 252"/>
                              <a:gd name="T55" fmla="*/ 125 h 253"/>
                              <a:gd name="T56" fmla="*/ 118 w 252"/>
                              <a:gd name="T57" fmla="*/ 159 h 253"/>
                              <a:gd name="T58" fmla="*/ 159 w 252"/>
                              <a:gd name="T59" fmla="*/ 173 h 253"/>
                              <a:gd name="T60" fmla="*/ 200 w 252"/>
                              <a:gd name="T61" fmla="*/ 94 h 253"/>
                              <a:gd name="T62" fmla="*/ 142 w 252"/>
                              <a:gd name="T63" fmla="*/ 49 h 253"/>
                              <a:gd name="T64" fmla="*/ 104 w 252"/>
                              <a:gd name="T65" fmla="*/ 36 h 253"/>
                              <a:gd name="T66" fmla="*/ 37 w 252"/>
                              <a:gd name="T67" fmla="*/ 111 h 253"/>
                              <a:gd name="T68" fmla="*/ 49 w 252"/>
                              <a:gd name="T69" fmla="*/ 162 h 253"/>
                              <a:gd name="T70" fmla="*/ 80 w 252"/>
                              <a:gd name="T71" fmla="*/ 140 h 253"/>
                              <a:gd name="T72" fmla="*/ 103 w 252"/>
                              <a:gd name="T73" fmla="*/ 196 h 253"/>
                              <a:gd name="T74" fmla="*/ 158 w 252"/>
                              <a:gd name="T75" fmla="*/ 184 h 253"/>
                              <a:gd name="T76" fmla="*/ 217 w 252"/>
                              <a:gd name="T77" fmla="*/ 158 h 253"/>
                              <a:gd name="T78" fmla="*/ 203 w 252"/>
                              <a:gd name="T79" fmla="*/ 62 h 253"/>
                              <a:gd name="T80" fmla="*/ 143 w 252"/>
                              <a:gd name="T81" fmla="*/ 15 h 253"/>
                              <a:gd name="T82" fmla="*/ 103 w 252"/>
                              <a:gd name="T83" fmla="*/ 32 h 253"/>
                              <a:gd name="T84" fmla="*/ 30 w 252"/>
                              <a:gd name="T85" fmla="*/ 94 h 253"/>
                              <a:gd name="T86" fmla="*/ 67 w 252"/>
                              <a:gd name="T87" fmla="*/ 201 h 253"/>
                              <a:gd name="T88" fmla="*/ 92 w 252"/>
                              <a:gd name="T89" fmla="*/ 183 h 253"/>
                              <a:gd name="T90" fmla="*/ 125 w 252"/>
                              <a:gd name="T91" fmla="*/ 225 h 253"/>
                              <a:gd name="T92" fmla="*/ 183 w 252"/>
                              <a:gd name="T93" fmla="*/ 199 h 253"/>
                              <a:gd name="T94" fmla="*/ 218 w 252"/>
                              <a:gd name="T95" fmla="*/ 77 h 253"/>
                              <a:gd name="T96" fmla="*/ 160 w 252"/>
                              <a:gd name="T97" fmla="*/ 8 h 253"/>
                              <a:gd name="T98" fmla="*/ 41 w 252"/>
                              <a:gd name="T99" fmla="*/ 38 h 253"/>
                              <a:gd name="T100" fmla="*/ 29 w 252"/>
                              <a:gd name="T101" fmla="*/ 148 h 253"/>
                              <a:gd name="T102" fmla="*/ 70 w 252"/>
                              <a:gd name="T103" fmla="*/ 228 h 253"/>
                              <a:gd name="T104" fmla="*/ 95 w 252"/>
                              <a:gd name="T105" fmla="*/ 221 h 253"/>
                              <a:gd name="T106" fmla="*/ 147 w 252"/>
                              <a:gd name="T107" fmla="*/ 229 h 253"/>
                              <a:gd name="T108" fmla="*/ 226 w 252"/>
                              <a:gd name="T109" fmla="*/ 151 h 253"/>
                              <a:gd name="T110" fmla="*/ 225 w 252"/>
                              <a:gd name="T111" fmla="*/ 66 h 253"/>
                              <a:gd name="T112" fmla="*/ 185 w 252"/>
                              <a:gd name="T113" fmla="*/ 26 h 253"/>
                              <a:gd name="T114" fmla="*/ 18 w 252"/>
                              <a:gd name="T115" fmla="*/ 95 h 253"/>
                              <a:gd name="T116" fmla="*/ 8 w 252"/>
                              <a:gd name="T117" fmla="*/ 116 h 253"/>
                              <a:gd name="T118" fmla="*/ 81 w 252"/>
                              <a:gd name="T119" fmla="*/ 225 h 253"/>
                              <a:gd name="T120" fmla="*/ 181 w 252"/>
                              <a:gd name="T121" fmla="*/ 229 h 253"/>
                              <a:gd name="T122" fmla="*/ 213 w 252"/>
                              <a:gd name="T123" fmla="*/ 39 h 253"/>
                              <a:gd name="T124" fmla="*/ 126 w 252"/>
                              <a:gd name="T125" fmla="*/ 248 h 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52" h="253">
                                <a:moveTo>
                                  <a:pt x="243" y="78"/>
                                </a:moveTo>
                                <a:cubicBezTo>
                                  <a:pt x="237" y="63"/>
                                  <a:pt x="227" y="49"/>
                                  <a:pt x="216" y="37"/>
                                </a:cubicBezTo>
                                <a:cubicBezTo>
                                  <a:pt x="204" y="25"/>
                                  <a:pt x="190" y="16"/>
                                  <a:pt x="175" y="9"/>
                                </a:cubicBezTo>
                                <a:cubicBezTo>
                                  <a:pt x="160" y="3"/>
                                  <a:pt x="143" y="0"/>
                                  <a:pt x="126" y="0"/>
                                </a:cubicBezTo>
                                <a:cubicBezTo>
                                  <a:pt x="93" y="0"/>
                                  <a:pt x="60" y="13"/>
                                  <a:pt x="37" y="37"/>
                                </a:cubicBezTo>
                                <a:cubicBezTo>
                                  <a:pt x="23" y="51"/>
                                  <a:pt x="13" y="68"/>
                                  <a:pt x="7" y="86"/>
                                </a:cubicBezTo>
                                <a:cubicBezTo>
                                  <a:pt x="6" y="88"/>
                                  <a:pt x="5" y="89"/>
                                  <a:pt x="5" y="90"/>
                                </a:cubicBezTo>
                                <a:cubicBezTo>
                                  <a:pt x="4" y="90"/>
                                  <a:pt x="4" y="91"/>
                                  <a:pt x="4" y="91"/>
                                </a:cubicBezTo>
                                <a:cubicBezTo>
                                  <a:pt x="3" y="92"/>
                                  <a:pt x="3" y="92"/>
                                  <a:pt x="3" y="92"/>
                                </a:cubicBezTo>
                                <a:cubicBezTo>
                                  <a:pt x="3" y="93"/>
                                  <a:pt x="3" y="93"/>
                                  <a:pt x="3" y="93"/>
                                </a:cubicBezTo>
                                <a:cubicBezTo>
                                  <a:pt x="4" y="93"/>
                                  <a:pt x="4" y="93"/>
                                  <a:pt x="4" y="93"/>
                                </a:cubicBezTo>
                                <a:cubicBezTo>
                                  <a:pt x="4" y="93"/>
                                  <a:pt x="4" y="93"/>
                                  <a:pt x="4" y="93"/>
                                </a:cubicBezTo>
                                <a:cubicBezTo>
                                  <a:pt x="4" y="92"/>
                                  <a:pt x="4" y="92"/>
                                  <a:pt x="4" y="92"/>
                                </a:cubicBezTo>
                                <a:cubicBezTo>
                                  <a:pt x="5" y="92"/>
                                  <a:pt x="5" y="91"/>
                                  <a:pt x="5" y="91"/>
                                </a:cubicBezTo>
                                <a:cubicBezTo>
                                  <a:pt x="5" y="92"/>
                                  <a:pt x="5" y="93"/>
                                  <a:pt x="4" y="95"/>
                                </a:cubicBezTo>
                                <a:cubicBezTo>
                                  <a:pt x="4" y="95"/>
                                  <a:pt x="4" y="95"/>
                                  <a:pt x="4" y="96"/>
                                </a:cubicBezTo>
                                <a:cubicBezTo>
                                  <a:pt x="3" y="96"/>
                                  <a:pt x="3" y="97"/>
                                  <a:pt x="4" y="97"/>
                                </a:cubicBezTo>
                                <a:cubicBezTo>
                                  <a:pt x="1" y="106"/>
                                  <a:pt x="0" y="116"/>
                                  <a:pt x="0" y="126"/>
                                </a:cubicBezTo>
                                <a:cubicBezTo>
                                  <a:pt x="0" y="143"/>
                                  <a:pt x="4" y="159"/>
                                  <a:pt x="10" y="175"/>
                                </a:cubicBezTo>
                                <a:cubicBezTo>
                                  <a:pt x="11" y="176"/>
                                  <a:pt x="12" y="178"/>
                                  <a:pt x="13" y="180"/>
                                </a:cubicBezTo>
                                <a:cubicBezTo>
                                  <a:pt x="12" y="180"/>
                                  <a:pt x="12" y="181"/>
                                  <a:pt x="12" y="181"/>
                                </a:cubicBezTo>
                                <a:cubicBezTo>
                                  <a:pt x="13" y="182"/>
                                  <a:pt x="14" y="183"/>
                                  <a:pt x="14" y="184"/>
                                </a:cubicBezTo>
                                <a:cubicBezTo>
                                  <a:pt x="20" y="195"/>
                                  <a:pt x="28" y="206"/>
                                  <a:pt x="37" y="215"/>
                                </a:cubicBezTo>
                                <a:cubicBezTo>
                                  <a:pt x="37" y="215"/>
                                  <a:pt x="37" y="215"/>
                                  <a:pt x="37" y="215"/>
                                </a:cubicBezTo>
                                <a:cubicBezTo>
                                  <a:pt x="37" y="216"/>
                                  <a:pt x="37" y="216"/>
                                  <a:pt x="37" y="217"/>
                                </a:cubicBezTo>
                                <a:cubicBezTo>
                                  <a:pt x="39" y="219"/>
                                  <a:pt x="42" y="221"/>
                                  <a:pt x="44" y="223"/>
                                </a:cubicBezTo>
                                <a:cubicBezTo>
                                  <a:pt x="47" y="225"/>
                                  <a:pt x="50" y="227"/>
                                  <a:pt x="54" y="229"/>
                                </a:cubicBezTo>
                                <a:cubicBezTo>
                                  <a:pt x="60" y="234"/>
                                  <a:pt x="68" y="238"/>
                                  <a:pt x="76" y="242"/>
                                </a:cubicBezTo>
                                <a:cubicBezTo>
                                  <a:pt x="76" y="242"/>
                                  <a:pt x="76" y="242"/>
                                  <a:pt x="76" y="242"/>
                                </a:cubicBezTo>
                                <a:cubicBezTo>
                                  <a:pt x="77" y="243"/>
                                  <a:pt x="78" y="243"/>
                                  <a:pt x="80" y="243"/>
                                </a:cubicBezTo>
                                <a:cubicBezTo>
                                  <a:pt x="95" y="249"/>
                                  <a:pt x="110" y="253"/>
                                  <a:pt x="126" y="253"/>
                                </a:cubicBezTo>
                                <a:cubicBezTo>
                                  <a:pt x="143" y="253"/>
                                  <a:pt x="160" y="250"/>
                                  <a:pt x="175" y="243"/>
                                </a:cubicBezTo>
                                <a:cubicBezTo>
                                  <a:pt x="190" y="237"/>
                                  <a:pt x="204" y="227"/>
                                  <a:pt x="216" y="216"/>
                                </a:cubicBezTo>
                                <a:cubicBezTo>
                                  <a:pt x="227" y="204"/>
                                  <a:pt x="237" y="190"/>
                                  <a:pt x="243" y="175"/>
                                </a:cubicBezTo>
                                <a:cubicBezTo>
                                  <a:pt x="249" y="159"/>
                                  <a:pt x="252" y="143"/>
                                  <a:pt x="252" y="126"/>
                                </a:cubicBezTo>
                                <a:cubicBezTo>
                                  <a:pt x="252" y="110"/>
                                  <a:pt x="249" y="93"/>
                                  <a:pt x="243" y="78"/>
                                </a:cubicBezTo>
                                <a:close/>
                                <a:moveTo>
                                  <a:pt x="252" y="126"/>
                                </a:moveTo>
                                <a:cubicBezTo>
                                  <a:pt x="252" y="128"/>
                                  <a:pt x="252" y="130"/>
                                  <a:pt x="252" y="132"/>
                                </a:cubicBezTo>
                                <a:cubicBezTo>
                                  <a:pt x="252" y="127"/>
                                  <a:pt x="251" y="122"/>
                                  <a:pt x="250" y="116"/>
                                </a:cubicBezTo>
                                <a:cubicBezTo>
                                  <a:pt x="251" y="107"/>
                                  <a:pt x="249" y="97"/>
                                  <a:pt x="243" y="90"/>
                                </a:cubicBezTo>
                                <a:cubicBezTo>
                                  <a:pt x="243" y="83"/>
                                  <a:pt x="241" y="77"/>
                                  <a:pt x="238" y="72"/>
                                </a:cubicBezTo>
                                <a:cubicBezTo>
                                  <a:pt x="238" y="72"/>
                                  <a:pt x="238" y="72"/>
                                  <a:pt x="237" y="72"/>
                                </a:cubicBezTo>
                                <a:cubicBezTo>
                                  <a:pt x="237" y="72"/>
                                  <a:pt x="237" y="71"/>
                                  <a:pt x="237" y="71"/>
                                </a:cubicBezTo>
                                <a:cubicBezTo>
                                  <a:pt x="237" y="69"/>
                                  <a:pt x="236" y="67"/>
                                  <a:pt x="235" y="65"/>
                                </a:cubicBezTo>
                                <a:cubicBezTo>
                                  <a:pt x="246" y="84"/>
                                  <a:pt x="252" y="105"/>
                                  <a:pt x="252" y="126"/>
                                </a:cubicBezTo>
                                <a:close/>
                                <a:moveTo>
                                  <a:pt x="226" y="192"/>
                                </a:moveTo>
                                <a:cubicBezTo>
                                  <a:pt x="223" y="195"/>
                                  <a:pt x="223" y="195"/>
                                  <a:pt x="223" y="195"/>
                                </a:cubicBezTo>
                                <a:cubicBezTo>
                                  <a:pt x="223" y="195"/>
                                  <a:pt x="222" y="196"/>
                                  <a:pt x="222" y="196"/>
                                </a:cubicBezTo>
                                <a:cubicBezTo>
                                  <a:pt x="222" y="196"/>
                                  <a:pt x="222" y="195"/>
                                  <a:pt x="222" y="195"/>
                                </a:cubicBezTo>
                                <a:cubicBezTo>
                                  <a:pt x="223" y="194"/>
                                  <a:pt x="223" y="193"/>
                                  <a:pt x="224" y="192"/>
                                </a:cubicBezTo>
                                <a:cubicBezTo>
                                  <a:pt x="224" y="192"/>
                                  <a:pt x="224" y="192"/>
                                  <a:pt x="224" y="191"/>
                                </a:cubicBezTo>
                                <a:cubicBezTo>
                                  <a:pt x="225" y="190"/>
                                  <a:pt x="226" y="189"/>
                                  <a:pt x="227" y="188"/>
                                </a:cubicBezTo>
                                <a:cubicBezTo>
                                  <a:pt x="226" y="190"/>
                                  <a:pt x="226" y="191"/>
                                  <a:pt x="226" y="192"/>
                                </a:cubicBezTo>
                                <a:close/>
                                <a:moveTo>
                                  <a:pt x="227" y="194"/>
                                </a:moveTo>
                                <a:cubicBezTo>
                                  <a:pt x="227" y="195"/>
                                  <a:pt x="226" y="195"/>
                                  <a:pt x="226" y="196"/>
                                </a:cubicBezTo>
                                <a:cubicBezTo>
                                  <a:pt x="226" y="196"/>
                                  <a:pt x="226" y="196"/>
                                  <a:pt x="226" y="196"/>
                                </a:cubicBezTo>
                                <a:cubicBezTo>
                                  <a:pt x="226" y="195"/>
                                  <a:pt x="226" y="195"/>
                                  <a:pt x="226" y="195"/>
                                </a:cubicBezTo>
                                <a:cubicBezTo>
                                  <a:pt x="227" y="195"/>
                                  <a:pt x="227" y="194"/>
                                  <a:pt x="227" y="194"/>
                                </a:cubicBezTo>
                                <a:close/>
                                <a:moveTo>
                                  <a:pt x="220" y="193"/>
                                </a:moveTo>
                                <a:cubicBezTo>
                                  <a:pt x="222" y="191"/>
                                  <a:pt x="224" y="188"/>
                                  <a:pt x="225" y="185"/>
                                </a:cubicBezTo>
                                <a:cubicBezTo>
                                  <a:pt x="224" y="188"/>
                                  <a:pt x="223" y="190"/>
                                  <a:pt x="222" y="192"/>
                                </a:cubicBezTo>
                                <a:cubicBezTo>
                                  <a:pt x="221" y="192"/>
                                  <a:pt x="221" y="193"/>
                                  <a:pt x="220" y="193"/>
                                </a:cubicBezTo>
                                <a:close/>
                                <a:moveTo>
                                  <a:pt x="217" y="197"/>
                                </a:moveTo>
                                <a:cubicBezTo>
                                  <a:pt x="217" y="197"/>
                                  <a:pt x="217" y="197"/>
                                  <a:pt x="217" y="197"/>
                                </a:cubicBezTo>
                                <a:cubicBezTo>
                                  <a:pt x="216" y="199"/>
                                  <a:pt x="216" y="200"/>
                                  <a:pt x="215" y="201"/>
                                </a:cubicBezTo>
                                <a:cubicBezTo>
                                  <a:pt x="214" y="202"/>
                                  <a:pt x="213" y="204"/>
                                  <a:pt x="212" y="205"/>
                                </a:cubicBezTo>
                                <a:cubicBezTo>
                                  <a:pt x="212" y="205"/>
                                  <a:pt x="211" y="205"/>
                                  <a:pt x="211" y="205"/>
                                </a:cubicBezTo>
                                <a:cubicBezTo>
                                  <a:pt x="208" y="207"/>
                                  <a:pt x="204" y="210"/>
                                  <a:pt x="201" y="213"/>
                                </a:cubicBezTo>
                                <a:cubicBezTo>
                                  <a:pt x="205" y="209"/>
                                  <a:pt x="209" y="205"/>
                                  <a:pt x="212" y="200"/>
                                </a:cubicBezTo>
                                <a:cubicBezTo>
                                  <a:pt x="212" y="200"/>
                                  <a:pt x="212" y="200"/>
                                  <a:pt x="212" y="200"/>
                                </a:cubicBezTo>
                                <a:cubicBezTo>
                                  <a:pt x="212" y="200"/>
                                  <a:pt x="212" y="200"/>
                                  <a:pt x="212" y="200"/>
                                </a:cubicBezTo>
                                <a:cubicBezTo>
                                  <a:pt x="212" y="199"/>
                                  <a:pt x="212" y="199"/>
                                  <a:pt x="211" y="199"/>
                                </a:cubicBezTo>
                                <a:cubicBezTo>
                                  <a:pt x="211" y="199"/>
                                  <a:pt x="211" y="198"/>
                                  <a:pt x="212" y="198"/>
                                </a:cubicBezTo>
                                <a:cubicBezTo>
                                  <a:pt x="217" y="192"/>
                                  <a:pt x="222" y="186"/>
                                  <a:pt x="225" y="179"/>
                                </a:cubicBezTo>
                                <a:cubicBezTo>
                                  <a:pt x="227" y="176"/>
                                  <a:pt x="229" y="173"/>
                                  <a:pt x="231" y="170"/>
                                </a:cubicBezTo>
                                <a:cubicBezTo>
                                  <a:pt x="230" y="172"/>
                                  <a:pt x="230" y="174"/>
                                  <a:pt x="229" y="177"/>
                                </a:cubicBezTo>
                                <a:cubicBezTo>
                                  <a:pt x="225" y="183"/>
                                  <a:pt x="221" y="190"/>
                                  <a:pt x="217" y="197"/>
                                </a:cubicBezTo>
                                <a:close/>
                                <a:moveTo>
                                  <a:pt x="208" y="213"/>
                                </a:moveTo>
                                <a:cubicBezTo>
                                  <a:pt x="209" y="213"/>
                                  <a:pt x="209" y="212"/>
                                  <a:pt x="210" y="212"/>
                                </a:cubicBezTo>
                                <a:cubicBezTo>
                                  <a:pt x="210" y="212"/>
                                  <a:pt x="209" y="213"/>
                                  <a:pt x="209" y="213"/>
                                </a:cubicBezTo>
                                <a:cubicBezTo>
                                  <a:pt x="209" y="213"/>
                                  <a:pt x="209" y="213"/>
                                  <a:pt x="209" y="213"/>
                                </a:cubicBezTo>
                                <a:cubicBezTo>
                                  <a:pt x="209" y="213"/>
                                  <a:pt x="208" y="213"/>
                                  <a:pt x="208" y="213"/>
                                </a:cubicBezTo>
                                <a:cubicBezTo>
                                  <a:pt x="208" y="214"/>
                                  <a:pt x="208" y="214"/>
                                  <a:pt x="208" y="214"/>
                                </a:cubicBezTo>
                                <a:cubicBezTo>
                                  <a:pt x="208" y="214"/>
                                  <a:pt x="208" y="213"/>
                                  <a:pt x="208" y="213"/>
                                </a:cubicBezTo>
                                <a:close/>
                                <a:moveTo>
                                  <a:pt x="206" y="214"/>
                                </a:moveTo>
                                <a:cubicBezTo>
                                  <a:pt x="206" y="214"/>
                                  <a:pt x="205" y="215"/>
                                  <a:pt x="205" y="215"/>
                                </a:cubicBezTo>
                                <a:cubicBezTo>
                                  <a:pt x="206" y="213"/>
                                  <a:pt x="207" y="212"/>
                                  <a:pt x="209" y="210"/>
                                </a:cubicBezTo>
                                <a:cubicBezTo>
                                  <a:pt x="208" y="211"/>
                                  <a:pt x="207" y="213"/>
                                  <a:pt x="206" y="214"/>
                                </a:cubicBezTo>
                                <a:close/>
                                <a:moveTo>
                                  <a:pt x="209" y="211"/>
                                </a:moveTo>
                                <a:cubicBezTo>
                                  <a:pt x="210" y="210"/>
                                  <a:pt x="211" y="209"/>
                                  <a:pt x="211" y="209"/>
                                </a:cubicBezTo>
                                <a:cubicBezTo>
                                  <a:pt x="211" y="209"/>
                                  <a:pt x="211" y="210"/>
                                  <a:pt x="210" y="210"/>
                                </a:cubicBezTo>
                                <a:cubicBezTo>
                                  <a:pt x="210" y="211"/>
                                  <a:pt x="210" y="211"/>
                                  <a:pt x="209" y="211"/>
                                </a:cubicBezTo>
                                <a:close/>
                                <a:moveTo>
                                  <a:pt x="216" y="207"/>
                                </a:moveTo>
                                <a:cubicBezTo>
                                  <a:pt x="217" y="207"/>
                                  <a:pt x="217" y="207"/>
                                  <a:pt x="217" y="206"/>
                                </a:cubicBezTo>
                                <a:cubicBezTo>
                                  <a:pt x="215" y="209"/>
                                  <a:pt x="213" y="212"/>
                                  <a:pt x="212" y="215"/>
                                </a:cubicBezTo>
                                <a:cubicBezTo>
                                  <a:pt x="211" y="216"/>
                                  <a:pt x="210" y="216"/>
                                  <a:pt x="210" y="217"/>
                                </a:cubicBezTo>
                                <a:cubicBezTo>
                                  <a:pt x="212" y="214"/>
                                  <a:pt x="214" y="211"/>
                                  <a:pt x="216" y="207"/>
                                </a:cubicBezTo>
                                <a:close/>
                                <a:moveTo>
                                  <a:pt x="192" y="225"/>
                                </a:moveTo>
                                <a:cubicBezTo>
                                  <a:pt x="193" y="225"/>
                                  <a:pt x="193" y="225"/>
                                  <a:pt x="193" y="224"/>
                                </a:cubicBezTo>
                                <a:cubicBezTo>
                                  <a:pt x="193" y="225"/>
                                  <a:pt x="193" y="225"/>
                                  <a:pt x="194" y="225"/>
                                </a:cubicBezTo>
                                <a:cubicBezTo>
                                  <a:pt x="194" y="225"/>
                                  <a:pt x="194" y="225"/>
                                  <a:pt x="194" y="225"/>
                                </a:cubicBezTo>
                                <a:cubicBezTo>
                                  <a:pt x="191" y="227"/>
                                  <a:pt x="189" y="229"/>
                                  <a:pt x="187" y="231"/>
                                </a:cubicBezTo>
                                <a:cubicBezTo>
                                  <a:pt x="186" y="231"/>
                                  <a:pt x="185" y="232"/>
                                  <a:pt x="184" y="232"/>
                                </a:cubicBezTo>
                                <a:cubicBezTo>
                                  <a:pt x="184" y="232"/>
                                  <a:pt x="183" y="231"/>
                                  <a:pt x="183" y="231"/>
                                </a:cubicBezTo>
                                <a:cubicBezTo>
                                  <a:pt x="181" y="232"/>
                                  <a:pt x="179" y="233"/>
                                  <a:pt x="178" y="233"/>
                                </a:cubicBezTo>
                                <a:cubicBezTo>
                                  <a:pt x="179" y="233"/>
                                  <a:pt x="179" y="232"/>
                                  <a:pt x="180" y="231"/>
                                </a:cubicBezTo>
                                <a:cubicBezTo>
                                  <a:pt x="183" y="229"/>
                                  <a:pt x="186" y="227"/>
                                  <a:pt x="189" y="225"/>
                                </a:cubicBezTo>
                                <a:cubicBezTo>
                                  <a:pt x="192" y="224"/>
                                  <a:pt x="194" y="222"/>
                                  <a:pt x="196" y="220"/>
                                </a:cubicBezTo>
                                <a:cubicBezTo>
                                  <a:pt x="195" y="221"/>
                                  <a:pt x="194" y="222"/>
                                  <a:pt x="193" y="223"/>
                                </a:cubicBezTo>
                                <a:cubicBezTo>
                                  <a:pt x="193" y="223"/>
                                  <a:pt x="193" y="223"/>
                                  <a:pt x="193" y="223"/>
                                </a:cubicBezTo>
                                <a:cubicBezTo>
                                  <a:pt x="192" y="224"/>
                                  <a:pt x="192" y="224"/>
                                  <a:pt x="192" y="224"/>
                                </a:cubicBezTo>
                                <a:cubicBezTo>
                                  <a:pt x="191" y="225"/>
                                  <a:pt x="192" y="225"/>
                                  <a:pt x="192" y="225"/>
                                </a:cubicBezTo>
                                <a:close/>
                                <a:moveTo>
                                  <a:pt x="190" y="231"/>
                                </a:moveTo>
                                <a:cubicBezTo>
                                  <a:pt x="188" y="232"/>
                                  <a:pt x="187" y="233"/>
                                  <a:pt x="186" y="234"/>
                                </a:cubicBezTo>
                                <a:cubicBezTo>
                                  <a:pt x="186" y="233"/>
                                  <a:pt x="187" y="233"/>
                                  <a:pt x="187" y="232"/>
                                </a:cubicBezTo>
                                <a:cubicBezTo>
                                  <a:pt x="188" y="232"/>
                                  <a:pt x="189" y="231"/>
                                  <a:pt x="190" y="231"/>
                                </a:cubicBezTo>
                                <a:close/>
                                <a:moveTo>
                                  <a:pt x="118" y="243"/>
                                </a:moveTo>
                                <a:cubicBezTo>
                                  <a:pt x="116" y="242"/>
                                  <a:pt x="115" y="241"/>
                                  <a:pt x="113" y="241"/>
                                </a:cubicBezTo>
                                <a:cubicBezTo>
                                  <a:pt x="116" y="242"/>
                                  <a:pt x="120" y="243"/>
                                  <a:pt x="123" y="245"/>
                                </a:cubicBezTo>
                                <a:cubicBezTo>
                                  <a:pt x="121" y="246"/>
                                  <a:pt x="121" y="246"/>
                                  <a:pt x="121" y="246"/>
                                </a:cubicBezTo>
                                <a:cubicBezTo>
                                  <a:pt x="121" y="246"/>
                                  <a:pt x="121" y="246"/>
                                  <a:pt x="121" y="246"/>
                                </a:cubicBezTo>
                                <a:cubicBezTo>
                                  <a:pt x="120" y="245"/>
                                  <a:pt x="119" y="245"/>
                                  <a:pt x="119" y="245"/>
                                </a:cubicBezTo>
                                <a:cubicBezTo>
                                  <a:pt x="117" y="245"/>
                                  <a:pt x="116" y="244"/>
                                  <a:pt x="115" y="244"/>
                                </a:cubicBezTo>
                                <a:cubicBezTo>
                                  <a:pt x="116" y="244"/>
                                  <a:pt x="117" y="244"/>
                                  <a:pt x="118" y="244"/>
                                </a:cubicBezTo>
                                <a:cubicBezTo>
                                  <a:pt x="118" y="244"/>
                                  <a:pt x="119" y="243"/>
                                  <a:pt x="118" y="243"/>
                                </a:cubicBezTo>
                                <a:close/>
                                <a:moveTo>
                                  <a:pt x="60" y="233"/>
                                </a:moveTo>
                                <a:cubicBezTo>
                                  <a:pt x="66" y="236"/>
                                  <a:pt x="72" y="238"/>
                                  <a:pt x="78" y="240"/>
                                </a:cubicBezTo>
                                <a:cubicBezTo>
                                  <a:pt x="78" y="240"/>
                                  <a:pt x="78" y="241"/>
                                  <a:pt x="78" y="241"/>
                                </a:cubicBezTo>
                                <a:cubicBezTo>
                                  <a:pt x="78" y="241"/>
                                  <a:pt x="77" y="241"/>
                                  <a:pt x="77" y="241"/>
                                </a:cubicBezTo>
                                <a:cubicBezTo>
                                  <a:pt x="71" y="239"/>
                                  <a:pt x="66" y="236"/>
                                  <a:pt x="60" y="233"/>
                                </a:cubicBezTo>
                                <a:close/>
                                <a:moveTo>
                                  <a:pt x="5" y="106"/>
                                </a:moveTo>
                                <a:cubicBezTo>
                                  <a:pt x="5" y="107"/>
                                  <a:pt x="4" y="109"/>
                                  <a:pt x="4" y="110"/>
                                </a:cubicBezTo>
                                <a:cubicBezTo>
                                  <a:pt x="4" y="106"/>
                                  <a:pt x="4" y="102"/>
                                  <a:pt x="5" y="98"/>
                                </a:cubicBezTo>
                                <a:cubicBezTo>
                                  <a:pt x="6" y="99"/>
                                  <a:pt x="6" y="100"/>
                                  <a:pt x="6" y="101"/>
                                </a:cubicBezTo>
                                <a:cubicBezTo>
                                  <a:pt x="6" y="103"/>
                                  <a:pt x="6" y="104"/>
                                  <a:pt x="5" y="106"/>
                                </a:cubicBezTo>
                                <a:cubicBezTo>
                                  <a:pt x="5" y="106"/>
                                  <a:pt x="5" y="106"/>
                                  <a:pt x="5" y="106"/>
                                </a:cubicBezTo>
                                <a:close/>
                                <a:moveTo>
                                  <a:pt x="5" y="116"/>
                                </a:moveTo>
                                <a:cubicBezTo>
                                  <a:pt x="5" y="117"/>
                                  <a:pt x="5" y="118"/>
                                  <a:pt x="5" y="119"/>
                                </a:cubicBezTo>
                                <a:cubicBezTo>
                                  <a:pt x="5" y="120"/>
                                  <a:pt x="5" y="120"/>
                                  <a:pt x="5" y="121"/>
                                </a:cubicBezTo>
                                <a:cubicBezTo>
                                  <a:pt x="5" y="118"/>
                                  <a:pt x="5" y="116"/>
                                  <a:pt x="5" y="113"/>
                                </a:cubicBezTo>
                                <a:cubicBezTo>
                                  <a:pt x="5" y="114"/>
                                  <a:pt x="5" y="115"/>
                                  <a:pt x="5" y="116"/>
                                </a:cubicBezTo>
                                <a:close/>
                                <a:moveTo>
                                  <a:pt x="5" y="153"/>
                                </a:moveTo>
                                <a:cubicBezTo>
                                  <a:pt x="6" y="154"/>
                                  <a:pt x="6" y="155"/>
                                  <a:pt x="6" y="156"/>
                                </a:cubicBezTo>
                                <a:cubicBezTo>
                                  <a:pt x="6" y="156"/>
                                  <a:pt x="6" y="157"/>
                                  <a:pt x="7" y="157"/>
                                </a:cubicBezTo>
                                <a:cubicBezTo>
                                  <a:pt x="7" y="157"/>
                                  <a:pt x="7" y="158"/>
                                  <a:pt x="7" y="158"/>
                                </a:cubicBezTo>
                                <a:cubicBezTo>
                                  <a:pt x="7" y="158"/>
                                  <a:pt x="7" y="158"/>
                                  <a:pt x="7" y="158"/>
                                </a:cubicBezTo>
                                <a:cubicBezTo>
                                  <a:pt x="8" y="161"/>
                                  <a:pt x="8" y="164"/>
                                  <a:pt x="9" y="167"/>
                                </a:cubicBezTo>
                                <a:cubicBezTo>
                                  <a:pt x="9" y="166"/>
                                  <a:pt x="9" y="166"/>
                                  <a:pt x="9" y="165"/>
                                </a:cubicBezTo>
                                <a:cubicBezTo>
                                  <a:pt x="8" y="165"/>
                                  <a:pt x="7" y="165"/>
                                  <a:pt x="8" y="165"/>
                                </a:cubicBezTo>
                                <a:cubicBezTo>
                                  <a:pt x="5" y="156"/>
                                  <a:pt x="3" y="146"/>
                                  <a:pt x="2" y="136"/>
                                </a:cubicBezTo>
                                <a:cubicBezTo>
                                  <a:pt x="3" y="142"/>
                                  <a:pt x="4" y="147"/>
                                  <a:pt x="5" y="153"/>
                                </a:cubicBezTo>
                                <a:close/>
                                <a:moveTo>
                                  <a:pt x="2" y="119"/>
                                </a:moveTo>
                                <a:cubicBezTo>
                                  <a:pt x="2" y="117"/>
                                  <a:pt x="2" y="116"/>
                                  <a:pt x="2" y="114"/>
                                </a:cubicBezTo>
                                <a:cubicBezTo>
                                  <a:pt x="2" y="115"/>
                                  <a:pt x="2" y="116"/>
                                  <a:pt x="2" y="116"/>
                                </a:cubicBezTo>
                                <a:cubicBezTo>
                                  <a:pt x="2" y="116"/>
                                  <a:pt x="2" y="116"/>
                                  <a:pt x="2" y="116"/>
                                </a:cubicBezTo>
                                <a:cubicBezTo>
                                  <a:pt x="2" y="117"/>
                                  <a:pt x="2" y="118"/>
                                  <a:pt x="2" y="119"/>
                                </a:cubicBezTo>
                                <a:close/>
                                <a:moveTo>
                                  <a:pt x="13" y="106"/>
                                </a:moveTo>
                                <a:cubicBezTo>
                                  <a:pt x="13" y="112"/>
                                  <a:pt x="14" y="118"/>
                                  <a:pt x="15" y="124"/>
                                </a:cubicBezTo>
                                <a:cubicBezTo>
                                  <a:pt x="15" y="124"/>
                                  <a:pt x="14" y="124"/>
                                  <a:pt x="14" y="124"/>
                                </a:cubicBezTo>
                                <a:cubicBezTo>
                                  <a:pt x="14" y="123"/>
                                  <a:pt x="14" y="122"/>
                                  <a:pt x="14" y="121"/>
                                </a:cubicBezTo>
                                <a:cubicBezTo>
                                  <a:pt x="14" y="120"/>
                                  <a:pt x="13" y="120"/>
                                  <a:pt x="13" y="120"/>
                                </a:cubicBezTo>
                                <a:cubicBezTo>
                                  <a:pt x="12" y="116"/>
                                  <a:pt x="11" y="112"/>
                                  <a:pt x="11" y="108"/>
                                </a:cubicBezTo>
                                <a:cubicBezTo>
                                  <a:pt x="11" y="108"/>
                                  <a:pt x="12" y="108"/>
                                  <a:pt x="12" y="108"/>
                                </a:cubicBezTo>
                                <a:cubicBezTo>
                                  <a:pt x="12" y="107"/>
                                  <a:pt x="12" y="107"/>
                                  <a:pt x="13" y="106"/>
                                </a:cubicBezTo>
                                <a:close/>
                                <a:moveTo>
                                  <a:pt x="12" y="103"/>
                                </a:moveTo>
                                <a:cubicBezTo>
                                  <a:pt x="12" y="102"/>
                                  <a:pt x="12" y="101"/>
                                  <a:pt x="12" y="100"/>
                                </a:cubicBezTo>
                                <a:cubicBezTo>
                                  <a:pt x="12" y="101"/>
                                  <a:pt x="12" y="102"/>
                                  <a:pt x="12" y="103"/>
                                </a:cubicBezTo>
                                <a:cubicBezTo>
                                  <a:pt x="12" y="103"/>
                                  <a:pt x="12" y="103"/>
                                  <a:pt x="12" y="103"/>
                                </a:cubicBezTo>
                                <a:close/>
                                <a:moveTo>
                                  <a:pt x="13" y="94"/>
                                </a:moveTo>
                                <a:cubicBezTo>
                                  <a:pt x="13" y="93"/>
                                  <a:pt x="14" y="93"/>
                                  <a:pt x="14" y="93"/>
                                </a:cubicBezTo>
                                <a:cubicBezTo>
                                  <a:pt x="14" y="94"/>
                                  <a:pt x="14" y="95"/>
                                  <a:pt x="14" y="96"/>
                                </a:cubicBezTo>
                                <a:cubicBezTo>
                                  <a:pt x="13" y="95"/>
                                  <a:pt x="13" y="95"/>
                                  <a:pt x="13" y="94"/>
                                </a:cubicBezTo>
                                <a:close/>
                                <a:moveTo>
                                  <a:pt x="15" y="72"/>
                                </a:moveTo>
                                <a:cubicBezTo>
                                  <a:pt x="16" y="72"/>
                                  <a:pt x="16" y="72"/>
                                  <a:pt x="17" y="72"/>
                                </a:cubicBezTo>
                                <a:cubicBezTo>
                                  <a:pt x="15" y="74"/>
                                  <a:pt x="13" y="77"/>
                                  <a:pt x="11" y="80"/>
                                </a:cubicBezTo>
                                <a:cubicBezTo>
                                  <a:pt x="11" y="79"/>
                                  <a:pt x="11" y="79"/>
                                  <a:pt x="11" y="79"/>
                                </a:cubicBezTo>
                                <a:cubicBezTo>
                                  <a:pt x="12" y="78"/>
                                  <a:pt x="12" y="78"/>
                                  <a:pt x="12" y="77"/>
                                </a:cubicBezTo>
                                <a:cubicBezTo>
                                  <a:pt x="13" y="75"/>
                                  <a:pt x="14" y="73"/>
                                  <a:pt x="14" y="71"/>
                                </a:cubicBezTo>
                                <a:cubicBezTo>
                                  <a:pt x="15" y="72"/>
                                  <a:pt x="15" y="72"/>
                                  <a:pt x="15" y="72"/>
                                </a:cubicBezTo>
                                <a:close/>
                                <a:moveTo>
                                  <a:pt x="36" y="41"/>
                                </a:moveTo>
                                <a:cubicBezTo>
                                  <a:pt x="36" y="41"/>
                                  <a:pt x="36" y="41"/>
                                  <a:pt x="37" y="41"/>
                                </a:cubicBezTo>
                                <a:cubicBezTo>
                                  <a:pt x="37" y="40"/>
                                  <a:pt x="38" y="40"/>
                                  <a:pt x="39" y="40"/>
                                </a:cubicBezTo>
                                <a:cubicBezTo>
                                  <a:pt x="37" y="41"/>
                                  <a:pt x="35" y="43"/>
                                  <a:pt x="34" y="45"/>
                                </a:cubicBezTo>
                                <a:cubicBezTo>
                                  <a:pt x="30" y="49"/>
                                  <a:pt x="26" y="53"/>
                                  <a:pt x="24" y="58"/>
                                </a:cubicBezTo>
                                <a:cubicBezTo>
                                  <a:pt x="22" y="59"/>
                                  <a:pt x="21" y="61"/>
                                  <a:pt x="19" y="63"/>
                                </a:cubicBezTo>
                                <a:cubicBezTo>
                                  <a:pt x="24" y="55"/>
                                  <a:pt x="30" y="47"/>
                                  <a:pt x="36" y="41"/>
                                </a:cubicBezTo>
                                <a:close/>
                                <a:moveTo>
                                  <a:pt x="124" y="9"/>
                                </a:moveTo>
                                <a:cubicBezTo>
                                  <a:pt x="123" y="9"/>
                                  <a:pt x="123" y="9"/>
                                  <a:pt x="123" y="9"/>
                                </a:cubicBezTo>
                                <a:cubicBezTo>
                                  <a:pt x="120" y="9"/>
                                  <a:pt x="118" y="9"/>
                                  <a:pt x="115" y="9"/>
                                </a:cubicBezTo>
                                <a:cubicBezTo>
                                  <a:pt x="115" y="9"/>
                                  <a:pt x="115" y="9"/>
                                  <a:pt x="115" y="10"/>
                                </a:cubicBezTo>
                                <a:cubicBezTo>
                                  <a:pt x="114" y="10"/>
                                  <a:pt x="114" y="10"/>
                                  <a:pt x="113" y="10"/>
                                </a:cubicBezTo>
                                <a:cubicBezTo>
                                  <a:pt x="113" y="10"/>
                                  <a:pt x="113" y="9"/>
                                  <a:pt x="113" y="9"/>
                                </a:cubicBezTo>
                                <a:cubicBezTo>
                                  <a:pt x="114" y="9"/>
                                  <a:pt x="115" y="8"/>
                                  <a:pt x="116" y="8"/>
                                </a:cubicBezTo>
                                <a:cubicBezTo>
                                  <a:pt x="116" y="7"/>
                                  <a:pt x="116" y="7"/>
                                  <a:pt x="116" y="7"/>
                                </a:cubicBezTo>
                                <a:cubicBezTo>
                                  <a:pt x="119" y="8"/>
                                  <a:pt x="121" y="8"/>
                                  <a:pt x="124" y="9"/>
                                </a:cubicBezTo>
                                <a:close/>
                                <a:moveTo>
                                  <a:pt x="118" y="4"/>
                                </a:moveTo>
                                <a:cubicBezTo>
                                  <a:pt x="118" y="4"/>
                                  <a:pt x="118" y="4"/>
                                  <a:pt x="118" y="4"/>
                                </a:cubicBezTo>
                                <a:cubicBezTo>
                                  <a:pt x="118" y="5"/>
                                  <a:pt x="119" y="5"/>
                                  <a:pt x="120" y="5"/>
                                </a:cubicBezTo>
                                <a:cubicBezTo>
                                  <a:pt x="120" y="5"/>
                                  <a:pt x="120" y="5"/>
                                  <a:pt x="120" y="5"/>
                                </a:cubicBezTo>
                                <a:cubicBezTo>
                                  <a:pt x="119" y="5"/>
                                  <a:pt x="119" y="5"/>
                                  <a:pt x="118" y="5"/>
                                </a:cubicBezTo>
                                <a:cubicBezTo>
                                  <a:pt x="118" y="5"/>
                                  <a:pt x="118" y="5"/>
                                  <a:pt x="118" y="4"/>
                                </a:cubicBezTo>
                                <a:close/>
                                <a:moveTo>
                                  <a:pt x="233" y="77"/>
                                </a:moveTo>
                                <a:cubicBezTo>
                                  <a:pt x="233" y="77"/>
                                  <a:pt x="234" y="77"/>
                                  <a:pt x="234" y="77"/>
                                </a:cubicBezTo>
                                <a:cubicBezTo>
                                  <a:pt x="236" y="79"/>
                                  <a:pt x="237" y="82"/>
                                  <a:pt x="239" y="85"/>
                                </a:cubicBezTo>
                                <a:cubicBezTo>
                                  <a:pt x="239" y="86"/>
                                  <a:pt x="239" y="87"/>
                                  <a:pt x="239" y="88"/>
                                </a:cubicBezTo>
                                <a:cubicBezTo>
                                  <a:pt x="240" y="90"/>
                                  <a:pt x="240" y="92"/>
                                  <a:pt x="240" y="93"/>
                                </a:cubicBezTo>
                                <a:cubicBezTo>
                                  <a:pt x="238" y="88"/>
                                  <a:pt x="235" y="82"/>
                                  <a:pt x="233" y="77"/>
                                </a:cubicBezTo>
                                <a:close/>
                                <a:moveTo>
                                  <a:pt x="241" y="99"/>
                                </a:moveTo>
                                <a:cubicBezTo>
                                  <a:pt x="242" y="103"/>
                                  <a:pt x="243" y="108"/>
                                  <a:pt x="244" y="112"/>
                                </a:cubicBezTo>
                                <a:cubicBezTo>
                                  <a:pt x="244" y="113"/>
                                  <a:pt x="244" y="114"/>
                                  <a:pt x="244" y="115"/>
                                </a:cubicBezTo>
                                <a:cubicBezTo>
                                  <a:pt x="243" y="110"/>
                                  <a:pt x="241" y="105"/>
                                  <a:pt x="240" y="100"/>
                                </a:cubicBezTo>
                                <a:cubicBezTo>
                                  <a:pt x="240" y="99"/>
                                  <a:pt x="240" y="99"/>
                                  <a:pt x="240" y="98"/>
                                </a:cubicBezTo>
                                <a:cubicBezTo>
                                  <a:pt x="239" y="96"/>
                                  <a:pt x="238" y="94"/>
                                  <a:pt x="238" y="92"/>
                                </a:cubicBezTo>
                                <a:cubicBezTo>
                                  <a:pt x="239" y="94"/>
                                  <a:pt x="240" y="97"/>
                                  <a:pt x="241" y="99"/>
                                </a:cubicBezTo>
                                <a:close/>
                                <a:moveTo>
                                  <a:pt x="235" y="172"/>
                                </a:moveTo>
                                <a:cubicBezTo>
                                  <a:pt x="235" y="173"/>
                                  <a:pt x="234" y="175"/>
                                  <a:pt x="233" y="176"/>
                                </a:cubicBezTo>
                                <a:cubicBezTo>
                                  <a:pt x="232" y="178"/>
                                  <a:pt x="231" y="180"/>
                                  <a:pt x="230" y="182"/>
                                </a:cubicBezTo>
                                <a:cubicBezTo>
                                  <a:pt x="230" y="181"/>
                                  <a:pt x="230" y="180"/>
                                  <a:pt x="230" y="180"/>
                                </a:cubicBezTo>
                                <a:cubicBezTo>
                                  <a:pt x="232" y="177"/>
                                  <a:pt x="234" y="173"/>
                                  <a:pt x="235" y="170"/>
                                </a:cubicBezTo>
                                <a:cubicBezTo>
                                  <a:pt x="235" y="171"/>
                                  <a:pt x="235" y="171"/>
                                  <a:pt x="235" y="171"/>
                                </a:cubicBezTo>
                                <a:cubicBezTo>
                                  <a:pt x="235" y="172"/>
                                  <a:pt x="235" y="172"/>
                                  <a:pt x="235" y="172"/>
                                </a:cubicBezTo>
                                <a:close/>
                                <a:moveTo>
                                  <a:pt x="235" y="161"/>
                                </a:moveTo>
                                <a:cubicBezTo>
                                  <a:pt x="234" y="164"/>
                                  <a:pt x="234" y="167"/>
                                  <a:pt x="233" y="170"/>
                                </a:cubicBezTo>
                                <a:cubicBezTo>
                                  <a:pt x="233" y="171"/>
                                  <a:pt x="232" y="172"/>
                                  <a:pt x="232" y="172"/>
                                </a:cubicBezTo>
                                <a:cubicBezTo>
                                  <a:pt x="232" y="171"/>
                                  <a:pt x="232" y="170"/>
                                  <a:pt x="233" y="168"/>
                                </a:cubicBezTo>
                                <a:cubicBezTo>
                                  <a:pt x="233" y="168"/>
                                  <a:pt x="233" y="168"/>
                                  <a:pt x="232" y="168"/>
                                </a:cubicBezTo>
                                <a:cubicBezTo>
                                  <a:pt x="233" y="167"/>
                                  <a:pt x="233" y="167"/>
                                  <a:pt x="233" y="166"/>
                                </a:cubicBezTo>
                                <a:cubicBezTo>
                                  <a:pt x="234" y="165"/>
                                  <a:pt x="233" y="165"/>
                                  <a:pt x="233" y="165"/>
                                </a:cubicBezTo>
                                <a:cubicBezTo>
                                  <a:pt x="233" y="164"/>
                                  <a:pt x="234" y="163"/>
                                  <a:pt x="235" y="161"/>
                                </a:cubicBezTo>
                                <a:close/>
                                <a:moveTo>
                                  <a:pt x="234" y="158"/>
                                </a:moveTo>
                                <a:cubicBezTo>
                                  <a:pt x="235" y="156"/>
                                  <a:pt x="236" y="154"/>
                                  <a:pt x="236" y="152"/>
                                </a:cubicBezTo>
                                <a:cubicBezTo>
                                  <a:pt x="236" y="153"/>
                                  <a:pt x="236" y="155"/>
                                  <a:pt x="236" y="156"/>
                                </a:cubicBezTo>
                                <a:cubicBezTo>
                                  <a:pt x="235" y="157"/>
                                  <a:pt x="234" y="157"/>
                                  <a:pt x="234" y="158"/>
                                </a:cubicBezTo>
                                <a:close/>
                                <a:moveTo>
                                  <a:pt x="231" y="154"/>
                                </a:moveTo>
                                <a:cubicBezTo>
                                  <a:pt x="231" y="154"/>
                                  <a:pt x="231" y="154"/>
                                  <a:pt x="231" y="154"/>
                                </a:cubicBezTo>
                                <a:cubicBezTo>
                                  <a:pt x="230" y="155"/>
                                  <a:pt x="229" y="156"/>
                                  <a:pt x="229" y="157"/>
                                </a:cubicBezTo>
                                <a:cubicBezTo>
                                  <a:pt x="229" y="154"/>
                                  <a:pt x="229" y="152"/>
                                  <a:pt x="229" y="150"/>
                                </a:cubicBezTo>
                                <a:cubicBezTo>
                                  <a:pt x="232" y="139"/>
                                  <a:pt x="233" y="126"/>
                                  <a:pt x="232" y="114"/>
                                </a:cubicBezTo>
                                <a:cubicBezTo>
                                  <a:pt x="233" y="116"/>
                                  <a:pt x="234" y="117"/>
                                  <a:pt x="234" y="118"/>
                                </a:cubicBezTo>
                                <a:cubicBezTo>
                                  <a:pt x="233" y="130"/>
                                  <a:pt x="233" y="142"/>
                                  <a:pt x="231" y="154"/>
                                </a:cubicBezTo>
                                <a:close/>
                                <a:moveTo>
                                  <a:pt x="201" y="205"/>
                                </a:moveTo>
                                <a:cubicBezTo>
                                  <a:pt x="201" y="204"/>
                                  <a:pt x="202" y="203"/>
                                  <a:pt x="203" y="203"/>
                                </a:cubicBezTo>
                                <a:cubicBezTo>
                                  <a:pt x="203" y="202"/>
                                  <a:pt x="203" y="202"/>
                                  <a:pt x="203" y="202"/>
                                </a:cubicBezTo>
                                <a:cubicBezTo>
                                  <a:pt x="205" y="200"/>
                                  <a:pt x="206" y="199"/>
                                  <a:pt x="208" y="197"/>
                                </a:cubicBezTo>
                                <a:cubicBezTo>
                                  <a:pt x="208" y="198"/>
                                  <a:pt x="207" y="198"/>
                                  <a:pt x="207" y="198"/>
                                </a:cubicBezTo>
                                <a:cubicBezTo>
                                  <a:pt x="205" y="201"/>
                                  <a:pt x="203" y="203"/>
                                  <a:pt x="201" y="205"/>
                                </a:cubicBezTo>
                                <a:close/>
                                <a:moveTo>
                                  <a:pt x="97" y="227"/>
                                </a:moveTo>
                                <a:cubicBezTo>
                                  <a:pt x="98" y="227"/>
                                  <a:pt x="98" y="227"/>
                                  <a:pt x="99" y="227"/>
                                </a:cubicBezTo>
                                <a:cubicBezTo>
                                  <a:pt x="101" y="228"/>
                                  <a:pt x="102" y="229"/>
                                  <a:pt x="104" y="229"/>
                                </a:cubicBezTo>
                                <a:cubicBezTo>
                                  <a:pt x="106" y="231"/>
                                  <a:pt x="108" y="232"/>
                                  <a:pt x="110" y="233"/>
                                </a:cubicBezTo>
                                <a:cubicBezTo>
                                  <a:pt x="110" y="233"/>
                                  <a:pt x="109" y="233"/>
                                  <a:pt x="109" y="233"/>
                                </a:cubicBezTo>
                                <a:cubicBezTo>
                                  <a:pt x="105" y="231"/>
                                  <a:pt x="101" y="229"/>
                                  <a:pt x="97" y="227"/>
                                </a:cubicBezTo>
                                <a:close/>
                                <a:moveTo>
                                  <a:pt x="103" y="237"/>
                                </a:moveTo>
                                <a:cubicBezTo>
                                  <a:pt x="102" y="237"/>
                                  <a:pt x="101" y="237"/>
                                  <a:pt x="100" y="237"/>
                                </a:cubicBezTo>
                                <a:cubicBezTo>
                                  <a:pt x="100" y="237"/>
                                  <a:pt x="100" y="237"/>
                                  <a:pt x="100" y="237"/>
                                </a:cubicBezTo>
                                <a:cubicBezTo>
                                  <a:pt x="100" y="237"/>
                                  <a:pt x="100" y="236"/>
                                  <a:pt x="100" y="236"/>
                                </a:cubicBezTo>
                                <a:cubicBezTo>
                                  <a:pt x="100" y="236"/>
                                  <a:pt x="100" y="236"/>
                                  <a:pt x="100" y="236"/>
                                </a:cubicBezTo>
                                <a:cubicBezTo>
                                  <a:pt x="101" y="237"/>
                                  <a:pt x="102" y="237"/>
                                  <a:pt x="103" y="237"/>
                                </a:cubicBezTo>
                                <a:close/>
                                <a:moveTo>
                                  <a:pt x="75" y="232"/>
                                </a:moveTo>
                                <a:cubicBezTo>
                                  <a:pt x="74" y="232"/>
                                  <a:pt x="74" y="232"/>
                                  <a:pt x="74" y="232"/>
                                </a:cubicBezTo>
                                <a:cubicBezTo>
                                  <a:pt x="75" y="232"/>
                                  <a:pt x="75" y="232"/>
                                  <a:pt x="76" y="232"/>
                                </a:cubicBezTo>
                                <a:cubicBezTo>
                                  <a:pt x="78" y="233"/>
                                  <a:pt x="79" y="234"/>
                                  <a:pt x="81" y="235"/>
                                </a:cubicBezTo>
                                <a:cubicBezTo>
                                  <a:pt x="81" y="235"/>
                                  <a:pt x="81" y="235"/>
                                  <a:pt x="82" y="235"/>
                                </a:cubicBezTo>
                                <a:cubicBezTo>
                                  <a:pt x="79" y="234"/>
                                  <a:pt x="77" y="233"/>
                                  <a:pt x="75" y="232"/>
                                </a:cubicBezTo>
                                <a:close/>
                                <a:moveTo>
                                  <a:pt x="82" y="241"/>
                                </a:moveTo>
                                <a:cubicBezTo>
                                  <a:pt x="82" y="241"/>
                                  <a:pt x="83" y="241"/>
                                  <a:pt x="83" y="241"/>
                                </a:cubicBezTo>
                                <a:cubicBezTo>
                                  <a:pt x="83" y="241"/>
                                  <a:pt x="83" y="241"/>
                                  <a:pt x="83" y="241"/>
                                </a:cubicBezTo>
                                <a:cubicBezTo>
                                  <a:pt x="84" y="241"/>
                                  <a:pt x="84" y="241"/>
                                  <a:pt x="84" y="242"/>
                                </a:cubicBezTo>
                                <a:cubicBezTo>
                                  <a:pt x="83" y="241"/>
                                  <a:pt x="83" y="241"/>
                                  <a:pt x="82" y="241"/>
                                </a:cubicBezTo>
                                <a:cubicBezTo>
                                  <a:pt x="82" y="241"/>
                                  <a:pt x="81" y="241"/>
                                  <a:pt x="81" y="240"/>
                                </a:cubicBezTo>
                                <a:cubicBezTo>
                                  <a:pt x="81" y="241"/>
                                  <a:pt x="81" y="241"/>
                                  <a:pt x="82" y="241"/>
                                </a:cubicBezTo>
                                <a:close/>
                                <a:moveTo>
                                  <a:pt x="72" y="229"/>
                                </a:moveTo>
                                <a:cubicBezTo>
                                  <a:pt x="72" y="229"/>
                                  <a:pt x="72" y="228"/>
                                  <a:pt x="71" y="228"/>
                                </a:cubicBezTo>
                                <a:cubicBezTo>
                                  <a:pt x="72" y="228"/>
                                  <a:pt x="72" y="228"/>
                                  <a:pt x="73" y="229"/>
                                </a:cubicBezTo>
                                <a:cubicBezTo>
                                  <a:pt x="74" y="229"/>
                                  <a:pt x="74" y="230"/>
                                  <a:pt x="75" y="230"/>
                                </a:cubicBezTo>
                                <a:cubicBezTo>
                                  <a:pt x="74" y="230"/>
                                  <a:pt x="73" y="229"/>
                                  <a:pt x="72" y="229"/>
                                </a:cubicBezTo>
                                <a:close/>
                                <a:moveTo>
                                  <a:pt x="73" y="237"/>
                                </a:moveTo>
                                <a:cubicBezTo>
                                  <a:pt x="73" y="237"/>
                                  <a:pt x="73" y="237"/>
                                  <a:pt x="73" y="237"/>
                                </a:cubicBezTo>
                                <a:cubicBezTo>
                                  <a:pt x="71" y="236"/>
                                  <a:pt x="68" y="235"/>
                                  <a:pt x="66" y="234"/>
                                </a:cubicBezTo>
                                <a:cubicBezTo>
                                  <a:pt x="68" y="235"/>
                                  <a:pt x="71" y="236"/>
                                  <a:pt x="73" y="237"/>
                                </a:cubicBezTo>
                                <a:close/>
                                <a:moveTo>
                                  <a:pt x="35" y="201"/>
                                </a:moveTo>
                                <a:cubicBezTo>
                                  <a:pt x="35" y="201"/>
                                  <a:pt x="35" y="200"/>
                                  <a:pt x="35" y="200"/>
                                </a:cubicBezTo>
                                <a:cubicBezTo>
                                  <a:pt x="35" y="200"/>
                                  <a:pt x="35" y="201"/>
                                  <a:pt x="35" y="201"/>
                                </a:cubicBezTo>
                                <a:cubicBezTo>
                                  <a:pt x="36" y="201"/>
                                  <a:pt x="36" y="202"/>
                                  <a:pt x="37" y="202"/>
                                </a:cubicBezTo>
                                <a:cubicBezTo>
                                  <a:pt x="37" y="203"/>
                                  <a:pt x="37" y="203"/>
                                  <a:pt x="37" y="203"/>
                                </a:cubicBezTo>
                                <a:cubicBezTo>
                                  <a:pt x="38" y="203"/>
                                  <a:pt x="38" y="203"/>
                                  <a:pt x="38" y="203"/>
                                </a:cubicBezTo>
                                <a:cubicBezTo>
                                  <a:pt x="38" y="204"/>
                                  <a:pt x="39" y="205"/>
                                  <a:pt x="40" y="206"/>
                                </a:cubicBezTo>
                                <a:cubicBezTo>
                                  <a:pt x="41" y="207"/>
                                  <a:pt x="42" y="208"/>
                                  <a:pt x="43" y="209"/>
                                </a:cubicBezTo>
                                <a:cubicBezTo>
                                  <a:pt x="41" y="208"/>
                                  <a:pt x="40" y="207"/>
                                  <a:pt x="39" y="206"/>
                                </a:cubicBezTo>
                                <a:cubicBezTo>
                                  <a:pt x="38" y="205"/>
                                  <a:pt x="36" y="203"/>
                                  <a:pt x="35" y="202"/>
                                </a:cubicBezTo>
                                <a:cubicBezTo>
                                  <a:pt x="35" y="201"/>
                                  <a:pt x="35" y="201"/>
                                  <a:pt x="35" y="201"/>
                                </a:cubicBezTo>
                                <a:close/>
                                <a:moveTo>
                                  <a:pt x="37" y="197"/>
                                </a:moveTo>
                                <a:cubicBezTo>
                                  <a:pt x="37" y="197"/>
                                  <a:pt x="37" y="197"/>
                                  <a:pt x="38" y="197"/>
                                </a:cubicBezTo>
                                <a:cubicBezTo>
                                  <a:pt x="39" y="200"/>
                                  <a:pt x="41" y="202"/>
                                  <a:pt x="43" y="204"/>
                                </a:cubicBezTo>
                                <a:cubicBezTo>
                                  <a:pt x="42" y="203"/>
                                  <a:pt x="40" y="201"/>
                                  <a:pt x="39" y="200"/>
                                </a:cubicBezTo>
                                <a:cubicBezTo>
                                  <a:pt x="38" y="199"/>
                                  <a:pt x="38" y="198"/>
                                  <a:pt x="37" y="197"/>
                                </a:cubicBezTo>
                                <a:close/>
                                <a:moveTo>
                                  <a:pt x="25" y="144"/>
                                </a:moveTo>
                                <a:cubicBezTo>
                                  <a:pt x="25" y="142"/>
                                  <a:pt x="24" y="140"/>
                                  <a:pt x="24" y="138"/>
                                </a:cubicBezTo>
                                <a:cubicBezTo>
                                  <a:pt x="24" y="138"/>
                                  <a:pt x="24" y="138"/>
                                  <a:pt x="24" y="138"/>
                                </a:cubicBezTo>
                                <a:cubicBezTo>
                                  <a:pt x="25" y="140"/>
                                  <a:pt x="26" y="143"/>
                                  <a:pt x="27" y="145"/>
                                </a:cubicBezTo>
                                <a:cubicBezTo>
                                  <a:pt x="27" y="146"/>
                                  <a:pt x="27" y="146"/>
                                  <a:pt x="27" y="146"/>
                                </a:cubicBezTo>
                                <a:cubicBezTo>
                                  <a:pt x="27" y="147"/>
                                  <a:pt x="27" y="147"/>
                                  <a:pt x="27" y="147"/>
                                </a:cubicBezTo>
                                <a:cubicBezTo>
                                  <a:pt x="28" y="148"/>
                                  <a:pt x="28" y="148"/>
                                  <a:pt x="28" y="148"/>
                                </a:cubicBezTo>
                                <a:cubicBezTo>
                                  <a:pt x="28" y="149"/>
                                  <a:pt x="28" y="150"/>
                                  <a:pt x="28" y="151"/>
                                </a:cubicBezTo>
                                <a:cubicBezTo>
                                  <a:pt x="27" y="149"/>
                                  <a:pt x="26" y="146"/>
                                  <a:pt x="25" y="144"/>
                                </a:cubicBezTo>
                                <a:close/>
                                <a:moveTo>
                                  <a:pt x="28" y="177"/>
                                </a:moveTo>
                                <a:cubicBezTo>
                                  <a:pt x="27" y="176"/>
                                  <a:pt x="26" y="174"/>
                                  <a:pt x="26" y="173"/>
                                </a:cubicBezTo>
                                <a:cubicBezTo>
                                  <a:pt x="26" y="173"/>
                                  <a:pt x="26" y="173"/>
                                  <a:pt x="26" y="173"/>
                                </a:cubicBezTo>
                                <a:cubicBezTo>
                                  <a:pt x="26" y="172"/>
                                  <a:pt x="26" y="172"/>
                                  <a:pt x="26" y="172"/>
                                </a:cubicBezTo>
                                <a:cubicBezTo>
                                  <a:pt x="27" y="173"/>
                                  <a:pt x="27" y="175"/>
                                  <a:pt x="28" y="177"/>
                                </a:cubicBezTo>
                                <a:close/>
                                <a:moveTo>
                                  <a:pt x="25" y="61"/>
                                </a:moveTo>
                                <a:cubicBezTo>
                                  <a:pt x="24" y="61"/>
                                  <a:pt x="24" y="61"/>
                                  <a:pt x="24" y="61"/>
                                </a:cubicBezTo>
                                <a:cubicBezTo>
                                  <a:pt x="25" y="60"/>
                                  <a:pt x="26" y="59"/>
                                  <a:pt x="27" y="58"/>
                                </a:cubicBezTo>
                                <a:cubicBezTo>
                                  <a:pt x="27" y="58"/>
                                  <a:pt x="27" y="58"/>
                                  <a:pt x="27" y="58"/>
                                </a:cubicBezTo>
                                <a:cubicBezTo>
                                  <a:pt x="26" y="59"/>
                                  <a:pt x="26" y="60"/>
                                  <a:pt x="25" y="61"/>
                                </a:cubicBezTo>
                                <a:close/>
                                <a:moveTo>
                                  <a:pt x="27" y="62"/>
                                </a:moveTo>
                                <a:cubicBezTo>
                                  <a:pt x="26" y="63"/>
                                  <a:pt x="25" y="64"/>
                                  <a:pt x="25" y="66"/>
                                </a:cubicBezTo>
                                <a:cubicBezTo>
                                  <a:pt x="25" y="64"/>
                                  <a:pt x="26" y="63"/>
                                  <a:pt x="26" y="62"/>
                                </a:cubicBezTo>
                                <a:cubicBezTo>
                                  <a:pt x="27" y="62"/>
                                  <a:pt x="27" y="62"/>
                                  <a:pt x="27" y="62"/>
                                </a:cubicBezTo>
                                <a:close/>
                                <a:moveTo>
                                  <a:pt x="25" y="68"/>
                                </a:moveTo>
                                <a:cubicBezTo>
                                  <a:pt x="26" y="66"/>
                                  <a:pt x="27" y="63"/>
                                  <a:pt x="29" y="61"/>
                                </a:cubicBezTo>
                                <a:cubicBezTo>
                                  <a:pt x="30" y="61"/>
                                  <a:pt x="31" y="60"/>
                                  <a:pt x="32" y="59"/>
                                </a:cubicBezTo>
                                <a:cubicBezTo>
                                  <a:pt x="32" y="60"/>
                                  <a:pt x="32" y="61"/>
                                  <a:pt x="31" y="62"/>
                                </a:cubicBezTo>
                                <a:cubicBezTo>
                                  <a:pt x="30" y="63"/>
                                  <a:pt x="29" y="64"/>
                                  <a:pt x="28" y="66"/>
                                </a:cubicBezTo>
                                <a:cubicBezTo>
                                  <a:pt x="27" y="66"/>
                                  <a:pt x="26" y="67"/>
                                  <a:pt x="25" y="68"/>
                                </a:cubicBezTo>
                                <a:close/>
                                <a:moveTo>
                                  <a:pt x="25" y="69"/>
                                </a:moveTo>
                                <a:cubicBezTo>
                                  <a:pt x="23" y="71"/>
                                  <a:pt x="22" y="73"/>
                                  <a:pt x="20" y="75"/>
                                </a:cubicBezTo>
                                <a:cubicBezTo>
                                  <a:pt x="21" y="73"/>
                                  <a:pt x="22" y="72"/>
                                  <a:pt x="23" y="70"/>
                                </a:cubicBezTo>
                                <a:cubicBezTo>
                                  <a:pt x="24" y="70"/>
                                  <a:pt x="24" y="69"/>
                                  <a:pt x="25" y="69"/>
                                </a:cubicBezTo>
                                <a:close/>
                                <a:moveTo>
                                  <a:pt x="110" y="12"/>
                                </a:moveTo>
                                <a:cubicBezTo>
                                  <a:pt x="110" y="12"/>
                                  <a:pt x="109" y="12"/>
                                  <a:pt x="109" y="12"/>
                                </a:cubicBezTo>
                                <a:cubicBezTo>
                                  <a:pt x="109" y="11"/>
                                  <a:pt x="109" y="11"/>
                                  <a:pt x="110" y="11"/>
                                </a:cubicBezTo>
                                <a:cubicBezTo>
                                  <a:pt x="112" y="11"/>
                                  <a:pt x="113" y="11"/>
                                  <a:pt x="115" y="12"/>
                                </a:cubicBezTo>
                                <a:cubicBezTo>
                                  <a:pt x="112" y="13"/>
                                  <a:pt x="110" y="14"/>
                                  <a:pt x="107" y="15"/>
                                </a:cubicBezTo>
                                <a:cubicBezTo>
                                  <a:pt x="107" y="15"/>
                                  <a:pt x="107" y="15"/>
                                  <a:pt x="106" y="15"/>
                                </a:cubicBezTo>
                                <a:cubicBezTo>
                                  <a:pt x="108" y="14"/>
                                  <a:pt x="109" y="14"/>
                                  <a:pt x="110" y="13"/>
                                </a:cubicBezTo>
                                <a:cubicBezTo>
                                  <a:pt x="111" y="13"/>
                                  <a:pt x="111" y="12"/>
                                  <a:pt x="110" y="12"/>
                                </a:cubicBezTo>
                                <a:close/>
                                <a:moveTo>
                                  <a:pt x="122" y="39"/>
                                </a:moveTo>
                                <a:cubicBezTo>
                                  <a:pt x="126" y="38"/>
                                  <a:pt x="129" y="37"/>
                                  <a:pt x="133" y="36"/>
                                </a:cubicBezTo>
                                <a:cubicBezTo>
                                  <a:pt x="135" y="36"/>
                                  <a:pt x="137" y="36"/>
                                  <a:pt x="140" y="36"/>
                                </a:cubicBezTo>
                                <a:cubicBezTo>
                                  <a:pt x="137" y="37"/>
                                  <a:pt x="134" y="39"/>
                                  <a:pt x="132" y="40"/>
                                </a:cubicBezTo>
                                <a:cubicBezTo>
                                  <a:pt x="127" y="41"/>
                                  <a:pt x="122" y="41"/>
                                  <a:pt x="117" y="41"/>
                                </a:cubicBezTo>
                                <a:cubicBezTo>
                                  <a:pt x="119" y="39"/>
                                  <a:pt x="120" y="38"/>
                                  <a:pt x="121" y="36"/>
                                </a:cubicBezTo>
                                <a:cubicBezTo>
                                  <a:pt x="122" y="36"/>
                                  <a:pt x="123" y="36"/>
                                  <a:pt x="123" y="36"/>
                                </a:cubicBezTo>
                                <a:cubicBezTo>
                                  <a:pt x="123" y="36"/>
                                  <a:pt x="122" y="37"/>
                                  <a:pt x="122" y="37"/>
                                </a:cubicBezTo>
                                <a:cubicBezTo>
                                  <a:pt x="121" y="38"/>
                                  <a:pt x="121" y="39"/>
                                  <a:pt x="122" y="39"/>
                                </a:cubicBezTo>
                                <a:close/>
                                <a:moveTo>
                                  <a:pt x="125" y="36"/>
                                </a:moveTo>
                                <a:cubicBezTo>
                                  <a:pt x="126" y="36"/>
                                  <a:pt x="126" y="36"/>
                                  <a:pt x="127" y="36"/>
                                </a:cubicBezTo>
                                <a:cubicBezTo>
                                  <a:pt x="127" y="36"/>
                                  <a:pt x="128" y="36"/>
                                  <a:pt x="128" y="36"/>
                                </a:cubicBezTo>
                                <a:cubicBezTo>
                                  <a:pt x="127" y="36"/>
                                  <a:pt x="126" y="36"/>
                                  <a:pt x="125" y="36"/>
                                </a:cubicBezTo>
                                <a:close/>
                                <a:moveTo>
                                  <a:pt x="129" y="31"/>
                                </a:moveTo>
                                <a:cubicBezTo>
                                  <a:pt x="129" y="31"/>
                                  <a:pt x="129" y="31"/>
                                  <a:pt x="130" y="31"/>
                                </a:cubicBezTo>
                                <a:cubicBezTo>
                                  <a:pt x="130" y="31"/>
                                  <a:pt x="131" y="31"/>
                                  <a:pt x="131" y="31"/>
                                </a:cubicBezTo>
                                <a:cubicBezTo>
                                  <a:pt x="131" y="31"/>
                                  <a:pt x="131" y="31"/>
                                  <a:pt x="130" y="31"/>
                                </a:cubicBezTo>
                                <a:cubicBezTo>
                                  <a:pt x="130" y="31"/>
                                  <a:pt x="130" y="31"/>
                                  <a:pt x="129" y="31"/>
                                </a:cubicBezTo>
                                <a:cubicBezTo>
                                  <a:pt x="129" y="31"/>
                                  <a:pt x="129" y="31"/>
                                  <a:pt x="129" y="31"/>
                                </a:cubicBezTo>
                                <a:close/>
                                <a:moveTo>
                                  <a:pt x="128" y="18"/>
                                </a:moveTo>
                                <a:cubicBezTo>
                                  <a:pt x="129" y="17"/>
                                  <a:pt x="130" y="17"/>
                                  <a:pt x="131" y="16"/>
                                </a:cubicBezTo>
                                <a:cubicBezTo>
                                  <a:pt x="131" y="16"/>
                                  <a:pt x="132" y="16"/>
                                  <a:pt x="133" y="17"/>
                                </a:cubicBezTo>
                                <a:cubicBezTo>
                                  <a:pt x="132" y="17"/>
                                  <a:pt x="131" y="18"/>
                                  <a:pt x="130" y="18"/>
                                </a:cubicBezTo>
                                <a:cubicBezTo>
                                  <a:pt x="129" y="18"/>
                                  <a:pt x="128" y="18"/>
                                  <a:pt x="128" y="18"/>
                                </a:cubicBezTo>
                                <a:close/>
                                <a:moveTo>
                                  <a:pt x="129" y="22"/>
                                </a:moveTo>
                                <a:cubicBezTo>
                                  <a:pt x="129" y="22"/>
                                  <a:pt x="128" y="23"/>
                                  <a:pt x="128" y="23"/>
                                </a:cubicBezTo>
                                <a:cubicBezTo>
                                  <a:pt x="127" y="23"/>
                                  <a:pt x="127" y="23"/>
                                  <a:pt x="127" y="23"/>
                                </a:cubicBezTo>
                                <a:cubicBezTo>
                                  <a:pt x="127" y="23"/>
                                  <a:pt x="128" y="22"/>
                                  <a:pt x="129" y="22"/>
                                </a:cubicBezTo>
                                <a:cubicBezTo>
                                  <a:pt x="129" y="22"/>
                                  <a:pt x="129" y="22"/>
                                  <a:pt x="129" y="22"/>
                                </a:cubicBezTo>
                                <a:close/>
                                <a:moveTo>
                                  <a:pt x="132" y="22"/>
                                </a:moveTo>
                                <a:cubicBezTo>
                                  <a:pt x="132" y="22"/>
                                  <a:pt x="133" y="22"/>
                                  <a:pt x="133" y="22"/>
                                </a:cubicBezTo>
                                <a:cubicBezTo>
                                  <a:pt x="135" y="23"/>
                                  <a:pt x="137" y="24"/>
                                  <a:pt x="140" y="24"/>
                                </a:cubicBezTo>
                                <a:cubicBezTo>
                                  <a:pt x="139" y="24"/>
                                  <a:pt x="139" y="24"/>
                                  <a:pt x="139" y="24"/>
                                </a:cubicBezTo>
                                <a:cubicBezTo>
                                  <a:pt x="138" y="24"/>
                                  <a:pt x="137" y="24"/>
                                  <a:pt x="136" y="24"/>
                                </a:cubicBezTo>
                                <a:cubicBezTo>
                                  <a:pt x="134" y="24"/>
                                  <a:pt x="132" y="24"/>
                                  <a:pt x="130" y="23"/>
                                </a:cubicBezTo>
                                <a:cubicBezTo>
                                  <a:pt x="131" y="23"/>
                                  <a:pt x="131" y="23"/>
                                  <a:pt x="132" y="22"/>
                                </a:cubicBezTo>
                                <a:close/>
                                <a:moveTo>
                                  <a:pt x="163" y="18"/>
                                </a:moveTo>
                                <a:cubicBezTo>
                                  <a:pt x="163" y="17"/>
                                  <a:pt x="162" y="17"/>
                                  <a:pt x="162" y="17"/>
                                </a:cubicBezTo>
                                <a:cubicBezTo>
                                  <a:pt x="164" y="17"/>
                                  <a:pt x="165" y="18"/>
                                  <a:pt x="167" y="19"/>
                                </a:cubicBezTo>
                                <a:cubicBezTo>
                                  <a:pt x="167" y="19"/>
                                  <a:pt x="168" y="20"/>
                                  <a:pt x="168" y="20"/>
                                </a:cubicBezTo>
                                <a:cubicBezTo>
                                  <a:pt x="167" y="19"/>
                                  <a:pt x="165" y="18"/>
                                  <a:pt x="163" y="18"/>
                                </a:cubicBezTo>
                                <a:close/>
                                <a:moveTo>
                                  <a:pt x="178" y="27"/>
                                </a:moveTo>
                                <a:cubicBezTo>
                                  <a:pt x="174" y="25"/>
                                  <a:pt x="170" y="23"/>
                                  <a:pt x="165" y="21"/>
                                </a:cubicBezTo>
                                <a:cubicBezTo>
                                  <a:pt x="165" y="21"/>
                                  <a:pt x="166" y="21"/>
                                  <a:pt x="166" y="20"/>
                                </a:cubicBezTo>
                                <a:cubicBezTo>
                                  <a:pt x="170" y="22"/>
                                  <a:pt x="174" y="24"/>
                                  <a:pt x="178" y="27"/>
                                </a:cubicBezTo>
                                <a:close/>
                                <a:moveTo>
                                  <a:pt x="164" y="22"/>
                                </a:moveTo>
                                <a:cubicBezTo>
                                  <a:pt x="164" y="22"/>
                                  <a:pt x="164" y="22"/>
                                  <a:pt x="164" y="23"/>
                                </a:cubicBezTo>
                                <a:cubicBezTo>
                                  <a:pt x="164" y="23"/>
                                  <a:pt x="164" y="23"/>
                                  <a:pt x="164" y="23"/>
                                </a:cubicBezTo>
                                <a:cubicBezTo>
                                  <a:pt x="163" y="23"/>
                                  <a:pt x="161" y="24"/>
                                  <a:pt x="160" y="24"/>
                                </a:cubicBezTo>
                                <a:cubicBezTo>
                                  <a:pt x="160" y="24"/>
                                  <a:pt x="160" y="24"/>
                                  <a:pt x="160" y="24"/>
                                </a:cubicBezTo>
                                <a:cubicBezTo>
                                  <a:pt x="160" y="24"/>
                                  <a:pt x="160" y="23"/>
                                  <a:pt x="159" y="23"/>
                                </a:cubicBezTo>
                                <a:cubicBezTo>
                                  <a:pt x="158" y="23"/>
                                  <a:pt x="158" y="23"/>
                                  <a:pt x="157" y="24"/>
                                </a:cubicBezTo>
                                <a:cubicBezTo>
                                  <a:pt x="155" y="23"/>
                                  <a:pt x="154" y="23"/>
                                  <a:pt x="152" y="22"/>
                                </a:cubicBezTo>
                                <a:cubicBezTo>
                                  <a:pt x="152" y="22"/>
                                  <a:pt x="151" y="22"/>
                                  <a:pt x="150" y="21"/>
                                </a:cubicBezTo>
                                <a:cubicBezTo>
                                  <a:pt x="152" y="20"/>
                                  <a:pt x="153" y="20"/>
                                  <a:pt x="155" y="19"/>
                                </a:cubicBezTo>
                                <a:cubicBezTo>
                                  <a:pt x="158" y="20"/>
                                  <a:pt x="161" y="21"/>
                                  <a:pt x="164" y="22"/>
                                </a:cubicBezTo>
                                <a:close/>
                                <a:moveTo>
                                  <a:pt x="193" y="49"/>
                                </a:moveTo>
                                <a:cubicBezTo>
                                  <a:pt x="193" y="49"/>
                                  <a:pt x="194" y="49"/>
                                  <a:pt x="194" y="49"/>
                                </a:cubicBezTo>
                                <a:cubicBezTo>
                                  <a:pt x="195" y="51"/>
                                  <a:pt x="196" y="52"/>
                                  <a:pt x="198" y="54"/>
                                </a:cubicBezTo>
                                <a:cubicBezTo>
                                  <a:pt x="195" y="52"/>
                                  <a:pt x="193" y="51"/>
                                  <a:pt x="191" y="49"/>
                                </a:cubicBezTo>
                                <a:cubicBezTo>
                                  <a:pt x="192" y="49"/>
                                  <a:pt x="192" y="49"/>
                                  <a:pt x="193" y="49"/>
                                </a:cubicBezTo>
                                <a:close/>
                                <a:moveTo>
                                  <a:pt x="192" y="43"/>
                                </a:moveTo>
                                <a:cubicBezTo>
                                  <a:pt x="192" y="43"/>
                                  <a:pt x="193" y="43"/>
                                  <a:pt x="193" y="42"/>
                                </a:cubicBezTo>
                                <a:cubicBezTo>
                                  <a:pt x="193" y="43"/>
                                  <a:pt x="194" y="44"/>
                                  <a:pt x="195" y="45"/>
                                </a:cubicBezTo>
                                <a:cubicBezTo>
                                  <a:pt x="194" y="44"/>
                                  <a:pt x="193" y="43"/>
                                  <a:pt x="192" y="43"/>
                                </a:cubicBezTo>
                                <a:close/>
                                <a:moveTo>
                                  <a:pt x="229" y="141"/>
                                </a:moveTo>
                                <a:cubicBezTo>
                                  <a:pt x="230" y="132"/>
                                  <a:pt x="230" y="122"/>
                                  <a:pt x="230" y="113"/>
                                </a:cubicBezTo>
                                <a:cubicBezTo>
                                  <a:pt x="231" y="113"/>
                                  <a:pt x="231" y="113"/>
                                  <a:pt x="231" y="113"/>
                                </a:cubicBezTo>
                                <a:cubicBezTo>
                                  <a:pt x="231" y="122"/>
                                  <a:pt x="231" y="132"/>
                                  <a:pt x="229" y="141"/>
                                </a:cubicBezTo>
                                <a:close/>
                                <a:moveTo>
                                  <a:pt x="231" y="101"/>
                                </a:moveTo>
                                <a:cubicBezTo>
                                  <a:pt x="231" y="102"/>
                                  <a:pt x="231" y="103"/>
                                  <a:pt x="232" y="103"/>
                                </a:cubicBezTo>
                                <a:cubicBezTo>
                                  <a:pt x="232" y="103"/>
                                  <a:pt x="231" y="104"/>
                                  <a:pt x="231" y="104"/>
                                </a:cubicBezTo>
                                <a:cubicBezTo>
                                  <a:pt x="231" y="103"/>
                                  <a:pt x="231" y="102"/>
                                  <a:pt x="231" y="101"/>
                                </a:cubicBezTo>
                                <a:close/>
                                <a:moveTo>
                                  <a:pt x="229" y="97"/>
                                </a:moveTo>
                                <a:cubicBezTo>
                                  <a:pt x="229" y="98"/>
                                  <a:pt x="229" y="99"/>
                                  <a:pt x="230" y="99"/>
                                </a:cubicBezTo>
                                <a:cubicBezTo>
                                  <a:pt x="230" y="99"/>
                                  <a:pt x="229" y="99"/>
                                  <a:pt x="229" y="99"/>
                                </a:cubicBezTo>
                                <a:cubicBezTo>
                                  <a:pt x="229" y="99"/>
                                  <a:pt x="229" y="100"/>
                                  <a:pt x="228" y="100"/>
                                </a:cubicBezTo>
                                <a:cubicBezTo>
                                  <a:pt x="228" y="99"/>
                                  <a:pt x="228" y="99"/>
                                  <a:pt x="228" y="98"/>
                                </a:cubicBezTo>
                                <a:cubicBezTo>
                                  <a:pt x="228" y="98"/>
                                  <a:pt x="228" y="98"/>
                                  <a:pt x="229" y="97"/>
                                </a:cubicBezTo>
                                <a:close/>
                                <a:moveTo>
                                  <a:pt x="227" y="96"/>
                                </a:moveTo>
                                <a:cubicBezTo>
                                  <a:pt x="227" y="95"/>
                                  <a:pt x="226" y="94"/>
                                  <a:pt x="226" y="92"/>
                                </a:cubicBezTo>
                                <a:cubicBezTo>
                                  <a:pt x="226" y="92"/>
                                  <a:pt x="226" y="92"/>
                                  <a:pt x="226" y="92"/>
                                </a:cubicBezTo>
                                <a:cubicBezTo>
                                  <a:pt x="226" y="94"/>
                                  <a:pt x="227" y="95"/>
                                  <a:pt x="228" y="96"/>
                                </a:cubicBezTo>
                                <a:cubicBezTo>
                                  <a:pt x="228" y="96"/>
                                  <a:pt x="227" y="96"/>
                                  <a:pt x="227" y="96"/>
                                </a:cubicBezTo>
                                <a:close/>
                                <a:moveTo>
                                  <a:pt x="227" y="92"/>
                                </a:moveTo>
                                <a:cubicBezTo>
                                  <a:pt x="228" y="91"/>
                                  <a:pt x="228" y="91"/>
                                  <a:pt x="228" y="91"/>
                                </a:cubicBezTo>
                                <a:cubicBezTo>
                                  <a:pt x="229" y="93"/>
                                  <a:pt x="229" y="94"/>
                                  <a:pt x="230" y="96"/>
                                </a:cubicBezTo>
                                <a:cubicBezTo>
                                  <a:pt x="229" y="95"/>
                                  <a:pt x="228" y="93"/>
                                  <a:pt x="227" y="92"/>
                                </a:cubicBezTo>
                                <a:close/>
                                <a:moveTo>
                                  <a:pt x="228" y="89"/>
                                </a:moveTo>
                                <a:cubicBezTo>
                                  <a:pt x="227" y="89"/>
                                  <a:pt x="227" y="90"/>
                                  <a:pt x="226" y="90"/>
                                </a:cubicBezTo>
                                <a:cubicBezTo>
                                  <a:pt x="225" y="89"/>
                                  <a:pt x="225" y="87"/>
                                  <a:pt x="224" y="86"/>
                                </a:cubicBezTo>
                                <a:cubicBezTo>
                                  <a:pt x="224" y="86"/>
                                  <a:pt x="224" y="86"/>
                                  <a:pt x="224" y="86"/>
                                </a:cubicBezTo>
                                <a:cubicBezTo>
                                  <a:pt x="225" y="85"/>
                                  <a:pt x="226" y="85"/>
                                  <a:pt x="227" y="84"/>
                                </a:cubicBezTo>
                                <a:cubicBezTo>
                                  <a:pt x="227" y="86"/>
                                  <a:pt x="228" y="87"/>
                                  <a:pt x="228" y="89"/>
                                </a:cubicBezTo>
                                <a:cubicBezTo>
                                  <a:pt x="228" y="89"/>
                                  <a:pt x="228" y="89"/>
                                  <a:pt x="228" y="89"/>
                                </a:cubicBezTo>
                                <a:close/>
                                <a:moveTo>
                                  <a:pt x="225" y="97"/>
                                </a:moveTo>
                                <a:cubicBezTo>
                                  <a:pt x="225" y="97"/>
                                  <a:pt x="225" y="97"/>
                                  <a:pt x="225" y="97"/>
                                </a:cubicBezTo>
                                <a:cubicBezTo>
                                  <a:pt x="225" y="96"/>
                                  <a:pt x="224" y="95"/>
                                  <a:pt x="224" y="94"/>
                                </a:cubicBezTo>
                                <a:cubicBezTo>
                                  <a:pt x="224" y="93"/>
                                  <a:pt x="224" y="93"/>
                                  <a:pt x="224" y="93"/>
                                </a:cubicBezTo>
                                <a:cubicBezTo>
                                  <a:pt x="225" y="95"/>
                                  <a:pt x="225" y="96"/>
                                  <a:pt x="225" y="97"/>
                                </a:cubicBezTo>
                                <a:close/>
                                <a:moveTo>
                                  <a:pt x="142" y="227"/>
                                </a:moveTo>
                                <a:cubicBezTo>
                                  <a:pt x="143" y="226"/>
                                  <a:pt x="144" y="225"/>
                                  <a:pt x="145" y="225"/>
                                </a:cubicBezTo>
                                <a:cubicBezTo>
                                  <a:pt x="144" y="225"/>
                                  <a:pt x="144" y="226"/>
                                  <a:pt x="143" y="227"/>
                                </a:cubicBezTo>
                                <a:cubicBezTo>
                                  <a:pt x="143" y="227"/>
                                  <a:pt x="142" y="227"/>
                                  <a:pt x="142" y="227"/>
                                </a:cubicBezTo>
                                <a:close/>
                                <a:moveTo>
                                  <a:pt x="143" y="227"/>
                                </a:moveTo>
                                <a:cubicBezTo>
                                  <a:pt x="142" y="227"/>
                                  <a:pt x="142" y="227"/>
                                  <a:pt x="142" y="227"/>
                                </a:cubicBezTo>
                                <a:cubicBezTo>
                                  <a:pt x="142" y="227"/>
                                  <a:pt x="142" y="228"/>
                                  <a:pt x="142" y="228"/>
                                </a:cubicBezTo>
                                <a:cubicBezTo>
                                  <a:pt x="142" y="228"/>
                                  <a:pt x="141" y="228"/>
                                  <a:pt x="141" y="228"/>
                                </a:cubicBezTo>
                                <a:cubicBezTo>
                                  <a:pt x="141" y="228"/>
                                  <a:pt x="141" y="228"/>
                                  <a:pt x="141" y="227"/>
                                </a:cubicBezTo>
                                <a:cubicBezTo>
                                  <a:pt x="141" y="227"/>
                                  <a:pt x="141" y="227"/>
                                  <a:pt x="141" y="227"/>
                                </a:cubicBezTo>
                                <a:cubicBezTo>
                                  <a:pt x="142" y="227"/>
                                  <a:pt x="142" y="227"/>
                                  <a:pt x="143" y="227"/>
                                </a:cubicBezTo>
                                <a:close/>
                                <a:moveTo>
                                  <a:pt x="130" y="228"/>
                                </a:moveTo>
                                <a:cubicBezTo>
                                  <a:pt x="130" y="227"/>
                                  <a:pt x="130" y="227"/>
                                  <a:pt x="130" y="226"/>
                                </a:cubicBezTo>
                                <a:cubicBezTo>
                                  <a:pt x="130" y="226"/>
                                  <a:pt x="130" y="225"/>
                                  <a:pt x="131" y="225"/>
                                </a:cubicBezTo>
                                <a:cubicBezTo>
                                  <a:pt x="139" y="218"/>
                                  <a:pt x="146" y="211"/>
                                  <a:pt x="154" y="203"/>
                                </a:cubicBezTo>
                                <a:cubicBezTo>
                                  <a:pt x="159" y="200"/>
                                  <a:pt x="163" y="196"/>
                                  <a:pt x="168" y="192"/>
                                </a:cubicBezTo>
                                <a:cubicBezTo>
                                  <a:pt x="168" y="192"/>
                                  <a:pt x="169" y="192"/>
                                  <a:pt x="169" y="192"/>
                                </a:cubicBezTo>
                                <a:cubicBezTo>
                                  <a:pt x="169" y="191"/>
                                  <a:pt x="169" y="191"/>
                                  <a:pt x="170" y="191"/>
                                </a:cubicBezTo>
                                <a:cubicBezTo>
                                  <a:pt x="171" y="190"/>
                                  <a:pt x="172" y="189"/>
                                  <a:pt x="173" y="188"/>
                                </a:cubicBezTo>
                                <a:cubicBezTo>
                                  <a:pt x="167" y="194"/>
                                  <a:pt x="161" y="200"/>
                                  <a:pt x="155" y="206"/>
                                </a:cubicBezTo>
                                <a:cubicBezTo>
                                  <a:pt x="151" y="209"/>
                                  <a:pt x="146" y="213"/>
                                  <a:pt x="143" y="217"/>
                                </a:cubicBezTo>
                                <a:cubicBezTo>
                                  <a:pt x="142" y="218"/>
                                  <a:pt x="142" y="218"/>
                                  <a:pt x="143" y="219"/>
                                </a:cubicBezTo>
                                <a:cubicBezTo>
                                  <a:pt x="140" y="221"/>
                                  <a:pt x="138" y="223"/>
                                  <a:pt x="136" y="225"/>
                                </a:cubicBezTo>
                                <a:cubicBezTo>
                                  <a:pt x="134" y="226"/>
                                  <a:pt x="132" y="227"/>
                                  <a:pt x="130" y="228"/>
                                </a:cubicBezTo>
                                <a:close/>
                                <a:moveTo>
                                  <a:pt x="138" y="227"/>
                                </a:moveTo>
                                <a:cubicBezTo>
                                  <a:pt x="138" y="227"/>
                                  <a:pt x="138" y="228"/>
                                  <a:pt x="137" y="228"/>
                                </a:cubicBezTo>
                                <a:cubicBezTo>
                                  <a:pt x="137" y="228"/>
                                  <a:pt x="136" y="228"/>
                                  <a:pt x="135" y="228"/>
                                </a:cubicBezTo>
                                <a:cubicBezTo>
                                  <a:pt x="135" y="228"/>
                                  <a:pt x="136" y="228"/>
                                  <a:pt x="136" y="228"/>
                                </a:cubicBezTo>
                                <a:cubicBezTo>
                                  <a:pt x="137" y="227"/>
                                  <a:pt x="137" y="227"/>
                                  <a:pt x="138" y="227"/>
                                </a:cubicBezTo>
                                <a:close/>
                                <a:moveTo>
                                  <a:pt x="121" y="226"/>
                                </a:moveTo>
                                <a:cubicBezTo>
                                  <a:pt x="121" y="226"/>
                                  <a:pt x="121" y="226"/>
                                  <a:pt x="121" y="226"/>
                                </a:cubicBezTo>
                                <a:cubicBezTo>
                                  <a:pt x="121" y="225"/>
                                  <a:pt x="122" y="224"/>
                                  <a:pt x="123" y="223"/>
                                </a:cubicBezTo>
                                <a:cubicBezTo>
                                  <a:pt x="123" y="224"/>
                                  <a:pt x="123" y="224"/>
                                  <a:pt x="124" y="224"/>
                                </a:cubicBezTo>
                                <a:cubicBezTo>
                                  <a:pt x="123" y="225"/>
                                  <a:pt x="122" y="225"/>
                                  <a:pt x="121" y="226"/>
                                </a:cubicBezTo>
                                <a:close/>
                                <a:moveTo>
                                  <a:pt x="124" y="228"/>
                                </a:moveTo>
                                <a:cubicBezTo>
                                  <a:pt x="123" y="228"/>
                                  <a:pt x="123" y="228"/>
                                  <a:pt x="123" y="228"/>
                                </a:cubicBezTo>
                                <a:cubicBezTo>
                                  <a:pt x="123" y="228"/>
                                  <a:pt x="123" y="228"/>
                                  <a:pt x="122" y="228"/>
                                </a:cubicBezTo>
                                <a:cubicBezTo>
                                  <a:pt x="123" y="228"/>
                                  <a:pt x="123" y="228"/>
                                  <a:pt x="123" y="228"/>
                                </a:cubicBezTo>
                                <a:cubicBezTo>
                                  <a:pt x="123" y="228"/>
                                  <a:pt x="123" y="228"/>
                                  <a:pt x="124" y="228"/>
                                </a:cubicBezTo>
                                <a:close/>
                                <a:moveTo>
                                  <a:pt x="115" y="215"/>
                                </a:moveTo>
                                <a:cubicBezTo>
                                  <a:pt x="115" y="215"/>
                                  <a:pt x="114" y="215"/>
                                  <a:pt x="114" y="215"/>
                                </a:cubicBezTo>
                                <a:cubicBezTo>
                                  <a:pt x="115" y="214"/>
                                  <a:pt x="116" y="213"/>
                                  <a:pt x="117" y="212"/>
                                </a:cubicBezTo>
                                <a:cubicBezTo>
                                  <a:pt x="118" y="213"/>
                                  <a:pt x="118" y="213"/>
                                  <a:pt x="119" y="214"/>
                                </a:cubicBezTo>
                                <a:cubicBezTo>
                                  <a:pt x="119" y="214"/>
                                  <a:pt x="119" y="214"/>
                                  <a:pt x="119" y="214"/>
                                </a:cubicBezTo>
                                <a:cubicBezTo>
                                  <a:pt x="119" y="214"/>
                                  <a:pt x="119" y="214"/>
                                  <a:pt x="119" y="214"/>
                                </a:cubicBezTo>
                                <a:cubicBezTo>
                                  <a:pt x="118" y="215"/>
                                  <a:pt x="116" y="215"/>
                                  <a:pt x="115" y="215"/>
                                </a:cubicBezTo>
                                <a:close/>
                                <a:moveTo>
                                  <a:pt x="118" y="223"/>
                                </a:moveTo>
                                <a:cubicBezTo>
                                  <a:pt x="117" y="223"/>
                                  <a:pt x="117" y="223"/>
                                  <a:pt x="116" y="224"/>
                                </a:cubicBezTo>
                                <a:cubicBezTo>
                                  <a:pt x="116" y="223"/>
                                  <a:pt x="116" y="223"/>
                                  <a:pt x="115" y="223"/>
                                </a:cubicBezTo>
                                <a:cubicBezTo>
                                  <a:pt x="116" y="223"/>
                                  <a:pt x="117" y="222"/>
                                  <a:pt x="117" y="222"/>
                                </a:cubicBezTo>
                                <a:cubicBezTo>
                                  <a:pt x="117" y="222"/>
                                  <a:pt x="118" y="222"/>
                                  <a:pt x="118" y="223"/>
                                </a:cubicBezTo>
                                <a:close/>
                                <a:moveTo>
                                  <a:pt x="110" y="219"/>
                                </a:moveTo>
                                <a:cubicBezTo>
                                  <a:pt x="110" y="219"/>
                                  <a:pt x="111" y="219"/>
                                  <a:pt x="111" y="219"/>
                                </a:cubicBezTo>
                                <a:cubicBezTo>
                                  <a:pt x="111" y="219"/>
                                  <a:pt x="111" y="218"/>
                                  <a:pt x="112" y="218"/>
                                </a:cubicBezTo>
                                <a:cubicBezTo>
                                  <a:pt x="112" y="219"/>
                                  <a:pt x="113" y="219"/>
                                  <a:pt x="113" y="219"/>
                                </a:cubicBezTo>
                                <a:cubicBezTo>
                                  <a:pt x="113" y="220"/>
                                  <a:pt x="113" y="220"/>
                                  <a:pt x="112" y="221"/>
                                </a:cubicBezTo>
                                <a:cubicBezTo>
                                  <a:pt x="112" y="220"/>
                                  <a:pt x="111" y="220"/>
                                  <a:pt x="110" y="219"/>
                                </a:cubicBezTo>
                                <a:close/>
                                <a:moveTo>
                                  <a:pt x="114" y="230"/>
                                </a:moveTo>
                                <a:cubicBezTo>
                                  <a:pt x="113" y="230"/>
                                  <a:pt x="113" y="230"/>
                                  <a:pt x="112" y="230"/>
                                </a:cubicBezTo>
                                <a:cubicBezTo>
                                  <a:pt x="112" y="230"/>
                                  <a:pt x="111" y="229"/>
                                  <a:pt x="110" y="229"/>
                                </a:cubicBezTo>
                                <a:cubicBezTo>
                                  <a:pt x="111" y="229"/>
                                  <a:pt x="111" y="229"/>
                                  <a:pt x="111" y="228"/>
                                </a:cubicBezTo>
                                <a:cubicBezTo>
                                  <a:pt x="112" y="229"/>
                                  <a:pt x="113" y="229"/>
                                  <a:pt x="114" y="230"/>
                                </a:cubicBezTo>
                                <a:close/>
                                <a:moveTo>
                                  <a:pt x="82" y="198"/>
                                </a:moveTo>
                                <a:cubicBezTo>
                                  <a:pt x="82" y="198"/>
                                  <a:pt x="82" y="197"/>
                                  <a:pt x="83" y="197"/>
                                </a:cubicBezTo>
                                <a:cubicBezTo>
                                  <a:pt x="83" y="197"/>
                                  <a:pt x="83" y="197"/>
                                  <a:pt x="83" y="197"/>
                                </a:cubicBezTo>
                                <a:cubicBezTo>
                                  <a:pt x="83" y="198"/>
                                  <a:pt x="82" y="198"/>
                                  <a:pt x="82" y="199"/>
                                </a:cubicBezTo>
                                <a:lnTo>
                                  <a:pt x="82" y="198"/>
                                </a:lnTo>
                                <a:close/>
                                <a:moveTo>
                                  <a:pt x="82" y="203"/>
                                </a:moveTo>
                                <a:cubicBezTo>
                                  <a:pt x="82" y="203"/>
                                  <a:pt x="81" y="203"/>
                                  <a:pt x="81" y="203"/>
                                </a:cubicBezTo>
                                <a:cubicBezTo>
                                  <a:pt x="81" y="203"/>
                                  <a:pt x="81" y="203"/>
                                  <a:pt x="80" y="203"/>
                                </a:cubicBezTo>
                                <a:cubicBezTo>
                                  <a:pt x="80" y="202"/>
                                  <a:pt x="81" y="202"/>
                                  <a:pt x="81" y="202"/>
                                </a:cubicBezTo>
                                <a:cubicBezTo>
                                  <a:pt x="81" y="202"/>
                                  <a:pt x="81" y="202"/>
                                  <a:pt x="81" y="202"/>
                                </a:cubicBezTo>
                                <a:cubicBezTo>
                                  <a:pt x="81" y="202"/>
                                  <a:pt x="81" y="203"/>
                                  <a:pt x="82" y="203"/>
                                </a:cubicBezTo>
                                <a:close/>
                                <a:moveTo>
                                  <a:pt x="69" y="210"/>
                                </a:moveTo>
                                <a:cubicBezTo>
                                  <a:pt x="68" y="209"/>
                                  <a:pt x="67" y="208"/>
                                  <a:pt x="66" y="207"/>
                                </a:cubicBezTo>
                                <a:cubicBezTo>
                                  <a:pt x="66" y="207"/>
                                  <a:pt x="66" y="207"/>
                                  <a:pt x="66" y="207"/>
                                </a:cubicBezTo>
                                <a:cubicBezTo>
                                  <a:pt x="68" y="209"/>
                                  <a:pt x="70" y="210"/>
                                  <a:pt x="71" y="212"/>
                                </a:cubicBezTo>
                                <a:cubicBezTo>
                                  <a:pt x="71" y="212"/>
                                  <a:pt x="71" y="212"/>
                                  <a:pt x="71" y="212"/>
                                </a:cubicBezTo>
                                <a:cubicBezTo>
                                  <a:pt x="70" y="212"/>
                                  <a:pt x="70" y="212"/>
                                  <a:pt x="69" y="212"/>
                                </a:cubicBezTo>
                                <a:cubicBezTo>
                                  <a:pt x="69" y="212"/>
                                  <a:pt x="69" y="211"/>
                                  <a:pt x="69" y="211"/>
                                </a:cubicBezTo>
                                <a:cubicBezTo>
                                  <a:pt x="69" y="211"/>
                                  <a:pt x="69" y="210"/>
                                  <a:pt x="69" y="210"/>
                                </a:cubicBezTo>
                                <a:close/>
                                <a:moveTo>
                                  <a:pt x="59" y="213"/>
                                </a:moveTo>
                                <a:cubicBezTo>
                                  <a:pt x="59" y="213"/>
                                  <a:pt x="58" y="212"/>
                                  <a:pt x="57" y="211"/>
                                </a:cubicBezTo>
                                <a:cubicBezTo>
                                  <a:pt x="60" y="213"/>
                                  <a:pt x="62" y="215"/>
                                  <a:pt x="65" y="216"/>
                                </a:cubicBezTo>
                                <a:cubicBezTo>
                                  <a:pt x="63" y="215"/>
                                  <a:pt x="61" y="214"/>
                                  <a:pt x="59" y="213"/>
                                </a:cubicBezTo>
                                <a:close/>
                                <a:moveTo>
                                  <a:pt x="60" y="216"/>
                                </a:moveTo>
                                <a:cubicBezTo>
                                  <a:pt x="58" y="215"/>
                                  <a:pt x="55" y="213"/>
                                  <a:pt x="53" y="212"/>
                                </a:cubicBezTo>
                                <a:cubicBezTo>
                                  <a:pt x="55" y="213"/>
                                  <a:pt x="57" y="214"/>
                                  <a:pt x="59" y="215"/>
                                </a:cubicBezTo>
                                <a:cubicBezTo>
                                  <a:pt x="59" y="215"/>
                                  <a:pt x="60" y="216"/>
                                  <a:pt x="60" y="216"/>
                                </a:cubicBezTo>
                                <a:close/>
                                <a:moveTo>
                                  <a:pt x="55" y="204"/>
                                </a:moveTo>
                                <a:cubicBezTo>
                                  <a:pt x="55" y="204"/>
                                  <a:pt x="56" y="205"/>
                                  <a:pt x="56" y="205"/>
                                </a:cubicBezTo>
                                <a:cubicBezTo>
                                  <a:pt x="57" y="206"/>
                                  <a:pt x="57" y="206"/>
                                  <a:pt x="57" y="206"/>
                                </a:cubicBezTo>
                                <a:cubicBezTo>
                                  <a:pt x="58" y="207"/>
                                  <a:pt x="59" y="208"/>
                                  <a:pt x="60" y="209"/>
                                </a:cubicBezTo>
                                <a:cubicBezTo>
                                  <a:pt x="59" y="209"/>
                                  <a:pt x="59" y="208"/>
                                  <a:pt x="59" y="208"/>
                                </a:cubicBezTo>
                                <a:cubicBezTo>
                                  <a:pt x="58" y="208"/>
                                  <a:pt x="58" y="209"/>
                                  <a:pt x="58" y="209"/>
                                </a:cubicBezTo>
                                <a:cubicBezTo>
                                  <a:pt x="57" y="208"/>
                                  <a:pt x="56" y="208"/>
                                  <a:pt x="55" y="207"/>
                                </a:cubicBezTo>
                                <a:cubicBezTo>
                                  <a:pt x="55" y="207"/>
                                  <a:pt x="55" y="206"/>
                                  <a:pt x="55" y="206"/>
                                </a:cubicBezTo>
                                <a:cubicBezTo>
                                  <a:pt x="55" y="205"/>
                                  <a:pt x="55" y="204"/>
                                  <a:pt x="55" y="204"/>
                                </a:cubicBezTo>
                                <a:close/>
                                <a:moveTo>
                                  <a:pt x="29" y="138"/>
                                </a:moveTo>
                                <a:cubicBezTo>
                                  <a:pt x="29" y="137"/>
                                  <a:pt x="30" y="137"/>
                                  <a:pt x="30" y="136"/>
                                </a:cubicBezTo>
                                <a:cubicBezTo>
                                  <a:pt x="30" y="136"/>
                                  <a:pt x="30" y="137"/>
                                  <a:pt x="30" y="137"/>
                                </a:cubicBezTo>
                                <a:cubicBezTo>
                                  <a:pt x="30" y="138"/>
                                  <a:pt x="29" y="140"/>
                                  <a:pt x="29" y="141"/>
                                </a:cubicBezTo>
                                <a:cubicBezTo>
                                  <a:pt x="29" y="140"/>
                                  <a:pt x="29" y="139"/>
                                  <a:pt x="29" y="138"/>
                                </a:cubicBezTo>
                                <a:close/>
                                <a:moveTo>
                                  <a:pt x="28" y="136"/>
                                </a:moveTo>
                                <a:cubicBezTo>
                                  <a:pt x="28" y="136"/>
                                  <a:pt x="28" y="136"/>
                                  <a:pt x="28" y="136"/>
                                </a:cubicBezTo>
                                <a:cubicBezTo>
                                  <a:pt x="27" y="129"/>
                                  <a:pt x="25" y="122"/>
                                  <a:pt x="24" y="115"/>
                                </a:cubicBezTo>
                                <a:cubicBezTo>
                                  <a:pt x="25" y="121"/>
                                  <a:pt x="27" y="126"/>
                                  <a:pt x="29" y="131"/>
                                </a:cubicBezTo>
                                <a:cubicBezTo>
                                  <a:pt x="29" y="133"/>
                                  <a:pt x="28" y="134"/>
                                  <a:pt x="28" y="136"/>
                                </a:cubicBezTo>
                                <a:close/>
                                <a:moveTo>
                                  <a:pt x="28" y="108"/>
                                </a:moveTo>
                                <a:cubicBezTo>
                                  <a:pt x="27" y="106"/>
                                  <a:pt x="27" y="104"/>
                                  <a:pt x="26" y="102"/>
                                </a:cubicBezTo>
                                <a:cubicBezTo>
                                  <a:pt x="27" y="102"/>
                                  <a:pt x="28" y="101"/>
                                  <a:pt x="28" y="101"/>
                                </a:cubicBezTo>
                                <a:cubicBezTo>
                                  <a:pt x="30" y="104"/>
                                  <a:pt x="31" y="108"/>
                                  <a:pt x="32" y="111"/>
                                </a:cubicBezTo>
                                <a:cubicBezTo>
                                  <a:pt x="32" y="113"/>
                                  <a:pt x="31" y="115"/>
                                  <a:pt x="31" y="117"/>
                                </a:cubicBezTo>
                                <a:cubicBezTo>
                                  <a:pt x="30" y="114"/>
                                  <a:pt x="29" y="111"/>
                                  <a:pt x="28" y="108"/>
                                </a:cubicBezTo>
                                <a:close/>
                                <a:moveTo>
                                  <a:pt x="25" y="87"/>
                                </a:moveTo>
                                <a:cubicBezTo>
                                  <a:pt x="25" y="87"/>
                                  <a:pt x="25" y="87"/>
                                  <a:pt x="24" y="87"/>
                                </a:cubicBezTo>
                                <a:cubicBezTo>
                                  <a:pt x="24" y="86"/>
                                  <a:pt x="24" y="86"/>
                                  <a:pt x="24" y="86"/>
                                </a:cubicBezTo>
                                <a:cubicBezTo>
                                  <a:pt x="25" y="85"/>
                                  <a:pt x="25" y="85"/>
                                  <a:pt x="26" y="84"/>
                                </a:cubicBezTo>
                                <a:cubicBezTo>
                                  <a:pt x="26" y="84"/>
                                  <a:pt x="26" y="84"/>
                                  <a:pt x="27" y="84"/>
                                </a:cubicBezTo>
                                <a:cubicBezTo>
                                  <a:pt x="26" y="85"/>
                                  <a:pt x="25" y="86"/>
                                  <a:pt x="25" y="87"/>
                                </a:cubicBezTo>
                                <a:close/>
                                <a:moveTo>
                                  <a:pt x="28" y="86"/>
                                </a:moveTo>
                                <a:cubicBezTo>
                                  <a:pt x="27" y="87"/>
                                  <a:pt x="26" y="88"/>
                                  <a:pt x="26" y="89"/>
                                </a:cubicBezTo>
                                <a:cubicBezTo>
                                  <a:pt x="25" y="89"/>
                                  <a:pt x="25" y="89"/>
                                  <a:pt x="25" y="88"/>
                                </a:cubicBezTo>
                                <a:cubicBezTo>
                                  <a:pt x="25" y="88"/>
                                  <a:pt x="26" y="88"/>
                                  <a:pt x="26" y="88"/>
                                </a:cubicBezTo>
                                <a:cubicBezTo>
                                  <a:pt x="27" y="87"/>
                                  <a:pt x="27" y="87"/>
                                  <a:pt x="28" y="86"/>
                                </a:cubicBezTo>
                                <a:close/>
                                <a:moveTo>
                                  <a:pt x="26" y="94"/>
                                </a:moveTo>
                                <a:cubicBezTo>
                                  <a:pt x="26" y="95"/>
                                  <a:pt x="26" y="95"/>
                                  <a:pt x="26" y="95"/>
                                </a:cubicBezTo>
                                <a:cubicBezTo>
                                  <a:pt x="26" y="95"/>
                                  <a:pt x="26" y="95"/>
                                  <a:pt x="26" y="95"/>
                                </a:cubicBezTo>
                                <a:cubicBezTo>
                                  <a:pt x="26" y="96"/>
                                  <a:pt x="26" y="97"/>
                                  <a:pt x="25" y="98"/>
                                </a:cubicBezTo>
                                <a:cubicBezTo>
                                  <a:pt x="25" y="97"/>
                                  <a:pt x="25" y="96"/>
                                  <a:pt x="25" y="95"/>
                                </a:cubicBezTo>
                                <a:cubicBezTo>
                                  <a:pt x="25" y="95"/>
                                  <a:pt x="26" y="95"/>
                                  <a:pt x="26" y="94"/>
                                </a:cubicBezTo>
                                <a:close/>
                                <a:moveTo>
                                  <a:pt x="27" y="97"/>
                                </a:moveTo>
                                <a:cubicBezTo>
                                  <a:pt x="27" y="98"/>
                                  <a:pt x="28" y="99"/>
                                  <a:pt x="28" y="99"/>
                                </a:cubicBezTo>
                                <a:cubicBezTo>
                                  <a:pt x="27" y="100"/>
                                  <a:pt x="27" y="100"/>
                                  <a:pt x="26" y="100"/>
                                </a:cubicBezTo>
                                <a:cubicBezTo>
                                  <a:pt x="26" y="100"/>
                                  <a:pt x="26" y="100"/>
                                  <a:pt x="26" y="100"/>
                                </a:cubicBezTo>
                                <a:cubicBezTo>
                                  <a:pt x="26" y="99"/>
                                  <a:pt x="27" y="98"/>
                                  <a:pt x="27" y="97"/>
                                </a:cubicBezTo>
                                <a:close/>
                                <a:moveTo>
                                  <a:pt x="113" y="25"/>
                                </a:moveTo>
                                <a:cubicBezTo>
                                  <a:pt x="113" y="25"/>
                                  <a:pt x="113" y="25"/>
                                  <a:pt x="112" y="25"/>
                                </a:cubicBezTo>
                                <a:cubicBezTo>
                                  <a:pt x="112" y="25"/>
                                  <a:pt x="111" y="25"/>
                                  <a:pt x="111" y="25"/>
                                </a:cubicBezTo>
                                <a:cubicBezTo>
                                  <a:pt x="111" y="25"/>
                                  <a:pt x="112" y="25"/>
                                  <a:pt x="112" y="24"/>
                                </a:cubicBezTo>
                                <a:cubicBezTo>
                                  <a:pt x="113" y="24"/>
                                  <a:pt x="113" y="24"/>
                                  <a:pt x="113" y="25"/>
                                </a:cubicBezTo>
                                <a:close/>
                                <a:moveTo>
                                  <a:pt x="113" y="21"/>
                                </a:moveTo>
                                <a:cubicBezTo>
                                  <a:pt x="113" y="21"/>
                                  <a:pt x="114" y="21"/>
                                  <a:pt x="114" y="21"/>
                                </a:cubicBezTo>
                                <a:cubicBezTo>
                                  <a:pt x="114" y="21"/>
                                  <a:pt x="115" y="21"/>
                                  <a:pt x="116" y="21"/>
                                </a:cubicBezTo>
                                <a:cubicBezTo>
                                  <a:pt x="116" y="21"/>
                                  <a:pt x="115" y="21"/>
                                  <a:pt x="115" y="21"/>
                                </a:cubicBezTo>
                                <a:cubicBezTo>
                                  <a:pt x="114" y="21"/>
                                  <a:pt x="114" y="21"/>
                                  <a:pt x="113" y="21"/>
                                </a:cubicBezTo>
                                <a:close/>
                                <a:moveTo>
                                  <a:pt x="112" y="19"/>
                                </a:moveTo>
                                <a:cubicBezTo>
                                  <a:pt x="111" y="19"/>
                                  <a:pt x="110" y="19"/>
                                  <a:pt x="110" y="19"/>
                                </a:cubicBezTo>
                                <a:cubicBezTo>
                                  <a:pt x="110" y="19"/>
                                  <a:pt x="110" y="19"/>
                                  <a:pt x="110" y="19"/>
                                </a:cubicBezTo>
                                <a:cubicBezTo>
                                  <a:pt x="111" y="19"/>
                                  <a:pt x="112" y="19"/>
                                  <a:pt x="112" y="19"/>
                                </a:cubicBezTo>
                                <a:cubicBezTo>
                                  <a:pt x="112" y="19"/>
                                  <a:pt x="112" y="19"/>
                                  <a:pt x="112" y="19"/>
                                </a:cubicBezTo>
                                <a:close/>
                                <a:moveTo>
                                  <a:pt x="112" y="27"/>
                                </a:moveTo>
                                <a:cubicBezTo>
                                  <a:pt x="114" y="27"/>
                                  <a:pt x="115" y="27"/>
                                  <a:pt x="117" y="27"/>
                                </a:cubicBezTo>
                                <a:cubicBezTo>
                                  <a:pt x="115" y="27"/>
                                  <a:pt x="114" y="28"/>
                                  <a:pt x="113" y="29"/>
                                </a:cubicBezTo>
                                <a:cubicBezTo>
                                  <a:pt x="111" y="29"/>
                                  <a:pt x="110" y="29"/>
                                  <a:pt x="108" y="29"/>
                                </a:cubicBezTo>
                                <a:cubicBezTo>
                                  <a:pt x="110" y="28"/>
                                  <a:pt x="111" y="28"/>
                                  <a:pt x="112" y="27"/>
                                </a:cubicBezTo>
                                <a:close/>
                                <a:moveTo>
                                  <a:pt x="156" y="17"/>
                                </a:moveTo>
                                <a:cubicBezTo>
                                  <a:pt x="157" y="18"/>
                                  <a:pt x="158" y="18"/>
                                  <a:pt x="160" y="19"/>
                                </a:cubicBezTo>
                                <a:cubicBezTo>
                                  <a:pt x="158" y="18"/>
                                  <a:pt x="157" y="18"/>
                                  <a:pt x="155" y="17"/>
                                </a:cubicBezTo>
                                <a:cubicBezTo>
                                  <a:pt x="155" y="17"/>
                                  <a:pt x="155" y="17"/>
                                  <a:pt x="154" y="17"/>
                                </a:cubicBezTo>
                                <a:cubicBezTo>
                                  <a:pt x="154" y="17"/>
                                  <a:pt x="154" y="17"/>
                                  <a:pt x="154" y="17"/>
                                </a:cubicBezTo>
                                <a:cubicBezTo>
                                  <a:pt x="151" y="16"/>
                                  <a:pt x="148" y="15"/>
                                  <a:pt x="145" y="14"/>
                                </a:cubicBezTo>
                                <a:cubicBezTo>
                                  <a:pt x="146" y="14"/>
                                  <a:pt x="146" y="14"/>
                                  <a:pt x="146" y="14"/>
                                </a:cubicBezTo>
                                <a:cubicBezTo>
                                  <a:pt x="146" y="14"/>
                                  <a:pt x="146" y="14"/>
                                  <a:pt x="147" y="14"/>
                                </a:cubicBezTo>
                                <a:cubicBezTo>
                                  <a:pt x="147" y="14"/>
                                  <a:pt x="147" y="14"/>
                                  <a:pt x="147" y="14"/>
                                </a:cubicBezTo>
                                <a:cubicBezTo>
                                  <a:pt x="150" y="15"/>
                                  <a:pt x="153" y="16"/>
                                  <a:pt x="156" y="17"/>
                                </a:cubicBezTo>
                                <a:close/>
                                <a:moveTo>
                                  <a:pt x="149" y="12"/>
                                </a:moveTo>
                                <a:cubicBezTo>
                                  <a:pt x="149" y="12"/>
                                  <a:pt x="149" y="12"/>
                                  <a:pt x="149" y="12"/>
                                </a:cubicBezTo>
                                <a:cubicBezTo>
                                  <a:pt x="151" y="13"/>
                                  <a:pt x="153" y="13"/>
                                  <a:pt x="155" y="14"/>
                                </a:cubicBezTo>
                                <a:cubicBezTo>
                                  <a:pt x="157" y="15"/>
                                  <a:pt x="158" y="15"/>
                                  <a:pt x="160" y="16"/>
                                </a:cubicBezTo>
                                <a:cubicBezTo>
                                  <a:pt x="158" y="16"/>
                                  <a:pt x="156" y="15"/>
                                  <a:pt x="155" y="15"/>
                                </a:cubicBezTo>
                                <a:cubicBezTo>
                                  <a:pt x="153" y="14"/>
                                  <a:pt x="151" y="13"/>
                                  <a:pt x="149" y="12"/>
                                </a:cubicBezTo>
                                <a:close/>
                                <a:moveTo>
                                  <a:pt x="156" y="36"/>
                                </a:moveTo>
                                <a:cubicBezTo>
                                  <a:pt x="158" y="36"/>
                                  <a:pt x="160" y="36"/>
                                  <a:pt x="163" y="36"/>
                                </a:cubicBezTo>
                                <a:cubicBezTo>
                                  <a:pt x="161" y="37"/>
                                  <a:pt x="160" y="37"/>
                                  <a:pt x="158" y="38"/>
                                </a:cubicBezTo>
                                <a:cubicBezTo>
                                  <a:pt x="156" y="39"/>
                                  <a:pt x="154" y="39"/>
                                  <a:pt x="152" y="39"/>
                                </a:cubicBezTo>
                                <a:cubicBezTo>
                                  <a:pt x="153" y="38"/>
                                  <a:pt x="155" y="37"/>
                                  <a:pt x="156" y="36"/>
                                </a:cubicBezTo>
                                <a:close/>
                                <a:moveTo>
                                  <a:pt x="155" y="34"/>
                                </a:moveTo>
                                <a:cubicBezTo>
                                  <a:pt x="156" y="34"/>
                                  <a:pt x="156" y="33"/>
                                  <a:pt x="156" y="33"/>
                                </a:cubicBezTo>
                                <a:cubicBezTo>
                                  <a:pt x="156" y="33"/>
                                  <a:pt x="157" y="33"/>
                                  <a:pt x="157" y="33"/>
                                </a:cubicBezTo>
                                <a:cubicBezTo>
                                  <a:pt x="157" y="33"/>
                                  <a:pt x="157" y="34"/>
                                  <a:pt x="156" y="34"/>
                                </a:cubicBezTo>
                                <a:cubicBezTo>
                                  <a:pt x="156" y="34"/>
                                  <a:pt x="156" y="34"/>
                                  <a:pt x="155" y="34"/>
                                </a:cubicBezTo>
                                <a:close/>
                                <a:moveTo>
                                  <a:pt x="134" y="213"/>
                                </a:moveTo>
                                <a:cubicBezTo>
                                  <a:pt x="135" y="212"/>
                                  <a:pt x="136" y="211"/>
                                  <a:pt x="137" y="209"/>
                                </a:cubicBezTo>
                                <a:cubicBezTo>
                                  <a:pt x="139" y="208"/>
                                  <a:pt x="140" y="207"/>
                                  <a:pt x="141" y="206"/>
                                </a:cubicBezTo>
                                <a:cubicBezTo>
                                  <a:pt x="141" y="206"/>
                                  <a:pt x="141" y="206"/>
                                  <a:pt x="142" y="206"/>
                                </a:cubicBezTo>
                                <a:cubicBezTo>
                                  <a:pt x="140" y="207"/>
                                  <a:pt x="139" y="209"/>
                                  <a:pt x="138" y="210"/>
                                </a:cubicBezTo>
                                <a:cubicBezTo>
                                  <a:pt x="137" y="211"/>
                                  <a:pt x="136" y="212"/>
                                  <a:pt x="134" y="213"/>
                                </a:cubicBezTo>
                                <a:close/>
                                <a:moveTo>
                                  <a:pt x="137" y="217"/>
                                </a:moveTo>
                                <a:cubicBezTo>
                                  <a:pt x="136" y="218"/>
                                  <a:pt x="135" y="219"/>
                                  <a:pt x="133" y="220"/>
                                </a:cubicBezTo>
                                <a:cubicBezTo>
                                  <a:pt x="134" y="220"/>
                                  <a:pt x="134" y="220"/>
                                  <a:pt x="134" y="219"/>
                                </a:cubicBezTo>
                                <a:cubicBezTo>
                                  <a:pt x="135" y="219"/>
                                  <a:pt x="136" y="218"/>
                                  <a:pt x="137" y="217"/>
                                </a:cubicBezTo>
                                <a:close/>
                                <a:moveTo>
                                  <a:pt x="140" y="203"/>
                                </a:moveTo>
                                <a:cubicBezTo>
                                  <a:pt x="138" y="204"/>
                                  <a:pt x="136" y="206"/>
                                  <a:pt x="134" y="208"/>
                                </a:cubicBezTo>
                                <a:cubicBezTo>
                                  <a:pt x="132" y="209"/>
                                  <a:pt x="130" y="210"/>
                                  <a:pt x="128" y="211"/>
                                </a:cubicBezTo>
                                <a:cubicBezTo>
                                  <a:pt x="128" y="210"/>
                                  <a:pt x="128" y="210"/>
                                  <a:pt x="127" y="210"/>
                                </a:cubicBezTo>
                                <a:cubicBezTo>
                                  <a:pt x="128" y="210"/>
                                  <a:pt x="128" y="209"/>
                                  <a:pt x="128" y="209"/>
                                </a:cubicBezTo>
                                <a:cubicBezTo>
                                  <a:pt x="131" y="207"/>
                                  <a:pt x="134" y="205"/>
                                  <a:pt x="137" y="202"/>
                                </a:cubicBezTo>
                                <a:cubicBezTo>
                                  <a:pt x="141" y="199"/>
                                  <a:pt x="145" y="196"/>
                                  <a:pt x="149" y="193"/>
                                </a:cubicBezTo>
                                <a:cubicBezTo>
                                  <a:pt x="146" y="197"/>
                                  <a:pt x="143" y="200"/>
                                  <a:pt x="140" y="203"/>
                                </a:cubicBezTo>
                                <a:close/>
                                <a:moveTo>
                                  <a:pt x="117" y="206"/>
                                </a:moveTo>
                                <a:cubicBezTo>
                                  <a:pt x="117" y="206"/>
                                  <a:pt x="118" y="205"/>
                                  <a:pt x="118" y="205"/>
                                </a:cubicBezTo>
                                <a:cubicBezTo>
                                  <a:pt x="119" y="205"/>
                                  <a:pt x="119" y="206"/>
                                  <a:pt x="119" y="206"/>
                                </a:cubicBezTo>
                                <a:cubicBezTo>
                                  <a:pt x="119" y="206"/>
                                  <a:pt x="119" y="206"/>
                                  <a:pt x="118" y="207"/>
                                </a:cubicBezTo>
                                <a:cubicBezTo>
                                  <a:pt x="118" y="207"/>
                                  <a:pt x="117" y="206"/>
                                  <a:pt x="117" y="206"/>
                                </a:cubicBezTo>
                                <a:close/>
                                <a:moveTo>
                                  <a:pt x="117" y="208"/>
                                </a:moveTo>
                                <a:cubicBezTo>
                                  <a:pt x="117" y="208"/>
                                  <a:pt x="117" y="208"/>
                                  <a:pt x="117" y="208"/>
                                </a:cubicBezTo>
                                <a:cubicBezTo>
                                  <a:pt x="117" y="208"/>
                                  <a:pt x="116" y="208"/>
                                  <a:pt x="116" y="207"/>
                                </a:cubicBezTo>
                                <a:cubicBezTo>
                                  <a:pt x="116" y="207"/>
                                  <a:pt x="116" y="207"/>
                                  <a:pt x="116" y="207"/>
                                </a:cubicBezTo>
                                <a:cubicBezTo>
                                  <a:pt x="116" y="207"/>
                                  <a:pt x="117" y="208"/>
                                  <a:pt x="117" y="208"/>
                                </a:cubicBezTo>
                                <a:close/>
                                <a:moveTo>
                                  <a:pt x="116" y="202"/>
                                </a:moveTo>
                                <a:cubicBezTo>
                                  <a:pt x="116" y="202"/>
                                  <a:pt x="115" y="201"/>
                                  <a:pt x="115" y="201"/>
                                </a:cubicBezTo>
                                <a:cubicBezTo>
                                  <a:pt x="116" y="199"/>
                                  <a:pt x="118" y="198"/>
                                  <a:pt x="120" y="196"/>
                                </a:cubicBezTo>
                                <a:cubicBezTo>
                                  <a:pt x="127" y="190"/>
                                  <a:pt x="134" y="185"/>
                                  <a:pt x="141" y="180"/>
                                </a:cubicBezTo>
                                <a:cubicBezTo>
                                  <a:pt x="133" y="188"/>
                                  <a:pt x="125" y="195"/>
                                  <a:pt x="116" y="202"/>
                                </a:cubicBezTo>
                                <a:close/>
                                <a:moveTo>
                                  <a:pt x="88" y="181"/>
                                </a:moveTo>
                                <a:cubicBezTo>
                                  <a:pt x="88" y="180"/>
                                  <a:pt x="88" y="178"/>
                                  <a:pt x="88" y="177"/>
                                </a:cubicBezTo>
                                <a:cubicBezTo>
                                  <a:pt x="90" y="176"/>
                                  <a:pt x="92" y="174"/>
                                  <a:pt x="94" y="172"/>
                                </a:cubicBezTo>
                                <a:cubicBezTo>
                                  <a:pt x="97" y="171"/>
                                  <a:pt x="99" y="170"/>
                                  <a:pt x="102" y="169"/>
                                </a:cubicBezTo>
                                <a:cubicBezTo>
                                  <a:pt x="100" y="171"/>
                                  <a:pt x="98" y="173"/>
                                  <a:pt x="97" y="175"/>
                                </a:cubicBezTo>
                                <a:cubicBezTo>
                                  <a:pt x="94" y="177"/>
                                  <a:pt x="91" y="179"/>
                                  <a:pt x="88" y="181"/>
                                </a:cubicBezTo>
                                <a:close/>
                                <a:moveTo>
                                  <a:pt x="89" y="194"/>
                                </a:moveTo>
                                <a:cubicBezTo>
                                  <a:pt x="89" y="194"/>
                                  <a:pt x="88" y="195"/>
                                  <a:pt x="88" y="196"/>
                                </a:cubicBezTo>
                                <a:cubicBezTo>
                                  <a:pt x="87" y="196"/>
                                  <a:pt x="87" y="196"/>
                                  <a:pt x="87" y="196"/>
                                </a:cubicBezTo>
                                <a:cubicBezTo>
                                  <a:pt x="88" y="195"/>
                                  <a:pt x="89" y="194"/>
                                  <a:pt x="89" y="194"/>
                                </a:cubicBezTo>
                                <a:cubicBezTo>
                                  <a:pt x="89" y="194"/>
                                  <a:pt x="89" y="194"/>
                                  <a:pt x="89" y="194"/>
                                </a:cubicBezTo>
                                <a:close/>
                                <a:moveTo>
                                  <a:pt x="83" y="166"/>
                                </a:moveTo>
                                <a:cubicBezTo>
                                  <a:pt x="83" y="166"/>
                                  <a:pt x="82" y="167"/>
                                  <a:pt x="82" y="167"/>
                                </a:cubicBezTo>
                                <a:cubicBezTo>
                                  <a:pt x="82" y="167"/>
                                  <a:pt x="82" y="167"/>
                                  <a:pt x="82" y="167"/>
                                </a:cubicBezTo>
                                <a:cubicBezTo>
                                  <a:pt x="83" y="165"/>
                                  <a:pt x="84" y="164"/>
                                  <a:pt x="85" y="163"/>
                                </a:cubicBezTo>
                                <a:cubicBezTo>
                                  <a:pt x="85" y="164"/>
                                  <a:pt x="85" y="164"/>
                                  <a:pt x="85" y="165"/>
                                </a:cubicBezTo>
                                <a:cubicBezTo>
                                  <a:pt x="84" y="165"/>
                                  <a:pt x="84" y="166"/>
                                  <a:pt x="83" y="166"/>
                                </a:cubicBezTo>
                                <a:close/>
                                <a:moveTo>
                                  <a:pt x="85" y="175"/>
                                </a:moveTo>
                                <a:cubicBezTo>
                                  <a:pt x="84" y="175"/>
                                  <a:pt x="84" y="175"/>
                                  <a:pt x="83" y="176"/>
                                </a:cubicBezTo>
                                <a:cubicBezTo>
                                  <a:pt x="83" y="175"/>
                                  <a:pt x="83" y="175"/>
                                  <a:pt x="83" y="175"/>
                                </a:cubicBezTo>
                                <a:cubicBezTo>
                                  <a:pt x="84" y="175"/>
                                  <a:pt x="84" y="175"/>
                                  <a:pt x="85" y="175"/>
                                </a:cubicBezTo>
                                <a:close/>
                                <a:moveTo>
                                  <a:pt x="62" y="209"/>
                                </a:moveTo>
                                <a:cubicBezTo>
                                  <a:pt x="60" y="208"/>
                                  <a:pt x="59" y="207"/>
                                  <a:pt x="58" y="206"/>
                                </a:cubicBezTo>
                                <a:cubicBezTo>
                                  <a:pt x="58" y="205"/>
                                  <a:pt x="58" y="205"/>
                                  <a:pt x="58" y="205"/>
                                </a:cubicBezTo>
                                <a:cubicBezTo>
                                  <a:pt x="58" y="204"/>
                                  <a:pt x="58" y="203"/>
                                  <a:pt x="58" y="202"/>
                                </a:cubicBezTo>
                                <a:cubicBezTo>
                                  <a:pt x="58" y="203"/>
                                  <a:pt x="59" y="203"/>
                                  <a:pt x="59" y="203"/>
                                </a:cubicBezTo>
                                <a:cubicBezTo>
                                  <a:pt x="60" y="205"/>
                                  <a:pt x="61" y="207"/>
                                  <a:pt x="62" y="209"/>
                                </a:cubicBezTo>
                                <a:cubicBezTo>
                                  <a:pt x="62" y="209"/>
                                  <a:pt x="62" y="209"/>
                                  <a:pt x="62" y="209"/>
                                </a:cubicBezTo>
                                <a:close/>
                                <a:moveTo>
                                  <a:pt x="62" y="211"/>
                                </a:moveTo>
                                <a:cubicBezTo>
                                  <a:pt x="62" y="211"/>
                                  <a:pt x="62" y="211"/>
                                  <a:pt x="62" y="211"/>
                                </a:cubicBezTo>
                                <a:cubicBezTo>
                                  <a:pt x="63" y="211"/>
                                  <a:pt x="63" y="211"/>
                                  <a:pt x="63" y="211"/>
                                </a:cubicBezTo>
                                <a:cubicBezTo>
                                  <a:pt x="61" y="211"/>
                                  <a:pt x="60" y="210"/>
                                  <a:pt x="59" y="210"/>
                                </a:cubicBezTo>
                                <a:cubicBezTo>
                                  <a:pt x="60" y="210"/>
                                  <a:pt x="61" y="211"/>
                                  <a:pt x="62" y="211"/>
                                </a:cubicBezTo>
                                <a:close/>
                                <a:moveTo>
                                  <a:pt x="60" y="200"/>
                                </a:moveTo>
                                <a:cubicBezTo>
                                  <a:pt x="59" y="199"/>
                                  <a:pt x="58" y="197"/>
                                  <a:pt x="57" y="196"/>
                                </a:cubicBezTo>
                                <a:cubicBezTo>
                                  <a:pt x="57" y="196"/>
                                  <a:pt x="57" y="196"/>
                                  <a:pt x="58" y="196"/>
                                </a:cubicBezTo>
                                <a:cubicBezTo>
                                  <a:pt x="58" y="196"/>
                                  <a:pt x="58" y="196"/>
                                  <a:pt x="58" y="195"/>
                                </a:cubicBezTo>
                                <a:cubicBezTo>
                                  <a:pt x="60" y="197"/>
                                  <a:pt x="61" y="199"/>
                                  <a:pt x="63" y="201"/>
                                </a:cubicBezTo>
                                <a:cubicBezTo>
                                  <a:pt x="63" y="201"/>
                                  <a:pt x="63" y="201"/>
                                  <a:pt x="63" y="201"/>
                                </a:cubicBezTo>
                                <a:cubicBezTo>
                                  <a:pt x="62" y="201"/>
                                  <a:pt x="61" y="200"/>
                                  <a:pt x="60" y="200"/>
                                </a:cubicBezTo>
                                <a:cubicBezTo>
                                  <a:pt x="60" y="200"/>
                                  <a:pt x="60" y="200"/>
                                  <a:pt x="60" y="200"/>
                                </a:cubicBezTo>
                                <a:close/>
                                <a:moveTo>
                                  <a:pt x="44" y="171"/>
                                </a:moveTo>
                                <a:cubicBezTo>
                                  <a:pt x="45" y="173"/>
                                  <a:pt x="47" y="175"/>
                                  <a:pt x="48" y="176"/>
                                </a:cubicBezTo>
                                <a:cubicBezTo>
                                  <a:pt x="48" y="177"/>
                                  <a:pt x="48" y="178"/>
                                  <a:pt x="48" y="180"/>
                                </a:cubicBezTo>
                                <a:cubicBezTo>
                                  <a:pt x="48" y="179"/>
                                  <a:pt x="47" y="179"/>
                                  <a:pt x="47" y="179"/>
                                </a:cubicBezTo>
                                <a:cubicBezTo>
                                  <a:pt x="47" y="178"/>
                                  <a:pt x="46" y="177"/>
                                  <a:pt x="46" y="176"/>
                                </a:cubicBezTo>
                                <a:cubicBezTo>
                                  <a:pt x="45" y="174"/>
                                  <a:pt x="44" y="171"/>
                                  <a:pt x="43" y="168"/>
                                </a:cubicBezTo>
                                <a:cubicBezTo>
                                  <a:pt x="43" y="169"/>
                                  <a:pt x="44" y="170"/>
                                  <a:pt x="44" y="170"/>
                                </a:cubicBezTo>
                                <a:cubicBezTo>
                                  <a:pt x="44" y="170"/>
                                  <a:pt x="44" y="171"/>
                                  <a:pt x="44" y="171"/>
                                </a:cubicBezTo>
                                <a:close/>
                                <a:moveTo>
                                  <a:pt x="33" y="98"/>
                                </a:moveTo>
                                <a:cubicBezTo>
                                  <a:pt x="33" y="99"/>
                                  <a:pt x="33" y="100"/>
                                  <a:pt x="33" y="101"/>
                                </a:cubicBezTo>
                                <a:cubicBezTo>
                                  <a:pt x="33" y="102"/>
                                  <a:pt x="32" y="103"/>
                                  <a:pt x="32" y="104"/>
                                </a:cubicBezTo>
                                <a:cubicBezTo>
                                  <a:pt x="32" y="103"/>
                                  <a:pt x="31" y="101"/>
                                  <a:pt x="31" y="99"/>
                                </a:cubicBezTo>
                                <a:cubicBezTo>
                                  <a:pt x="32" y="99"/>
                                  <a:pt x="32" y="99"/>
                                  <a:pt x="33" y="98"/>
                                </a:cubicBezTo>
                                <a:close/>
                                <a:moveTo>
                                  <a:pt x="31" y="98"/>
                                </a:moveTo>
                                <a:cubicBezTo>
                                  <a:pt x="30" y="97"/>
                                  <a:pt x="30" y="97"/>
                                  <a:pt x="30" y="97"/>
                                </a:cubicBezTo>
                                <a:cubicBezTo>
                                  <a:pt x="31" y="97"/>
                                  <a:pt x="31" y="96"/>
                                  <a:pt x="32" y="96"/>
                                </a:cubicBezTo>
                                <a:cubicBezTo>
                                  <a:pt x="32" y="96"/>
                                  <a:pt x="32" y="96"/>
                                  <a:pt x="32" y="97"/>
                                </a:cubicBezTo>
                                <a:cubicBezTo>
                                  <a:pt x="32" y="97"/>
                                  <a:pt x="31" y="97"/>
                                  <a:pt x="31" y="98"/>
                                </a:cubicBezTo>
                                <a:close/>
                                <a:moveTo>
                                  <a:pt x="32" y="85"/>
                                </a:moveTo>
                                <a:cubicBezTo>
                                  <a:pt x="32" y="85"/>
                                  <a:pt x="32" y="85"/>
                                  <a:pt x="32" y="85"/>
                                </a:cubicBezTo>
                                <a:cubicBezTo>
                                  <a:pt x="33" y="83"/>
                                  <a:pt x="34" y="82"/>
                                  <a:pt x="36" y="80"/>
                                </a:cubicBezTo>
                                <a:cubicBezTo>
                                  <a:pt x="35" y="81"/>
                                  <a:pt x="35" y="81"/>
                                  <a:pt x="34" y="82"/>
                                </a:cubicBezTo>
                                <a:cubicBezTo>
                                  <a:pt x="33" y="83"/>
                                  <a:pt x="33" y="84"/>
                                  <a:pt x="32" y="85"/>
                                </a:cubicBezTo>
                                <a:close/>
                                <a:moveTo>
                                  <a:pt x="35" y="84"/>
                                </a:moveTo>
                                <a:cubicBezTo>
                                  <a:pt x="35" y="84"/>
                                  <a:pt x="35" y="83"/>
                                  <a:pt x="36" y="83"/>
                                </a:cubicBezTo>
                                <a:cubicBezTo>
                                  <a:pt x="36" y="83"/>
                                  <a:pt x="36" y="82"/>
                                  <a:pt x="37" y="82"/>
                                </a:cubicBezTo>
                                <a:cubicBezTo>
                                  <a:pt x="36" y="83"/>
                                  <a:pt x="35" y="85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5"/>
                                  <a:pt x="34" y="85"/>
                                  <a:pt x="35" y="84"/>
                                </a:cubicBezTo>
                                <a:close/>
                                <a:moveTo>
                                  <a:pt x="37" y="73"/>
                                </a:moveTo>
                                <a:cubicBezTo>
                                  <a:pt x="39" y="72"/>
                                  <a:pt x="40" y="71"/>
                                  <a:pt x="41" y="71"/>
                                </a:cubicBezTo>
                                <a:cubicBezTo>
                                  <a:pt x="41" y="71"/>
                                  <a:pt x="41" y="71"/>
                                  <a:pt x="41" y="71"/>
                                </a:cubicBezTo>
                                <a:cubicBezTo>
                                  <a:pt x="41" y="71"/>
                                  <a:pt x="40" y="71"/>
                                  <a:pt x="40" y="71"/>
                                </a:cubicBezTo>
                                <a:cubicBezTo>
                                  <a:pt x="39" y="72"/>
                                  <a:pt x="38" y="73"/>
                                  <a:pt x="36" y="74"/>
                                </a:cubicBezTo>
                                <a:cubicBezTo>
                                  <a:pt x="37" y="74"/>
                                  <a:pt x="37" y="73"/>
                                  <a:pt x="37" y="73"/>
                                </a:cubicBezTo>
                                <a:close/>
                                <a:moveTo>
                                  <a:pt x="35" y="72"/>
                                </a:moveTo>
                                <a:cubicBezTo>
                                  <a:pt x="36" y="71"/>
                                  <a:pt x="37" y="70"/>
                                  <a:pt x="39" y="68"/>
                                </a:cubicBezTo>
                                <a:cubicBezTo>
                                  <a:pt x="38" y="69"/>
                                  <a:pt x="37" y="70"/>
                                  <a:pt x="36" y="71"/>
                                </a:cubicBezTo>
                                <a:cubicBezTo>
                                  <a:pt x="36" y="72"/>
                                  <a:pt x="35" y="72"/>
                                  <a:pt x="35" y="72"/>
                                </a:cubicBezTo>
                                <a:close/>
                                <a:moveTo>
                                  <a:pt x="42" y="77"/>
                                </a:moveTo>
                                <a:cubicBezTo>
                                  <a:pt x="42" y="76"/>
                                  <a:pt x="43" y="76"/>
                                  <a:pt x="43" y="76"/>
                                </a:cubicBezTo>
                                <a:cubicBezTo>
                                  <a:pt x="42" y="77"/>
                                  <a:pt x="42" y="78"/>
                                  <a:pt x="41" y="80"/>
                                </a:cubicBezTo>
                                <a:cubicBezTo>
                                  <a:pt x="41" y="80"/>
                                  <a:pt x="41" y="80"/>
                                  <a:pt x="41" y="80"/>
                                </a:cubicBezTo>
                                <a:cubicBezTo>
                                  <a:pt x="40" y="81"/>
                                  <a:pt x="39" y="82"/>
                                  <a:pt x="38" y="83"/>
                                </a:cubicBezTo>
                                <a:cubicBezTo>
                                  <a:pt x="38" y="83"/>
                                  <a:pt x="38" y="83"/>
                                  <a:pt x="37" y="83"/>
                                </a:cubicBezTo>
                                <a:cubicBezTo>
                                  <a:pt x="39" y="81"/>
                                  <a:pt x="40" y="79"/>
                                  <a:pt x="42" y="77"/>
                                </a:cubicBezTo>
                                <a:close/>
                                <a:moveTo>
                                  <a:pt x="69" y="32"/>
                                </a:moveTo>
                                <a:cubicBezTo>
                                  <a:pt x="67" y="34"/>
                                  <a:pt x="64" y="36"/>
                                  <a:pt x="62" y="37"/>
                                </a:cubicBezTo>
                                <a:cubicBezTo>
                                  <a:pt x="62" y="37"/>
                                  <a:pt x="62" y="37"/>
                                  <a:pt x="62" y="37"/>
                                </a:cubicBezTo>
                                <a:cubicBezTo>
                                  <a:pt x="60" y="38"/>
                                  <a:pt x="59" y="40"/>
                                  <a:pt x="57" y="41"/>
                                </a:cubicBezTo>
                                <a:cubicBezTo>
                                  <a:pt x="58" y="39"/>
                                  <a:pt x="59" y="37"/>
                                  <a:pt x="60" y="36"/>
                                </a:cubicBezTo>
                                <a:cubicBezTo>
                                  <a:pt x="63" y="35"/>
                                  <a:pt x="66" y="33"/>
                                  <a:pt x="69" y="32"/>
                                </a:cubicBezTo>
                                <a:close/>
                                <a:moveTo>
                                  <a:pt x="55" y="33"/>
                                </a:moveTo>
                                <a:cubicBezTo>
                                  <a:pt x="55" y="33"/>
                                  <a:pt x="55" y="33"/>
                                  <a:pt x="56" y="33"/>
                                </a:cubicBezTo>
                                <a:cubicBezTo>
                                  <a:pt x="59" y="31"/>
                                  <a:pt x="63" y="29"/>
                                  <a:pt x="66" y="28"/>
                                </a:cubicBezTo>
                                <a:cubicBezTo>
                                  <a:pt x="65" y="28"/>
                                  <a:pt x="64" y="29"/>
                                  <a:pt x="63" y="29"/>
                                </a:cubicBezTo>
                                <a:cubicBezTo>
                                  <a:pt x="61" y="31"/>
                                  <a:pt x="58" y="32"/>
                                  <a:pt x="55" y="33"/>
                                </a:cubicBezTo>
                                <a:close/>
                                <a:moveTo>
                                  <a:pt x="73" y="36"/>
                                </a:moveTo>
                                <a:cubicBezTo>
                                  <a:pt x="74" y="36"/>
                                  <a:pt x="74" y="35"/>
                                  <a:pt x="74" y="35"/>
                                </a:cubicBezTo>
                                <a:cubicBezTo>
                                  <a:pt x="73" y="38"/>
                                  <a:pt x="71" y="40"/>
                                  <a:pt x="69" y="42"/>
                                </a:cubicBezTo>
                                <a:cubicBezTo>
                                  <a:pt x="67" y="43"/>
                                  <a:pt x="65" y="45"/>
                                  <a:pt x="64" y="46"/>
                                </a:cubicBezTo>
                                <a:cubicBezTo>
                                  <a:pt x="67" y="43"/>
                                  <a:pt x="70" y="39"/>
                                  <a:pt x="73" y="36"/>
                                </a:cubicBezTo>
                                <a:close/>
                                <a:moveTo>
                                  <a:pt x="70" y="36"/>
                                </a:moveTo>
                                <a:cubicBezTo>
                                  <a:pt x="71" y="35"/>
                                  <a:pt x="72" y="34"/>
                                  <a:pt x="74" y="32"/>
                                </a:cubicBezTo>
                                <a:cubicBezTo>
                                  <a:pt x="73" y="33"/>
                                  <a:pt x="73" y="33"/>
                                  <a:pt x="73" y="34"/>
                                </a:cubicBezTo>
                                <a:cubicBezTo>
                                  <a:pt x="72" y="34"/>
                                  <a:pt x="71" y="35"/>
                                  <a:pt x="70" y="36"/>
                                </a:cubicBezTo>
                                <a:close/>
                                <a:moveTo>
                                  <a:pt x="77" y="34"/>
                                </a:moveTo>
                                <a:cubicBezTo>
                                  <a:pt x="78" y="33"/>
                                  <a:pt x="79" y="33"/>
                                  <a:pt x="80" y="32"/>
                                </a:cubicBezTo>
                                <a:cubicBezTo>
                                  <a:pt x="78" y="34"/>
                                  <a:pt x="77" y="36"/>
                                  <a:pt x="75" y="37"/>
                                </a:cubicBezTo>
                                <a:cubicBezTo>
                                  <a:pt x="74" y="38"/>
                                  <a:pt x="74" y="39"/>
                                  <a:pt x="73" y="39"/>
                                </a:cubicBezTo>
                                <a:cubicBezTo>
                                  <a:pt x="74" y="37"/>
                                  <a:pt x="76" y="36"/>
                                  <a:pt x="77" y="34"/>
                                </a:cubicBezTo>
                                <a:close/>
                                <a:moveTo>
                                  <a:pt x="77" y="31"/>
                                </a:moveTo>
                                <a:cubicBezTo>
                                  <a:pt x="77" y="31"/>
                                  <a:pt x="77" y="30"/>
                                  <a:pt x="78" y="30"/>
                                </a:cubicBezTo>
                                <a:cubicBezTo>
                                  <a:pt x="78" y="30"/>
                                  <a:pt x="78" y="30"/>
                                  <a:pt x="78" y="29"/>
                                </a:cubicBezTo>
                                <a:cubicBezTo>
                                  <a:pt x="78" y="29"/>
                                  <a:pt x="78" y="29"/>
                                  <a:pt x="79" y="29"/>
                                </a:cubicBezTo>
                                <a:cubicBezTo>
                                  <a:pt x="78" y="29"/>
                                  <a:pt x="78" y="30"/>
                                  <a:pt x="78" y="30"/>
                                </a:cubicBezTo>
                                <a:cubicBezTo>
                                  <a:pt x="77" y="30"/>
                                  <a:pt x="77" y="31"/>
                                  <a:pt x="77" y="31"/>
                                </a:cubicBezTo>
                                <a:close/>
                                <a:moveTo>
                                  <a:pt x="96" y="32"/>
                                </a:moveTo>
                                <a:cubicBezTo>
                                  <a:pt x="96" y="32"/>
                                  <a:pt x="96" y="32"/>
                                  <a:pt x="96" y="32"/>
                                </a:cubicBezTo>
                                <a:cubicBezTo>
                                  <a:pt x="95" y="34"/>
                                  <a:pt x="93" y="36"/>
                                  <a:pt x="91" y="38"/>
                                </a:cubicBezTo>
                                <a:cubicBezTo>
                                  <a:pt x="91" y="38"/>
                                  <a:pt x="90" y="38"/>
                                  <a:pt x="90" y="39"/>
                                </a:cubicBezTo>
                                <a:cubicBezTo>
                                  <a:pt x="90" y="39"/>
                                  <a:pt x="90" y="39"/>
                                  <a:pt x="90" y="39"/>
                                </a:cubicBezTo>
                                <a:cubicBezTo>
                                  <a:pt x="88" y="41"/>
                                  <a:pt x="87" y="43"/>
                                  <a:pt x="85" y="44"/>
                                </a:cubicBezTo>
                                <a:cubicBezTo>
                                  <a:pt x="82" y="46"/>
                                  <a:pt x="80" y="48"/>
                                  <a:pt x="77" y="50"/>
                                </a:cubicBezTo>
                                <a:cubicBezTo>
                                  <a:pt x="77" y="50"/>
                                  <a:pt x="77" y="50"/>
                                  <a:pt x="76" y="50"/>
                                </a:cubicBezTo>
                                <a:cubicBezTo>
                                  <a:pt x="76" y="51"/>
                                  <a:pt x="75" y="51"/>
                                  <a:pt x="74" y="52"/>
                                </a:cubicBezTo>
                                <a:cubicBezTo>
                                  <a:pt x="73" y="53"/>
                                  <a:pt x="73" y="53"/>
                                  <a:pt x="73" y="53"/>
                                </a:cubicBezTo>
                                <a:cubicBezTo>
                                  <a:pt x="76" y="49"/>
                                  <a:pt x="80" y="45"/>
                                  <a:pt x="83" y="42"/>
                                </a:cubicBezTo>
                                <a:cubicBezTo>
                                  <a:pt x="87" y="38"/>
                                  <a:pt x="91" y="35"/>
                                  <a:pt x="96" y="32"/>
                                </a:cubicBezTo>
                                <a:close/>
                                <a:moveTo>
                                  <a:pt x="87" y="36"/>
                                </a:moveTo>
                                <a:cubicBezTo>
                                  <a:pt x="87" y="36"/>
                                  <a:pt x="88" y="35"/>
                                  <a:pt x="88" y="35"/>
                                </a:cubicBezTo>
                                <a:cubicBezTo>
                                  <a:pt x="89" y="35"/>
                                  <a:pt x="89" y="35"/>
                                  <a:pt x="90" y="34"/>
                                </a:cubicBezTo>
                                <a:cubicBezTo>
                                  <a:pt x="89" y="35"/>
                                  <a:pt x="88" y="36"/>
                                  <a:pt x="87" y="36"/>
                                </a:cubicBezTo>
                                <a:close/>
                                <a:moveTo>
                                  <a:pt x="111" y="34"/>
                                </a:moveTo>
                                <a:cubicBezTo>
                                  <a:pt x="110" y="34"/>
                                  <a:pt x="110" y="34"/>
                                  <a:pt x="109" y="34"/>
                                </a:cubicBezTo>
                                <a:cubicBezTo>
                                  <a:pt x="109" y="34"/>
                                  <a:pt x="108" y="34"/>
                                  <a:pt x="108" y="34"/>
                                </a:cubicBezTo>
                                <a:cubicBezTo>
                                  <a:pt x="108" y="34"/>
                                  <a:pt x="108" y="33"/>
                                  <a:pt x="109" y="33"/>
                                </a:cubicBezTo>
                                <a:cubicBezTo>
                                  <a:pt x="109" y="33"/>
                                  <a:pt x="109" y="32"/>
                                  <a:pt x="110" y="32"/>
                                </a:cubicBezTo>
                                <a:cubicBezTo>
                                  <a:pt x="111" y="32"/>
                                  <a:pt x="112" y="32"/>
                                  <a:pt x="113" y="32"/>
                                </a:cubicBezTo>
                                <a:cubicBezTo>
                                  <a:pt x="112" y="33"/>
                                  <a:pt x="112" y="33"/>
                                  <a:pt x="111" y="34"/>
                                </a:cubicBezTo>
                                <a:close/>
                                <a:moveTo>
                                  <a:pt x="112" y="36"/>
                                </a:moveTo>
                                <a:cubicBezTo>
                                  <a:pt x="111" y="36"/>
                                  <a:pt x="111" y="37"/>
                                  <a:pt x="110" y="37"/>
                                </a:cubicBezTo>
                                <a:cubicBezTo>
                                  <a:pt x="110" y="37"/>
                                  <a:pt x="109" y="37"/>
                                  <a:pt x="109" y="37"/>
                                </a:cubicBezTo>
                                <a:cubicBezTo>
                                  <a:pt x="110" y="37"/>
                                  <a:pt x="110" y="36"/>
                                  <a:pt x="111" y="36"/>
                                </a:cubicBezTo>
                                <a:cubicBezTo>
                                  <a:pt x="111" y="36"/>
                                  <a:pt x="111" y="36"/>
                                  <a:pt x="112" y="36"/>
                                </a:cubicBezTo>
                                <a:close/>
                                <a:moveTo>
                                  <a:pt x="108" y="36"/>
                                </a:moveTo>
                                <a:cubicBezTo>
                                  <a:pt x="107" y="37"/>
                                  <a:pt x="106" y="37"/>
                                  <a:pt x="105" y="38"/>
                                </a:cubicBezTo>
                                <a:cubicBezTo>
                                  <a:pt x="105" y="38"/>
                                  <a:pt x="105" y="39"/>
                                  <a:pt x="105" y="39"/>
                                </a:cubicBezTo>
                                <a:cubicBezTo>
                                  <a:pt x="104" y="39"/>
                                  <a:pt x="104" y="39"/>
                                  <a:pt x="103" y="39"/>
                                </a:cubicBezTo>
                                <a:cubicBezTo>
                                  <a:pt x="104" y="38"/>
                                  <a:pt x="105" y="37"/>
                                  <a:pt x="106" y="36"/>
                                </a:cubicBezTo>
                                <a:cubicBezTo>
                                  <a:pt x="107" y="36"/>
                                  <a:pt x="107" y="36"/>
                                  <a:pt x="108" y="36"/>
                                </a:cubicBezTo>
                                <a:close/>
                                <a:moveTo>
                                  <a:pt x="122" y="49"/>
                                </a:moveTo>
                                <a:cubicBezTo>
                                  <a:pt x="125" y="49"/>
                                  <a:pt x="128" y="48"/>
                                  <a:pt x="132" y="47"/>
                                </a:cubicBezTo>
                                <a:cubicBezTo>
                                  <a:pt x="131" y="48"/>
                                  <a:pt x="130" y="49"/>
                                  <a:pt x="129" y="50"/>
                                </a:cubicBezTo>
                                <a:cubicBezTo>
                                  <a:pt x="128" y="50"/>
                                  <a:pt x="127" y="51"/>
                                  <a:pt x="126" y="51"/>
                                </a:cubicBezTo>
                                <a:cubicBezTo>
                                  <a:pt x="126" y="51"/>
                                  <a:pt x="126" y="51"/>
                                  <a:pt x="126" y="51"/>
                                </a:cubicBezTo>
                                <a:cubicBezTo>
                                  <a:pt x="125" y="52"/>
                                  <a:pt x="125" y="52"/>
                                  <a:pt x="125" y="52"/>
                                </a:cubicBezTo>
                                <a:cubicBezTo>
                                  <a:pt x="125" y="52"/>
                                  <a:pt x="126" y="51"/>
                                  <a:pt x="127" y="50"/>
                                </a:cubicBezTo>
                                <a:cubicBezTo>
                                  <a:pt x="127" y="50"/>
                                  <a:pt x="126" y="48"/>
                                  <a:pt x="126" y="49"/>
                                </a:cubicBezTo>
                                <a:cubicBezTo>
                                  <a:pt x="125" y="50"/>
                                  <a:pt x="124" y="51"/>
                                  <a:pt x="123" y="52"/>
                                </a:cubicBezTo>
                                <a:cubicBezTo>
                                  <a:pt x="123" y="51"/>
                                  <a:pt x="122" y="51"/>
                                  <a:pt x="121" y="51"/>
                                </a:cubicBezTo>
                                <a:cubicBezTo>
                                  <a:pt x="121" y="51"/>
                                  <a:pt x="121" y="51"/>
                                  <a:pt x="121" y="51"/>
                                </a:cubicBezTo>
                                <a:cubicBezTo>
                                  <a:pt x="121" y="51"/>
                                  <a:pt x="121" y="51"/>
                                  <a:pt x="122" y="50"/>
                                </a:cubicBezTo>
                                <a:cubicBezTo>
                                  <a:pt x="122" y="50"/>
                                  <a:pt x="122" y="50"/>
                                  <a:pt x="122" y="49"/>
                                </a:cubicBezTo>
                                <a:close/>
                                <a:moveTo>
                                  <a:pt x="148" y="57"/>
                                </a:moveTo>
                                <a:cubicBezTo>
                                  <a:pt x="146" y="57"/>
                                  <a:pt x="143" y="58"/>
                                  <a:pt x="141" y="59"/>
                                </a:cubicBezTo>
                                <a:cubicBezTo>
                                  <a:pt x="142" y="58"/>
                                  <a:pt x="143" y="57"/>
                                  <a:pt x="144" y="56"/>
                                </a:cubicBezTo>
                                <a:cubicBezTo>
                                  <a:pt x="149" y="54"/>
                                  <a:pt x="153" y="52"/>
                                  <a:pt x="158" y="50"/>
                                </a:cubicBezTo>
                                <a:cubicBezTo>
                                  <a:pt x="155" y="52"/>
                                  <a:pt x="151" y="54"/>
                                  <a:pt x="148" y="57"/>
                                </a:cubicBezTo>
                                <a:close/>
                                <a:moveTo>
                                  <a:pt x="160" y="51"/>
                                </a:moveTo>
                                <a:cubicBezTo>
                                  <a:pt x="159" y="52"/>
                                  <a:pt x="159" y="52"/>
                                  <a:pt x="159" y="52"/>
                                </a:cubicBezTo>
                                <a:cubicBezTo>
                                  <a:pt x="158" y="53"/>
                                  <a:pt x="157" y="53"/>
                                  <a:pt x="156" y="54"/>
                                </a:cubicBezTo>
                                <a:cubicBezTo>
                                  <a:pt x="157" y="53"/>
                                  <a:pt x="158" y="52"/>
                                  <a:pt x="160" y="51"/>
                                </a:cubicBezTo>
                                <a:close/>
                                <a:moveTo>
                                  <a:pt x="163" y="63"/>
                                </a:moveTo>
                                <a:cubicBezTo>
                                  <a:pt x="167" y="61"/>
                                  <a:pt x="171" y="59"/>
                                  <a:pt x="175" y="57"/>
                                </a:cubicBezTo>
                                <a:cubicBezTo>
                                  <a:pt x="174" y="58"/>
                                  <a:pt x="173" y="60"/>
                                  <a:pt x="172" y="61"/>
                                </a:cubicBezTo>
                                <a:cubicBezTo>
                                  <a:pt x="167" y="63"/>
                                  <a:pt x="161" y="66"/>
                                  <a:pt x="156" y="69"/>
                                </a:cubicBezTo>
                                <a:cubicBezTo>
                                  <a:pt x="155" y="69"/>
                                  <a:pt x="154" y="70"/>
                                  <a:pt x="153" y="70"/>
                                </a:cubicBezTo>
                                <a:cubicBezTo>
                                  <a:pt x="156" y="68"/>
                                  <a:pt x="159" y="65"/>
                                  <a:pt x="163" y="63"/>
                                </a:cubicBezTo>
                                <a:close/>
                                <a:moveTo>
                                  <a:pt x="162" y="61"/>
                                </a:moveTo>
                                <a:cubicBezTo>
                                  <a:pt x="163" y="60"/>
                                  <a:pt x="165" y="59"/>
                                  <a:pt x="166" y="57"/>
                                </a:cubicBezTo>
                                <a:cubicBezTo>
                                  <a:pt x="168" y="57"/>
                                  <a:pt x="169" y="56"/>
                                  <a:pt x="171" y="56"/>
                                </a:cubicBezTo>
                                <a:cubicBezTo>
                                  <a:pt x="168" y="57"/>
                                  <a:pt x="165" y="59"/>
                                  <a:pt x="162" y="61"/>
                                </a:cubicBezTo>
                                <a:cubicBezTo>
                                  <a:pt x="162" y="61"/>
                                  <a:pt x="162" y="61"/>
                                  <a:pt x="162" y="61"/>
                                </a:cubicBezTo>
                                <a:close/>
                                <a:moveTo>
                                  <a:pt x="172" y="57"/>
                                </a:moveTo>
                                <a:cubicBezTo>
                                  <a:pt x="174" y="56"/>
                                  <a:pt x="176" y="54"/>
                                  <a:pt x="179" y="53"/>
                                </a:cubicBezTo>
                                <a:cubicBezTo>
                                  <a:pt x="178" y="53"/>
                                  <a:pt x="178" y="54"/>
                                  <a:pt x="178" y="54"/>
                                </a:cubicBezTo>
                                <a:cubicBezTo>
                                  <a:pt x="176" y="55"/>
                                  <a:pt x="174" y="56"/>
                                  <a:pt x="172" y="57"/>
                                </a:cubicBezTo>
                                <a:close/>
                                <a:moveTo>
                                  <a:pt x="189" y="60"/>
                                </a:moveTo>
                                <a:cubicBezTo>
                                  <a:pt x="185" y="62"/>
                                  <a:pt x="181" y="64"/>
                                  <a:pt x="176" y="66"/>
                                </a:cubicBezTo>
                                <a:cubicBezTo>
                                  <a:pt x="178" y="64"/>
                                  <a:pt x="180" y="62"/>
                                  <a:pt x="182" y="60"/>
                                </a:cubicBezTo>
                                <a:cubicBezTo>
                                  <a:pt x="184" y="60"/>
                                  <a:pt x="186" y="59"/>
                                  <a:pt x="187" y="59"/>
                                </a:cubicBezTo>
                                <a:cubicBezTo>
                                  <a:pt x="188" y="59"/>
                                  <a:pt x="188" y="59"/>
                                  <a:pt x="189" y="60"/>
                                </a:cubicBezTo>
                                <a:close/>
                                <a:moveTo>
                                  <a:pt x="189" y="58"/>
                                </a:moveTo>
                                <a:cubicBezTo>
                                  <a:pt x="190" y="58"/>
                                  <a:pt x="192" y="57"/>
                                  <a:pt x="194" y="57"/>
                                </a:cubicBezTo>
                                <a:cubicBezTo>
                                  <a:pt x="193" y="58"/>
                                  <a:pt x="191" y="59"/>
                                  <a:pt x="190" y="59"/>
                                </a:cubicBezTo>
                                <a:cubicBezTo>
                                  <a:pt x="189" y="59"/>
                                  <a:pt x="189" y="59"/>
                                  <a:pt x="189" y="58"/>
                                </a:cubicBezTo>
                                <a:close/>
                                <a:moveTo>
                                  <a:pt x="193" y="65"/>
                                </a:moveTo>
                                <a:cubicBezTo>
                                  <a:pt x="194" y="65"/>
                                  <a:pt x="195" y="65"/>
                                  <a:pt x="196" y="64"/>
                                </a:cubicBezTo>
                                <a:cubicBezTo>
                                  <a:pt x="194" y="65"/>
                                  <a:pt x="193" y="66"/>
                                  <a:pt x="191" y="67"/>
                                </a:cubicBezTo>
                                <a:cubicBezTo>
                                  <a:pt x="188" y="69"/>
                                  <a:pt x="184" y="70"/>
                                  <a:pt x="181" y="72"/>
                                </a:cubicBezTo>
                                <a:cubicBezTo>
                                  <a:pt x="182" y="71"/>
                                  <a:pt x="183" y="71"/>
                                  <a:pt x="184" y="70"/>
                                </a:cubicBezTo>
                                <a:cubicBezTo>
                                  <a:pt x="187" y="68"/>
                                  <a:pt x="190" y="67"/>
                                  <a:pt x="193" y="65"/>
                                </a:cubicBezTo>
                                <a:close/>
                                <a:moveTo>
                                  <a:pt x="188" y="65"/>
                                </a:moveTo>
                                <a:cubicBezTo>
                                  <a:pt x="190" y="64"/>
                                  <a:pt x="192" y="63"/>
                                  <a:pt x="195" y="62"/>
                                </a:cubicBezTo>
                                <a:cubicBezTo>
                                  <a:pt x="194" y="63"/>
                                  <a:pt x="193" y="63"/>
                                  <a:pt x="192" y="64"/>
                                </a:cubicBezTo>
                                <a:cubicBezTo>
                                  <a:pt x="191" y="64"/>
                                  <a:pt x="189" y="65"/>
                                  <a:pt x="188" y="65"/>
                                </a:cubicBezTo>
                                <a:cubicBezTo>
                                  <a:pt x="188" y="65"/>
                                  <a:pt x="188" y="65"/>
                                  <a:pt x="188" y="65"/>
                                </a:cubicBezTo>
                                <a:close/>
                                <a:moveTo>
                                  <a:pt x="207" y="95"/>
                                </a:moveTo>
                                <a:cubicBezTo>
                                  <a:pt x="210" y="94"/>
                                  <a:pt x="213" y="92"/>
                                  <a:pt x="215" y="91"/>
                                </a:cubicBezTo>
                                <a:cubicBezTo>
                                  <a:pt x="216" y="92"/>
                                  <a:pt x="216" y="93"/>
                                  <a:pt x="217" y="95"/>
                                </a:cubicBezTo>
                                <a:cubicBezTo>
                                  <a:pt x="212" y="97"/>
                                  <a:pt x="208" y="99"/>
                                  <a:pt x="204" y="101"/>
                                </a:cubicBezTo>
                                <a:cubicBezTo>
                                  <a:pt x="204" y="101"/>
                                  <a:pt x="203" y="101"/>
                                  <a:pt x="203" y="101"/>
                                </a:cubicBezTo>
                                <a:cubicBezTo>
                                  <a:pt x="202" y="102"/>
                                  <a:pt x="201" y="103"/>
                                  <a:pt x="199" y="104"/>
                                </a:cubicBezTo>
                                <a:cubicBezTo>
                                  <a:pt x="199" y="104"/>
                                  <a:pt x="199" y="105"/>
                                  <a:pt x="198" y="105"/>
                                </a:cubicBezTo>
                                <a:cubicBezTo>
                                  <a:pt x="198" y="105"/>
                                  <a:pt x="198" y="105"/>
                                  <a:pt x="198" y="105"/>
                                </a:cubicBezTo>
                                <a:cubicBezTo>
                                  <a:pt x="199" y="104"/>
                                  <a:pt x="200" y="103"/>
                                  <a:pt x="200" y="102"/>
                                </a:cubicBezTo>
                                <a:cubicBezTo>
                                  <a:pt x="203" y="100"/>
                                  <a:pt x="205" y="98"/>
                                  <a:pt x="208" y="96"/>
                                </a:cubicBezTo>
                                <a:cubicBezTo>
                                  <a:pt x="208" y="96"/>
                                  <a:pt x="208" y="95"/>
                                  <a:pt x="207" y="95"/>
                                </a:cubicBezTo>
                                <a:close/>
                                <a:moveTo>
                                  <a:pt x="196" y="173"/>
                                </a:moveTo>
                                <a:cubicBezTo>
                                  <a:pt x="197" y="172"/>
                                  <a:pt x="198" y="171"/>
                                  <a:pt x="198" y="171"/>
                                </a:cubicBezTo>
                                <a:cubicBezTo>
                                  <a:pt x="198" y="171"/>
                                  <a:pt x="198" y="171"/>
                                  <a:pt x="198" y="171"/>
                                </a:cubicBezTo>
                                <a:cubicBezTo>
                                  <a:pt x="197" y="172"/>
                                  <a:pt x="196" y="173"/>
                                  <a:pt x="195" y="174"/>
                                </a:cubicBezTo>
                                <a:cubicBezTo>
                                  <a:pt x="196" y="174"/>
                                  <a:pt x="196" y="173"/>
                                  <a:pt x="196" y="173"/>
                                </a:cubicBezTo>
                                <a:close/>
                                <a:moveTo>
                                  <a:pt x="195" y="164"/>
                                </a:moveTo>
                                <a:cubicBezTo>
                                  <a:pt x="195" y="165"/>
                                  <a:pt x="195" y="165"/>
                                  <a:pt x="194" y="165"/>
                                </a:cubicBezTo>
                                <a:cubicBezTo>
                                  <a:pt x="195" y="164"/>
                                  <a:pt x="196" y="162"/>
                                  <a:pt x="197" y="161"/>
                                </a:cubicBezTo>
                                <a:cubicBezTo>
                                  <a:pt x="196" y="162"/>
                                  <a:pt x="196" y="163"/>
                                  <a:pt x="195" y="164"/>
                                </a:cubicBezTo>
                                <a:close/>
                                <a:moveTo>
                                  <a:pt x="194" y="155"/>
                                </a:moveTo>
                                <a:cubicBezTo>
                                  <a:pt x="193" y="157"/>
                                  <a:pt x="191" y="158"/>
                                  <a:pt x="190" y="159"/>
                                </a:cubicBezTo>
                                <a:cubicBezTo>
                                  <a:pt x="193" y="156"/>
                                  <a:pt x="196" y="153"/>
                                  <a:pt x="198" y="150"/>
                                </a:cubicBezTo>
                                <a:cubicBezTo>
                                  <a:pt x="197" y="152"/>
                                  <a:pt x="196" y="154"/>
                                  <a:pt x="194" y="155"/>
                                </a:cubicBezTo>
                                <a:close/>
                                <a:moveTo>
                                  <a:pt x="105" y="198"/>
                                </a:moveTo>
                                <a:cubicBezTo>
                                  <a:pt x="105" y="198"/>
                                  <a:pt x="106" y="198"/>
                                  <a:pt x="106" y="197"/>
                                </a:cubicBezTo>
                                <a:cubicBezTo>
                                  <a:pt x="106" y="197"/>
                                  <a:pt x="107" y="197"/>
                                  <a:pt x="107" y="197"/>
                                </a:cubicBezTo>
                                <a:cubicBezTo>
                                  <a:pt x="106" y="198"/>
                                  <a:pt x="106" y="198"/>
                                  <a:pt x="105" y="199"/>
                                </a:cubicBezTo>
                                <a:cubicBezTo>
                                  <a:pt x="105" y="199"/>
                                  <a:pt x="105" y="198"/>
                                  <a:pt x="105" y="198"/>
                                </a:cubicBezTo>
                                <a:close/>
                                <a:moveTo>
                                  <a:pt x="108" y="204"/>
                                </a:moveTo>
                                <a:cubicBezTo>
                                  <a:pt x="108" y="204"/>
                                  <a:pt x="108" y="204"/>
                                  <a:pt x="108" y="204"/>
                                </a:cubicBezTo>
                                <a:cubicBezTo>
                                  <a:pt x="107" y="203"/>
                                  <a:pt x="105" y="202"/>
                                  <a:pt x="104" y="202"/>
                                </a:cubicBezTo>
                                <a:cubicBezTo>
                                  <a:pt x="104" y="202"/>
                                  <a:pt x="104" y="201"/>
                                  <a:pt x="104" y="201"/>
                                </a:cubicBezTo>
                                <a:cubicBezTo>
                                  <a:pt x="106" y="202"/>
                                  <a:pt x="107" y="203"/>
                                  <a:pt x="108" y="204"/>
                                </a:cubicBezTo>
                                <a:close/>
                                <a:moveTo>
                                  <a:pt x="104" y="194"/>
                                </a:moveTo>
                                <a:cubicBezTo>
                                  <a:pt x="104" y="194"/>
                                  <a:pt x="103" y="194"/>
                                  <a:pt x="103" y="193"/>
                                </a:cubicBezTo>
                                <a:cubicBezTo>
                                  <a:pt x="104" y="192"/>
                                  <a:pt x="105" y="191"/>
                                  <a:pt x="106" y="190"/>
                                </a:cubicBezTo>
                                <a:cubicBezTo>
                                  <a:pt x="107" y="189"/>
                                  <a:pt x="109" y="188"/>
                                  <a:pt x="110" y="186"/>
                                </a:cubicBezTo>
                                <a:cubicBezTo>
                                  <a:pt x="115" y="183"/>
                                  <a:pt x="119" y="179"/>
                                  <a:pt x="123" y="176"/>
                                </a:cubicBezTo>
                                <a:cubicBezTo>
                                  <a:pt x="125" y="175"/>
                                  <a:pt x="127" y="174"/>
                                  <a:pt x="129" y="173"/>
                                </a:cubicBezTo>
                                <a:cubicBezTo>
                                  <a:pt x="124" y="177"/>
                                  <a:pt x="118" y="182"/>
                                  <a:pt x="112" y="187"/>
                                </a:cubicBezTo>
                                <a:cubicBezTo>
                                  <a:pt x="110" y="189"/>
                                  <a:pt x="107" y="192"/>
                                  <a:pt x="104" y="194"/>
                                </a:cubicBezTo>
                                <a:close/>
                                <a:moveTo>
                                  <a:pt x="73" y="126"/>
                                </a:moveTo>
                                <a:cubicBezTo>
                                  <a:pt x="73" y="126"/>
                                  <a:pt x="72" y="127"/>
                                  <a:pt x="72" y="128"/>
                                </a:cubicBezTo>
                                <a:cubicBezTo>
                                  <a:pt x="71" y="127"/>
                                  <a:pt x="71" y="126"/>
                                  <a:pt x="71" y="125"/>
                                </a:cubicBezTo>
                                <a:cubicBezTo>
                                  <a:pt x="71" y="125"/>
                                  <a:pt x="71" y="124"/>
                                  <a:pt x="71" y="124"/>
                                </a:cubicBezTo>
                                <a:cubicBezTo>
                                  <a:pt x="72" y="124"/>
                                  <a:pt x="72" y="124"/>
                                  <a:pt x="72" y="124"/>
                                </a:cubicBezTo>
                                <a:cubicBezTo>
                                  <a:pt x="72" y="124"/>
                                  <a:pt x="72" y="124"/>
                                  <a:pt x="72" y="124"/>
                                </a:cubicBezTo>
                                <a:cubicBezTo>
                                  <a:pt x="73" y="125"/>
                                  <a:pt x="73" y="125"/>
                                  <a:pt x="73" y="126"/>
                                </a:cubicBezTo>
                                <a:close/>
                                <a:moveTo>
                                  <a:pt x="71" y="168"/>
                                </a:moveTo>
                                <a:cubicBezTo>
                                  <a:pt x="71" y="167"/>
                                  <a:pt x="71" y="167"/>
                                  <a:pt x="71" y="167"/>
                                </a:cubicBezTo>
                                <a:cubicBezTo>
                                  <a:pt x="71" y="166"/>
                                  <a:pt x="71" y="166"/>
                                  <a:pt x="72" y="166"/>
                                </a:cubicBezTo>
                                <a:cubicBezTo>
                                  <a:pt x="72" y="167"/>
                                  <a:pt x="72" y="167"/>
                                  <a:pt x="72" y="167"/>
                                </a:cubicBezTo>
                                <a:cubicBezTo>
                                  <a:pt x="72" y="167"/>
                                  <a:pt x="71" y="168"/>
                                  <a:pt x="71" y="168"/>
                                </a:cubicBezTo>
                                <a:close/>
                                <a:moveTo>
                                  <a:pt x="73" y="170"/>
                                </a:moveTo>
                                <a:cubicBezTo>
                                  <a:pt x="73" y="170"/>
                                  <a:pt x="73" y="170"/>
                                  <a:pt x="73" y="170"/>
                                </a:cubicBezTo>
                                <a:cubicBezTo>
                                  <a:pt x="73" y="171"/>
                                  <a:pt x="73" y="171"/>
                                  <a:pt x="73" y="171"/>
                                </a:cubicBezTo>
                                <a:cubicBezTo>
                                  <a:pt x="72" y="171"/>
                                  <a:pt x="72" y="171"/>
                                  <a:pt x="72" y="171"/>
                                </a:cubicBezTo>
                                <a:cubicBezTo>
                                  <a:pt x="72" y="171"/>
                                  <a:pt x="72" y="171"/>
                                  <a:pt x="72" y="171"/>
                                </a:cubicBezTo>
                                <a:cubicBezTo>
                                  <a:pt x="72" y="170"/>
                                  <a:pt x="72" y="170"/>
                                  <a:pt x="73" y="170"/>
                                </a:cubicBezTo>
                                <a:close/>
                                <a:moveTo>
                                  <a:pt x="71" y="165"/>
                                </a:moveTo>
                                <a:cubicBezTo>
                                  <a:pt x="71" y="164"/>
                                  <a:pt x="71" y="163"/>
                                  <a:pt x="70" y="162"/>
                                </a:cubicBezTo>
                                <a:cubicBezTo>
                                  <a:pt x="71" y="162"/>
                                  <a:pt x="71" y="162"/>
                                  <a:pt x="71" y="162"/>
                                </a:cubicBezTo>
                                <a:cubicBezTo>
                                  <a:pt x="71" y="163"/>
                                  <a:pt x="71" y="164"/>
                                  <a:pt x="71" y="164"/>
                                </a:cubicBezTo>
                                <a:cubicBezTo>
                                  <a:pt x="71" y="165"/>
                                  <a:pt x="71" y="165"/>
                                  <a:pt x="71" y="165"/>
                                </a:cubicBezTo>
                                <a:close/>
                                <a:moveTo>
                                  <a:pt x="61" y="51"/>
                                </a:moveTo>
                                <a:cubicBezTo>
                                  <a:pt x="61" y="51"/>
                                  <a:pt x="61" y="52"/>
                                  <a:pt x="61" y="52"/>
                                </a:cubicBezTo>
                                <a:cubicBezTo>
                                  <a:pt x="59" y="54"/>
                                  <a:pt x="57" y="55"/>
                                  <a:pt x="55" y="57"/>
                                </a:cubicBezTo>
                                <a:cubicBezTo>
                                  <a:pt x="55" y="58"/>
                                  <a:pt x="54" y="59"/>
                                  <a:pt x="53" y="59"/>
                                </a:cubicBezTo>
                                <a:cubicBezTo>
                                  <a:pt x="52" y="61"/>
                                  <a:pt x="50" y="62"/>
                                  <a:pt x="49" y="63"/>
                                </a:cubicBezTo>
                                <a:cubicBezTo>
                                  <a:pt x="49" y="63"/>
                                  <a:pt x="49" y="63"/>
                                  <a:pt x="49" y="63"/>
                                </a:cubicBezTo>
                                <a:cubicBezTo>
                                  <a:pt x="49" y="62"/>
                                  <a:pt x="50" y="61"/>
                                  <a:pt x="51" y="60"/>
                                </a:cubicBezTo>
                                <a:cubicBezTo>
                                  <a:pt x="54" y="57"/>
                                  <a:pt x="58" y="54"/>
                                  <a:pt x="61" y="51"/>
                                </a:cubicBezTo>
                                <a:close/>
                                <a:moveTo>
                                  <a:pt x="54" y="54"/>
                                </a:moveTo>
                                <a:cubicBezTo>
                                  <a:pt x="55" y="54"/>
                                  <a:pt x="55" y="54"/>
                                  <a:pt x="55" y="54"/>
                                </a:cubicBezTo>
                                <a:cubicBezTo>
                                  <a:pt x="55" y="54"/>
                                  <a:pt x="55" y="53"/>
                                  <a:pt x="56" y="53"/>
                                </a:cubicBezTo>
                                <a:cubicBezTo>
                                  <a:pt x="57" y="52"/>
                                  <a:pt x="58" y="52"/>
                                  <a:pt x="58" y="51"/>
                                </a:cubicBezTo>
                                <a:cubicBezTo>
                                  <a:pt x="57" y="52"/>
                                  <a:pt x="56" y="53"/>
                                  <a:pt x="54" y="54"/>
                                </a:cubicBezTo>
                                <a:close/>
                                <a:moveTo>
                                  <a:pt x="92" y="45"/>
                                </a:moveTo>
                                <a:cubicBezTo>
                                  <a:pt x="92" y="47"/>
                                  <a:pt x="92" y="48"/>
                                  <a:pt x="91" y="50"/>
                                </a:cubicBezTo>
                                <a:cubicBezTo>
                                  <a:pt x="86" y="54"/>
                                  <a:pt x="80" y="58"/>
                                  <a:pt x="75" y="63"/>
                                </a:cubicBezTo>
                                <a:cubicBezTo>
                                  <a:pt x="75" y="62"/>
                                  <a:pt x="75" y="61"/>
                                  <a:pt x="76" y="60"/>
                                </a:cubicBezTo>
                                <a:cubicBezTo>
                                  <a:pt x="81" y="55"/>
                                  <a:pt x="87" y="50"/>
                                  <a:pt x="92" y="45"/>
                                </a:cubicBezTo>
                                <a:close/>
                                <a:moveTo>
                                  <a:pt x="82" y="53"/>
                                </a:moveTo>
                                <a:cubicBezTo>
                                  <a:pt x="84" y="50"/>
                                  <a:pt x="86" y="48"/>
                                  <a:pt x="89" y="46"/>
                                </a:cubicBezTo>
                                <a:cubicBezTo>
                                  <a:pt x="89" y="46"/>
                                  <a:pt x="90" y="45"/>
                                  <a:pt x="90" y="45"/>
                                </a:cubicBezTo>
                                <a:cubicBezTo>
                                  <a:pt x="87" y="48"/>
                                  <a:pt x="84" y="50"/>
                                  <a:pt x="82" y="53"/>
                                </a:cubicBezTo>
                                <a:close/>
                                <a:moveTo>
                                  <a:pt x="110" y="51"/>
                                </a:moveTo>
                                <a:cubicBezTo>
                                  <a:pt x="110" y="51"/>
                                  <a:pt x="110" y="51"/>
                                  <a:pt x="110" y="51"/>
                                </a:cubicBezTo>
                                <a:cubicBezTo>
                                  <a:pt x="110" y="52"/>
                                  <a:pt x="109" y="52"/>
                                  <a:pt x="108" y="53"/>
                                </a:cubicBezTo>
                                <a:cubicBezTo>
                                  <a:pt x="106" y="54"/>
                                  <a:pt x="104" y="54"/>
                                  <a:pt x="102" y="55"/>
                                </a:cubicBezTo>
                                <a:cubicBezTo>
                                  <a:pt x="103" y="54"/>
                                  <a:pt x="105" y="53"/>
                                  <a:pt x="106" y="51"/>
                                </a:cubicBezTo>
                                <a:cubicBezTo>
                                  <a:pt x="107" y="51"/>
                                  <a:pt x="108" y="50"/>
                                  <a:pt x="109" y="50"/>
                                </a:cubicBezTo>
                                <a:cubicBezTo>
                                  <a:pt x="108" y="50"/>
                                  <a:pt x="109" y="51"/>
                                  <a:pt x="110" y="51"/>
                                </a:cubicBezTo>
                                <a:close/>
                                <a:moveTo>
                                  <a:pt x="112" y="77"/>
                                </a:moveTo>
                                <a:cubicBezTo>
                                  <a:pt x="110" y="79"/>
                                  <a:pt x="108" y="82"/>
                                  <a:pt x="107" y="84"/>
                                </a:cubicBezTo>
                                <a:cubicBezTo>
                                  <a:pt x="109" y="80"/>
                                  <a:pt x="112" y="76"/>
                                  <a:pt x="115" y="73"/>
                                </a:cubicBezTo>
                                <a:cubicBezTo>
                                  <a:pt x="115" y="73"/>
                                  <a:pt x="115" y="73"/>
                                  <a:pt x="115" y="72"/>
                                </a:cubicBezTo>
                                <a:cubicBezTo>
                                  <a:pt x="114" y="74"/>
                                  <a:pt x="113" y="76"/>
                                  <a:pt x="112" y="77"/>
                                </a:cubicBezTo>
                                <a:close/>
                                <a:moveTo>
                                  <a:pt x="116" y="78"/>
                                </a:moveTo>
                                <a:cubicBezTo>
                                  <a:pt x="115" y="79"/>
                                  <a:pt x="114" y="80"/>
                                  <a:pt x="114" y="80"/>
                                </a:cubicBezTo>
                                <a:cubicBezTo>
                                  <a:pt x="112" y="82"/>
                                  <a:pt x="110" y="83"/>
                                  <a:pt x="109" y="85"/>
                                </a:cubicBezTo>
                                <a:cubicBezTo>
                                  <a:pt x="111" y="83"/>
                                  <a:pt x="113" y="80"/>
                                  <a:pt x="116" y="78"/>
                                </a:cubicBezTo>
                                <a:close/>
                                <a:moveTo>
                                  <a:pt x="98" y="92"/>
                                </a:moveTo>
                                <a:cubicBezTo>
                                  <a:pt x="95" y="96"/>
                                  <a:pt x="91" y="99"/>
                                  <a:pt x="88" y="102"/>
                                </a:cubicBezTo>
                                <a:cubicBezTo>
                                  <a:pt x="89" y="101"/>
                                  <a:pt x="89" y="100"/>
                                  <a:pt x="90" y="98"/>
                                </a:cubicBezTo>
                                <a:cubicBezTo>
                                  <a:pt x="96" y="92"/>
                                  <a:pt x="103" y="85"/>
                                  <a:pt x="109" y="78"/>
                                </a:cubicBezTo>
                                <a:cubicBezTo>
                                  <a:pt x="105" y="82"/>
                                  <a:pt x="102" y="87"/>
                                  <a:pt x="98" y="92"/>
                                </a:cubicBezTo>
                                <a:close/>
                                <a:moveTo>
                                  <a:pt x="99" y="97"/>
                                </a:moveTo>
                                <a:cubicBezTo>
                                  <a:pt x="97" y="100"/>
                                  <a:pt x="94" y="103"/>
                                  <a:pt x="92" y="105"/>
                                </a:cubicBezTo>
                                <a:cubicBezTo>
                                  <a:pt x="93" y="104"/>
                                  <a:pt x="94" y="102"/>
                                  <a:pt x="95" y="100"/>
                                </a:cubicBezTo>
                                <a:cubicBezTo>
                                  <a:pt x="97" y="99"/>
                                  <a:pt x="98" y="98"/>
                                  <a:pt x="99" y="97"/>
                                </a:cubicBezTo>
                                <a:close/>
                                <a:moveTo>
                                  <a:pt x="128" y="67"/>
                                </a:moveTo>
                                <a:cubicBezTo>
                                  <a:pt x="129" y="66"/>
                                  <a:pt x="130" y="65"/>
                                  <a:pt x="130" y="64"/>
                                </a:cubicBezTo>
                                <a:cubicBezTo>
                                  <a:pt x="131" y="64"/>
                                  <a:pt x="131" y="64"/>
                                  <a:pt x="132" y="63"/>
                                </a:cubicBezTo>
                                <a:cubicBezTo>
                                  <a:pt x="132" y="63"/>
                                  <a:pt x="133" y="63"/>
                                  <a:pt x="133" y="63"/>
                                </a:cubicBezTo>
                                <a:cubicBezTo>
                                  <a:pt x="132" y="64"/>
                                  <a:pt x="130" y="66"/>
                                  <a:pt x="128" y="67"/>
                                </a:cubicBezTo>
                                <a:close/>
                                <a:moveTo>
                                  <a:pt x="137" y="62"/>
                                </a:moveTo>
                                <a:cubicBezTo>
                                  <a:pt x="138" y="62"/>
                                  <a:pt x="140" y="61"/>
                                  <a:pt x="141" y="61"/>
                                </a:cubicBezTo>
                                <a:cubicBezTo>
                                  <a:pt x="138" y="63"/>
                                  <a:pt x="135" y="65"/>
                                  <a:pt x="132" y="67"/>
                                </a:cubicBezTo>
                                <a:cubicBezTo>
                                  <a:pt x="133" y="65"/>
                                  <a:pt x="135" y="64"/>
                                  <a:pt x="137" y="62"/>
                                </a:cubicBezTo>
                                <a:close/>
                                <a:moveTo>
                                  <a:pt x="132" y="76"/>
                                </a:moveTo>
                                <a:cubicBezTo>
                                  <a:pt x="132" y="77"/>
                                  <a:pt x="132" y="77"/>
                                  <a:pt x="132" y="77"/>
                                </a:cubicBezTo>
                                <a:cubicBezTo>
                                  <a:pt x="133" y="77"/>
                                  <a:pt x="134" y="76"/>
                                  <a:pt x="136" y="76"/>
                                </a:cubicBezTo>
                                <a:cubicBezTo>
                                  <a:pt x="132" y="79"/>
                                  <a:pt x="128" y="82"/>
                                  <a:pt x="124" y="85"/>
                                </a:cubicBezTo>
                                <a:cubicBezTo>
                                  <a:pt x="125" y="85"/>
                                  <a:pt x="125" y="84"/>
                                  <a:pt x="125" y="84"/>
                                </a:cubicBezTo>
                                <a:cubicBezTo>
                                  <a:pt x="128" y="82"/>
                                  <a:pt x="130" y="80"/>
                                  <a:pt x="132" y="77"/>
                                </a:cubicBezTo>
                                <a:cubicBezTo>
                                  <a:pt x="132" y="77"/>
                                  <a:pt x="132" y="77"/>
                                  <a:pt x="132" y="76"/>
                                </a:cubicBezTo>
                                <a:close/>
                                <a:moveTo>
                                  <a:pt x="199" y="77"/>
                                </a:moveTo>
                                <a:cubicBezTo>
                                  <a:pt x="199" y="78"/>
                                  <a:pt x="198" y="78"/>
                                  <a:pt x="198" y="78"/>
                                </a:cubicBezTo>
                                <a:cubicBezTo>
                                  <a:pt x="196" y="79"/>
                                  <a:pt x="194" y="80"/>
                                  <a:pt x="192" y="81"/>
                                </a:cubicBezTo>
                                <a:cubicBezTo>
                                  <a:pt x="192" y="80"/>
                                  <a:pt x="192" y="80"/>
                                  <a:pt x="192" y="80"/>
                                </a:cubicBezTo>
                                <a:cubicBezTo>
                                  <a:pt x="195" y="79"/>
                                  <a:pt x="197" y="78"/>
                                  <a:pt x="199" y="77"/>
                                </a:cubicBezTo>
                                <a:close/>
                                <a:moveTo>
                                  <a:pt x="196" y="75"/>
                                </a:moveTo>
                                <a:cubicBezTo>
                                  <a:pt x="197" y="74"/>
                                  <a:pt x="198" y="73"/>
                                  <a:pt x="199" y="73"/>
                                </a:cubicBezTo>
                                <a:cubicBezTo>
                                  <a:pt x="198" y="73"/>
                                  <a:pt x="197" y="74"/>
                                  <a:pt x="196" y="75"/>
                                </a:cubicBezTo>
                                <a:cubicBezTo>
                                  <a:pt x="196" y="75"/>
                                  <a:pt x="196" y="75"/>
                                  <a:pt x="196" y="75"/>
                                </a:cubicBezTo>
                                <a:close/>
                                <a:moveTo>
                                  <a:pt x="191" y="138"/>
                                </a:moveTo>
                                <a:cubicBezTo>
                                  <a:pt x="191" y="138"/>
                                  <a:pt x="191" y="138"/>
                                  <a:pt x="190" y="137"/>
                                </a:cubicBezTo>
                                <a:cubicBezTo>
                                  <a:pt x="191" y="137"/>
                                  <a:pt x="191" y="136"/>
                                  <a:pt x="191" y="136"/>
                                </a:cubicBezTo>
                                <a:cubicBezTo>
                                  <a:pt x="197" y="131"/>
                                  <a:pt x="203" y="126"/>
                                  <a:pt x="209" y="121"/>
                                </a:cubicBezTo>
                                <a:cubicBezTo>
                                  <a:pt x="209" y="121"/>
                                  <a:pt x="209" y="121"/>
                                  <a:pt x="209" y="121"/>
                                </a:cubicBezTo>
                                <a:cubicBezTo>
                                  <a:pt x="203" y="127"/>
                                  <a:pt x="197" y="133"/>
                                  <a:pt x="191" y="138"/>
                                </a:cubicBezTo>
                                <a:close/>
                                <a:moveTo>
                                  <a:pt x="205" y="126"/>
                                </a:moveTo>
                                <a:cubicBezTo>
                                  <a:pt x="205" y="127"/>
                                  <a:pt x="204" y="128"/>
                                  <a:pt x="204" y="129"/>
                                </a:cubicBezTo>
                                <a:cubicBezTo>
                                  <a:pt x="199" y="134"/>
                                  <a:pt x="196" y="138"/>
                                  <a:pt x="192" y="143"/>
                                </a:cubicBezTo>
                                <a:cubicBezTo>
                                  <a:pt x="192" y="143"/>
                                  <a:pt x="191" y="143"/>
                                  <a:pt x="191" y="143"/>
                                </a:cubicBezTo>
                                <a:cubicBezTo>
                                  <a:pt x="191" y="142"/>
                                  <a:pt x="191" y="141"/>
                                  <a:pt x="191" y="140"/>
                                </a:cubicBezTo>
                                <a:cubicBezTo>
                                  <a:pt x="196" y="136"/>
                                  <a:pt x="201" y="131"/>
                                  <a:pt x="205" y="126"/>
                                </a:cubicBezTo>
                                <a:close/>
                                <a:moveTo>
                                  <a:pt x="189" y="139"/>
                                </a:moveTo>
                                <a:cubicBezTo>
                                  <a:pt x="189" y="139"/>
                                  <a:pt x="189" y="139"/>
                                  <a:pt x="189" y="139"/>
                                </a:cubicBezTo>
                                <a:cubicBezTo>
                                  <a:pt x="189" y="140"/>
                                  <a:pt x="189" y="140"/>
                                  <a:pt x="189" y="140"/>
                                </a:cubicBezTo>
                                <a:cubicBezTo>
                                  <a:pt x="188" y="141"/>
                                  <a:pt x="187" y="142"/>
                                  <a:pt x="186" y="143"/>
                                </a:cubicBezTo>
                                <a:cubicBezTo>
                                  <a:pt x="186" y="143"/>
                                  <a:pt x="186" y="143"/>
                                  <a:pt x="186" y="143"/>
                                </a:cubicBezTo>
                                <a:cubicBezTo>
                                  <a:pt x="187" y="142"/>
                                  <a:pt x="188" y="140"/>
                                  <a:pt x="189" y="139"/>
                                </a:cubicBezTo>
                                <a:close/>
                                <a:moveTo>
                                  <a:pt x="183" y="144"/>
                                </a:moveTo>
                                <a:cubicBezTo>
                                  <a:pt x="182" y="144"/>
                                  <a:pt x="182" y="144"/>
                                  <a:pt x="181" y="145"/>
                                </a:cubicBezTo>
                                <a:cubicBezTo>
                                  <a:pt x="183" y="143"/>
                                  <a:pt x="184" y="142"/>
                                  <a:pt x="186" y="140"/>
                                </a:cubicBezTo>
                                <a:cubicBezTo>
                                  <a:pt x="186" y="140"/>
                                  <a:pt x="186" y="140"/>
                                  <a:pt x="186" y="140"/>
                                </a:cubicBezTo>
                                <a:cubicBezTo>
                                  <a:pt x="185" y="142"/>
                                  <a:pt x="184" y="143"/>
                                  <a:pt x="183" y="144"/>
                                </a:cubicBezTo>
                                <a:close/>
                                <a:moveTo>
                                  <a:pt x="180" y="142"/>
                                </a:moveTo>
                                <a:cubicBezTo>
                                  <a:pt x="178" y="143"/>
                                  <a:pt x="177" y="145"/>
                                  <a:pt x="175" y="146"/>
                                </a:cubicBezTo>
                                <a:cubicBezTo>
                                  <a:pt x="175" y="147"/>
                                  <a:pt x="174" y="147"/>
                                  <a:pt x="174" y="147"/>
                                </a:cubicBezTo>
                                <a:cubicBezTo>
                                  <a:pt x="175" y="146"/>
                                  <a:pt x="176" y="144"/>
                                  <a:pt x="178" y="142"/>
                                </a:cubicBezTo>
                                <a:cubicBezTo>
                                  <a:pt x="180" y="139"/>
                                  <a:pt x="183" y="137"/>
                                  <a:pt x="185" y="134"/>
                                </a:cubicBezTo>
                                <a:cubicBezTo>
                                  <a:pt x="186" y="134"/>
                                  <a:pt x="186" y="133"/>
                                  <a:pt x="187" y="133"/>
                                </a:cubicBezTo>
                                <a:cubicBezTo>
                                  <a:pt x="187" y="133"/>
                                  <a:pt x="187" y="134"/>
                                  <a:pt x="187" y="134"/>
                                </a:cubicBezTo>
                                <a:cubicBezTo>
                                  <a:pt x="185" y="137"/>
                                  <a:pt x="183" y="139"/>
                                  <a:pt x="180" y="142"/>
                                </a:cubicBezTo>
                                <a:close/>
                                <a:moveTo>
                                  <a:pt x="129" y="154"/>
                                </a:moveTo>
                                <a:cubicBezTo>
                                  <a:pt x="128" y="155"/>
                                  <a:pt x="127" y="155"/>
                                  <a:pt x="126" y="156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7" y="155"/>
                                  <a:pt x="127" y="155"/>
                                  <a:pt x="127" y="155"/>
                                </a:cubicBezTo>
                                <a:cubicBezTo>
                                  <a:pt x="128" y="153"/>
                                  <a:pt x="130" y="151"/>
                                  <a:pt x="132" y="149"/>
                                </a:cubicBezTo>
                                <a:cubicBezTo>
                                  <a:pt x="133" y="148"/>
                                  <a:pt x="134" y="148"/>
                                  <a:pt x="134" y="147"/>
                                </a:cubicBezTo>
                                <a:cubicBezTo>
                                  <a:pt x="136" y="148"/>
                                  <a:pt x="137" y="148"/>
                                  <a:pt x="138" y="148"/>
                                </a:cubicBezTo>
                                <a:cubicBezTo>
                                  <a:pt x="136" y="150"/>
                                  <a:pt x="135" y="151"/>
                                  <a:pt x="133" y="153"/>
                                </a:cubicBezTo>
                                <a:cubicBezTo>
                                  <a:pt x="131" y="153"/>
                                  <a:pt x="130" y="154"/>
                                  <a:pt x="129" y="154"/>
                                </a:cubicBezTo>
                                <a:close/>
                                <a:moveTo>
                                  <a:pt x="130" y="160"/>
                                </a:moveTo>
                                <a:cubicBezTo>
                                  <a:pt x="130" y="161"/>
                                  <a:pt x="130" y="161"/>
                                  <a:pt x="129" y="161"/>
                                </a:cubicBezTo>
                                <a:cubicBezTo>
                                  <a:pt x="129" y="161"/>
                                  <a:pt x="129" y="162"/>
                                  <a:pt x="128" y="162"/>
                                </a:cubicBezTo>
                                <a:cubicBezTo>
                                  <a:pt x="129" y="161"/>
                                  <a:pt x="129" y="161"/>
                                  <a:pt x="130" y="161"/>
                                </a:cubicBezTo>
                                <a:cubicBezTo>
                                  <a:pt x="130" y="161"/>
                                  <a:pt x="130" y="161"/>
                                  <a:pt x="130" y="160"/>
                                </a:cubicBezTo>
                                <a:close/>
                                <a:moveTo>
                                  <a:pt x="89" y="124"/>
                                </a:moveTo>
                                <a:cubicBezTo>
                                  <a:pt x="91" y="122"/>
                                  <a:pt x="92" y="120"/>
                                  <a:pt x="94" y="118"/>
                                </a:cubicBezTo>
                                <a:cubicBezTo>
                                  <a:pt x="95" y="118"/>
                                  <a:pt x="95" y="118"/>
                                  <a:pt x="96" y="118"/>
                                </a:cubicBezTo>
                                <a:cubicBezTo>
                                  <a:pt x="94" y="120"/>
                                  <a:pt x="92" y="122"/>
                                  <a:pt x="89" y="124"/>
                                </a:cubicBezTo>
                                <a:close/>
                                <a:moveTo>
                                  <a:pt x="91" y="127"/>
                                </a:moveTo>
                                <a:cubicBezTo>
                                  <a:pt x="89" y="129"/>
                                  <a:pt x="88" y="130"/>
                                  <a:pt x="87" y="132"/>
                                </a:cubicBezTo>
                                <a:cubicBezTo>
                                  <a:pt x="86" y="132"/>
                                  <a:pt x="86" y="132"/>
                                  <a:pt x="85" y="131"/>
                                </a:cubicBezTo>
                                <a:cubicBezTo>
                                  <a:pt x="87" y="130"/>
                                  <a:pt x="89" y="128"/>
                                  <a:pt x="91" y="127"/>
                                </a:cubicBezTo>
                                <a:close/>
                                <a:moveTo>
                                  <a:pt x="95" y="123"/>
                                </a:moveTo>
                                <a:cubicBezTo>
                                  <a:pt x="97" y="122"/>
                                  <a:pt x="99" y="121"/>
                                  <a:pt x="101" y="120"/>
                                </a:cubicBezTo>
                                <a:cubicBezTo>
                                  <a:pt x="99" y="122"/>
                                  <a:pt x="97" y="123"/>
                                  <a:pt x="95" y="125"/>
                                </a:cubicBezTo>
                                <a:cubicBezTo>
                                  <a:pt x="94" y="127"/>
                                  <a:pt x="92" y="128"/>
                                  <a:pt x="91" y="130"/>
                                </a:cubicBezTo>
                                <a:cubicBezTo>
                                  <a:pt x="92" y="128"/>
                                  <a:pt x="94" y="125"/>
                                  <a:pt x="95" y="123"/>
                                </a:cubicBezTo>
                                <a:close/>
                                <a:moveTo>
                                  <a:pt x="94" y="130"/>
                                </a:moveTo>
                                <a:cubicBezTo>
                                  <a:pt x="98" y="127"/>
                                  <a:pt x="101" y="123"/>
                                  <a:pt x="105" y="120"/>
                                </a:cubicBezTo>
                                <a:cubicBezTo>
                                  <a:pt x="105" y="120"/>
                                  <a:pt x="105" y="120"/>
                                  <a:pt x="106" y="120"/>
                                </a:cubicBezTo>
                                <a:cubicBezTo>
                                  <a:pt x="106" y="120"/>
                                  <a:pt x="106" y="120"/>
                                  <a:pt x="106" y="120"/>
                                </a:cubicBezTo>
                                <a:cubicBezTo>
                                  <a:pt x="103" y="122"/>
                                  <a:pt x="101" y="124"/>
                                  <a:pt x="99" y="127"/>
                                </a:cubicBezTo>
                                <a:cubicBezTo>
                                  <a:pt x="96" y="129"/>
                                  <a:pt x="94" y="131"/>
                                  <a:pt x="91" y="134"/>
                                </a:cubicBezTo>
                                <a:cubicBezTo>
                                  <a:pt x="91" y="134"/>
                                  <a:pt x="91" y="134"/>
                                  <a:pt x="91" y="133"/>
                                </a:cubicBezTo>
                                <a:cubicBezTo>
                                  <a:pt x="92" y="132"/>
                                  <a:pt x="93" y="131"/>
                                  <a:pt x="94" y="130"/>
                                </a:cubicBezTo>
                                <a:close/>
                                <a:moveTo>
                                  <a:pt x="119" y="101"/>
                                </a:moveTo>
                                <a:cubicBezTo>
                                  <a:pt x="125" y="95"/>
                                  <a:pt x="131" y="89"/>
                                  <a:pt x="138" y="83"/>
                                </a:cubicBezTo>
                                <a:cubicBezTo>
                                  <a:pt x="139" y="83"/>
                                  <a:pt x="141" y="83"/>
                                  <a:pt x="142" y="83"/>
                                </a:cubicBezTo>
                                <a:cubicBezTo>
                                  <a:pt x="140" y="86"/>
                                  <a:pt x="138" y="88"/>
                                  <a:pt x="136" y="91"/>
                                </a:cubicBezTo>
                                <a:cubicBezTo>
                                  <a:pt x="134" y="92"/>
                                  <a:pt x="132" y="94"/>
                                  <a:pt x="130" y="96"/>
                                </a:cubicBezTo>
                                <a:cubicBezTo>
                                  <a:pt x="122" y="102"/>
                                  <a:pt x="115" y="108"/>
                                  <a:pt x="107" y="115"/>
                                </a:cubicBezTo>
                                <a:cubicBezTo>
                                  <a:pt x="107" y="115"/>
                                  <a:pt x="107" y="115"/>
                                  <a:pt x="107" y="115"/>
                                </a:cubicBezTo>
                                <a:cubicBezTo>
                                  <a:pt x="111" y="110"/>
                                  <a:pt x="115" y="106"/>
                                  <a:pt x="119" y="102"/>
                                </a:cubicBezTo>
                                <a:cubicBezTo>
                                  <a:pt x="120" y="101"/>
                                  <a:pt x="119" y="101"/>
                                  <a:pt x="119" y="101"/>
                                </a:cubicBezTo>
                                <a:close/>
                                <a:moveTo>
                                  <a:pt x="127" y="102"/>
                                </a:moveTo>
                                <a:cubicBezTo>
                                  <a:pt x="125" y="104"/>
                                  <a:pt x="123" y="106"/>
                                  <a:pt x="121" y="108"/>
                                </a:cubicBezTo>
                                <a:cubicBezTo>
                                  <a:pt x="120" y="109"/>
                                  <a:pt x="120" y="109"/>
                                  <a:pt x="119" y="110"/>
                                </a:cubicBezTo>
                                <a:cubicBezTo>
                                  <a:pt x="119" y="109"/>
                                  <a:pt x="119" y="109"/>
                                  <a:pt x="119" y="109"/>
                                </a:cubicBezTo>
                                <a:cubicBezTo>
                                  <a:pt x="122" y="107"/>
                                  <a:pt x="125" y="104"/>
                                  <a:pt x="127" y="102"/>
                                </a:cubicBezTo>
                                <a:close/>
                                <a:moveTo>
                                  <a:pt x="189" y="111"/>
                                </a:moveTo>
                                <a:cubicBezTo>
                                  <a:pt x="189" y="111"/>
                                  <a:pt x="190" y="110"/>
                                  <a:pt x="190" y="109"/>
                                </a:cubicBezTo>
                                <a:cubicBezTo>
                                  <a:pt x="191" y="109"/>
                                  <a:pt x="192" y="109"/>
                                  <a:pt x="192" y="109"/>
                                </a:cubicBezTo>
                                <a:cubicBezTo>
                                  <a:pt x="191" y="109"/>
                                  <a:pt x="190" y="110"/>
                                  <a:pt x="189" y="111"/>
                                </a:cubicBezTo>
                                <a:close/>
                                <a:moveTo>
                                  <a:pt x="193" y="117"/>
                                </a:moveTo>
                                <a:cubicBezTo>
                                  <a:pt x="193" y="117"/>
                                  <a:pt x="194" y="117"/>
                                  <a:pt x="194" y="117"/>
                                </a:cubicBezTo>
                                <a:cubicBezTo>
                                  <a:pt x="194" y="118"/>
                                  <a:pt x="193" y="118"/>
                                  <a:pt x="192" y="119"/>
                                </a:cubicBezTo>
                                <a:cubicBezTo>
                                  <a:pt x="192" y="118"/>
                                  <a:pt x="193" y="118"/>
                                  <a:pt x="193" y="117"/>
                                </a:cubicBezTo>
                                <a:close/>
                                <a:moveTo>
                                  <a:pt x="189" y="107"/>
                                </a:moveTo>
                                <a:cubicBezTo>
                                  <a:pt x="189" y="107"/>
                                  <a:pt x="189" y="107"/>
                                  <a:pt x="189" y="108"/>
                                </a:cubicBezTo>
                                <a:cubicBezTo>
                                  <a:pt x="188" y="108"/>
                                  <a:pt x="188" y="108"/>
                                  <a:pt x="187" y="108"/>
                                </a:cubicBezTo>
                                <a:cubicBezTo>
                                  <a:pt x="188" y="107"/>
                                  <a:pt x="188" y="107"/>
                                  <a:pt x="189" y="106"/>
                                </a:cubicBezTo>
                                <a:cubicBezTo>
                                  <a:pt x="189" y="106"/>
                                  <a:pt x="190" y="106"/>
                                  <a:pt x="190" y="106"/>
                                </a:cubicBezTo>
                                <a:cubicBezTo>
                                  <a:pt x="190" y="106"/>
                                  <a:pt x="189" y="107"/>
                                  <a:pt x="189" y="107"/>
                                </a:cubicBezTo>
                                <a:close/>
                                <a:moveTo>
                                  <a:pt x="189" y="115"/>
                                </a:moveTo>
                                <a:cubicBezTo>
                                  <a:pt x="189" y="115"/>
                                  <a:pt x="189" y="115"/>
                                  <a:pt x="189" y="115"/>
                                </a:cubicBezTo>
                                <a:cubicBezTo>
                                  <a:pt x="189" y="116"/>
                                  <a:pt x="188" y="116"/>
                                  <a:pt x="187" y="117"/>
                                </a:cubicBezTo>
                                <a:cubicBezTo>
                                  <a:pt x="187" y="117"/>
                                  <a:pt x="187" y="117"/>
                                  <a:pt x="186" y="118"/>
                                </a:cubicBezTo>
                                <a:cubicBezTo>
                                  <a:pt x="186" y="118"/>
                                  <a:pt x="185" y="118"/>
                                  <a:pt x="184" y="119"/>
                                </a:cubicBezTo>
                                <a:cubicBezTo>
                                  <a:pt x="186" y="118"/>
                                  <a:pt x="187" y="116"/>
                                  <a:pt x="189" y="115"/>
                                </a:cubicBezTo>
                                <a:close/>
                                <a:moveTo>
                                  <a:pt x="191" y="117"/>
                                </a:moveTo>
                                <a:cubicBezTo>
                                  <a:pt x="190" y="118"/>
                                  <a:pt x="189" y="120"/>
                                  <a:pt x="188" y="121"/>
                                </a:cubicBezTo>
                                <a:cubicBezTo>
                                  <a:pt x="187" y="121"/>
                                  <a:pt x="186" y="122"/>
                                  <a:pt x="185" y="123"/>
                                </a:cubicBezTo>
                                <a:cubicBezTo>
                                  <a:pt x="186" y="121"/>
                                  <a:pt x="187" y="120"/>
                                  <a:pt x="188" y="119"/>
                                </a:cubicBezTo>
                                <a:cubicBezTo>
                                  <a:pt x="189" y="118"/>
                                  <a:pt x="190" y="117"/>
                                  <a:pt x="191" y="117"/>
                                </a:cubicBezTo>
                                <a:close/>
                                <a:moveTo>
                                  <a:pt x="182" y="131"/>
                                </a:moveTo>
                                <a:cubicBezTo>
                                  <a:pt x="183" y="131"/>
                                  <a:pt x="183" y="130"/>
                                  <a:pt x="184" y="130"/>
                                </a:cubicBezTo>
                                <a:cubicBezTo>
                                  <a:pt x="184" y="130"/>
                                  <a:pt x="184" y="130"/>
                                  <a:pt x="184" y="130"/>
                                </a:cubicBezTo>
                                <a:cubicBezTo>
                                  <a:pt x="183" y="131"/>
                                  <a:pt x="182" y="132"/>
                                  <a:pt x="181" y="133"/>
                                </a:cubicBezTo>
                                <a:cubicBezTo>
                                  <a:pt x="181" y="133"/>
                                  <a:pt x="180" y="133"/>
                                  <a:pt x="180" y="134"/>
                                </a:cubicBezTo>
                                <a:cubicBezTo>
                                  <a:pt x="181" y="133"/>
                                  <a:pt x="182" y="132"/>
                                  <a:pt x="182" y="131"/>
                                </a:cubicBezTo>
                                <a:close/>
                                <a:moveTo>
                                  <a:pt x="180" y="124"/>
                                </a:moveTo>
                                <a:cubicBezTo>
                                  <a:pt x="181" y="123"/>
                                  <a:pt x="183" y="122"/>
                                  <a:pt x="184" y="121"/>
                                </a:cubicBezTo>
                                <a:cubicBezTo>
                                  <a:pt x="183" y="122"/>
                                  <a:pt x="182" y="124"/>
                                  <a:pt x="181" y="125"/>
                                </a:cubicBezTo>
                                <a:cubicBezTo>
                                  <a:pt x="181" y="124"/>
                                  <a:pt x="180" y="124"/>
                                  <a:pt x="180" y="124"/>
                                </a:cubicBezTo>
                                <a:close/>
                                <a:moveTo>
                                  <a:pt x="178" y="122"/>
                                </a:moveTo>
                                <a:cubicBezTo>
                                  <a:pt x="178" y="122"/>
                                  <a:pt x="178" y="122"/>
                                  <a:pt x="178" y="122"/>
                                </a:cubicBezTo>
                                <a:cubicBezTo>
                                  <a:pt x="176" y="121"/>
                                  <a:pt x="175" y="121"/>
                                  <a:pt x="174" y="120"/>
                                </a:cubicBezTo>
                                <a:cubicBezTo>
                                  <a:pt x="178" y="117"/>
                                  <a:pt x="182" y="115"/>
                                  <a:pt x="186" y="112"/>
                                </a:cubicBezTo>
                                <a:cubicBezTo>
                                  <a:pt x="183" y="115"/>
                                  <a:pt x="181" y="119"/>
                                  <a:pt x="178" y="122"/>
                                </a:cubicBezTo>
                                <a:close/>
                                <a:moveTo>
                                  <a:pt x="178" y="128"/>
                                </a:moveTo>
                                <a:cubicBezTo>
                                  <a:pt x="176" y="129"/>
                                  <a:pt x="175" y="129"/>
                                  <a:pt x="173" y="130"/>
                                </a:cubicBezTo>
                                <a:cubicBezTo>
                                  <a:pt x="175" y="129"/>
                                  <a:pt x="176" y="127"/>
                                  <a:pt x="177" y="125"/>
                                </a:cubicBezTo>
                                <a:cubicBezTo>
                                  <a:pt x="178" y="125"/>
                                  <a:pt x="178" y="125"/>
                                  <a:pt x="178" y="125"/>
                                </a:cubicBezTo>
                                <a:cubicBezTo>
                                  <a:pt x="178" y="125"/>
                                  <a:pt x="179" y="126"/>
                                  <a:pt x="179" y="126"/>
                                </a:cubicBezTo>
                                <a:cubicBezTo>
                                  <a:pt x="179" y="126"/>
                                  <a:pt x="179" y="126"/>
                                  <a:pt x="179" y="126"/>
                                </a:cubicBezTo>
                                <a:cubicBezTo>
                                  <a:pt x="179" y="126"/>
                                  <a:pt x="178" y="127"/>
                                  <a:pt x="178" y="127"/>
                                </a:cubicBezTo>
                                <a:cubicBezTo>
                                  <a:pt x="177" y="127"/>
                                  <a:pt x="177" y="128"/>
                                  <a:pt x="178" y="128"/>
                                </a:cubicBezTo>
                                <a:close/>
                                <a:moveTo>
                                  <a:pt x="127" y="123"/>
                                </a:moveTo>
                                <a:cubicBezTo>
                                  <a:pt x="127" y="123"/>
                                  <a:pt x="126" y="124"/>
                                  <a:pt x="126" y="124"/>
                                </a:cubicBezTo>
                                <a:cubicBezTo>
                                  <a:pt x="126" y="123"/>
                                  <a:pt x="126" y="123"/>
                                  <a:pt x="127" y="123"/>
                                </a:cubicBezTo>
                                <a:cubicBezTo>
                                  <a:pt x="127" y="123"/>
                                  <a:pt x="127" y="123"/>
                                  <a:pt x="127" y="122"/>
                                </a:cubicBezTo>
                                <a:cubicBezTo>
                                  <a:pt x="128" y="122"/>
                                  <a:pt x="128" y="122"/>
                                  <a:pt x="128" y="122"/>
                                </a:cubicBezTo>
                                <a:cubicBezTo>
                                  <a:pt x="128" y="122"/>
                                  <a:pt x="128" y="123"/>
                                  <a:pt x="127" y="123"/>
                                </a:cubicBezTo>
                                <a:close/>
                                <a:moveTo>
                                  <a:pt x="136" y="122"/>
                                </a:moveTo>
                                <a:cubicBezTo>
                                  <a:pt x="135" y="122"/>
                                  <a:pt x="135" y="123"/>
                                  <a:pt x="134" y="123"/>
                                </a:cubicBezTo>
                                <a:cubicBezTo>
                                  <a:pt x="133" y="125"/>
                                  <a:pt x="131" y="126"/>
                                  <a:pt x="130" y="127"/>
                                </a:cubicBezTo>
                                <a:cubicBezTo>
                                  <a:pt x="129" y="127"/>
                                  <a:pt x="128" y="126"/>
                                  <a:pt x="127" y="126"/>
                                </a:cubicBezTo>
                                <a:cubicBezTo>
                                  <a:pt x="127" y="125"/>
                                  <a:pt x="128" y="125"/>
                                  <a:pt x="128" y="124"/>
                                </a:cubicBezTo>
                                <a:cubicBezTo>
                                  <a:pt x="131" y="123"/>
                                  <a:pt x="133" y="122"/>
                                  <a:pt x="136" y="122"/>
                                </a:cubicBezTo>
                                <a:close/>
                                <a:moveTo>
                                  <a:pt x="126" y="127"/>
                                </a:moveTo>
                                <a:cubicBezTo>
                                  <a:pt x="127" y="127"/>
                                  <a:pt x="127" y="128"/>
                                  <a:pt x="128" y="128"/>
                                </a:cubicBezTo>
                                <a:cubicBezTo>
                                  <a:pt x="128" y="128"/>
                                  <a:pt x="128" y="128"/>
                                  <a:pt x="128" y="128"/>
                                </a:cubicBezTo>
                                <a:cubicBezTo>
                                  <a:pt x="127" y="129"/>
                                  <a:pt x="126" y="130"/>
                                  <a:pt x="125" y="131"/>
                                </a:cubicBezTo>
                                <a:cubicBezTo>
                                  <a:pt x="123" y="132"/>
                                  <a:pt x="121" y="133"/>
                                  <a:pt x="120" y="134"/>
                                </a:cubicBezTo>
                                <a:cubicBezTo>
                                  <a:pt x="122" y="132"/>
                                  <a:pt x="124" y="130"/>
                                  <a:pt x="126" y="127"/>
                                </a:cubicBezTo>
                                <a:close/>
                                <a:moveTo>
                                  <a:pt x="131" y="129"/>
                                </a:moveTo>
                                <a:cubicBezTo>
                                  <a:pt x="132" y="129"/>
                                  <a:pt x="132" y="129"/>
                                  <a:pt x="133" y="130"/>
                                </a:cubicBezTo>
                                <a:cubicBezTo>
                                  <a:pt x="133" y="130"/>
                                  <a:pt x="133" y="130"/>
                                  <a:pt x="132" y="130"/>
                                </a:cubicBezTo>
                                <a:cubicBezTo>
                                  <a:pt x="132" y="130"/>
                                  <a:pt x="132" y="130"/>
                                  <a:pt x="132" y="130"/>
                                </a:cubicBezTo>
                                <a:cubicBezTo>
                                  <a:pt x="130" y="131"/>
                                  <a:pt x="129" y="132"/>
                                  <a:pt x="127" y="133"/>
                                </a:cubicBezTo>
                                <a:cubicBezTo>
                                  <a:pt x="128" y="132"/>
                                  <a:pt x="130" y="130"/>
                                  <a:pt x="131" y="129"/>
                                </a:cubicBezTo>
                                <a:close/>
                                <a:moveTo>
                                  <a:pt x="132" y="128"/>
                                </a:moveTo>
                                <a:cubicBezTo>
                                  <a:pt x="135" y="126"/>
                                  <a:pt x="138" y="124"/>
                                  <a:pt x="140" y="123"/>
                                </a:cubicBezTo>
                                <a:cubicBezTo>
                                  <a:pt x="138" y="125"/>
                                  <a:pt x="136" y="127"/>
                                  <a:pt x="134" y="129"/>
                                </a:cubicBezTo>
                                <a:cubicBezTo>
                                  <a:pt x="134" y="128"/>
                                  <a:pt x="133" y="128"/>
                                  <a:pt x="132" y="128"/>
                                </a:cubicBezTo>
                                <a:close/>
                                <a:moveTo>
                                  <a:pt x="139" y="130"/>
                                </a:moveTo>
                                <a:cubicBezTo>
                                  <a:pt x="139" y="130"/>
                                  <a:pt x="139" y="130"/>
                                  <a:pt x="139" y="130"/>
                                </a:cubicBezTo>
                                <a:cubicBezTo>
                                  <a:pt x="139" y="130"/>
                                  <a:pt x="138" y="130"/>
                                  <a:pt x="138" y="130"/>
                                </a:cubicBezTo>
                                <a:cubicBezTo>
                                  <a:pt x="138" y="130"/>
                                  <a:pt x="139" y="129"/>
                                  <a:pt x="139" y="129"/>
                                </a:cubicBezTo>
                                <a:cubicBezTo>
                                  <a:pt x="140" y="129"/>
                                  <a:pt x="141" y="128"/>
                                  <a:pt x="142" y="128"/>
                                </a:cubicBezTo>
                                <a:cubicBezTo>
                                  <a:pt x="141" y="129"/>
                                  <a:pt x="140" y="129"/>
                                  <a:pt x="139" y="130"/>
                                </a:cubicBezTo>
                                <a:close/>
                                <a:moveTo>
                                  <a:pt x="148" y="136"/>
                                </a:moveTo>
                                <a:cubicBezTo>
                                  <a:pt x="144" y="138"/>
                                  <a:pt x="141" y="141"/>
                                  <a:pt x="138" y="143"/>
                                </a:cubicBezTo>
                                <a:cubicBezTo>
                                  <a:pt x="138" y="142"/>
                                  <a:pt x="139" y="142"/>
                                  <a:pt x="139" y="141"/>
                                </a:cubicBezTo>
                                <a:cubicBezTo>
                                  <a:pt x="140" y="140"/>
                                  <a:pt x="141" y="140"/>
                                  <a:pt x="141" y="139"/>
                                </a:cubicBezTo>
                                <a:cubicBezTo>
                                  <a:pt x="142" y="139"/>
                                  <a:pt x="142" y="139"/>
                                  <a:pt x="142" y="139"/>
                                </a:cubicBezTo>
                                <a:cubicBezTo>
                                  <a:pt x="144" y="138"/>
                                  <a:pt x="146" y="137"/>
                                  <a:pt x="148" y="136"/>
                                </a:cubicBezTo>
                                <a:close/>
                                <a:moveTo>
                                  <a:pt x="139" y="134"/>
                                </a:moveTo>
                                <a:cubicBezTo>
                                  <a:pt x="140" y="133"/>
                                  <a:pt x="141" y="133"/>
                                  <a:pt x="141" y="133"/>
                                </a:cubicBezTo>
                                <a:cubicBezTo>
                                  <a:pt x="141" y="133"/>
                                  <a:pt x="141" y="133"/>
                                  <a:pt x="141" y="133"/>
                                </a:cubicBezTo>
                                <a:cubicBezTo>
                                  <a:pt x="140" y="134"/>
                                  <a:pt x="139" y="136"/>
                                  <a:pt x="137" y="137"/>
                                </a:cubicBezTo>
                                <a:cubicBezTo>
                                  <a:pt x="137" y="137"/>
                                  <a:pt x="136" y="138"/>
                                  <a:pt x="135" y="138"/>
                                </a:cubicBezTo>
                                <a:cubicBezTo>
                                  <a:pt x="137" y="137"/>
                                  <a:pt x="138" y="135"/>
                                  <a:pt x="139" y="134"/>
                                </a:cubicBezTo>
                                <a:close/>
                                <a:moveTo>
                                  <a:pt x="144" y="144"/>
                                </a:moveTo>
                                <a:cubicBezTo>
                                  <a:pt x="143" y="144"/>
                                  <a:pt x="143" y="144"/>
                                  <a:pt x="143" y="144"/>
                                </a:cubicBezTo>
                                <a:cubicBezTo>
                                  <a:pt x="142" y="145"/>
                                  <a:pt x="141" y="146"/>
                                  <a:pt x="140" y="147"/>
                                </a:cubicBezTo>
                                <a:cubicBezTo>
                                  <a:pt x="139" y="147"/>
                                  <a:pt x="138" y="146"/>
                                  <a:pt x="137" y="146"/>
                                </a:cubicBezTo>
                                <a:cubicBezTo>
                                  <a:pt x="139" y="145"/>
                                  <a:pt x="141" y="145"/>
                                  <a:pt x="144" y="144"/>
                                </a:cubicBezTo>
                                <a:close/>
                                <a:moveTo>
                                  <a:pt x="146" y="152"/>
                                </a:moveTo>
                                <a:cubicBezTo>
                                  <a:pt x="147" y="151"/>
                                  <a:pt x="148" y="151"/>
                                  <a:pt x="149" y="150"/>
                                </a:cubicBezTo>
                                <a:cubicBezTo>
                                  <a:pt x="148" y="151"/>
                                  <a:pt x="147" y="152"/>
                                  <a:pt x="146" y="153"/>
                                </a:cubicBezTo>
                                <a:cubicBezTo>
                                  <a:pt x="145" y="154"/>
                                  <a:pt x="144" y="154"/>
                                  <a:pt x="142" y="155"/>
                                </a:cubicBezTo>
                                <a:cubicBezTo>
                                  <a:pt x="143" y="154"/>
                                  <a:pt x="145" y="153"/>
                                  <a:pt x="146" y="152"/>
                                </a:cubicBezTo>
                                <a:close/>
                                <a:moveTo>
                                  <a:pt x="146" y="147"/>
                                </a:moveTo>
                                <a:cubicBezTo>
                                  <a:pt x="147" y="145"/>
                                  <a:pt x="149" y="144"/>
                                  <a:pt x="150" y="142"/>
                                </a:cubicBezTo>
                                <a:cubicBezTo>
                                  <a:pt x="151" y="141"/>
                                  <a:pt x="153" y="140"/>
                                  <a:pt x="154" y="139"/>
                                </a:cubicBezTo>
                                <a:cubicBezTo>
                                  <a:pt x="155" y="139"/>
                                  <a:pt x="155" y="139"/>
                                  <a:pt x="156" y="139"/>
                                </a:cubicBezTo>
                                <a:cubicBezTo>
                                  <a:pt x="156" y="140"/>
                                  <a:pt x="156" y="140"/>
                                  <a:pt x="156" y="140"/>
                                </a:cubicBezTo>
                                <a:cubicBezTo>
                                  <a:pt x="154" y="142"/>
                                  <a:pt x="151" y="144"/>
                                  <a:pt x="149" y="146"/>
                                </a:cubicBezTo>
                                <a:cubicBezTo>
                                  <a:pt x="149" y="146"/>
                                  <a:pt x="149" y="146"/>
                                  <a:pt x="149" y="146"/>
                                </a:cubicBezTo>
                                <a:cubicBezTo>
                                  <a:pt x="148" y="146"/>
                                  <a:pt x="147" y="147"/>
                                  <a:pt x="146" y="147"/>
                                </a:cubicBezTo>
                                <a:close/>
                                <a:moveTo>
                                  <a:pt x="173" y="99"/>
                                </a:moveTo>
                                <a:cubicBezTo>
                                  <a:pt x="172" y="99"/>
                                  <a:pt x="172" y="99"/>
                                  <a:pt x="172" y="99"/>
                                </a:cubicBezTo>
                                <a:cubicBezTo>
                                  <a:pt x="172" y="99"/>
                                  <a:pt x="172" y="99"/>
                                  <a:pt x="171" y="99"/>
                                </a:cubicBezTo>
                                <a:cubicBezTo>
                                  <a:pt x="170" y="100"/>
                                  <a:pt x="168" y="101"/>
                                  <a:pt x="167" y="101"/>
                                </a:cubicBezTo>
                                <a:cubicBezTo>
                                  <a:pt x="168" y="100"/>
                                  <a:pt x="170" y="98"/>
                                  <a:pt x="172" y="97"/>
                                </a:cubicBezTo>
                                <a:cubicBezTo>
                                  <a:pt x="172" y="97"/>
                                  <a:pt x="172" y="97"/>
                                  <a:pt x="172" y="97"/>
                                </a:cubicBezTo>
                                <a:cubicBezTo>
                                  <a:pt x="172" y="98"/>
                                  <a:pt x="172" y="98"/>
                                  <a:pt x="173" y="99"/>
                                </a:cubicBezTo>
                                <a:close/>
                                <a:moveTo>
                                  <a:pt x="168" y="111"/>
                                </a:moveTo>
                                <a:cubicBezTo>
                                  <a:pt x="170" y="109"/>
                                  <a:pt x="172" y="108"/>
                                  <a:pt x="174" y="107"/>
                                </a:cubicBezTo>
                                <a:cubicBezTo>
                                  <a:pt x="174" y="107"/>
                                  <a:pt x="175" y="108"/>
                                  <a:pt x="175" y="107"/>
                                </a:cubicBezTo>
                                <a:cubicBezTo>
                                  <a:pt x="176" y="107"/>
                                  <a:pt x="176" y="107"/>
                                  <a:pt x="176" y="107"/>
                                </a:cubicBezTo>
                                <a:cubicBezTo>
                                  <a:pt x="176" y="107"/>
                                  <a:pt x="176" y="107"/>
                                  <a:pt x="175" y="108"/>
                                </a:cubicBezTo>
                                <a:cubicBezTo>
                                  <a:pt x="171" y="110"/>
                                  <a:pt x="167" y="113"/>
                                  <a:pt x="163" y="115"/>
                                </a:cubicBezTo>
                                <a:cubicBezTo>
                                  <a:pt x="164" y="114"/>
                                  <a:pt x="164" y="113"/>
                                  <a:pt x="165" y="113"/>
                                </a:cubicBezTo>
                                <a:cubicBezTo>
                                  <a:pt x="166" y="112"/>
                                  <a:pt x="167" y="111"/>
                                  <a:pt x="168" y="111"/>
                                </a:cubicBezTo>
                                <a:close/>
                                <a:moveTo>
                                  <a:pt x="165" y="124"/>
                                </a:moveTo>
                                <a:cubicBezTo>
                                  <a:pt x="166" y="123"/>
                                  <a:pt x="167" y="122"/>
                                  <a:pt x="168" y="121"/>
                                </a:cubicBezTo>
                                <a:cubicBezTo>
                                  <a:pt x="168" y="122"/>
                                  <a:pt x="168" y="122"/>
                                  <a:pt x="167" y="122"/>
                                </a:cubicBezTo>
                                <a:cubicBezTo>
                                  <a:pt x="166" y="123"/>
                                  <a:pt x="165" y="124"/>
                                  <a:pt x="164" y="125"/>
                                </a:cubicBezTo>
                                <a:cubicBezTo>
                                  <a:pt x="164" y="124"/>
                                  <a:pt x="164" y="124"/>
                                  <a:pt x="165" y="124"/>
                                </a:cubicBezTo>
                                <a:close/>
                                <a:moveTo>
                                  <a:pt x="156" y="126"/>
                                </a:moveTo>
                                <a:cubicBezTo>
                                  <a:pt x="157" y="125"/>
                                  <a:pt x="158" y="125"/>
                                  <a:pt x="159" y="124"/>
                                </a:cubicBezTo>
                                <a:cubicBezTo>
                                  <a:pt x="160" y="123"/>
                                  <a:pt x="161" y="123"/>
                                  <a:pt x="161" y="122"/>
                                </a:cubicBezTo>
                                <a:cubicBezTo>
                                  <a:pt x="162" y="122"/>
                                  <a:pt x="163" y="122"/>
                                  <a:pt x="164" y="121"/>
                                </a:cubicBezTo>
                                <a:cubicBezTo>
                                  <a:pt x="161" y="123"/>
                                  <a:pt x="159" y="125"/>
                                  <a:pt x="156" y="126"/>
                                </a:cubicBezTo>
                                <a:close/>
                                <a:moveTo>
                                  <a:pt x="165" y="127"/>
                                </a:moveTo>
                                <a:cubicBezTo>
                                  <a:pt x="166" y="127"/>
                                  <a:pt x="166" y="127"/>
                                  <a:pt x="166" y="127"/>
                                </a:cubicBezTo>
                                <a:cubicBezTo>
                                  <a:pt x="167" y="126"/>
                                  <a:pt x="167" y="126"/>
                                  <a:pt x="166" y="125"/>
                                </a:cubicBezTo>
                                <a:cubicBezTo>
                                  <a:pt x="167" y="125"/>
                                  <a:pt x="167" y="125"/>
                                  <a:pt x="168" y="124"/>
                                </a:cubicBezTo>
                                <a:cubicBezTo>
                                  <a:pt x="169" y="123"/>
                                  <a:pt x="170" y="122"/>
                                  <a:pt x="172" y="121"/>
                                </a:cubicBezTo>
                                <a:cubicBezTo>
                                  <a:pt x="173" y="122"/>
                                  <a:pt x="175" y="123"/>
                                  <a:pt x="176" y="124"/>
                                </a:cubicBezTo>
                                <a:cubicBezTo>
                                  <a:pt x="170" y="127"/>
                                  <a:pt x="163" y="131"/>
                                  <a:pt x="157" y="135"/>
                                </a:cubicBezTo>
                                <a:cubicBezTo>
                                  <a:pt x="157" y="135"/>
                                  <a:pt x="157" y="135"/>
                                  <a:pt x="157" y="135"/>
                                </a:cubicBezTo>
                                <a:cubicBezTo>
                                  <a:pt x="160" y="133"/>
                                  <a:pt x="162" y="130"/>
                                  <a:pt x="165" y="127"/>
                                </a:cubicBezTo>
                                <a:close/>
                                <a:moveTo>
                                  <a:pt x="158" y="115"/>
                                </a:moveTo>
                                <a:cubicBezTo>
                                  <a:pt x="157" y="115"/>
                                  <a:pt x="156" y="116"/>
                                  <a:pt x="155" y="116"/>
                                </a:cubicBezTo>
                                <a:cubicBezTo>
                                  <a:pt x="157" y="115"/>
                                  <a:pt x="158" y="114"/>
                                  <a:pt x="159" y="112"/>
                                </a:cubicBezTo>
                                <a:cubicBezTo>
                                  <a:pt x="161" y="111"/>
                                  <a:pt x="162" y="110"/>
                                  <a:pt x="164" y="109"/>
                                </a:cubicBezTo>
                                <a:cubicBezTo>
                                  <a:pt x="162" y="111"/>
                                  <a:pt x="160" y="113"/>
                                  <a:pt x="158" y="115"/>
                                </a:cubicBezTo>
                                <a:close/>
                                <a:moveTo>
                                  <a:pt x="159" y="127"/>
                                </a:moveTo>
                                <a:cubicBezTo>
                                  <a:pt x="159" y="127"/>
                                  <a:pt x="158" y="128"/>
                                  <a:pt x="158" y="128"/>
                                </a:cubicBezTo>
                                <a:cubicBezTo>
                                  <a:pt x="156" y="129"/>
                                  <a:pt x="154" y="130"/>
                                  <a:pt x="152" y="132"/>
                                </a:cubicBezTo>
                                <a:cubicBezTo>
                                  <a:pt x="154" y="130"/>
                                  <a:pt x="156" y="129"/>
                                  <a:pt x="159" y="127"/>
                                </a:cubicBezTo>
                                <a:close/>
                                <a:moveTo>
                                  <a:pt x="151" y="117"/>
                                </a:moveTo>
                                <a:cubicBezTo>
                                  <a:pt x="151" y="117"/>
                                  <a:pt x="150" y="117"/>
                                  <a:pt x="149" y="117"/>
                                </a:cubicBezTo>
                                <a:cubicBezTo>
                                  <a:pt x="150" y="117"/>
                                  <a:pt x="150" y="117"/>
                                  <a:pt x="150" y="117"/>
                                </a:cubicBezTo>
                                <a:cubicBezTo>
                                  <a:pt x="150" y="116"/>
                                  <a:pt x="151" y="115"/>
                                  <a:pt x="152" y="115"/>
                                </a:cubicBezTo>
                                <a:cubicBezTo>
                                  <a:pt x="152" y="114"/>
                                  <a:pt x="153" y="114"/>
                                  <a:pt x="154" y="113"/>
                                </a:cubicBezTo>
                                <a:cubicBezTo>
                                  <a:pt x="153" y="114"/>
                                  <a:pt x="152" y="116"/>
                                  <a:pt x="151" y="117"/>
                                </a:cubicBezTo>
                                <a:close/>
                                <a:moveTo>
                                  <a:pt x="157" y="147"/>
                                </a:moveTo>
                                <a:cubicBezTo>
                                  <a:pt x="158" y="147"/>
                                  <a:pt x="159" y="146"/>
                                  <a:pt x="161" y="146"/>
                                </a:cubicBezTo>
                                <a:cubicBezTo>
                                  <a:pt x="159" y="147"/>
                                  <a:pt x="157" y="147"/>
                                  <a:pt x="156" y="148"/>
                                </a:cubicBezTo>
                                <a:cubicBezTo>
                                  <a:pt x="156" y="148"/>
                                  <a:pt x="157" y="147"/>
                                  <a:pt x="157" y="147"/>
                                </a:cubicBezTo>
                                <a:close/>
                                <a:moveTo>
                                  <a:pt x="159" y="137"/>
                                </a:moveTo>
                                <a:cubicBezTo>
                                  <a:pt x="159" y="138"/>
                                  <a:pt x="159" y="138"/>
                                  <a:pt x="158" y="138"/>
                                </a:cubicBezTo>
                                <a:cubicBezTo>
                                  <a:pt x="158" y="138"/>
                                  <a:pt x="158" y="138"/>
                                  <a:pt x="158" y="138"/>
                                </a:cubicBezTo>
                                <a:cubicBezTo>
                                  <a:pt x="157" y="138"/>
                                  <a:pt x="157" y="138"/>
                                  <a:pt x="157" y="138"/>
                                </a:cubicBezTo>
                                <a:cubicBezTo>
                                  <a:pt x="157" y="137"/>
                                  <a:pt x="158" y="137"/>
                                  <a:pt x="158" y="137"/>
                                </a:cubicBezTo>
                                <a:cubicBezTo>
                                  <a:pt x="159" y="137"/>
                                  <a:pt x="160" y="137"/>
                                  <a:pt x="161" y="137"/>
                                </a:cubicBezTo>
                                <a:cubicBezTo>
                                  <a:pt x="161" y="137"/>
                                  <a:pt x="161" y="138"/>
                                  <a:pt x="161" y="138"/>
                                </a:cubicBezTo>
                                <a:cubicBezTo>
                                  <a:pt x="160" y="137"/>
                                  <a:pt x="160" y="137"/>
                                  <a:pt x="159" y="137"/>
                                </a:cubicBezTo>
                                <a:close/>
                                <a:moveTo>
                                  <a:pt x="160" y="136"/>
                                </a:moveTo>
                                <a:cubicBezTo>
                                  <a:pt x="162" y="135"/>
                                  <a:pt x="163" y="135"/>
                                  <a:pt x="165" y="134"/>
                                </a:cubicBezTo>
                                <a:cubicBezTo>
                                  <a:pt x="164" y="135"/>
                                  <a:pt x="163" y="135"/>
                                  <a:pt x="163" y="136"/>
                                </a:cubicBezTo>
                                <a:cubicBezTo>
                                  <a:pt x="162" y="136"/>
                                  <a:pt x="161" y="136"/>
                                  <a:pt x="160" y="136"/>
                                </a:cubicBezTo>
                                <a:close/>
                                <a:moveTo>
                                  <a:pt x="167" y="141"/>
                                </a:moveTo>
                                <a:cubicBezTo>
                                  <a:pt x="166" y="141"/>
                                  <a:pt x="166" y="141"/>
                                  <a:pt x="166" y="142"/>
                                </a:cubicBezTo>
                                <a:cubicBezTo>
                                  <a:pt x="165" y="142"/>
                                  <a:pt x="164" y="142"/>
                                  <a:pt x="163" y="143"/>
                                </a:cubicBezTo>
                                <a:cubicBezTo>
                                  <a:pt x="164" y="142"/>
                                  <a:pt x="166" y="141"/>
                                  <a:pt x="167" y="141"/>
                                </a:cubicBezTo>
                                <a:close/>
                                <a:moveTo>
                                  <a:pt x="165" y="146"/>
                                </a:moveTo>
                                <a:cubicBezTo>
                                  <a:pt x="167" y="144"/>
                                  <a:pt x="169" y="143"/>
                                  <a:pt x="171" y="142"/>
                                </a:cubicBezTo>
                                <a:cubicBezTo>
                                  <a:pt x="172" y="141"/>
                                  <a:pt x="171" y="140"/>
                                  <a:pt x="170" y="140"/>
                                </a:cubicBezTo>
                                <a:cubicBezTo>
                                  <a:pt x="171" y="139"/>
                                  <a:pt x="172" y="138"/>
                                  <a:pt x="173" y="137"/>
                                </a:cubicBezTo>
                                <a:cubicBezTo>
                                  <a:pt x="174" y="137"/>
                                  <a:pt x="175" y="137"/>
                                  <a:pt x="176" y="136"/>
                                </a:cubicBezTo>
                                <a:cubicBezTo>
                                  <a:pt x="174" y="138"/>
                                  <a:pt x="173" y="140"/>
                                  <a:pt x="171" y="142"/>
                                </a:cubicBezTo>
                                <a:cubicBezTo>
                                  <a:pt x="169" y="143"/>
                                  <a:pt x="166" y="145"/>
                                  <a:pt x="164" y="147"/>
                                </a:cubicBezTo>
                                <a:cubicBezTo>
                                  <a:pt x="164" y="146"/>
                                  <a:pt x="165" y="146"/>
                                  <a:pt x="165" y="146"/>
                                </a:cubicBezTo>
                                <a:close/>
                                <a:moveTo>
                                  <a:pt x="178" y="115"/>
                                </a:moveTo>
                                <a:cubicBezTo>
                                  <a:pt x="180" y="113"/>
                                  <a:pt x="182" y="112"/>
                                  <a:pt x="184" y="110"/>
                                </a:cubicBezTo>
                                <a:cubicBezTo>
                                  <a:pt x="185" y="110"/>
                                  <a:pt x="185" y="110"/>
                                  <a:pt x="186" y="110"/>
                                </a:cubicBezTo>
                                <a:cubicBezTo>
                                  <a:pt x="183" y="112"/>
                                  <a:pt x="180" y="113"/>
                                  <a:pt x="178" y="115"/>
                                </a:cubicBezTo>
                                <a:close/>
                                <a:moveTo>
                                  <a:pt x="180" y="108"/>
                                </a:moveTo>
                                <a:cubicBezTo>
                                  <a:pt x="181" y="107"/>
                                  <a:pt x="181" y="107"/>
                                  <a:pt x="182" y="106"/>
                                </a:cubicBezTo>
                                <a:cubicBezTo>
                                  <a:pt x="183" y="106"/>
                                  <a:pt x="184" y="105"/>
                                  <a:pt x="186" y="104"/>
                                </a:cubicBezTo>
                                <a:cubicBezTo>
                                  <a:pt x="184" y="106"/>
                                  <a:pt x="182" y="107"/>
                                  <a:pt x="180" y="108"/>
                                </a:cubicBezTo>
                                <a:close/>
                                <a:moveTo>
                                  <a:pt x="184" y="97"/>
                                </a:moveTo>
                                <a:cubicBezTo>
                                  <a:pt x="183" y="98"/>
                                  <a:pt x="181" y="100"/>
                                  <a:pt x="180" y="101"/>
                                </a:cubicBezTo>
                                <a:cubicBezTo>
                                  <a:pt x="176" y="103"/>
                                  <a:pt x="173" y="105"/>
                                  <a:pt x="169" y="107"/>
                                </a:cubicBezTo>
                                <a:cubicBezTo>
                                  <a:pt x="172" y="105"/>
                                  <a:pt x="174" y="103"/>
                                  <a:pt x="176" y="100"/>
                                </a:cubicBezTo>
                                <a:cubicBezTo>
                                  <a:pt x="177" y="99"/>
                                  <a:pt x="178" y="98"/>
                                  <a:pt x="180" y="98"/>
                                </a:cubicBezTo>
                                <a:cubicBezTo>
                                  <a:pt x="181" y="97"/>
                                  <a:pt x="183" y="97"/>
                                  <a:pt x="185" y="96"/>
                                </a:cubicBezTo>
                                <a:cubicBezTo>
                                  <a:pt x="185" y="96"/>
                                  <a:pt x="184" y="97"/>
                                  <a:pt x="184" y="97"/>
                                </a:cubicBezTo>
                                <a:close/>
                                <a:moveTo>
                                  <a:pt x="181" y="91"/>
                                </a:moveTo>
                                <a:cubicBezTo>
                                  <a:pt x="179" y="92"/>
                                  <a:pt x="177" y="93"/>
                                  <a:pt x="175" y="95"/>
                                </a:cubicBezTo>
                                <a:cubicBezTo>
                                  <a:pt x="175" y="95"/>
                                  <a:pt x="175" y="95"/>
                                  <a:pt x="175" y="95"/>
                                </a:cubicBezTo>
                                <a:cubicBezTo>
                                  <a:pt x="178" y="92"/>
                                  <a:pt x="180" y="90"/>
                                  <a:pt x="183" y="89"/>
                                </a:cubicBezTo>
                                <a:cubicBezTo>
                                  <a:pt x="182" y="89"/>
                                  <a:pt x="182" y="90"/>
                                  <a:pt x="181" y="91"/>
                                </a:cubicBezTo>
                                <a:close/>
                                <a:moveTo>
                                  <a:pt x="172" y="93"/>
                                </a:moveTo>
                                <a:cubicBezTo>
                                  <a:pt x="172" y="92"/>
                                  <a:pt x="173" y="91"/>
                                  <a:pt x="173" y="91"/>
                                </a:cubicBezTo>
                                <a:cubicBezTo>
                                  <a:pt x="174" y="90"/>
                                  <a:pt x="175" y="90"/>
                                  <a:pt x="176" y="90"/>
                                </a:cubicBezTo>
                                <a:cubicBezTo>
                                  <a:pt x="174" y="91"/>
                                  <a:pt x="173" y="92"/>
                                  <a:pt x="172" y="93"/>
                                </a:cubicBezTo>
                                <a:close/>
                                <a:moveTo>
                                  <a:pt x="172" y="89"/>
                                </a:moveTo>
                                <a:cubicBezTo>
                                  <a:pt x="172" y="89"/>
                                  <a:pt x="172" y="89"/>
                                  <a:pt x="172" y="89"/>
                                </a:cubicBezTo>
                                <a:cubicBezTo>
                                  <a:pt x="170" y="93"/>
                                  <a:pt x="167" y="96"/>
                                  <a:pt x="165" y="99"/>
                                </a:cubicBezTo>
                                <a:cubicBezTo>
                                  <a:pt x="163" y="101"/>
                                  <a:pt x="161" y="103"/>
                                  <a:pt x="159" y="105"/>
                                </a:cubicBezTo>
                                <a:cubicBezTo>
                                  <a:pt x="156" y="106"/>
                                  <a:pt x="154" y="107"/>
                                  <a:pt x="152" y="108"/>
                                </a:cubicBezTo>
                                <a:cubicBezTo>
                                  <a:pt x="159" y="101"/>
                                  <a:pt x="166" y="94"/>
                                  <a:pt x="173" y="88"/>
                                </a:cubicBezTo>
                                <a:cubicBezTo>
                                  <a:pt x="173" y="88"/>
                                  <a:pt x="173" y="89"/>
                                  <a:pt x="172" y="89"/>
                                </a:cubicBezTo>
                                <a:close/>
                                <a:moveTo>
                                  <a:pt x="152" y="111"/>
                                </a:moveTo>
                                <a:cubicBezTo>
                                  <a:pt x="153" y="111"/>
                                  <a:pt x="153" y="110"/>
                                  <a:pt x="153" y="110"/>
                                </a:cubicBezTo>
                                <a:cubicBezTo>
                                  <a:pt x="153" y="109"/>
                                  <a:pt x="154" y="109"/>
                                  <a:pt x="155" y="109"/>
                                </a:cubicBezTo>
                                <a:cubicBezTo>
                                  <a:pt x="154" y="109"/>
                                  <a:pt x="154" y="110"/>
                                  <a:pt x="154" y="110"/>
                                </a:cubicBezTo>
                                <a:cubicBezTo>
                                  <a:pt x="152" y="112"/>
                                  <a:pt x="150" y="114"/>
                                  <a:pt x="148" y="115"/>
                                </a:cubicBezTo>
                                <a:cubicBezTo>
                                  <a:pt x="147" y="116"/>
                                  <a:pt x="145" y="117"/>
                                  <a:pt x="144" y="118"/>
                                </a:cubicBezTo>
                                <a:cubicBezTo>
                                  <a:pt x="144" y="118"/>
                                  <a:pt x="144" y="118"/>
                                  <a:pt x="144" y="118"/>
                                </a:cubicBezTo>
                                <a:cubicBezTo>
                                  <a:pt x="147" y="116"/>
                                  <a:pt x="150" y="113"/>
                                  <a:pt x="152" y="111"/>
                                </a:cubicBezTo>
                                <a:close/>
                                <a:moveTo>
                                  <a:pt x="148" y="119"/>
                                </a:moveTo>
                                <a:cubicBezTo>
                                  <a:pt x="148" y="119"/>
                                  <a:pt x="149" y="119"/>
                                  <a:pt x="149" y="118"/>
                                </a:cubicBezTo>
                                <a:cubicBezTo>
                                  <a:pt x="148" y="120"/>
                                  <a:pt x="146" y="122"/>
                                  <a:pt x="145" y="123"/>
                                </a:cubicBezTo>
                                <a:cubicBezTo>
                                  <a:pt x="144" y="124"/>
                                  <a:pt x="143" y="124"/>
                                  <a:pt x="142" y="125"/>
                                </a:cubicBezTo>
                                <a:cubicBezTo>
                                  <a:pt x="144" y="123"/>
                                  <a:pt x="146" y="121"/>
                                  <a:pt x="148" y="119"/>
                                </a:cubicBezTo>
                                <a:close/>
                                <a:moveTo>
                                  <a:pt x="138" y="119"/>
                                </a:moveTo>
                                <a:cubicBezTo>
                                  <a:pt x="136" y="120"/>
                                  <a:pt x="133" y="121"/>
                                  <a:pt x="130" y="122"/>
                                </a:cubicBezTo>
                                <a:cubicBezTo>
                                  <a:pt x="131" y="121"/>
                                  <a:pt x="132" y="121"/>
                                  <a:pt x="132" y="120"/>
                                </a:cubicBezTo>
                                <a:cubicBezTo>
                                  <a:pt x="134" y="119"/>
                                  <a:pt x="135" y="118"/>
                                  <a:pt x="136" y="118"/>
                                </a:cubicBezTo>
                                <a:cubicBezTo>
                                  <a:pt x="139" y="116"/>
                                  <a:pt x="141" y="115"/>
                                  <a:pt x="144" y="114"/>
                                </a:cubicBezTo>
                                <a:cubicBezTo>
                                  <a:pt x="142" y="116"/>
                                  <a:pt x="140" y="118"/>
                                  <a:pt x="138" y="119"/>
                                </a:cubicBezTo>
                                <a:close/>
                                <a:moveTo>
                                  <a:pt x="126" y="116"/>
                                </a:moveTo>
                                <a:cubicBezTo>
                                  <a:pt x="130" y="112"/>
                                  <a:pt x="133" y="109"/>
                                  <a:pt x="136" y="106"/>
                                </a:cubicBezTo>
                                <a:cubicBezTo>
                                  <a:pt x="139" y="104"/>
                                  <a:pt x="142" y="102"/>
                                  <a:pt x="145" y="101"/>
                                </a:cubicBezTo>
                                <a:cubicBezTo>
                                  <a:pt x="141" y="104"/>
                                  <a:pt x="138" y="107"/>
                                  <a:pt x="134" y="110"/>
                                </a:cubicBezTo>
                                <a:cubicBezTo>
                                  <a:pt x="132" y="112"/>
                                  <a:pt x="129" y="114"/>
                                  <a:pt x="126" y="116"/>
                                </a:cubicBezTo>
                                <a:close/>
                                <a:moveTo>
                                  <a:pt x="131" y="116"/>
                                </a:moveTo>
                                <a:cubicBezTo>
                                  <a:pt x="129" y="117"/>
                                  <a:pt x="128" y="118"/>
                                  <a:pt x="127" y="120"/>
                                </a:cubicBezTo>
                                <a:cubicBezTo>
                                  <a:pt x="127" y="120"/>
                                  <a:pt x="127" y="120"/>
                                  <a:pt x="126" y="120"/>
                                </a:cubicBezTo>
                                <a:cubicBezTo>
                                  <a:pt x="125" y="121"/>
                                  <a:pt x="124" y="122"/>
                                  <a:pt x="122" y="123"/>
                                </a:cubicBezTo>
                                <a:cubicBezTo>
                                  <a:pt x="125" y="121"/>
                                  <a:pt x="128" y="118"/>
                                  <a:pt x="131" y="116"/>
                                </a:cubicBezTo>
                                <a:close/>
                                <a:moveTo>
                                  <a:pt x="124" y="126"/>
                                </a:moveTo>
                                <a:cubicBezTo>
                                  <a:pt x="124" y="126"/>
                                  <a:pt x="124" y="126"/>
                                  <a:pt x="124" y="126"/>
                                </a:cubicBezTo>
                                <a:cubicBezTo>
                                  <a:pt x="122" y="129"/>
                                  <a:pt x="120" y="132"/>
                                  <a:pt x="117" y="135"/>
                                </a:cubicBezTo>
                                <a:cubicBezTo>
                                  <a:pt x="119" y="132"/>
                                  <a:pt x="122" y="129"/>
                                  <a:pt x="124" y="126"/>
                                </a:cubicBezTo>
                                <a:close/>
                                <a:moveTo>
                                  <a:pt x="113" y="117"/>
                                </a:moveTo>
                                <a:cubicBezTo>
                                  <a:pt x="113" y="117"/>
                                  <a:pt x="112" y="117"/>
                                  <a:pt x="112" y="117"/>
                                </a:cubicBezTo>
                                <a:cubicBezTo>
                                  <a:pt x="112" y="118"/>
                                  <a:pt x="111" y="119"/>
                                  <a:pt x="110" y="120"/>
                                </a:cubicBezTo>
                                <a:cubicBezTo>
                                  <a:pt x="110" y="120"/>
                                  <a:pt x="109" y="120"/>
                                  <a:pt x="109" y="120"/>
                                </a:cubicBezTo>
                                <a:cubicBezTo>
                                  <a:pt x="110" y="119"/>
                                  <a:pt x="111" y="118"/>
                                  <a:pt x="113" y="117"/>
                                </a:cubicBezTo>
                                <a:close/>
                                <a:moveTo>
                                  <a:pt x="107" y="119"/>
                                </a:moveTo>
                                <a:cubicBezTo>
                                  <a:pt x="107" y="119"/>
                                  <a:pt x="106" y="119"/>
                                  <a:pt x="106" y="119"/>
                                </a:cubicBezTo>
                                <a:cubicBezTo>
                                  <a:pt x="107" y="118"/>
                                  <a:pt x="107" y="117"/>
                                  <a:pt x="108" y="117"/>
                                </a:cubicBezTo>
                                <a:cubicBezTo>
                                  <a:pt x="109" y="116"/>
                                  <a:pt x="110" y="115"/>
                                  <a:pt x="111" y="115"/>
                                </a:cubicBezTo>
                                <a:cubicBezTo>
                                  <a:pt x="110" y="116"/>
                                  <a:pt x="108" y="118"/>
                                  <a:pt x="107" y="119"/>
                                </a:cubicBezTo>
                                <a:close/>
                                <a:moveTo>
                                  <a:pt x="112" y="125"/>
                                </a:moveTo>
                                <a:cubicBezTo>
                                  <a:pt x="113" y="125"/>
                                  <a:pt x="114" y="124"/>
                                  <a:pt x="115" y="123"/>
                                </a:cubicBezTo>
                                <a:cubicBezTo>
                                  <a:pt x="115" y="123"/>
                                  <a:pt x="115" y="123"/>
                                  <a:pt x="115" y="123"/>
                                </a:cubicBezTo>
                                <a:cubicBezTo>
                                  <a:pt x="114" y="124"/>
                                  <a:pt x="114" y="125"/>
                                  <a:pt x="113" y="126"/>
                                </a:cubicBezTo>
                                <a:cubicBezTo>
                                  <a:pt x="111" y="127"/>
                                  <a:pt x="110" y="128"/>
                                  <a:pt x="109" y="129"/>
                                </a:cubicBezTo>
                                <a:cubicBezTo>
                                  <a:pt x="110" y="128"/>
                                  <a:pt x="111" y="127"/>
                                  <a:pt x="112" y="125"/>
                                </a:cubicBezTo>
                                <a:close/>
                                <a:moveTo>
                                  <a:pt x="104" y="117"/>
                                </a:moveTo>
                                <a:cubicBezTo>
                                  <a:pt x="103" y="117"/>
                                  <a:pt x="102" y="117"/>
                                  <a:pt x="102" y="118"/>
                                </a:cubicBezTo>
                                <a:cubicBezTo>
                                  <a:pt x="101" y="118"/>
                                  <a:pt x="101" y="118"/>
                                  <a:pt x="101" y="118"/>
                                </a:cubicBezTo>
                                <a:cubicBezTo>
                                  <a:pt x="105" y="114"/>
                                  <a:pt x="109" y="110"/>
                                  <a:pt x="113" y="106"/>
                                </a:cubicBezTo>
                                <a:cubicBezTo>
                                  <a:pt x="113" y="106"/>
                                  <a:pt x="114" y="106"/>
                                  <a:pt x="114" y="105"/>
                                </a:cubicBezTo>
                                <a:cubicBezTo>
                                  <a:pt x="111" y="109"/>
                                  <a:pt x="107" y="113"/>
                                  <a:pt x="104" y="117"/>
                                </a:cubicBezTo>
                                <a:close/>
                                <a:moveTo>
                                  <a:pt x="99" y="129"/>
                                </a:moveTo>
                                <a:cubicBezTo>
                                  <a:pt x="99" y="128"/>
                                  <a:pt x="100" y="128"/>
                                  <a:pt x="100" y="127"/>
                                </a:cubicBezTo>
                                <a:cubicBezTo>
                                  <a:pt x="100" y="129"/>
                                  <a:pt x="99" y="130"/>
                                  <a:pt x="98" y="131"/>
                                </a:cubicBezTo>
                                <a:cubicBezTo>
                                  <a:pt x="97" y="132"/>
                                  <a:pt x="96" y="133"/>
                                  <a:pt x="95" y="135"/>
                                </a:cubicBezTo>
                                <a:cubicBezTo>
                                  <a:pt x="94" y="135"/>
                                  <a:pt x="94" y="134"/>
                                  <a:pt x="93" y="134"/>
                                </a:cubicBezTo>
                                <a:cubicBezTo>
                                  <a:pt x="95" y="132"/>
                                  <a:pt x="97" y="130"/>
                                  <a:pt x="99" y="129"/>
                                </a:cubicBezTo>
                                <a:close/>
                                <a:moveTo>
                                  <a:pt x="103" y="132"/>
                                </a:moveTo>
                                <a:cubicBezTo>
                                  <a:pt x="103" y="132"/>
                                  <a:pt x="104" y="131"/>
                                  <a:pt x="104" y="131"/>
                                </a:cubicBezTo>
                                <a:cubicBezTo>
                                  <a:pt x="103" y="132"/>
                                  <a:pt x="102" y="133"/>
                                  <a:pt x="101" y="135"/>
                                </a:cubicBezTo>
                                <a:cubicBezTo>
                                  <a:pt x="100" y="135"/>
                                  <a:pt x="100" y="135"/>
                                  <a:pt x="100" y="135"/>
                                </a:cubicBezTo>
                                <a:cubicBezTo>
                                  <a:pt x="101" y="134"/>
                                  <a:pt x="102" y="133"/>
                                  <a:pt x="103" y="132"/>
                                </a:cubicBezTo>
                                <a:close/>
                                <a:moveTo>
                                  <a:pt x="103" y="126"/>
                                </a:moveTo>
                                <a:cubicBezTo>
                                  <a:pt x="104" y="125"/>
                                  <a:pt x="105" y="124"/>
                                  <a:pt x="106" y="123"/>
                                </a:cubicBezTo>
                                <a:cubicBezTo>
                                  <a:pt x="106" y="122"/>
                                  <a:pt x="107" y="121"/>
                                  <a:pt x="108" y="121"/>
                                </a:cubicBezTo>
                                <a:cubicBezTo>
                                  <a:pt x="108" y="121"/>
                                  <a:pt x="109" y="121"/>
                                  <a:pt x="109" y="121"/>
                                </a:cubicBezTo>
                                <a:cubicBezTo>
                                  <a:pt x="107" y="123"/>
                                  <a:pt x="105" y="124"/>
                                  <a:pt x="103" y="126"/>
                                </a:cubicBezTo>
                                <a:close/>
                                <a:moveTo>
                                  <a:pt x="110" y="141"/>
                                </a:moveTo>
                                <a:cubicBezTo>
                                  <a:pt x="107" y="143"/>
                                  <a:pt x="104" y="145"/>
                                  <a:pt x="102" y="146"/>
                                </a:cubicBezTo>
                                <a:cubicBezTo>
                                  <a:pt x="104" y="144"/>
                                  <a:pt x="106" y="143"/>
                                  <a:pt x="108" y="141"/>
                                </a:cubicBezTo>
                                <a:cubicBezTo>
                                  <a:pt x="108" y="141"/>
                                  <a:pt x="109" y="141"/>
                                  <a:pt x="110" y="141"/>
                                </a:cubicBezTo>
                                <a:close/>
                                <a:moveTo>
                                  <a:pt x="109" y="139"/>
                                </a:moveTo>
                                <a:cubicBezTo>
                                  <a:pt x="112" y="137"/>
                                  <a:pt x="114" y="134"/>
                                  <a:pt x="117" y="132"/>
                                </a:cubicBezTo>
                                <a:cubicBezTo>
                                  <a:pt x="117" y="132"/>
                                  <a:pt x="117" y="131"/>
                                  <a:pt x="118" y="131"/>
                                </a:cubicBezTo>
                                <a:cubicBezTo>
                                  <a:pt x="115" y="134"/>
                                  <a:pt x="113" y="137"/>
                                  <a:pt x="111" y="140"/>
                                </a:cubicBezTo>
                                <a:cubicBezTo>
                                  <a:pt x="111" y="140"/>
                                  <a:pt x="111" y="140"/>
                                  <a:pt x="111" y="140"/>
                                </a:cubicBezTo>
                                <a:cubicBezTo>
                                  <a:pt x="111" y="140"/>
                                  <a:pt x="110" y="139"/>
                                  <a:pt x="109" y="139"/>
                                </a:cubicBezTo>
                                <a:close/>
                                <a:moveTo>
                                  <a:pt x="116" y="122"/>
                                </a:moveTo>
                                <a:cubicBezTo>
                                  <a:pt x="117" y="121"/>
                                  <a:pt x="119" y="120"/>
                                  <a:pt x="120" y="119"/>
                                </a:cubicBezTo>
                                <a:cubicBezTo>
                                  <a:pt x="119" y="120"/>
                                  <a:pt x="118" y="121"/>
                                  <a:pt x="116" y="122"/>
                                </a:cubicBezTo>
                                <a:close/>
                                <a:moveTo>
                                  <a:pt x="116" y="145"/>
                                </a:moveTo>
                                <a:cubicBezTo>
                                  <a:pt x="116" y="144"/>
                                  <a:pt x="117" y="144"/>
                                  <a:pt x="118" y="143"/>
                                </a:cubicBezTo>
                                <a:cubicBezTo>
                                  <a:pt x="118" y="144"/>
                                  <a:pt x="118" y="144"/>
                                  <a:pt x="118" y="144"/>
                                </a:cubicBezTo>
                                <a:cubicBezTo>
                                  <a:pt x="118" y="144"/>
                                  <a:pt x="118" y="144"/>
                                  <a:pt x="118" y="144"/>
                                </a:cubicBezTo>
                                <a:cubicBezTo>
                                  <a:pt x="118" y="144"/>
                                  <a:pt x="118" y="144"/>
                                  <a:pt x="117" y="145"/>
                                </a:cubicBezTo>
                                <a:cubicBezTo>
                                  <a:pt x="116" y="145"/>
                                  <a:pt x="115" y="146"/>
                                  <a:pt x="114" y="146"/>
                                </a:cubicBezTo>
                                <a:cubicBezTo>
                                  <a:pt x="115" y="146"/>
                                  <a:pt x="115" y="145"/>
                                  <a:pt x="116" y="145"/>
                                </a:cubicBezTo>
                                <a:close/>
                                <a:moveTo>
                                  <a:pt x="122" y="144"/>
                                </a:moveTo>
                                <a:cubicBezTo>
                                  <a:pt x="122" y="145"/>
                                  <a:pt x="122" y="145"/>
                                  <a:pt x="122" y="145"/>
                                </a:cubicBezTo>
                                <a:cubicBezTo>
                                  <a:pt x="121" y="146"/>
                                  <a:pt x="120" y="147"/>
                                  <a:pt x="119" y="148"/>
                                </a:cubicBezTo>
                                <a:cubicBezTo>
                                  <a:pt x="119" y="148"/>
                                  <a:pt x="119" y="148"/>
                                  <a:pt x="118" y="148"/>
                                </a:cubicBezTo>
                                <a:cubicBezTo>
                                  <a:pt x="119" y="147"/>
                                  <a:pt x="120" y="146"/>
                                  <a:pt x="122" y="144"/>
                                </a:cubicBezTo>
                                <a:close/>
                                <a:moveTo>
                                  <a:pt x="120" y="140"/>
                                </a:moveTo>
                                <a:cubicBezTo>
                                  <a:pt x="120" y="139"/>
                                  <a:pt x="121" y="139"/>
                                  <a:pt x="122" y="138"/>
                                </a:cubicBezTo>
                                <a:cubicBezTo>
                                  <a:pt x="125" y="137"/>
                                  <a:pt x="128" y="135"/>
                                  <a:pt x="131" y="133"/>
                                </a:cubicBezTo>
                                <a:cubicBezTo>
                                  <a:pt x="130" y="134"/>
                                  <a:pt x="128" y="135"/>
                                  <a:pt x="127" y="136"/>
                                </a:cubicBezTo>
                                <a:cubicBezTo>
                                  <a:pt x="125" y="137"/>
                                  <a:pt x="122" y="139"/>
                                  <a:pt x="120" y="140"/>
                                </a:cubicBezTo>
                                <a:close/>
                                <a:moveTo>
                                  <a:pt x="129" y="143"/>
                                </a:moveTo>
                                <a:cubicBezTo>
                                  <a:pt x="129" y="143"/>
                                  <a:pt x="128" y="143"/>
                                  <a:pt x="128" y="143"/>
                                </a:cubicBezTo>
                                <a:cubicBezTo>
                                  <a:pt x="128" y="144"/>
                                  <a:pt x="127" y="144"/>
                                  <a:pt x="127" y="144"/>
                                </a:cubicBezTo>
                                <a:cubicBezTo>
                                  <a:pt x="127" y="144"/>
                                  <a:pt x="127" y="144"/>
                                  <a:pt x="127" y="144"/>
                                </a:cubicBezTo>
                                <a:cubicBezTo>
                                  <a:pt x="127" y="143"/>
                                  <a:pt x="128" y="143"/>
                                  <a:pt x="128" y="142"/>
                                </a:cubicBezTo>
                                <a:cubicBezTo>
                                  <a:pt x="129" y="141"/>
                                  <a:pt x="130" y="140"/>
                                  <a:pt x="131" y="140"/>
                                </a:cubicBezTo>
                                <a:cubicBezTo>
                                  <a:pt x="130" y="140"/>
                                  <a:pt x="129" y="141"/>
                                  <a:pt x="129" y="142"/>
                                </a:cubicBezTo>
                                <a:cubicBezTo>
                                  <a:pt x="129" y="142"/>
                                  <a:pt x="129" y="142"/>
                                  <a:pt x="129" y="143"/>
                                </a:cubicBezTo>
                                <a:close/>
                                <a:moveTo>
                                  <a:pt x="129" y="146"/>
                                </a:moveTo>
                                <a:cubicBezTo>
                                  <a:pt x="129" y="146"/>
                                  <a:pt x="129" y="146"/>
                                  <a:pt x="130" y="146"/>
                                </a:cubicBezTo>
                                <a:cubicBezTo>
                                  <a:pt x="129" y="147"/>
                                  <a:pt x="129" y="148"/>
                                  <a:pt x="128" y="148"/>
                                </a:cubicBezTo>
                                <a:cubicBezTo>
                                  <a:pt x="127" y="149"/>
                                  <a:pt x="126" y="149"/>
                                  <a:pt x="125" y="150"/>
                                </a:cubicBezTo>
                                <a:cubicBezTo>
                                  <a:pt x="126" y="149"/>
                                  <a:pt x="128" y="148"/>
                                  <a:pt x="129" y="146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5" y="156"/>
                                  <a:pt x="136" y="156"/>
                                  <a:pt x="136" y="156"/>
                                </a:cubicBezTo>
                                <a:cubicBezTo>
                                  <a:pt x="134" y="157"/>
                                  <a:pt x="133" y="159"/>
                                  <a:pt x="131" y="160"/>
                                </a:cubicBezTo>
                                <a:cubicBezTo>
                                  <a:pt x="132" y="159"/>
                                  <a:pt x="133" y="158"/>
                                  <a:pt x="134" y="157"/>
                                </a:cubicBezTo>
                                <a:close/>
                                <a:moveTo>
                                  <a:pt x="133" y="167"/>
                                </a:moveTo>
                                <a:cubicBezTo>
                                  <a:pt x="135" y="165"/>
                                  <a:pt x="138" y="163"/>
                                  <a:pt x="140" y="162"/>
                                </a:cubicBezTo>
                                <a:cubicBezTo>
                                  <a:pt x="139" y="163"/>
                                  <a:pt x="138" y="164"/>
                                  <a:pt x="137" y="165"/>
                                </a:cubicBezTo>
                                <a:cubicBezTo>
                                  <a:pt x="136" y="165"/>
                                  <a:pt x="135" y="166"/>
                                  <a:pt x="134" y="166"/>
                                </a:cubicBezTo>
                                <a:cubicBezTo>
                                  <a:pt x="134" y="167"/>
                                  <a:pt x="133" y="167"/>
                                  <a:pt x="133" y="167"/>
                                </a:cubicBezTo>
                                <a:cubicBezTo>
                                  <a:pt x="133" y="167"/>
                                  <a:pt x="133" y="167"/>
                                  <a:pt x="133" y="167"/>
                                </a:cubicBezTo>
                                <a:close/>
                                <a:moveTo>
                                  <a:pt x="138" y="160"/>
                                </a:moveTo>
                                <a:cubicBezTo>
                                  <a:pt x="137" y="160"/>
                                  <a:pt x="137" y="161"/>
                                  <a:pt x="137" y="161"/>
                                </a:cubicBezTo>
                                <a:cubicBezTo>
                                  <a:pt x="137" y="160"/>
                                  <a:pt x="137" y="160"/>
                                  <a:pt x="137" y="160"/>
                                </a:cubicBezTo>
                                <a:cubicBezTo>
                                  <a:pt x="137" y="160"/>
                                  <a:pt x="137" y="160"/>
                                  <a:pt x="137" y="160"/>
                                </a:cubicBezTo>
                                <a:cubicBezTo>
                                  <a:pt x="139" y="159"/>
                                  <a:pt x="140" y="158"/>
                                  <a:pt x="142" y="157"/>
                                </a:cubicBezTo>
                                <a:cubicBezTo>
                                  <a:pt x="142" y="157"/>
                                  <a:pt x="142" y="158"/>
                                  <a:pt x="142" y="158"/>
                                </a:cubicBezTo>
                                <a:cubicBezTo>
                                  <a:pt x="140" y="159"/>
                                  <a:pt x="139" y="160"/>
                                  <a:pt x="138" y="160"/>
                                </a:cubicBezTo>
                                <a:close/>
                                <a:moveTo>
                                  <a:pt x="143" y="160"/>
                                </a:moveTo>
                                <a:cubicBezTo>
                                  <a:pt x="145" y="159"/>
                                  <a:pt x="148" y="158"/>
                                  <a:pt x="150" y="157"/>
                                </a:cubicBezTo>
                                <a:cubicBezTo>
                                  <a:pt x="149" y="158"/>
                                  <a:pt x="148" y="159"/>
                                  <a:pt x="147" y="160"/>
                                </a:cubicBezTo>
                                <a:cubicBezTo>
                                  <a:pt x="145" y="161"/>
                                  <a:pt x="143" y="162"/>
                                  <a:pt x="141" y="163"/>
                                </a:cubicBezTo>
                                <a:cubicBezTo>
                                  <a:pt x="142" y="162"/>
                                  <a:pt x="142" y="161"/>
                                  <a:pt x="143" y="160"/>
                                </a:cubicBezTo>
                                <a:close/>
                                <a:moveTo>
                                  <a:pt x="147" y="162"/>
                                </a:moveTo>
                                <a:cubicBezTo>
                                  <a:pt x="148" y="161"/>
                                  <a:pt x="149" y="161"/>
                                  <a:pt x="150" y="160"/>
                                </a:cubicBezTo>
                                <a:cubicBezTo>
                                  <a:pt x="150" y="161"/>
                                  <a:pt x="149" y="161"/>
                                  <a:pt x="149" y="162"/>
                                </a:cubicBezTo>
                                <a:cubicBezTo>
                                  <a:pt x="148" y="162"/>
                                  <a:pt x="147" y="162"/>
                                  <a:pt x="146" y="163"/>
                                </a:cubicBezTo>
                                <a:cubicBezTo>
                                  <a:pt x="146" y="162"/>
                                  <a:pt x="147" y="162"/>
                                  <a:pt x="147" y="162"/>
                                </a:cubicBezTo>
                                <a:close/>
                                <a:moveTo>
                                  <a:pt x="150" y="163"/>
                                </a:moveTo>
                                <a:cubicBezTo>
                                  <a:pt x="150" y="163"/>
                                  <a:pt x="151" y="163"/>
                                  <a:pt x="152" y="162"/>
                                </a:cubicBezTo>
                                <a:cubicBezTo>
                                  <a:pt x="150" y="164"/>
                                  <a:pt x="148" y="166"/>
                                  <a:pt x="146" y="168"/>
                                </a:cubicBezTo>
                                <a:cubicBezTo>
                                  <a:pt x="147" y="166"/>
                                  <a:pt x="148" y="165"/>
                                  <a:pt x="150" y="163"/>
                                </a:cubicBezTo>
                                <a:close/>
                                <a:moveTo>
                                  <a:pt x="146" y="157"/>
                                </a:moveTo>
                                <a:cubicBezTo>
                                  <a:pt x="146" y="157"/>
                                  <a:pt x="146" y="157"/>
                                  <a:pt x="146" y="157"/>
                                </a:cubicBezTo>
                                <a:cubicBezTo>
                                  <a:pt x="147" y="156"/>
                                  <a:pt x="149" y="155"/>
                                  <a:pt x="150" y="153"/>
                                </a:cubicBezTo>
                                <a:cubicBezTo>
                                  <a:pt x="152" y="153"/>
                                  <a:pt x="153" y="152"/>
                                  <a:pt x="155" y="151"/>
                                </a:cubicBezTo>
                                <a:cubicBezTo>
                                  <a:pt x="155" y="151"/>
                                  <a:pt x="155" y="151"/>
                                  <a:pt x="156" y="151"/>
                                </a:cubicBezTo>
                                <a:cubicBezTo>
                                  <a:pt x="156" y="152"/>
                                  <a:pt x="155" y="152"/>
                                  <a:pt x="155" y="152"/>
                                </a:cubicBezTo>
                                <a:cubicBezTo>
                                  <a:pt x="152" y="154"/>
                                  <a:pt x="149" y="156"/>
                                  <a:pt x="146" y="157"/>
                                </a:cubicBezTo>
                                <a:close/>
                                <a:moveTo>
                                  <a:pt x="154" y="158"/>
                                </a:moveTo>
                                <a:cubicBezTo>
                                  <a:pt x="155" y="158"/>
                                  <a:pt x="156" y="157"/>
                                  <a:pt x="157" y="157"/>
                                </a:cubicBezTo>
                                <a:cubicBezTo>
                                  <a:pt x="157" y="157"/>
                                  <a:pt x="156" y="158"/>
                                  <a:pt x="155" y="159"/>
                                </a:cubicBezTo>
                                <a:cubicBezTo>
                                  <a:pt x="154" y="159"/>
                                  <a:pt x="153" y="160"/>
                                  <a:pt x="152" y="160"/>
                                </a:cubicBezTo>
                                <a:cubicBezTo>
                                  <a:pt x="153" y="160"/>
                                  <a:pt x="153" y="159"/>
                                  <a:pt x="154" y="158"/>
                                </a:cubicBezTo>
                                <a:close/>
                                <a:moveTo>
                                  <a:pt x="157" y="155"/>
                                </a:moveTo>
                                <a:cubicBezTo>
                                  <a:pt x="158" y="154"/>
                                  <a:pt x="159" y="153"/>
                                  <a:pt x="160" y="151"/>
                                </a:cubicBezTo>
                                <a:cubicBezTo>
                                  <a:pt x="162" y="150"/>
                                  <a:pt x="164" y="149"/>
                                  <a:pt x="166" y="147"/>
                                </a:cubicBezTo>
                                <a:cubicBezTo>
                                  <a:pt x="165" y="149"/>
                                  <a:pt x="163" y="151"/>
                                  <a:pt x="161" y="153"/>
                                </a:cubicBezTo>
                                <a:cubicBezTo>
                                  <a:pt x="160" y="153"/>
                                  <a:pt x="158" y="154"/>
                                  <a:pt x="157" y="155"/>
                                </a:cubicBezTo>
                                <a:close/>
                                <a:moveTo>
                                  <a:pt x="162" y="154"/>
                                </a:moveTo>
                                <a:cubicBezTo>
                                  <a:pt x="164" y="154"/>
                                  <a:pt x="165" y="153"/>
                                  <a:pt x="167" y="152"/>
                                </a:cubicBezTo>
                                <a:cubicBezTo>
                                  <a:pt x="167" y="153"/>
                                  <a:pt x="167" y="153"/>
                                  <a:pt x="167" y="153"/>
                                </a:cubicBezTo>
                                <a:cubicBezTo>
                                  <a:pt x="165" y="154"/>
                                  <a:pt x="164" y="155"/>
                                  <a:pt x="163" y="156"/>
                                </a:cubicBezTo>
                                <a:cubicBezTo>
                                  <a:pt x="162" y="156"/>
                                  <a:pt x="161" y="157"/>
                                  <a:pt x="160" y="157"/>
                                </a:cubicBezTo>
                                <a:cubicBezTo>
                                  <a:pt x="161" y="156"/>
                                  <a:pt x="162" y="155"/>
                                  <a:pt x="162" y="154"/>
                                </a:cubicBezTo>
                                <a:close/>
                                <a:moveTo>
                                  <a:pt x="164" y="159"/>
                                </a:moveTo>
                                <a:cubicBezTo>
                                  <a:pt x="165" y="158"/>
                                  <a:pt x="166" y="157"/>
                                  <a:pt x="167" y="156"/>
                                </a:cubicBezTo>
                                <a:cubicBezTo>
                                  <a:pt x="167" y="156"/>
                                  <a:pt x="167" y="156"/>
                                  <a:pt x="168" y="156"/>
                                </a:cubicBezTo>
                                <a:cubicBezTo>
                                  <a:pt x="166" y="157"/>
                                  <a:pt x="164" y="159"/>
                                  <a:pt x="162" y="161"/>
                                </a:cubicBezTo>
                                <a:cubicBezTo>
                                  <a:pt x="163" y="160"/>
                                  <a:pt x="163" y="160"/>
                                  <a:pt x="164" y="159"/>
                                </a:cubicBezTo>
                                <a:close/>
                                <a:moveTo>
                                  <a:pt x="169" y="156"/>
                                </a:moveTo>
                                <a:cubicBezTo>
                                  <a:pt x="168" y="158"/>
                                  <a:pt x="166" y="160"/>
                                  <a:pt x="165" y="162"/>
                                </a:cubicBezTo>
                                <a:cubicBezTo>
                                  <a:pt x="164" y="162"/>
                                  <a:pt x="163" y="162"/>
                                  <a:pt x="163" y="163"/>
                                </a:cubicBezTo>
                                <a:cubicBezTo>
                                  <a:pt x="165" y="161"/>
                                  <a:pt x="167" y="159"/>
                                  <a:pt x="169" y="156"/>
                                </a:cubicBezTo>
                                <a:close/>
                                <a:moveTo>
                                  <a:pt x="166" y="151"/>
                                </a:moveTo>
                                <a:cubicBezTo>
                                  <a:pt x="169" y="147"/>
                                  <a:pt x="173" y="144"/>
                                  <a:pt x="176" y="140"/>
                                </a:cubicBezTo>
                                <a:cubicBezTo>
                                  <a:pt x="177" y="140"/>
                                  <a:pt x="177" y="140"/>
                                  <a:pt x="178" y="139"/>
                                </a:cubicBezTo>
                                <a:cubicBezTo>
                                  <a:pt x="177" y="140"/>
                                  <a:pt x="177" y="140"/>
                                  <a:pt x="177" y="141"/>
                                </a:cubicBezTo>
                                <a:cubicBezTo>
                                  <a:pt x="174" y="144"/>
                                  <a:pt x="172" y="146"/>
                                  <a:pt x="170" y="149"/>
                                </a:cubicBezTo>
                                <a:cubicBezTo>
                                  <a:pt x="168" y="150"/>
                                  <a:pt x="167" y="150"/>
                                  <a:pt x="166" y="151"/>
                                </a:cubicBezTo>
                                <a:close/>
                                <a:moveTo>
                                  <a:pt x="177" y="151"/>
                                </a:moveTo>
                                <a:cubicBezTo>
                                  <a:pt x="175" y="153"/>
                                  <a:pt x="174" y="155"/>
                                  <a:pt x="172" y="157"/>
                                </a:cubicBezTo>
                                <a:cubicBezTo>
                                  <a:pt x="172" y="157"/>
                                  <a:pt x="171" y="157"/>
                                  <a:pt x="171" y="158"/>
                                </a:cubicBezTo>
                                <a:cubicBezTo>
                                  <a:pt x="173" y="156"/>
                                  <a:pt x="174" y="154"/>
                                  <a:pt x="175" y="152"/>
                                </a:cubicBezTo>
                                <a:cubicBezTo>
                                  <a:pt x="176" y="152"/>
                                  <a:pt x="177" y="151"/>
                                  <a:pt x="177" y="151"/>
                                </a:cubicBezTo>
                                <a:close/>
                                <a:moveTo>
                                  <a:pt x="186" y="127"/>
                                </a:moveTo>
                                <a:cubicBezTo>
                                  <a:pt x="186" y="126"/>
                                  <a:pt x="187" y="126"/>
                                  <a:pt x="187" y="125"/>
                                </a:cubicBezTo>
                                <a:cubicBezTo>
                                  <a:pt x="189" y="124"/>
                                  <a:pt x="191" y="123"/>
                                  <a:pt x="193" y="122"/>
                                </a:cubicBezTo>
                                <a:cubicBezTo>
                                  <a:pt x="193" y="122"/>
                                  <a:pt x="193" y="122"/>
                                  <a:pt x="193" y="122"/>
                                </a:cubicBezTo>
                                <a:cubicBezTo>
                                  <a:pt x="191" y="124"/>
                                  <a:pt x="188" y="125"/>
                                  <a:pt x="186" y="127"/>
                                </a:cubicBezTo>
                                <a:close/>
                                <a:moveTo>
                                  <a:pt x="198" y="122"/>
                                </a:moveTo>
                                <a:cubicBezTo>
                                  <a:pt x="198" y="123"/>
                                  <a:pt x="197" y="124"/>
                                  <a:pt x="196" y="124"/>
                                </a:cubicBezTo>
                                <a:cubicBezTo>
                                  <a:pt x="195" y="125"/>
                                  <a:pt x="194" y="126"/>
                                  <a:pt x="192" y="127"/>
                                </a:cubicBezTo>
                                <a:cubicBezTo>
                                  <a:pt x="194" y="125"/>
                                  <a:pt x="196" y="123"/>
                                  <a:pt x="198" y="122"/>
                                </a:cubicBezTo>
                                <a:close/>
                                <a:moveTo>
                                  <a:pt x="203" y="120"/>
                                </a:moveTo>
                                <a:cubicBezTo>
                                  <a:pt x="204" y="119"/>
                                  <a:pt x="204" y="119"/>
                                  <a:pt x="204" y="118"/>
                                </a:cubicBezTo>
                                <a:cubicBezTo>
                                  <a:pt x="205" y="118"/>
                                  <a:pt x="205" y="118"/>
                                  <a:pt x="206" y="117"/>
                                </a:cubicBezTo>
                                <a:cubicBezTo>
                                  <a:pt x="205" y="118"/>
                                  <a:pt x="204" y="119"/>
                                  <a:pt x="203" y="120"/>
                                </a:cubicBezTo>
                                <a:close/>
                                <a:moveTo>
                                  <a:pt x="207" y="110"/>
                                </a:moveTo>
                                <a:cubicBezTo>
                                  <a:pt x="207" y="110"/>
                                  <a:pt x="206" y="110"/>
                                  <a:pt x="206" y="110"/>
                                </a:cubicBezTo>
                                <a:cubicBezTo>
                                  <a:pt x="204" y="112"/>
                                  <a:pt x="201" y="113"/>
                                  <a:pt x="199" y="114"/>
                                </a:cubicBezTo>
                                <a:cubicBezTo>
                                  <a:pt x="198" y="115"/>
                                  <a:pt x="197" y="115"/>
                                  <a:pt x="197" y="115"/>
                                </a:cubicBezTo>
                                <a:cubicBezTo>
                                  <a:pt x="199" y="114"/>
                                  <a:pt x="200" y="113"/>
                                  <a:pt x="202" y="112"/>
                                </a:cubicBezTo>
                                <a:cubicBezTo>
                                  <a:pt x="204" y="111"/>
                                  <a:pt x="206" y="110"/>
                                  <a:pt x="208" y="109"/>
                                </a:cubicBezTo>
                                <a:cubicBezTo>
                                  <a:pt x="208" y="109"/>
                                  <a:pt x="207" y="110"/>
                                  <a:pt x="207" y="110"/>
                                </a:cubicBezTo>
                                <a:close/>
                                <a:moveTo>
                                  <a:pt x="195" y="112"/>
                                </a:moveTo>
                                <a:cubicBezTo>
                                  <a:pt x="194" y="112"/>
                                  <a:pt x="194" y="112"/>
                                  <a:pt x="193" y="112"/>
                                </a:cubicBezTo>
                                <a:cubicBezTo>
                                  <a:pt x="194" y="112"/>
                                  <a:pt x="194" y="111"/>
                                  <a:pt x="195" y="110"/>
                                </a:cubicBezTo>
                                <a:cubicBezTo>
                                  <a:pt x="196" y="109"/>
                                  <a:pt x="198" y="108"/>
                                  <a:pt x="199" y="106"/>
                                </a:cubicBezTo>
                                <a:cubicBezTo>
                                  <a:pt x="199" y="106"/>
                                  <a:pt x="199" y="106"/>
                                  <a:pt x="199" y="106"/>
                                </a:cubicBezTo>
                                <a:cubicBezTo>
                                  <a:pt x="198" y="108"/>
                                  <a:pt x="197" y="110"/>
                                  <a:pt x="195" y="112"/>
                                </a:cubicBezTo>
                                <a:close/>
                                <a:moveTo>
                                  <a:pt x="193" y="106"/>
                                </a:moveTo>
                                <a:cubicBezTo>
                                  <a:pt x="194" y="106"/>
                                  <a:pt x="195" y="105"/>
                                  <a:pt x="196" y="104"/>
                                </a:cubicBezTo>
                                <a:cubicBezTo>
                                  <a:pt x="196" y="105"/>
                                  <a:pt x="196" y="105"/>
                                  <a:pt x="195" y="106"/>
                                </a:cubicBezTo>
                                <a:cubicBezTo>
                                  <a:pt x="195" y="106"/>
                                  <a:pt x="194" y="106"/>
                                  <a:pt x="193" y="106"/>
                                </a:cubicBezTo>
                                <a:close/>
                                <a:moveTo>
                                  <a:pt x="196" y="97"/>
                                </a:moveTo>
                                <a:cubicBezTo>
                                  <a:pt x="196" y="97"/>
                                  <a:pt x="195" y="97"/>
                                  <a:pt x="195" y="98"/>
                                </a:cubicBezTo>
                                <a:cubicBezTo>
                                  <a:pt x="193" y="98"/>
                                  <a:pt x="191" y="99"/>
                                  <a:pt x="189" y="100"/>
                                </a:cubicBezTo>
                                <a:cubicBezTo>
                                  <a:pt x="190" y="100"/>
                                  <a:pt x="190" y="99"/>
                                  <a:pt x="191" y="98"/>
                                </a:cubicBezTo>
                                <a:cubicBezTo>
                                  <a:pt x="193" y="97"/>
                                  <a:pt x="195" y="96"/>
                                  <a:pt x="197" y="95"/>
                                </a:cubicBezTo>
                                <a:cubicBezTo>
                                  <a:pt x="196" y="96"/>
                                  <a:pt x="196" y="97"/>
                                  <a:pt x="196" y="97"/>
                                </a:cubicBezTo>
                                <a:close/>
                                <a:moveTo>
                                  <a:pt x="195" y="92"/>
                                </a:moveTo>
                                <a:cubicBezTo>
                                  <a:pt x="192" y="94"/>
                                  <a:pt x="189" y="95"/>
                                  <a:pt x="187" y="97"/>
                                </a:cubicBezTo>
                                <a:cubicBezTo>
                                  <a:pt x="187" y="96"/>
                                  <a:pt x="188" y="96"/>
                                  <a:pt x="189" y="95"/>
                                </a:cubicBezTo>
                                <a:cubicBezTo>
                                  <a:pt x="191" y="94"/>
                                  <a:pt x="193" y="93"/>
                                  <a:pt x="196" y="92"/>
                                </a:cubicBezTo>
                                <a:cubicBezTo>
                                  <a:pt x="196" y="92"/>
                                  <a:pt x="195" y="92"/>
                                  <a:pt x="195" y="92"/>
                                </a:cubicBezTo>
                                <a:close/>
                                <a:moveTo>
                                  <a:pt x="190" y="89"/>
                                </a:moveTo>
                                <a:cubicBezTo>
                                  <a:pt x="189" y="90"/>
                                  <a:pt x="188" y="90"/>
                                  <a:pt x="187" y="91"/>
                                </a:cubicBezTo>
                                <a:cubicBezTo>
                                  <a:pt x="189" y="90"/>
                                  <a:pt x="190" y="89"/>
                                  <a:pt x="191" y="88"/>
                                </a:cubicBezTo>
                                <a:lnTo>
                                  <a:pt x="190" y="89"/>
                                </a:lnTo>
                                <a:close/>
                                <a:moveTo>
                                  <a:pt x="190" y="86"/>
                                </a:moveTo>
                                <a:cubicBezTo>
                                  <a:pt x="189" y="87"/>
                                  <a:pt x="187" y="87"/>
                                  <a:pt x="186" y="88"/>
                                </a:cubicBezTo>
                                <a:cubicBezTo>
                                  <a:pt x="187" y="87"/>
                                  <a:pt x="187" y="86"/>
                                  <a:pt x="188" y="86"/>
                                </a:cubicBezTo>
                                <a:cubicBezTo>
                                  <a:pt x="190" y="84"/>
                                  <a:pt x="193" y="83"/>
                                  <a:pt x="195" y="82"/>
                                </a:cubicBezTo>
                                <a:cubicBezTo>
                                  <a:pt x="195" y="82"/>
                                  <a:pt x="195" y="82"/>
                                  <a:pt x="195" y="82"/>
                                </a:cubicBezTo>
                                <a:cubicBezTo>
                                  <a:pt x="193" y="84"/>
                                  <a:pt x="192" y="85"/>
                                  <a:pt x="190" y="86"/>
                                </a:cubicBezTo>
                                <a:close/>
                                <a:moveTo>
                                  <a:pt x="195" y="86"/>
                                </a:moveTo>
                                <a:cubicBezTo>
                                  <a:pt x="196" y="85"/>
                                  <a:pt x="197" y="85"/>
                                  <a:pt x="199" y="84"/>
                                </a:cubicBezTo>
                                <a:cubicBezTo>
                                  <a:pt x="198" y="85"/>
                                  <a:pt x="197" y="86"/>
                                  <a:pt x="196" y="87"/>
                                </a:cubicBezTo>
                                <a:cubicBezTo>
                                  <a:pt x="195" y="87"/>
                                  <a:pt x="195" y="87"/>
                                  <a:pt x="194" y="87"/>
                                </a:cubicBezTo>
                                <a:cubicBezTo>
                                  <a:pt x="195" y="87"/>
                                  <a:pt x="195" y="87"/>
                                  <a:pt x="195" y="86"/>
                                </a:cubicBezTo>
                                <a:close/>
                                <a:moveTo>
                                  <a:pt x="187" y="80"/>
                                </a:moveTo>
                                <a:cubicBezTo>
                                  <a:pt x="185" y="81"/>
                                  <a:pt x="182" y="82"/>
                                  <a:pt x="179" y="83"/>
                                </a:cubicBezTo>
                                <a:cubicBezTo>
                                  <a:pt x="179" y="82"/>
                                  <a:pt x="179" y="82"/>
                                  <a:pt x="179" y="82"/>
                                </a:cubicBezTo>
                                <a:cubicBezTo>
                                  <a:pt x="182" y="81"/>
                                  <a:pt x="184" y="80"/>
                                  <a:pt x="187" y="79"/>
                                </a:cubicBezTo>
                                <a:cubicBezTo>
                                  <a:pt x="189" y="78"/>
                                  <a:pt x="191" y="77"/>
                                  <a:pt x="192" y="76"/>
                                </a:cubicBezTo>
                                <a:cubicBezTo>
                                  <a:pt x="191" y="78"/>
                                  <a:pt x="189" y="79"/>
                                  <a:pt x="187" y="80"/>
                                </a:cubicBezTo>
                                <a:close/>
                                <a:moveTo>
                                  <a:pt x="179" y="85"/>
                                </a:moveTo>
                                <a:cubicBezTo>
                                  <a:pt x="178" y="85"/>
                                  <a:pt x="177" y="86"/>
                                  <a:pt x="177" y="86"/>
                                </a:cubicBezTo>
                                <a:cubicBezTo>
                                  <a:pt x="177" y="86"/>
                                  <a:pt x="177" y="85"/>
                                  <a:pt x="177" y="85"/>
                                </a:cubicBezTo>
                                <a:cubicBezTo>
                                  <a:pt x="178" y="85"/>
                                  <a:pt x="179" y="85"/>
                                  <a:pt x="179" y="85"/>
                                </a:cubicBezTo>
                                <a:close/>
                                <a:moveTo>
                                  <a:pt x="175" y="84"/>
                                </a:moveTo>
                                <a:cubicBezTo>
                                  <a:pt x="174" y="84"/>
                                  <a:pt x="172" y="84"/>
                                  <a:pt x="171" y="85"/>
                                </a:cubicBezTo>
                                <a:cubicBezTo>
                                  <a:pt x="171" y="84"/>
                                  <a:pt x="172" y="84"/>
                                  <a:pt x="173" y="83"/>
                                </a:cubicBezTo>
                                <a:cubicBezTo>
                                  <a:pt x="174" y="83"/>
                                  <a:pt x="175" y="83"/>
                                  <a:pt x="177" y="82"/>
                                </a:cubicBezTo>
                                <a:cubicBezTo>
                                  <a:pt x="176" y="83"/>
                                  <a:pt x="176" y="83"/>
                                  <a:pt x="175" y="84"/>
                                </a:cubicBezTo>
                                <a:close/>
                                <a:moveTo>
                                  <a:pt x="172" y="81"/>
                                </a:moveTo>
                                <a:cubicBezTo>
                                  <a:pt x="172" y="81"/>
                                  <a:pt x="172" y="81"/>
                                  <a:pt x="171" y="82"/>
                                </a:cubicBezTo>
                                <a:cubicBezTo>
                                  <a:pt x="172" y="81"/>
                                  <a:pt x="173" y="80"/>
                                  <a:pt x="174" y="79"/>
                                </a:cubicBezTo>
                                <a:cubicBezTo>
                                  <a:pt x="174" y="79"/>
                                  <a:pt x="174" y="79"/>
                                  <a:pt x="174" y="79"/>
                                </a:cubicBezTo>
                                <a:cubicBezTo>
                                  <a:pt x="176" y="78"/>
                                  <a:pt x="178" y="78"/>
                                  <a:pt x="179" y="77"/>
                                </a:cubicBezTo>
                                <a:cubicBezTo>
                                  <a:pt x="177" y="78"/>
                                  <a:pt x="174" y="80"/>
                                  <a:pt x="172" y="81"/>
                                </a:cubicBezTo>
                                <a:close/>
                                <a:moveTo>
                                  <a:pt x="177" y="74"/>
                                </a:moveTo>
                                <a:cubicBezTo>
                                  <a:pt x="175" y="75"/>
                                  <a:pt x="173" y="76"/>
                                  <a:pt x="171" y="77"/>
                                </a:cubicBezTo>
                                <a:cubicBezTo>
                                  <a:pt x="171" y="76"/>
                                  <a:pt x="170" y="76"/>
                                  <a:pt x="170" y="76"/>
                                </a:cubicBezTo>
                                <a:cubicBezTo>
                                  <a:pt x="171" y="75"/>
                                  <a:pt x="172" y="75"/>
                                  <a:pt x="173" y="74"/>
                                </a:cubicBezTo>
                                <a:cubicBezTo>
                                  <a:pt x="176" y="73"/>
                                  <a:pt x="178" y="72"/>
                                  <a:pt x="180" y="72"/>
                                </a:cubicBezTo>
                                <a:cubicBezTo>
                                  <a:pt x="179" y="73"/>
                                  <a:pt x="178" y="73"/>
                                  <a:pt x="177" y="74"/>
                                </a:cubicBezTo>
                                <a:close/>
                                <a:moveTo>
                                  <a:pt x="172" y="86"/>
                                </a:moveTo>
                                <a:cubicBezTo>
                                  <a:pt x="164" y="94"/>
                                  <a:pt x="155" y="102"/>
                                  <a:pt x="147" y="110"/>
                                </a:cubicBezTo>
                                <a:cubicBezTo>
                                  <a:pt x="143" y="112"/>
                                  <a:pt x="139" y="114"/>
                                  <a:pt x="135" y="116"/>
                                </a:cubicBezTo>
                                <a:cubicBezTo>
                                  <a:pt x="137" y="114"/>
                                  <a:pt x="139" y="112"/>
                                  <a:pt x="141" y="110"/>
                                </a:cubicBezTo>
                                <a:cubicBezTo>
                                  <a:pt x="147" y="104"/>
                                  <a:pt x="154" y="99"/>
                                  <a:pt x="160" y="93"/>
                                </a:cubicBezTo>
                                <a:cubicBezTo>
                                  <a:pt x="162" y="91"/>
                                  <a:pt x="164" y="88"/>
                                  <a:pt x="167" y="86"/>
                                </a:cubicBezTo>
                                <a:cubicBezTo>
                                  <a:pt x="167" y="87"/>
                                  <a:pt x="167" y="87"/>
                                  <a:pt x="167" y="87"/>
                                </a:cubicBezTo>
                                <a:cubicBezTo>
                                  <a:pt x="169" y="87"/>
                                  <a:pt x="171" y="86"/>
                                  <a:pt x="172" y="86"/>
                                </a:cubicBezTo>
                                <a:close/>
                                <a:moveTo>
                                  <a:pt x="168" y="82"/>
                                </a:moveTo>
                                <a:cubicBezTo>
                                  <a:pt x="167" y="82"/>
                                  <a:pt x="167" y="83"/>
                                  <a:pt x="167" y="83"/>
                                </a:cubicBezTo>
                                <a:cubicBezTo>
                                  <a:pt x="160" y="90"/>
                                  <a:pt x="152" y="97"/>
                                  <a:pt x="145" y="104"/>
                                </a:cubicBezTo>
                                <a:cubicBezTo>
                                  <a:pt x="152" y="97"/>
                                  <a:pt x="160" y="89"/>
                                  <a:pt x="167" y="81"/>
                                </a:cubicBezTo>
                                <a:cubicBezTo>
                                  <a:pt x="168" y="81"/>
                                  <a:pt x="168" y="81"/>
                                  <a:pt x="169" y="81"/>
                                </a:cubicBezTo>
                                <a:cubicBezTo>
                                  <a:pt x="168" y="81"/>
                                  <a:pt x="168" y="81"/>
                                  <a:pt x="168" y="82"/>
                                </a:cubicBezTo>
                                <a:close/>
                                <a:moveTo>
                                  <a:pt x="167" y="72"/>
                                </a:moveTo>
                                <a:cubicBezTo>
                                  <a:pt x="166" y="73"/>
                                  <a:pt x="166" y="73"/>
                                  <a:pt x="165" y="74"/>
                                </a:cubicBezTo>
                                <a:cubicBezTo>
                                  <a:pt x="165" y="74"/>
                                  <a:pt x="164" y="74"/>
                                  <a:pt x="164" y="74"/>
                                </a:cubicBezTo>
                                <a:cubicBezTo>
                                  <a:pt x="164" y="74"/>
                                  <a:pt x="164" y="75"/>
                                  <a:pt x="163" y="75"/>
                                </a:cubicBezTo>
                                <a:cubicBezTo>
                                  <a:pt x="164" y="74"/>
                                  <a:pt x="164" y="73"/>
                                  <a:pt x="165" y="73"/>
                                </a:cubicBezTo>
                                <a:cubicBezTo>
                                  <a:pt x="166" y="72"/>
                                  <a:pt x="167" y="72"/>
                                  <a:pt x="167" y="72"/>
                                </a:cubicBezTo>
                                <a:cubicBezTo>
                                  <a:pt x="167" y="72"/>
                                  <a:pt x="167" y="72"/>
                                  <a:pt x="167" y="72"/>
                                </a:cubicBezTo>
                                <a:close/>
                                <a:moveTo>
                                  <a:pt x="164" y="82"/>
                                </a:moveTo>
                                <a:cubicBezTo>
                                  <a:pt x="159" y="87"/>
                                  <a:pt x="155" y="91"/>
                                  <a:pt x="150" y="96"/>
                                </a:cubicBezTo>
                                <a:cubicBezTo>
                                  <a:pt x="150" y="96"/>
                                  <a:pt x="150" y="96"/>
                                  <a:pt x="150" y="96"/>
                                </a:cubicBezTo>
                                <a:cubicBezTo>
                                  <a:pt x="147" y="97"/>
                                  <a:pt x="145" y="99"/>
                                  <a:pt x="142" y="100"/>
                                </a:cubicBezTo>
                                <a:cubicBezTo>
                                  <a:pt x="146" y="97"/>
                                  <a:pt x="149" y="93"/>
                                  <a:pt x="152" y="90"/>
                                </a:cubicBezTo>
                                <a:cubicBezTo>
                                  <a:pt x="155" y="87"/>
                                  <a:pt x="159" y="85"/>
                                  <a:pt x="163" y="82"/>
                                </a:cubicBezTo>
                                <a:cubicBezTo>
                                  <a:pt x="163" y="82"/>
                                  <a:pt x="163" y="82"/>
                                  <a:pt x="164" y="82"/>
                                </a:cubicBezTo>
                                <a:close/>
                                <a:moveTo>
                                  <a:pt x="159" y="78"/>
                                </a:moveTo>
                                <a:cubicBezTo>
                                  <a:pt x="158" y="78"/>
                                  <a:pt x="158" y="79"/>
                                  <a:pt x="158" y="79"/>
                                </a:cubicBezTo>
                                <a:cubicBezTo>
                                  <a:pt x="157" y="79"/>
                                  <a:pt x="157" y="80"/>
                                  <a:pt x="157" y="80"/>
                                </a:cubicBezTo>
                                <a:cubicBezTo>
                                  <a:pt x="157" y="80"/>
                                  <a:pt x="157" y="80"/>
                                  <a:pt x="157" y="81"/>
                                </a:cubicBezTo>
                                <a:cubicBezTo>
                                  <a:pt x="151" y="86"/>
                                  <a:pt x="146" y="91"/>
                                  <a:pt x="140" y="96"/>
                                </a:cubicBezTo>
                                <a:cubicBezTo>
                                  <a:pt x="136" y="99"/>
                                  <a:pt x="133" y="102"/>
                                  <a:pt x="129" y="105"/>
                                </a:cubicBezTo>
                                <a:cubicBezTo>
                                  <a:pt x="126" y="108"/>
                                  <a:pt x="122" y="111"/>
                                  <a:pt x="118" y="113"/>
                                </a:cubicBezTo>
                                <a:cubicBezTo>
                                  <a:pt x="120" y="112"/>
                                  <a:pt x="121" y="110"/>
                                  <a:pt x="123" y="109"/>
                                </a:cubicBezTo>
                                <a:cubicBezTo>
                                  <a:pt x="130" y="103"/>
                                  <a:pt x="136" y="97"/>
                                  <a:pt x="142" y="90"/>
                                </a:cubicBezTo>
                                <a:cubicBezTo>
                                  <a:pt x="143" y="90"/>
                                  <a:pt x="143" y="90"/>
                                  <a:pt x="143" y="90"/>
                                </a:cubicBezTo>
                                <a:cubicBezTo>
                                  <a:pt x="147" y="85"/>
                                  <a:pt x="152" y="81"/>
                                  <a:pt x="158" y="77"/>
                                </a:cubicBezTo>
                                <a:cubicBezTo>
                                  <a:pt x="158" y="77"/>
                                  <a:pt x="159" y="77"/>
                                  <a:pt x="159" y="77"/>
                                </a:cubicBezTo>
                                <a:cubicBezTo>
                                  <a:pt x="159" y="78"/>
                                  <a:pt x="159" y="78"/>
                                  <a:pt x="159" y="78"/>
                                </a:cubicBezTo>
                                <a:close/>
                                <a:moveTo>
                                  <a:pt x="153" y="77"/>
                                </a:moveTo>
                                <a:cubicBezTo>
                                  <a:pt x="153" y="77"/>
                                  <a:pt x="153" y="77"/>
                                  <a:pt x="153" y="77"/>
                                </a:cubicBezTo>
                                <a:cubicBezTo>
                                  <a:pt x="149" y="81"/>
                                  <a:pt x="145" y="84"/>
                                  <a:pt x="141" y="87"/>
                                </a:cubicBezTo>
                                <a:cubicBezTo>
                                  <a:pt x="142" y="85"/>
                                  <a:pt x="143" y="84"/>
                                  <a:pt x="144" y="83"/>
                                </a:cubicBezTo>
                                <a:cubicBezTo>
                                  <a:pt x="144" y="82"/>
                                  <a:pt x="144" y="82"/>
                                  <a:pt x="143" y="82"/>
                                </a:cubicBezTo>
                                <a:cubicBezTo>
                                  <a:pt x="142" y="82"/>
                                  <a:pt x="141" y="82"/>
                                  <a:pt x="140" y="82"/>
                                </a:cubicBezTo>
                                <a:cubicBezTo>
                                  <a:pt x="142" y="79"/>
                                  <a:pt x="145" y="77"/>
                                  <a:pt x="148" y="74"/>
                                </a:cubicBezTo>
                                <a:cubicBezTo>
                                  <a:pt x="148" y="75"/>
                                  <a:pt x="149" y="75"/>
                                  <a:pt x="149" y="75"/>
                                </a:cubicBezTo>
                                <a:cubicBezTo>
                                  <a:pt x="151" y="75"/>
                                  <a:pt x="152" y="75"/>
                                  <a:pt x="154" y="75"/>
                                </a:cubicBezTo>
                                <a:cubicBezTo>
                                  <a:pt x="154" y="75"/>
                                  <a:pt x="153" y="75"/>
                                  <a:pt x="153" y="76"/>
                                </a:cubicBezTo>
                                <a:cubicBezTo>
                                  <a:pt x="152" y="76"/>
                                  <a:pt x="152" y="77"/>
                                  <a:pt x="153" y="77"/>
                                </a:cubicBezTo>
                                <a:close/>
                                <a:moveTo>
                                  <a:pt x="138" y="78"/>
                                </a:moveTo>
                                <a:cubicBezTo>
                                  <a:pt x="139" y="77"/>
                                  <a:pt x="140" y="76"/>
                                  <a:pt x="141" y="75"/>
                                </a:cubicBezTo>
                                <a:cubicBezTo>
                                  <a:pt x="142" y="75"/>
                                  <a:pt x="142" y="75"/>
                                  <a:pt x="143" y="75"/>
                                </a:cubicBezTo>
                                <a:cubicBezTo>
                                  <a:pt x="141" y="76"/>
                                  <a:pt x="140" y="77"/>
                                  <a:pt x="138" y="78"/>
                                </a:cubicBezTo>
                                <a:close/>
                                <a:moveTo>
                                  <a:pt x="138" y="74"/>
                                </a:moveTo>
                                <a:cubicBezTo>
                                  <a:pt x="137" y="74"/>
                                  <a:pt x="137" y="74"/>
                                  <a:pt x="136" y="74"/>
                                </a:cubicBezTo>
                                <a:cubicBezTo>
                                  <a:pt x="138" y="73"/>
                                  <a:pt x="140" y="72"/>
                                  <a:pt x="142" y="70"/>
                                </a:cubicBezTo>
                                <a:cubicBezTo>
                                  <a:pt x="141" y="72"/>
                                  <a:pt x="139" y="73"/>
                                  <a:pt x="138" y="74"/>
                                </a:cubicBezTo>
                                <a:close/>
                                <a:moveTo>
                                  <a:pt x="139" y="76"/>
                                </a:moveTo>
                                <a:cubicBezTo>
                                  <a:pt x="138" y="77"/>
                                  <a:pt x="136" y="78"/>
                                  <a:pt x="135" y="80"/>
                                </a:cubicBezTo>
                                <a:cubicBezTo>
                                  <a:pt x="134" y="81"/>
                                  <a:pt x="133" y="82"/>
                                  <a:pt x="131" y="83"/>
                                </a:cubicBezTo>
                                <a:cubicBezTo>
                                  <a:pt x="130" y="84"/>
                                  <a:pt x="129" y="84"/>
                                  <a:pt x="129" y="84"/>
                                </a:cubicBezTo>
                                <a:cubicBezTo>
                                  <a:pt x="129" y="84"/>
                                  <a:pt x="130" y="83"/>
                                  <a:pt x="131" y="82"/>
                                </a:cubicBezTo>
                                <a:cubicBezTo>
                                  <a:pt x="133" y="80"/>
                                  <a:pt x="136" y="78"/>
                                  <a:pt x="139" y="76"/>
                                </a:cubicBezTo>
                                <a:close/>
                                <a:moveTo>
                                  <a:pt x="127" y="87"/>
                                </a:moveTo>
                                <a:cubicBezTo>
                                  <a:pt x="125" y="89"/>
                                  <a:pt x="122" y="91"/>
                                  <a:pt x="120" y="92"/>
                                </a:cubicBezTo>
                                <a:cubicBezTo>
                                  <a:pt x="121" y="91"/>
                                  <a:pt x="123" y="90"/>
                                  <a:pt x="124" y="88"/>
                                </a:cubicBezTo>
                                <a:cubicBezTo>
                                  <a:pt x="125" y="88"/>
                                  <a:pt x="126" y="87"/>
                                  <a:pt x="127" y="87"/>
                                </a:cubicBezTo>
                                <a:close/>
                                <a:moveTo>
                                  <a:pt x="127" y="78"/>
                                </a:moveTo>
                                <a:cubicBezTo>
                                  <a:pt x="124" y="81"/>
                                  <a:pt x="121" y="84"/>
                                  <a:pt x="118" y="87"/>
                                </a:cubicBezTo>
                                <a:cubicBezTo>
                                  <a:pt x="117" y="87"/>
                                  <a:pt x="117" y="87"/>
                                  <a:pt x="117" y="87"/>
                                </a:cubicBezTo>
                                <a:cubicBezTo>
                                  <a:pt x="121" y="82"/>
                                  <a:pt x="126" y="77"/>
                                  <a:pt x="130" y="72"/>
                                </a:cubicBezTo>
                                <a:cubicBezTo>
                                  <a:pt x="129" y="74"/>
                                  <a:pt x="128" y="76"/>
                                  <a:pt x="127" y="78"/>
                                </a:cubicBezTo>
                                <a:close/>
                                <a:moveTo>
                                  <a:pt x="120" y="87"/>
                                </a:moveTo>
                                <a:cubicBezTo>
                                  <a:pt x="118" y="88"/>
                                  <a:pt x="117" y="90"/>
                                  <a:pt x="115" y="92"/>
                                </a:cubicBezTo>
                                <a:cubicBezTo>
                                  <a:pt x="114" y="92"/>
                                  <a:pt x="114" y="93"/>
                                  <a:pt x="113" y="93"/>
                                </a:cubicBezTo>
                                <a:cubicBezTo>
                                  <a:pt x="114" y="92"/>
                                  <a:pt x="115" y="91"/>
                                  <a:pt x="116" y="90"/>
                                </a:cubicBezTo>
                                <a:cubicBezTo>
                                  <a:pt x="117" y="89"/>
                                  <a:pt x="119" y="88"/>
                                  <a:pt x="120" y="87"/>
                                </a:cubicBezTo>
                                <a:close/>
                                <a:moveTo>
                                  <a:pt x="128" y="89"/>
                                </a:moveTo>
                                <a:cubicBezTo>
                                  <a:pt x="130" y="87"/>
                                  <a:pt x="132" y="86"/>
                                  <a:pt x="133" y="84"/>
                                </a:cubicBezTo>
                                <a:cubicBezTo>
                                  <a:pt x="134" y="84"/>
                                  <a:pt x="134" y="84"/>
                                  <a:pt x="134" y="84"/>
                                </a:cubicBezTo>
                                <a:cubicBezTo>
                                  <a:pt x="125" y="92"/>
                                  <a:pt x="117" y="100"/>
                                  <a:pt x="108" y="108"/>
                                </a:cubicBezTo>
                                <a:cubicBezTo>
                                  <a:pt x="107" y="109"/>
                                  <a:pt x="106" y="110"/>
                                  <a:pt x="105" y="110"/>
                                </a:cubicBezTo>
                                <a:cubicBezTo>
                                  <a:pt x="108" y="108"/>
                                  <a:pt x="110" y="105"/>
                                  <a:pt x="112" y="102"/>
                                </a:cubicBezTo>
                                <a:cubicBezTo>
                                  <a:pt x="117" y="98"/>
                                  <a:pt x="123" y="93"/>
                                  <a:pt x="128" y="89"/>
                                </a:cubicBezTo>
                                <a:close/>
                                <a:moveTo>
                                  <a:pt x="99" y="116"/>
                                </a:moveTo>
                                <a:cubicBezTo>
                                  <a:pt x="98" y="116"/>
                                  <a:pt x="98" y="116"/>
                                  <a:pt x="97" y="117"/>
                                </a:cubicBezTo>
                                <a:cubicBezTo>
                                  <a:pt x="97" y="117"/>
                                  <a:pt x="96" y="117"/>
                                  <a:pt x="95" y="116"/>
                                </a:cubicBezTo>
                                <a:cubicBezTo>
                                  <a:pt x="96" y="115"/>
                                  <a:pt x="97" y="113"/>
                                  <a:pt x="98" y="112"/>
                                </a:cubicBezTo>
                                <a:cubicBezTo>
                                  <a:pt x="101" y="110"/>
                                  <a:pt x="104" y="108"/>
                                  <a:pt x="107" y="106"/>
                                </a:cubicBezTo>
                                <a:cubicBezTo>
                                  <a:pt x="104" y="109"/>
                                  <a:pt x="102" y="112"/>
                                  <a:pt x="99" y="116"/>
                                </a:cubicBezTo>
                                <a:close/>
                                <a:moveTo>
                                  <a:pt x="99" y="107"/>
                                </a:moveTo>
                                <a:cubicBezTo>
                                  <a:pt x="96" y="110"/>
                                  <a:pt x="93" y="113"/>
                                  <a:pt x="89" y="116"/>
                                </a:cubicBezTo>
                                <a:cubicBezTo>
                                  <a:pt x="89" y="116"/>
                                  <a:pt x="89" y="116"/>
                                  <a:pt x="88" y="116"/>
                                </a:cubicBezTo>
                                <a:cubicBezTo>
                                  <a:pt x="89" y="115"/>
                                  <a:pt x="90" y="114"/>
                                  <a:pt x="91" y="114"/>
                                </a:cubicBezTo>
                                <a:cubicBezTo>
                                  <a:pt x="93" y="111"/>
                                  <a:pt x="95" y="109"/>
                                  <a:pt x="98" y="107"/>
                                </a:cubicBezTo>
                                <a:cubicBezTo>
                                  <a:pt x="99" y="105"/>
                                  <a:pt x="101" y="104"/>
                                  <a:pt x="103" y="103"/>
                                </a:cubicBezTo>
                                <a:cubicBezTo>
                                  <a:pt x="102" y="104"/>
                                  <a:pt x="100" y="106"/>
                                  <a:pt x="99" y="107"/>
                                </a:cubicBezTo>
                                <a:close/>
                                <a:moveTo>
                                  <a:pt x="84" y="115"/>
                                </a:moveTo>
                                <a:cubicBezTo>
                                  <a:pt x="83" y="116"/>
                                  <a:pt x="83" y="116"/>
                                  <a:pt x="82" y="116"/>
                                </a:cubicBezTo>
                                <a:cubicBezTo>
                                  <a:pt x="84" y="113"/>
                                  <a:pt x="87" y="110"/>
                                  <a:pt x="89" y="107"/>
                                </a:cubicBezTo>
                                <a:cubicBezTo>
                                  <a:pt x="87" y="110"/>
                                  <a:pt x="85" y="112"/>
                                  <a:pt x="84" y="115"/>
                                </a:cubicBezTo>
                                <a:close/>
                                <a:moveTo>
                                  <a:pt x="56" y="130"/>
                                </a:moveTo>
                                <a:cubicBezTo>
                                  <a:pt x="55" y="127"/>
                                  <a:pt x="55" y="125"/>
                                  <a:pt x="54" y="123"/>
                                </a:cubicBezTo>
                                <a:cubicBezTo>
                                  <a:pt x="54" y="122"/>
                                  <a:pt x="55" y="122"/>
                                  <a:pt x="55" y="122"/>
                                </a:cubicBezTo>
                                <a:cubicBezTo>
                                  <a:pt x="55" y="122"/>
                                  <a:pt x="55" y="122"/>
                                  <a:pt x="55" y="121"/>
                                </a:cubicBezTo>
                                <a:cubicBezTo>
                                  <a:pt x="56" y="123"/>
                                  <a:pt x="57" y="125"/>
                                  <a:pt x="58" y="127"/>
                                </a:cubicBezTo>
                                <a:cubicBezTo>
                                  <a:pt x="57" y="128"/>
                                  <a:pt x="57" y="129"/>
                                  <a:pt x="56" y="130"/>
                                </a:cubicBezTo>
                                <a:close/>
                                <a:moveTo>
                                  <a:pt x="58" y="146"/>
                                </a:moveTo>
                                <a:cubicBezTo>
                                  <a:pt x="58" y="145"/>
                                  <a:pt x="58" y="145"/>
                                  <a:pt x="59" y="145"/>
                                </a:cubicBezTo>
                                <a:cubicBezTo>
                                  <a:pt x="59" y="145"/>
                                  <a:pt x="59" y="145"/>
                                  <a:pt x="59" y="146"/>
                                </a:cubicBezTo>
                                <a:cubicBezTo>
                                  <a:pt x="58" y="146"/>
                                  <a:pt x="58" y="147"/>
                                  <a:pt x="58" y="148"/>
                                </a:cubicBezTo>
                                <a:cubicBezTo>
                                  <a:pt x="57" y="148"/>
                                  <a:pt x="57" y="147"/>
                                  <a:pt x="57" y="147"/>
                                </a:cubicBezTo>
                                <a:cubicBezTo>
                                  <a:pt x="57" y="146"/>
                                  <a:pt x="58" y="146"/>
                                  <a:pt x="58" y="146"/>
                                </a:cubicBezTo>
                                <a:close/>
                                <a:moveTo>
                                  <a:pt x="56" y="142"/>
                                </a:moveTo>
                                <a:cubicBezTo>
                                  <a:pt x="56" y="141"/>
                                  <a:pt x="55" y="140"/>
                                  <a:pt x="55" y="139"/>
                                </a:cubicBezTo>
                                <a:cubicBezTo>
                                  <a:pt x="55" y="139"/>
                                  <a:pt x="56" y="138"/>
                                  <a:pt x="56" y="138"/>
                                </a:cubicBezTo>
                                <a:cubicBezTo>
                                  <a:pt x="56" y="139"/>
                                  <a:pt x="57" y="140"/>
                                  <a:pt x="57" y="140"/>
                                </a:cubicBezTo>
                                <a:cubicBezTo>
                                  <a:pt x="57" y="141"/>
                                  <a:pt x="56" y="142"/>
                                  <a:pt x="56" y="142"/>
                                </a:cubicBezTo>
                                <a:close/>
                                <a:moveTo>
                                  <a:pt x="56" y="160"/>
                                </a:moveTo>
                                <a:cubicBezTo>
                                  <a:pt x="56" y="161"/>
                                  <a:pt x="56" y="161"/>
                                  <a:pt x="56" y="161"/>
                                </a:cubicBezTo>
                                <a:cubicBezTo>
                                  <a:pt x="56" y="162"/>
                                  <a:pt x="55" y="162"/>
                                  <a:pt x="55" y="162"/>
                                </a:cubicBezTo>
                                <a:cubicBezTo>
                                  <a:pt x="55" y="162"/>
                                  <a:pt x="55" y="161"/>
                                  <a:pt x="55" y="161"/>
                                </a:cubicBezTo>
                                <a:cubicBezTo>
                                  <a:pt x="55" y="161"/>
                                  <a:pt x="56" y="161"/>
                                  <a:pt x="56" y="160"/>
                                </a:cubicBezTo>
                                <a:close/>
                                <a:moveTo>
                                  <a:pt x="55" y="103"/>
                                </a:moveTo>
                                <a:cubicBezTo>
                                  <a:pt x="55" y="103"/>
                                  <a:pt x="55" y="103"/>
                                  <a:pt x="54" y="103"/>
                                </a:cubicBezTo>
                                <a:cubicBezTo>
                                  <a:pt x="54" y="102"/>
                                  <a:pt x="54" y="101"/>
                                  <a:pt x="54" y="101"/>
                                </a:cubicBezTo>
                                <a:cubicBezTo>
                                  <a:pt x="55" y="100"/>
                                  <a:pt x="55" y="99"/>
                                  <a:pt x="56" y="99"/>
                                </a:cubicBezTo>
                                <a:cubicBezTo>
                                  <a:pt x="56" y="99"/>
                                  <a:pt x="56" y="99"/>
                                  <a:pt x="56" y="99"/>
                                </a:cubicBezTo>
                                <a:cubicBezTo>
                                  <a:pt x="56" y="99"/>
                                  <a:pt x="55" y="100"/>
                                  <a:pt x="55" y="100"/>
                                </a:cubicBezTo>
                                <a:cubicBezTo>
                                  <a:pt x="55" y="101"/>
                                  <a:pt x="55" y="102"/>
                                  <a:pt x="56" y="101"/>
                                </a:cubicBezTo>
                                <a:cubicBezTo>
                                  <a:pt x="56" y="101"/>
                                  <a:pt x="56" y="101"/>
                                  <a:pt x="57" y="101"/>
                                </a:cubicBezTo>
                                <a:cubicBezTo>
                                  <a:pt x="57" y="101"/>
                                  <a:pt x="57" y="101"/>
                                  <a:pt x="57" y="101"/>
                                </a:cubicBezTo>
                                <a:cubicBezTo>
                                  <a:pt x="56" y="102"/>
                                  <a:pt x="55" y="103"/>
                                  <a:pt x="55" y="103"/>
                                </a:cubicBezTo>
                                <a:close/>
                                <a:moveTo>
                                  <a:pt x="53" y="134"/>
                                </a:moveTo>
                                <a:cubicBezTo>
                                  <a:pt x="53" y="131"/>
                                  <a:pt x="52" y="129"/>
                                  <a:pt x="51" y="127"/>
                                </a:cubicBezTo>
                                <a:cubicBezTo>
                                  <a:pt x="51" y="127"/>
                                  <a:pt x="51" y="126"/>
                                  <a:pt x="52" y="126"/>
                                </a:cubicBezTo>
                                <a:cubicBezTo>
                                  <a:pt x="52" y="128"/>
                                  <a:pt x="53" y="130"/>
                                  <a:pt x="54" y="132"/>
                                </a:cubicBezTo>
                                <a:cubicBezTo>
                                  <a:pt x="54" y="133"/>
                                  <a:pt x="54" y="133"/>
                                  <a:pt x="53" y="134"/>
                                </a:cubicBezTo>
                                <a:close/>
                                <a:moveTo>
                                  <a:pt x="53" y="146"/>
                                </a:moveTo>
                                <a:cubicBezTo>
                                  <a:pt x="53" y="146"/>
                                  <a:pt x="53" y="147"/>
                                  <a:pt x="53" y="147"/>
                                </a:cubicBezTo>
                                <a:cubicBezTo>
                                  <a:pt x="53" y="146"/>
                                  <a:pt x="52" y="145"/>
                                  <a:pt x="52" y="144"/>
                                </a:cubicBezTo>
                                <a:cubicBezTo>
                                  <a:pt x="52" y="144"/>
                                  <a:pt x="52" y="144"/>
                                  <a:pt x="52" y="143"/>
                                </a:cubicBezTo>
                                <a:cubicBezTo>
                                  <a:pt x="53" y="144"/>
                                  <a:pt x="53" y="145"/>
                                  <a:pt x="53" y="146"/>
                                </a:cubicBezTo>
                                <a:close/>
                                <a:moveTo>
                                  <a:pt x="51" y="90"/>
                                </a:moveTo>
                                <a:cubicBezTo>
                                  <a:pt x="51" y="90"/>
                                  <a:pt x="51" y="91"/>
                                  <a:pt x="50" y="91"/>
                                </a:cubicBezTo>
                                <a:cubicBezTo>
                                  <a:pt x="50" y="92"/>
                                  <a:pt x="49" y="92"/>
                                  <a:pt x="49" y="92"/>
                                </a:cubicBezTo>
                                <a:cubicBezTo>
                                  <a:pt x="50" y="92"/>
                                  <a:pt x="50" y="91"/>
                                  <a:pt x="51" y="90"/>
                                </a:cubicBezTo>
                                <a:close/>
                                <a:moveTo>
                                  <a:pt x="50" y="88"/>
                                </a:moveTo>
                                <a:cubicBezTo>
                                  <a:pt x="51" y="87"/>
                                  <a:pt x="51" y="86"/>
                                  <a:pt x="52" y="85"/>
                                </a:cubicBezTo>
                                <a:cubicBezTo>
                                  <a:pt x="52" y="85"/>
                                  <a:pt x="53" y="84"/>
                                  <a:pt x="53" y="84"/>
                                </a:cubicBezTo>
                                <a:cubicBezTo>
                                  <a:pt x="53" y="85"/>
                                  <a:pt x="53" y="85"/>
                                  <a:pt x="52" y="86"/>
                                </a:cubicBezTo>
                                <a:cubicBezTo>
                                  <a:pt x="52" y="87"/>
                                  <a:pt x="51" y="88"/>
                                  <a:pt x="50" y="88"/>
                                </a:cubicBezTo>
                                <a:close/>
                                <a:moveTo>
                                  <a:pt x="51" y="107"/>
                                </a:moveTo>
                                <a:cubicBezTo>
                                  <a:pt x="50" y="108"/>
                                  <a:pt x="48" y="109"/>
                                  <a:pt x="47" y="109"/>
                                </a:cubicBezTo>
                                <a:cubicBezTo>
                                  <a:pt x="47" y="109"/>
                                  <a:pt x="47" y="109"/>
                                  <a:pt x="47" y="109"/>
                                </a:cubicBezTo>
                                <a:cubicBezTo>
                                  <a:pt x="48" y="108"/>
                                  <a:pt x="49" y="106"/>
                                  <a:pt x="50" y="105"/>
                                </a:cubicBezTo>
                                <a:cubicBezTo>
                                  <a:pt x="50" y="106"/>
                                  <a:pt x="51" y="106"/>
                                  <a:pt x="51" y="107"/>
                                </a:cubicBezTo>
                                <a:close/>
                                <a:moveTo>
                                  <a:pt x="50" y="110"/>
                                </a:moveTo>
                                <a:cubicBezTo>
                                  <a:pt x="49" y="111"/>
                                  <a:pt x="49" y="111"/>
                                  <a:pt x="48" y="112"/>
                                </a:cubicBezTo>
                                <a:cubicBezTo>
                                  <a:pt x="48" y="112"/>
                                  <a:pt x="48" y="111"/>
                                  <a:pt x="48" y="111"/>
                                </a:cubicBezTo>
                                <a:cubicBezTo>
                                  <a:pt x="48" y="111"/>
                                  <a:pt x="49" y="110"/>
                                  <a:pt x="50" y="110"/>
                                </a:cubicBezTo>
                                <a:close/>
                                <a:moveTo>
                                  <a:pt x="51" y="110"/>
                                </a:moveTo>
                                <a:cubicBezTo>
                                  <a:pt x="51" y="111"/>
                                  <a:pt x="51" y="112"/>
                                  <a:pt x="51" y="112"/>
                                </a:cubicBezTo>
                                <a:cubicBezTo>
                                  <a:pt x="51" y="113"/>
                                  <a:pt x="50" y="113"/>
                                  <a:pt x="49" y="114"/>
                                </a:cubicBezTo>
                                <a:cubicBezTo>
                                  <a:pt x="50" y="113"/>
                                  <a:pt x="51" y="112"/>
                                  <a:pt x="51" y="110"/>
                                </a:cubicBezTo>
                                <a:close/>
                                <a:moveTo>
                                  <a:pt x="54" y="110"/>
                                </a:moveTo>
                                <a:cubicBezTo>
                                  <a:pt x="54" y="110"/>
                                  <a:pt x="54" y="110"/>
                                  <a:pt x="54" y="110"/>
                                </a:cubicBezTo>
                                <a:cubicBezTo>
                                  <a:pt x="53" y="110"/>
                                  <a:pt x="53" y="110"/>
                                  <a:pt x="53" y="109"/>
                                </a:cubicBezTo>
                                <a:cubicBezTo>
                                  <a:pt x="53" y="109"/>
                                  <a:pt x="53" y="108"/>
                                  <a:pt x="53" y="108"/>
                                </a:cubicBezTo>
                                <a:cubicBezTo>
                                  <a:pt x="53" y="108"/>
                                  <a:pt x="53" y="108"/>
                                  <a:pt x="53" y="108"/>
                                </a:cubicBezTo>
                                <a:cubicBezTo>
                                  <a:pt x="53" y="108"/>
                                  <a:pt x="53" y="108"/>
                                  <a:pt x="53" y="108"/>
                                </a:cubicBezTo>
                                <a:cubicBezTo>
                                  <a:pt x="54" y="108"/>
                                  <a:pt x="54" y="109"/>
                                  <a:pt x="54" y="110"/>
                                </a:cubicBezTo>
                                <a:close/>
                                <a:moveTo>
                                  <a:pt x="54" y="87"/>
                                </a:moveTo>
                                <a:cubicBezTo>
                                  <a:pt x="54" y="87"/>
                                  <a:pt x="54" y="87"/>
                                  <a:pt x="54" y="87"/>
                                </a:cubicBezTo>
                                <a:cubicBezTo>
                                  <a:pt x="55" y="86"/>
                                  <a:pt x="55" y="86"/>
                                  <a:pt x="56" y="85"/>
                                </a:cubicBezTo>
                                <a:cubicBezTo>
                                  <a:pt x="55" y="86"/>
                                  <a:pt x="55" y="87"/>
                                  <a:pt x="54" y="88"/>
                                </a:cubicBezTo>
                                <a:cubicBezTo>
                                  <a:pt x="54" y="88"/>
                                  <a:pt x="54" y="88"/>
                                  <a:pt x="54" y="87"/>
                                </a:cubicBezTo>
                                <a:close/>
                                <a:moveTo>
                                  <a:pt x="54" y="96"/>
                                </a:moveTo>
                                <a:cubicBezTo>
                                  <a:pt x="54" y="96"/>
                                  <a:pt x="54" y="96"/>
                                  <a:pt x="54" y="96"/>
                                </a:cubicBezTo>
                                <a:cubicBezTo>
                                  <a:pt x="54" y="96"/>
                                  <a:pt x="55" y="96"/>
                                  <a:pt x="55" y="95"/>
                                </a:cubicBezTo>
                                <a:cubicBezTo>
                                  <a:pt x="55" y="96"/>
                                  <a:pt x="55" y="96"/>
                                  <a:pt x="55" y="97"/>
                                </a:cubicBezTo>
                                <a:cubicBezTo>
                                  <a:pt x="55" y="97"/>
                                  <a:pt x="55" y="98"/>
                                  <a:pt x="54" y="98"/>
                                </a:cubicBezTo>
                                <a:cubicBezTo>
                                  <a:pt x="54" y="98"/>
                                  <a:pt x="54" y="97"/>
                                  <a:pt x="54" y="96"/>
                                </a:cubicBezTo>
                                <a:close/>
                                <a:moveTo>
                                  <a:pt x="55" y="83"/>
                                </a:moveTo>
                                <a:cubicBezTo>
                                  <a:pt x="56" y="82"/>
                                  <a:pt x="56" y="82"/>
                                  <a:pt x="56" y="81"/>
                                </a:cubicBezTo>
                                <a:cubicBezTo>
                                  <a:pt x="58" y="80"/>
                                  <a:pt x="60" y="78"/>
                                  <a:pt x="61" y="76"/>
                                </a:cubicBezTo>
                                <a:cubicBezTo>
                                  <a:pt x="61" y="77"/>
                                  <a:pt x="61" y="77"/>
                                  <a:pt x="60" y="78"/>
                                </a:cubicBezTo>
                                <a:cubicBezTo>
                                  <a:pt x="59" y="80"/>
                                  <a:pt x="57" y="81"/>
                                  <a:pt x="55" y="83"/>
                                </a:cubicBezTo>
                                <a:close/>
                                <a:moveTo>
                                  <a:pt x="88" y="57"/>
                                </a:moveTo>
                                <a:cubicBezTo>
                                  <a:pt x="86" y="59"/>
                                  <a:pt x="84" y="61"/>
                                  <a:pt x="82" y="63"/>
                                </a:cubicBezTo>
                                <a:cubicBezTo>
                                  <a:pt x="78" y="67"/>
                                  <a:pt x="75" y="70"/>
                                  <a:pt x="71" y="73"/>
                                </a:cubicBezTo>
                                <a:cubicBezTo>
                                  <a:pt x="71" y="73"/>
                                  <a:pt x="71" y="74"/>
                                  <a:pt x="70" y="74"/>
                                </a:cubicBezTo>
                                <a:cubicBezTo>
                                  <a:pt x="69" y="76"/>
                                  <a:pt x="67" y="77"/>
                                  <a:pt x="65" y="79"/>
                                </a:cubicBezTo>
                                <a:cubicBezTo>
                                  <a:pt x="67" y="77"/>
                                  <a:pt x="68" y="75"/>
                                  <a:pt x="69" y="73"/>
                                </a:cubicBezTo>
                                <a:cubicBezTo>
                                  <a:pt x="71" y="71"/>
                                  <a:pt x="73" y="69"/>
                                  <a:pt x="75" y="67"/>
                                </a:cubicBezTo>
                                <a:cubicBezTo>
                                  <a:pt x="79" y="64"/>
                                  <a:pt x="84" y="60"/>
                                  <a:pt x="88" y="57"/>
                                </a:cubicBezTo>
                                <a:close/>
                                <a:moveTo>
                                  <a:pt x="86" y="57"/>
                                </a:moveTo>
                                <a:cubicBezTo>
                                  <a:pt x="87" y="55"/>
                                  <a:pt x="89" y="54"/>
                                  <a:pt x="90" y="53"/>
                                </a:cubicBezTo>
                                <a:cubicBezTo>
                                  <a:pt x="90" y="53"/>
                                  <a:pt x="90" y="53"/>
                                  <a:pt x="90" y="54"/>
                                </a:cubicBezTo>
                                <a:cubicBezTo>
                                  <a:pt x="88" y="55"/>
                                  <a:pt x="87" y="56"/>
                                  <a:pt x="86" y="57"/>
                                </a:cubicBezTo>
                                <a:close/>
                                <a:moveTo>
                                  <a:pt x="105" y="58"/>
                                </a:moveTo>
                                <a:cubicBezTo>
                                  <a:pt x="105" y="58"/>
                                  <a:pt x="105" y="58"/>
                                  <a:pt x="105" y="58"/>
                                </a:cubicBezTo>
                                <a:cubicBezTo>
                                  <a:pt x="105" y="58"/>
                                  <a:pt x="105" y="58"/>
                                  <a:pt x="105" y="59"/>
                                </a:cubicBezTo>
                                <a:cubicBezTo>
                                  <a:pt x="102" y="61"/>
                                  <a:pt x="100" y="62"/>
                                  <a:pt x="97" y="64"/>
                                </a:cubicBezTo>
                                <a:cubicBezTo>
                                  <a:pt x="97" y="64"/>
                                  <a:pt x="98" y="64"/>
                                  <a:pt x="98" y="64"/>
                                </a:cubicBezTo>
                                <a:cubicBezTo>
                                  <a:pt x="100" y="62"/>
                                  <a:pt x="102" y="60"/>
                                  <a:pt x="105" y="58"/>
                                </a:cubicBezTo>
                                <a:close/>
                                <a:moveTo>
                                  <a:pt x="100" y="59"/>
                                </a:moveTo>
                                <a:cubicBezTo>
                                  <a:pt x="100" y="59"/>
                                  <a:pt x="100" y="58"/>
                                  <a:pt x="101" y="58"/>
                                </a:cubicBezTo>
                                <a:cubicBezTo>
                                  <a:pt x="102" y="57"/>
                                  <a:pt x="103" y="57"/>
                                  <a:pt x="104" y="56"/>
                                </a:cubicBezTo>
                                <a:cubicBezTo>
                                  <a:pt x="103" y="57"/>
                                  <a:pt x="101" y="58"/>
                                  <a:pt x="100" y="59"/>
                                </a:cubicBezTo>
                                <a:close/>
                                <a:moveTo>
                                  <a:pt x="86" y="81"/>
                                </a:moveTo>
                                <a:cubicBezTo>
                                  <a:pt x="87" y="81"/>
                                  <a:pt x="88" y="80"/>
                                  <a:pt x="88" y="79"/>
                                </a:cubicBezTo>
                                <a:cubicBezTo>
                                  <a:pt x="92" y="75"/>
                                  <a:pt x="96" y="71"/>
                                  <a:pt x="100" y="67"/>
                                </a:cubicBezTo>
                                <a:cubicBezTo>
                                  <a:pt x="100" y="69"/>
                                  <a:pt x="99" y="70"/>
                                  <a:pt x="98" y="72"/>
                                </a:cubicBezTo>
                                <a:cubicBezTo>
                                  <a:pt x="97" y="72"/>
                                  <a:pt x="96" y="73"/>
                                  <a:pt x="96" y="74"/>
                                </a:cubicBezTo>
                                <a:cubicBezTo>
                                  <a:pt x="92" y="76"/>
                                  <a:pt x="89" y="79"/>
                                  <a:pt x="86" y="81"/>
                                </a:cubicBezTo>
                                <a:close/>
                                <a:moveTo>
                                  <a:pt x="93" y="78"/>
                                </a:moveTo>
                                <a:cubicBezTo>
                                  <a:pt x="90" y="81"/>
                                  <a:pt x="87" y="84"/>
                                  <a:pt x="85" y="86"/>
                                </a:cubicBezTo>
                                <a:cubicBezTo>
                                  <a:pt x="85" y="86"/>
                                  <a:pt x="85" y="85"/>
                                  <a:pt x="85" y="85"/>
                                </a:cubicBezTo>
                                <a:cubicBezTo>
                                  <a:pt x="86" y="84"/>
                                  <a:pt x="88" y="83"/>
                                  <a:pt x="89" y="82"/>
                                </a:cubicBezTo>
                                <a:cubicBezTo>
                                  <a:pt x="90" y="80"/>
                                  <a:pt x="92" y="79"/>
                                  <a:pt x="93" y="78"/>
                                </a:cubicBezTo>
                                <a:close/>
                                <a:moveTo>
                                  <a:pt x="92" y="73"/>
                                </a:moveTo>
                                <a:cubicBezTo>
                                  <a:pt x="93" y="71"/>
                                  <a:pt x="94" y="69"/>
                                  <a:pt x="95" y="68"/>
                                </a:cubicBezTo>
                                <a:cubicBezTo>
                                  <a:pt x="98" y="66"/>
                                  <a:pt x="101" y="64"/>
                                  <a:pt x="103" y="62"/>
                                </a:cubicBezTo>
                                <a:cubicBezTo>
                                  <a:pt x="103" y="62"/>
                                  <a:pt x="103" y="63"/>
                                  <a:pt x="102" y="63"/>
                                </a:cubicBezTo>
                                <a:cubicBezTo>
                                  <a:pt x="99" y="66"/>
                                  <a:pt x="96" y="69"/>
                                  <a:pt x="92" y="73"/>
                                </a:cubicBezTo>
                                <a:close/>
                                <a:moveTo>
                                  <a:pt x="85" y="64"/>
                                </a:moveTo>
                                <a:cubicBezTo>
                                  <a:pt x="84" y="65"/>
                                  <a:pt x="83" y="66"/>
                                  <a:pt x="82" y="66"/>
                                </a:cubicBezTo>
                                <a:cubicBezTo>
                                  <a:pt x="82" y="66"/>
                                  <a:pt x="82" y="66"/>
                                  <a:pt x="82" y="66"/>
                                </a:cubicBezTo>
                                <a:cubicBezTo>
                                  <a:pt x="83" y="65"/>
                                  <a:pt x="84" y="64"/>
                                  <a:pt x="85" y="64"/>
                                </a:cubicBezTo>
                                <a:cubicBezTo>
                                  <a:pt x="85" y="64"/>
                                  <a:pt x="85" y="64"/>
                                  <a:pt x="85" y="64"/>
                                </a:cubicBezTo>
                                <a:close/>
                                <a:moveTo>
                                  <a:pt x="89" y="65"/>
                                </a:moveTo>
                                <a:cubicBezTo>
                                  <a:pt x="86" y="68"/>
                                  <a:pt x="84" y="70"/>
                                  <a:pt x="81" y="73"/>
                                </a:cubicBezTo>
                                <a:cubicBezTo>
                                  <a:pt x="82" y="72"/>
                                  <a:pt x="82" y="71"/>
                                  <a:pt x="83" y="70"/>
                                </a:cubicBezTo>
                                <a:cubicBezTo>
                                  <a:pt x="85" y="69"/>
                                  <a:pt x="87" y="67"/>
                                  <a:pt x="89" y="65"/>
                                </a:cubicBezTo>
                                <a:close/>
                                <a:moveTo>
                                  <a:pt x="83" y="68"/>
                                </a:moveTo>
                                <a:cubicBezTo>
                                  <a:pt x="82" y="68"/>
                                  <a:pt x="82" y="68"/>
                                  <a:pt x="82" y="69"/>
                                </a:cubicBezTo>
                                <a:cubicBezTo>
                                  <a:pt x="81" y="70"/>
                                  <a:pt x="79" y="71"/>
                                  <a:pt x="78" y="72"/>
                                </a:cubicBezTo>
                                <a:cubicBezTo>
                                  <a:pt x="78" y="71"/>
                                  <a:pt x="79" y="71"/>
                                  <a:pt x="79" y="70"/>
                                </a:cubicBezTo>
                                <a:cubicBezTo>
                                  <a:pt x="80" y="69"/>
                                  <a:pt x="81" y="69"/>
                                  <a:pt x="83" y="68"/>
                                </a:cubicBezTo>
                                <a:close/>
                                <a:moveTo>
                                  <a:pt x="78" y="74"/>
                                </a:moveTo>
                                <a:cubicBezTo>
                                  <a:pt x="77" y="76"/>
                                  <a:pt x="76" y="77"/>
                                  <a:pt x="75" y="79"/>
                                </a:cubicBezTo>
                                <a:cubicBezTo>
                                  <a:pt x="74" y="80"/>
                                  <a:pt x="73" y="81"/>
                                  <a:pt x="72" y="82"/>
                                </a:cubicBezTo>
                                <a:cubicBezTo>
                                  <a:pt x="73" y="81"/>
                                  <a:pt x="73" y="79"/>
                                  <a:pt x="74" y="77"/>
                                </a:cubicBezTo>
                                <a:cubicBezTo>
                                  <a:pt x="75" y="77"/>
                                  <a:pt x="75" y="77"/>
                                  <a:pt x="75" y="77"/>
                                </a:cubicBezTo>
                                <a:cubicBezTo>
                                  <a:pt x="76" y="76"/>
                                  <a:pt x="77" y="75"/>
                                  <a:pt x="78" y="74"/>
                                </a:cubicBezTo>
                                <a:close/>
                                <a:moveTo>
                                  <a:pt x="74" y="83"/>
                                </a:moveTo>
                                <a:cubicBezTo>
                                  <a:pt x="76" y="81"/>
                                  <a:pt x="79" y="78"/>
                                  <a:pt x="82" y="76"/>
                                </a:cubicBezTo>
                                <a:cubicBezTo>
                                  <a:pt x="82" y="76"/>
                                  <a:pt x="82" y="77"/>
                                  <a:pt x="82" y="77"/>
                                </a:cubicBezTo>
                                <a:cubicBezTo>
                                  <a:pt x="78" y="80"/>
                                  <a:pt x="75" y="82"/>
                                  <a:pt x="72" y="85"/>
                                </a:cubicBezTo>
                                <a:cubicBezTo>
                                  <a:pt x="72" y="84"/>
                                  <a:pt x="73" y="84"/>
                                  <a:pt x="74" y="83"/>
                                </a:cubicBezTo>
                                <a:close/>
                                <a:moveTo>
                                  <a:pt x="81" y="75"/>
                                </a:moveTo>
                                <a:cubicBezTo>
                                  <a:pt x="86" y="70"/>
                                  <a:pt x="92" y="65"/>
                                  <a:pt x="97" y="60"/>
                                </a:cubicBezTo>
                                <a:cubicBezTo>
                                  <a:pt x="97" y="60"/>
                                  <a:pt x="98" y="60"/>
                                  <a:pt x="98" y="59"/>
                                </a:cubicBezTo>
                                <a:cubicBezTo>
                                  <a:pt x="98" y="60"/>
                                  <a:pt x="98" y="60"/>
                                  <a:pt x="97" y="61"/>
                                </a:cubicBezTo>
                                <a:cubicBezTo>
                                  <a:pt x="94" y="64"/>
                                  <a:pt x="91" y="66"/>
                                  <a:pt x="88" y="69"/>
                                </a:cubicBezTo>
                                <a:cubicBezTo>
                                  <a:pt x="86" y="71"/>
                                  <a:pt x="83" y="73"/>
                                  <a:pt x="81" y="75"/>
                                </a:cubicBezTo>
                                <a:close/>
                                <a:moveTo>
                                  <a:pt x="90" y="70"/>
                                </a:moveTo>
                                <a:cubicBezTo>
                                  <a:pt x="92" y="69"/>
                                  <a:pt x="93" y="67"/>
                                  <a:pt x="94" y="66"/>
                                </a:cubicBezTo>
                                <a:cubicBezTo>
                                  <a:pt x="94" y="67"/>
                                  <a:pt x="94" y="67"/>
                                  <a:pt x="94" y="67"/>
                                </a:cubicBezTo>
                                <a:cubicBezTo>
                                  <a:pt x="93" y="68"/>
                                  <a:pt x="91" y="69"/>
                                  <a:pt x="90" y="70"/>
                                </a:cubicBezTo>
                                <a:cubicBezTo>
                                  <a:pt x="90" y="70"/>
                                  <a:pt x="90" y="70"/>
                                  <a:pt x="90" y="70"/>
                                </a:cubicBezTo>
                                <a:close/>
                                <a:moveTo>
                                  <a:pt x="97" y="58"/>
                                </a:moveTo>
                                <a:cubicBezTo>
                                  <a:pt x="93" y="60"/>
                                  <a:pt x="89" y="63"/>
                                  <a:pt x="86" y="66"/>
                                </a:cubicBezTo>
                                <a:cubicBezTo>
                                  <a:pt x="86" y="66"/>
                                  <a:pt x="86" y="65"/>
                                  <a:pt x="86" y="65"/>
                                </a:cubicBezTo>
                                <a:cubicBezTo>
                                  <a:pt x="90" y="62"/>
                                  <a:pt x="95" y="59"/>
                                  <a:pt x="99" y="56"/>
                                </a:cubicBezTo>
                                <a:cubicBezTo>
                                  <a:pt x="98" y="57"/>
                                  <a:pt x="98" y="57"/>
                                  <a:pt x="97" y="58"/>
                                </a:cubicBezTo>
                                <a:close/>
                                <a:moveTo>
                                  <a:pt x="70" y="69"/>
                                </a:moveTo>
                                <a:cubicBezTo>
                                  <a:pt x="69" y="69"/>
                                  <a:pt x="69" y="70"/>
                                  <a:pt x="69" y="70"/>
                                </a:cubicBezTo>
                                <a:cubicBezTo>
                                  <a:pt x="68" y="71"/>
                                  <a:pt x="67" y="72"/>
                                  <a:pt x="65" y="73"/>
                                </a:cubicBezTo>
                                <a:cubicBezTo>
                                  <a:pt x="66" y="73"/>
                                  <a:pt x="66" y="72"/>
                                  <a:pt x="66" y="72"/>
                                </a:cubicBezTo>
                                <a:cubicBezTo>
                                  <a:pt x="67" y="71"/>
                                  <a:pt x="68" y="70"/>
                                  <a:pt x="70" y="69"/>
                                </a:cubicBezTo>
                                <a:close/>
                                <a:moveTo>
                                  <a:pt x="69" y="67"/>
                                </a:moveTo>
                                <a:cubicBezTo>
                                  <a:pt x="70" y="66"/>
                                  <a:pt x="71" y="64"/>
                                  <a:pt x="73" y="62"/>
                                </a:cubicBezTo>
                                <a:cubicBezTo>
                                  <a:pt x="73" y="62"/>
                                  <a:pt x="73" y="62"/>
                                  <a:pt x="73" y="62"/>
                                </a:cubicBezTo>
                                <a:cubicBezTo>
                                  <a:pt x="73" y="63"/>
                                  <a:pt x="72" y="64"/>
                                  <a:pt x="72" y="65"/>
                                </a:cubicBezTo>
                                <a:cubicBezTo>
                                  <a:pt x="71" y="66"/>
                                  <a:pt x="70" y="67"/>
                                  <a:pt x="69" y="67"/>
                                </a:cubicBezTo>
                                <a:close/>
                                <a:moveTo>
                                  <a:pt x="73" y="67"/>
                                </a:moveTo>
                                <a:cubicBezTo>
                                  <a:pt x="73" y="66"/>
                                  <a:pt x="73" y="66"/>
                                  <a:pt x="73" y="66"/>
                                </a:cubicBezTo>
                                <a:cubicBezTo>
                                  <a:pt x="75" y="65"/>
                                  <a:pt x="77" y="63"/>
                                  <a:pt x="78" y="62"/>
                                </a:cubicBezTo>
                                <a:cubicBezTo>
                                  <a:pt x="76" y="63"/>
                                  <a:pt x="75" y="65"/>
                                  <a:pt x="73" y="67"/>
                                </a:cubicBezTo>
                                <a:close/>
                                <a:moveTo>
                                  <a:pt x="72" y="60"/>
                                </a:moveTo>
                                <a:cubicBezTo>
                                  <a:pt x="71" y="61"/>
                                  <a:pt x="69" y="63"/>
                                  <a:pt x="68" y="65"/>
                                </a:cubicBezTo>
                                <a:cubicBezTo>
                                  <a:pt x="65" y="67"/>
                                  <a:pt x="62" y="70"/>
                                  <a:pt x="59" y="73"/>
                                </a:cubicBezTo>
                                <a:cubicBezTo>
                                  <a:pt x="60" y="72"/>
                                  <a:pt x="61" y="70"/>
                                  <a:pt x="62" y="69"/>
                                </a:cubicBezTo>
                                <a:cubicBezTo>
                                  <a:pt x="66" y="65"/>
                                  <a:pt x="70" y="61"/>
                                  <a:pt x="75" y="57"/>
                                </a:cubicBezTo>
                                <a:cubicBezTo>
                                  <a:pt x="74" y="58"/>
                                  <a:pt x="73" y="59"/>
                                  <a:pt x="72" y="60"/>
                                </a:cubicBezTo>
                                <a:close/>
                                <a:moveTo>
                                  <a:pt x="60" y="68"/>
                                </a:moveTo>
                                <a:cubicBezTo>
                                  <a:pt x="60" y="69"/>
                                  <a:pt x="59" y="69"/>
                                  <a:pt x="58" y="70"/>
                                </a:cubicBezTo>
                                <a:cubicBezTo>
                                  <a:pt x="58" y="69"/>
                                  <a:pt x="58" y="68"/>
                                  <a:pt x="58" y="67"/>
                                </a:cubicBezTo>
                                <a:cubicBezTo>
                                  <a:pt x="60" y="66"/>
                                  <a:pt x="61" y="65"/>
                                  <a:pt x="62" y="64"/>
                                </a:cubicBezTo>
                                <a:cubicBezTo>
                                  <a:pt x="63" y="63"/>
                                  <a:pt x="63" y="63"/>
                                  <a:pt x="64" y="62"/>
                                </a:cubicBezTo>
                                <a:cubicBezTo>
                                  <a:pt x="65" y="62"/>
                                  <a:pt x="65" y="61"/>
                                  <a:pt x="66" y="60"/>
                                </a:cubicBezTo>
                                <a:cubicBezTo>
                                  <a:pt x="64" y="63"/>
                                  <a:pt x="62" y="65"/>
                                  <a:pt x="60" y="68"/>
                                </a:cubicBezTo>
                                <a:close/>
                                <a:moveTo>
                                  <a:pt x="67" y="68"/>
                                </a:moveTo>
                                <a:cubicBezTo>
                                  <a:pt x="66" y="69"/>
                                  <a:pt x="65" y="70"/>
                                  <a:pt x="64" y="72"/>
                                </a:cubicBezTo>
                                <a:cubicBezTo>
                                  <a:pt x="62" y="74"/>
                                  <a:pt x="59" y="76"/>
                                  <a:pt x="57" y="79"/>
                                </a:cubicBezTo>
                                <a:cubicBezTo>
                                  <a:pt x="57" y="79"/>
                                  <a:pt x="57" y="79"/>
                                  <a:pt x="57" y="78"/>
                                </a:cubicBezTo>
                                <a:cubicBezTo>
                                  <a:pt x="60" y="75"/>
                                  <a:pt x="63" y="72"/>
                                  <a:pt x="67" y="68"/>
                                </a:cubicBezTo>
                                <a:close/>
                                <a:moveTo>
                                  <a:pt x="64" y="77"/>
                                </a:moveTo>
                                <a:cubicBezTo>
                                  <a:pt x="63" y="79"/>
                                  <a:pt x="62" y="81"/>
                                  <a:pt x="60" y="83"/>
                                </a:cubicBezTo>
                                <a:cubicBezTo>
                                  <a:pt x="59" y="84"/>
                                  <a:pt x="58" y="85"/>
                                  <a:pt x="58" y="85"/>
                                </a:cubicBezTo>
                                <a:cubicBezTo>
                                  <a:pt x="59" y="84"/>
                                  <a:pt x="60" y="82"/>
                                  <a:pt x="61" y="80"/>
                                </a:cubicBezTo>
                                <a:cubicBezTo>
                                  <a:pt x="62" y="79"/>
                                  <a:pt x="63" y="78"/>
                                  <a:pt x="64" y="77"/>
                                </a:cubicBezTo>
                                <a:close/>
                                <a:moveTo>
                                  <a:pt x="58" y="90"/>
                                </a:moveTo>
                                <a:cubicBezTo>
                                  <a:pt x="58" y="90"/>
                                  <a:pt x="58" y="89"/>
                                  <a:pt x="59" y="88"/>
                                </a:cubicBezTo>
                                <a:cubicBezTo>
                                  <a:pt x="59" y="88"/>
                                  <a:pt x="59" y="88"/>
                                  <a:pt x="59" y="88"/>
                                </a:cubicBezTo>
                                <a:cubicBezTo>
                                  <a:pt x="59" y="88"/>
                                  <a:pt x="60" y="88"/>
                                  <a:pt x="60" y="87"/>
                                </a:cubicBezTo>
                                <a:cubicBezTo>
                                  <a:pt x="60" y="87"/>
                                  <a:pt x="60" y="87"/>
                                  <a:pt x="60" y="87"/>
                                </a:cubicBezTo>
                                <a:cubicBezTo>
                                  <a:pt x="62" y="85"/>
                                  <a:pt x="64" y="82"/>
                                  <a:pt x="67" y="80"/>
                                </a:cubicBezTo>
                                <a:cubicBezTo>
                                  <a:pt x="70" y="78"/>
                                  <a:pt x="72" y="75"/>
                                  <a:pt x="75" y="73"/>
                                </a:cubicBezTo>
                                <a:cubicBezTo>
                                  <a:pt x="75" y="74"/>
                                  <a:pt x="74" y="75"/>
                                  <a:pt x="74" y="76"/>
                                </a:cubicBezTo>
                                <a:cubicBezTo>
                                  <a:pt x="68" y="81"/>
                                  <a:pt x="63" y="86"/>
                                  <a:pt x="57" y="91"/>
                                </a:cubicBezTo>
                                <a:cubicBezTo>
                                  <a:pt x="57" y="91"/>
                                  <a:pt x="58" y="90"/>
                                  <a:pt x="58" y="90"/>
                                </a:cubicBezTo>
                                <a:close/>
                                <a:moveTo>
                                  <a:pt x="67" y="115"/>
                                </a:moveTo>
                                <a:cubicBezTo>
                                  <a:pt x="67" y="115"/>
                                  <a:pt x="67" y="114"/>
                                  <a:pt x="66" y="113"/>
                                </a:cubicBezTo>
                                <a:cubicBezTo>
                                  <a:pt x="67" y="113"/>
                                  <a:pt x="67" y="113"/>
                                  <a:pt x="67" y="113"/>
                                </a:cubicBezTo>
                                <a:cubicBezTo>
                                  <a:pt x="68" y="113"/>
                                  <a:pt x="68" y="114"/>
                                  <a:pt x="68" y="114"/>
                                </a:cubicBezTo>
                                <a:cubicBezTo>
                                  <a:pt x="67" y="114"/>
                                  <a:pt x="67" y="115"/>
                                  <a:pt x="67" y="115"/>
                                </a:cubicBezTo>
                                <a:close/>
                                <a:moveTo>
                                  <a:pt x="68" y="133"/>
                                </a:moveTo>
                                <a:cubicBezTo>
                                  <a:pt x="67" y="134"/>
                                  <a:pt x="67" y="135"/>
                                  <a:pt x="66" y="135"/>
                                </a:cubicBezTo>
                                <a:cubicBezTo>
                                  <a:pt x="66" y="135"/>
                                  <a:pt x="66" y="135"/>
                                  <a:pt x="66" y="135"/>
                                </a:cubicBezTo>
                                <a:cubicBezTo>
                                  <a:pt x="66" y="134"/>
                                  <a:pt x="67" y="134"/>
                                  <a:pt x="67" y="133"/>
                                </a:cubicBezTo>
                                <a:cubicBezTo>
                                  <a:pt x="67" y="133"/>
                                  <a:pt x="67" y="133"/>
                                  <a:pt x="67" y="133"/>
                                </a:cubicBezTo>
                                <a:cubicBezTo>
                                  <a:pt x="67" y="133"/>
                                  <a:pt x="67" y="133"/>
                                  <a:pt x="68" y="133"/>
                                </a:cubicBezTo>
                                <a:close/>
                                <a:moveTo>
                                  <a:pt x="64" y="150"/>
                                </a:moveTo>
                                <a:cubicBezTo>
                                  <a:pt x="64" y="150"/>
                                  <a:pt x="64" y="149"/>
                                  <a:pt x="63" y="149"/>
                                </a:cubicBezTo>
                                <a:cubicBezTo>
                                  <a:pt x="64" y="148"/>
                                  <a:pt x="64" y="147"/>
                                  <a:pt x="65" y="146"/>
                                </a:cubicBezTo>
                                <a:cubicBezTo>
                                  <a:pt x="65" y="147"/>
                                  <a:pt x="65" y="147"/>
                                  <a:pt x="65" y="148"/>
                                </a:cubicBezTo>
                                <a:cubicBezTo>
                                  <a:pt x="65" y="148"/>
                                  <a:pt x="64" y="149"/>
                                  <a:pt x="64" y="150"/>
                                </a:cubicBezTo>
                                <a:close/>
                                <a:moveTo>
                                  <a:pt x="64" y="163"/>
                                </a:moveTo>
                                <a:cubicBezTo>
                                  <a:pt x="64" y="163"/>
                                  <a:pt x="64" y="163"/>
                                  <a:pt x="63" y="163"/>
                                </a:cubicBezTo>
                                <a:cubicBezTo>
                                  <a:pt x="63" y="163"/>
                                  <a:pt x="63" y="163"/>
                                  <a:pt x="63" y="163"/>
                                </a:cubicBezTo>
                                <a:cubicBezTo>
                                  <a:pt x="63" y="162"/>
                                  <a:pt x="64" y="162"/>
                                  <a:pt x="64" y="162"/>
                                </a:cubicBezTo>
                                <a:cubicBezTo>
                                  <a:pt x="64" y="162"/>
                                  <a:pt x="64" y="162"/>
                                  <a:pt x="64" y="163"/>
                                </a:cubicBezTo>
                                <a:close/>
                                <a:moveTo>
                                  <a:pt x="65" y="122"/>
                                </a:moveTo>
                                <a:cubicBezTo>
                                  <a:pt x="65" y="121"/>
                                  <a:pt x="65" y="121"/>
                                  <a:pt x="65" y="121"/>
                                </a:cubicBezTo>
                                <a:cubicBezTo>
                                  <a:pt x="65" y="121"/>
                                  <a:pt x="65" y="120"/>
                                  <a:pt x="65" y="120"/>
                                </a:cubicBezTo>
                                <a:cubicBezTo>
                                  <a:pt x="65" y="120"/>
                                  <a:pt x="65" y="120"/>
                                  <a:pt x="65" y="121"/>
                                </a:cubicBezTo>
                                <a:cubicBezTo>
                                  <a:pt x="65" y="121"/>
                                  <a:pt x="65" y="121"/>
                                  <a:pt x="65" y="122"/>
                                </a:cubicBezTo>
                                <a:close/>
                                <a:moveTo>
                                  <a:pt x="65" y="110"/>
                                </a:moveTo>
                                <a:cubicBezTo>
                                  <a:pt x="66" y="109"/>
                                  <a:pt x="66" y="109"/>
                                  <a:pt x="67" y="108"/>
                                </a:cubicBezTo>
                                <a:cubicBezTo>
                                  <a:pt x="67" y="109"/>
                                  <a:pt x="67" y="110"/>
                                  <a:pt x="67" y="111"/>
                                </a:cubicBezTo>
                                <a:cubicBezTo>
                                  <a:pt x="67" y="111"/>
                                  <a:pt x="66" y="111"/>
                                  <a:pt x="66" y="112"/>
                                </a:cubicBezTo>
                                <a:cubicBezTo>
                                  <a:pt x="66" y="111"/>
                                  <a:pt x="66" y="110"/>
                                  <a:pt x="65" y="110"/>
                                </a:cubicBezTo>
                                <a:close/>
                                <a:moveTo>
                                  <a:pt x="67" y="86"/>
                                </a:moveTo>
                                <a:cubicBezTo>
                                  <a:pt x="67" y="86"/>
                                  <a:pt x="67" y="86"/>
                                  <a:pt x="67" y="86"/>
                                </a:cubicBezTo>
                                <a:cubicBezTo>
                                  <a:pt x="67" y="86"/>
                                  <a:pt x="67" y="86"/>
                                  <a:pt x="67" y="86"/>
                                </a:cubicBezTo>
                                <a:cubicBezTo>
                                  <a:pt x="67" y="85"/>
                                  <a:pt x="66" y="85"/>
                                  <a:pt x="66" y="85"/>
                                </a:cubicBezTo>
                                <a:cubicBezTo>
                                  <a:pt x="67" y="84"/>
                                  <a:pt x="69" y="82"/>
                                  <a:pt x="70" y="81"/>
                                </a:cubicBezTo>
                                <a:cubicBezTo>
                                  <a:pt x="70" y="82"/>
                                  <a:pt x="69" y="83"/>
                                  <a:pt x="69" y="83"/>
                                </a:cubicBezTo>
                                <a:cubicBezTo>
                                  <a:pt x="68" y="84"/>
                                  <a:pt x="68" y="85"/>
                                  <a:pt x="67" y="86"/>
                                </a:cubicBezTo>
                                <a:close/>
                                <a:moveTo>
                                  <a:pt x="65" y="93"/>
                                </a:moveTo>
                                <a:cubicBezTo>
                                  <a:pt x="66" y="94"/>
                                  <a:pt x="66" y="96"/>
                                  <a:pt x="66" y="97"/>
                                </a:cubicBezTo>
                                <a:cubicBezTo>
                                  <a:pt x="65" y="98"/>
                                  <a:pt x="64" y="98"/>
                                  <a:pt x="63" y="99"/>
                                </a:cubicBezTo>
                                <a:cubicBezTo>
                                  <a:pt x="63" y="97"/>
                                  <a:pt x="63" y="97"/>
                                  <a:pt x="63" y="97"/>
                                </a:cubicBezTo>
                                <a:cubicBezTo>
                                  <a:pt x="64" y="96"/>
                                  <a:pt x="65" y="94"/>
                                  <a:pt x="65" y="93"/>
                                </a:cubicBezTo>
                                <a:cubicBezTo>
                                  <a:pt x="65" y="93"/>
                                  <a:pt x="65" y="93"/>
                                  <a:pt x="65" y="93"/>
                                </a:cubicBezTo>
                                <a:close/>
                                <a:moveTo>
                                  <a:pt x="63" y="131"/>
                                </a:moveTo>
                                <a:cubicBezTo>
                                  <a:pt x="63" y="132"/>
                                  <a:pt x="63" y="132"/>
                                  <a:pt x="62" y="132"/>
                                </a:cubicBezTo>
                                <a:cubicBezTo>
                                  <a:pt x="62" y="132"/>
                                  <a:pt x="62" y="131"/>
                                  <a:pt x="62" y="130"/>
                                </a:cubicBezTo>
                                <a:cubicBezTo>
                                  <a:pt x="62" y="130"/>
                                  <a:pt x="62" y="129"/>
                                  <a:pt x="62" y="129"/>
                                </a:cubicBezTo>
                                <a:cubicBezTo>
                                  <a:pt x="63" y="129"/>
                                  <a:pt x="63" y="130"/>
                                  <a:pt x="63" y="131"/>
                                </a:cubicBezTo>
                                <a:close/>
                                <a:moveTo>
                                  <a:pt x="63" y="159"/>
                                </a:moveTo>
                                <a:cubicBezTo>
                                  <a:pt x="63" y="159"/>
                                  <a:pt x="63" y="159"/>
                                  <a:pt x="63" y="159"/>
                                </a:cubicBezTo>
                                <a:cubicBezTo>
                                  <a:pt x="63" y="160"/>
                                  <a:pt x="62" y="160"/>
                                  <a:pt x="62" y="161"/>
                                </a:cubicBezTo>
                                <a:cubicBezTo>
                                  <a:pt x="62" y="160"/>
                                  <a:pt x="62" y="160"/>
                                  <a:pt x="62" y="160"/>
                                </a:cubicBezTo>
                                <a:cubicBezTo>
                                  <a:pt x="62" y="159"/>
                                  <a:pt x="63" y="159"/>
                                  <a:pt x="63" y="159"/>
                                </a:cubicBezTo>
                                <a:close/>
                                <a:moveTo>
                                  <a:pt x="64" y="168"/>
                                </a:moveTo>
                                <a:cubicBezTo>
                                  <a:pt x="64" y="169"/>
                                  <a:pt x="65" y="170"/>
                                  <a:pt x="66" y="171"/>
                                </a:cubicBezTo>
                                <a:cubicBezTo>
                                  <a:pt x="66" y="171"/>
                                  <a:pt x="66" y="171"/>
                                  <a:pt x="66" y="171"/>
                                </a:cubicBezTo>
                                <a:cubicBezTo>
                                  <a:pt x="65" y="172"/>
                                  <a:pt x="65" y="172"/>
                                  <a:pt x="65" y="172"/>
                                </a:cubicBezTo>
                                <a:cubicBezTo>
                                  <a:pt x="64" y="171"/>
                                  <a:pt x="64" y="170"/>
                                  <a:pt x="63" y="169"/>
                                </a:cubicBezTo>
                                <a:cubicBezTo>
                                  <a:pt x="63" y="168"/>
                                  <a:pt x="63" y="168"/>
                                  <a:pt x="64" y="168"/>
                                </a:cubicBezTo>
                                <a:close/>
                                <a:moveTo>
                                  <a:pt x="65" y="153"/>
                                </a:moveTo>
                                <a:cubicBezTo>
                                  <a:pt x="65" y="153"/>
                                  <a:pt x="65" y="152"/>
                                  <a:pt x="64" y="152"/>
                                </a:cubicBezTo>
                                <a:cubicBezTo>
                                  <a:pt x="65" y="151"/>
                                  <a:pt x="65" y="151"/>
                                  <a:pt x="66" y="150"/>
                                </a:cubicBezTo>
                                <a:cubicBezTo>
                                  <a:pt x="66" y="151"/>
                                  <a:pt x="66" y="152"/>
                                  <a:pt x="66" y="153"/>
                                </a:cubicBezTo>
                                <a:cubicBezTo>
                                  <a:pt x="66" y="153"/>
                                  <a:pt x="65" y="153"/>
                                  <a:pt x="65" y="153"/>
                                </a:cubicBezTo>
                                <a:close/>
                                <a:moveTo>
                                  <a:pt x="66" y="124"/>
                                </a:moveTo>
                                <a:cubicBezTo>
                                  <a:pt x="66" y="124"/>
                                  <a:pt x="66" y="124"/>
                                  <a:pt x="66" y="123"/>
                                </a:cubicBezTo>
                                <a:cubicBezTo>
                                  <a:pt x="67" y="124"/>
                                  <a:pt x="67" y="124"/>
                                  <a:pt x="67" y="125"/>
                                </a:cubicBezTo>
                                <a:cubicBezTo>
                                  <a:pt x="67" y="125"/>
                                  <a:pt x="67" y="125"/>
                                  <a:pt x="66" y="126"/>
                                </a:cubicBezTo>
                                <a:cubicBezTo>
                                  <a:pt x="66" y="125"/>
                                  <a:pt x="66" y="125"/>
                                  <a:pt x="66" y="124"/>
                                </a:cubicBezTo>
                                <a:close/>
                                <a:moveTo>
                                  <a:pt x="67" y="179"/>
                                </a:moveTo>
                                <a:cubicBezTo>
                                  <a:pt x="67" y="179"/>
                                  <a:pt x="67" y="179"/>
                                  <a:pt x="67" y="179"/>
                                </a:cubicBezTo>
                                <a:cubicBezTo>
                                  <a:pt x="67" y="180"/>
                                  <a:pt x="68" y="180"/>
                                  <a:pt x="68" y="179"/>
                                </a:cubicBezTo>
                                <a:cubicBezTo>
                                  <a:pt x="68" y="179"/>
                                  <a:pt x="68" y="179"/>
                                  <a:pt x="68" y="179"/>
                                </a:cubicBezTo>
                                <a:cubicBezTo>
                                  <a:pt x="68" y="180"/>
                                  <a:pt x="67" y="180"/>
                                  <a:pt x="67" y="180"/>
                                </a:cubicBezTo>
                                <a:cubicBezTo>
                                  <a:pt x="67" y="180"/>
                                  <a:pt x="66" y="179"/>
                                  <a:pt x="66" y="178"/>
                                </a:cubicBezTo>
                                <a:cubicBezTo>
                                  <a:pt x="66" y="179"/>
                                  <a:pt x="66" y="179"/>
                                  <a:pt x="67" y="179"/>
                                </a:cubicBezTo>
                                <a:close/>
                                <a:moveTo>
                                  <a:pt x="67" y="170"/>
                                </a:moveTo>
                                <a:cubicBezTo>
                                  <a:pt x="67" y="169"/>
                                  <a:pt x="67" y="169"/>
                                  <a:pt x="67" y="168"/>
                                </a:cubicBezTo>
                                <a:cubicBezTo>
                                  <a:pt x="67" y="167"/>
                                  <a:pt x="67" y="167"/>
                                  <a:pt x="67" y="167"/>
                                </a:cubicBezTo>
                                <a:cubicBezTo>
                                  <a:pt x="68" y="167"/>
                                  <a:pt x="68" y="167"/>
                                  <a:pt x="69" y="167"/>
                                </a:cubicBezTo>
                                <a:cubicBezTo>
                                  <a:pt x="69" y="168"/>
                                  <a:pt x="69" y="168"/>
                                  <a:pt x="69" y="169"/>
                                </a:cubicBezTo>
                                <a:cubicBezTo>
                                  <a:pt x="69" y="169"/>
                                  <a:pt x="68" y="170"/>
                                  <a:pt x="68" y="170"/>
                                </a:cubicBezTo>
                                <a:cubicBezTo>
                                  <a:pt x="68" y="170"/>
                                  <a:pt x="68" y="170"/>
                                  <a:pt x="67" y="170"/>
                                </a:cubicBezTo>
                                <a:close/>
                                <a:moveTo>
                                  <a:pt x="68" y="145"/>
                                </a:moveTo>
                                <a:cubicBezTo>
                                  <a:pt x="68" y="144"/>
                                  <a:pt x="68" y="144"/>
                                  <a:pt x="68" y="143"/>
                                </a:cubicBezTo>
                                <a:cubicBezTo>
                                  <a:pt x="69" y="143"/>
                                  <a:pt x="70" y="142"/>
                                  <a:pt x="71" y="142"/>
                                </a:cubicBezTo>
                                <a:cubicBezTo>
                                  <a:pt x="71" y="142"/>
                                  <a:pt x="71" y="142"/>
                                  <a:pt x="71" y="142"/>
                                </a:cubicBezTo>
                                <a:cubicBezTo>
                                  <a:pt x="70" y="143"/>
                                  <a:pt x="69" y="144"/>
                                  <a:pt x="68" y="145"/>
                                </a:cubicBezTo>
                                <a:close/>
                                <a:moveTo>
                                  <a:pt x="68" y="90"/>
                                </a:moveTo>
                                <a:cubicBezTo>
                                  <a:pt x="71" y="88"/>
                                  <a:pt x="74" y="85"/>
                                  <a:pt x="77" y="83"/>
                                </a:cubicBezTo>
                                <a:cubicBezTo>
                                  <a:pt x="74" y="86"/>
                                  <a:pt x="72" y="90"/>
                                  <a:pt x="69" y="94"/>
                                </a:cubicBezTo>
                                <a:cubicBezTo>
                                  <a:pt x="69" y="93"/>
                                  <a:pt x="68" y="92"/>
                                  <a:pt x="68" y="90"/>
                                </a:cubicBezTo>
                                <a:close/>
                                <a:moveTo>
                                  <a:pt x="83" y="77"/>
                                </a:moveTo>
                                <a:cubicBezTo>
                                  <a:pt x="86" y="75"/>
                                  <a:pt x="89" y="73"/>
                                  <a:pt x="92" y="71"/>
                                </a:cubicBezTo>
                                <a:cubicBezTo>
                                  <a:pt x="90" y="73"/>
                                  <a:pt x="89" y="75"/>
                                  <a:pt x="87" y="78"/>
                                </a:cubicBezTo>
                                <a:cubicBezTo>
                                  <a:pt x="83" y="82"/>
                                  <a:pt x="78" y="86"/>
                                  <a:pt x="74" y="90"/>
                                </a:cubicBezTo>
                                <a:cubicBezTo>
                                  <a:pt x="77" y="86"/>
                                  <a:pt x="80" y="82"/>
                                  <a:pt x="83" y="77"/>
                                </a:cubicBezTo>
                                <a:close/>
                                <a:moveTo>
                                  <a:pt x="78" y="104"/>
                                </a:moveTo>
                                <a:cubicBezTo>
                                  <a:pt x="81" y="101"/>
                                  <a:pt x="84" y="98"/>
                                  <a:pt x="87" y="95"/>
                                </a:cubicBezTo>
                                <a:cubicBezTo>
                                  <a:pt x="85" y="100"/>
                                  <a:pt x="82" y="104"/>
                                  <a:pt x="79" y="108"/>
                                </a:cubicBezTo>
                                <a:cubicBezTo>
                                  <a:pt x="78" y="109"/>
                                  <a:pt x="76" y="110"/>
                                  <a:pt x="75" y="111"/>
                                </a:cubicBezTo>
                                <a:cubicBezTo>
                                  <a:pt x="76" y="109"/>
                                  <a:pt x="77" y="107"/>
                                  <a:pt x="78" y="105"/>
                                </a:cubicBezTo>
                                <a:cubicBezTo>
                                  <a:pt x="78" y="104"/>
                                  <a:pt x="78" y="104"/>
                                  <a:pt x="78" y="104"/>
                                </a:cubicBezTo>
                                <a:close/>
                                <a:moveTo>
                                  <a:pt x="93" y="90"/>
                                </a:moveTo>
                                <a:cubicBezTo>
                                  <a:pt x="97" y="87"/>
                                  <a:pt x="100" y="84"/>
                                  <a:pt x="103" y="80"/>
                                </a:cubicBezTo>
                                <a:cubicBezTo>
                                  <a:pt x="104" y="80"/>
                                  <a:pt x="104" y="80"/>
                                  <a:pt x="104" y="80"/>
                                </a:cubicBezTo>
                                <a:cubicBezTo>
                                  <a:pt x="99" y="86"/>
                                  <a:pt x="93" y="93"/>
                                  <a:pt x="87" y="99"/>
                                </a:cubicBezTo>
                                <a:cubicBezTo>
                                  <a:pt x="87" y="100"/>
                                  <a:pt x="86" y="101"/>
                                  <a:pt x="85" y="102"/>
                                </a:cubicBezTo>
                                <a:cubicBezTo>
                                  <a:pt x="88" y="98"/>
                                  <a:pt x="90" y="94"/>
                                  <a:pt x="93" y="90"/>
                                </a:cubicBezTo>
                                <a:close/>
                                <a:moveTo>
                                  <a:pt x="101" y="79"/>
                                </a:moveTo>
                                <a:cubicBezTo>
                                  <a:pt x="102" y="78"/>
                                  <a:pt x="102" y="77"/>
                                  <a:pt x="103" y="77"/>
                                </a:cubicBezTo>
                                <a:cubicBezTo>
                                  <a:pt x="103" y="77"/>
                                  <a:pt x="103" y="77"/>
                                  <a:pt x="103" y="77"/>
                                </a:cubicBezTo>
                                <a:cubicBezTo>
                                  <a:pt x="103" y="77"/>
                                  <a:pt x="103" y="77"/>
                                  <a:pt x="104" y="77"/>
                                </a:cubicBezTo>
                                <a:cubicBezTo>
                                  <a:pt x="103" y="78"/>
                                  <a:pt x="102" y="78"/>
                                  <a:pt x="101" y="79"/>
                                </a:cubicBezTo>
                                <a:close/>
                                <a:moveTo>
                                  <a:pt x="102" y="68"/>
                                </a:moveTo>
                                <a:cubicBezTo>
                                  <a:pt x="103" y="67"/>
                                  <a:pt x="103" y="65"/>
                                  <a:pt x="104" y="64"/>
                                </a:cubicBezTo>
                                <a:cubicBezTo>
                                  <a:pt x="108" y="61"/>
                                  <a:pt x="112" y="57"/>
                                  <a:pt x="116" y="54"/>
                                </a:cubicBezTo>
                                <a:cubicBezTo>
                                  <a:pt x="116" y="54"/>
                                  <a:pt x="116" y="55"/>
                                  <a:pt x="116" y="55"/>
                                </a:cubicBezTo>
                                <a:cubicBezTo>
                                  <a:pt x="116" y="55"/>
                                  <a:pt x="115" y="55"/>
                                  <a:pt x="115" y="55"/>
                                </a:cubicBezTo>
                                <a:cubicBezTo>
                                  <a:pt x="111" y="59"/>
                                  <a:pt x="106" y="63"/>
                                  <a:pt x="102" y="68"/>
                                </a:cubicBezTo>
                                <a:close/>
                                <a:moveTo>
                                  <a:pt x="106" y="60"/>
                                </a:moveTo>
                                <a:cubicBezTo>
                                  <a:pt x="106" y="60"/>
                                  <a:pt x="106" y="60"/>
                                  <a:pt x="106" y="60"/>
                                </a:cubicBezTo>
                                <a:cubicBezTo>
                                  <a:pt x="107" y="59"/>
                                  <a:pt x="108" y="58"/>
                                  <a:pt x="110" y="57"/>
                                </a:cubicBezTo>
                                <a:cubicBezTo>
                                  <a:pt x="108" y="58"/>
                                  <a:pt x="107" y="59"/>
                                  <a:pt x="106" y="60"/>
                                </a:cubicBezTo>
                                <a:close/>
                                <a:moveTo>
                                  <a:pt x="107" y="57"/>
                                </a:moveTo>
                                <a:cubicBezTo>
                                  <a:pt x="107" y="57"/>
                                  <a:pt x="107" y="56"/>
                                  <a:pt x="108" y="56"/>
                                </a:cubicBezTo>
                                <a:cubicBezTo>
                                  <a:pt x="108" y="56"/>
                                  <a:pt x="108" y="56"/>
                                  <a:pt x="108" y="55"/>
                                </a:cubicBezTo>
                                <a:cubicBezTo>
                                  <a:pt x="108" y="55"/>
                                  <a:pt x="108" y="55"/>
                                  <a:pt x="108" y="55"/>
                                </a:cubicBezTo>
                                <a:cubicBezTo>
                                  <a:pt x="109" y="54"/>
                                  <a:pt x="110" y="54"/>
                                  <a:pt x="112" y="54"/>
                                </a:cubicBezTo>
                                <a:cubicBezTo>
                                  <a:pt x="110" y="55"/>
                                  <a:pt x="109" y="56"/>
                                  <a:pt x="107" y="57"/>
                                </a:cubicBezTo>
                                <a:close/>
                                <a:moveTo>
                                  <a:pt x="101" y="53"/>
                                </a:moveTo>
                                <a:cubicBezTo>
                                  <a:pt x="97" y="56"/>
                                  <a:pt x="92" y="59"/>
                                  <a:pt x="88" y="62"/>
                                </a:cubicBezTo>
                                <a:cubicBezTo>
                                  <a:pt x="88" y="62"/>
                                  <a:pt x="88" y="61"/>
                                  <a:pt x="88" y="61"/>
                                </a:cubicBezTo>
                                <a:cubicBezTo>
                                  <a:pt x="93" y="57"/>
                                  <a:pt x="98" y="53"/>
                                  <a:pt x="103" y="49"/>
                                </a:cubicBezTo>
                                <a:cubicBezTo>
                                  <a:pt x="102" y="50"/>
                                  <a:pt x="102" y="52"/>
                                  <a:pt x="101" y="53"/>
                                </a:cubicBezTo>
                                <a:close/>
                                <a:moveTo>
                                  <a:pt x="90" y="57"/>
                                </a:moveTo>
                                <a:cubicBezTo>
                                  <a:pt x="90" y="57"/>
                                  <a:pt x="90" y="56"/>
                                  <a:pt x="90" y="56"/>
                                </a:cubicBezTo>
                                <a:cubicBezTo>
                                  <a:pt x="94" y="52"/>
                                  <a:pt x="99" y="49"/>
                                  <a:pt x="104" y="46"/>
                                </a:cubicBezTo>
                                <a:cubicBezTo>
                                  <a:pt x="104" y="46"/>
                                  <a:pt x="104" y="46"/>
                                  <a:pt x="104" y="46"/>
                                </a:cubicBezTo>
                                <a:cubicBezTo>
                                  <a:pt x="99" y="50"/>
                                  <a:pt x="95" y="53"/>
                                  <a:pt x="90" y="57"/>
                                </a:cubicBezTo>
                                <a:close/>
                                <a:moveTo>
                                  <a:pt x="76" y="54"/>
                                </a:moveTo>
                                <a:cubicBezTo>
                                  <a:pt x="73" y="56"/>
                                  <a:pt x="70" y="59"/>
                                  <a:pt x="67" y="62"/>
                                </a:cubicBezTo>
                                <a:cubicBezTo>
                                  <a:pt x="70" y="59"/>
                                  <a:pt x="72" y="56"/>
                                  <a:pt x="75" y="53"/>
                                </a:cubicBezTo>
                                <a:cubicBezTo>
                                  <a:pt x="75" y="53"/>
                                  <a:pt x="76" y="53"/>
                                  <a:pt x="76" y="53"/>
                                </a:cubicBezTo>
                                <a:cubicBezTo>
                                  <a:pt x="76" y="53"/>
                                  <a:pt x="76" y="53"/>
                                  <a:pt x="76" y="54"/>
                                </a:cubicBezTo>
                                <a:close/>
                                <a:moveTo>
                                  <a:pt x="61" y="63"/>
                                </a:moveTo>
                                <a:cubicBezTo>
                                  <a:pt x="60" y="63"/>
                                  <a:pt x="59" y="64"/>
                                  <a:pt x="58" y="65"/>
                                </a:cubicBezTo>
                                <a:cubicBezTo>
                                  <a:pt x="58" y="65"/>
                                  <a:pt x="58" y="65"/>
                                  <a:pt x="58" y="64"/>
                                </a:cubicBezTo>
                                <a:cubicBezTo>
                                  <a:pt x="62" y="60"/>
                                  <a:pt x="66" y="56"/>
                                  <a:pt x="69" y="52"/>
                                </a:cubicBezTo>
                                <a:cubicBezTo>
                                  <a:pt x="72" y="50"/>
                                  <a:pt x="74" y="48"/>
                                  <a:pt x="77" y="46"/>
                                </a:cubicBezTo>
                                <a:cubicBezTo>
                                  <a:pt x="72" y="52"/>
                                  <a:pt x="66" y="58"/>
                                  <a:pt x="61" y="63"/>
                                </a:cubicBezTo>
                                <a:close/>
                                <a:moveTo>
                                  <a:pt x="61" y="57"/>
                                </a:moveTo>
                                <a:cubicBezTo>
                                  <a:pt x="60" y="58"/>
                                  <a:pt x="59" y="59"/>
                                  <a:pt x="58" y="60"/>
                                </a:cubicBezTo>
                                <a:cubicBezTo>
                                  <a:pt x="58" y="60"/>
                                  <a:pt x="58" y="60"/>
                                  <a:pt x="58" y="59"/>
                                </a:cubicBezTo>
                                <a:cubicBezTo>
                                  <a:pt x="58" y="59"/>
                                  <a:pt x="58" y="59"/>
                                  <a:pt x="58" y="59"/>
                                </a:cubicBezTo>
                                <a:cubicBezTo>
                                  <a:pt x="59" y="58"/>
                                  <a:pt x="61" y="57"/>
                                  <a:pt x="62" y="57"/>
                                </a:cubicBezTo>
                                <a:lnTo>
                                  <a:pt x="61" y="57"/>
                                </a:lnTo>
                                <a:close/>
                                <a:moveTo>
                                  <a:pt x="57" y="61"/>
                                </a:moveTo>
                                <a:cubicBezTo>
                                  <a:pt x="55" y="63"/>
                                  <a:pt x="53" y="64"/>
                                  <a:pt x="51" y="66"/>
                                </a:cubicBezTo>
                                <a:cubicBezTo>
                                  <a:pt x="53" y="64"/>
                                  <a:pt x="55" y="62"/>
                                  <a:pt x="56" y="61"/>
                                </a:cubicBezTo>
                                <a:cubicBezTo>
                                  <a:pt x="56" y="61"/>
                                  <a:pt x="56" y="61"/>
                                  <a:pt x="57" y="61"/>
                                </a:cubicBezTo>
                                <a:close/>
                                <a:moveTo>
                                  <a:pt x="53" y="66"/>
                                </a:moveTo>
                                <a:cubicBezTo>
                                  <a:pt x="50" y="70"/>
                                  <a:pt x="47" y="73"/>
                                  <a:pt x="44" y="76"/>
                                </a:cubicBezTo>
                                <a:cubicBezTo>
                                  <a:pt x="45" y="75"/>
                                  <a:pt x="45" y="74"/>
                                  <a:pt x="46" y="73"/>
                                </a:cubicBezTo>
                                <a:cubicBezTo>
                                  <a:pt x="48" y="71"/>
                                  <a:pt x="51" y="68"/>
                                  <a:pt x="53" y="66"/>
                                </a:cubicBezTo>
                                <a:close/>
                                <a:moveTo>
                                  <a:pt x="50" y="74"/>
                                </a:moveTo>
                                <a:cubicBezTo>
                                  <a:pt x="53" y="73"/>
                                  <a:pt x="55" y="71"/>
                                  <a:pt x="57" y="69"/>
                                </a:cubicBezTo>
                                <a:cubicBezTo>
                                  <a:pt x="57" y="70"/>
                                  <a:pt x="56" y="71"/>
                                  <a:pt x="56" y="72"/>
                                </a:cubicBezTo>
                                <a:cubicBezTo>
                                  <a:pt x="51" y="76"/>
                                  <a:pt x="46" y="81"/>
                                  <a:pt x="41" y="85"/>
                                </a:cubicBezTo>
                                <a:cubicBezTo>
                                  <a:pt x="41" y="85"/>
                                  <a:pt x="41" y="84"/>
                                  <a:pt x="41" y="84"/>
                                </a:cubicBezTo>
                                <a:cubicBezTo>
                                  <a:pt x="44" y="80"/>
                                  <a:pt x="47" y="77"/>
                                  <a:pt x="50" y="74"/>
                                </a:cubicBezTo>
                                <a:close/>
                                <a:moveTo>
                                  <a:pt x="56" y="74"/>
                                </a:moveTo>
                                <a:cubicBezTo>
                                  <a:pt x="56" y="75"/>
                                  <a:pt x="56" y="75"/>
                                  <a:pt x="56" y="76"/>
                                </a:cubicBezTo>
                                <a:cubicBezTo>
                                  <a:pt x="55" y="76"/>
                                  <a:pt x="55" y="77"/>
                                  <a:pt x="54" y="78"/>
                                </a:cubicBezTo>
                                <a:cubicBezTo>
                                  <a:pt x="52" y="80"/>
                                  <a:pt x="50" y="83"/>
                                  <a:pt x="48" y="85"/>
                                </a:cubicBezTo>
                                <a:cubicBezTo>
                                  <a:pt x="45" y="88"/>
                                  <a:pt x="42" y="90"/>
                                  <a:pt x="39" y="92"/>
                                </a:cubicBezTo>
                                <a:cubicBezTo>
                                  <a:pt x="40" y="91"/>
                                  <a:pt x="40" y="89"/>
                                  <a:pt x="40" y="88"/>
                                </a:cubicBezTo>
                                <a:cubicBezTo>
                                  <a:pt x="45" y="84"/>
                                  <a:pt x="51" y="79"/>
                                  <a:pt x="56" y="74"/>
                                </a:cubicBezTo>
                                <a:close/>
                                <a:moveTo>
                                  <a:pt x="49" y="100"/>
                                </a:moveTo>
                                <a:cubicBezTo>
                                  <a:pt x="49" y="101"/>
                                  <a:pt x="49" y="101"/>
                                  <a:pt x="49" y="101"/>
                                </a:cubicBezTo>
                                <a:cubicBezTo>
                                  <a:pt x="48" y="103"/>
                                  <a:pt x="47" y="105"/>
                                  <a:pt x="46" y="107"/>
                                </a:cubicBezTo>
                                <a:cubicBezTo>
                                  <a:pt x="46" y="107"/>
                                  <a:pt x="46" y="106"/>
                                  <a:pt x="46" y="106"/>
                                </a:cubicBezTo>
                                <a:cubicBezTo>
                                  <a:pt x="47" y="104"/>
                                  <a:pt x="48" y="103"/>
                                  <a:pt x="49" y="101"/>
                                </a:cubicBezTo>
                                <a:cubicBezTo>
                                  <a:pt x="49" y="101"/>
                                  <a:pt x="49" y="101"/>
                                  <a:pt x="49" y="100"/>
                                </a:cubicBezTo>
                                <a:close/>
                                <a:moveTo>
                                  <a:pt x="45" y="101"/>
                                </a:moveTo>
                                <a:cubicBezTo>
                                  <a:pt x="45" y="102"/>
                                  <a:pt x="45" y="102"/>
                                  <a:pt x="44" y="102"/>
                                </a:cubicBezTo>
                                <a:cubicBezTo>
                                  <a:pt x="44" y="102"/>
                                  <a:pt x="44" y="102"/>
                                  <a:pt x="44" y="102"/>
                                </a:cubicBezTo>
                                <a:cubicBezTo>
                                  <a:pt x="45" y="101"/>
                                  <a:pt x="46" y="100"/>
                                  <a:pt x="47" y="99"/>
                                </a:cubicBezTo>
                                <a:cubicBezTo>
                                  <a:pt x="46" y="100"/>
                                  <a:pt x="46" y="101"/>
                                  <a:pt x="45" y="101"/>
                                </a:cubicBezTo>
                                <a:close/>
                                <a:moveTo>
                                  <a:pt x="46" y="112"/>
                                </a:moveTo>
                                <a:cubicBezTo>
                                  <a:pt x="46" y="113"/>
                                  <a:pt x="46" y="113"/>
                                  <a:pt x="47" y="114"/>
                                </a:cubicBezTo>
                                <a:cubicBezTo>
                                  <a:pt x="47" y="114"/>
                                  <a:pt x="46" y="115"/>
                                  <a:pt x="46" y="115"/>
                                </a:cubicBezTo>
                                <a:cubicBezTo>
                                  <a:pt x="46" y="114"/>
                                  <a:pt x="45" y="113"/>
                                  <a:pt x="45" y="112"/>
                                </a:cubicBezTo>
                                <a:cubicBezTo>
                                  <a:pt x="45" y="112"/>
                                  <a:pt x="46" y="112"/>
                                  <a:pt x="46" y="112"/>
                                </a:cubicBezTo>
                                <a:close/>
                                <a:moveTo>
                                  <a:pt x="46" y="135"/>
                                </a:moveTo>
                                <a:cubicBezTo>
                                  <a:pt x="46" y="136"/>
                                  <a:pt x="46" y="137"/>
                                  <a:pt x="47" y="138"/>
                                </a:cubicBezTo>
                                <a:cubicBezTo>
                                  <a:pt x="47" y="139"/>
                                  <a:pt x="48" y="140"/>
                                  <a:pt x="48" y="141"/>
                                </a:cubicBezTo>
                                <a:cubicBezTo>
                                  <a:pt x="47" y="143"/>
                                  <a:pt x="47" y="144"/>
                                  <a:pt x="46" y="145"/>
                                </a:cubicBezTo>
                                <a:cubicBezTo>
                                  <a:pt x="45" y="143"/>
                                  <a:pt x="45" y="140"/>
                                  <a:pt x="44" y="138"/>
                                </a:cubicBezTo>
                                <a:cubicBezTo>
                                  <a:pt x="45" y="137"/>
                                  <a:pt x="45" y="136"/>
                                  <a:pt x="46" y="135"/>
                                </a:cubicBezTo>
                                <a:close/>
                                <a:moveTo>
                                  <a:pt x="50" y="146"/>
                                </a:moveTo>
                                <a:cubicBezTo>
                                  <a:pt x="50" y="147"/>
                                  <a:pt x="50" y="148"/>
                                  <a:pt x="50" y="148"/>
                                </a:cubicBezTo>
                                <a:cubicBezTo>
                                  <a:pt x="49" y="149"/>
                                  <a:pt x="48" y="150"/>
                                  <a:pt x="47" y="150"/>
                                </a:cubicBezTo>
                                <a:cubicBezTo>
                                  <a:pt x="47" y="150"/>
                                  <a:pt x="47" y="150"/>
                                  <a:pt x="47" y="150"/>
                                </a:cubicBezTo>
                                <a:cubicBezTo>
                                  <a:pt x="48" y="149"/>
                                  <a:pt x="49" y="148"/>
                                  <a:pt x="50" y="146"/>
                                </a:cubicBezTo>
                                <a:close/>
                                <a:moveTo>
                                  <a:pt x="51" y="150"/>
                                </a:moveTo>
                                <a:cubicBezTo>
                                  <a:pt x="51" y="150"/>
                                  <a:pt x="51" y="151"/>
                                  <a:pt x="51" y="151"/>
                                </a:cubicBezTo>
                                <a:cubicBezTo>
                                  <a:pt x="50" y="152"/>
                                  <a:pt x="49" y="154"/>
                                  <a:pt x="49" y="155"/>
                                </a:cubicBezTo>
                                <a:cubicBezTo>
                                  <a:pt x="48" y="154"/>
                                  <a:pt x="48" y="153"/>
                                  <a:pt x="48" y="152"/>
                                </a:cubicBezTo>
                                <a:cubicBezTo>
                                  <a:pt x="49" y="151"/>
                                  <a:pt x="50" y="151"/>
                                  <a:pt x="51" y="150"/>
                                </a:cubicBezTo>
                                <a:close/>
                                <a:moveTo>
                                  <a:pt x="50" y="157"/>
                                </a:moveTo>
                                <a:cubicBezTo>
                                  <a:pt x="50" y="156"/>
                                  <a:pt x="51" y="155"/>
                                  <a:pt x="52" y="154"/>
                                </a:cubicBezTo>
                                <a:cubicBezTo>
                                  <a:pt x="52" y="155"/>
                                  <a:pt x="52" y="156"/>
                                  <a:pt x="52" y="156"/>
                                </a:cubicBezTo>
                                <a:cubicBezTo>
                                  <a:pt x="51" y="157"/>
                                  <a:pt x="51" y="159"/>
                                  <a:pt x="50" y="160"/>
                                </a:cubicBezTo>
                                <a:cubicBezTo>
                                  <a:pt x="50" y="159"/>
                                  <a:pt x="49" y="158"/>
                                  <a:pt x="49" y="158"/>
                                </a:cubicBezTo>
                                <a:cubicBezTo>
                                  <a:pt x="49" y="158"/>
                                  <a:pt x="50" y="157"/>
                                  <a:pt x="50" y="157"/>
                                </a:cubicBezTo>
                                <a:close/>
                                <a:moveTo>
                                  <a:pt x="51" y="161"/>
                                </a:moveTo>
                                <a:cubicBezTo>
                                  <a:pt x="52" y="161"/>
                                  <a:pt x="52" y="160"/>
                                  <a:pt x="53" y="159"/>
                                </a:cubicBezTo>
                                <a:cubicBezTo>
                                  <a:pt x="53" y="160"/>
                                  <a:pt x="53" y="160"/>
                                  <a:pt x="53" y="160"/>
                                </a:cubicBezTo>
                                <a:cubicBezTo>
                                  <a:pt x="53" y="161"/>
                                  <a:pt x="52" y="162"/>
                                  <a:pt x="52" y="163"/>
                                </a:cubicBezTo>
                                <a:cubicBezTo>
                                  <a:pt x="52" y="163"/>
                                  <a:pt x="52" y="163"/>
                                  <a:pt x="51" y="163"/>
                                </a:cubicBezTo>
                                <a:cubicBezTo>
                                  <a:pt x="51" y="163"/>
                                  <a:pt x="51" y="162"/>
                                  <a:pt x="50" y="161"/>
                                </a:cubicBezTo>
                                <a:cubicBezTo>
                                  <a:pt x="51" y="162"/>
                                  <a:pt x="51" y="161"/>
                                  <a:pt x="51" y="161"/>
                                </a:cubicBezTo>
                                <a:close/>
                                <a:moveTo>
                                  <a:pt x="53" y="165"/>
                                </a:moveTo>
                                <a:cubicBezTo>
                                  <a:pt x="54" y="165"/>
                                  <a:pt x="54" y="165"/>
                                  <a:pt x="54" y="165"/>
                                </a:cubicBezTo>
                                <a:cubicBezTo>
                                  <a:pt x="54" y="166"/>
                                  <a:pt x="55" y="167"/>
                                  <a:pt x="55" y="168"/>
                                </a:cubicBezTo>
                                <a:cubicBezTo>
                                  <a:pt x="55" y="169"/>
                                  <a:pt x="55" y="169"/>
                                  <a:pt x="55" y="170"/>
                                </a:cubicBezTo>
                                <a:cubicBezTo>
                                  <a:pt x="54" y="168"/>
                                  <a:pt x="53" y="167"/>
                                  <a:pt x="52" y="166"/>
                                </a:cubicBezTo>
                                <a:cubicBezTo>
                                  <a:pt x="53" y="165"/>
                                  <a:pt x="53" y="165"/>
                                  <a:pt x="53" y="165"/>
                                </a:cubicBezTo>
                                <a:close/>
                                <a:moveTo>
                                  <a:pt x="55" y="173"/>
                                </a:moveTo>
                                <a:cubicBezTo>
                                  <a:pt x="55" y="173"/>
                                  <a:pt x="54" y="174"/>
                                  <a:pt x="54" y="174"/>
                                </a:cubicBezTo>
                                <a:cubicBezTo>
                                  <a:pt x="54" y="172"/>
                                  <a:pt x="53" y="171"/>
                                  <a:pt x="53" y="169"/>
                                </a:cubicBezTo>
                                <a:cubicBezTo>
                                  <a:pt x="53" y="170"/>
                                  <a:pt x="54" y="172"/>
                                  <a:pt x="55" y="173"/>
                                </a:cubicBezTo>
                                <a:close/>
                                <a:moveTo>
                                  <a:pt x="56" y="175"/>
                                </a:moveTo>
                                <a:cubicBezTo>
                                  <a:pt x="56" y="175"/>
                                  <a:pt x="56" y="175"/>
                                  <a:pt x="56" y="175"/>
                                </a:cubicBezTo>
                                <a:cubicBezTo>
                                  <a:pt x="56" y="175"/>
                                  <a:pt x="56" y="176"/>
                                  <a:pt x="55" y="177"/>
                                </a:cubicBezTo>
                                <a:cubicBezTo>
                                  <a:pt x="55" y="177"/>
                                  <a:pt x="55" y="177"/>
                                  <a:pt x="55" y="177"/>
                                </a:cubicBezTo>
                                <a:cubicBezTo>
                                  <a:pt x="55" y="176"/>
                                  <a:pt x="55" y="176"/>
                                  <a:pt x="55" y="176"/>
                                </a:cubicBezTo>
                                <a:cubicBezTo>
                                  <a:pt x="55" y="176"/>
                                  <a:pt x="56" y="175"/>
                                  <a:pt x="56" y="175"/>
                                </a:cubicBezTo>
                                <a:close/>
                                <a:moveTo>
                                  <a:pt x="58" y="179"/>
                                </a:moveTo>
                                <a:cubicBezTo>
                                  <a:pt x="58" y="180"/>
                                  <a:pt x="58" y="181"/>
                                  <a:pt x="58" y="182"/>
                                </a:cubicBezTo>
                                <a:cubicBezTo>
                                  <a:pt x="58" y="181"/>
                                  <a:pt x="57" y="181"/>
                                  <a:pt x="57" y="180"/>
                                </a:cubicBezTo>
                                <a:cubicBezTo>
                                  <a:pt x="56" y="180"/>
                                  <a:pt x="56" y="180"/>
                                  <a:pt x="56" y="179"/>
                                </a:cubicBezTo>
                                <a:cubicBezTo>
                                  <a:pt x="57" y="179"/>
                                  <a:pt x="57" y="179"/>
                                  <a:pt x="58" y="179"/>
                                </a:cubicBezTo>
                                <a:close/>
                                <a:moveTo>
                                  <a:pt x="59" y="184"/>
                                </a:moveTo>
                                <a:cubicBezTo>
                                  <a:pt x="59" y="185"/>
                                  <a:pt x="59" y="185"/>
                                  <a:pt x="59" y="186"/>
                                </a:cubicBezTo>
                                <a:cubicBezTo>
                                  <a:pt x="59" y="186"/>
                                  <a:pt x="59" y="186"/>
                                  <a:pt x="59" y="186"/>
                                </a:cubicBezTo>
                                <a:cubicBezTo>
                                  <a:pt x="59" y="185"/>
                                  <a:pt x="58" y="184"/>
                                  <a:pt x="58" y="183"/>
                                </a:cubicBezTo>
                                <a:cubicBezTo>
                                  <a:pt x="58" y="183"/>
                                  <a:pt x="58" y="183"/>
                                  <a:pt x="59" y="184"/>
                                </a:cubicBezTo>
                                <a:close/>
                                <a:moveTo>
                                  <a:pt x="59" y="138"/>
                                </a:moveTo>
                                <a:cubicBezTo>
                                  <a:pt x="58" y="137"/>
                                  <a:pt x="58" y="136"/>
                                  <a:pt x="58" y="135"/>
                                </a:cubicBezTo>
                                <a:cubicBezTo>
                                  <a:pt x="58" y="135"/>
                                  <a:pt x="59" y="134"/>
                                  <a:pt x="59" y="133"/>
                                </a:cubicBezTo>
                                <a:cubicBezTo>
                                  <a:pt x="59" y="134"/>
                                  <a:pt x="59" y="136"/>
                                  <a:pt x="59" y="137"/>
                                </a:cubicBezTo>
                                <a:cubicBezTo>
                                  <a:pt x="59" y="137"/>
                                  <a:pt x="59" y="137"/>
                                  <a:pt x="59" y="138"/>
                                </a:cubicBezTo>
                                <a:close/>
                                <a:moveTo>
                                  <a:pt x="58" y="120"/>
                                </a:moveTo>
                                <a:cubicBezTo>
                                  <a:pt x="58" y="119"/>
                                  <a:pt x="59" y="119"/>
                                  <a:pt x="59" y="119"/>
                                </a:cubicBezTo>
                                <a:cubicBezTo>
                                  <a:pt x="59" y="120"/>
                                  <a:pt x="59" y="121"/>
                                  <a:pt x="59" y="123"/>
                                </a:cubicBezTo>
                                <a:cubicBezTo>
                                  <a:pt x="59" y="122"/>
                                  <a:pt x="58" y="121"/>
                                  <a:pt x="58" y="120"/>
                                </a:cubicBezTo>
                                <a:close/>
                                <a:moveTo>
                                  <a:pt x="59" y="92"/>
                                </a:moveTo>
                                <a:cubicBezTo>
                                  <a:pt x="59" y="93"/>
                                  <a:pt x="59" y="93"/>
                                  <a:pt x="59" y="93"/>
                                </a:cubicBezTo>
                                <a:cubicBezTo>
                                  <a:pt x="58" y="94"/>
                                  <a:pt x="58" y="95"/>
                                  <a:pt x="57" y="96"/>
                                </a:cubicBezTo>
                                <a:cubicBezTo>
                                  <a:pt x="57" y="95"/>
                                  <a:pt x="57" y="95"/>
                                  <a:pt x="56" y="94"/>
                                </a:cubicBezTo>
                                <a:cubicBezTo>
                                  <a:pt x="59" y="91"/>
                                  <a:pt x="62" y="89"/>
                                  <a:pt x="65" y="86"/>
                                </a:cubicBezTo>
                                <a:cubicBezTo>
                                  <a:pt x="65" y="86"/>
                                  <a:pt x="65" y="86"/>
                                  <a:pt x="65" y="86"/>
                                </a:cubicBezTo>
                                <a:cubicBezTo>
                                  <a:pt x="65" y="87"/>
                                  <a:pt x="65" y="87"/>
                                  <a:pt x="65" y="88"/>
                                </a:cubicBezTo>
                                <a:cubicBezTo>
                                  <a:pt x="64" y="89"/>
                                  <a:pt x="63" y="90"/>
                                  <a:pt x="62" y="90"/>
                                </a:cubicBezTo>
                                <a:cubicBezTo>
                                  <a:pt x="62" y="90"/>
                                  <a:pt x="61" y="90"/>
                                  <a:pt x="61" y="91"/>
                                </a:cubicBezTo>
                                <a:cubicBezTo>
                                  <a:pt x="61" y="91"/>
                                  <a:pt x="61" y="91"/>
                                  <a:pt x="61" y="92"/>
                                </a:cubicBezTo>
                                <a:cubicBezTo>
                                  <a:pt x="60" y="91"/>
                                  <a:pt x="59" y="91"/>
                                  <a:pt x="59" y="92"/>
                                </a:cubicBezTo>
                                <a:close/>
                                <a:moveTo>
                                  <a:pt x="61" y="125"/>
                                </a:moveTo>
                                <a:cubicBezTo>
                                  <a:pt x="62" y="125"/>
                                  <a:pt x="62" y="126"/>
                                  <a:pt x="62" y="126"/>
                                </a:cubicBezTo>
                                <a:cubicBezTo>
                                  <a:pt x="61" y="126"/>
                                  <a:pt x="61" y="126"/>
                                  <a:pt x="61" y="127"/>
                                </a:cubicBezTo>
                                <a:cubicBezTo>
                                  <a:pt x="61" y="126"/>
                                  <a:pt x="61" y="126"/>
                                  <a:pt x="61" y="126"/>
                                </a:cubicBezTo>
                                <a:cubicBezTo>
                                  <a:pt x="61" y="126"/>
                                  <a:pt x="61" y="125"/>
                                  <a:pt x="61" y="125"/>
                                </a:cubicBezTo>
                                <a:close/>
                                <a:moveTo>
                                  <a:pt x="62" y="173"/>
                                </a:moveTo>
                                <a:cubicBezTo>
                                  <a:pt x="62" y="174"/>
                                  <a:pt x="61" y="174"/>
                                  <a:pt x="61" y="174"/>
                                </a:cubicBezTo>
                                <a:cubicBezTo>
                                  <a:pt x="61" y="173"/>
                                  <a:pt x="61" y="172"/>
                                  <a:pt x="61" y="171"/>
                                </a:cubicBezTo>
                                <a:cubicBezTo>
                                  <a:pt x="61" y="172"/>
                                  <a:pt x="62" y="173"/>
                                  <a:pt x="62" y="173"/>
                                </a:cubicBezTo>
                                <a:close/>
                                <a:moveTo>
                                  <a:pt x="61" y="179"/>
                                </a:moveTo>
                                <a:cubicBezTo>
                                  <a:pt x="61" y="178"/>
                                  <a:pt x="61" y="178"/>
                                  <a:pt x="61" y="177"/>
                                </a:cubicBezTo>
                                <a:cubicBezTo>
                                  <a:pt x="62" y="177"/>
                                  <a:pt x="62" y="177"/>
                                  <a:pt x="63" y="176"/>
                                </a:cubicBezTo>
                                <a:cubicBezTo>
                                  <a:pt x="63" y="177"/>
                                  <a:pt x="63" y="177"/>
                                  <a:pt x="63" y="177"/>
                                </a:cubicBezTo>
                                <a:cubicBezTo>
                                  <a:pt x="63" y="177"/>
                                  <a:pt x="64" y="178"/>
                                  <a:pt x="64" y="178"/>
                                </a:cubicBezTo>
                                <a:cubicBezTo>
                                  <a:pt x="64" y="179"/>
                                  <a:pt x="64" y="180"/>
                                  <a:pt x="65" y="181"/>
                                </a:cubicBezTo>
                                <a:cubicBezTo>
                                  <a:pt x="65" y="181"/>
                                  <a:pt x="66" y="181"/>
                                  <a:pt x="66" y="181"/>
                                </a:cubicBezTo>
                                <a:cubicBezTo>
                                  <a:pt x="66" y="181"/>
                                  <a:pt x="66" y="181"/>
                                  <a:pt x="66" y="181"/>
                                </a:cubicBezTo>
                                <a:cubicBezTo>
                                  <a:pt x="66" y="182"/>
                                  <a:pt x="66" y="182"/>
                                  <a:pt x="65" y="183"/>
                                </a:cubicBezTo>
                                <a:cubicBezTo>
                                  <a:pt x="65" y="183"/>
                                  <a:pt x="65" y="183"/>
                                  <a:pt x="65" y="183"/>
                                </a:cubicBezTo>
                                <a:cubicBezTo>
                                  <a:pt x="64" y="184"/>
                                  <a:pt x="63" y="185"/>
                                  <a:pt x="63" y="186"/>
                                </a:cubicBezTo>
                                <a:cubicBezTo>
                                  <a:pt x="62" y="186"/>
                                  <a:pt x="62" y="185"/>
                                  <a:pt x="61" y="185"/>
                                </a:cubicBezTo>
                                <a:cubicBezTo>
                                  <a:pt x="61" y="183"/>
                                  <a:pt x="61" y="181"/>
                                  <a:pt x="61" y="179"/>
                                </a:cubicBezTo>
                                <a:cubicBezTo>
                                  <a:pt x="61" y="179"/>
                                  <a:pt x="61" y="179"/>
                                  <a:pt x="61" y="179"/>
                                </a:cubicBezTo>
                                <a:close/>
                                <a:moveTo>
                                  <a:pt x="62" y="189"/>
                                </a:moveTo>
                                <a:cubicBezTo>
                                  <a:pt x="63" y="190"/>
                                  <a:pt x="63" y="190"/>
                                  <a:pt x="64" y="191"/>
                                </a:cubicBezTo>
                                <a:cubicBezTo>
                                  <a:pt x="63" y="191"/>
                                  <a:pt x="63" y="191"/>
                                  <a:pt x="62" y="191"/>
                                </a:cubicBezTo>
                                <a:cubicBezTo>
                                  <a:pt x="62" y="191"/>
                                  <a:pt x="62" y="191"/>
                                  <a:pt x="61" y="190"/>
                                </a:cubicBezTo>
                                <a:cubicBezTo>
                                  <a:pt x="62" y="190"/>
                                  <a:pt x="62" y="190"/>
                                  <a:pt x="62" y="189"/>
                                </a:cubicBezTo>
                                <a:close/>
                                <a:moveTo>
                                  <a:pt x="64" y="187"/>
                                </a:moveTo>
                                <a:cubicBezTo>
                                  <a:pt x="65" y="186"/>
                                  <a:pt x="65" y="185"/>
                                  <a:pt x="66" y="184"/>
                                </a:cubicBezTo>
                                <a:cubicBezTo>
                                  <a:pt x="67" y="185"/>
                                  <a:pt x="68" y="186"/>
                                  <a:pt x="70" y="187"/>
                                </a:cubicBezTo>
                                <a:cubicBezTo>
                                  <a:pt x="68" y="188"/>
                                  <a:pt x="67" y="189"/>
                                  <a:pt x="66" y="189"/>
                                </a:cubicBezTo>
                                <a:cubicBezTo>
                                  <a:pt x="65" y="189"/>
                                  <a:pt x="64" y="188"/>
                                  <a:pt x="64" y="187"/>
                                </a:cubicBezTo>
                                <a:close/>
                                <a:moveTo>
                                  <a:pt x="67" y="183"/>
                                </a:moveTo>
                                <a:cubicBezTo>
                                  <a:pt x="67" y="183"/>
                                  <a:pt x="67" y="183"/>
                                  <a:pt x="68" y="182"/>
                                </a:cubicBezTo>
                                <a:cubicBezTo>
                                  <a:pt x="68" y="183"/>
                                  <a:pt x="69" y="184"/>
                                  <a:pt x="69" y="184"/>
                                </a:cubicBezTo>
                                <a:cubicBezTo>
                                  <a:pt x="68" y="184"/>
                                  <a:pt x="68" y="183"/>
                                  <a:pt x="67" y="183"/>
                                </a:cubicBezTo>
                                <a:close/>
                                <a:moveTo>
                                  <a:pt x="70" y="178"/>
                                </a:moveTo>
                                <a:cubicBezTo>
                                  <a:pt x="69" y="178"/>
                                  <a:pt x="69" y="178"/>
                                  <a:pt x="69" y="178"/>
                                </a:cubicBezTo>
                                <a:cubicBezTo>
                                  <a:pt x="69" y="178"/>
                                  <a:pt x="68" y="178"/>
                                  <a:pt x="68" y="178"/>
                                </a:cubicBezTo>
                                <a:cubicBezTo>
                                  <a:pt x="68" y="177"/>
                                  <a:pt x="68" y="176"/>
                                  <a:pt x="68" y="175"/>
                                </a:cubicBezTo>
                                <a:cubicBezTo>
                                  <a:pt x="69" y="176"/>
                                  <a:pt x="69" y="177"/>
                                  <a:pt x="70" y="178"/>
                                </a:cubicBezTo>
                                <a:close/>
                                <a:moveTo>
                                  <a:pt x="69" y="174"/>
                                </a:moveTo>
                                <a:cubicBezTo>
                                  <a:pt x="70" y="174"/>
                                  <a:pt x="70" y="174"/>
                                  <a:pt x="71" y="173"/>
                                </a:cubicBezTo>
                                <a:cubicBezTo>
                                  <a:pt x="71" y="174"/>
                                  <a:pt x="71" y="174"/>
                                  <a:pt x="71" y="174"/>
                                </a:cubicBezTo>
                                <a:cubicBezTo>
                                  <a:pt x="71" y="174"/>
                                  <a:pt x="70" y="175"/>
                                  <a:pt x="70" y="175"/>
                                </a:cubicBezTo>
                                <a:cubicBezTo>
                                  <a:pt x="70" y="175"/>
                                  <a:pt x="70" y="174"/>
                                  <a:pt x="69" y="174"/>
                                </a:cubicBezTo>
                                <a:close/>
                                <a:moveTo>
                                  <a:pt x="70" y="149"/>
                                </a:moveTo>
                                <a:cubicBezTo>
                                  <a:pt x="69" y="149"/>
                                  <a:pt x="69" y="148"/>
                                  <a:pt x="69" y="148"/>
                                </a:cubicBezTo>
                                <a:cubicBezTo>
                                  <a:pt x="69" y="148"/>
                                  <a:pt x="69" y="147"/>
                                  <a:pt x="69" y="147"/>
                                </a:cubicBezTo>
                                <a:cubicBezTo>
                                  <a:pt x="70" y="146"/>
                                  <a:pt x="71" y="145"/>
                                  <a:pt x="71" y="144"/>
                                </a:cubicBezTo>
                                <a:cubicBezTo>
                                  <a:pt x="72" y="145"/>
                                  <a:pt x="72" y="145"/>
                                  <a:pt x="72" y="146"/>
                                </a:cubicBezTo>
                                <a:cubicBezTo>
                                  <a:pt x="71" y="147"/>
                                  <a:pt x="70" y="148"/>
                                  <a:pt x="70" y="149"/>
                                </a:cubicBezTo>
                                <a:close/>
                                <a:moveTo>
                                  <a:pt x="69" y="109"/>
                                </a:moveTo>
                                <a:cubicBezTo>
                                  <a:pt x="69" y="109"/>
                                  <a:pt x="69" y="108"/>
                                  <a:pt x="69" y="107"/>
                                </a:cubicBezTo>
                                <a:cubicBezTo>
                                  <a:pt x="69" y="106"/>
                                  <a:pt x="70" y="106"/>
                                  <a:pt x="71" y="105"/>
                                </a:cubicBezTo>
                                <a:cubicBezTo>
                                  <a:pt x="71" y="106"/>
                                  <a:pt x="71" y="106"/>
                                  <a:pt x="71" y="107"/>
                                </a:cubicBezTo>
                                <a:cubicBezTo>
                                  <a:pt x="71" y="108"/>
                                  <a:pt x="70" y="109"/>
                                  <a:pt x="69" y="109"/>
                                </a:cubicBezTo>
                                <a:close/>
                                <a:moveTo>
                                  <a:pt x="71" y="98"/>
                                </a:moveTo>
                                <a:cubicBezTo>
                                  <a:pt x="72" y="97"/>
                                  <a:pt x="73" y="96"/>
                                  <a:pt x="74" y="95"/>
                                </a:cubicBezTo>
                                <a:cubicBezTo>
                                  <a:pt x="74" y="95"/>
                                  <a:pt x="73" y="96"/>
                                  <a:pt x="73" y="97"/>
                                </a:cubicBezTo>
                                <a:cubicBezTo>
                                  <a:pt x="73" y="97"/>
                                  <a:pt x="73" y="97"/>
                                  <a:pt x="72" y="97"/>
                                </a:cubicBezTo>
                                <a:cubicBezTo>
                                  <a:pt x="72" y="97"/>
                                  <a:pt x="71" y="98"/>
                                  <a:pt x="71" y="98"/>
                                </a:cubicBezTo>
                                <a:close/>
                                <a:moveTo>
                                  <a:pt x="75" y="101"/>
                                </a:moveTo>
                                <a:cubicBezTo>
                                  <a:pt x="75" y="102"/>
                                  <a:pt x="74" y="104"/>
                                  <a:pt x="74" y="105"/>
                                </a:cubicBezTo>
                                <a:cubicBezTo>
                                  <a:pt x="73" y="106"/>
                                  <a:pt x="73" y="106"/>
                                  <a:pt x="73" y="106"/>
                                </a:cubicBezTo>
                                <a:cubicBezTo>
                                  <a:pt x="73" y="105"/>
                                  <a:pt x="72" y="104"/>
                                  <a:pt x="72" y="104"/>
                                </a:cubicBezTo>
                                <a:cubicBezTo>
                                  <a:pt x="73" y="103"/>
                                  <a:pt x="74" y="102"/>
                                  <a:pt x="75" y="101"/>
                                </a:cubicBezTo>
                                <a:close/>
                                <a:moveTo>
                                  <a:pt x="75" y="119"/>
                                </a:moveTo>
                                <a:cubicBezTo>
                                  <a:pt x="75" y="119"/>
                                  <a:pt x="75" y="119"/>
                                  <a:pt x="75" y="119"/>
                                </a:cubicBezTo>
                                <a:cubicBezTo>
                                  <a:pt x="74" y="120"/>
                                  <a:pt x="74" y="120"/>
                                  <a:pt x="73" y="121"/>
                                </a:cubicBezTo>
                                <a:cubicBezTo>
                                  <a:pt x="74" y="120"/>
                                  <a:pt x="74" y="120"/>
                                  <a:pt x="75" y="119"/>
                                </a:cubicBezTo>
                                <a:cubicBezTo>
                                  <a:pt x="75" y="119"/>
                                  <a:pt x="75" y="119"/>
                                  <a:pt x="75" y="119"/>
                                </a:cubicBezTo>
                                <a:close/>
                                <a:moveTo>
                                  <a:pt x="76" y="122"/>
                                </a:moveTo>
                                <a:cubicBezTo>
                                  <a:pt x="75" y="123"/>
                                  <a:pt x="75" y="123"/>
                                  <a:pt x="74" y="124"/>
                                </a:cubicBezTo>
                                <a:cubicBezTo>
                                  <a:pt x="74" y="124"/>
                                  <a:pt x="74" y="124"/>
                                  <a:pt x="74" y="124"/>
                                </a:cubicBezTo>
                                <a:cubicBezTo>
                                  <a:pt x="74" y="124"/>
                                  <a:pt x="74" y="123"/>
                                  <a:pt x="74" y="123"/>
                                </a:cubicBezTo>
                                <a:cubicBezTo>
                                  <a:pt x="74" y="123"/>
                                  <a:pt x="75" y="122"/>
                                  <a:pt x="76" y="122"/>
                                </a:cubicBezTo>
                                <a:close/>
                                <a:moveTo>
                                  <a:pt x="76" y="124"/>
                                </a:moveTo>
                                <a:cubicBezTo>
                                  <a:pt x="76" y="124"/>
                                  <a:pt x="76" y="125"/>
                                  <a:pt x="77" y="125"/>
                                </a:cubicBezTo>
                                <a:cubicBezTo>
                                  <a:pt x="76" y="125"/>
                                  <a:pt x="76" y="126"/>
                                  <a:pt x="75" y="126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ubicBezTo>
                                  <a:pt x="76" y="125"/>
                                  <a:pt x="76" y="125"/>
                                  <a:pt x="76" y="124"/>
                                </a:cubicBezTo>
                                <a:close/>
                                <a:moveTo>
                                  <a:pt x="76" y="117"/>
                                </a:moveTo>
                                <a:cubicBezTo>
                                  <a:pt x="76" y="117"/>
                                  <a:pt x="76" y="117"/>
                                  <a:pt x="76" y="117"/>
                                </a:cubicBezTo>
                                <a:cubicBezTo>
                                  <a:pt x="79" y="114"/>
                                  <a:pt x="82" y="111"/>
                                  <a:pt x="86" y="109"/>
                                </a:cubicBezTo>
                                <a:cubicBezTo>
                                  <a:pt x="83" y="112"/>
                                  <a:pt x="81" y="115"/>
                                  <a:pt x="79" y="118"/>
                                </a:cubicBezTo>
                                <a:cubicBezTo>
                                  <a:pt x="78" y="118"/>
                                  <a:pt x="77" y="118"/>
                                  <a:pt x="77" y="119"/>
                                </a:cubicBezTo>
                                <a:cubicBezTo>
                                  <a:pt x="76" y="118"/>
                                  <a:pt x="76" y="118"/>
                                  <a:pt x="76" y="117"/>
                                </a:cubicBezTo>
                                <a:close/>
                                <a:moveTo>
                                  <a:pt x="79" y="120"/>
                                </a:moveTo>
                                <a:cubicBezTo>
                                  <a:pt x="80" y="119"/>
                                  <a:pt x="81" y="119"/>
                                  <a:pt x="81" y="119"/>
                                </a:cubicBezTo>
                                <a:cubicBezTo>
                                  <a:pt x="80" y="120"/>
                                  <a:pt x="79" y="122"/>
                                  <a:pt x="78" y="123"/>
                                </a:cubicBezTo>
                                <a:cubicBezTo>
                                  <a:pt x="78" y="123"/>
                                  <a:pt x="78" y="123"/>
                                  <a:pt x="78" y="122"/>
                                </a:cubicBezTo>
                                <a:cubicBezTo>
                                  <a:pt x="78" y="122"/>
                                  <a:pt x="79" y="121"/>
                                  <a:pt x="79" y="120"/>
                                </a:cubicBezTo>
                                <a:close/>
                                <a:moveTo>
                                  <a:pt x="92" y="118"/>
                                </a:moveTo>
                                <a:cubicBezTo>
                                  <a:pt x="91" y="119"/>
                                  <a:pt x="90" y="120"/>
                                  <a:pt x="90" y="120"/>
                                </a:cubicBezTo>
                                <a:cubicBezTo>
                                  <a:pt x="87" y="124"/>
                                  <a:pt x="85" y="127"/>
                                  <a:pt x="83" y="130"/>
                                </a:cubicBezTo>
                                <a:cubicBezTo>
                                  <a:pt x="83" y="130"/>
                                  <a:pt x="83" y="130"/>
                                  <a:pt x="83" y="130"/>
                                </a:cubicBezTo>
                                <a:cubicBezTo>
                                  <a:pt x="82" y="130"/>
                                  <a:pt x="81" y="129"/>
                                  <a:pt x="80" y="129"/>
                                </a:cubicBezTo>
                                <a:cubicBezTo>
                                  <a:pt x="84" y="125"/>
                                  <a:pt x="88" y="122"/>
                                  <a:pt x="92" y="118"/>
                                </a:cubicBezTo>
                                <a:close/>
                                <a:moveTo>
                                  <a:pt x="81" y="131"/>
                                </a:moveTo>
                                <a:cubicBezTo>
                                  <a:pt x="81" y="132"/>
                                  <a:pt x="81" y="132"/>
                                  <a:pt x="80" y="132"/>
                                </a:cubicBezTo>
                                <a:cubicBezTo>
                                  <a:pt x="80" y="132"/>
                                  <a:pt x="80" y="131"/>
                                  <a:pt x="80" y="131"/>
                                </a:cubicBezTo>
                                <a:cubicBezTo>
                                  <a:pt x="81" y="131"/>
                                  <a:pt x="81" y="131"/>
                                  <a:pt x="81" y="131"/>
                                </a:cubicBezTo>
                                <a:close/>
                                <a:moveTo>
                                  <a:pt x="83" y="133"/>
                                </a:moveTo>
                                <a:cubicBezTo>
                                  <a:pt x="84" y="133"/>
                                  <a:pt x="84" y="133"/>
                                  <a:pt x="84" y="133"/>
                                </a:cubicBezTo>
                                <a:cubicBezTo>
                                  <a:pt x="85" y="133"/>
                                  <a:pt x="85" y="133"/>
                                  <a:pt x="86" y="133"/>
                                </a:cubicBezTo>
                                <a:cubicBezTo>
                                  <a:pt x="85" y="135"/>
                                  <a:pt x="84" y="136"/>
                                  <a:pt x="84" y="137"/>
                                </a:cubicBezTo>
                                <a:cubicBezTo>
                                  <a:pt x="83" y="138"/>
                                  <a:pt x="82" y="138"/>
                                  <a:pt x="82" y="139"/>
                                </a:cubicBezTo>
                                <a:cubicBezTo>
                                  <a:pt x="82" y="138"/>
                                  <a:pt x="82" y="137"/>
                                  <a:pt x="81" y="136"/>
                                </a:cubicBezTo>
                                <a:cubicBezTo>
                                  <a:pt x="82" y="135"/>
                                  <a:pt x="83" y="134"/>
                                  <a:pt x="83" y="133"/>
                                </a:cubicBezTo>
                                <a:close/>
                                <a:moveTo>
                                  <a:pt x="90" y="135"/>
                                </a:moveTo>
                                <a:cubicBezTo>
                                  <a:pt x="90" y="135"/>
                                  <a:pt x="90" y="135"/>
                                  <a:pt x="90" y="135"/>
                                </a:cubicBezTo>
                                <a:cubicBezTo>
                                  <a:pt x="88" y="136"/>
                                  <a:pt x="87" y="138"/>
                                  <a:pt x="85" y="140"/>
                                </a:cubicBezTo>
                                <a:cubicBezTo>
                                  <a:pt x="86" y="138"/>
                                  <a:pt x="88" y="136"/>
                                  <a:pt x="90" y="135"/>
                                </a:cubicBezTo>
                                <a:close/>
                                <a:moveTo>
                                  <a:pt x="92" y="135"/>
                                </a:moveTo>
                                <a:cubicBezTo>
                                  <a:pt x="92" y="136"/>
                                  <a:pt x="93" y="136"/>
                                  <a:pt x="93" y="136"/>
                                </a:cubicBezTo>
                                <a:cubicBezTo>
                                  <a:pt x="93" y="136"/>
                                  <a:pt x="93" y="137"/>
                                  <a:pt x="93" y="137"/>
                                </a:cubicBezTo>
                                <a:cubicBezTo>
                                  <a:pt x="91" y="138"/>
                                  <a:pt x="88" y="140"/>
                                  <a:pt x="86" y="141"/>
                                </a:cubicBezTo>
                                <a:cubicBezTo>
                                  <a:pt x="88" y="139"/>
                                  <a:pt x="90" y="137"/>
                                  <a:pt x="92" y="135"/>
                                </a:cubicBezTo>
                                <a:close/>
                                <a:moveTo>
                                  <a:pt x="89" y="145"/>
                                </a:moveTo>
                                <a:cubicBezTo>
                                  <a:pt x="92" y="143"/>
                                  <a:pt x="94" y="141"/>
                                  <a:pt x="96" y="139"/>
                                </a:cubicBezTo>
                                <a:cubicBezTo>
                                  <a:pt x="96" y="139"/>
                                  <a:pt x="96" y="139"/>
                                  <a:pt x="97" y="139"/>
                                </a:cubicBezTo>
                                <a:cubicBezTo>
                                  <a:pt x="94" y="142"/>
                                  <a:pt x="91" y="145"/>
                                  <a:pt x="89" y="148"/>
                                </a:cubicBezTo>
                                <a:cubicBezTo>
                                  <a:pt x="88" y="148"/>
                                  <a:pt x="88" y="148"/>
                                  <a:pt x="88" y="148"/>
                                </a:cubicBezTo>
                                <a:cubicBezTo>
                                  <a:pt x="88" y="147"/>
                                  <a:pt x="89" y="146"/>
                                  <a:pt x="89" y="145"/>
                                </a:cubicBezTo>
                                <a:close/>
                                <a:moveTo>
                                  <a:pt x="99" y="141"/>
                                </a:moveTo>
                                <a:cubicBezTo>
                                  <a:pt x="98" y="142"/>
                                  <a:pt x="97" y="144"/>
                                  <a:pt x="95" y="145"/>
                                </a:cubicBezTo>
                                <a:cubicBezTo>
                                  <a:pt x="95" y="145"/>
                                  <a:pt x="95" y="145"/>
                                  <a:pt x="95" y="145"/>
                                </a:cubicBezTo>
                                <a:cubicBezTo>
                                  <a:pt x="96" y="144"/>
                                  <a:pt x="98" y="142"/>
                                  <a:pt x="99" y="141"/>
                                </a:cubicBezTo>
                                <a:close/>
                                <a:moveTo>
                                  <a:pt x="102" y="143"/>
                                </a:moveTo>
                                <a:cubicBezTo>
                                  <a:pt x="103" y="142"/>
                                  <a:pt x="104" y="142"/>
                                  <a:pt x="106" y="141"/>
                                </a:cubicBezTo>
                                <a:cubicBezTo>
                                  <a:pt x="101" y="145"/>
                                  <a:pt x="97" y="149"/>
                                  <a:pt x="92" y="154"/>
                                </a:cubicBezTo>
                                <a:cubicBezTo>
                                  <a:pt x="91" y="155"/>
                                  <a:pt x="90" y="155"/>
                                  <a:pt x="88" y="156"/>
                                </a:cubicBezTo>
                                <a:cubicBezTo>
                                  <a:pt x="89" y="156"/>
                                  <a:pt x="89" y="155"/>
                                  <a:pt x="89" y="155"/>
                                </a:cubicBezTo>
                                <a:cubicBezTo>
                                  <a:pt x="90" y="155"/>
                                  <a:pt x="90" y="154"/>
                                  <a:pt x="90" y="154"/>
                                </a:cubicBezTo>
                                <a:cubicBezTo>
                                  <a:pt x="94" y="151"/>
                                  <a:pt x="98" y="147"/>
                                  <a:pt x="102" y="143"/>
                                </a:cubicBezTo>
                                <a:close/>
                                <a:moveTo>
                                  <a:pt x="105" y="148"/>
                                </a:moveTo>
                                <a:cubicBezTo>
                                  <a:pt x="105" y="148"/>
                                  <a:pt x="105" y="148"/>
                                  <a:pt x="105" y="149"/>
                                </a:cubicBezTo>
                                <a:cubicBezTo>
                                  <a:pt x="104" y="149"/>
                                  <a:pt x="104" y="149"/>
                                  <a:pt x="104" y="149"/>
                                </a:cubicBezTo>
                                <a:cubicBezTo>
                                  <a:pt x="102" y="150"/>
                                  <a:pt x="100" y="151"/>
                                  <a:pt x="98" y="152"/>
                                </a:cubicBezTo>
                                <a:cubicBezTo>
                                  <a:pt x="101" y="151"/>
                                  <a:pt x="103" y="149"/>
                                  <a:pt x="105" y="148"/>
                                </a:cubicBezTo>
                                <a:close/>
                                <a:moveTo>
                                  <a:pt x="105" y="151"/>
                                </a:moveTo>
                                <a:cubicBezTo>
                                  <a:pt x="105" y="150"/>
                                  <a:pt x="106" y="150"/>
                                  <a:pt x="107" y="149"/>
                                </a:cubicBezTo>
                                <a:cubicBezTo>
                                  <a:pt x="108" y="149"/>
                                  <a:pt x="108" y="149"/>
                                  <a:pt x="108" y="149"/>
                                </a:cubicBezTo>
                                <a:cubicBezTo>
                                  <a:pt x="109" y="149"/>
                                  <a:pt x="109" y="148"/>
                                  <a:pt x="110" y="148"/>
                                </a:cubicBezTo>
                                <a:cubicBezTo>
                                  <a:pt x="110" y="148"/>
                                  <a:pt x="110" y="148"/>
                                  <a:pt x="111" y="147"/>
                                </a:cubicBezTo>
                                <a:cubicBezTo>
                                  <a:pt x="110" y="148"/>
                                  <a:pt x="110" y="148"/>
                                  <a:pt x="109" y="149"/>
                                </a:cubicBezTo>
                                <a:cubicBezTo>
                                  <a:pt x="107" y="150"/>
                                  <a:pt x="105" y="151"/>
                                  <a:pt x="103" y="153"/>
                                </a:cubicBezTo>
                                <a:cubicBezTo>
                                  <a:pt x="103" y="152"/>
                                  <a:pt x="104" y="151"/>
                                  <a:pt x="105" y="151"/>
                                </a:cubicBezTo>
                                <a:close/>
                                <a:moveTo>
                                  <a:pt x="117" y="152"/>
                                </a:moveTo>
                                <a:cubicBezTo>
                                  <a:pt x="118" y="151"/>
                                  <a:pt x="119" y="151"/>
                                  <a:pt x="120" y="150"/>
                                </a:cubicBezTo>
                                <a:cubicBezTo>
                                  <a:pt x="119" y="151"/>
                                  <a:pt x="118" y="153"/>
                                  <a:pt x="117" y="154"/>
                                </a:cubicBezTo>
                                <a:cubicBezTo>
                                  <a:pt x="117" y="154"/>
                                  <a:pt x="117" y="154"/>
                                  <a:pt x="117" y="155"/>
                                </a:cubicBezTo>
                                <a:cubicBezTo>
                                  <a:pt x="113" y="157"/>
                                  <a:pt x="110" y="159"/>
                                  <a:pt x="106" y="161"/>
                                </a:cubicBezTo>
                                <a:cubicBezTo>
                                  <a:pt x="110" y="158"/>
                                  <a:pt x="114" y="155"/>
                                  <a:pt x="117" y="152"/>
                                </a:cubicBezTo>
                                <a:close/>
                                <a:moveTo>
                                  <a:pt x="113" y="161"/>
                                </a:moveTo>
                                <a:cubicBezTo>
                                  <a:pt x="115" y="159"/>
                                  <a:pt x="118" y="158"/>
                                  <a:pt x="120" y="156"/>
                                </a:cubicBezTo>
                                <a:cubicBezTo>
                                  <a:pt x="120" y="157"/>
                                  <a:pt x="119" y="158"/>
                                  <a:pt x="118" y="159"/>
                                </a:cubicBezTo>
                                <a:cubicBezTo>
                                  <a:pt x="118" y="159"/>
                                  <a:pt x="117" y="159"/>
                                  <a:pt x="117" y="160"/>
                                </a:cubicBezTo>
                                <a:cubicBezTo>
                                  <a:pt x="115" y="160"/>
                                  <a:pt x="113" y="161"/>
                                  <a:pt x="111" y="162"/>
                                </a:cubicBezTo>
                                <a:cubicBezTo>
                                  <a:pt x="112" y="162"/>
                                  <a:pt x="112" y="161"/>
                                  <a:pt x="113" y="161"/>
                                </a:cubicBezTo>
                                <a:close/>
                                <a:moveTo>
                                  <a:pt x="122" y="160"/>
                                </a:moveTo>
                                <a:cubicBezTo>
                                  <a:pt x="124" y="159"/>
                                  <a:pt x="126" y="158"/>
                                  <a:pt x="127" y="157"/>
                                </a:cubicBezTo>
                                <a:cubicBezTo>
                                  <a:pt x="127" y="158"/>
                                  <a:pt x="126" y="158"/>
                                  <a:pt x="125" y="159"/>
                                </a:cubicBezTo>
                                <a:cubicBezTo>
                                  <a:pt x="124" y="160"/>
                                  <a:pt x="122" y="160"/>
                                  <a:pt x="120" y="161"/>
                                </a:cubicBezTo>
                                <a:cubicBezTo>
                                  <a:pt x="120" y="161"/>
                                  <a:pt x="119" y="162"/>
                                  <a:pt x="119" y="162"/>
                                </a:cubicBezTo>
                                <a:cubicBezTo>
                                  <a:pt x="120" y="161"/>
                                  <a:pt x="121" y="160"/>
                                  <a:pt x="122" y="160"/>
                                </a:cubicBezTo>
                                <a:close/>
                                <a:moveTo>
                                  <a:pt x="128" y="160"/>
                                </a:moveTo>
                                <a:cubicBezTo>
                                  <a:pt x="127" y="160"/>
                                  <a:pt x="127" y="161"/>
                                  <a:pt x="126" y="161"/>
                                </a:cubicBezTo>
                                <a:cubicBezTo>
                                  <a:pt x="126" y="161"/>
                                  <a:pt x="126" y="161"/>
                                  <a:pt x="126" y="161"/>
                                </a:cubicBezTo>
                                <a:cubicBezTo>
                                  <a:pt x="127" y="160"/>
                                  <a:pt x="127" y="160"/>
                                  <a:pt x="128" y="160"/>
                                </a:cubicBezTo>
                                <a:close/>
                                <a:moveTo>
                                  <a:pt x="122" y="164"/>
                                </a:moveTo>
                                <a:cubicBezTo>
                                  <a:pt x="121" y="165"/>
                                  <a:pt x="120" y="166"/>
                                  <a:pt x="119" y="167"/>
                                </a:cubicBezTo>
                                <a:cubicBezTo>
                                  <a:pt x="118" y="167"/>
                                  <a:pt x="118" y="167"/>
                                  <a:pt x="118" y="168"/>
                                </a:cubicBezTo>
                                <a:cubicBezTo>
                                  <a:pt x="119" y="166"/>
                                  <a:pt x="120" y="165"/>
                                  <a:pt x="122" y="164"/>
                                </a:cubicBezTo>
                                <a:close/>
                                <a:moveTo>
                                  <a:pt x="129" y="164"/>
                                </a:moveTo>
                                <a:cubicBezTo>
                                  <a:pt x="129" y="164"/>
                                  <a:pt x="129" y="164"/>
                                  <a:pt x="130" y="165"/>
                                </a:cubicBezTo>
                                <a:cubicBezTo>
                                  <a:pt x="125" y="168"/>
                                  <a:pt x="121" y="172"/>
                                  <a:pt x="117" y="176"/>
                                </a:cubicBezTo>
                                <a:cubicBezTo>
                                  <a:pt x="115" y="177"/>
                                  <a:pt x="113" y="178"/>
                                  <a:pt x="111" y="179"/>
                                </a:cubicBezTo>
                                <a:cubicBezTo>
                                  <a:pt x="117" y="174"/>
                                  <a:pt x="123" y="169"/>
                                  <a:pt x="129" y="164"/>
                                </a:cubicBezTo>
                                <a:close/>
                                <a:moveTo>
                                  <a:pt x="108" y="177"/>
                                </a:moveTo>
                                <a:cubicBezTo>
                                  <a:pt x="108" y="176"/>
                                  <a:pt x="109" y="175"/>
                                  <a:pt x="110" y="174"/>
                                </a:cubicBezTo>
                                <a:cubicBezTo>
                                  <a:pt x="111" y="174"/>
                                  <a:pt x="111" y="174"/>
                                  <a:pt x="111" y="173"/>
                                </a:cubicBezTo>
                                <a:cubicBezTo>
                                  <a:pt x="110" y="175"/>
                                  <a:pt x="109" y="176"/>
                                  <a:pt x="108" y="177"/>
                                </a:cubicBezTo>
                                <a:close/>
                                <a:moveTo>
                                  <a:pt x="108" y="193"/>
                                </a:moveTo>
                                <a:cubicBezTo>
                                  <a:pt x="110" y="191"/>
                                  <a:pt x="113" y="189"/>
                                  <a:pt x="115" y="187"/>
                                </a:cubicBezTo>
                                <a:cubicBezTo>
                                  <a:pt x="120" y="182"/>
                                  <a:pt x="125" y="178"/>
                                  <a:pt x="131" y="173"/>
                                </a:cubicBezTo>
                                <a:cubicBezTo>
                                  <a:pt x="130" y="174"/>
                                  <a:pt x="130" y="174"/>
                                  <a:pt x="130" y="175"/>
                                </a:cubicBezTo>
                                <a:cubicBezTo>
                                  <a:pt x="130" y="175"/>
                                  <a:pt x="130" y="175"/>
                                  <a:pt x="130" y="176"/>
                                </a:cubicBezTo>
                                <a:cubicBezTo>
                                  <a:pt x="126" y="179"/>
                                  <a:pt x="123" y="182"/>
                                  <a:pt x="120" y="186"/>
                                </a:cubicBezTo>
                                <a:cubicBezTo>
                                  <a:pt x="116" y="188"/>
                                  <a:pt x="112" y="191"/>
                                  <a:pt x="108" y="193"/>
                                </a:cubicBezTo>
                                <a:close/>
                                <a:moveTo>
                                  <a:pt x="110" y="195"/>
                                </a:moveTo>
                                <a:cubicBezTo>
                                  <a:pt x="109" y="196"/>
                                  <a:pt x="108" y="196"/>
                                  <a:pt x="108" y="197"/>
                                </a:cubicBezTo>
                                <a:cubicBezTo>
                                  <a:pt x="108" y="196"/>
                                  <a:pt x="108" y="196"/>
                                  <a:pt x="107" y="196"/>
                                </a:cubicBezTo>
                                <a:cubicBezTo>
                                  <a:pt x="108" y="196"/>
                                  <a:pt x="108" y="196"/>
                                  <a:pt x="108" y="196"/>
                                </a:cubicBezTo>
                                <a:cubicBezTo>
                                  <a:pt x="109" y="195"/>
                                  <a:pt x="109" y="195"/>
                                  <a:pt x="110" y="195"/>
                                </a:cubicBezTo>
                                <a:close/>
                                <a:moveTo>
                                  <a:pt x="125" y="183"/>
                                </a:moveTo>
                                <a:cubicBezTo>
                                  <a:pt x="128" y="180"/>
                                  <a:pt x="130" y="177"/>
                                  <a:pt x="133" y="174"/>
                                </a:cubicBezTo>
                                <a:cubicBezTo>
                                  <a:pt x="136" y="172"/>
                                  <a:pt x="139" y="169"/>
                                  <a:pt x="142" y="167"/>
                                </a:cubicBezTo>
                                <a:cubicBezTo>
                                  <a:pt x="143" y="166"/>
                                  <a:pt x="145" y="165"/>
                                  <a:pt x="146" y="165"/>
                                </a:cubicBezTo>
                                <a:cubicBezTo>
                                  <a:pt x="144" y="168"/>
                                  <a:pt x="141" y="171"/>
                                  <a:pt x="139" y="174"/>
                                </a:cubicBezTo>
                                <a:cubicBezTo>
                                  <a:pt x="139" y="174"/>
                                  <a:pt x="139" y="174"/>
                                  <a:pt x="139" y="174"/>
                                </a:cubicBezTo>
                                <a:cubicBezTo>
                                  <a:pt x="138" y="175"/>
                                  <a:pt x="137" y="176"/>
                                  <a:pt x="136" y="177"/>
                                </a:cubicBezTo>
                                <a:cubicBezTo>
                                  <a:pt x="134" y="178"/>
                                  <a:pt x="133" y="178"/>
                                  <a:pt x="131" y="179"/>
                                </a:cubicBezTo>
                                <a:cubicBezTo>
                                  <a:pt x="129" y="180"/>
                                  <a:pt x="127" y="182"/>
                                  <a:pt x="125" y="183"/>
                                </a:cubicBezTo>
                                <a:close/>
                                <a:moveTo>
                                  <a:pt x="130" y="182"/>
                                </a:moveTo>
                                <a:cubicBezTo>
                                  <a:pt x="130" y="182"/>
                                  <a:pt x="129" y="182"/>
                                  <a:pt x="129" y="182"/>
                                </a:cubicBezTo>
                                <a:cubicBezTo>
                                  <a:pt x="127" y="184"/>
                                  <a:pt x="124" y="185"/>
                                  <a:pt x="121" y="187"/>
                                </a:cubicBezTo>
                                <a:cubicBezTo>
                                  <a:pt x="124" y="185"/>
                                  <a:pt x="127" y="184"/>
                                  <a:pt x="130" y="182"/>
                                </a:cubicBezTo>
                                <a:close/>
                                <a:moveTo>
                                  <a:pt x="137" y="194"/>
                                </a:moveTo>
                                <a:cubicBezTo>
                                  <a:pt x="140" y="192"/>
                                  <a:pt x="143" y="191"/>
                                  <a:pt x="146" y="189"/>
                                </a:cubicBezTo>
                                <a:cubicBezTo>
                                  <a:pt x="143" y="192"/>
                                  <a:pt x="140" y="195"/>
                                  <a:pt x="137" y="197"/>
                                </a:cubicBezTo>
                                <a:cubicBezTo>
                                  <a:pt x="135" y="199"/>
                                  <a:pt x="133" y="200"/>
                                  <a:pt x="130" y="202"/>
                                </a:cubicBezTo>
                                <a:cubicBezTo>
                                  <a:pt x="132" y="199"/>
                                  <a:pt x="134" y="196"/>
                                  <a:pt x="137" y="194"/>
                                </a:cubicBezTo>
                                <a:close/>
                                <a:moveTo>
                                  <a:pt x="127" y="197"/>
                                </a:moveTo>
                                <a:cubicBezTo>
                                  <a:pt x="133" y="192"/>
                                  <a:pt x="138" y="187"/>
                                  <a:pt x="144" y="182"/>
                                </a:cubicBezTo>
                                <a:cubicBezTo>
                                  <a:pt x="143" y="184"/>
                                  <a:pt x="141" y="185"/>
                                  <a:pt x="140" y="187"/>
                                </a:cubicBezTo>
                                <a:cubicBezTo>
                                  <a:pt x="138" y="189"/>
                                  <a:pt x="136" y="191"/>
                                  <a:pt x="134" y="193"/>
                                </a:cubicBezTo>
                                <a:cubicBezTo>
                                  <a:pt x="133" y="193"/>
                                  <a:pt x="132" y="194"/>
                                  <a:pt x="131" y="194"/>
                                </a:cubicBezTo>
                                <a:cubicBezTo>
                                  <a:pt x="130" y="195"/>
                                  <a:pt x="128" y="196"/>
                                  <a:pt x="127" y="197"/>
                                </a:cubicBezTo>
                                <a:close/>
                                <a:moveTo>
                                  <a:pt x="144" y="188"/>
                                </a:moveTo>
                                <a:cubicBezTo>
                                  <a:pt x="147" y="184"/>
                                  <a:pt x="151" y="181"/>
                                  <a:pt x="155" y="178"/>
                                </a:cubicBezTo>
                                <a:cubicBezTo>
                                  <a:pt x="154" y="179"/>
                                  <a:pt x="154" y="180"/>
                                  <a:pt x="153" y="181"/>
                                </a:cubicBezTo>
                                <a:cubicBezTo>
                                  <a:pt x="152" y="182"/>
                                  <a:pt x="151" y="183"/>
                                  <a:pt x="151" y="184"/>
                                </a:cubicBezTo>
                                <a:cubicBezTo>
                                  <a:pt x="148" y="185"/>
                                  <a:pt x="146" y="186"/>
                                  <a:pt x="144" y="188"/>
                                </a:cubicBezTo>
                                <a:close/>
                                <a:moveTo>
                                  <a:pt x="147" y="183"/>
                                </a:moveTo>
                                <a:cubicBezTo>
                                  <a:pt x="149" y="181"/>
                                  <a:pt x="151" y="178"/>
                                  <a:pt x="154" y="176"/>
                                </a:cubicBezTo>
                                <a:cubicBezTo>
                                  <a:pt x="155" y="175"/>
                                  <a:pt x="155" y="175"/>
                                  <a:pt x="156" y="174"/>
                                </a:cubicBezTo>
                                <a:cubicBezTo>
                                  <a:pt x="153" y="177"/>
                                  <a:pt x="150" y="180"/>
                                  <a:pt x="147" y="183"/>
                                </a:cubicBezTo>
                                <a:close/>
                                <a:moveTo>
                                  <a:pt x="151" y="169"/>
                                </a:moveTo>
                                <a:cubicBezTo>
                                  <a:pt x="151" y="169"/>
                                  <a:pt x="150" y="169"/>
                                  <a:pt x="150" y="170"/>
                                </a:cubicBezTo>
                                <a:cubicBezTo>
                                  <a:pt x="148" y="171"/>
                                  <a:pt x="146" y="171"/>
                                  <a:pt x="145" y="172"/>
                                </a:cubicBezTo>
                                <a:cubicBezTo>
                                  <a:pt x="145" y="171"/>
                                  <a:pt x="146" y="171"/>
                                  <a:pt x="147" y="170"/>
                                </a:cubicBezTo>
                                <a:cubicBezTo>
                                  <a:pt x="147" y="170"/>
                                  <a:pt x="148" y="169"/>
                                  <a:pt x="148" y="169"/>
                                </a:cubicBezTo>
                                <a:cubicBezTo>
                                  <a:pt x="149" y="169"/>
                                  <a:pt x="149" y="169"/>
                                  <a:pt x="149" y="169"/>
                                </a:cubicBezTo>
                                <a:cubicBezTo>
                                  <a:pt x="152" y="167"/>
                                  <a:pt x="154" y="165"/>
                                  <a:pt x="157" y="163"/>
                                </a:cubicBezTo>
                                <a:cubicBezTo>
                                  <a:pt x="155" y="165"/>
                                  <a:pt x="153" y="167"/>
                                  <a:pt x="151" y="169"/>
                                </a:cubicBezTo>
                                <a:close/>
                                <a:moveTo>
                                  <a:pt x="159" y="173"/>
                                </a:moveTo>
                                <a:cubicBezTo>
                                  <a:pt x="160" y="173"/>
                                  <a:pt x="160" y="172"/>
                                  <a:pt x="160" y="172"/>
                                </a:cubicBezTo>
                                <a:cubicBezTo>
                                  <a:pt x="160" y="173"/>
                                  <a:pt x="159" y="174"/>
                                  <a:pt x="159" y="176"/>
                                </a:cubicBezTo>
                                <a:cubicBezTo>
                                  <a:pt x="158" y="176"/>
                                  <a:pt x="157" y="177"/>
                                  <a:pt x="157" y="177"/>
                                </a:cubicBezTo>
                                <a:cubicBezTo>
                                  <a:pt x="158" y="176"/>
                                  <a:pt x="158" y="175"/>
                                  <a:pt x="159" y="173"/>
                                </a:cubicBezTo>
                                <a:close/>
                                <a:moveTo>
                                  <a:pt x="160" y="177"/>
                                </a:moveTo>
                                <a:cubicBezTo>
                                  <a:pt x="166" y="171"/>
                                  <a:pt x="172" y="165"/>
                                  <a:pt x="179" y="160"/>
                                </a:cubicBezTo>
                                <a:cubicBezTo>
                                  <a:pt x="178" y="161"/>
                                  <a:pt x="177" y="161"/>
                                  <a:pt x="177" y="162"/>
                                </a:cubicBezTo>
                                <a:cubicBezTo>
                                  <a:pt x="172" y="167"/>
                                  <a:pt x="168" y="171"/>
                                  <a:pt x="163" y="175"/>
                                </a:cubicBezTo>
                                <a:cubicBezTo>
                                  <a:pt x="162" y="176"/>
                                  <a:pt x="161" y="176"/>
                                  <a:pt x="160" y="177"/>
                                </a:cubicBezTo>
                                <a:cubicBezTo>
                                  <a:pt x="160" y="177"/>
                                  <a:pt x="160" y="177"/>
                                  <a:pt x="160" y="177"/>
                                </a:cubicBezTo>
                                <a:close/>
                                <a:moveTo>
                                  <a:pt x="162" y="172"/>
                                </a:moveTo>
                                <a:cubicBezTo>
                                  <a:pt x="163" y="170"/>
                                  <a:pt x="165" y="167"/>
                                  <a:pt x="166" y="165"/>
                                </a:cubicBezTo>
                                <a:cubicBezTo>
                                  <a:pt x="167" y="164"/>
                                  <a:pt x="168" y="163"/>
                                  <a:pt x="169" y="162"/>
                                </a:cubicBezTo>
                                <a:cubicBezTo>
                                  <a:pt x="173" y="160"/>
                                  <a:pt x="177" y="158"/>
                                  <a:pt x="180" y="156"/>
                                </a:cubicBezTo>
                                <a:cubicBezTo>
                                  <a:pt x="174" y="161"/>
                                  <a:pt x="168" y="166"/>
                                  <a:pt x="162" y="172"/>
                                </a:cubicBezTo>
                                <a:close/>
                                <a:moveTo>
                                  <a:pt x="183" y="158"/>
                                </a:moveTo>
                                <a:cubicBezTo>
                                  <a:pt x="183" y="158"/>
                                  <a:pt x="184" y="157"/>
                                  <a:pt x="184" y="157"/>
                                </a:cubicBezTo>
                                <a:cubicBezTo>
                                  <a:pt x="183" y="159"/>
                                  <a:pt x="181" y="160"/>
                                  <a:pt x="180" y="162"/>
                                </a:cubicBezTo>
                                <a:cubicBezTo>
                                  <a:pt x="180" y="162"/>
                                  <a:pt x="180" y="162"/>
                                  <a:pt x="179" y="163"/>
                                </a:cubicBezTo>
                                <a:cubicBezTo>
                                  <a:pt x="181" y="161"/>
                                  <a:pt x="182" y="159"/>
                                  <a:pt x="183" y="158"/>
                                </a:cubicBezTo>
                                <a:close/>
                                <a:moveTo>
                                  <a:pt x="182" y="154"/>
                                </a:moveTo>
                                <a:cubicBezTo>
                                  <a:pt x="182" y="154"/>
                                  <a:pt x="182" y="154"/>
                                  <a:pt x="182" y="154"/>
                                </a:cubicBezTo>
                                <a:cubicBezTo>
                                  <a:pt x="182" y="154"/>
                                  <a:pt x="182" y="153"/>
                                  <a:pt x="181" y="153"/>
                                </a:cubicBezTo>
                                <a:cubicBezTo>
                                  <a:pt x="179" y="154"/>
                                  <a:pt x="177" y="155"/>
                                  <a:pt x="174" y="157"/>
                                </a:cubicBezTo>
                                <a:cubicBezTo>
                                  <a:pt x="178" y="154"/>
                                  <a:pt x="181" y="150"/>
                                  <a:pt x="184" y="147"/>
                                </a:cubicBezTo>
                                <a:cubicBezTo>
                                  <a:pt x="186" y="146"/>
                                  <a:pt x="187" y="145"/>
                                  <a:pt x="189" y="144"/>
                                </a:cubicBezTo>
                                <a:cubicBezTo>
                                  <a:pt x="189" y="144"/>
                                  <a:pt x="189" y="144"/>
                                  <a:pt x="189" y="144"/>
                                </a:cubicBezTo>
                                <a:cubicBezTo>
                                  <a:pt x="189" y="145"/>
                                  <a:pt x="189" y="145"/>
                                  <a:pt x="189" y="146"/>
                                </a:cubicBezTo>
                                <a:cubicBezTo>
                                  <a:pt x="187" y="149"/>
                                  <a:pt x="185" y="152"/>
                                  <a:pt x="182" y="154"/>
                                </a:cubicBezTo>
                                <a:close/>
                                <a:moveTo>
                                  <a:pt x="189" y="133"/>
                                </a:moveTo>
                                <a:cubicBezTo>
                                  <a:pt x="188" y="133"/>
                                  <a:pt x="188" y="132"/>
                                  <a:pt x="188" y="132"/>
                                </a:cubicBezTo>
                                <a:cubicBezTo>
                                  <a:pt x="189" y="131"/>
                                  <a:pt x="191" y="130"/>
                                  <a:pt x="192" y="129"/>
                                </a:cubicBezTo>
                                <a:cubicBezTo>
                                  <a:pt x="191" y="130"/>
                                  <a:pt x="190" y="132"/>
                                  <a:pt x="189" y="133"/>
                                </a:cubicBezTo>
                                <a:close/>
                                <a:moveTo>
                                  <a:pt x="193" y="152"/>
                                </a:moveTo>
                                <a:cubicBezTo>
                                  <a:pt x="193" y="152"/>
                                  <a:pt x="193" y="152"/>
                                  <a:pt x="194" y="151"/>
                                </a:cubicBezTo>
                                <a:cubicBezTo>
                                  <a:pt x="196" y="149"/>
                                  <a:pt x="197" y="147"/>
                                  <a:pt x="199" y="145"/>
                                </a:cubicBezTo>
                                <a:cubicBezTo>
                                  <a:pt x="199" y="145"/>
                                  <a:pt x="199" y="145"/>
                                  <a:pt x="199" y="145"/>
                                </a:cubicBezTo>
                                <a:cubicBezTo>
                                  <a:pt x="197" y="148"/>
                                  <a:pt x="195" y="150"/>
                                  <a:pt x="193" y="152"/>
                                </a:cubicBezTo>
                                <a:close/>
                                <a:moveTo>
                                  <a:pt x="197" y="143"/>
                                </a:moveTo>
                                <a:cubicBezTo>
                                  <a:pt x="200" y="139"/>
                                  <a:pt x="203" y="134"/>
                                  <a:pt x="206" y="130"/>
                                </a:cubicBezTo>
                                <a:cubicBezTo>
                                  <a:pt x="205" y="132"/>
                                  <a:pt x="203" y="135"/>
                                  <a:pt x="201" y="138"/>
                                </a:cubicBezTo>
                                <a:cubicBezTo>
                                  <a:pt x="201" y="138"/>
                                  <a:pt x="200" y="139"/>
                                  <a:pt x="200" y="139"/>
                                </a:cubicBezTo>
                                <a:cubicBezTo>
                                  <a:pt x="199" y="141"/>
                                  <a:pt x="198" y="142"/>
                                  <a:pt x="197" y="143"/>
                                </a:cubicBezTo>
                                <a:close/>
                                <a:moveTo>
                                  <a:pt x="200" y="142"/>
                                </a:moveTo>
                                <a:cubicBezTo>
                                  <a:pt x="201" y="140"/>
                                  <a:pt x="203" y="138"/>
                                  <a:pt x="204" y="136"/>
                                </a:cubicBezTo>
                                <a:cubicBezTo>
                                  <a:pt x="207" y="132"/>
                                  <a:pt x="211" y="128"/>
                                  <a:pt x="214" y="124"/>
                                </a:cubicBezTo>
                                <a:cubicBezTo>
                                  <a:pt x="214" y="124"/>
                                  <a:pt x="214" y="124"/>
                                  <a:pt x="214" y="124"/>
                                </a:cubicBezTo>
                                <a:cubicBezTo>
                                  <a:pt x="214" y="124"/>
                                  <a:pt x="214" y="123"/>
                                  <a:pt x="215" y="123"/>
                                </a:cubicBezTo>
                                <a:cubicBezTo>
                                  <a:pt x="215" y="122"/>
                                  <a:pt x="216" y="122"/>
                                  <a:pt x="217" y="121"/>
                                </a:cubicBezTo>
                                <a:cubicBezTo>
                                  <a:pt x="217" y="121"/>
                                  <a:pt x="217" y="121"/>
                                  <a:pt x="217" y="121"/>
                                </a:cubicBezTo>
                                <a:cubicBezTo>
                                  <a:pt x="217" y="121"/>
                                  <a:pt x="217" y="121"/>
                                  <a:pt x="217" y="122"/>
                                </a:cubicBezTo>
                                <a:cubicBezTo>
                                  <a:pt x="217" y="122"/>
                                  <a:pt x="217" y="122"/>
                                  <a:pt x="217" y="122"/>
                                </a:cubicBezTo>
                                <a:cubicBezTo>
                                  <a:pt x="212" y="129"/>
                                  <a:pt x="206" y="136"/>
                                  <a:pt x="200" y="143"/>
                                </a:cubicBezTo>
                                <a:cubicBezTo>
                                  <a:pt x="200" y="143"/>
                                  <a:pt x="200" y="142"/>
                                  <a:pt x="200" y="142"/>
                                </a:cubicBezTo>
                                <a:close/>
                                <a:moveTo>
                                  <a:pt x="215" y="120"/>
                                </a:moveTo>
                                <a:cubicBezTo>
                                  <a:pt x="213" y="122"/>
                                  <a:pt x="212" y="124"/>
                                  <a:pt x="210" y="126"/>
                                </a:cubicBezTo>
                                <a:cubicBezTo>
                                  <a:pt x="211" y="125"/>
                                  <a:pt x="211" y="124"/>
                                  <a:pt x="211" y="124"/>
                                </a:cubicBezTo>
                                <a:cubicBezTo>
                                  <a:pt x="213" y="122"/>
                                  <a:pt x="214" y="121"/>
                                  <a:pt x="215" y="120"/>
                                </a:cubicBezTo>
                                <a:cubicBezTo>
                                  <a:pt x="215" y="120"/>
                                  <a:pt x="215" y="120"/>
                                  <a:pt x="215" y="120"/>
                                </a:cubicBezTo>
                                <a:close/>
                                <a:moveTo>
                                  <a:pt x="214" y="115"/>
                                </a:moveTo>
                                <a:cubicBezTo>
                                  <a:pt x="214" y="116"/>
                                  <a:pt x="214" y="116"/>
                                  <a:pt x="213" y="116"/>
                                </a:cubicBezTo>
                                <a:cubicBezTo>
                                  <a:pt x="213" y="116"/>
                                  <a:pt x="213" y="116"/>
                                  <a:pt x="213" y="116"/>
                                </a:cubicBezTo>
                                <a:cubicBezTo>
                                  <a:pt x="214" y="115"/>
                                  <a:pt x="214" y="114"/>
                                  <a:pt x="215" y="113"/>
                                </a:cubicBezTo>
                                <a:cubicBezTo>
                                  <a:pt x="215" y="113"/>
                                  <a:pt x="216" y="113"/>
                                  <a:pt x="216" y="112"/>
                                </a:cubicBezTo>
                                <a:cubicBezTo>
                                  <a:pt x="216" y="113"/>
                                  <a:pt x="215" y="114"/>
                                  <a:pt x="214" y="115"/>
                                </a:cubicBezTo>
                                <a:close/>
                                <a:moveTo>
                                  <a:pt x="210" y="109"/>
                                </a:moveTo>
                                <a:cubicBezTo>
                                  <a:pt x="210" y="109"/>
                                  <a:pt x="210" y="108"/>
                                  <a:pt x="210" y="108"/>
                                </a:cubicBezTo>
                                <a:cubicBezTo>
                                  <a:pt x="213" y="107"/>
                                  <a:pt x="216" y="105"/>
                                  <a:pt x="219" y="103"/>
                                </a:cubicBezTo>
                                <a:cubicBezTo>
                                  <a:pt x="219" y="104"/>
                                  <a:pt x="219" y="104"/>
                                  <a:pt x="219" y="104"/>
                                </a:cubicBezTo>
                                <a:cubicBezTo>
                                  <a:pt x="216" y="106"/>
                                  <a:pt x="213" y="107"/>
                                  <a:pt x="210" y="109"/>
                                </a:cubicBezTo>
                                <a:close/>
                                <a:moveTo>
                                  <a:pt x="218" y="101"/>
                                </a:moveTo>
                                <a:cubicBezTo>
                                  <a:pt x="218" y="100"/>
                                  <a:pt x="217" y="100"/>
                                  <a:pt x="217" y="100"/>
                                </a:cubicBezTo>
                                <a:cubicBezTo>
                                  <a:pt x="211" y="103"/>
                                  <a:pt x="205" y="106"/>
                                  <a:pt x="199" y="110"/>
                                </a:cubicBezTo>
                                <a:cubicBezTo>
                                  <a:pt x="200" y="108"/>
                                  <a:pt x="201" y="107"/>
                                  <a:pt x="202" y="105"/>
                                </a:cubicBezTo>
                                <a:cubicBezTo>
                                  <a:pt x="207" y="103"/>
                                  <a:pt x="213" y="100"/>
                                  <a:pt x="217" y="97"/>
                                </a:cubicBezTo>
                                <a:cubicBezTo>
                                  <a:pt x="218" y="98"/>
                                  <a:pt x="218" y="98"/>
                                  <a:pt x="218" y="98"/>
                                </a:cubicBezTo>
                                <a:cubicBezTo>
                                  <a:pt x="218" y="99"/>
                                  <a:pt x="218" y="100"/>
                                  <a:pt x="218" y="100"/>
                                </a:cubicBezTo>
                                <a:cubicBezTo>
                                  <a:pt x="218" y="101"/>
                                  <a:pt x="218" y="101"/>
                                  <a:pt x="218" y="101"/>
                                </a:cubicBezTo>
                                <a:close/>
                                <a:moveTo>
                                  <a:pt x="199" y="95"/>
                                </a:moveTo>
                                <a:cubicBezTo>
                                  <a:pt x="199" y="94"/>
                                  <a:pt x="200" y="94"/>
                                  <a:pt x="200" y="94"/>
                                </a:cubicBezTo>
                                <a:cubicBezTo>
                                  <a:pt x="200" y="93"/>
                                  <a:pt x="201" y="93"/>
                                  <a:pt x="202" y="93"/>
                                </a:cubicBezTo>
                                <a:cubicBezTo>
                                  <a:pt x="201" y="93"/>
                                  <a:pt x="200" y="94"/>
                                  <a:pt x="199" y="95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198" y="89"/>
                                  <a:pt x="195" y="90"/>
                                  <a:pt x="193" y="91"/>
                                </a:cubicBezTo>
                                <a:cubicBezTo>
                                  <a:pt x="194" y="90"/>
                                  <a:pt x="195" y="89"/>
                                  <a:pt x="196" y="88"/>
                                </a:cubicBezTo>
                                <a:cubicBezTo>
                                  <a:pt x="199" y="87"/>
                                  <a:pt x="201" y="86"/>
                                  <a:pt x="203" y="85"/>
                                </a:cubicBezTo>
                                <a:cubicBezTo>
                                  <a:pt x="202" y="86"/>
                                  <a:pt x="201" y="87"/>
                                  <a:pt x="201" y="88"/>
                                </a:cubicBezTo>
                                <a:close/>
                                <a:moveTo>
                                  <a:pt x="199" y="82"/>
                                </a:moveTo>
                                <a:cubicBezTo>
                                  <a:pt x="199" y="82"/>
                                  <a:pt x="199" y="81"/>
                                  <a:pt x="199" y="81"/>
                                </a:cubicBezTo>
                                <a:cubicBezTo>
                                  <a:pt x="200" y="81"/>
                                  <a:pt x="200" y="80"/>
                                  <a:pt x="199" y="80"/>
                                </a:cubicBezTo>
                                <a:cubicBezTo>
                                  <a:pt x="202" y="78"/>
                                  <a:pt x="206" y="77"/>
                                  <a:pt x="209" y="75"/>
                                </a:cubicBezTo>
                                <a:cubicBezTo>
                                  <a:pt x="210" y="75"/>
                                  <a:pt x="209" y="73"/>
                                  <a:pt x="208" y="74"/>
                                </a:cubicBezTo>
                                <a:cubicBezTo>
                                  <a:pt x="206" y="75"/>
                                  <a:pt x="204" y="76"/>
                                  <a:pt x="202" y="76"/>
                                </a:cubicBezTo>
                                <a:cubicBezTo>
                                  <a:pt x="202" y="76"/>
                                  <a:pt x="202" y="76"/>
                                  <a:pt x="202" y="76"/>
                                </a:cubicBezTo>
                                <a:cubicBezTo>
                                  <a:pt x="203" y="75"/>
                                  <a:pt x="204" y="75"/>
                                  <a:pt x="205" y="75"/>
                                </a:cubicBezTo>
                                <a:cubicBezTo>
                                  <a:pt x="207" y="74"/>
                                  <a:pt x="209" y="73"/>
                                  <a:pt x="210" y="72"/>
                                </a:cubicBezTo>
                                <a:cubicBezTo>
                                  <a:pt x="211" y="74"/>
                                  <a:pt x="211" y="76"/>
                                  <a:pt x="212" y="77"/>
                                </a:cubicBezTo>
                                <a:cubicBezTo>
                                  <a:pt x="207" y="79"/>
                                  <a:pt x="203" y="80"/>
                                  <a:pt x="199" y="82"/>
                                </a:cubicBezTo>
                                <a:close/>
                                <a:moveTo>
                                  <a:pt x="201" y="74"/>
                                </a:moveTo>
                                <a:cubicBezTo>
                                  <a:pt x="200" y="75"/>
                                  <a:pt x="199" y="75"/>
                                  <a:pt x="198" y="76"/>
                                </a:cubicBezTo>
                                <a:cubicBezTo>
                                  <a:pt x="200" y="74"/>
                                  <a:pt x="202" y="73"/>
                                  <a:pt x="203" y="72"/>
                                </a:cubicBezTo>
                                <a:cubicBezTo>
                                  <a:pt x="203" y="73"/>
                                  <a:pt x="202" y="73"/>
                                  <a:pt x="201" y="74"/>
                                </a:cubicBezTo>
                                <a:close/>
                                <a:moveTo>
                                  <a:pt x="187" y="77"/>
                                </a:moveTo>
                                <a:cubicBezTo>
                                  <a:pt x="184" y="78"/>
                                  <a:pt x="180" y="80"/>
                                  <a:pt x="176" y="81"/>
                                </a:cubicBezTo>
                                <a:cubicBezTo>
                                  <a:pt x="184" y="76"/>
                                  <a:pt x="192" y="72"/>
                                  <a:pt x="200" y="70"/>
                                </a:cubicBezTo>
                                <a:cubicBezTo>
                                  <a:pt x="196" y="72"/>
                                  <a:pt x="192" y="75"/>
                                  <a:pt x="187" y="77"/>
                                </a:cubicBezTo>
                                <a:close/>
                                <a:moveTo>
                                  <a:pt x="186" y="66"/>
                                </a:moveTo>
                                <a:cubicBezTo>
                                  <a:pt x="181" y="68"/>
                                  <a:pt x="177" y="70"/>
                                  <a:pt x="172" y="72"/>
                                </a:cubicBezTo>
                                <a:cubicBezTo>
                                  <a:pt x="171" y="73"/>
                                  <a:pt x="170" y="73"/>
                                  <a:pt x="169" y="73"/>
                                </a:cubicBezTo>
                                <a:cubicBezTo>
                                  <a:pt x="175" y="70"/>
                                  <a:pt x="181" y="67"/>
                                  <a:pt x="187" y="65"/>
                                </a:cubicBezTo>
                                <a:cubicBezTo>
                                  <a:pt x="186" y="65"/>
                                  <a:pt x="186" y="66"/>
                                  <a:pt x="186" y="66"/>
                                </a:cubicBezTo>
                                <a:close/>
                                <a:moveTo>
                                  <a:pt x="171" y="69"/>
                                </a:moveTo>
                                <a:cubicBezTo>
                                  <a:pt x="169" y="69"/>
                                  <a:pt x="167" y="70"/>
                                  <a:pt x="165" y="71"/>
                                </a:cubicBezTo>
                                <a:cubicBezTo>
                                  <a:pt x="165" y="71"/>
                                  <a:pt x="165" y="71"/>
                                  <a:pt x="165" y="71"/>
                                </a:cubicBezTo>
                                <a:cubicBezTo>
                                  <a:pt x="166" y="70"/>
                                  <a:pt x="167" y="69"/>
                                  <a:pt x="168" y="68"/>
                                </a:cubicBezTo>
                                <a:cubicBezTo>
                                  <a:pt x="171" y="66"/>
                                  <a:pt x="174" y="64"/>
                                  <a:pt x="177" y="63"/>
                                </a:cubicBezTo>
                                <a:cubicBezTo>
                                  <a:pt x="175" y="65"/>
                                  <a:pt x="173" y="67"/>
                                  <a:pt x="171" y="69"/>
                                </a:cubicBezTo>
                                <a:close/>
                                <a:moveTo>
                                  <a:pt x="157" y="63"/>
                                </a:moveTo>
                                <a:cubicBezTo>
                                  <a:pt x="156" y="64"/>
                                  <a:pt x="155" y="64"/>
                                  <a:pt x="153" y="65"/>
                                </a:cubicBezTo>
                                <a:cubicBezTo>
                                  <a:pt x="154" y="64"/>
                                  <a:pt x="156" y="63"/>
                                  <a:pt x="157" y="62"/>
                                </a:cubicBezTo>
                                <a:cubicBezTo>
                                  <a:pt x="158" y="61"/>
                                  <a:pt x="159" y="61"/>
                                  <a:pt x="161" y="60"/>
                                </a:cubicBezTo>
                                <a:cubicBezTo>
                                  <a:pt x="159" y="61"/>
                                  <a:pt x="158" y="62"/>
                                  <a:pt x="157" y="63"/>
                                </a:cubicBezTo>
                                <a:close/>
                                <a:moveTo>
                                  <a:pt x="157" y="71"/>
                                </a:moveTo>
                                <a:cubicBezTo>
                                  <a:pt x="159" y="70"/>
                                  <a:pt x="162" y="69"/>
                                  <a:pt x="164" y="68"/>
                                </a:cubicBezTo>
                                <a:cubicBezTo>
                                  <a:pt x="162" y="69"/>
                                  <a:pt x="159" y="71"/>
                                  <a:pt x="157" y="73"/>
                                </a:cubicBezTo>
                                <a:cubicBezTo>
                                  <a:pt x="156" y="73"/>
                                  <a:pt x="154" y="73"/>
                                  <a:pt x="153" y="73"/>
                                </a:cubicBezTo>
                                <a:cubicBezTo>
                                  <a:pt x="154" y="72"/>
                                  <a:pt x="155" y="72"/>
                                  <a:pt x="157" y="71"/>
                                </a:cubicBezTo>
                                <a:close/>
                                <a:moveTo>
                                  <a:pt x="146" y="72"/>
                                </a:moveTo>
                                <a:cubicBezTo>
                                  <a:pt x="145" y="72"/>
                                  <a:pt x="144" y="73"/>
                                  <a:pt x="144" y="73"/>
                                </a:cubicBezTo>
                                <a:cubicBezTo>
                                  <a:pt x="145" y="72"/>
                                  <a:pt x="145" y="71"/>
                                  <a:pt x="146" y="70"/>
                                </a:cubicBezTo>
                                <a:cubicBezTo>
                                  <a:pt x="147" y="69"/>
                                  <a:pt x="148" y="68"/>
                                  <a:pt x="149" y="67"/>
                                </a:cubicBezTo>
                                <a:cubicBezTo>
                                  <a:pt x="151" y="67"/>
                                  <a:pt x="152" y="67"/>
                                  <a:pt x="153" y="66"/>
                                </a:cubicBezTo>
                                <a:cubicBezTo>
                                  <a:pt x="151" y="68"/>
                                  <a:pt x="149" y="70"/>
                                  <a:pt x="146" y="72"/>
                                </a:cubicBezTo>
                                <a:close/>
                                <a:moveTo>
                                  <a:pt x="145" y="67"/>
                                </a:moveTo>
                                <a:cubicBezTo>
                                  <a:pt x="147" y="65"/>
                                  <a:pt x="150" y="63"/>
                                  <a:pt x="152" y="61"/>
                                </a:cubicBezTo>
                                <a:cubicBezTo>
                                  <a:pt x="151" y="62"/>
                                  <a:pt x="149" y="63"/>
                                  <a:pt x="148" y="65"/>
                                </a:cubicBezTo>
                                <a:cubicBezTo>
                                  <a:pt x="147" y="65"/>
                                  <a:pt x="146" y="66"/>
                                  <a:pt x="145" y="67"/>
                                </a:cubicBezTo>
                                <a:cubicBezTo>
                                  <a:pt x="145" y="67"/>
                                  <a:pt x="145" y="67"/>
                                  <a:pt x="145" y="67"/>
                                </a:cubicBezTo>
                                <a:close/>
                                <a:moveTo>
                                  <a:pt x="138" y="68"/>
                                </a:moveTo>
                                <a:cubicBezTo>
                                  <a:pt x="137" y="68"/>
                                  <a:pt x="137" y="69"/>
                                  <a:pt x="138" y="69"/>
                                </a:cubicBezTo>
                                <a:cubicBezTo>
                                  <a:pt x="136" y="71"/>
                                  <a:pt x="133" y="73"/>
                                  <a:pt x="131" y="75"/>
                                </a:cubicBezTo>
                                <a:cubicBezTo>
                                  <a:pt x="132" y="73"/>
                                  <a:pt x="133" y="71"/>
                                  <a:pt x="134" y="68"/>
                                </a:cubicBezTo>
                                <a:cubicBezTo>
                                  <a:pt x="134" y="68"/>
                                  <a:pt x="134" y="68"/>
                                  <a:pt x="134" y="67"/>
                                </a:cubicBezTo>
                                <a:cubicBezTo>
                                  <a:pt x="138" y="65"/>
                                  <a:pt x="143" y="62"/>
                                  <a:pt x="147" y="60"/>
                                </a:cubicBezTo>
                                <a:cubicBezTo>
                                  <a:pt x="149" y="59"/>
                                  <a:pt x="151" y="58"/>
                                  <a:pt x="154" y="57"/>
                                </a:cubicBezTo>
                                <a:cubicBezTo>
                                  <a:pt x="154" y="57"/>
                                  <a:pt x="154" y="57"/>
                                  <a:pt x="153" y="58"/>
                                </a:cubicBezTo>
                                <a:cubicBezTo>
                                  <a:pt x="148" y="61"/>
                                  <a:pt x="143" y="64"/>
                                  <a:pt x="138" y="68"/>
                                </a:cubicBezTo>
                                <a:close/>
                                <a:moveTo>
                                  <a:pt x="144" y="53"/>
                                </a:moveTo>
                                <a:cubicBezTo>
                                  <a:pt x="140" y="55"/>
                                  <a:pt x="136" y="57"/>
                                  <a:pt x="132" y="60"/>
                                </a:cubicBezTo>
                                <a:cubicBezTo>
                                  <a:pt x="133" y="59"/>
                                  <a:pt x="135" y="57"/>
                                  <a:pt x="136" y="56"/>
                                </a:cubicBezTo>
                                <a:cubicBezTo>
                                  <a:pt x="140" y="54"/>
                                  <a:pt x="143" y="52"/>
                                  <a:pt x="147" y="50"/>
                                </a:cubicBezTo>
                                <a:cubicBezTo>
                                  <a:pt x="147" y="50"/>
                                  <a:pt x="148" y="50"/>
                                  <a:pt x="149" y="50"/>
                                </a:cubicBezTo>
                                <a:cubicBezTo>
                                  <a:pt x="147" y="51"/>
                                  <a:pt x="146" y="52"/>
                                  <a:pt x="144" y="53"/>
                                </a:cubicBezTo>
                                <a:close/>
                                <a:moveTo>
                                  <a:pt x="132" y="55"/>
                                </a:moveTo>
                                <a:cubicBezTo>
                                  <a:pt x="133" y="55"/>
                                  <a:pt x="135" y="54"/>
                                  <a:pt x="136" y="54"/>
                                </a:cubicBezTo>
                                <a:cubicBezTo>
                                  <a:pt x="135" y="55"/>
                                  <a:pt x="134" y="55"/>
                                  <a:pt x="134" y="56"/>
                                </a:cubicBezTo>
                                <a:cubicBezTo>
                                  <a:pt x="133" y="56"/>
                                  <a:pt x="132" y="57"/>
                                  <a:pt x="132" y="57"/>
                                </a:cubicBezTo>
                                <a:cubicBezTo>
                                  <a:pt x="132" y="57"/>
                                  <a:pt x="132" y="57"/>
                                  <a:pt x="132" y="56"/>
                                </a:cubicBezTo>
                                <a:cubicBezTo>
                                  <a:pt x="133" y="56"/>
                                  <a:pt x="132" y="56"/>
                                  <a:pt x="132" y="55"/>
                                </a:cubicBezTo>
                                <a:close/>
                                <a:moveTo>
                                  <a:pt x="142" y="49"/>
                                </a:moveTo>
                                <a:cubicBezTo>
                                  <a:pt x="140" y="50"/>
                                  <a:pt x="137" y="51"/>
                                  <a:pt x="135" y="52"/>
                                </a:cubicBezTo>
                                <a:cubicBezTo>
                                  <a:pt x="138" y="49"/>
                                  <a:pt x="141" y="47"/>
                                  <a:pt x="145" y="45"/>
                                </a:cubicBezTo>
                                <a:cubicBezTo>
                                  <a:pt x="147" y="44"/>
                                  <a:pt x="149" y="44"/>
                                  <a:pt x="151" y="43"/>
                                </a:cubicBezTo>
                                <a:cubicBezTo>
                                  <a:pt x="148" y="45"/>
                                  <a:pt x="146" y="47"/>
                                  <a:pt x="143" y="49"/>
                                </a:cubicBezTo>
                                <a:cubicBezTo>
                                  <a:pt x="143" y="49"/>
                                  <a:pt x="142" y="49"/>
                                  <a:pt x="142" y="49"/>
                                </a:cubicBezTo>
                                <a:close/>
                                <a:moveTo>
                                  <a:pt x="131" y="53"/>
                                </a:moveTo>
                                <a:cubicBezTo>
                                  <a:pt x="131" y="53"/>
                                  <a:pt x="131" y="53"/>
                                  <a:pt x="131" y="53"/>
                                </a:cubicBezTo>
                                <a:cubicBezTo>
                                  <a:pt x="131" y="53"/>
                                  <a:pt x="130" y="53"/>
                                  <a:pt x="130" y="53"/>
                                </a:cubicBezTo>
                                <a:cubicBezTo>
                                  <a:pt x="130" y="53"/>
                                  <a:pt x="130" y="53"/>
                                  <a:pt x="130" y="53"/>
                                </a:cubicBezTo>
                                <a:cubicBezTo>
                                  <a:pt x="134" y="51"/>
                                  <a:pt x="137" y="48"/>
                                  <a:pt x="141" y="46"/>
                                </a:cubicBezTo>
                                <a:cubicBezTo>
                                  <a:pt x="138" y="48"/>
                                  <a:pt x="134" y="50"/>
                                  <a:pt x="131" y="53"/>
                                </a:cubicBezTo>
                                <a:close/>
                                <a:moveTo>
                                  <a:pt x="127" y="54"/>
                                </a:moveTo>
                                <a:cubicBezTo>
                                  <a:pt x="127" y="54"/>
                                  <a:pt x="127" y="53"/>
                                  <a:pt x="127" y="53"/>
                                </a:cubicBezTo>
                                <a:cubicBezTo>
                                  <a:pt x="128" y="52"/>
                                  <a:pt x="129" y="52"/>
                                  <a:pt x="130" y="51"/>
                                </a:cubicBezTo>
                                <a:cubicBezTo>
                                  <a:pt x="132" y="49"/>
                                  <a:pt x="135" y="48"/>
                                  <a:pt x="137" y="46"/>
                                </a:cubicBezTo>
                                <a:cubicBezTo>
                                  <a:pt x="137" y="46"/>
                                  <a:pt x="137" y="46"/>
                                  <a:pt x="137" y="46"/>
                                </a:cubicBezTo>
                                <a:cubicBezTo>
                                  <a:pt x="134" y="49"/>
                                  <a:pt x="130" y="51"/>
                                  <a:pt x="127" y="54"/>
                                </a:cubicBezTo>
                                <a:close/>
                                <a:moveTo>
                                  <a:pt x="127" y="66"/>
                                </a:moveTo>
                                <a:cubicBezTo>
                                  <a:pt x="126" y="68"/>
                                  <a:pt x="125" y="69"/>
                                  <a:pt x="124" y="71"/>
                                </a:cubicBezTo>
                                <a:cubicBezTo>
                                  <a:pt x="123" y="71"/>
                                  <a:pt x="123" y="72"/>
                                  <a:pt x="122" y="72"/>
                                </a:cubicBezTo>
                                <a:cubicBezTo>
                                  <a:pt x="123" y="71"/>
                                  <a:pt x="124" y="69"/>
                                  <a:pt x="124" y="68"/>
                                </a:cubicBezTo>
                                <a:cubicBezTo>
                                  <a:pt x="125" y="67"/>
                                  <a:pt x="126" y="67"/>
                                  <a:pt x="127" y="66"/>
                                </a:cubicBezTo>
                                <a:close/>
                                <a:moveTo>
                                  <a:pt x="121" y="67"/>
                                </a:moveTo>
                                <a:cubicBezTo>
                                  <a:pt x="122" y="66"/>
                                  <a:pt x="122" y="66"/>
                                  <a:pt x="123" y="66"/>
                                </a:cubicBezTo>
                                <a:cubicBezTo>
                                  <a:pt x="122" y="67"/>
                                  <a:pt x="122" y="67"/>
                                  <a:pt x="121" y="68"/>
                                </a:cubicBezTo>
                                <a:cubicBezTo>
                                  <a:pt x="121" y="68"/>
                                  <a:pt x="121" y="68"/>
                                  <a:pt x="121" y="68"/>
                                </a:cubicBezTo>
                                <a:cubicBezTo>
                                  <a:pt x="121" y="68"/>
                                  <a:pt x="121" y="67"/>
                                  <a:pt x="121" y="67"/>
                                </a:cubicBezTo>
                                <a:close/>
                                <a:moveTo>
                                  <a:pt x="122" y="76"/>
                                </a:moveTo>
                                <a:cubicBezTo>
                                  <a:pt x="123" y="74"/>
                                  <a:pt x="125" y="73"/>
                                  <a:pt x="126" y="72"/>
                                </a:cubicBezTo>
                                <a:cubicBezTo>
                                  <a:pt x="128" y="71"/>
                                  <a:pt x="129" y="71"/>
                                  <a:pt x="130" y="70"/>
                                </a:cubicBezTo>
                                <a:cubicBezTo>
                                  <a:pt x="123" y="77"/>
                                  <a:pt x="116" y="85"/>
                                  <a:pt x="110" y="93"/>
                                </a:cubicBezTo>
                                <a:cubicBezTo>
                                  <a:pt x="105" y="98"/>
                                  <a:pt x="100" y="102"/>
                                  <a:pt x="95" y="107"/>
                                </a:cubicBezTo>
                                <a:cubicBezTo>
                                  <a:pt x="94" y="108"/>
                                  <a:pt x="92" y="109"/>
                                  <a:pt x="90" y="110"/>
                                </a:cubicBezTo>
                                <a:cubicBezTo>
                                  <a:pt x="91" y="109"/>
                                  <a:pt x="92" y="108"/>
                                  <a:pt x="93" y="107"/>
                                </a:cubicBezTo>
                                <a:cubicBezTo>
                                  <a:pt x="98" y="101"/>
                                  <a:pt x="103" y="95"/>
                                  <a:pt x="109" y="89"/>
                                </a:cubicBezTo>
                                <a:cubicBezTo>
                                  <a:pt x="113" y="85"/>
                                  <a:pt x="118" y="81"/>
                                  <a:pt x="122" y="76"/>
                                </a:cubicBezTo>
                                <a:close/>
                                <a:moveTo>
                                  <a:pt x="117" y="61"/>
                                </a:moveTo>
                                <a:cubicBezTo>
                                  <a:pt x="116" y="62"/>
                                  <a:pt x="115" y="63"/>
                                  <a:pt x="115" y="64"/>
                                </a:cubicBezTo>
                                <a:cubicBezTo>
                                  <a:pt x="116" y="63"/>
                                  <a:pt x="117" y="62"/>
                                  <a:pt x="118" y="61"/>
                                </a:cubicBezTo>
                                <a:cubicBezTo>
                                  <a:pt x="117" y="61"/>
                                  <a:pt x="117" y="61"/>
                                  <a:pt x="117" y="61"/>
                                </a:cubicBezTo>
                                <a:close/>
                                <a:moveTo>
                                  <a:pt x="115" y="51"/>
                                </a:moveTo>
                                <a:cubicBezTo>
                                  <a:pt x="114" y="51"/>
                                  <a:pt x="113" y="52"/>
                                  <a:pt x="111" y="52"/>
                                </a:cubicBezTo>
                                <a:cubicBezTo>
                                  <a:pt x="112" y="52"/>
                                  <a:pt x="112" y="51"/>
                                  <a:pt x="113" y="51"/>
                                </a:cubicBezTo>
                                <a:cubicBezTo>
                                  <a:pt x="114" y="50"/>
                                  <a:pt x="115" y="50"/>
                                  <a:pt x="117" y="50"/>
                                </a:cubicBezTo>
                                <a:cubicBezTo>
                                  <a:pt x="116" y="50"/>
                                  <a:pt x="116" y="51"/>
                                  <a:pt x="115" y="51"/>
                                </a:cubicBezTo>
                                <a:close/>
                                <a:moveTo>
                                  <a:pt x="114" y="48"/>
                                </a:moveTo>
                                <a:cubicBezTo>
                                  <a:pt x="112" y="48"/>
                                  <a:pt x="111" y="49"/>
                                  <a:pt x="110" y="49"/>
                                </a:cubicBezTo>
                                <a:cubicBezTo>
                                  <a:pt x="112" y="48"/>
                                  <a:pt x="114" y="46"/>
                                  <a:pt x="116" y="45"/>
                                </a:cubicBezTo>
                                <a:cubicBezTo>
                                  <a:pt x="116" y="46"/>
                                  <a:pt x="115" y="47"/>
                                  <a:pt x="114" y="48"/>
                                </a:cubicBezTo>
                                <a:close/>
                                <a:moveTo>
                                  <a:pt x="106" y="50"/>
                                </a:moveTo>
                                <a:cubicBezTo>
                                  <a:pt x="105" y="50"/>
                                  <a:pt x="104" y="51"/>
                                  <a:pt x="104" y="51"/>
                                </a:cubicBezTo>
                                <a:cubicBezTo>
                                  <a:pt x="104" y="50"/>
                                  <a:pt x="105" y="49"/>
                                  <a:pt x="105" y="48"/>
                                </a:cubicBezTo>
                                <a:cubicBezTo>
                                  <a:pt x="107" y="46"/>
                                  <a:pt x="109" y="44"/>
                                  <a:pt x="111" y="43"/>
                                </a:cubicBezTo>
                                <a:cubicBezTo>
                                  <a:pt x="111" y="43"/>
                                  <a:pt x="112" y="43"/>
                                  <a:pt x="112" y="42"/>
                                </a:cubicBezTo>
                                <a:cubicBezTo>
                                  <a:pt x="112" y="42"/>
                                  <a:pt x="113" y="42"/>
                                  <a:pt x="113" y="42"/>
                                </a:cubicBezTo>
                                <a:cubicBezTo>
                                  <a:pt x="111" y="45"/>
                                  <a:pt x="108" y="47"/>
                                  <a:pt x="106" y="50"/>
                                </a:cubicBezTo>
                                <a:close/>
                                <a:moveTo>
                                  <a:pt x="106" y="45"/>
                                </a:moveTo>
                                <a:cubicBezTo>
                                  <a:pt x="106" y="44"/>
                                  <a:pt x="106" y="44"/>
                                  <a:pt x="106" y="44"/>
                                </a:cubicBezTo>
                                <a:cubicBezTo>
                                  <a:pt x="107" y="43"/>
                                  <a:pt x="108" y="43"/>
                                  <a:pt x="109" y="42"/>
                                </a:cubicBezTo>
                                <a:cubicBezTo>
                                  <a:pt x="109" y="42"/>
                                  <a:pt x="109" y="42"/>
                                  <a:pt x="109" y="42"/>
                                </a:cubicBezTo>
                                <a:cubicBezTo>
                                  <a:pt x="108" y="43"/>
                                  <a:pt x="107" y="44"/>
                                  <a:pt x="106" y="45"/>
                                </a:cubicBezTo>
                                <a:close/>
                                <a:moveTo>
                                  <a:pt x="102" y="45"/>
                                </a:moveTo>
                                <a:cubicBezTo>
                                  <a:pt x="99" y="47"/>
                                  <a:pt x="95" y="50"/>
                                  <a:pt x="92" y="52"/>
                                </a:cubicBezTo>
                                <a:cubicBezTo>
                                  <a:pt x="92" y="51"/>
                                  <a:pt x="93" y="51"/>
                                  <a:pt x="93" y="50"/>
                                </a:cubicBezTo>
                                <a:cubicBezTo>
                                  <a:pt x="93" y="50"/>
                                  <a:pt x="93" y="50"/>
                                  <a:pt x="93" y="50"/>
                                </a:cubicBezTo>
                                <a:cubicBezTo>
                                  <a:pt x="97" y="47"/>
                                  <a:pt x="100" y="45"/>
                                  <a:pt x="104" y="42"/>
                                </a:cubicBezTo>
                                <a:cubicBezTo>
                                  <a:pt x="105" y="42"/>
                                  <a:pt x="106" y="42"/>
                                  <a:pt x="107" y="42"/>
                                </a:cubicBezTo>
                                <a:cubicBezTo>
                                  <a:pt x="105" y="43"/>
                                  <a:pt x="103" y="45"/>
                                  <a:pt x="102" y="45"/>
                                </a:cubicBezTo>
                                <a:close/>
                                <a:moveTo>
                                  <a:pt x="99" y="44"/>
                                </a:moveTo>
                                <a:cubicBezTo>
                                  <a:pt x="100" y="43"/>
                                  <a:pt x="100" y="43"/>
                                  <a:pt x="101" y="42"/>
                                </a:cubicBezTo>
                                <a:cubicBezTo>
                                  <a:pt x="101" y="42"/>
                                  <a:pt x="101" y="42"/>
                                  <a:pt x="101" y="42"/>
                                </a:cubicBezTo>
                                <a:cubicBezTo>
                                  <a:pt x="101" y="43"/>
                                  <a:pt x="100" y="43"/>
                                  <a:pt x="99" y="44"/>
                                </a:cubicBezTo>
                                <a:close/>
                                <a:moveTo>
                                  <a:pt x="101" y="40"/>
                                </a:moveTo>
                                <a:cubicBezTo>
                                  <a:pt x="100" y="40"/>
                                  <a:pt x="100" y="41"/>
                                  <a:pt x="99" y="41"/>
                                </a:cubicBezTo>
                                <a:cubicBezTo>
                                  <a:pt x="99" y="41"/>
                                  <a:pt x="99" y="42"/>
                                  <a:pt x="99" y="42"/>
                                </a:cubicBezTo>
                                <a:cubicBezTo>
                                  <a:pt x="97" y="44"/>
                                  <a:pt x="95" y="46"/>
                                  <a:pt x="94" y="48"/>
                                </a:cubicBezTo>
                                <a:cubicBezTo>
                                  <a:pt x="94" y="46"/>
                                  <a:pt x="94" y="45"/>
                                  <a:pt x="95" y="44"/>
                                </a:cubicBezTo>
                                <a:cubicBezTo>
                                  <a:pt x="95" y="44"/>
                                  <a:pt x="95" y="44"/>
                                  <a:pt x="95" y="44"/>
                                </a:cubicBezTo>
                                <a:cubicBezTo>
                                  <a:pt x="98" y="41"/>
                                  <a:pt x="100" y="39"/>
                                  <a:pt x="103" y="36"/>
                                </a:cubicBezTo>
                                <a:cubicBezTo>
                                  <a:pt x="104" y="36"/>
                                  <a:pt x="104" y="36"/>
                                  <a:pt x="104" y="36"/>
                                </a:cubicBezTo>
                                <a:cubicBezTo>
                                  <a:pt x="103" y="38"/>
                                  <a:pt x="102" y="39"/>
                                  <a:pt x="101" y="40"/>
                                </a:cubicBezTo>
                                <a:close/>
                                <a:moveTo>
                                  <a:pt x="93" y="43"/>
                                </a:moveTo>
                                <a:cubicBezTo>
                                  <a:pt x="93" y="43"/>
                                  <a:pt x="92" y="43"/>
                                  <a:pt x="92" y="43"/>
                                </a:cubicBezTo>
                                <a:cubicBezTo>
                                  <a:pt x="94" y="41"/>
                                  <a:pt x="96" y="40"/>
                                  <a:pt x="98" y="38"/>
                                </a:cubicBezTo>
                                <a:cubicBezTo>
                                  <a:pt x="98" y="38"/>
                                  <a:pt x="99" y="38"/>
                                  <a:pt x="99" y="38"/>
                                </a:cubicBezTo>
                                <a:cubicBezTo>
                                  <a:pt x="97" y="39"/>
                                  <a:pt x="95" y="41"/>
                                  <a:pt x="93" y="43"/>
                                </a:cubicBezTo>
                                <a:close/>
                                <a:moveTo>
                                  <a:pt x="90" y="41"/>
                                </a:moveTo>
                                <a:cubicBezTo>
                                  <a:pt x="91" y="40"/>
                                  <a:pt x="91" y="40"/>
                                  <a:pt x="92" y="40"/>
                                </a:cubicBezTo>
                                <a:cubicBezTo>
                                  <a:pt x="92" y="40"/>
                                  <a:pt x="93" y="39"/>
                                  <a:pt x="93" y="39"/>
                                </a:cubicBezTo>
                                <a:cubicBezTo>
                                  <a:pt x="92" y="40"/>
                                  <a:pt x="91" y="40"/>
                                  <a:pt x="90" y="41"/>
                                </a:cubicBezTo>
                                <a:close/>
                                <a:moveTo>
                                  <a:pt x="82" y="40"/>
                                </a:moveTo>
                                <a:cubicBezTo>
                                  <a:pt x="80" y="41"/>
                                  <a:pt x="78" y="43"/>
                                  <a:pt x="76" y="44"/>
                                </a:cubicBezTo>
                                <a:cubicBezTo>
                                  <a:pt x="78" y="42"/>
                                  <a:pt x="80" y="40"/>
                                  <a:pt x="81" y="38"/>
                                </a:cubicBezTo>
                                <a:cubicBezTo>
                                  <a:pt x="83" y="37"/>
                                  <a:pt x="85" y="36"/>
                                  <a:pt x="86" y="35"/>
                                </a:cubicBezTo>
                                <a:cubicBezTo>
                                  <a:pt x="85" y="36"/>
                                  <a:pt x="84" y="38"/>
                                  <a:pt x="82" y="40"/>
                                </a:cubicBezTo>
                                <a:close/>
                                <a:moveTo>
                                  <a:pt x="79" y="37"/>
                                </a:moveTo>
                                <a:cubicBezTo>
                                  <a:pt x="78" y="38"/>
                                  <a:pt x="76" y="40"/>
                                  <a:pt x="74" y="41"/>
                                </a:cubicBezTo>
                                <a:cubicBezTo>
                                  <a:pt x="78" y="38"/>
                                  <a:pt x="81" y="35"/>
                                  <a:pt x="84" y="31"/>
                                </a:cubicBezTo>
                                <a:cubicBezTo>
                                  <a:pt x="85" y="30"/>
                                  <a:pt x="86" y="30"/>
                                  <a:pt x="87" y="29"/>
                                </a:cubicBezTo>
                                <a:cubicBezTo>
                                  <a:pt x="85" y="31"/>
                                  <a:pt x="84" y="32"/>
                                  <a:pt x="82" y="34"/>
                                </a:cubicBezTo>
                                <a:cubicBezTo>
                                  <a:pt x="81" y="35"/>
                                  <a:pt x="80" y="36"/>
                                  <a:pt x="79" y="37"/>
                                </a:cubicBezTo>
                                <a:close/>
                                <a:moveTo>
                                  <a:pt x="85" y="24"/>
                                </a:moveTo>
                                <a:cubicBezTo>
                                  <a:pt x="84" y="25"/>
                                  <a:pt x="83" y="25"/>
                                  <a:pt x="83" y="25"/>
                                </a:cubicBezTo>
                                <a:cubicBezTo>
                                  <a:pt x="83" y="25"/>
                                  <a:pt x="83" y="25"/>
                                  <a:pt x="83" y="25"/>
                                </a:cubicBezTo>
                                <a:cubicBezTo>
                                  <a:pt x="83" y="25"/>
                                  <a:pt x="83" y="24"/>
                                  <a:pt x="83" y="24"/>
                                </a:cubicBezTo>
                                <a:cubicBezTo>
                                  <a:pt x="83" y="24"/>
                                  <a:pt x="83" y="24"/>
                                  <a:pt x="83" y="24"/>
                                </a:cubicBezTo>
                                <a:cubicBezTo>
                                  <a:pt x="84" y="24"/>
                                  <a:pt x="86" y="23"/>
                                  <a:pt x="87" y="23"/>
                                </a:cubicBezTo>
                                <a:cubicBezTo>
                                  <a:pt x="87" y="23"/>
                                  <a:pt x="86" y="24"/>
                                  <a:pt x="85" y="24"/>
                                </a:cubicBezTo>
                                <a:close/>
                                <a:moveTo>
                                  <a:pt x="83" y="28"/>
                                </a:moveTo>
                                <a:cubicBezTo>
                                  <a:pt x="83" y="29"/>
                                  <a:pt x="82" y="29"/>
                                  <a:pt x="82" y="29"/>
                                </a:cubicBezTo>
                                <a:cubicBezTo>
                                  <a:pt x="81" y="30"/>
                                  <a:pt x="80" y="30"/>
                                  <a:pt x="79" y="31"/>
                                </a:cubicBezTo>
                                <a:cubicBezTo>
                                  <a:pt x="80" y="30"/>
                                  <a:pt x="81" y="30"/>
                                  <a:pt x="82" y="29"/>
                                </a:cubicBezTo>
                                <a:cubicBezTo>
                                  <a:pt x="82" y="29"/>
                                  <a:pt x="82" y="29"/>
                                  <a:pt x="82" y="29"/>
                                </a:cubicBezTo>
                                <a:cubicBezTo>
                                  <a:pt x="82" y="29"/>
                                  <a:pt x="83" y="29"/>
                                  <a:pt x="83" y="28"/>
                                </a:cubicBezTo>
                                <a:close/>
                                <a:moveTo>
                                  <a:pt x="59" y="48"/>
                                </a:moveTo>
                                <a:cubicBezTo>
                                  <a:pt x="61" y="46"/>
                                  <a:pt x="63" y="44"/>
                                  <a:pt x="64" y="41"/>
                                </a:cubicBezTo>
                                <a:cubicBezTo>
                                  <a:pt x="66" y="40"/>
                                  <a:pt x="67" y="39"/>
                                  <a:pt x="69" y="38"/>
                                </a:cubicBezTo>
                                <a:cubicBezTo>
                                  <a:pt x="69" y="38"/>
                                  <a:pt x="69" y="38"/>
                                  <a:pt x="69" y="38"/>
                                </a:cubicBezTo>
                                <a:cubicBezTo>
                                  <a:pt x="66" y="42"/>
                                  <a:pt x="63" y="45"/>
                                  <a:pt x="59" y="48"/>
                                </a:cubicBezTo>
                                <a:close/>
                                <a:moveTo>
                                  <a:pt x="61" y="41"/>
                                </a:moveTo>
                                <a:cubicBezTo>
                                  <a:pt x="61" y="41"/>
                                  <a:pt x="61" y="41"/>
                                  <a:pt x="62" y="41"/>
                                </a:cubicBezTo>
                                <a:cubicBezTo>
                                  <a:pt x="63" y="40"/>
                                  <a:pt x="64" y="39"/>
                                  <a:pt x="65" y="38"/>
                                </a:cubicBezTo>
                                <a:cubicBezTo>
                                  <a:pt x="65" y="39"/>
                                  <a:pt x="64" y="39"/>
                                  <a:pt x="64" y="40"/>
                                </a:cubicBezTo>
                                <a:cubicBezTo>
                                  <a:pt x="63" y="40"/>
                                  <a:pt x="62" y="41"/>
                                  <a:pt x="61" y="41"/>
                                </a:cubicBezTo>
                                <a:close/>
                                <a:moveTo>
                                  <a:pt x="58" y="46"/>
                                </a:moveTo>
                                <a:cubicBezTo>
                                  <a:pt x="58" y="46"/>
                                  <a:pt x="59" y="45"/>
                                  <a:pt x="59" y="45"/>
                                </a:cubicBezTo>
                                <a:cubicBezTo>
                                  <a:pt x="57" y="47"/>
                                  <a:pt x="55" y="50"/>
                                  <a:pt x="54" y="53"/>
                                </a:cubicBezTo>
                                <a:cubicBezTo>
                                  <a:pt x="53" y="53"/>
                                  <a:pt x="52" y="54"/>
                                  <a:pt x="52" y="54"/>
                                </a:cubicBezTo>
                                <a:cubicBezTo>
                                  <a:pt x="54" y="51"/>
                                  <a:pt x="56" y="49"/>
                                  <a:pt x="58" y="46"/>
                                </a:cubicBezTo>
                                <a:close/>
                                <a:moveTo>
                                  <a:pt x="48" y="57"/>
                                </a:moveTo>
                                <a:cubicBezTo>
                                  <a:pt x="45" y="58"/>
                                  <a:pt x="43" y="60"/>
                                  <a:pt x="41" y="61"/>
                                </a:cubicBezTo>
                                <a:cubicBezTo>
                                  <a:pt x="42" y="59"/>
                                  <a:pt x="44" y="58"/>
                                  <a:pt x="45" y="56"/>
                                </a:cubicBezTo>
                                <a:cubicBezTo>
                                  <a:pt x="48" y="54"/>
                                  <a:pt x="50" y="52"/>
                                  <a:pt x="53" y="50"/>
                                </a:cubicBezTo>
                                <a:cubicBezTo>
                                  <a:pt x="51" y="52"/>
                                  <a:pt x="49" y="54"/>
                                  <a:pt x="48" y="57"/>
                                </a:cubicBezTo>
                                <a:close/>
                                <a:moveTo>
                                  <a:pt x="50" y="58"/>
                                </a:moveTo>
                                <a:cubicBezTo>
                                  <a:pt x="50" y="58"/>
                                  <a:pt x="50" y="59"/>
                                  <a:pt x="50" y="59"/>
                                </a:cubicBezTo>
                                <a:cubicBezTo>
                                  <a:pt x="50" y="59"/>
                                  <a:pt x="49" y="59"/>
                                  <a:pt x="49" y="59"/>
                                </a:cubicBezTo>
                                <a:cubicBezTo>
                                  <a:pt x="47" y="61"/>
                                  <a:pt x="44" y="64"/>
                                  <a:pt x="42" y="67"/>
                                </a:cubicBezTo>
                                <a:cubicBezTo>
                                  <a:pt x="43" y="65"/>
                                  <a:pt x="45" y="63"/>
                                  <a:pt x="46" y="62"/>
                                </a:cubicBezTo>
                                <a:cubicBezTo>
                                  <a:pt x="47" y="60"/>
                                  <a:pt x="49" y="59"/>
                                  <a:pt x="50" y="58"/>
                                </a:cubicBezTo>
                                <a:close/>
                                <a:moveTo>
                                  <a:pt x="39" y="86"/>
                                </a:moveTo>
                                <a:cubicBezTo>
                                  <a:pt x="39" y="86"/>
                                  <a:pt x="39" y="87"/>
                                  <a:pt x="39" y="87"/>
                                </a:cubicBezTo>
                                <a:cubicBezTo>
                                  <a:pt x="38" y="88"/>
                                  <a:pt x="37" y="89"/>
                                  <a:pt x="35" y="90"/>
                                </a:cubicBezTo>
                                <a:cubicBezTo>
                                  <a:pt x="35" y="90"/>
                                  <a:pt x="35" y="90"/>
                                  <a:pt x="35" y="90"/>
                                </a:cubicBezTo>
                                <a:cubicBezTo>
                                  <a:pt x="37" y="89"/>
                                  <a:pt x="38" y="87"/>
                                  <a:pt x="39" y="86"/>
                                </a:cubicBezTo>
                                <a:close/>
                                <a:moveTo>
                                  <a:pt x="34" y="102"/>
                                </a:moveTo>
                                <a:cubicBezTo>
                                  <a:pt x="35" y="103"/>
                                  <a:pt x="35" y="105"/>
                                  <a:pt x="36" y="107"/>
                                </a:cubicBezTo>
                                <a:cubicBezTo>
                                  <a:pt x="35" y="109"/>
                                  <a:pt x="35" y="110"/>
                                  <a:pt x="35" y="112"/>
                                </a:cubicBezTo>
                                <a:cubicBezTo>
                                  <a:pt x="34" y="111"/>
                                  <a:pt x="34" y="110"/>
                                  <a:pt x="34" y="109"/>
                                </a:cubicBezTo>
                                <a:cubicBezTo>
                                  <a:pt x="34" y="106"/>
                                  <a:pt x="34" y="104"/>
                                  <a:pt x="34" y="102"/>
                                </a:cubicBezTo>
                                <a:close/>
                                <a:moveTo>
                                  <a:pt x="36" y="126"/>
                                </a:moveTo>
                                <a:cubicBezTo>
                                  <a:pt x="36" y="127"/>
                                  <a:pt x="37" y="128"/>
                                  <a:pt x="37" y="129"/>
                                </a:cubicBezTo>
                                <a:cubicBezTo>
                                  <a:pt x="37" y="129"/>
                                  <a:pt x="37" y="130"/>
                                  <a:pt x="37" y="130"/>
                                </a:cubicBezTo>
                                <a:cubicBezTo>
                                  <a:pt x="37" y="130"/>
                                  <a:pt x="37" y="131"/>
                                  <a:pt x="37" y="131"/>
                                </a:cubicBezTo>
                                <a:cubicBezTo>
                                  <a:pt x="35" y="128"/>
                                  <a:pt x="35" y="128"/>
                                  <a:pt x="35" y="128"/>
                                </a:cubicBezTo>
                                <a:cubicBezTo>
                                  <a:pt x="36" y="127"/>
                                  <a:pt x="36" y="127"/>
                                  <a:pt x="36" y="126"/>
                                </a:cubicBezTo>
                                <a:close/>
                                <a:moveTo>
                                  <a:pt x="36" y="115"/>
                                </a:moveTo>
                                <a:cubicBezTo>
                                  <a:pt x="36" y="115"/>
                                  <a:pt x="36" y="115"/>
                                  <a:pt x="36" y="115"/>
                                </a:cubicBezTo>
                                <a:cubicBezTo>
                                  <a:pt x="36" y="114"/>
                                  <a:pt x="36" y="112"/>
                                  <a:pt x="36" y="111"/>
                                </a:cubicBezTo>
                                <a:cubicBezTo>
                                  <a:pt x="36" y="111"/>
                                  <a:pt x="37" y="111"/>
                                  <a:pt x="37" y="111"/>
                                </a:cubicBezTo>
                                <a:cubicBezTo>
                                  <a:pt x="37" y="111"/>
                                  <a:pt x="37" y="112"/>
                                  <a:pt x="37" y="113"/>
                                </a:cubicBezTo>
                                <a:cubicBezTo>
                                  <a:pt x="37" y="114"/>
                                  <a:pt x="36" y="114"/>
                                  <a:pt x="36" y="115"/>
                                </a:cubicBezTo>
                                <a:close/>
                                <a:moveTo>
                                  <a:pt x="36" y="97"/>
                                </a:moveTo>
                                <a:cubicBezTo>
                                  <a:pt x="36" y="97"/>
                                  <a:pt x="36" y="98"/>
                                  <a:pt x="37" y="99"/>
                                </a:cubicBezTo>
                                <a:cubicBezTo>
                                  <a:pt x="37" y="99"/>
                                  <a:pt x="37" y="100"/>
                                  <a:pt x="36" y="100"/>
                                </a:cubicBezTo>
                                <a:cubicBezTo>
                                  <a:pt x="36" y="99"/>
                                  <a:pt x="36" y="98"/>
                                  <a:pt x="36" y="97"/>
                                </a:cubicBezTo>
                                <a:close/>
                                <a:moveTo>
                                  <a:pt x="37" y="94"/>
                                </a:moveTo>
                                <a:cubicBezTo>
                                  <a:pt x="37" y="93"/>
                                  <a:pt x="36" y="92"/>
                                  <a:pt x="36" y="92"/>
                                </a:cubicBezTo>
                                <a:cubicBezTo>
                                  <a:pt x="37" y="91"/>
                                  <a:pt x="38" y="90"/>
                                  <a:pt x="38" y="90"/>
                                </a:cubicBezTo>
                                <a:cubicBezTo>
                                  <a:pt x="38" y="91"/>
                                  <a:pt x="38" y="92"/>
                                  <a:pt x="38" y="93"/>
                                </a:cubicBezTo>
                                <a:cubicBezTo>
                                  <a:pt x="37" y="93"/>
                                  <a:pt x="37" y="93"/>
                                  <a:pt x="37" y="94"/>
                                </a:cubicBezTo>
                                <a:close/>
                                <a:moveTo>
                                  <a:pt x="39" y="103"/>
                                </a:moveTo>
                                <a:cubicBezTo>
                                  <a:pt x="39" y="103"/>
                                  <a:pt x="39" y="103"/>
                                  <a:pt x="39" y="103"/>
                                </a:cubicBezTo>
                                <a:cubicBezTo>
                                  <a:pt x="39" y="104"/>
                                  <a:pt x="38" y="104"/>
                                  <a:pt x="38" y="104"/>
                                </a:cubicBezTo>
                                <a:cubicBezTo>
                                  <a:pt x="38" y="104"/>
                                  <a:pt x="38" y="104"/>
                                  <a:pt x="38" y="103"/>
                                </a:cubicBezTo>
                                <a:cubicBezTo>
                                  <a:pt x="38" y="103"/>
                                  <a:pt x="38" y="103"/>
                                  <a:pt x="39" y="103"/>
                                </a:cubicBezTo>
                                <a:close/>
                                <a:moveTo>
                                  <a:pt x="38" y="97"/>
                                </a:moveTo>
                                <a:cubicBezTo>
                                  <a:pt x="38" y="96"/>
                                  <a:pt x="39" y="95"/>
                                  <a:pt x="39" y="94"/>
                                </a:cubicBezTo>
                                <a:cubicBezTo>
                                  <a:pt x="40" y="93"/>
                                  <a:pt x="41" y="93"/>
                                  <a:pt x="42" y="92"/>
                                </a:cubicBezTo>
                                <a:cubicBezTo>
                                  <a:pt x="41" y="93"/>
                                  <a:pt x="40" y="94"/>
                                  <a:pt x="39" y="95"/>
                                </a:cubicBezTo>
                                <a:cubicBezTo>
                                  <a:pt x="39" y="96"/>
                                  <a:pt x="40" y="97"/>
                                  <a:pt x="41" y="96"/>
                                </a:cubicBezTo>
                                <a:cubicBezTo>
                                  <a:pt x="41" y="96"/>
                                  <a:pt x="41" y="96"/>
                                  <a:pt x="41" y="96"/>
                                </a:cubicBezTo>
                                <a:cubicBezTo>
                                  <a:pt x="41" y="96"/>
                                  <a:pt x="41" y="96"/>
                                  <a:pt x="41" y="96"/>
                                </a:cubicBezTo>
                                <a:cubicBezTo>
                                  <a:pt x="41" y="97"/>
                                  <a:pt x="41" y="97"/>
                                  <a:pt x="41" y="98"/>
                                </a:cubicBezTo>
                                <a:cubicBezTo>
                                  <a:pt x="40" y="98"/>
                                  <a:pt x="40" y="99"/>
                                  <a:pt x="39" y="99"/>
                                </a:cubicBezTo>
                                <a:cubicBezTo>
                                  <a:pt x="39" y="99"/>
                                  <a:pt x="39" y="98"/>
                                  <a:pt x="38" y="97"/>
                                </a:cubicBezTo>
                                <a:close/>
                                <a:moveTo>
                                  <a:pt x="40" y="121"/>
                                </a:moveTo>
                                <a:cubicBezTo>
                                  <a:pt x="40" y="121"/>
                                  <a:pt x="40" y="121"/>
                                  <a:pt x="40" y="121"/>
                                </a:cubicBezTo>
                                <a:cubicBezTo>
                                  <a:pt x="40" y="122"/>
                                  <a:pt x="41" y="123"/>
                                  <a:pt x="41" y="124"/>
                                </a:cubicBezTo>
                                <a:cubicBezTo>
                                  <a:pt x="41" y="124"/>
                                  <a:pt x="41" y="124"/>
                                  <a:pt x="40" y="125"/>
                                </a:cubicBezTo>
                                <a:cubicBezTo>
                                  <a:pt x="40" y="123"/>
                                  <a:pt x="40" y="122"/>
                                  <a:pt x="39" y="121"/>
                                </a:cubicBezTo>
                                <a:cubicBezTo>
                                  <a:pt x="39" y="121"/>
                                  <a:pt x="40" y="121"/>
                                  <a:pt x="40" y="121"/>
                                </a:cubicBezTo>
                                <a:close/>
                                <a:moveTo>
                                  <a:pt x="40" y="133"/>
                                </a:moveTo>
                                <a:cubicBezTo>
                                  <a:pt x="41" y="134"/>
                                  <a:pt x="41" y="136"/>
                                  <a:pt x="42" y="138"/>
                                </a:cubicBezTo>
                                <a:cubicBezTo>
                                  <a:pt x="42" y="138"/>
                                  <a:pt x="41" y="138"/>
                                  <a:pt x="41" y="138"/>
                                </a:cubicBezTo>
                                <a:cubicBezTo>
                                  <a:pt x="41" y="137"/>
                                  <a:pt x="40" y="135"/>
                                  <a:pt x="40" y="133"/>
                                </a:cubicBezTo>
                                <a:cubicBezTo>
                                  <a:pt x="40" y="133"/>
                                  <a:pt x="40" y="133"/>
                                  <a:pt x="40" y="133"/>
                                </a:cubicBezTo>
                                <a:close/>
                                <a:moveTo>
                                  <a:pt x="41" y="96"/>
                                </a:moveTo>
                                <a:cubicBezTo>
                                  <a:pt x="43" y="93"/>
                                  <a:pt x="46" y="91"/>
                                  <a:pt x="48" y="88"/>
                                </a:cubicBezTo>
                                <a:cubicBezTo>
                                  <a:pt x="48" y="89"/>
                                  <a:pt x="48" y="90"/>
                                  <a:pt x="47" y="90"/>
                                </a:cubicBezTo>
                                <a:cubicBezTo>
                                  <a:pt x="47" y="91"/>
                                  <a:pt x="47" y="92"/>
                                  <a:pt x="46" y="92"/>
                                </a:cubicBezTo>
                                <a:cubicBezTo>
                                  <a:pt x="45" y="94"/>
                                  <a:pt x="44" y="95"/>
                                  <a:pt x="43" y="96"/>
                                </a:cubicBezTo>
                                <a:cubicBezTo>
                                  <a:pt x="42" y="96"/>
                                  <a:pt x="42" y="96"/>
                                  <a:pt x="42" y="96"/>
                                </a:cubicBezTo>
                                <a:cubicBezTo>
                                  <a:pt x="42" y="95"/>
                                  <a:pt x="41" y="95"/>
                                  <a:pt x="41" y="96"/>
                                </a:cubicBezTo>
                                <a:close/>
                                <a:moveTo>
                                  <a:pt x="43" y="129"/>
                                </a:moveTo>
                                <a:cubicBezTo>
                                  <a:pt x="44" y="130"/>
                                  <a:pt x="44" y="132"/>
                                  <a:pt x="45" y="133"/>
                                </a:cubicBezTo>
                                <a:cubicBezTo>
                                  <a:pt x="44" y="134"/>
                                  <a:pt x="44" y="134"/>
                                  <a:pt x="43" y="135"/>
                                </a:cubicBezTo>
                                <a:cubicBezTo>
                                  <a:pt x="43" y="133"/>
                                  <a:pt x="43" y="132"/>
                                  <a:pt x="42" y="130"/>
                                </a:cubicBezTo>
                                <a:cubicBezTo>
                                  <a:pt x="42" y="130"/>
                                  <a:pt x="43" y="129"/>
                                  <a:pt x="43" y="129"/>
                                </a:cubicBezTo>
                                <a:close/>
                                <a:moveTo>
                                  <a:pt x="42" y="140"/>
                                </a:moveTo>
                                <a:cubicBezTo>
                                  <a:pt x="43" y="143"/>
                                  <a:pt x="44" y="145"/>
                                  <a:pt x="44" y="147"/>
                                </a:cubicBezTo>
                                <a:cubicBezTo>
                                  <a:pt x="44" y="145"/>
                                  <a:pt x="43" y="143"/>
                                  <a:pt x="42" y="141"/>
                                </a:cubicBezTo>
                                <a:cubicBezTo>
                                  <a:pt x="42" y="141"/>
                                  <a:pt x="42" y="141"/>
                                  <a:pt x="42" y="140"/>
                                </a:cubicBezTo>
                                <a:close/>
                                <a:moveTo>
                                  <a:pt x="44" y="154"/>
                                </a:moveTo>
                                <a:cubicBezTo>
                                  <a:pt x="44" y="154"/>
                                  <a:pt x="44" y="154"/>
                                  <a:pt x="44" y="154"/>
                                </a:cubicBezTo>
                                <a:cubicBezTo>
                                  <a:pt x="45" y="157"/>
                                  <a:pt x="45" y="160"/>
                                  <a:pt x="46" y="164"/>
                                </a:cubicBezTo>
                                <a:cubicBezTo>
                                  <a:pt x="45" y="160"/>
                                  <a:pt x="44" y="157"/>
                                  <a:pt x="44" y="154"/>
                                </a:cubicBezTo>
                                <a:cubicBezTo>
                                  <a:pt x="44" y="154"/>
                                  <a:pt x="44" y="154"/>
                                  <a:pt x="44" y="154"/>
                                </a:cubicBezTo>
                                <a:close/>
                                <a:moveTo>
                                  <a:pt x="43" y="174"/>
                                </a:moveTo>
                                <a:cubicBezTo>
                                  <a:pt x="43" y="175"/>
                                  <a:pt x="44" y="176"/>
                                  <a:pt x="44" y="178"/>
                                </a:cubicBezTo>
                                <a:cubicBezTo>
                                  <a:pt x="44" y="178"/>
                                  <a:pt x="44" y="178"/>
                                  <a:pt x="44" y="178"/>
                                </a:cubicBezTo>
                                <a:cubicBezTo>
                                  <a:pt x="43" y="176"/>
                                  <a:pt x="42" y="175"/>
                                  <a:pt x="41" y="174"/>
                                </a:cubicBezTo>
                                <a:cubicBezTo>
                                  <a:pt x="41" y="173"/>
                                  <a:pt x="41" y="172"/>
                                  <a:pt x="41" y="171"/>
                                </a:cubicBezTo>
                                <a:cubicBezTo>
                                  <a:pt x="42" y="172"/>
                                  <a:pt x="42" y="173"/>
                                  <a:pt x="43" y="174"/>
                                </a:cubicBezTo>
                                <a:close/>
                                <a:moveTo>
                                  <a:pt x="42" y="176"/>
                                </a:moveTo>
                                <a:cubicBezTo>
                                  <a:pt x="43" y="178"/>
                                  <a:pt x="44" y="180"/>
                                  <a:pt x="45" y="181"/>
                                </a:cubicBezTo>
                                <a:cubicBezTo>
                                  <a:pt x="46" y="183"/>
                                  <a:pt x="46" y="184"/>
                                  <a:pt x="47" y="186"/>
                                </a:cubicBezTo>
                                <a:cubicBezTo>
                                  <a:pt x="47" y="187"/>
                                  <a:pt x="46" y="188"/>
                                  <a:pt x="45" y="190"/>
                                </a:cubicBezTo>
                                <a:cubicBezTo>
                                  <a:pt x="44" y="187"/>
                                  <a:pt x="43" y="185"/>
                                  <a:pt x="42" y="182"/>
                                </a:cubicBezTo>
                                <a:cubicBezTo>
                                  <a:pt x="42" y="180"/>
                                  <a:pt x="42" y="178"/>
                                  <a:pt x="42" y="176"/>
                                </a:cubicBezTo>
                                <a:close/>
                                <a:moveTo>
                                  <a:pt x="46" y="192"/>
                                </a:moveTo>
                                <a:cubicBezTo>
                                  <a:pt x="47" y="191"/>
                                  <a:pt x="47" y="190"/>
                                  <a:pt x="48" y="188"/>
                                </a:cubicBezTo>
                                <a:cubicBezTo>
                                  <a:pt x="49" y="192"/>
                                  <a:pt x="50" y="196"/>
                                  <a:pt x="52" y="200"/>
                                </a:cubicBezTo>
                                <a:cubicBezTo>
                                  <a:pt x="51" y="200"/>
                                  <a:pt x="51" y="199"/>
                                  <a:pt x="51" y="199"/>
                                </a:cubicBezTo>
                                <a:cubicBezTo>
                                  <a:pt x="49" y="197"/>
                                  <a:pt x="47" y="194"/>
                                  <a:pt x="46" y="192"/>
                                </a:cubicBezTo>
                                <a:cubicBezTo>
                                  <a:pt x="46" y="192"/>
                                  <a:pt x="46" y="192"/>
                                  <a:pt x="46" y="192"/>
                                </a:cubicBezTo>
                                <a:close/>
                                <a:moveTo>
                                  <a:pt x="50" y="174"/>
                                </a:moveTo>
                                <a:cubicBezTo>
                                  <a:pt x="50" y="171"/>
                                  <a:pt x="49" y="168"/>
                                  <a:pt x="48" y="165"/>
                                </a:cubicBezTo>
                                <a:cubicBezTo>
                                  <a:pt x="48" y="163"/>
                                  <a:pt x="48" y="162"/>
                                  <a:pt x="48" y="161"/>
                                </a:cubicBezTo>
                                <a:cubicBezTo>
                                  <a:pt x="48" y="161"/>
                                  <a:pt x="48" y="162"/>
                                  <a:pt x="49" y="162"/>
                                </a:cubicBezTo>
                                <a:cubicBezTo>
                                  <a:pt x="49" y="163"/>
                                  <a:pt x="49" y="163"/>
                                  <a:pt x="49" y="164"/>
                                </a:cubicBezTo>
                                <a:cubicBezTo>
                                  <a:pt x="49" y="165"/>
                                  <a:pt x="50" y="165"/>
                                  <a:pt x="50" y="165"/>
                                </a:cubicBezTo>
                                <a:cubicBezTo>
                                  <a:pt x="50" y="166"/>
                                  <a:pt x="49" y="166"/>
                                  <a:pt x="49" y="166"/>
                                </a:cubicBezTo>
                                <a:cubicBezTo>
                                  <a:pt x="49" y="167"/>
                                  <a:pt x="49" y="167"/>
                                  <a:pt x="50" y="167"/>
                                </a:cubicBezTo>
                                <a:cubicBezTo>
                                  <a:pt x="51" y="170"/>
                                  <a:pt x="52" y="173"/>
                                  <a:pt x="53" y="175"/>
                                </a:cubicBezTo>
                                <a:cubicBezTo>
                                  <a:pt x="53" y="176"/>
                                  <a:pt x="52" y="176"/>
                                  <a:pt x="52" y="176"/>
                                </a:cubicBezTo>
                                <a:cubicBezTo>
                                  <a:pt x="51" y="176"/>
                                  <a:pt x="51" y="175"/>
                                  <a:pt x="50" y="174"/>
                                </a:cubicBezTo>
                                <a:close/>
                                <a:moveTo>
                                  <a:pt x="51" y="186"/>
                                </a:moveTo>
                                <a:cubicBezTo>
                                  <a:pt x="50" y="185"/>
                                  <a:pt x="50" y="184"/>
                                  <a:pt x="49" y="183"/>
                                </a:cubicBezTo>
                                <a:cubicBezTo>
                                  <a:pt x="49" y="182"/>
                                  <a:pt x="50" y="182"/>
                                  <a:pt x="50" y="181"/>
                                </a:cubicBezTo>
                                <a:cubicBezTo>
                                  <a:pt x="50" y="181"/>
                                  <a:pt x="50" y="181"/>
                                  <a:pt x="50" y="181"/>
                                </a:cubicBezTo>
                                <a:cubicBezTo>
                                  <a:pt x="50" y="183"/>
                                  <a:pt x="51" y="184"/>
                                  <a:pt x="51" y="186"/>
                                </a:cubicBezTo>
                                <a:close/>
                                <a:moveTo>
                                  <a:pt x="52" y="179"/>
                                </a:moveTo>
                                <a:cubicBezTo>
                                  <a:pt x="53" y="179"/>
                                  <a:pt x="53" y="179"/>
                                  <a:pt x="54" y="179"/>
                                </a:cubicBezTo>
                                <a:cubicBezTo>
                                  <a:pt x="54" y="179"/>
                                  <a:pt x="54" y="179"/>
                                  <a:pt x="55" y="180"/>
                                </a:cubicBezTo>
                                <a:cubicBezTo>
                                  <a:pt x="55" y="181"/>
                                  <a:pt x="56" y="183"/>
                                  <a:pt x="56" y="184"/>
                                </a:cubicBezTo>
                                <a:cubicBezTo>
                                  <a:pt x="56" y="184"/>
                                  <a:pt x="55" y="183"/>
                                  <a:pt x="55" y="183"/>
                                </a:cubicBezTo>
                                <a:cubicBezTo>
                                  <a:pt x="54" y="182"/>
                                  <a:pt x="53" y="181"/>
                                  <a:pt x="52" y="181"/>
                                </a:cubicBezTo>
                                <a:cubicBezTo>
                                  <a:pt x="52" y="180"/>
                                  <a:pt x="52" y="180"/>
                                  <a:pt x="52" y="179"/>
                                </a:cubicBezTo>
                                <a:cubicBezTo>
                                  <a:pt x="52" y="179"/>
                                  <a:pt x="52" y="179"/>
                                  <a:pt x="52" y="179"/>
                                </a:cubicBezTo>
                                <a:close/>
                                <a:moveTo>
                                  <a:pt x="54" y="184"/>
                                </a:moveTo>
                                <a:cubicBezTo>
                                  <a:pt x="56" y="186"/>
                                  <a:pt x="57" y="188"/>
                                  <a:pt x="59" y="190"/>
                                </a:cubicBezTo>
                                <a:cubicBezTo>
                                  <a:pt x="59" y="190"/>
                                  <a:pt x="59" y="190"/>
                                  <a:pt x="59" y="190"/>
                                </a:cubicBezTo>
                                <a:cubicBezTo>
                                  <a:pt x="59" y="191"/>
                                  <a:pt x="58" y="193"/>
                                  <a:pt x="57" y="194"/>
                                </a:cubicBezTo>
                                <a:cubicBezTo>
                                  <a:pt x="57" y="194"/>
                                  <a:pt x="57" y="194"/>
                                  <a:pt x="57" y="194"/>
                                </a:cubicBezTo>
                                <a:cubicBezTo>
                                  <a:pt x="56" y="190"/>
                                  <a:pt x="55" y="187"/>
                                  <a:pt x="54" y="184"/>
                                </a:cubicBezTo>
                                <a:cubicBezTo>
                                  <a:pt x="54" y="184"/>
                                  <a:pt x="54" y="184"/>
                                  <a:pt x="54" y="184"/>
                                </a:cubicBezTo>
                                <a:close/>
                                <a:moveTo>
                                  <a:pt x="58" y="195"/>
                                </a:moveTo>
                                <a:cubicBezTo>
                                  <a:pt x="59" y="195"/>
                                  <a:pt x="60" y="194"/>
                                  <a:pt x="61" y="194"/>
                                </a:cubicBezTo>
                                <a:cubicBezTo>
                                  <a:pt x="63" y="195"/>
                                  <a:pt x="64" y="197"/>
                                  <a:pt x="65" y="198"/>
                                </a:cubicBezTo>
                                <a:cubicBezTo>
                                  <a:pt x="64" y="199"/>
                                  <a:pt x="64" y="200"/>
                                  <a:pt x="64" y="200"/>
                                </a:cubicBezTo>
                                <a:cubicBezTo>
                                  <a:pt x="62" y="199"/>
                                  <a:pt x="60" y="197"/>
                                  <a:pt x="58" y="195"/>
                                </a:cubicBezTo>
                                <a:close/>
                                <a:moveTo>
                                  <a:pt x="63" y="193"/>
                                </a:moveTo>
                                <a:cubicBezTo>
                                  <a:pt x="64" y="192"/>
                                  <a:pt x="65" y="192"/>
                                  <a:pt x="65" y="192"/>
                                </a:cubicBezTo>
                                <a:cubicBezTo>
                                  <a:pt x="66" y="192"/>
                                  <a:pt x="67" y="193"/>
                                  <a:pt x="68" y="194"/>
                                </a:cubicBezTo>
                                <a:cubicBezTo>
                                  <a:pt x="68" y="194"/>
                                  <a:pt x="67" y="195"/>
                                  <a:pt x="67" y="196"/>
                                </a:cubicBezTo>
                                <a:cubicBezTo>
                                  <a:pt x="65" y="195"/>
                                  <a:pt x="64" y="194"/>
                                  <a:pt x="63" y="193"/>
                                </a:cubicBezTo>
                                <a:close/>
                                <a:moveTo>
                                  <a:pt x="70" y="195"/>
                                </a:moveTo>
                                <a:cubicBezTo>
                                  <a:pt x="70" y="196"/>
                                  <a:pt x="71" y="196"/>
                                  <a:pt x="72" y="197"/>
                                </a:cubicBezTo>
                                <a:cubicBezTo>
                                  <a:pt x="72" y="198"/>
                                  <a:pt x="72" y="198"/>
                                  <a:pt x="72" y="198"/>
                                </a:cubicBezTo>
                                <a:cubicBezTo>
                                  <a:pt x="72" y="199"/>
                                  <a:pt x="72" y="199"/>
                                  <a:pt x="72" y="199"/>
                                </a:cubicBezTo>
                                <a:cubicBezTo>
                                  <a:pt x="72" y="199"/>
                                  <a:pt x="72" y="199"/>
                                  <a:pt x="71" y="199"/>
                                </a:cubicBezTo>
                                <a:cubicBezTo>
                                  <a:pt x="71" y="199"/>
                                  <a:pt x="70" y="198"/>
                                  <a:pt x="69" y="198"/>
                                </a:cubicBezTo>
                                <a:cubicBezTo>
                                  <a:pt x="68" y="198"/>
                                  <a:pt x="68" y="198"/>
                                  <a:pt x="68" y="198"/>
                                </a:cubicBezTo>
                                <a:cubicBezTo>
                                  <a:pt x="68" y="197"/>
                                  <a:pt x="68" y="197"/>
                                  <a:pt x="68" y="197"/>
                                </a:cubicBezTo>
                                <a:cubicBezTo>
                                  <a:pt x="68" y="196"/>
                                  <a:pt x="69" y="195"/>
                                  <a:pt x="70" y="195"/>
                                </a:cubicBezTo>
                                <a:close/>
                                <a:moveTo>
                                  <a:pt x="67" y="190"/>
                                </a:moveTo>
                                <a:cubicBezTo>
                                  <a:pt x="69" y="190"/>
                                  <a:pt x="70" y="189"/>
                                  <a:pt x="71" y="188"/>
                                </a:cubicBezTo>
                                <a:cubicBezTo>
                                  <a:pt x="71" y="188"/>
                                  <a:pt x="72" y="189"/>
                                  <a:pt x="72" y="189"/>
                                </a:cubicBezTo>
                                <a:cubicBezTo>
                                  <a:pt x="71" y="190"/>
                                  <a:pt x="71" y="191"/>
                                  <a:pt x="70" y="192"/>
                                </a:cubicBezTo>
                                <a:cubicBezTo>
                                  <a:pt x="69" y="191"/>
                                  <a:pt x="68" y="191"/>
                                  <a:pt x="67" y="190"/>
                                </a:cubicBezTo>
                                <a:close/>
                                <a:moveTo>
                                  <a:pt x="72" y="185"/>
                                </a:moveTo>
                                <a:cubicBezTo>
                                  <a:pt x="71" y="184"/>
                                  <a:pt x="70" y="183"/>
                                  <a:pt x="68" y="181"/>
                                </a:cubicBezTo>
                                <a:cubicBezTo>
                                  <a:pt x="69" y="181"/>
                                  <a:pt x="69" y="181"/>
                                  <a:pt x="69" y="180"/>
                                </a:cubicBezTo>
                                <a:cubicBezTo>
                                  <a:pt x="70" y="181"/>
                                  <a:pt x="71" y="181"/>
                                  <a:pt x="72" y="182"/>
                                </a:cubicBezTo>
                                <a:cubicBezTo>
                                  <a:pt x="72" y="182"/>
                                  <a:pt x="73" y="182"/>
                                  <a:pt x="73" y="182"/>
                                </a:cubicBezTo>
                                <a:cubicBezTo>
                                  <a:pt x="73" y="183"/>
                                  <a:pt x="73" y="184"/>
                                  <a:pt x="73" y="184"/>
                                </a:cubicBezTo>
                                <a:cubicBezTo>
                                  <a:pt x="73" y="185"/>
                                  <a:pt x="72" y="185"/>
                                  <a:pt x="72" y="185"/>
                                </a:cubicBezTo>
                                <a:close/>
                                <a:moveTo>
                                  <a:pt x="71" y="151"/>
                                </a:moveTo>
                                <a:cubicBezTo>
                                  <a:pt x="72" y="150"/>
                                  <a:pt x="72" y="150"/>
                                  <a:pt x="73" y="149"/>
                                </a:cubicBezTo>
                                <a:cubicBezTo>
                                  <a:pt x="73" y="149"/>
                                  <a:pt x="73" y="150"/>
                                  <a:pt x="73" y="150"/>
                                </a:cubicBezTo>
                                <a:cubicBezTo>
                                  <a:pt x="72" y="150"/>
                                  <a:pt x="72" y="151"/>
                                  <a:pt x="71" y="151"/>
                                </a:cubicBezTo>
                                <a:close/>
                                <a:moveTo>
                                  <a:pt x="72" y="119"/>
                                </a:moveTo>
                                <a:cubicBezTo>
                                  <a:pt x="72" y="119"/>
                                  <a:pt x="71" y="120"/>
                                  <a:pt x="71" y="120"/>
                                </a:cubicBezTo>
                                <a:cubicBezTo>
                                  <a:pt x="72" y="119"/>
                                  <a:pt x="72" y="118"/>
                                  <a:pt x="72" y="118"/>
                                </a:cubicBezTo>
                                <a:cubicBezTo>
                                  <a:pt x="73" y="117"/>
                                  <a:pt x="73" y="117"/>
                                  <a:pt x="74" y="116"/>
                                </a:cubicBezTo>
                                <a:cubicBezTo>
                                  <a:pt x="74" y="116"/>
                                  <a:pt x="74" y="116"/>
                                  <a:pt x="74" y="116"/>
                                </a:cubicBezTo>
                                <a:cubicBezTo>
                                  <a:pt x="73" y="117"/>
                                  <a:pt x="72" y="118"/>
                                  <a:pt x="72" y="119"/>
                                </a:cubicBezTo>
                                <a:close/>
                                <a:moveTo>
                                  <a:pt x="78" y="130"/>
                                </a:moveTo>
                                <a:cubicBezTo>
                                  <a:pt x="78" y="131"/>
                                  <a:pt x="79" y="132"/>
                                  <a:pt x="79" y="134"/>
                                </a:cubicBezTo>
                                <a:cubicBezTo>
                                  <a:pt x="77" y="135"/>
                                  <a:pt x="75" y="136"/>
                                  <a:pt x="74" y="137"/>
                                </a:cubicBezTo>
                                <a:cubicBezTo>
                                  <a:pt x="73" y="137"/>
                                  <a:pt x="73" y="136"/>
                                  <a:pt x="73" y="135"/>
                                </a:cubicBezTo>
                                <a:cubicBezTo>
                                  <a:pt x="75" y="134"/>
                                  <a:pt x="76" y="132"/>
                                  <a:pt x="78" y="130"/>
                                </a:cubicBezTo>
                                <a:close/>
                                <a:moveTo>
                                  <a:pt x="75" y="140"/>
                                </a:moveTo>
                                <a:cubicBezTo>
                                  <a:pt x="76" y="140"/>
                                  <a:pt x="77" y="139"/>
                                  <a:pt x="78" y="138"/>
                                </a:cubicBezTo>
                                <a:cubicBezTo>
                                  <a:pt x="77" y="139"/>
                                  <a:pt x="76" y="141"/>
                                  <a:pt x="75" y="142"/>
                                </a:cubicBezTo>
                                <a:cubicBezTo>
                                  <a:pt x="75" y="142"/>
                                  <a:pt x="74" y="142"/>
                                  <a:pt x="74" y="141"/>
                                </a:cubicBezTo>
                                <a:cubicBezTo>
                                  <a:pt x="75" y="141"/>
                                  <a:pt x="75" y="141"/>
                                  <a:pt x="75" y="140"/>
                                </a:cubicBezTo>
                                <a:close/>
                                <a:moveTo>
                                  <a:pt x="80" y="138"/>
                                </a:moveTo>
                                <a:cubicBezTo>
                                  <a:pt x="80" y="139"/>
                                  <a:pt x="80" y="139"/>
                                  <a:pt x="80" y="140"/>
                                </a:cubicBezTo>
                                <a:cubicBezTo>
                                  <a:pt x="79" y="142"/>
                                  <a:pt x="77" y="143"/>
                                  <a:pt x="76" y="145"/>
                                </a:cubicBezTo>
                                <a:cubicBezTo>
                                  <a:pt x="77" y="142"/>
                                  <a:pt x="79" y="140"/>
                                  <a:pt x="80" y="138"/>
                                </a:cubicBezTo>
                                <a:close/>
                                <a:moveTo>
                                  <a:pt x="78" y="145"/>
                                </a:moveTo>
                                <a:cubicBezTo>
                                  <a:pt x="78" y="145"/>
                                  <a:pt x="78" y="145"/>
                                  <a:pt x="78" y="145"/>
                                </a:cubicBezTo>
                                <a:cubicBezTo>
                                  <a:pt x="77" y="146"/>
                                  <a:pt x="77" y="146"/>
                                  <a:pt x="76" y="147"/>
                                </a:cubicBezTo>
                                <a:cubicBezTo>
                                  <a:pt x="76" y="147"/>
                                  <a:pt x="76" y="147"/>
                                  <a:pt x="76" y="147"/>
                                </a:cubicBezTo>
                                <a:cubicBezTo>
                                  <a:pt x="77" y="146"/>
                                  <a:pt x="77" y="145"/>
                                  <a:pt x="78" y="145"/>
                                </a:cubicBezTo>
                                <a:close/>
                                <a:moveTo>
                                  <a:pt x="78" y="166"/>
                                </a:moveTo>
                                <a:cubicBezTo>
                                  <a:pt x="78" y="166"/>
                                  <a:pt x="78" y="167"/>
                                  <a:pt x="79" y="167"/>
                                </a:cubicBezTo>
                                <a:cubicBezTo>
                                  <a:pt x="78" y="168"/>
                                  <a:pt x="78" y="168"/>
                                  <a:pt x="78" y="168"/>
                                </a:cubicBezTo>
                                <a:cubicBezTo>
                                  <a:pt x="78" y="168"/>
                                  <a:pt x="78" y="168"/>
                                  <a:pt x="78" y="168"/>
                                </a:cubicBezTo>
                                <a:cubicBezTo>
                                  <a:pt x="78" y="167"/>
                                  <a:pt x="78" y="167"/>
                                  <a:pt x="78" y="166"/>
                                </a:cubicBezTo>
                                <a:cubicBezTo>
                                  <a:pt x="78" y="166"/>
                                  <a:pt x="78" y="166"/>
                                  <a:pt x="78" y="166"/>
                                </a:cubicBezTo>
                                <a:close/>
                                <a:moveTo>
                                  <a:pt x="78" y="155"/>
                                </a:moveTo>
                                <a:cubicBezTo>
                                  <a:pt x="80" y="153"/>
                                  <a:pt x="81" y="152"/>
                                  <a:pt x="83" y="151"/>
                                </a:cubicBezTo>
                                <a:cubicBezTo>
                                  <a:pt x="83" y="152"/>
                                  <a:pt x="83" y="153"/>
                                  <a:pt x="83" y="154"/>
                                </a:cubicBezTo>
                                <a:cubicBezTo>
                                  <a:pt x="82" y="156"/>
                                  <a:pt x="81" y="157"/>
                                  <a:pt x="80" y="159"/>
                                </a:cubicBezTo>
                                <a:cubicBezTo>
                                  <a:pt x="79" y="158"/>
                                  <a:pt x="79" y="156"/>
                                  <a:pt x="78" y="155"/>
                                </a:cubicBezTo>
                                <a:close/>
                                <a:moveTo>
                                  <a:pt x="85" y="152"/>
                                </a:moveTo>
                                <a:cubicBezTo>
                                  <a:pt x="85" y="151"/>
                                  <a:pt x="84" y="150"/>
                                  <a:pt x="84" y="149"/>
                                </a:cubicBezTo>
                                <a:cubicBezTo>
                                  <a:pt x="85" y="149"/>
                                  <a:pt x="85" y="149"/>
                                  <a:pt x="85" y="148"/>
                                </a:cubicBezTo>
                                <a:cubicBezTo>
                                  <a:pt x="85" y="149"/>
                                  <a:pt x="85" y="149"/>
                                  <a:pt x="85" y="149"/>
                                </a:cubicBezTo>
                                <a:cubicBezTo>
                                  <a:pt x="85" y="149"/>
                                  <a:pt x="85" y="150"/>
                                  <a:pt x="86" y="150"/>
                                </a:cubicBezTo>
                                <a:cubicBezTo>
                                  <a:pt x="86" y="150"/>
                                  <a:pt x="86" y="150"/>
                                  <a:pt x="87" y="150"/>
                                </a:cubicBezTo>
                                <a:cubicBezTo>
                                  <a:pt x="86" y="151"/>
                                  <a:pt x="85" y="151"/>
                                  <a:pt x="85" y="152"/>
                                </a:cubicBezTo>
                                <a:close/>
                                <a:moveTo>
                                  <a:pt x="85" y="156"/>
                                </a:moveTo>
                                <a:cubicBezTo>
                                  <a:pt x="85" y="155"/>
                                  <a:pt x="85" y="155"/>
                                  <a:pt x="85" y="155"/>
                                </a:cubicBezTo>
                                <a:cubicBezTo>
                                  <a:pt x="86" y="154"/>
                                  <a:pt x="86" y="153"/>
                                  <a:pt x="87" y="153"/>
                                </a:cubicBezTo>
                                <a:cubicBezTo>
                                  <a:pt x="87" y="153"/>
                                  <a:pt x="88" y="153"/>
                                  <a:pt x="88" y="152"/>
                                </a:cubicBezTo>
                                <a:cubicBezTo>
                                  <a:pt x="89" y="151"/>
                                  <a:pt x="90" y="150"/>
                                  <a:pt x="92" y="148"/>
                                </a:cubicBezTo>
                                <a:cubicBezTo>
                                  <a:pt x="92" y="148"/>
                                  <a:pt x="92" y="148"/>
                                  <a:pt x="93" y="148"/>
                                </a:cubicBezTo>
                                <a:cubicBezTo>
                                  <a:pt x="92" y="148"/>
                                  <a:pt x="92" y="149"/>
                                  <a:pt x="92" y="149"/>
                                </a:cubicBezTo>
                                <a:cubicBezTo>
                                  <a:pt x="90" y="151"/>
                                  <a:pt x="88" y="153"/>
                                  <a:pt x="85" y="156"/>
                                </a:cubicBezTo>
                                <a:close/>
                                <a:moveTo>
                                  <a:pt x="86" y="182"/>
                                </a:moveTo>
                                <a:cubicBezTo>
                                  <a:pt x="86" y="182"/>
                                  <a:pt x="86" y="182"/>
                                  <a:pt x="86" y="182"/>
                                </a:cubicBezTo>
                                <a:cubicBezTo>
                                  <a:pt x="86" y="182"/>
                                  <a:pt x="85" y="181"/>
                                  <a:pt x="85" y="181"/>
                                </a:cubicBezTo>
                                <a:cubicBezTo>
                                  <a:pt x="85" y="180"/>
                                  <a:pt x="86" y="180"/>
                                  <a:pt x="86" y="179"/>
                                </a:cubicBezTo>
                                <a:cubicBezTo>
                                  <a:pt x="86" y="180"/>
                                  <a:pt x="86" y="181"/>
                                  <a:pt x="86" y="182"/>
                                </a:cubicBezTo>
                                <a:close/>
                                <a:moveTo>
                                  <a:pt x="88" y="160"/>
                                </a:moveTo>
                                <a:cubicBezTo>
                                  <a:pt x="92" y="158"/>
                                  <a:pt x="95" y="156"/>
                                  <a:pt x="99" y="154"/>
                                </a:cubicBezTo>
                                <a:cubicBezTo>
                                  <a:pt x="98" y="155"/>
                                  <a:pt x="97" y="156"/>
                                  <a:pt x="96" y="157"/>
                                </a:cubicBezTo>
                                <a:cubicBezTo>
                                  <a:pt x="93" y="159"/>
                                  <a:pt x="90" y="161"/>
                                  <a:pt x="87" y="163"/>
                                </a:cubicBezTo>
                                <a:cubicBezTo>
                                  <a:pt x="87" y="163"/>
                                  <a:pt x="86" y="162"/>
                                  <a:pt x="86" y="162"/>
                                </a:cubicBezTo>
                                <a:cubicBezTo>
                                  <a:pt x="87" y="161"/>
                                  <a:pt x="88" y="160"/>
                                  <a:pt x="88" y="160"/>
                                </a:cubicBezTo>
                                <a:close/>
                                <a:moveTo>
                                  <a:pt x="88" y="168"/>
                                </a:moveTo>
                                <a:cubicBezTo>
                                  <a:pt x="90" y="166"/>
                                  <a:pt x="92" y="165"/>
                                  <a:pt x="94" y="163"/>
                                </a:cubicBezTo>
                                <a:cubicBezTo>
                                  <a:pt x="92" y="165"/>
                                  <a:pt x="90" y="167"/>
                                  <a:pt x="87" y="169"/>
                                </a:cubicBezTo>
                                <a:cubicBezTo>
                                  <a:pt x="87" y="169"/>
                                  <a:pt x="87" y="169"/>
                                  <a:pt x="87" y="169"/>
                                </a:cubicBezTo>
                                <a:cubicBezTo>
                                  <a:pt x="88" y="169"/>
                                  <a:pt x="88" y="168"/>
                                  <a:pt x="88" y="168"/>
                                </a:cubicBezTo>
                                <a:close/>
                                <a:moveTo>
                                  <a:pt x="97" y="177"/>
                                </a:moveTo>
                                <a:cubicBezTo>
                                  <a:pt x="99" y="175"/>
                                  <a:pt x="101" y="174"/>
                                  <a:pt x="103" y="173"/>
                                </a:cubicBezTo>
                                <a:cubicBezTo>
                                  <a:pt x="101" y="175"/>
                                  <a:pt x="99" y="177"/>
                                  <a:pt x="97" y="179"/>
                                </a:cubicBezTo>
                                <a:cubicBezTo>
                                  <a:pt x="96" y="179"/>
                                  <a:pt x="95" y="180"/>
                                  <a:pt x="94" y="180"/>
                                </a:cubicBezTo>
                                <a:cubicBezTo>
                                  <a:pt x="95" y="179"/>
                                  <a:pt x="96" y="178"/>
                                  <a:pt x="97" y="177"/>
                                </a:cubicBezTo>
                                <a:close/>
                                <a:moveTo>
                                  <a:pt x="102" y="157"/>
                                </a:moveTo>
                                <a:cubicBezTo>
                                  <a:pt x="99" y="158"/>
                                  <a:pt x="97" y="160"/>
                                  <a:pt x="95" y="161"/>
                                </a:cubicBezTo>
                                <a:cubicBezTo>
                                  <a:pt x="95" y="161"/>
                                  <a:pt x="95" y="161"/>
                                  <a:pt x="94" y="161"/>
                                </a:cubicBezTo>
                                <a:cubicBezTo>
                                  <a:pt x="95" y="160"/>
                                  <a:pt x="96" y="159"/>
                                  <a:pt x="97" y="158"/>
                                </a:cubicBezTo>
                                <a:cubicBezTo>
                                  <a:pt x="99" y="157"/>
                                  <a:pt x="102" y="155"/>
                                  <a:pt x="105" y="154"/>
                                </a:cubicBezTo>
                                <a:cubicBezTo>
                                  <a:pt x="104" y="155"/>
                                  <a:pt x="103" y="156"/>
                                  <a:pt x="102" y="157"/>
                                </a:cubicBezTo>
                                <a:close/>
                                <a:moveTo>
                                  <a:pt x="106" y="167"/>
                                </a:moveTo>
                                <a:cubicBezTo>
                                  <a:pt x="108" y="166"/>
                                  <a:pt x="110" y="165"/>
                                  <a:pt x="112" y="164"/>
                                </a:cubicBezTo>
                                <a:cubicBezTo>
                                  <a:pt x="111" y="165"/>
                                  <a:pt x="110" y="166"/>
                                  <a:pt x="109" y="167"/>
                                </a:cubicBezTo>
                                <a:cubicBezTo>
                                  <a:pt x="107" y="168"/>
                                  <a:pt x="105" y="170"/>
                                  <a:pt x="103" y="171"/>
                                </a:cubicBezTo>
                                <a:cubicBezTo>
                                  <a:pt x="104" y="170"/>
                                  <a:pt x="105" y="168"/>
                                  <a:pt x="106" y="167"/>
                                </a:cubicBezTo>
                                <a:close/>
                                <a:moveTo>
                                  <a:pt x="109" y="171"/>
                                </a:moveTo>
                                <a:cubicBezTo>
                                  <a:pt x="110" y="170"/>
                                  <a:pt x="111" y="169"/>
                                  <a:pt x="112" y="168"/>
                                </a:cubicBezTo>
                                <a:cubicBezTo>
                                  <a:pt x="114" y="167"/>
                                  <a:pt x="117" y="165"/>
                                  <a:pt x="119" y="164"/>
                                </a:cubicBezTo>
                                <a:cubicBezTo>
                                  <a:pt x="116" y="167"/>
                                  <a:pt x="113" y="169"/>
                                  <a:pt x="110" y="172"/>
                                </a:cubicBezTo>
                                <a:cubicBezTo>
                                  <a:pt x="108" y="173"/>
                                  <a:pt x="107" y="174"/>
                                  <a:pt x="105" y="175"/>
                                </a:cubicBezTo>
                                <a:cubicBezTo>
                                  <a:pt x="106" y="174"/>
                                  <a:pt x="107" y="172"/>
                                  <a:pt x="109" y="171"/>
                                </a:cubicBezTo>
                                <a:close/>
                                <a:moveTo>
                                  <a:pt x="105" y="184"/>
                                </a:moveTo>
                                <a:cubicBezTo>
                                  <a:pt x="106" y="183"/>
                                  <a:pt x="107" y="183"/>
                                  <a:pt x="108" y="183"/>
                                </a:cubicBezTo>
                                <a:cubicBezTo>
                                  <a:pt x="106" y="184"/>
                                  <a:pt x="104" y="186"/>
                                  <a:pt x="102" y="187"/>
                                </a:cubicBezTo>
                                <a:cubicBezTo>
                                  <a:pt x="103" y="186"/>
                                  <a:pt x="104" y="185"/>
                                  <a:pt x="105" y="184"/>
                                </a:cubicBezTo>
                                <a:close/>
                                <a:moveTo>
                                  <a:pt x="103" y="196"/>
                                </a:moveTo>
                                <a:cubicBezTo>
                                  <a:pt x="103" y="196"/>
                                  <a:pt x="102" y="196"/>
                                  <a:pt x="101" y="196"/>
                                </a:cubicBezTo>
                                <a:cubicBezTo>
                                  <a:pt x="101" y="196"/>
                                  <a:pt x="100" y="196"/>
                                  <a:pt x="100" y="196"/>
                                </a:cubicBezTo>
                                <a:cubicBezTo>
                                  <a:pt x="101" y="195"/>
                                  <a:pt x="101" y="195"/>
                                  <a:pt x="101" y="194"/>
                                </a:cubicBezTo>
                                <a:cubicBezTo>
                                  <a:pt x="102" y="195"/>
                                  <a:pt x="103" y="195"/>
                                  <a:pt x="103" y="196"/>
                                </a:cubicBezTo>
                                <a:close/>
                                <a:moveTo>
                                  <a:pt x="102" y="202"/>
                                </a:moveTo>
                                <a:cubicBezTo>
                                  <a:pt x="101" y="202"/>
                                  <a:pt x="100" y="203"/>
                                  <a:pt x="99" y="204"/>
                                </a:cubicBezTo>
                                <a:cubicBezTo>
                                  <a:pt x="99" y="204"/>
                                  <a:pt x="99" y="204"/>
                                  <a:pt x="99" y="203"/>
                                </a:cubicBezTo>
                                <a:cubicBezTo>
                                  <a:pt x="99" y="203"/>
                                  <a:pt x="99" y="203"/>
                                  <a:pt x="99" y="203"/>
                                </a:cubicBezTo>
                                <a:cubicBezTo>
                                  <a:pt x="100" y="203"/>
                                  <a:pt x="100" y="202"/>
                                  <a:pt x="101" y="201"/>
                                </a:cubicBezTo>
                                <a:cubicBezTo>
                                  <a:pt x="101" y="201"/>
                                  <a:pt x="101" y="202"/>
                                  <a:pt x="102" y="202"/>
                                </a:cubicBezTo>
                                <a:close/>
                                <a:moveTo>
                                  <a:pt x="99" y="188"/>
                                </a:moveTo>
                                <a:cubicBezTo>
                                  <a:pt x="98" y="188"/>
                                  <a:pt x="97" y="189"/>
                                  <a:pt x="97" y="190"/>
                                </a:cubicBezTo>
                                <a:cubicBezTo>
                                  <a:pt x="95" y="189"/>
                                  <a:pt x="95" y="189"/>
                                  <a:pt x="95" y="189"/>
                                </a:cubicBezTo>
                                <a:cubicBezTo>
                                  <a:pt x="96" y="189"/>
                                  <a:pt x="97" y="188"/>
                                  <a:pt x="97" y="187"/>
                                </a:cubicBezTo>
                                <a:cubicBezTo>
                                  <a:pt x="97" y="187"/>
                                  <a:pt x="98" y="187"/>
                                  <a:pt x="98" y="187"/>
                                </a:cubicBezTo>
                                <a:cubicBezTo>
                                  <a:pt x="99" y="187"/>
                                  <a:pt x="100" y="186"/>
                                  <a:pt x="100" y="186"/>
                                </a:cubicBezTo>
                                <a:cubicBezTo>
                                  <a:pt x="100" y="187"/>
                                  <a:pt x="99" y="187"/>
                                  <a:pt x="99" y="188"/>
                                </a:cubicBezTo>
                                <a:close/>
                                <a:moveTo>
                                  <a:pt x="98" y="200"/>
                                </a:moveTo>
                                <a:cubicBezTo>
                                  <a:pt x="99" y="200"/>
                                  <a:pt x="99" y="200"/>
                                  <a:pt x="99" y="200"/>
                                </a:cubicBezTo>
                                <a:cubicBezTo>
                                  <a:pt x="98" y="201"/>
                                  <a:pt x="98" y="202"/>
                                  <a:pt x="97" y="202"/>
                                </a:cubicBezTo>
                                <a:cubicBezTo>
                                  <a:pt x="96" y="202"/>
                                  <a:pt x="96" y="201"/>
                                  <a:pt x="95" y="201"/>
                                </a:cubicBezTo>
                                <a:cubicBezTo>
                                  <a:pt x="95" y="201"/>
                                  <a:pt x="95" y="201"/>
                                  <a:pt x="95" y="201"/>
                                </a:cubicBezTo>
                                <a:cubicBezTo>
                                  <a:pt x="96" y="200"/>
                                  <a:pt x="97" y="200"/>
                                  <a:pt x="98" y="200"/>
                                </a:cubicBezTo>
                                <a:close/>
                                <a:moveTo>
                                  <a:pt x="98" y="206"/>
                                </a:moveTo>
                                <a:cubicBezTo>
                                  <a:pt x="99" y="207"/>
                                  <a:pt x="100" y="208"/>
                                  <a:pt x="102" y="209"/>
                                </a:cubicBezTo>
                                <a:cubicBezTo>
                                  <a:pt x="102" y="209"/>
                                  <a:pt x="102" y="209"/>
                                  <a:pt x="101" y="209"/>
                                </a:cubicBezTo>
                                <a:cubicBezTo>
                                  <a:pt x="100" y="208"/>
                                  <a:pt x="99" y="207"/>
                                  <a:pt x="98" y="206"/>
                                </a:cubicBezTo>
                                <a:cubicBezTo>
                                  <a:pt x="98" y="206"/>
                                  <a:pt x="98" y="206"/>
                                  <a:pt x="98" y="206"/>
                                </a:cubicBezTo>
                                <a:close/>
                                <a:moveTo>
                                  <a:pt x="100" y="205"/>
                                </a:moveTo>
                                <a:cubicBezTo>
                                  <a:pt x="101" y="204"/>
                                  <a:pt x="102" y="203"/>
                                  <a:pt x="103" y="203"/>
                                </a:cubicBezTo>
                                <a:cubicBezTo>
                                  <a:pt x="104" y="203"/>
                                  <a:pt x="106" y="204"/>
                                  <a:pt x="107" y="205"/>
                                </a:cubicBezTo>
                                <a:cubicBezTo>
                                  <a:pt x="107" y="205"/>
                                  <a:pt x="106" y="205"/>
                                  <a:pt x="106" y="206"/>
                                </a:cubicBezTo>
                                <a:cubicBezTo>
                                  <a:pt x="106" y="206"/>
                                  <a:pt x="105" y="207"/>
                                  <a:pt x="104" y="207"/>
                                </a:cubicBezTo>
                                <a:cubicBezTo>
                                  <a:pt x="103" y="206"/>
                                  <a:pt x="102" y="205"/>
                                  <a:pt x="100" y="205"/>
                                </a:cubicBezTo>
                                <a:close/>
                                <a:moveTo>
                                  <a:pt x="104" y="213"/>
                                </a:moveTo>
                                <a:cubicBezTo>
                                  <a:pt x="105" y="214"/>
                                  <a:pt x="106" y="214"/>
                                  <a:pt x="107" y="215"/>
                                </a:cubicBezTo>
                                <a:cubicBezTo>
                                  <a:pt x="106" y="215"/>
                                  <a:pt x="106" y="216"/>
                                  <a:pt x="105" y="216"/>
                                </a:cubicBezTo>
                                <a:cubicBezTo>
                                  <a:pt x="104" y="215"/>
                                  <a:pt x="103" y="215"/>
                                  <a:pt x="103" y="214"/>
                                </a:cubicBezTo>
                                <a:cubicBezTo>
                                  <a:pt x="103" y="214"/>
                                  <a:pt x="104" y="214"/>
                                  <a:pt x="104" y="213"/>
                                </a:cubicBezTo>
                                <a:close/>
                                <a:moveTo>
                                  <a:pt x="106" y="212"/>
                                </a:moveTo>
                                <a:cubicBezTo>
                                  <a:pt x="106" y="212"/>
                                  <a:pt x="106" y="212"/>
                                  <a:pt x="106" y="212"/>
                                </a:cubicBezTo>
                                <a:cubicBezTo>
                                  <a:pt x="107" y="212"/>
                                  <a:pt x="108" y="213"/>
                                  <a:pt x="108" y="213"/>
                                </a:cubicBezTo>
                                <a:cubicBezTo>
                                  <a:pt x="108" y="213"/>
                                  <a:pt x="108" y="213"/>
                                  <a:pt x="108" y="213"/>
                                </a:cubicBezTo>
                                <a:cubicBezTo>
                                  <a:pt x="107" y="213"/>
                                  <a:pt x="106" y="213"/>
                                  <a:pt x="106" y="212"/>
                                </a:cubicBezTo>
                                <a:close/>
                                <a:moveTo>
                                  <a:pt x="107" y="200"/>
                                </a:moveTo>
                                <a:cubicBezTo>
                                  <a:pt x="107" y="199"/>
                                  <a:pt x="108" y="199"/>
                                  <a:pt x="108" y="198"/>
                                </a:cubicBezTo>
                                <a:cubicBezTo>
                                  <a:pt x="109" y="199"/>
                                  <a:pt x="110" y="200"/>
                                  <a:pt x="112" y="201"/>
                                </a:cubicBezTo>
                                <a:cubicBezTo>
                                  <a:pt x="111" y="201"/>
                                  <a:pt x="111" y="201"/>
                                  <a:pt x="110" y="202"/>
                                </a:cubicBezTo>
                                <a:cubicBezTo>
                                  <a:pt x="109" y="201"/>
                                  <a:pt x="108" y="200"/>
                                  <a:pt x="107" y="200"/>
                                </a:cubicBezTo>
                                <a:close/>
                                <a:moveTo>
                                  <a:pt x="109" y="197"/>
                                </a:moveTo>
                                <a:cubicBezTo>
                                  <a:pt x="111" y="196"/>
                                  <a:pt x="113" y="194"/>
                                  <a:pt x="114" y="193"/>
                                </a:cubicBezTo>
                                <a:cubicBezTo>
                                  <a:pt x="117" y="191"/>
                                  <a:pt x="120" y="190"/>
                                  <a:pt x="123" y="188"/>
                                </a:cubicBezTo>
                                <a:cubicBezTo>
                                  <a:pt x="121" y="191"/>
                                  <a:pt x="118" y="194"/>
                                  <a:pt x="115" y="197"/>
                                </a:cubicBezTo>
                                <a:cubicBezTo>
                                  <a:pt x="115" y="197"/>
                                  <a:pt x="115" y="197"/>
                                  <a:pt x="115" y="197"/>
                                </a:cubicBezTo>
                                <a:cubicBezTo>
                                  <a:pt x="114" y="198"/>
                                  <a:pt x="113" y="199"/>
                                  <a:pt x="113" y="200"/>
                                </a:cubicBezTo>
                                <a:cubicBezTo>
                                  <a:pt x="111" y="199"/>
                                  <a:pt x="110" y="198"/>
                                  <a:pt x="109" y="197"/>
                                </a:cubicBezTo>
                                <a:close/>
                                <a:moveTo>
                                  <a:pt x="113" y="202"/>
                                </a:moveTo>
                                <a:cubicBezTo>
                                  <a:pt x="113" y="202"/>
                                  <a:pt x="113" y="202"/>
                                  <a:pt x="113" y="202"/>
                                </a:cubicBezTo>
                                <a:cubicBezTo>
                                  <a:pt x="114" y="202"/>
                                  <a:pt x="115" y="203"/>
                                  <a:pt x="115" y="203"/>
                                </a:cubicBezTo>
                                <a:cubicBezTo>
                                  <a:pt x="115" y="203"/>
                                  <a:pt x="114" y="204"/>
                                  <a:pt x="114" y="204"/>
                                </a:cubicBezTo>
                                <a:cubicBezTo>
                                  <a:pt x="114" y="204"/>
                                  <a:pt x="114" y="204"/>
                                  <a:pt x="114" y="204"/>
                                </a:cubicBezTo>
                                <a:cubicBezTo>
                                  <a:pt x="113" y="204"/>
                                  <a:pt x="113" y="203"/>
                                  <a:pt x="112" y="203"/>
                                </a:cubicBezTo>
                                <a:cubicBezTo>
                                  <a:pt x="112" y="203"/>
                                  <a:pt x="113" y="203"/>
                                  <a:pt x="113" y="202"/>
                                </a:cubicBezTo>
                                <a:close/>
                                <a:moveTo>
                                  <a:pt x="120" y="203"/>
                                </a:moveTo>
                                <a:cubicBezTo>
                                  <a:pt x="122" y="202"/>
                                  <a:pt x="124" y="201"/>
                                  <a:pt x="126" y="200"/>
                                </a:cubicBezTo>
                                <a:cubicBezTo>
                                  <a:pt x="124" y="201"/>
                                  <a:pt x="122" y="203"/>
                                  <a:pt x="120" y="205"/>
                                </a:cubicBezTo>
                                <a:cubicBezTo>
                                  <a:pt x="120" y="205"/>
                                  <a:pt x="120" y="204"/>
                                  <a:pt x="119" y="204"/>
                                </a:cubicBezTo>
                                <a:cubicBezTo>
                                  <a:pt x="120" y="204"/>
                                  <a:pt x="120" y="203"/>
                                  <a:pt x="120" y="203"/>
                                </a:cubicBezTo>
                                <a:close/>
                                <a:moveTo>
                                  <a:pt x="125" y="204"/>
                                </a:moveTo>
                                <a:cubicBezTo>
                                  <a:pt x="127" y="202"/>
                                  <a:pt x="128" y="201"/>
                                  <a:pt x="129" y="200"/>
                                </a:cubicBezTo>
                                <a:cubicBezTo>
                                  <a:pt x="128" y="201"/>
                                  <a:pt x="127" y="203"/>
                                  <a:pt x="126" y="204"/>
                                </a:cubicBezTo>
                                <a:cubicBezTo>
                                  <a:pt x="125" y="205"/>
                                  <a:pt x="124" y="206"/>
                                  <a:pt x="123" y="206"/>
                                </a:cubicBezTo>
                                <a:cubicBezTo>
                                  <a:pt x="123" y="206"/>
                                  <a:pt x="122" y="206"/>
                                  <a:pt x="122" y="206"/>
                                </a:cubicBezTo>
                                <a:cubicBezTo>
                                  <a:pt x="123" y="205"/>
                                  <a:pt x="124" y="205"/>
                                  <a:pt x="125" y="204"/>
                                </a:cubicBezTo>
                                <a:close/>
                                <a:moveTo>
                                  <a:pt x="127" y="206"/>
                                </a:moveTo>
                                <a:cubicBezTo>
                                  <a:pt x="129" y="205"/>
                                  <a:pt x="131" y="204"/>
                                  <a:pt x="132" y="203"/>
                                </a:cubicBezTo>
                                <a:cubicBezTo>
                                  <a:pt x="131" y="204"/>
                                  <a:pt x="130" y="205"/>
                                  <a:pt x="129" y="206"/>
                                </a:cubicBezTo>
                                <a:cubicBezTo>
                                  <a:pt x="128" y="207"/>
                                  <a:pt x="127" y="208"/>
                                  <a:pt x="125" y="209"/>
                                </a:cubicBezTo>
                                <a:cubicBezTo>
                                  <a:pt x="125" y="209"/>
                                  <a:pt x="125" y="208"/>
                                  <a:pt x="125" y="208"/>
                                </a:cubicBezTo>
                                <a:cubicBezTo>
                                  <a:pt x="126" y="208"/>
                                  <a:pt x="126" y="207"/>
                                  <a:pt x="127" y="206"/>
                                </a:cubicBezTo>
                                <a:close/>
                                <a:moveTo>
                                  <a:pt x="147" y="192"/>
                                </a:moveTo>
                                <a:cubicBezTo>
                                  <a:pt x="151" y="189"/>
                                  <a:pt x="154" y="185"/>
                                  <a:pt x="158" y="182"/>
                                </a:cubicBezTo>
                                <a:cubicBezTo>
                                  <a:pt x="159" y="182"/>
                                  <a:pt x="160" y="181"/>
                                  <a:pt x="161" y="181"/>
                                </a:cubicBezTo>
                                <a:cubicBezTo>
                                  <a:pt x="160" y="182"/>
                                  <a:pt x="159" y="183"/>
                                  <a:pt x="158" y="184"/>
                                </a:cubicBezTo>
                                <a:cubicBezTo>
                                  <a:pt x="156" y="186"/>
                                  <a:pt x="154" y="187"/>
                                  <a:pt x="152" y="189"/>
                                </a:cubicBezTo>
                                <a:cubicBezTo>
                                  <a:pt x="150" y="190"/>
                                  <a:pt x="149" y="191"/>
                                  <a:pt x="147" y="192"/>
                                </a:cubicBezTo>
                                <a:close/>
                                <a:moveTo>
                                  <a:pt x="153" y="199"/>
                                </a:moveTo>
                                <a:cubicBezTo>
                                  <a:pt x="155" y="198"/>
                                  <a:pt x="156" y="197"/>
                                  <a:pt x="157" y="197"/>
                                </a:cubicBezTo>
                                <a:cubicBezTo>
                                  <a:pt x="155" y="198"/>
                                  <a:pt x="153" y="199"/>
                                  <a:pt x="151" y="201"/>
                                </a:cubicBezTo>
                                <a:cubicBezTo>
                                  <a:pt x="152" y="200"/>
                                  <a:pt x="153" y="199"/>
                                  <a:pt x="153" y="199"/>
                                </a:cubicBezTo>
                                <a:close/>
                                <a:moveTo>
                                  <a:pt x="155" y="195"/>
                                </a:moveTo>
                                <a:cubicBezTo>
                                  <a:pt x="154" y="195"/>
                                  <a:pt x="153" y="196"/>
                                  <a:pt x="153" y="196"/>
                                </a:cubicBezTo>
                                <a:cubicBezTo>
                                  <a:pt x="157" y="192"/>
                                  <a:pt x="161" y="187"/>
                                  <a:pt x="166" y="183"/>
                                </a:cubicBezTo>
                                <a:cubicBezTo>
                                  <a:pt x="165" y="183"/>
                                  <a:pt x="165" y="184"/>
                                  <a:pt x="164" y="185"/>
                                </a:cubicBezTo>
                                <a:cubicBezTo>
                                  <a:pt x="161" y="188"/>
                                  <a:pt x="158" y="191"/>
                                  <a:pt x="155" y="195"/>
                                </a:cubicBezTo>
                                <a:close/>
                                <a:moveTo>
                                  <a:pt x="178" y="173"/>
                                </a:moveTo>
                                <a:cubicBezTo>
                                  <a:pt x="178" y="173"/>
                                  <a:pt x="178" y="173"/>
                                  <a:pt x="178" y="173"/>
                                </a:cubicBezTo>
                                <a:cubicBezTo>
                                  <a:pt x="176" y="176"/>
                                  <a:pt x="174" y="180"/>
                                  <a:pt x="172" y="184"/>
                                </a:cubicBezTo>
                                <a:cubicBezTo>
                                  <a:pt x="169" y="186"/>
                                  <a:pt x="165" y="188"/>
                                  <a:pt x="162" y="190"/>
                                </a:cubicBezTo>
                                <a:cubicBezTo>
                                  <a:pt x="167" y="184"/>
                                  <a:pt x="173" y="179"/>
                                  <a:pt x="178" y="173"/>
                                </a:cubicBezTo>
                                <a:close/>
                                <a:moveTo>
                                  <a:pt x="183" y="168"/>
                                </a:moveTo>
                                <a:cubicBezTo>
                                  <a:pt x="185" y="166"/>
                                  <a:pt x="187" y="164"/>
                                  <a:pt x="189" y="163"/>
                                </a:cubicBezTo>
                                <a:cubicBezTo>
                                  <a:pt x="189" y="163"/>
                                  <a:pt x="189" y="162"/>
                                  <a:pt x="189" y="162"/>
                                </a:cubicBezTo>
                                <a:cubicBezTo>
                                  <a:pt x="185" y="168"/>
                                  <a:pt x="180" y="174"/>
                                  <a:pt x="176" y="180"/>
                                </a:cubicBezTo>
                                <a:cubicBezTo>
                                  <a:pt x="178" y="176"/>
                                  <a:pt x="181" y="172"/>
                                  <a:pt x="183" y="168"/>
                                </a:cubicBezTo>
                                <a:close/>
                                <a:moveTo>
                                  <a:pt x="178" y="198"/>
                                </a:moveTo>
                                <a:cubicBezTo>
                                  <a:pt x="178" y="197"/>
                                  <a:pt x="179" y="197"/>
                                  <a:pt x="180" y="196"/>
                                </a:cubicBezTo>
                                <a:cubicBezTo>
                                  <a:pt x="178" y="198"/>
                                  <a:pt x="176" y="199"/>
                                  <a:pt x="175" y="201"/>
                                </a:cubicBezTo>
                                <a:cubicBezTo>
                                  <a:pt x="174" y="201"/>
                                  <a:pt x="174" y="201"/>
                                  <a:pt x="174" y="201"/>
                                </a:cubicBezTo>
                                <a:cubicBezTo>
                                  <a:pt x="175" y="200"/>
                                  <a:pt x="176" y="199"/>
                                  <a:pt x="178" y="198"/>
                                </a:cubicBezTo>
                                <a:close/>
                                <a:moveTo>
                                  <a:pt x="172" y="191"/>
                                </a:moveTo>
                                <a:cubicBezTo>
                                  <a:pt x="175" y="189"/>
                                  <a:pt x="177" y="187"/>
                                  <a:pt x="180" y="184"/>
                                </a:cubicBezTo>
                                <a:cubicBezTo>
                                  <a:pt x="179" y="185"/>
                                  <a:pt x="179" y="185"/>
                                  <a:pt x="179" y="186"/>
                                </a:cubicBezTo>
                                <a:cubicBezTo>
                                  <a:pt x="177" y="188"/>
                                  <a:pt x="174" y="189"/>
                                  <a:pt x="172" y="191"/>
                                </a:cubicBezTo>
                                <a:close/>
                                <a:moveTo>
                                  <a:pt x="179" y="179"/>
                                </a:moveTo>
                                <a:cubicBezTo>
                                  <a:pt x="184" y="172"/>
                                  <a:pt x="189" y="166"/>
                                  <a:pt x="194" y="159"/>
                                </a:cubicBezTo>
                                <a:cubicBezTo>
                                  <a:pt x="194" y="159"/>
                                  <a:pt x="195" y="159"/>
                                  <a:pt x="195" y="158"/>
                                </a:cubicBezTo>
                                <a:cubicBezTo>
                                  <a:pt x="192" y="163"/>
                                  <a:pt x="189" y="169"/>
                                  <a:pt x="185" y="174"/>
                                </a:cubicBezTo>
                                <a:cubicBezTo>
                                  <a:pt x="185" y="174"/>
                                  <a:pt x="185" y="174"/>
                                  <a:pt x="185" y="174"/>
                                </a:cubicBezTo>
                                <a:cubicBezTo>
                                  <a:pt x="183" y="175"/>
                                  <a:pt x="181" y="177"/>
                                  <a:pt x="179" y="179"/>
                                </a:cubicBezTo>
                                <a:close/>
                                <a:moveTo>
                                  <a:pt x="196" y="176"/>
                                </a:moveTo>
                                <a:cubicBezTo>
                                  <a:pt x="196" y="177"/>
                                  <a:pt x="195" y="179"/>
                                  <a:pt x="195" y="180"/>
                                </a:cubicBezTo>
                                <a:cubicBezTo>
                                  <a:pt x="195" y="180"/>
                                  <a:pt x="194" y="180"/>
                                  <a:pt x="194" y="180"/>
                                </a:cubicBezTo>
                                <a:cubicBezTo>
                                  <a:pt x="193" y="181"/>
                                  <a:pt x="191" y="183"/>
                                  <a:pt x="189" y="184"/>
                                </a:cubicBezTo>
                                <a:cubicBezTo>
                                  <a:pt x="191" y="181"/>
                                  <a:pt x="194" y="179"/>
                                  <a:pt x="196" y="176"/>
                                </a:cubicBezTo>
                                <a:close/>
                                <a:moveTo>
                                  <a:pt x="198" y="182"/>
                                </a:moveTo>
                                <a:cubicBezTo>
                                  <a:pt x="199" y="182"/>
                                  <a:pt x="199" y="182"/>
                                  <a:pt x="199" y="182"/>
                                </a:cubicBezTo>
                                <a:cubicBezTo>
                                  <a:pt x="198" y="183"/>
                                  <a:pt x="197" y="184"/>
                                  <a:pt x="195" y="185"/>
                                </a:cubicBezTo>
                                <a:cubicBezTo>
                                  <a:pt x="196" y="184"/>
                                  <a:pt x="197" y="183"/>
                                  <a:pt x="198" y="182"/>
                                </a:cubicBezTo>
                                <a:close/>
                                <a:moveTo>
                                  <a:pt x="199" y="176"/>
                                </a:moveTo>
                                <a:cubicBezTo>
                                  <a:pt x="200" y="175"/>
                                  <a:pt x="200" y="173"/>
                                  <a:pt x="201" y="172"/>
                                </a:cubicBezTo>
                                <a:cubicBezTo>
                                  <a:pt x="201" y="172"/>
                                  <a:pt x="201" y="172"/>
                                  <a:pt x="201" y="172"/>
                                </a:cubicBezTo>
                                <a:cubicBezTo>
                                  <a:pt x="201" y="173"/>
                                  <a:pt x="200" y="174"/>
                                  <a:pt x="200" y="175"/>
                                </a:cubicBezTo>
                                <a:cubicBezTo>
                                  <a:pt x="200" y="176"/>
                                  <a:pt x="199" y="176"/>
                                  <a:pt x="199" y="176"/>
                                </a:cubicBezTo>
                                <a:close/>
                                <a:moveTo>
                                  <a:pt x="200" y="164"/>
                                </a:moveTo>
                                <a:cubicBezTo>
                                  <a:pt x="200" y="164"/>
                                  <a:pt x="199" y="165"/>
                                  <a:pt x="199" y="165"/>
                                </a:cubicBezTo>
                                <a:cubicBezTo>
                                  <a:pt x="200" y="163"/>
                                  <a:pt x="202" y="161"/>
                                  <a:pt x="203" y="158"/>
                                </a:cubicBezTo>
                                <a:cubicBezTo>
                                  <a:pt x="202" y="160"/>
                                  <a:pt x="202" y="161"/>
                                  <a:pt x="201" y="162"/>
                                </a:cubicBezTo>
                                <a:cubicBezTo>
                                  <a:pt x="201" y="163"/>
                                  <a:pt x="201" y="163"/>
                                  <a:pt x="200" y="164"/>
                                </a:cubicBezTo>
                                <a:close/>
                                <a:moveTo>
                                  <a:pt x="203" y="141"/>
                                </a:moveTo>
                                <a:cubicBezTo>
                                  <a:pt x="206" y="138"/>
                                  <a:pt x="209" y="134"/>
                                  <a:pt x="212" y="131"/>
                                </a:cubicBezTo>
                                <a:cubicBezTo>
                                  <a:pt x="210" y="134"/>
                                  <a:pt x="208" y="137"/>
                                  <a:pt x="206" y="139"/>
                                </a:cubicBezTo>
                                <a:cubicBezTo>
                                  <a:pt x="205" y="140"/>
                                  <a:pt x="205" y="141"/>
                                  <a:pt x="204" y="142"/>
                                </a:cubicBezTo>
                                <a:cubicBezTo>
                                  <a:pt x="204" y="141"/>
                                  <a:pt x="203" y="141"/>
                                  <a:pt x="203" y="141"/>
                                </a:cubicBezTo>
                                <a:close/>
                                <a:moveTo>
                                  <a:pt x="206" y="167"/>
                                </a:moveTo>
                                <a:cubicBezTo>
                                  <a:pt x="208" y="165"/>
                                  <a:pt x="209" y="164"/>
                                  <a:pt x="210" y="163"/>
                                </a:cubicBezTo>
                                <a:cubicBezTo>
                                  <a:pt x="208" y="165"/>
                                  <a:pt x="207" y="168"/>
                                  <a:pt x="205" y="170"/>
                                </a:cubicBezTo>
                                <a:cubicBezTo>
                                  <a:pt x="206" y="169"/>
                                  <a:pt x="206" y="168"/>
                                  <a:pt x="206" y="167"/>
                                </a:cubicBezTo>
                                <a:close/>
                                <a:moveTo>
                                  <a:pt x="208" y="157"/>
                                </a:moveTo>
                                <a:cubicBezTo>
                                  <a:pt x="208" y="157"/>
                                  <a:pt x="208" y="158"/>
                                  <a:pt x="208" y="158"/>
                                </a:cubicBezTo>
                                <a:cubicBezTo>
                                  <a:pt x="209" y="154"/>
                                  <a:pt x="210" y="151"/>
                                  <a:pt x="212" y="147"/>
                                </a:cubicBezTo>
                                <a:cubicBezTo>
                                  <a:pt x="210" y="151"/>
                                  <a:pt x="209" y="154"/>
                                  <a:pt x="208" y="157"/>
                                </a:cubicBezTo>
                                <a:close/>
                                <a:moveTo>
                                  <a:pt x="214" y="164"/>
                                </a:moveTo>
                                <a:cubicBezTo>
                                  <a:pt x="216" y="162"/>
                                  <a:pt x="219" y="160"/>
                                  <a:pt x="221" y="158"/>
                                </a:cubicBezTo>
                                <a:cubicBezTo>
                                  <a:pt x="220" y="161"/>
                                  <a:pt x="218" y="164"/>
                                  <a:pt x="216" y="166"/>
                                </a:cubicBezTo>
                                <a:cubicBezTo>
                                  <a:pt x="215" y="169"/>
                                  <a:pt x="213" y="171"/>
                                  <a:pt x="211" y="173"/>
                                </a:cubicBezTo>
                                <a:cubicBezTo>
                                  <a:pt x="211" y="173"/>
                                  <a:pt x="211" y="173"/>
                                  <a:pt x="211" y="173"/>
                                </a:cubicBezTo>
                                <a:cubicBezTo>
                                  <a:pt x="212" y="170"/>
                                  <a:pt x="213" y="167"/>
                                  <a:pt x="214" y="164"/>
                                </a:cubicBezTo>
                                <a:close/>
                                <a:moveTo>
                                  <a:pt x="210" y="165"/>
                                </a:moveTo>
                                <a:cubicBezTo>
                                  <a:pt x="211" y="164"/>
                                  <a:pt x="212" y="163"/>
                                  <a:pt x="212" y="162"/>
                                </a:cubicBezTo>
                                <a:cubicBezTo>
                                  <a:pt x="212" y="163"/>
                                  <a:pt x="212" y="163"/>
                                  <a:pt x="212" y="164"/>
                                </a:cubicBezTo>
                                <a:cubicBezTo>
                                  <a:pt x="211" y="165"/>
                                  <a:pt x="211" y="165"/>
                                  <a:pt x="210" y="165"/>
                                </a:cubicBezTo>
                                <a:close/>
                                <a:moveTo>
                                  <a:pt x="217" y="159"/>
                                </a:moveTo>
                                <a:cubicBezTo>
                                  <a:pt x="217" y="158"/>
                                  <a:pt x="217" y="158"/>
                                  <a:pt x="217" y="158"/>
                                </a:cubicBezTo>
                                <a:cubicBezTo>
                                  <a:pt x="217" y="158"/>
                                  <a:pt x="217" y="157"/>
                                  <a:pt x="217" y="157"/>
                                </a:cubicBezTo>
                                <a:cubicBezTo>
                                  <a:pt x="218" y="156"/>
                                  <a:pt x="220" y="156"/>
                                  <a:pt x="221" y="156"/>
                                </a:cubicBezTo>
                                <a:cubicBezTo>
                                  <a:pt x="220" y="157"/>
                                  <a:pt x="218" y="158"/>
                                  <a:pt x="217" y="159"/>
                                </a:cubicBezTo>
                                <a:close/>
                                <a:moveTo>
                                  <a:pt x="217" y="138"/>
                                </a:moveTo>
                                <a:cubicBezTo>
                                  <a:pt x="216" y="143"/>
                                  <a:pt x="216" y="147"/>
                                  <a:pt x="215" y="151"/>
                                </a:cubicBezTo>
                                <a:cubicBezTo>
                                  <a:pt x="214" y="152"/>
                                  <a:pt x="212" y="154"/>
                                  <a:pt x="211" y="155"/>
                                </a:cubicBezTo>
                                <a:cubicBezTo>
                                  <a:pt x="213" y="149"/>
                                  <a:pt x="215" y="144"/>
                                  <a:pt x="217" y="138"/>
                                </a:cubicBezTo>
                                <a:cubicBezTo>
                                  <a:pt x="217" y="138"/>
                                  <a:pt x="217" y="138"/>
                                  <a:pt x="217" y="138"/>
                                </a:cubicBezTo>
                                <a:close/>
                                <a:moveTo>
                                  <a:pt x="215" y="138"/>
                                </a:moveTo>
                                <a:cubicBezTo>
                                  <a:pt x="216" y="136"/>
                                  <a:pt x="217" y="134"/>
                                  <a:pt x="217" y="132"/>
                                </a:cubicBezTo>
                                <a:cubicBezTo>
                                  <a:pt x="217" y="132"/>
                                  <a:pt x="217" y="132"/>
                                  <a:pt x="217" y="132"/>
                                </a:cubicBezTo>
                                <a:cubicBezTo>
                                  <a:pt x="217" y="132"/>
                                  <a:pt x="217" y="133"/>
                                  <a:pt x="217" y="133"/>
                                </a:cubicBezTo>
                                <a:cubicBezTo>
                                  <a:pt x="217" y="135"/>
                                  <a:pt x="216" y="137"/>
                                  <a:pt x="215" y="138"/>
                                </a:cubicBezTo>
                                <a:close/>
                                <a:moveTo>
                                  <a:pt x="216" y="117"/>
                                </a:moveTo>
                                <a:cubicBezTo>
                                  <a:pt x="218" y="115"/>
                                  <a:pt x="219" y="113"/>
                                  <a:pt x="221" y="111"/>
                                </a:cubicBezTo>
                                <a:cubicBezTo>
                                  <a:pt x="221" y="112"/>
                                  <a:pt x="221" y="112"/>
                                  <a:pt x="221" y="113"/>
                                </a:cubicBezTo>
                                <a:cubicBezTo>
                                  <a:pt x="219" y="114"/>
                                  <a:pt x="218" y="116"/>
                                  <a:pt x="216" y="117"/>
                                </a:cubicBezTo>
                                <a:close/>
                                <a:moveTo>
                                  <a:pt x="221" y="99"/>
                                </a:moveTo>
                                <a:cubicBezTo>
                                  <a:pt x="220" y="98"/>
                                  <a:pt x="220" y="97"/>
                                  <a:pt x="220" y="96"/>
                                </a:cubicBezTo>
                                <a:cubicBezTo>
                                  <a:pt x="220" y="96"/>
                                  <a:pt x="220" y="96"/>
                                  <a:pt x="220" y="96"/>
                                </a:cubicBezTo>
                                <a:cubicBezTo>
                                  <a:pt x="221" y="97"/>
                                  <a:pt x="221" y="98"/>
                                  <a:pt x="221" y="99"/>
                                </a:cubicBezTo>
                                <a:cubicBezTo>
                                  <a:pt x="221" y="99"/>
                                  <a:pt x="221" y="99"/>
                                  <a:pt x="221" y="99"/>
                                </a:cubicBezTo>
                                <a:close/>
                                <a:moveTo>
                                  <a:pt x="220" y="108"/>
                                </a:moveTo>
                                <a:cubicBezTo>
                                  <a:pt x="220" y="108"/>
                                  <a:pt x="220" y="108"/>
                                  <a:pt x="220" y="109"/>
                                </a:cubicBezTo>
                                <a:cubicBezTo>
                                  <a:pt x="220" y="109"/>
                                  <a:pt x="220" y="109"/>
                                  <a:pt x="219" y="109"/>
                                </a:cubicBezTo>
                                <a:cubicBezTo>
                                  <a:pt x="219" y="109"/>
                                  <a:pt x="219" y="109"/>
                                  <a:pt x="219" y="109"/>
                                </a:cubicBezTo>
                                <a:cubicBezTo>
                                  <a:pt x="219" y="109"/>
                                  <a:pt x="219" y="109"/>
                                  <a:pt x="219" y="109"/>
                                </a:cubicBezTo>
                                <a:cubicBezTo>
                                  <a:pt x="217" y="110"/>
                                  <a:pt x="216" y="111"/>
                                  <a:pt x="215" y="111"/>
                                </a:cubicBezTo>
                                <a:cubicBezTo>
                                  <a:pt x="215" y="111"/>
                                  <a:pt x="215" y="111"/>
                                  <a:pt x="215" y="111"/>
                                </a:cubicBezTo>
                                <a:cubicBezTo>
                                  <a:pt x="215" y="111"/>
                                  <a:pt x="215" y="111"/>
                                  <a:pt x="215" y="110"/>
                                </a:cubicBezTo>
                                <a:cubicBezTo>
                                  <a:pt x="217" y="110"/>
                                  <a:pt x="219" y="109"/>
                                  <a:pt x="220" y="108"/>
                                </a:cubicBezTo>
                                <a:close/>
                                <a:moveTo>
                                  <a:pt x="219" y="93"/>
                                </a:moveTo>
                                <a:cubicBezTo>
                                  <a:pt x="219" y="92"/>
                                  <a:pt x="218" y="90"/>
                                  <a:pt x="218" y="89"/>
                                </a:cubicBezTo>
                                <a:cubicBezTo>
                                  <a:pt x="218" y="89"/>
                                  <a:pt x="219" y="89"/>
                                  <a:pt x="219" y="89"/>
                                </a:cubicBezTo>
                                <a:cubicBezTo>
                                  <a:pt x="219" y="90"/>
                                  <a:pt x="219" y="92"/>
                                  <a:pt x="220" y="93"/>
                                </a:cubicBezTo>
                                <a:cubicBezTo>
                                  <a:pt x="220" y="93"/>
                                  <a:pt x="219" y="93"/>
                                  <a:pt x="219" y="93"/>
                                </a:cubicBezTo>
                                <a:close/>
                                <a:moveTo>
                                  <a:pt x="217" y="87"/>
                                </a:moveTo>
                                <a:cubicBezTo>
                                  <a:pt x="217" y="86"/>
                                  <a:pt x="217" y="85"/>
                                  <a:pt x="217" y="84"/>
                                </a:cubicBezTo>
                                <a:cubicBezTo>
                                  <a:pt x="217" y="84"/>
                                  <a:pt x="217" y="84"/>
                                  <a:pt x="217" y="84"/>
                                </a:cubicBezTo>
                                <a:cubicBezTo>
                                  <a:pt x="218" y="85"/>
                                  <a:pt x="218" y="86"/>
                                  <a:pt x="218" y="87"/>
                                </a:cubicBezTo>
                                <a:cubicBezTo>
                                  <a:pt x="218" y="87"/>
                                  <a:pt x="218" y="87"/>
                                  <a:pt x="217" y="87"/>
                                </a:cubicBezTo>
                                <a:close/>
                                <a:moveTo>
                                  <a:pt x="216" y="82"/>
                                </a:moveTo>
                                <a:cubicBezTo>
                                  <a:pt x="215" y="79"/>
                                  <a:pt x="215" y="77"/>
                                  <a:pt x="214" y="74"/>
                                </a:cubicBezTo>
                                <a:cubicBezTo>
                                  <a:pt x="215" y="75"/>
                                  <a:pt x="215" y="76"/>
                                  <a:pt x="216" y="77"/>
                                </a:cubicBezTo>
                                <a:cubicBezTo>
                                  <a:pt x="216" y="78"/>
                                  <a:pt x="216" y="80"/>
                                  <a:pt x="217" y="82"/>
                                </a:cubicBezTo>
                                <a:cubicBezTo>
                                  <a:pt x="217" y="82"/>
                                  <a:pt x="216" y="82"/>
                                  <a:pt x="216" y="82"/>
                                </a:cubicBezTo>
                                <a:close/>
                                <a:moveTo>
                                  <a:pt x="215" y="88"/>
                                </a:moveTo>
                                <a:cubicBezTo>
                                  <a:pt x="211" y="90"/>
                                  <a:pt x="208" y="92"/>
                                  <a:pt x="205" y="93"/>
                                </a:cubicBezTo>
                                <a:cubicBezTo>
                                  <a:pt x="204" y="93"/>
                                  <a:pt x="204" y="93"/>
                                  <a:pt x="204" y="93"/>
                                </a:cubicBezTo>
                                <a:cubicBezTo>
                                  <a:pt x="206" y="91"/>
                                  <a:pt x="208" y="90"/>
                                  <a:pt x="210" y="88"/>
                                </a:cubicBezTo>
                                <a:cubicBezTo>
                                  <a:pt x="211" y="87"/>
                                  <a:pt x="213" y="87"/>
                                  <a:pt x="214" y="86"/>
                                </a:cubicBezTo>
                                <a:cubicBezTo>
                                  <a:pt x="214" y="87"/>
                                  <a:pt x="214" y="88"/>
                                  <a:pt x="215" y="88"/>
                                </a:cubicBezTo>
                                <a:close/>
                                <a:moveTo>
                                  <a:pt x="206" y="85"/>
                                </a:moveTo>
                                <a:cubicBezTo>
                                  <a:pt x="208" y="84"/>
                                  <a:pt x="208" y="84"/>
                                  <a:pt x="208" y="84"/>
                                </a:cubicBezTo>
                                <a:cubicBezTo>
                                  <a:pt x="209" y="83"/>
                                  <a:pt x="208" y="82"/>
                                  <a:pt x="207" y="82"/>
                                </a:cubicBezTo>
                                <a:cubicBezTo>
                                  <a:pt x="209" y="81"/>
                                  <a:pt x="210" y="80"/>
                                  <a:pt x="212" y="79"/>
                                </a:cubicBezTo>
                                <a:cubicBezTo>
                                  <a:pt x="212" y="81"/>
                                  <a:pt x="213" y="82"/>
                                  <a:pt x="213" y="83"/>
                                </a:cubicBezTo>
                                <a:cubicBezTo>
                                  <a:pt x="211" y="84"/>
                                  <a:pt x="208" y="84"/>
                                  <a:pt x="206" y="85"/>
                                </a:cubicBezTo>
                                <a:close/>
                                <a:moveTo>
                                  <a:pt x="206" y="58"/>
                                </a:moveTo>
                                <a:cubicBezTo>
                                  <a:pt x="206" y="58"/>
                                  <a:pt x="206" y="58"/>
                                  <a:pt x="206" y="57"/>
                                </a:cubicBezTo>
                                <a:cubicBezTo>
                                  <a:pt x="207" y="58"/>
                                  <a:pt x="208" y="59"/>
                                  <a:pt x="209" y="60"/>
                                </a:cubicBezTo>
                                <a:cubicBezTo>
                                  <a:pt x="209" y="61"/>
                                  <a:pt x="210" y="61"/>
                                  <a:pt x="210" y="61"/>
                                </a:cubicBezTo>
                                <a:cubicBezTo>
                                  <a:pt x="211" y="62"/>
                                  <a:pt x="211" y="63"/>
                                  <a:pt x="212" y="63"/>
                                </a:cubicBezTo>
                                <a:cubicBezTo>
                                  <a:pt x="210" y="61"/>
                                  <a:pt x="208" y="60"/>
                                  <a:pt x="206" y="58"/>
                                </a:cubicBezTo>
                                <a:close/>
                                <a:moveTo>
                                  <a:pt x="206" y="60"/>
                                </a:moveTo>
                                <a:cubicBezTo>
                                  <a:pt x="206" y="60"/>
                                  <a:pt x="205" y="60"/>
                                  <a:pt x="205" y="60"/>
                                </a:cubicBezTo>
                                <a:cubicBezTo>
                                  <a:pt x="204" y="59"/>
                                  <a:pt x="204" y="58"/>
                                  <a:pt x="203" y="57"/>
                                </a:cubicBezTo>
                                <a:cubicBezTo>
                                  <a:pt x="204" y="58"/>
                                  <a:pt x="204" y="58"/>
                                  <a:pt x="205" y="59"/>
                                </a:cubicBezTo>
                                <a:cubicBezTo>
                                  <a:pt x="205" y="60"/>
                                  <a:pt x="206" y="60"/>
                                  <a:pt x="206" y="60"/>
                                </a:cubicBezTo>
                                <a:close/>
                                <a:moveTo>
                                  <a:pt x="211" y="67"/>
                                </a:moveTo>
                                <a:cubicBezTo>
                                  <a:pt x="210" y="67"/>
                                  <a:pt x="210" y="67"/>
                                  <a:pt x="211" y="67"/>
                                </a:cubicBezTo>
                                <a:cubicBezTo>
                                  <a:pt x="211" y="68"/>
                                  <a:pt x="211" y="69"/>
                                  <a:pt x="211" y="70"/>
                                </a:cubicBezTo>
                                <a:cubicBezTo>
                                  <a:pt x="209" y="71"/>
                                  <a:pt x="207" y="72"/>
                                  <a:pt x="205" y="73"/>
                                </a:cubicBezTo>
                                <a:cubicBezTo>
                                  <a:pt x="206" y="71"/>
                                  <a:pt x="207" y="70"/>
                                  <a:pt x="208" y="68"/>
                                </a:cubicBezTo>
                                <a:cubicBezTo>
                                  <a:pt x="209" y="67"/>
                                  <a:pt x="208" y="66"/>
                                  <a:pt x="207" y="67"/>
                                </a:cubicBezTo>
                                <a:cubicBezTo>
                                  <a:pt x="207" y="67"/>
                                  <a:pt x="207" y="67"/>
                                  <a:pt x="206" y="68"/>
                                </a:cubicBezTo>
                                <a:cubicBezTo>
                                  <a:pt x="206" y="67"/>
                                  <a:pt x="206" y="67"/>
                                  <a:pt x="205" y="67"/>
                                </a:cubicBezTo>
                                <a:cubicBezTo>
                                  <a:pt x="201" y="68"/>
                                  <a:pt x="196" y="69"/>
                                  <a:pt x="191" y="71"/>
                                </a:cubicBezTo>
                                <a:cubicBezTo>
                                  <a:pt x="196" y="69"/>
                                  <a:pt x="200" y="66"/>
                                  <a:pt x="204" y="64"/>
                                </a:cubicBezTo>
                                <a:cubicBezTo>
                                  <a:pt x="205" y="63"/>
                                  <a:pt x="204" y="62"/>
                                  <a:pt x="203" y="62"/>
                                </a:cubicBezTo>
                                <a:cubicBezTo>
                                  <a:pt x="202" y="62"/>
                                  <a:pt x="202" y="63"/>
                                  <a:pt x="202" y="63"/>
                                </a:cubicBezTo>
                                <a:cubicBezTo>
                                  <a:pt x="202" y="63"/>
                                  <a:pt x="202" y="62"/>
                                  <a:pt x="202" y="62"/>
                                </a:cubicBezTo>
                                <a:cubicBezTo>
                                  <a:pt x="203" y="62"/>
                                  <a:pt x="203" y="60"/>
                                  <a:pt x="202" y="61"/>
                                </a:cubicBezTo>
                                <a:cubicBezTo>
                                  <a:pt x="201" y="61"/>
                                  <a:pt x="201" y="61"/>
                                  <a:pt x="201" y="61"/>
                                </a:cubicBezTo>
                                <a:cubicBezTo>
                                  <a:pt x="202" y="61"/>
                                  <a:pt x="202" y="60"/>
                                  <a:pt x="203" y="60"/>
                                </a:cubicBezTo>
                                <a:cubicBezTo>
                                  <a:pt x="203" y="60"/>
                                  <a:pt x="203" y="60"/>
                                  <a:pt x="203" y="60"/>
                                </a:cubicBezTo>
                                <a:cubicBezTo>
                                  <a:pt x="203" y="60"/>
                                  <a:pt x="203" y="60"/>
                                  <a:pt x="203" y="60"/>
                                </a:cubicBezTo>
                                <a:cubicBezTo>
                                  <a:pt x="205" y="63"/>
                                  <a:pt x="208" y="65"/>
                                  <a:pt x="211" y="67"/>
                                </a:cubicBezTo>
                                <a:close/>
                                <a:moveTo>
                                  <a:pt x="187" y="63"/>
                                </a:moveTo>
                                <a:cubicBezTo>
                                  <a:pt x="191" y="61"/>
                                  <a:pt x="195" y="59"/>
                                  <a:pt x="198" y="56"/>
                                </a:cubicBezTo>
                                <a:cubicBezTo>
                                  <a:pt x="199" y="57"/>
                                  <a:pt x="200" y="58"/>
                                  <a:pt x="201" y="59"/>
                                </a:cubicBezTo>
                                <a:cubicBezTo>
                                  <a:pt x="196" y="60"/>
                                  <a:pt x="192" y="61"/>
                                  <a:pt x="187" y="63"/>
                                </a:cubicBezTo>
                                <a:close/>
                                <a:moveTo>
                                  <a:pt x="191" y="56"/>
                                </a:moveTo>
                                <a:cubicBezTo>
                                  <a:pt x="192" y="55"/>
                                  <a:pt x="193" y="55"/>
                                  <a:pt x="194" y="54"/>
                                </a:cubicBezTo>
                                <a:cubicBezTo>
                                  <a:pt x="195" y="54"/>
                                  <a:pt x="195" y="54"/>
                                  <a:pt x="195" y="54"/>
                                </a:cubicBezTo>
                                <a:cubicBezTo>
                                  <a:pt x="195" y="54"/>
                                  <a:pt x="196" y="54"/>
                                  <a:pt x="196" y="55"/>
                                </a:cubicBezTo>
                                <a:cubicBezTo>
                                  <a:pt x="194" y="55"/>
                                  <a:pt x="193" y="55"/>
                                  <a:pt x="191" y="56"/>
                                </a:cubicBezTo>
                                <a:close/>
                                <a:moveTo>
                                  <a:pt x="189" y="54"/>
                                </a:moveTo>
                                <a:cubicBezTo>
                                  <a:pt x="189" y="54"/>
                                  <a:pt x="189" y="54"/>
                                  <a:pt x="190" y="53"/>
                                </a:cubicBezTo>
                                <a:cubicBezTo>
                                  <a:pt x="190" y="53"/>
                                  <a:pt x="189" y="52"/>
                                  <a:pt x="188" y="52"/>
                                </a:cubicBezTo>
                                <a:cubicBezTo>
                                  <a:pt x="187" y="53"/>
                                  <a:pt x="186" y="54"/>
                                  <a:pt x="186" y="55"/>
                                </a:cubicBezTo>
                                <a:cubicBezTo>
                                  <a:pt x="185" y="54"/>
                                  <a:pt x="185" y="54"/>
                                  <a:pt x="184" y="53"/>
                                </a:cubicBezTo>
                                <a:cubicBezTo>
                                  <a:pt x="186" y="52"/>
                                  <a:pt x="188" y="51"/>
                                  <a:pt x="189" y="50"/>
                                </a:cubicBezTo>
                                <a:cubicBezTo>
                                  <a:pt x="191" y="51"/>
                                  <a:pt x="192" y="52"/>
                                  <a:pt x="193" y="53"/>
                                </a:cubicBezTo>
                                <a:cubicBezTo>
                                  <a:pt x="192" y="53"/>
                                  <a:pt x="190" y="54"/>
                                  <a:pt x="189" y="54"/>
                                </a:cubicBezTo>
                                <a:close/>
                                <a:moveTo>
                                  <a:pt x="184" y="56"/>
                                </a:moveTo>
                                <a:cubicBezTo>
                                  <a:pt x="182" y="57"/>
                                  <a:pt x="179" y="58"/>
                                  <a:pt x="176" y="59"/>
                                </a:cubicBezTo>
                                <a:cubicBezTo>
                                  <a:pt x="177" y="58"/>
                                  <a:pt x="178" y="57"/>
                                  <a:pt x="179" y="55"/>
                                </a:cubicBezTo>
                                <a:cubicBezTo>
                                  <a:pt x="180" y="55"/>
                                  <a:pt x="181" y="54"/>
                                  <a:pt x="183" y="54"/>
                                </a:cubicBezTo>
                                <a:cubicBezTo>
                                  <a:pt x="183" y="54"/>
                                  <a:pt x="184" y="55"/>
                                  <a:pt x="184" y="56"/>
                                </a:cubicBezTo>
                                <a:close/>
                                <a:moveTo>
                                  <a:pt x="180" y="50"/>
                                </a:moveTo>
                                <a:cubicBezTo>
                                  <a:pt x="177" y="51"/>
                                  <a:pt x="173" y="53"/>
                                  <a:pt x="170" y="54"/>
                                </a:cubicBezTo>
                                <a:cubicBezTo>
                                  <a:pt x="171" y="53"/>
                                  <a:pt x="173" y="51"/>
                                  <a:pt x="174" y="50"/>
                                </a:cubicBezTo>
                                <a:cubicBezTo>
                                  <a:pt x="176" y="49"/>
                                  <a:pt x="178" y="48"/>
                                  <a:pt x="179" y="48"/>
                                </a:cubicBezTo>
                                <a:cubicBezTo>
                                  <a:pt x="180" y="48"/>
                                  <a:pt x="180" y="49"/>
                                  <a:pt x="180" y="50"/>
                                </a:cubicBezTo>
                                <a:cubicBezTo>
                                  <a:pt x="180" y="50"/>
                                  <a:pt x="180" y="50"/>
                                  <a:pt x="180" y="50"/>
                                </a:cubicBezTo>
                                <a:close/>
                                <a:moveTo>
                                  <a:pt x="166" y="49"/>
                                </a:moveTo>
                                <a:cubicBezTo>
                                  <a:pt x="167" y="48"/>
                                  <a:pt x="168" y="47"/>
                                  <a:pt x="169" y="46"/>
                                </a:cubicBezTo>
                                <a:cubicBezTo>
                                  <a:pt x="172" y="45"/>
                                  <a:pt x="175" y="44"/>
                                  <a:pt x="178" y="44"/>
                                </a:cubicBezTo>
                                <a:cubicBezTo>
                                  <a:pt x="174" y="45"/>
                                  <a:pt x="170" y="47"/>
                                  <a:pt x="166" y="49"/>
                                </a:cubicBezTo>
                                <a:close/>
                                <a:moveTo>
                                  <a:pt x="166" y="53"/>
                                </a:moveTo>
                                <a:cubicBezTo>
                                  <a:pt x="163" y="55"/>
                                  <a:pt x="159" y="58"/>
                                  <a:pt x="156" y="60"/>
                                </a:cubicBezTo>
                                <a:cubicBezTo>
                                  <a:pt x="155" y="61"/>
                                  <a:pt x="154" y="61"/>
                                  <a:pt x="153" y="62"/>
                                </a:cubicBezTo>
                                <a:cubicBezTo>
                                  <a:pt x="154" y="60"/>
                                  <a:pt x="155" y="59"/>
                                  <a:pt x="156" y="58"/>
                                </a:cubicBezTo>
                                <a:cubicBezTo>
                                  <a:pt x="159" y="56"/>
                                  <a:pt x="162" y="55"/>
                                  <a:pt x="166" y="53"/>
                                </a:cubicBezTo>
                                <a:cubicBezTo>
                                  <a:pt x="166" y="53"/>
                                  <a:pt x="166" y="53"/>
                                  <a:pt x="166" y="53"/>
                                </a:cubicBezTo>
                                <a:close/>
                                <a:moveTo>
                                  <a:pt x="154" y="49"/>
                                </a:moveTo>
                                <a:cubicBezTo>
                                  <a:pt x="154" y="48"/>
                                  <a:pt x="155" y="48"/>
                                  <a:pt x="155" y="48"/>
                                </a:cubicBezTo>
                                <a:cubicBezTo>
                                  <a:pt x="157" y="47"/>
                                  <a:pt x="159" y="46"/>
                                  <a:pt x="160" y="46"/>
                                </a:cubicBezTo>
                                <a:cubicBezTo>
                                  <a:pt x="158" y="47"/>
                                  <a:pt x="156" y="48"/>
                                  <a:pt x="154" y="49"/>
                                </a:cubicBezTo>
                                <a:close/>
                                <a:moveTo>
                                  <a:pt x="155" y="45"/>
                                </a:moveTo>
                                <a:cubicBezTo>
                                  <a:pt x="152" y="46"/>
                                  <a:pt x="149" y="47"/>
                                  <a:pt x="147" y="48"/>
                                </a:cubicBezTo>
                                <a:cubicBezTo>
                                  <a:pt x="149" y="46"/>
                                  <a:pt x="152" y="44"/>
                                  <a:pt x="155" y="42"/>
                                </a:cubicBezTo>
                                <a:cubicBezTo>
                                  <a:pt x="157" y="42"/>
                                  <a:pt x="159" y="41"/>
                                  <a:pt x="161" y="41"/>
                                </a:cubicBezTo>
                                <a:cubicBezTo>
                                  <a:pt x="159" y="42"/>
                                  <a:pt x="157" y="44"/>
                                  <a:pt x="155" y="45"/>
                                </a:cubicBezTo>
                                <a:close/>
                                <a:moveTo>
                                  <a:pt x="154" y="34"/>
                                </a:moveTo>
                                <a:cubicBezTo>
                                  <a:pt x="153" y="34"/>
                                  <a:pt x="153" y="34"/>
                                  <a:pt x="152" y="34"/>
                                </a:cubicBezTo>
                                <a:cubicBezTo>
                                  <a:pt x="153" y="34"/>
                                  <a:pt x="153" y="33"/>
                                  <a:pt x="154" y="33"/>
                                </a:cubicBezTo>
                                <a:cubicBezTo>
                                  <a:pt x="154" y="33"/>
                                  <a:pt x="154" y="33"/>
                                  <a:pt x="154" y="33"/>
                                </a:cubicBezTo>
                                <a:cubicBezTo>
                                  <a:pt x="154" y="33"/>
                                  <a:pt x="154" y="33"/>
                                  <a:pt x="154" y="33"/>
                                </a:cubicBezTo>
                                <a:cubicBezTo>
                                  <a:pt x="154" y="33"/>
                                  <a:pt x="154" y="34"/>
                                  <a:pt x="154" y="34"/>
                                </a:cubicBezTo>
                                <a:close/>
                                <a:moveTo>
                                  <a:pt x="152" y="36"/>
                                </a:moveTo>
                                <a:cubicBezTo>
                                  <a:pt x="150" y="37"/>
                                  <a:pt x="147" y="38"/>
                                  <a:pt x="145" y="40"/>
                                </a:cubicBezTo>
                                <a:cubicBezTo>
                                  <a:pt x="145" y="40"/>
                                  <a:pt x="145" y="40"/>
                                  <a:pt x="144" y="40"/>
                                </a:cubicBezTo>
                                <a:cubicBezTo>
                                  <a:pt x="146" y="38"/>
                                  <a:pt x="148" y="37"/>
                                  <a:pt x="150" y="36"/>
                                </a:cubicBezTo>
                                <a:cubicBezTo>
                                  <a:pt x="151" y="36"/>
                                  <a:pt x="151" y="36"/>
                                  <a:pt x="152" y="36"/>
                                </a:cubicBezTo>
                                <a:close/>
                                <a:moveTo>
                                  <a:pt x="150" y="34"/>
                                </a:moveTo>
                                <a:cubicBezTo>
                                  <a:pt x="148" y="34"/>
                                  <a:pt x="147" y="34"/>
                                  <a:pt x="146" y="34"/>
                                </a:cubicBezTo>
                                <a:cubicBezTo>
                                  <a:pt x="146" y="34"/>
                                  <a:pt x="147" y="33"/>
                                  <a:pt x="147" y="33"/>
                                </a:cubicBezTo>
                                <a:cubicBezTo>
                                  <a:pt x="149" y="33"/>
                                  <a:pt x="150" y="33"/>
                                  <a:pt x="151" y="33"/>
                                </a:cubicBezTo>
                                <a:cubicBezTo>
                                  <a:pt x="151" y="33"/>
                                  <a:pt x="150" y="34"/>
                                  <a:pt x="150" y="34"/>
                                </a:cubicBezTo>
                                <a:close/>
                                <a:moveTo>
                                  <a:pt x="151" y="29"/>
                                </a:moveTo>
                                <a:cubicBezTo>
                                  <a:pt x="151" y="29"/>
                                  <a:pt x="151" y="29"/>
                                  <a:pt x="151" y="29"/>
                                </a:cubicBezTo>
                                <a:cubicBezTo>
                                  <a:pt x="150" y="29"/>
                                  <a:pt x="149" y="29"/>
                                  <a:pt x="148" y="29"/>
                                </a:cubicBezTo>
                                <a:cubicBezTo>
                                  <a:pt x="148" y="29"/>
                                  <a:pt x="148" y="28"/>
                                  <a:pt x="149" y="28"/>
                                </a:cubicBezTo>
                                <a:cubicBezTo>
                                  <a:pt x="150" y="28"/>
                                  <a:pt x="151" y="29"/>
                                  <a:pt x="152" y="29"/>
                                </a:cubicBezTo>
                                <a:cubicBezTo>
                                  <a:pt x="151" y="29"/>
                                  <a:pt x="151" y="29"/>
                                  <a:pt x="151" y="29"/>
                                </a:cubicBezTo>
                                <a:close/>
                                <a:moveTo>
                                  <a:pt x="148" y="20"/>
                                </a:moveTo>
                                <a:cubicBezTo>
                                  <a:pt x="146" y="18"/>
                                  <a:pt x="144" y="17"/>
                                  <a:pt x="142" y="16"/>
                                </a:cubicBezTo>
                                <a:cubicBezTo>
                                  <a:pt x="142" y="16"/>
                                  <a:pt x="143" y="16"/>
                                  <a:pt x="143" y="15"/>
                                </a:cubicBezTo>
                                <a:cubicBezTo>
                                  <a:pt x="146" y="16"/>
                                  <a:pt x="149" y="17"/>
                                  <a:pt x="152" y="18"/>
                                </a:cubicBezTo>
                                <a:cubicBezTo>
                                  <a:pt x="151" y="18"/>
                                  <a:pt x="149" y="19"/>
                                  <a:pt x="148" y="20"/>
                                </a:cubicBezTo>
                                <a:close/>
                                <a:moveTo>
                                  <a:pt x="139" y="9"/>
                                </a:moveTo>
                                <a:cubicBezTo>
                                  <a:pt x="139" y="9"/>
                                  <a:pt x="139" y="9"/>
                                  <a:pt x="139" y="9"/>
                                </a:cubicBezTo>
                                <a:cubicBezTo>
                                  <a:pt x="138" y="8"/>
                                  <a:pt x="138" y="8"/>
                                  <a:pt x="138" y="8"/>
                                </a:cubicBezTo>
                                <a:cubicBezTo>
                                  <a:pt x="140" y="9"/>
                                  <a:pt x="142" y="9"/>
                                  <a:pt x="145" y="9"/>
                                </a:cubicBezTo>
                                <a:cubicBezTo>
                                  <a:pt x="145" y="9"/>
                                  <a:pt x="145" y="10"/>
                                  <a:pt x="146" y="10"/>
                                </a:cubicBezTo>
                                <a:cubicBezTo>
                                  <a:pt x="144" y="9"/>
                                  <a:pt x="142" y="9"/>
                                  <a:pt x="139" y="9"/>
                                </a:cubicBezTo>
                                <a:close/>
                                <a:moveTo>
                                  <a:pt x="143" y="13"/>
                                </a:moveTo>
                                <a:cubicBezTo>
                                  <a:pt x="142" y="13"/>
                                  <a:pt x="142" y="13"/>
                                  <a:pt x="142" y="13"/>
                                </a:cubicBezTo>
                                <a:cubicBezTo>
                                  <a:pt x="140" y="13"/>
                                  <a:pt x="138" y="13"/>
                                  <a:pt x="135" y="13"/>
                                </a:cubicBezTo>
                                <a:cubicBezTo>
                                  <a:pt x="136" y="12"/>
                                  <a:pt x="136" y="12"/>
                                  <a:pt x="136" y="12"/>
                                </a:cubicBezTo>
                                <a:cubicBezTo>
                                  <a:pt x="138" y="12"/>
                                  <a:pt x="141" y="13"/>
                                  <a:pt x="143" y="13"/>
                                </a:cubicBezTo>
                                <a:close/>
                                <a:moveTo>
                                  <a:pt x="136" y="14"/>
                                </a:moveTo>
                                <a:cubicBezTo>
                                  <a:pt x="137" y="14"/>
                                  <a:pt x="138" y="14"/>
                                  <a:pt x="139" y="15"/>
                                </a:cubicBezTo>
                                <a:cubicBezTo>
                                  <a:pt x="139" y="15"/>
                                  <a:pt x="139" y="15"/>
                                  <a:pt x="138" y="15"/>
                                </a:cubicBezTo>
                                <a:cubicBezTo>
                                  <a:pt x="138" y="15"/>
                                  <a:pt x="137" y="14"/>
                                  <a:pt x="136" y="14"/>
                                </a:cubicBezTo>
                                <a:cubicBezTo>
                                  <a:pt x="136" y="14"/>
                                  <a:pt x="136" y="14"/>
                                  <a:pt x="136" y="14"/>
                                </a:cubicBezTo>
                                <a:close/>
                                <a:moveTo>
                                  <a:pt x="138" y="18"/>
                                </a:moveTo>
                                <a:cubicBezTo>
                                  <a:pt x="141" y="19"/>
                                  <a:pt x="143" y="20"/>
                                  <a:pt x="146" y="21"/>
                                </a:cubicBezTo>
                                <a:cubicBezTo>
                                  <a:pt x="146" y="21"/>
                                  <a:pt x="146" y="21"/>
                                  <a:pt x="146" y="21"/>
                                </a:cubicBezTo>
                                <a:cubicBezTo>
                                  <a:pt x="143" y="20"/>
                                  <a:pt x="140" y="20"/>
                                  <a:pt x="137" y="19"/>
                                </a:cubicBezTo>
                                <a:cubicBezTo>
                                  <a:pt x="137" y="19"/>
                                  <a:pt x="138" y="19"/>
                                  <a:pt x="138" y="18"/>
                                </a:cubicBezTo>
                                <a:close/>
                                <a:moveTo>
                                  <a:pt x="141" y="27"/>
                                </a:moveTo>
                                <a:cubicBezTo>
                                  <a:pt x="143" y="27"/>
                                  <a:pt x="144" y="27"/>
                                  <a:pt x="146" y="28"/>
                                </a:cubicBezTo>
                                <a:cubicBezTo>
                                  <a:pt x="146" y="28"/>
                                  <a:pt x="145" y="28"/>
                                  <a:pt x="145" y="28"/>
                                </a:cubicBezTo>
                                <a:cubicBezTo>
                                  <a:pt x="143" y="28"/>
                                  <a:pt x="142" y="28"/>
                                  <a:pt x="140" y="27"/>
                                </a:cubicBezTo>
                                <a:cubicBezTo>
                                  <a:pt x="140" y="27"/>
                                  <a:pt x="141" y="27"/>
                                  <a:pt x="141" y="27"/>
                                </a:cubicBezTo>
                                <a:close/>
                                <a:moveTo>
                                  <a:pt x="142" y="30"/>
                                </a:moveTo>
                                <a:cubicBezTo>
                                  <a:pt x="142" y="30"/>
                                  <a:pt x="142" y="30"/>
                                  <a:pt x="142" y="30"/>
                                </a:cubicBezTo>
                                <a:cubicBezTo>
                                  <a:pt x="140" y="30"/>
                                  <a:pt x="138" y="29"/>
                                  <a:pt x="137" y="29"/>
                                </a:cubicBezTo>
                                <a:cubicBezTo>
                                  <a:pt x="137" y="29"/>
                                  <a:pt x="137" y="29"/>
                                  <a:pt x="138" y="29"/>
                                </a:cubicBezTo>
                                <a:cubicBezTo>
                                  <a:pt x="139" y="29"/>
                                  <a:pt x="141" y="29"/>
                                  <a:pt x="142" y="30"/>
                                </a:cubicBezTo>
                                <a:close/>
                                <a:moveTo>
                                  <a:pt x="140" y="34"/>
                                </a:moveTo>
                                <a:cubicBezTo>
                                  <a:pt x="141" y="33"/>
                                  <a:pt x="142" y="33"/>
                                  <a:pt x="144" y="33"/>
                                </a:cubicBezTo>
                                <a:cubicBezTo>
                                  <a:pt x="143" y="33"/>
                                  <a:pt x="143" y="34"/>
                                  <a:pt x="142" y="34"/>
                                </a:cubicBezTo>
                                <a:cubicBezTo>
                                  <a:pt x="141" y="34"/>
                                  <a:pt x="139" y="34"/>
                                  <a:pt x="138" y="34"/>
                                </a:cubicBezTo>
                                <a:cubicBezTo>
                                  <a:pt x="139" y="34"/>
                                  <a:pt x="139" y="34"/>
                                  <a:pt x="140" y="34"/>
                                </a:cubicBezTo>
                                <a:close/>
                                <a:moveTo>
                                  <a:pt x="143" y="36"/>
                                </a:moveTo>
                                <a:cubicBezTo>
                                  <a:pt x="144" y="36"/>
                                  <a:pt x="146" y="36"/>
                                  <a:pt x="147" y="36"/>
                                </a:cubicBezTo>
                                <a:cubicBezTo>
                                  <a:pt x="145" y="37"/>
                                  <a:pt x="143" y="39"/>
                                  <a:pt x="141" y="40"/>
                                </a:cubicBezTo>
                                <a:cubicBezTo>
                                  <a:pt x="140" y="40"/>
                                  <a:pt x="139" y="40"/>
                                  <a:pt x="138" y="40"/>
                                </a:cubicBezTo>
                                <a:cubicBezTo>
                                  <a:pt x="137" y="40"/>
                                  <a:pt x="136" y="40"/>
                                  <a:pt x="135" y="40"/>
                                </a:cubicBezTo>
                                <a:cubicBezTo>
                                  <a:pt x="137" y="39"/>
                                  <a:pt x="140" y="37"/>
                                  <a:pt x="143" y="36"/>
                                </a:cubicBezTo>
                                <a:close/>
                                <a:moveTo>
                                  <a:pt x="137" y="42"/>
                                </a:moveTo>
                                <a:cubicBezTo>
                                  <a:pt x="134" y="42"/>
                                  <a:pt x="132" y="43"/>
                                  <a:pt x="130" y="43"/>
                                </a:cubicBezTo>
                                <a:cubicBezTo>
                                  <a:pt x="131" y="43"/>
                                  <a:pt x="131" y="43"/>
                                  <a:pt x="132" y="42"/>
                                </a:cubicBezTo>
                                <a:cubicBezTo>
                                  <a:pt x="133" y="42"/>
                                  <a:pt x="135" y="42"/>
                                  <a:pt x="137" y="42"/>
                                </a:cubicBezTo>
                                <a:close/>
                                <a:moveTo>
                                  <a:pt x="136" y="44"/>
                                </a:moveTo>
                                <a:cubicBezTo>
                                  <a:pt x="136" y="44"/>
                                  <a:pt x="135" y="45"/>
                                  <a:pt x="135" y="45"/>
                                </a:cubicBezTo>
                                <a:cubicBezTo>
                                  <a:pt x="131" y="46"/>
                                  <a:pt x="128" y="46"/>
                                  <a:pt x="124" y="47"/>
                                </a:cubicBezTo>
                                <a:cubicBezTo>
                                  <a:pt x="125" y="47"/>
                                  <a:pt x="125" y="46"/>
                                  <a:pt x="126" y="46"/>
                                </a:cubicBezTo>
                                <a:cubicBezTo>
                                  <a:pt x="129" y="45"/>
                                  <a:pt x="133" y="45"/>
                                  <a:pt x="136" y="44"/>
                                </a:cubicBezTo>
                                <a:close/>
                                <a:moveTo>
                                  <a:pt x="126" y="44"/>
                                </a:moveTo>
                                <a:cubicBezTo>
                                  <a:pt x="123" y="45"/>
                                  <a:pt x="120" y="46"/>
                                  <a:pt x="117" y="47"/>
                                </a:cubicBezTo>
                                <a:cubicBezTo>
                                  <a:pt x="118" y="45"/>
                                  <a:pt x="120" y="44"/>
                                  <a:pt x="121" y="42"/>
                                </a:cubicBezTo>
                                <a:cubicBezTo>
                                  <a:pt x="121" y="42"/>
                                  <a:pt x="121" y="42"/>
                                  <a:pt x="121" y="42"/>
                                </a:cubicBezTo>
                                <a:cubicBezTo>
                                  <a:pt x="124" y="42"/>
                                  <a:pt x="126" y="42"/>
                                  <a:pt x="129" y="42"/>
                                </a:cubicBezTo>
                                <a:cubicBezTo>
                                  <a:pt x="128" y="43"/>
                                  <a:pt x="127" y="44"/>
                                  <a:pt x="126" y="44"/>
                                </a:cubicBezTo>
                                <a:close/>
                                <a:moveTo>
                                  <a:pt x="111" y="46"/>
                                </a:moveTo>
                                <a:cubicBezTo>
                                  <a:pt x="113" y="45"/>
                                  <a:pt x="114" y="44"/>
                                  <a:pt x="115" y="42"/>
                                </a:cubicBezTo>
                                <a:cubicBezTo>
                                  <a:pt x="116" y="42"/>
                                  <a:pt x="117" y="42"/>
                                  <a:pt x="118" y="42"/>
                                </a:cubicBezTo>
                                <a:cubicBezTo>
                                  <a:pt x="116" y="44"/>
                                  <a:pt x="114" y="45"/>
                                  <a:pt x="111" y="46"/>
                                </a:cubicBezTo>
                                <a:close/>
                                <a:moveTo>
                                  <a:pt x="115" y="41"/>
                                </a:moveTo>
                                <a:cubicBezTo>
                                  <a:pt x="114" y="40"/>
                                  <a:pt x="113" y="40"/>
                                  <a:pt x="112" y="41"/>
                                </a:cubicBezTo>
                                <a:cubicBezTo>
                                  <a:pt x="110" y="41"/>
                                  <a:pt x="109" y="41"/>
                                  <a:pt x="107" y="41"/>
                                </a:cubicBezTo>
                                <a:cubicBezTo>
                                  <a:pt x="107" y="40"/>
                                  <a:pt x="108" y="40"/>
                                  <a:pt x="108" y="40"/>
                                </a:cubicBezTo>
                                <a:cubicBezTo>
                                  <a:pt x="112" y="39"/>
                                  <a:pt x="115" y="38"/>
                                  <a:pt x="119" y="37"/>
                                </a:cubicBezTo>
                                <a:cubicBezTo>
                                  <a:pt x="118" y="38"/>
                                  <a:pt x="116" y="39"/>
                                  <a:pt x="115" y="41"/>
                                </a:cubicBezTo>
                                <a:close/>
                                <a:moveTo>
                                  <a:pt x="116" y="33"/>
                                </a:moveTo>
                                <a:cubicBezTo>
                                  <a:pt x="115" y="33"/>
                                  <a:pt x="115" y="33"/>
                                  <a:pt x="114" y="34"/>
                                </a:cubicBezTo>
                                <a:cubicBezTo>
                                  <a:pt x="115" y="33"/>
                                  <a:pt x="115" y="33"/>
                                  <a:pt x="116" y="33"/>
                                </a:cubicBezTo>
                                <a:cubicBezTo>
                                  <a:pt x="116" y="33"/>
                                  <a:pt x="117" y="33"/>
                                  <a:pt x="117" y="33"/>
                                </a:cubicBezTo>
                                <a:cubicBezTo>
                                  <a:pt x="117" y="33"/>
                                  <a:pt x="117" y="33"/>
                                  <a:pt x="116" y="33"/>
                                </a:cubicBezTo>
                                <a:close/>
                                <a:moveTo>
                                  <a:pt x="105" y="29"/>
                                </a:moveTo>
                                <a:cubicBezTo>
                                  <a:pt x="104" y="29"/>
                                  <a:pt x="103" y="29"/>
                                  <a:pt x="102" y="29"/>
                                </a:cubicBezTo>
                                <a:cubicBezTo>
                                  <a:pt x="104" y="29"/>
                                  <a:pt x="106" y="28"/>
                                  <a:pt x="107" y="27"/>
                                </a:cubicBezTo>
                                <a:cubicBezTo>
                                  <a:pt x="108" y="27"/>
                                  <a:pt x="108" y="27"/>
                                  <a:pt x="109" y="27"/>
                                </a:cubicBezTo>
                                <a:cubicBezTo>
                                  <a:pt x="108" y="28"/>
                                  <a:pt x="106" y="29"/>
                                  <a:pt x="105" y="29"/>
                                </a:cubicBezTo>
                                <a:close/>
                                <a:moveTo>
                                  <a:pt x="103" y="32"/>
                                </a:moveTo>
                                <a:cubicBezTo>
                                  <a:pt x="104" y="32"/>
                                  <a:pt x="104" y="32"/>
                                  <a:pt x="105" y="32"/>
                                </a:cubicBezTo>
                                <a:cubicBezTo>
                                  <a:pt x="104" y="33"/>
                                  <a:pt x="102" y="34"/>
                                  <a:pt x="101" y="35"/>
                                </a:cubicBezTo>
                                <a:cubicBezTo>
                                  <a:pt x="100" y="35"/>
                                  <a:pt x="100" y="35"/>
                                  <a:pt x="99" y="35"/>
                                </a:cubicBezTo>
                                <a:cubicBezTo>
                                  <a:pt x="99" y="35"/>
                                  <a:pt x="98" y="35"/>
                                  <a:pt x="98" y="36"/>
                                </a:cubicBezTo>
                                <a:cubicBezTo>
                                  <a:pt x="98" y="36"/>
                                  <a:pt x="97" y="36"/>
                                  <a:pt x="96" y="37"/>
                                </a:cubicBezTo>
                                <a:cubicBezTo>
                                  <a:pt x="98" y="35"/>
                                  <a:pt x="101" y="33"/>
                                  <a:pt x="103" y="32"/>
                                </a:cubicBezTo>
                                <a:close/>
                                <a:moveTo>
                                  <a:pt x="96" y="35"/>
                                </a:moveTo>
                                <a:cubicBezTo>
                                  <a:pt x="97" y="34"/>
                                  <a:pt x="98" y="33"/>
                                  <a:pt x="99" y="32"/>
                                </a:cubicBezTo>
                                <a:cubicBezTo>
                                  <a:pt x="99" y="32"/>
                                  <a:pt x="100" y="32"/>
                                  <a:pt x="100" y="32"/>
                                </a:cubicBezTo>
                                <a:cubicBezTo>
                                  <a:pt x="99" y="33"/>
                                  <a:pt x="98" y="34"/>
                                  <a:pt x="96" y="35"/>
                                </a:cubicBezTo>
                                <a:close/>
                                <a:moveTo>
                                  <a:pt x="96" y="30"/>
                                </a:moveTo>
                                <a:cubicBezTo>
                                  <a:pt x="96" y="30"/>
                                  <a:pt x="95" y="30"/>
                                  <a:pt x="95" y="30"/>
                                </a:cubicBezTo>
                                <a:cubicBezTo>
                                  <a:pt x="97" y="29"/>
                                  <a:pt x="98" y="28"/>
                                  <a:pt x="100" y="27"/>
                                </a:cubicBezTo>
                                <a:cubicBezTo>
                                  <a:pt x="100" y="27"/>
                                  <a:pt x="100" y="27"/>
                                  <a:pt x="100" y="27"/>
                                </a:cubicBezTo>
                                <a:cubicBezTo>
                                  <a:pt x="99" y="28"/>
                                  <a:pt x="97" y="29"/>
                                  <a:pt x="96" y="30"/>
                                </a:cubicBezTo>
                                <a:close/>
                                <a:moveTo>
                                  <a:pt x="90" y="31"/>
                                </a:moveTo>
                                <a:cubicBezTo>
                                  <a:pt x="90" y="31"/>
                                  <a:pt x="89" y="31"/>
                                  <a:pt x="89" y="31"/>
                                </a:cubicBezTo>
                                <a:cubicBezTo>
                                  <a:pt x="88" y="32"/>
                                  <a:pt x="86" y="33"/>
                                  <a:pt x="85" y="33"/>
                                </a:cubicBezTo>
                                <a:cubicBezTo>
                                  <a:pt x="85" y="33"/>
                                  <a:pt x="85" y="33"/>
                                  <a:pt x="85" y="33"/>
                                </a:cubicBezTo>
                                <a:cubicBezTo>
                                  <a:pt x="87" y="31"/>
                                  <a:pt x="89" y="28"/>
                                  <a:pt x="91" y="26"/>
                                </a:cubicBezTo>
                                <a:cubicBezTo>
                                  <a:pt x="93" y="26"/>
                                  <a:pt x="95" y="27"/>
                                  <a:pt x="97" y="27"/>
                                </a:cubicBezTo>
                                <a:cubicBezTo>
                                  <a:pt x="95" y="28"/>
                                  <a:pt x="92" y="30"/>
                                  <a:pt x="90" y="31"/>
                                </a:cubicBezTo>
                                <a:close/>
                                <a:moveTo>
                                  <a:pt x="89" y="18"/>
                                </a:moveTo>
                                <a:cubicBezTo>
                                  <a:pt x="89" y="18"/>
                                  <a:pt x="89" y="18"/>
                                  <a:pt x="88" y="18"/>
                                </a:cubicBezTo>
                                <a:cubicBezTo>
                                  <a:pt x="88" y="18"/>
                                  <a:pt x="87" y="19"/>
                                  <a:pt x="87" y="19"/>
                                </a:cubicBezTo>
                                <a:cubicBezTo>
                                  <a:pt x="83" y="21"/>
                                  <a:pt x="79" y="23"/>
                                  <a:pt x="75" y="26"/>
                                </a:cubicBezTo>
                                <a:cubicBezTo>
                                  <a:pt x="73" y="27"/>
                                  <a:pt x="70" y="28"/>
                                  <a:pt x="68" y="29"/>
                                </a:cubicBezTo>
                                <a:cubicBezTo>
                                  <a:pt x="68" y="29"/>
                                  <a:pt x="68" y="28"/>
                                  <a:pt x="69" y="28"/>
                                </a:cubicBezTo>
                                <a:cubicBezTo>
                                  <a:pt x="73" y="25"/>
                                  <a:pt x="78" y="23"/>
                                  <a:pt x="83" y="20"/>
                                </a:cubicBezTo>
                                <a:cubicBezTo>
                                  <a:pt x="86" y="19"/>
                                  <a:pt x="90" y="17"/>
                                  <a:pt x="94" y="16"/>
                                </a:cubicBezTo>
                                <a:cubicBezTo>
                                  <a:pt x="93" y="16"/>
                                  <a:pt x="93" y="16"/>
                                  <a:pt x="92" y="17"/>
                                </a:cubicBezTo>
                                <a:cubicBezTo>
                                  <a:pt x="91" y="17"/>
                                  <a:pt x="90" y="18"/>
                                  <a:pt x="89" y="18"/>
                                </a:cubicBezTo>
                                <a:close/>
                                <a:moveTo>
                                  <a:pt x="80" y="17"/>
                                </a:moveTo>
                                <a:cubicBezTo>
                                  <a:pt x="73" y="19"/>
                                  <a:pt x="66" y="23"/>
                                  <a:pt x="60" y="27"/>
                                </a:cubicBezTo>
                                <a:cubicBezTo>
                                  <a:pt x="60" y="27"/>
                                  <a:pt x="60" y="28"/>
                                  <a:pt x="60" y="28"/>
                                </a:cubicBezTo>
                                <a:cubicBezTo>
                                  <a:pt x="58" y="29"/>
                                  <a:pt x="56" y="31"/>
                                  <a:pt x="54" y="32"/>
                                </a:cubicBezTo>
                                <a:cubicBezTo>
                                  <a:pt x="51" y="34"/>
                                  <a:pt x="48" y="35"/>
                                  <a:pt x="45" y="36"/>
                                </a:cubicBezTo>
                                <a:cubicBezTo>
                                  <a:pt x="48" y="34"/>
                                  <a:pt x="52" y="31"/>
                                  <a:pt x="55" y="29"/>
                                </a:cubicBezTo>
                                <a:cubicBezTo>
                                  <a:pt x="62" y="23"/>
                                  <a:pt x="70" y="19"/>
                                  <a:pt x="79" y="15"/>
                                </a:cubicBezTo>
                                <a:cubicBezTo>
                                  <a:pt x="81" y="14"/>
                                  <a:pt x="83" y="13"/>
                                  <a:pt x="85" y="12"/>
                                </a:cubicBezTo>
                                <a:cubicBezTo>
                                  <a:pt x="83" y="13"/>
                                  <a:pt x="81" y="14"/>
                                  <a:pt x="80" y="15"/>
                                </a:cubicBezTo>
                                <a:cubicBezTo>
                                  <a:pt x="79" y="16"/>
                                  <a:pt x="79" y="16"/>
                                  <a:pt x="80" y="17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1" y="39"/>
                                  <a:pt x="52" y="38"/>
                                  <a:pt x="53" y="38"/>
                                </a:cubicBezTo>
                                <a:cubicBezTo>
                                  <a:pt x="52" y="39"/>
                                  <a:pt x="51" y="40"/>
                                  <a:pt x="50" y="41"/>
                                </a:cubicBezTo>
                                <a:cubicBezTo>
                                  <a:pt x="50" y="40"/>
                                  <a:pt x="50" y="40"/>
                                  <a:pt x="50" y="40"/>
                                </a:cubicBezTo>
                                <a:close/>
                                <a:moveTo>
                                  <a:pt x="56" y="38"/>
                                </a:moveTo>
                                <a:cubicBezTo>
                                  <a:pt x="56" y="38"/>
                                  <a:pt x="57" y="38"/>
                                  <a:pt x="57" y="38"/>
                                </a:cubicBezTo>
                                <a:cubicBezTo>
                                  <a:pt x="56" y="40"/>
                                  <a:pt x="54" y="42"/>
                                  <a:pt x="53" y="44"/>
                                </a:cubicBezTo>
                                <a:cubicBezTo>
                                  <a:pt x="49" y="46"/>
                                  <a:pt x="46" y="48"/>
                                  <a:pt x="43" y="51"/>
                                </a:cubicBezTo>
                                <a:cubicBezTo>
                                  <a:pt x="44" y="51"/>
                                  <a:pt x="44" y="50"/>
                                  <a:pt x="44" y="50"/>
                                </a:cubicBezTo>
                                <a:cubicBezTo>
                                  <a:pt x="48" y="46"/>
                                  <a:pt x="52" y="42"/>
                                  <a:pt x="56" y="38"/>
                                </a:cubicBezTo>
                                <a:close/>
                                <a:moveTo>
                                  <a:pt x="49" y="48"/>
                                </a:moveTo>
                                <a:cubicBezTo>
                                  <a:pt x="49" y="49"/>
                                  <a:pt x="48" y="50"/>
                                  <a:pt x="47" y="50"/>
                                </a:cubicBezTo>
                                <a:cubicBezTo>
                                  <a:pt x="46" y="51"/>
                                  <a:pt x="46" y="52"/>
                                  <a:pt x="45" y="53"/>
                                </a:cubicBezTo>
                                <a:cubicBezTo>
                                  <a:pt x="43" y="54"/>
                                  <a:pt x="41" y="56"/>
                                  <a:pt x="40" y="57"/>
                                </a:cubicBezTo>
                                <a:cubicBezTo>
                                  <a:pt x="40" y="56"/>
                                  <a:pt x="40" y="56"/>
                                  <a:pt x="40" y="56"/>
                                </a:cubicBezTo>
                                <a:cubicBezTo>
                                  <a:pt x="43" y="53"/>
                                  <a:pt x="46" y="51"/>
                                  <a:pt x="49" y="48"/>
                                </a:cubicBezTo>
                                <a:close/>
                                <a:moveTo>
                                  <a:pt x="39" y="55"/>
                                </a:moveTo>
                                <a:cubicBezTo>
                                  <a:pt x="38" y="55"/>
                                  <a:pt x="38" y="56"/>
                                  <a:pt x="37" y="57"/>
                                </a:cubicBezTo>
                                <a:cubicBezTo>
                                  <a:pt x="37" y="57"/>
                                  <a:pt x="37" y="56"/>
                                  <a:pt x="37" y="56"/>
                                </a:cubicBezTo>
                                <a:cubicBezTo>
                                  <a:pt x="38" y="56"/>
                                  <a:pt x="38" y="55"/>
                                  <a:pt x="39" y="54"/>
                                </a:cubicBezTo>
                                <a:cubicBezTo>
                                  <a:pt x="39" y="54"/>
                                  <a:pt x="40" y="53"/>
                                  <a:pt x="40" y="53"/>
                                </a:cubicBezTo>
                                <a:lnTo>
                                  <a:pt x="39" y="55"/>
                                </a:lnTo>
                                <a:close/>
                                <a:moveTo>
                                  <a:pt x="38" y="65"/>
                                </a:moveTo>
                                <a:cubicBezTo>
                                  <a:pt x="40" y="64"/>
                                  <a:pt x="42" y="62"/>
                                  <a:pt x="45" y="60"/>
                                </a:cubicBezTo>
                                <a:cubicBezTo>
                                  <a:pt x="40" y="65"/>
                                  <a:pt x="35" y="70"/>
                                  <a:pt x="30" y="75"/>
                                </a:cubicBezTo>
                                <a:cubicBezTo>
                                  <a:pt x="30" y="75"/>
                                  <a:pt x="30" y="77"/>
                                  <a:pt x="31" y="76"/>
                                </a:cubicBezTo>
                                <a:cubicBezTo>
                                  <a:pt x="32" y="76"/>
                                  <a:pt x="33" y="75"/>
                                  <a:pt x="34" y="75"/>
                                </a:cubicBezTo>
                                <a:cubicBezTo>
                                  <a:pt x="33" y="75"/>
                                  <a:pt x="33" y="76"/>
                                  <a:pt x="32" y="76"/>
                                </a:cubicBezTo>
                                <a:cubicBezTo>
                                  <a:pt x="31" y="77"/>
                                  <a:pt x="29" y="78"/>
                                  <a:pt x="27" y="78"/>
                                </a:cubicBezTo>
                                <a:cubicBezTo>
                                  <a:pt x="27" y="77"/>
                                  <a:pt x="28" y="76"/>
                                  <a:pt x="29" y="75"/>
                                </a:cubicBezTo>
                                <a:cubicBezTo>
                                  <a:pt x="32" y="72"/>
                                  <a:pt x="35" y="69"/>
                                  <a:pt x="38" y="65"/>
                                </a:cubicBezTo>
                                <a:close/>
                                <a:moveTo>
                                  <a:pt x="34" y="77"/>
                                </a:moveTo>
                                <a:cubicBezTo>
                                  <a:pt x="35" y="77"/>
                                  <a:pt x="36" y="76"/>
                                  <a:pt x="37" y="75"/>
                                </a:cubicBezTo>
                                <a:cubicBezTo>
                                  <a:pt x="35" y="78"/>
                                  <a:pt x="32" y="81"/>
                                  <a:pt x="30" y="83"/>
                                </a:cubicBezTo>
                                <a:cubicBezTo>
                                  <a:pt x="30" y="83"/>
                                  <a:pt x="30" y="83"/>
                                  <a:pt x="30" y="83"/>
                                </a:cubicBezTo>
                                <a:cubicBezTo>
                                  <a:pt x="31" y="81"/>
                                  <a:pt x="32" y="79"/>
                                  <a:pt x="34" y="77"/>
                                </a:cubicBezTo>
                                <a:close/>
                                <a:moveTo>
                                  <a:pt x="30" y="93"/>
                                </a:moveTo>
                                <a:cubicBezTo>
                                  <a:pt x="30" y="93"/>
                                  <a:pt x="30" y="93"/>
                                  <a:pt x="30" y="94"/>
                                </a:cubicBezTo>
                                <a:cubicBezTo>
                                  <a:pt x="30" y="94"/>
                                  <a:pt x="30" y="94"/>
                                  <a:pt x="30" y="94"/>
                                </a:cubicBezTo>
                                <a:cubicBezTo>
                                  <a:pt x="30" y="94"/>
                                  <a:pt x="30" y="93"/>
                                  <a:pt x="29" y="93"/>
                                </a:cubicBezTo>
                                <a:cubicBezTo>
                                  <a:pt x="29" y="93"/>
                                  <a:pt x="30" y="93"/>
                                  <a:pt x="30" y="93"/>
                                </a:cubicBezTo>
                                <a:close/>
                                <a:moveTo>
                                  <a:pt x="32" y="123"/>
                                </a:moveTo>
                                <a:cubicBezTo>
                                  <a:pt x="32" y="124"/>
                                  <a:pt x="32" y="124"/>
                                  <a:pt x="32" y="125"/>
                                </a:cubicBezTo>
                                <a:cubicBezTo>
                                  <a:pt x="32" y="125"/>
                                  <a:pt x="32" y="125"/>
                                  <a:pt x="32" y="126"/>
                                </a:cubicBezTo>
                                <a:cubicBezTo>
                                  <a:pt x="31" y="124"/>
                                  <a:pt x="31" y="124"/>
                                  <a:pt x="31" y="124"/>
                                </a:cubicBezTo>
                                <a:cubicBezTo>
                                  <a:pt x="32" y="124"/>
                                  <a:pt x="32" y="124"/>
                                  <a:pt x="32" y="123"/>
                                </a:cubicBezTo>
                                <a:close/>
                                <a:moveTo>
                                  <a:pt x="32" y="120"/>
                                </a:moveTo>
                                <a:cubicBezTo>
                                  <a:pt x="32" y="119"/>
                                  <a:pt x="33" y="117"/>
                                  <a:pt x="33" y="115"/>
                                </a:cubicBezTo>
                                <a:cubicBezTo>
                                  <a:pt x="33" y="116"/>
                                  <a:pt x="34" y="118"/>
                                  <a:pt x="34" y="119"/>
                                </a:cubicBezTo>
                                <a:cubicBezTo>
                                  <a:pt x="34" y="120"/>
                                  <a:pt x="34" y="120"/>
                                  <a:pt x="34" y="121"/>
                                </a:cubicBezTo>
                                <a:cubicBezTo>
                                  <a:pt x="33" y="122"/>
                                  <a:pt x="33" y="122"/>
                                  <a:pt x="33" y="123"/>
                                </a:cubicBezTo>
                                <a:cubicBezTo>
                                  <a:pt x="33" y="122"/>
                                  <a:pt x="32" y="121"/>
                                  <a:pt x="32" y="120"/>
                                </a:cubicBezTo>
                                <a:close/>
                                <a:moveTo>
                                  <a:pt x="33" y="131"/>
                                </a:moveTo>
                                <a:cubicBezTo>
                                  <a:pt x="34" y="130"/>
                                  <a:pt x="34" y="130"/>
                                  <a:pt x="34" y="130"/>
                                </a:cubicBezTo>
                                <a:cubicBezTo>
                                  <a:pt x="35" y="130"/>
                                  <a:pt x="35" y="131"/>
                                  <a:pt x="35" y="132"/>
                                </a:cubicBezTo>
                                <a:cubicBezTo>
                                  <a:pt x="35" y="132"/>
                                  <a:pt x="35" y="132"/>
                                  <a:pt x="35" y="133"/>
                                </a:cubicBezTo>
                                <a:cubicBezTo>
                                  <a:pt x="35" y="133"/>
                                  <a:pt x="35" y="134"/>
                                  <a:pt x="36" y="134"/>
                                </a:cubicBezTo>
                                <a:cubicBezTo>
                                  <a:pt x="36" y="134"/>
                                  <a:pt x="36" y="134"/>
                                  <a:pt x="36" y="134"/>
                                </a:cubicBezTo>
                                <a:cubicBezTo>
                                  <a:pt x="36" y="134"/>
                                  <a:pt x="36" y="134"/>
                                  <a:pt x="36" y="134"/>
                                </a:cubicBezTo>
                                <a:cubicBezTo>
                                  <a:pt x="36" y="135"/>
                                  <a:pt x="36" y="135"/>
                                  <a:pt x="37" y="135"/>
                                </a:cubicBezTo>
                                <a:cubicBezTo>
                                  <a:pt x="37" y="137"/>
                                  <a:pt x="38" y="138"/>
                                  <a:pt x="38" y="140"/>
                                </a:cubicBezTo>
                                <a:cubicBezTo>
                                  <a:pt x="39" y="140"/>
                                  <a:pt x="39" y="141"/>
                                  <a:pt x="39" y="142"/>
                                </a:cubicBezTo>
                                <a:cubicBezTo>
                                  <a:pt x="38" y="143"/>
                                  <a:pt x="38" y="144"/>
                                  <a:pt x="37" y="145"/>
                                </a:cubicBezTo>
                                <a:cubicBezTo>
                                  <a:pt x="37" y="146"/>
                                  <a:pt x="38" y="147"/>
                                  <a:pt x="39" y="146"/>
                                </a:cubicBezTo>
                                <a:cubicBezTo>
                                  <a:pt x="39" y="146"/>
                                  <a:pt x="39" y="145"/>
                                  <a:pt x="40" y="145"/>
                                </a:cubicBezTo>
                                <a:cubicBezTo>
                                  <a:pt x="40" y="148"/>
                                  <a:pt x="41" y="151"/>
                                  <a:pt x="42" y="153"/>
                                </a:cubicBezTo>
                                <a:cubicBezTo>
                                  <a:pt x="41" y="154"/>
                                  <a:pt x="41" y="154"/>
                                  <a:pt x="41" y="154"/>
                                </a:cubicBezTo>
                                <a:cubicBezTo>
                                  <a:pt x="41" y="155"/>
                                  <a:pt x="41" y="156"/>
                                  <a:pt x="42" y="156"/>
                                </a:cubicBezTo>
                                <a:cubicBezTo>
                                  <a:pt x="43" y="159"/>
                                  <a:pt x="44" y="162"/>
                                  <a:pt x="45" y="166"/>
                                </a:cubicBezTo>
                                <a:cubicBezTo>
                                  <a:pt x="43" y="161"/>
                                  <a:pt x="40" y="157"/>
                                  <a:pt x="38" y="152"/>
                                </a:cubicBezTo>
                                <a:cubicBezTo>
                                  <a:pt x="37" y="145"/>
                                  <a:pt x="35" y="138"/>
                                  <a:pt x="33" y="131"/>
                                </a:cubicBezTo>
                                <a:cubicBezTo>
                                  <a:pt x="33" y="131"/>
                                  <a:pt x="33" y="131"/>
                                  <a:pt x="33" y="131"/>
                                </a:cubicBezTo>
                                <a:close/>
                                <a:moveTo>
                                  <a:pt x="34" y="149"/>
                                </a:moveTo>
                                <a:cubicBezTo>
                                  <a:pt x="35" y="152"/>
                                  <a:pt x="36" y="155"/>
                                  <a:pt x="37" y="157"/>
                                </a:cubicBezTo>
                                <a:cubicBezTo>
                                  <a:pt x="37" y="158"/>
                                  <a:pt x="37" y="158"/>
                                  <a:pt x="37" y="158"/>
                                </a:cubicBezTo>
                                <a:cubicBezTo>
                                  <a:pt x="37" y="159"/>
                                  <a:pt x="38" y="161"/>
                                  <a:pt x="38" y="163"/>
                                </a:cubicBezTo>
                                <a:cubicBezTo>
                                  <a:pt x="37" y="161"/>
                                  <a:pt x="36" y="160"/>
                                  <a:pt x="36" y="159"/>
                                </a:cubicBezTo>
                                <a:cubicBezTo>
                                  <a:pt x="35" y="156"/>
                                  <a:pt x="35" y="152"/>
                                  <a:pt x="34" y="149"/>
                                </a:cubicBezTo>
                                <a:cubicBezTo>
                                  <a:pt x="34" y="149"/>
                                  <a:pt x="34" y="149"/>
                                  <a:pt x="34" y="149"/>
                                </a:cubicBezTo>
                                <a:close/>
                                <a:moveTo>
                                  <a:pt x="38" y="166"/>
                                </a:moveTo>
                                <a:cubicBezTo>
                                  <a:pt x="38" y="166"/>
                                  <a:pt x="38" y="166"/>
                                  <a:pt x="38" y="167"/>
                                </a:cubicBezTo>
                                <a:cubicBezTo>
                                  <a:pt x="38" y="165"/>
                                  <a:pt x="37" y="164"/>
                                  <a:pt x="36" y="163"/>
                                </a:cubicBezTo>
                                <a:cubicBezTo>
                                  <a:pt x="36" y="163"/>
                                  <a:pt x="36" y="162"/>
                                  <a:pt x="36" y="162"/>
                                </a:cubicBezTo>
                                <a:cubicBezTo>
                                  <a:pt x="37" y="163"/>
                                  <a:pt x="38" y="165"/>
                                  <a:pt x="38" y="166"/>
                                </a:cubicBezTo>
                                <a:close/>
                                <a:moveTo>
                                  <a:pt x="40" y="173"/>
                                </a:moveTo>
                                <a:cubicBezTo>
                                  <a:pt x="40" y="175"/>
                                  <a:pt x="40" y="176"/>
                                  <a:pt x="40" y="178"/>
                                </a:cubicBezTo>
                                <a:cubicBezTo>
                                  <a:pt x="39" y="175"/>
                                  <a:pt x="38" y="173"/>
                                  <a:pt x="38" y="170"/>
                                </a:cubicBezTo>
                                <a:cubicBezTo>
                                  <a:pt x="38" y="171"/>
                                  <a:pt x="39" y="172"/>
                                  <a:pt x="40" y="173"/>
                                </a:cubicBezTo>
                                <a:close/>
                                <a:moveTo>
                                  <a:pt x="42" y="197"/>
                                </a:moveTo>
                                <a:cubicBezTo>
                                  <a:pt x="42" y="197"/>
                                  <a:pt x="42" y="197"/>
                                  <a:pt x="42" y="197"/>
                                </a:cubicBezTo>
                                <a:cubicBezTo>
                                  <a:pt x="42" y="198"/>
                                  <a:pt x="43" y="198"/>
                                  <a:pt x="43" y="198"/>
                                </a:cubicBezTo>
                                <a:cubicBezTo>
                                  <a:pt x="43" y="199"/>
                                  <a:pt x="44" y="199"/>
                                  <a:pt x="44" y="200"/>
                                </a:cubicBezTo>
                                <a:cubicBezTo>
                                  <a:pt x="43" y="198"/>
                                  <a:pt x="41" y="196"/>
                                  <a:pt x="39" y="194"/>
                                </a:cubicBezTo>
                                <a:cubicBezTo>
                                  <a:pt x="39" y="194"/>
                                  <a:pt x="39" y="194"/>
                                  <a:pt x="39" y="194"/>
                                </a:cubicBezTo>
                                <a:cubicBezTo>
                                  <a:pt x="40" y="195"/>
                                  <a:pt x="41" y="196"/>
                                  <a:pt x="42" y="197"/>
                                </a:cubicBezTo>
                                <a:close/>
                                <a:moveTo>
                                  <a:pt x="43" y="192"/>
                                </a:moveTo>
                                <a:cubicBezTo>
                                  <a:pt x="43" y="191"/>
                                  <a:pt x="42" y="190"/>
                                  <a:pt x="42" y="189"/>
                                </a:cubicBezTo>
                                <a:cubicBezTo>
                                  <a:pt x="43" y="191"/>
                                  <a:pt x="45" y="194"/>
                                  <a:pt x="47" y="196"/>
                                </a:cubicBezTo>
                                <a:cubicBezTo>
                                  <a:pt x="46" y="196"/>
                                  <a:pt x="45" y="195"/>
                                  <a:pt x="45" y="195"/>
                                </a:cubicBezTo>
                                <a:cubicBezTo>
                                  <a:pt x="44" y="194"/>
                                  <a:pt x="43" y="193"/>
                                  <a:pt x="43" y="192"/>
                                </a:cubicBezTo>
                                <a:close/>
                                <a:moveTo>
                                  <a:pt x="48" y="198"/>
                                </a:moveTo>
                                <a:cubicBezTo>
                                  <a:pt x="50" y="201"/>
                                  <a:pt x="51" y="203"/>
                                  <a:pt x="53" y="205"/>
                                </a:cubicBezTo>
                                <a:cubicBezTo>
                                  <a:pt x="50" y="203"/>
                                  <a:pt x="48" y="200"/>
                                  <a:pt x="46" y="197"/>
                                </a:cubicBezTo>
                                <a:cubicBezTo>
                                  <a:pt x="47" y="197"/>
                                  <a:pt x="47" y="198"/>
                                  <a:pt x="48" y="198"/>
                                </a:cubicBezTo>
                                <a:close/>
                                <a:moveTo>
                                  <a:pt x="49" y="188"/>
                                </a:moveTo>
                                <a:cubicBezTo>
                                  <a:pt x="51" y="190"/>
                                  <a:pt x="52" y="192"/>
                                  <a:pt x="53" y="194"/>
                                </a:cubicBezTo>
                                <a:cubicBezTo>
                                  <a:pt x="54" y="197"/>
                                  <a:pt x="55" y="201"/>
                                  <a:pt x="56" y="204"/>
                                </a:cubicBezTo>
                                <a:cubicBezTo>
                                  <a:pt x="55" y="203"/>
                                  <a:pt x="55" y="203"/>
                                  <a:pt x="54" y="202"/>
                                </a:cubicBezTo>
                                <a:cubicBezTo>
                                  <a:pt x="52" y="197"/>
                                  <a:pt x="51" y="193"/>
                                  <a:pt x="49" y="188"/>
                                </a:cubicBezTo>
                                <a:close/>
                                <a:moveTo>
                                  <a:pt x="61" y="205"/>
                                </a:moveTo>
                                <a:cubicBezTo>
                                  <a:pt x="62" y="205"/>
                                  <a:pt x="62" y="205"/>
                                  <a:pt x="62" y="205"/>
                                </a:cubicBezTo>
                                <a:cubicBezTo>
                                  <a:pt x="63" y="207"/>
                                  <a:pt x="64" y="208"/>
                                  <a:pt x="65" y="210"/>
                                </a:cubicBezTo>
                                <a:cubicBezTo>
                                  <a:pt x="65" y="210"/>
                                  <a:pt x="64" y="210"/>
                                  <a:pt x="63" y="209"/>
                                </a:cubicBezTo>
                                <a:cubicBezTo>
                                  <a:pt x="63" y="208"/>
                                  <a:pt x="62" y="206"/>
                                  <a:pt x="61" y="205"/>
                                </a:cubicBezTo>
                                <a:close/>
                                <a:moveTo>
                                  <a:pt x="65" y="202"/>
                                </a:moveTo>
                                <a:cubicBezTo>
                                  <a:pt x="65" y="202"/>
                                  <a:pt x="65" y="202"/>
                                  <a:pt x="65" y="201"/>
                                </a:cubicBezTo>
                                <a:cubicBezTo>
                                  <a:pt x="65" y="201"/>
                                  <a:pt x="66" y="200"/>
                                  <a:pt x="66" y="200"/>
                                </a:cubicBezTo>
                                <a:cubicBezTo>
                                  <a:pt x="66" y="200"/>
                                  <a:pt x="67" y="201"/>
                                  <a:pt x="67" y="201"/>
                                </a:cubicBezTo>
                                <a:cubicBezTo>
                                  <a:pt x="67" y="201"/>
                                  <a:pt x="66" y="202"/>
                                  <a:pt x="65" y="202"/>
                                </a:cubicBezTo>
                                <a:close/>
                                <a:moveTo>
                                  <a:pt x="70" y="206"/>
                                </a:moveTo>
                                <a:cubicBezTo>
                                  <a:pt x="69" y="205"/>
                                  <a:pt x="68" y="204"/>
                                  <a:pt x="67" y="204"/>
                                </a:cubicBezTo>
                                <a:cubicBezTo>
                                  <a:pt x="67" y="204"/>
                                  <a:pt x="67" y="203"/>
                                  <a:pt x="67" y="203"/>
                                </a:cubicBezTo>
                                <a:cubicBezTo>
                                  <a:pt x="67" y="203"/>
                                  <a:pt x="68" y="203"/>
                                  <a:pt x="69" y="202"/>
                                </a:cubicBezTo>
                                <a:cubicBezTo>
                                  <a:pt x="69" y="203"/>
                                  <a:pt x="70" y="204"/>
                                  <a:pt x="71" y="205"/>
                                </a:cubicBezTo>
                                <a:cubicBezTo>
                                  <a:pt x="71" y="205"/>
                                  <a:pt x="72" y="205"/>
                                  <a:pt x="72" y="204"/>
                                </a:cubicBezTo>
                                <a:cubicBezTo>
                                  <a:pt x="72" y="204"/>
                                  <a:pt x="72" y="204"/>
                                  <a:pt x="73" y="203"/>
                                </a:cubicBezTo>
                                <a:cubicBezTo>
                                  <a:pt x="73" y="204"/>
                                  <a:pt x="74" y="205"/>
                                  <a:pt x="75" y="205"/>
                                </a:cubicBezTo>
                                <a:cubicBezTo>
                                  <a:pt x="75" y="206"/>
                                  <a:pt x="74" y="206"/>
                                  <a:pt x="74" y="206"/>
                                </a:cubicBezTo>
                                <a:cubicBezTo>
                                  <a:pt x="73" y="206"/>
                                  <a:pt x="72" y="205"/>
                                  <a:pt x="71" y="205"/>
                                </a:cubicBezTo>
                                <a:cubicBezTo>
                                  <a:pt x="71" y="204"/>
                                  <a:pt x="70" y="205"/>
                                  <a:pt x="70" y="206"/>
                                </a:cubicBezTo>
                                <a:close/>
                                <a:moveTo>
                                  <a:pt x="71" y="193"/>
                                </a:moveTo>
                                <a:cubicBezTo>
                                  <a:pt x="72" y="192"/>
                                  <a:pt x="73" y="191"/>
                                  <a:pt x="73" y="190"/>
                                </a:cubicBezTo>
                                <a:cubicBezTo>
                                  <a:pt x="73" y="191"/>
                                  <a:pt x="73" y="192"/>
                                  <a:pt x="73" y="194"/>
                                </a:cubicBezTo>
                                <a:cubicBezTo>
                                  <a:pt x="72" y="193"/>
                                  <a:pt x="72" y="193"/>
                                  <a:pt x="71" y="193"/>
                                </a:cubicBezTo>
                                <a:close/>
                                <a:moveTo>
                                  <a:pt x="73" y="159"/>
                                </a:moveTo>
                                <a:cubicBezTo>
                                  <a:pt x="74" y="159"/>
                                  <a:pt x="74" y="158"/>
                                  <a:pt x="75" y="158"/>
                                </a:cubicBezTo>
                                <a:cubicBezTo>
                                  <a:pt x="75" y="159"/>
                                  <a:pt x="76" y="161"/>
                                  <a:pt x="76" y="163"/>
                                </a:cubicBezTo>
                                <a:cubicBezTo>
                                  <a:pt x="75" y="163"/>
                                  <a:pt x="75" y="163"/>
                                  <a:pt x="74" y="164"/>
                                </a:cubicBezTo>
                                <a:cubicBezTo>
                                  <a:pt x="74" y="162"/>
                                  <a:pt x="74" y="161"/>
                                  <a:pt x="73" y="159"/>
                                </a:cubicBezTo>
                                <a:close/>
                                <a:moveTo>
                                  <a:pt x="75" y="191"/>
                                </a:moveTo>
                                <a:cubicBezTo>
                                  <a:pt x="75" y="191"/>
                                  <a:pt x="75" y="191"/>
                                  <a:pt x="76" y="192"/>
                                </a:cubicBezTo>
                                <a:cubicBezTo>
                                  <a:pt x="75" y="192"/>
                                  <a:pt x="75" y="192"/>
                                  <a:pt x="75" y="193"/>
                                </a:cubicBezTo>
                                <a:cubicBezTo>
                                  <a:pt x="75" y="192"/>
                                  <a:pt x="75" y="192"/>
                                  <a:pt x="75" y="191"/>
                                </a:cubicBezTo>
                                <a:close/>
                                <a:moveTo>
                                  <a:pt x="75" y="188"/>
                                </a:moveTo>
                                <a:cubicBezTo>
                                  <a:pt x="76" y="188"/>
                                  <a:pt x="76" y="187"/>
                                  <a:pt x="76" y="187"/>
                                </a:cubicBezTo>
                                <a:cubicBezTo>
                                  <a:pt x="77" y="187"/>
                                  <a:pt x="77" y="187"/>
                                  <a:pt x="77" y="187"/>
                                </a:cubicBezTo>
                                <a:cubicBezTo>
                                  <a:pt x="78" y="187"/>
                                  <a:pt x="78" y="187"/>
                                  <a:pt x="78" y="187"/>
                                </a:cubicBezTo>
                                <a:cubicBezTo>
                                  <a:pt x="78" y="188"/>
                                  <a:pt x="77" y="188"/>
                                  <a:pt x="77" y="189"/>
                                </a:cubicBezTo>
                                <a:cubicBezTo>
                                  <a:pt x="76" y="189"/>
                                  <a:pt x="76" y="188"/>
                                  <a:pt x="75" y="188"/>
                                </a:cubicBezTo>
                                <a:close/>
                                <a:moveTo>
                                  <a:pt x="77" y="193"/>
                                </a:moveTo>
                                <a:cubicBezTo>
                                  <a:pt x="78" y="193"/>
                                  <a:pt x="78" y="194"/>
                                  <a:pt x="79" y="194"/>
                                </a:cubicBezTo>
                                <a:cubicBezTo>
                                  <a:pt x="79" y="194"/>
                                  <a:pt x="78" y="195"/>
                                  <a:pt x="78" y="195"/>
                                </a:cubicBezTo>
                                <a:cubicBezTo>
                                  <a:pt x="78" y="195"/>
                                  <a:pt x="77" y="195"/>
                                  <a:pt x="77" y="196"/>
                                </a:cubicBezTo>
                                <a:cubicBezTo>
                                  <a:pt x="76" y="195"/>
                                  <a:pt x="76" y="195"/>
                                  <a:pt x="76" y="195"/>
                                </a:cubicBezTo>
                                <a:cubicBezTo>
                                  <a:pt x="76" y="194"/>
                                  <a:pt x="77" y="193"/>
                                  <a:pt x="77" y="193"/>
                                </a:cubicBezTo>
                                <a:close/>
                                <a:moveTo>
                                  <a:pt x="79" y="180"/>
                                </a:moveTo>
                                <a:cubicBezTo>
                                  <a:pt x="79" y="180"/>
                                  <a:pt x="79" y="180"/>
                                  <a:pt x="79" y="180"/>
                                </a:cubicBezTo>
                                <a:cubicBezTo>
                                  <a:pt x="79" y="179"/>
                                  <a:pt x="80" y="178"/>
                                  <a:pt x="81" y="177"/>
                                </a:cubicBezTo>
                                <a:cubicBezTo>
                                  <a:pt x="81" y="178"/>
                                  <a:pt x="81" y="178"/>
                                  <a:pt x="81" y="178"/>
                                </a:cubicBezTo>
                                <a:cubicBezTo>
                                  <a:pt x="80" y="178"/>
                                  <a:pt x="80" y="179"/>
                                  <a:pt x="79" y="180"/>
                                </a:cubicBezTo>
                                <a:close/>
                                <a:moveTo>
                                  <a:pt x="82" y="188"/>
                                </a:moveTo>
                                <a:cubicBezTo>
                                  <a:pt x="82" y="189"/>
                                  <a:pt x="82" y="189"/>
                                  <a:pt x="83" y="189"/>
                                </a:cubicBezTo>
                                <a:cubicBezTo>
                                  <a:pt x="82" y="189"/>
                                  <a:pt x="81" y="190"/>
                                  <a:pt x="80" y="190"/>
                                </a:cubicBezTo>
                                <a:cubicBezTo>
                                  <a:pt x="81" y="189"/>
                                  <a:pt x="81" y="189"/>
                                  <a:pt x="82" y="188"/>
                                </a:cubicBezTo>
                                <a:close/>
                                <a:moveTo>
                                  <a:pt x="83" y="191"/>
                                </a:moveTo>
                                <a:cubicBezTo>
                                  <a:pt x="83" y="191"/>
                                  <a:pt x="83" y="191"/>
                                  <a:pt x="83" y="191"/>
                                </a:cubicBezTo>
                                <a:cubicBezTo>
                                  <a:pt x="83" y="192"/>
                                  <a:pt x="82" y="192"/>
                                  <a:pt x="82" y="192"/>
                                </a:cubicBezTo>
                                <a:cubicBezTo>
                                  <a:pt x="81" y="192"/>
                                  <a:pt x="81" y="192"/>
                                  <a:pt x="81" y="192"/>
                                </a:cubicBezTo>
                                <a:cubicBezTo>
                                  <a:pt x="82" y="191"/>
                                  <a:pt x="82" y="191"/>
                                  <a:pt x="83" y="191"/>
                                </a:cubicBezTo>
                                <a:close/>
                                <a:moveTo>
                                  <a:pt x="83" y="187"/>
                                </a:moveTo>
                                <a:cubicBezTo>
                                  <a:pt x="83" y="187"/>
                                  <a:pt x="83" y="187"/>
                                  <a:pt x="83" y="187"/>
                                </a:cubicBezTo>
                                <a:cubicBezTo>
                                  <a:pt x="84" y="188"/>
                                  <a:pt x="84" y="188"/>
                                  <a:pt x="85" y="188"/>
                                </a:cubicBezTo>
                                <a:cubicBezTo>
                                  <a:pt x="85" y="188"/>
                                  <a:pt x="85" y="189"/>
                                  <a:pt x="85" y="189"/>
                                </a:cubicBezTo>
                                <a:cubicBezTo>
                                  <a:pt x="85" y="189"/>
                                  <a:pt x="85" y="189"/>
                                  <a:pt x="85" y="189"/>
                                </a:cubicBezTo>
                                <a:cubicBezTo>
                                  <a:pt x="84" y="188"/>
                                  <a:pt x="83" y="188"/>
                                  <a:pt x="83" y="187"/>
                                </a:cubicBezTo>
                                <a:close/>
                                <a:moveTo>
                                  <a:pt x="84" y="198"/>
                                </a:moveTo>
                                <a:cubicBezTo>
                                  <a:pt x="85" y="198"/>
                                  <a:pt x="85" y="199"/>
                                  <a:pt x="85" y="199"/>
                                </a:cubicBezTo>
                                <a:cubicBezTo>
                                  <a:pt x="85" y="199"/>
                                  <a:pt x="85" y="200"/>
                                  <a:pt x="85" y="200"/>
                                </a:cubicBezTo>
                                <a:cubicBezTo>
                                  <a:pt x="84" y="200"/>
                                  <a:pt x="84" y="200"/>
                                  <a:pt x="83" y="199"/>
                                </a:cubicBezTo>
                                <a:cubicBezTo>
                                  <a:pt x="84" y="199"/>
                                  <a:pt x="84" y="199"/>
                                  <a:pt x="84" y="198"/>
                                </a:cubicBezTo>
                                <a:close/>
                                <a:moveTo>
                                  <a:pt x="85" y="194"/>
                                </a:moveTo>
                                <a:cubicBezTo>
                                  <a:pt x="86" y="194"/>
                                  <a:pt x="87" y="193"/>
                                  <a:pt x="88" y="193"/>
                                </a:cubicBezTo>
                                <a:cubicBezTo>
                                  <a:pt x="87" y="194"/>
                                  <a:pt x="86" y="194"/>
                                  <a:pt x="86" y="195"/>
                                </a:cubicBezTo>
                                <a:cubicBezTo>
                                  <a:pt x="85" y="195"/>
                                  <a:pt x="85" y="195"/>
                                  <a:pt x="85" y="194"/>
                                </a:cubicBezTo>
                                <a:close/>
                                <a:moveTo>
                                  <a:pt x="86" y="205"/>
                                </a:moveTo>
                                <a:cubicBezTo>
                                  <a:pt x="86" y="206"/>
                                  <a:pt x="87" y="206"/>
                                  <a:pt x="88" y="207"/>
                                </a:cubicBezTo>
                                <a:cubicBezTo>
                                  <a:pt x="88" y="207"/>
                                  <a:pt x="88" y="207"/>
                                  <a:pt x="88" y="207"/>
                                </a:cubicBezTo>
                                <a:cubicBezTo>
                                  <a:pt x="88" y="207"/>
                                  <a:pt x="88" y="207"/>
                                  <a:pt x="88" y="207"/>
                                </a:cubicBezTo>
                                <a:cubicBezTo>
                                  <a:pt x="87" y="207"/>
                                  <a:pt x="87" y="207"/>
                                  <a:pt x="87" y="207"/>
                                </a:cubicBezTo>
                                <a:cubicBezTo>
                                  <a:pt x="86" y="206"/>
                                  <a:pt x="86" y="206"/>
                                  <a:pt x="86" y="206"/>
                                </a:cubicBezTo>
                                <a:cubicBezTo>
                                  <a:pt x="86" y="205"/>
                                  <a:pt x="86" y="205"/>
                                  <a:pt x="86" y="205"/>
                                </a:cubicBezTo>
                                <a:close/>
                                <a:moveTo>
                                  <a:pt x="88" y="204"/>
                                </a:moveTo>
                                <a:cubicBezTo>
                                  <a:pt x="88" y="204"/>
                                  <a:pt x="88" y="204"/>
                                  <a:pt x="88" y="204"/>
                                </a:cubicBezTo>
                                <a:cubicBezTo>
                                  <a:pt x="89" y="204"/>
                                  <a:pt x="89" y="204"/>
                                  <a:pt x="90" y="205"/>
                                </a:cubicBezTo>
                                <a:cubicBezTo>
                                  <a:pt x="90" y="205"/>
                                  <a:pt x="89" y="205"/>
                                  <a:pt x="89" y="205"/>
                                </a:cubicBezTo>
                                <a:cubicBezTo>
                                  <a:pt x="89" y="205"/>
                                  <a:pt x="88" y="205"/>
                                  <a:pt x="88" y="204"/>
                                </a:cubicBezTo>
                                <a:close/>
                                <a:moveTo>
                                  <a:pt x="90" y="186"/>
                                </a:moveTo>
                                <a:cubicBezTo>
                                  <a:pt x="90" y="185"/>
                                  <a:pt x="91" y="184"/>
                                  <a:pt x="92" y="183"/>
                                </a:cubicBezTo>
                                <a:cubicBezTo>
                                  <a:pt x="92" y="183"/>
                                  <a:pt x="92" y="183"/>
                                  <a:pt x="93" y="183"/>
                                </a:cubicBezTo>
                                <a:cubicBezTo>
                                  <a:pt x="92" y="184"/>
                                  <a:pt x="91" y="185"/>
                                  <a:pt x="90" y="186"/>
                                </a:cubicBezTo>
                                <a:close/>
                                <a:moveTo>
                                  <a:pt x="91" y="205"/>
                                </a:moveTo>
                                <a:cubicBezTo>
                                  <a:pt x="92" y="206"/>
                                  <a:pt x="92" y="206"/>
                                  <a:pt x="93" y="206"/>
                                </a:cubicBezTo>
                                <a:cubicBezTo>
                                  <a:pt x="93" y="207"/>
                                  <a:pt x="92" y="207"/>
                                  <a:pt x="92" y="207"/>
                                </a:cubicBezTo>
                                <a:cubicBezTo>
                                  <a:pt x="91" y="207"/>
                                  <a:pt x="91" y="207"/>
                                  <a:pt x="90" y="206"/>
                                </a:cubicBezTo>
                                <a:cubicBezTo>
                                  <a:pt x="91" y="206"/>
                                  <a:pt x="91" y="206"/>
                                  <a:pt x="91" y="205"/>
                                </a:cubicBezTo>
                                <a:close/>
                                <a:moveTo>
                                  <a:pt x="93" y="186"/>
                                </a:moveTo>
                                <a:cubicBezTo>
                                  <a:pt x="95" y="184"/>
                                  <a:pt x="98" y="182"/>
                                  <a:pt x="100" y="179"/>
                                </a:cubicBezTo>
                                <a:cubicBezTo>
                                  <a:pt x="102" y="179"/>
                                  <a:pt x="103" y="178"/>
                                  <a:pt x="104" y="177"/>
                                </a:cubicBezTo>
                                <a:cubicBezTo>
                                  <a:pt x="102" y="180"/>
                                  <a:pt x="99" y="182"/>
                                  <a:pt x="97" y="185"/>
                                </a:cubicBezTo>
                                <a:cubicBezTo>
                                  <a:pt x="96" y="185"/>
                                  <a:pt x="94" y="186"/>
                                  <a:pt x="93" y="186"/>
                                </a:cubicBezTo>
                                <a:close/>
                                <a:moveTo>
                                  <a:pt x="95" y="190"/>
                                </a:moveTo>
                                <a:cubicBezTo>
                                  <a:pt x="95" y="190"/>
                                  <a:pt x="95" y="191"/>
                                  <a:pt x="96" y="191"/>
                                </a:cubicBezTo>
                                <a:cubicBezTo>
                                  <a:pt x="95" y="191"/>
                                  <a:pt x="95" y="192"/>
                                  <a:pt x="94" y="192"/>
                                </a:cubicBezTo>
                                <a:cubicBezTo>
                                  <a:pt x="94" y="192"/>
                                  <a:pt x="94" y="192"/>
                                  <a:pt x="93" y="192"/>
                                </a:cubicBezTo>
                                <a:cubicBezTo>
                                  <a:pt x="94" y="191"/>
                                  <a:pt x="94" y="191"/>
                                  <a:pt x="95" y="190"/>
                                </a:cubicBezTo>
                                <a:close/>
                                <a:moveTo>
                                  <a:pt x="96" y="208"/>
                                </a:moveTo>
                                <a:cubicBezTo>
                                  <a:pt x="96" y="208"/>
                                  <a:pt x="96" y="208"/>
                                  <a:pt x="96" y="208"/>
                                </a:cubicBezTo>
                                <a:cubicBezTo>
                                  <a:pt x="97" y="209"/>
                                  <a:pt x="98" y="209"/>
                                  <a:pt x="100" y="210"/>
                                </a:cubicBezTo>
                                <a:cubicBezTo>
                                  <a:pt x="99" y="210"/>
                                  <a:pt x="99" y="210"/>
                                  <a:pt x="99" y="211"/>
                                </a:cubicBezTo>
                                <a:cubicBezTo>
                                  <a:pt x="98" y="211"/>
                                  <a:pt x="98" y="211"/>
                                  <a:pt x="97" y="211"/>
                                </a:cubicBezTo>
                                <a:cubicBezTo>
                                  <a:pt x="97" y="210"/>
                                  <a:pt x="96" y="210"/>
                                  <a:pt x="95" y="209"/>
                                </a:cubicBezTo>
                                <a:cubicBezTo>
                                  <a:pt x="95" y="209"/>
                                  <a:pt x="95" y="208"/>
                                  <a:pt x="96" y="208"/>
                                </a:cubicBezTo>
                                <a:close/>
                                <a:moveTo>
                                  <a:pt x="99" y="218"/>
                                </a:moveTo>
                                <a:cubicBezTo>
                                  <a:pt x="99" y="218"/>
                                  <a:pt x="100" y="219"/>
                                  <a:pt x="101" y="219"/>
                                </a:cubicBezTo>
                                <a:cubicBezTo>
                                  <a:pt x="100" y="219"/>
                                  <a:pt x="100" y="219"/>
                                  <a:pt x="100" y="219"/>
                                </a:cubicBezTo>
                                <a:cubicBezTo>
                                  <a:pt x="99" y="219"/>
                                  <a:pt x="99" y="219"/>
                                  <a:pt x="99" y="219"/>
                                </a:cubicBezTo>
                                <a:cubicBezTo>
                                  <a:pt x="99" y="218"/>
                                  <a:pt x="99" y="218"/>
                                  <a:pt x="99" y="218"/>
                                </a:cubicBezTo>
                                <a:close/>
                                <a:moveTo>
                                  <a:pt x="101" y="224"/>
                                </a:moveTo>
                                <a:cubicBezTo>
                                  <a:pt x="101" y="223"/>
                                  <a:pt x="101" y="223"/>
                                  <a:pt x="102" y="223"/>
                                </a:cubicBezTo>
                                <a:cubicBezTo>
                                  <a:pt x="103" y="223"/>
                                  <a:pt x="104" y="224"/>
                                  <a:pt x="105" y="225"/>
                                </a:cubicBezTo>
                                <a:cubicBezTo>
                                  <a:pt x="105" y="225"/>
                                  <a:pt x="105" y="225"/>
                                  <a:pt x="105" y="226"/>
                                </a:cubicBezTo>
                                <a:cubicBezTo>
                                  <a:pt x="105" y="226"/>
                                  <a:pt x="105" y="226"/>
                                  <a:pt x="105" y="226"/>
                                </a:cubicBezTo>
                                <a:cubicBezTo>
                                  <a:pt x="103" y="225"/>
                                  <a:pt x="102" y="225"/>
                                  <a:pt x="100" y="224"/>
                                </a:cubicBezTo>
                                <a:cubicBezTo>
                                  <a:pt x="100" y="224"/>
                                  <a:pt x="101" y="224"/>
                                  <a:pt x="101" y="224"/>
                                </a:cubicBezTo>
                                <a:close/>
                                <a:moveTo>
                                  <a:pt x="104" y="222"/>
                                </a:moveTo>
                                <a:cubicBezTo>
                                  <a:pt x="104" y="222"/>
                                  <a:pt x="104" y="222"/>
                                  <a:pt x="104" y="222"/>
                                </a:cubicBezTo>
                                <a:cubicBezTo>
                                  <a:pt x="104" y="222"/>
                                  <a:pt x="104" y="221"/>
                                  <a:pt x="104" y="221"/>
                                </a:cubicBezTo>
                                <a:cubicBezTo>
                                  <a:pt x="105" y="222"/>
                                  <a:pt x="106" y="222"/>
                                  <a:pt x="106" y="222"/>
                                </a:cubicBezTo>
                                <a:cubicBezTo>
                                  <a:pt x="106" y="222"/>
                                  <a:pt x="106" y="223"/>
                                  <a:pt x="106" y="223"/>
                                </a:cubicBezTo>
                                <a:cubicBezTo>
                                  <a:pt x="106" y="222"/>
                                  <a:pt x="105" y="222"/>
                                  <a:pt x="104" y="222"/>
                                </a:cubicBezTo>
                                <a:close/>
                                <a:moveTo>
                                  <a:pt x="108" y="226"/>
                                </a:moveTo>
                                <a:cubicBezTo>
                                  <a:pt x="108" y="226"/>
                                  <a:pt x="109" y="227"/>
                                  <a:pt x="110" y="227"/>
                                </a:cubicBezTo>
                                <a:cubicBezTo>
                                  <a:pt x="110" y="227"/>
                                  <a:pt x="109" y="228"/>
                                  <a:pt x="109" y="228"/>
                                </a:cubicBezTo>
                                <a:cubicBezTo>
                                  <a:pt x="109" y="228"/>
                                  <a:pt x="109" y="228"/>
                                  <a:pt x="109" y="228"/>
                                </a:cubicBezTo>
                                <a:cubicBezTo>
                                  <a:pt x="108" y="228"/>
                                  <a:pt x="107" y="227"/>
                                  <a:pt x="106" y="227"/>
                                </a:cubicBezTo>
                                <a:cubicBezTo>
                                  <a:pt x="107" y="226"/>
                                  <a:pt x="107" y="226"/>
                                  <a:pt x="108" y="226"/>
                                </a:cubicBezTo>
                                <a:close/>
                                <a:moveTo>
                                  <a:pt x="108" y="210"/>
                                </a:moveTo>
                                <a:cubicBezTo>
                                  <a:pt x="109" y="210"/>
                                  <a:pt x="110" y="209"/>
                                  <a:pt x="111" y="208"/>
                                </a:cubicBezTo>
                                <a:cubicBezTo>
                                  <a:pt x="112" y="208"/>
                                  <a:pt x="112" y="209"/>
                                  <a:pt x="112" y="209"/>
                                </a:cubicBezTo>
                                <a:cubicBezTo>
                                  <a:pt x="111" y="210"/>
                                  <a:pt x="110" y="210"/>
                                  <a:pt x="110" y="211"/>
                                </a:cubicBezTo>
                                <a:cubicBezTo>
                                  <a:pt x="109" y="211"/>
                                  <a:pt x="109" y="211"/>
                                  <a:pt x="108" y="210"/>
                                </a:cubicBezTo>
                                <a:close/>
                                <a:moveTo>
                                  <a:pt x="112" y="213"/>
                                </a:moveTo>
                                <a:cubicBezTo>
                                  <a:pt x="111" y="212"/>
                                  <a:pt x="111" y="212"/>
                                  <a:pt x="111" y="212"/>
                                </a:cubicBezTo>
                                <a:cubicBezTo>
                                  <a:pt x="112" y="211"/>
                                  <a:pt x="113" y="211"/>
                                  <a:pt x="114" y="210"/>
                                </a:cubicBezTo>
                                <a:cubicBezTo>
                                  <a:pt x="114" y="210"/>
                                  <a:pt x="114" y="210"/>
                                  <a:pt x="115" y="210"/>
                                </a:cubicBezTo>
                                <a:cubicBezTo>
                                  <a:pt x="114" y="211"/>
                                  <a:pt x="113" y="212"/>
                                  <a:pt x="112" y="213"/>
                                </a:cubicBezTo>
                                <a:close/>
                                <a:moveTo>
                                  <a:pt x="119" y="221"/>
                                </a:moveTo>
                                <a:cubicBezTo>
                                  <a:pt x="120" y="221"/>
                                  <a:pt x="120" y="221"/>
                                  <a:pt x="120" y="221"/>
                                </a:cubicBezTo>
                                <a:cubicBezTo>
                                  <a:pt x="120" y="221"/>
                                  <a:pt x="119" y="222"/>
                                  <a:pt x="119" y="222"/>
                                </a:cubicBezTo>
                                <a:cubicBezTo>
                                  <a:pt x="119" y="222"/>
                                  <a:pt x="119" y="222"/>
                                  <a:pt x="119" y="222"/>
                                </a:cubicBezTo>
                                <a:cubicBezTo>
                                  <a:pt x="119" y="222"/>
                                  <a:pt x="119" y="221"/>
                                  <a:pt x="119" y="221"/>
                                </a:cubicBezTo>
                                <a:cubicBezTo>
                                  <a:pt x="119" y="221"/>
                                  <a:pt x="119" y="221"/>
                                  <a:pt x="119" y="221"/>
                                </a:cubicBezTo>
                                <a:close/>
                                <a:moveTo>
                                  <a:pt x="120" y="211"/>
                                </a:moveTo>
                                <a:cubicBezTo>
                                  <a:pt x="120" y="210"/>
                                  <a:pt x="120" y="210"/>
                                  <a:pt x="121" y="210"/>
                                </a:cubicBezTo>
                                <a:cubicBezTo>
                                  <a:pt x="121" y="210"/>
                                  <a:pt x="121" y="210"/>
                                  <a:pt x="121" y="210"/>
                                </a:cubicBezTo>
                                <a:cubicBezTo>
                                  <a:pt x="121" y="211"/>
                                  <a:pt x="121" y="211"/>
                                  <a:pt x="121" y="211"/>
                                </a:cubicBezTo>
                                <a:cubicBezTo>
                                  <a:pt x="120" y="211"/>
                                  <a:pt x="120" y="211"/>
                                  <a:pt x="120" y="211"/>
                                </a:cubicBezTo>
                                <a:close/>
                                <a:moveTo>
                                  <a:pt x="123" y="218"/>
                                </a:moveTo>
                                <a:cubicBezTo>
                                  <a:pt x="123" y="218"/>
                                  <a:pt x="123" y="219"/>
                                  <a:pt x="124" y="219"/>
                                </a:cubicBezTo>
                                <a:cubicBezTo>
                                  <a:pt x="123" y="219"/>
                                  <a:pt x="122" y="220"/>
                                  <a:pt x="121" y="220"/>
                                </a:cubicBezTo>
                                <a:cubicBezTo>
                                  <a:pt x="121" y="220"/>
                                  <a:pt x="121" y="220"/>
                                  <a:pt x="121" y="220"/>
                                </a:cubicBezTo>
                                <a:cubicBezTo>
                                  <a:pt x="122" y="219"/>
                                  <a:pt x="122" y="219"/>
                                  <a:pt x="123" y="218"/>
                                </a:cubicBezTo>
                                <a:close/>
                                <a:moveTo>
                                  <a:pt x="123" y="222"/>
                                </a:moveTo>
                                <a:cubicBezTo>
                                  <a:pt x="124" y="222"/>
                                  <a:pt x="124" y="221"/>
                                  <a:pt x="125" y="221"/>
                                </a:cubicBezTo>
                                <a:cubicBezTo>
                                  <a:pt x="125" y="221"/>
                                  <a:pt x="126" y="222"/>
                                  <a:pt x="126" y="222"/>
                                </a:cubicBezTo>
                                <a:cubicBezTo>
                                  <a:pt x="126" y="223"/>
                                  <a:pt x="125" y="223"/>
                                  <a:pt x="125" y="223"/>
                                </a:cubicBezTo>
                                <a:cubicBezTo>
                                  <a:pt x="124" y="223"/>
                                  <a:pt x="124" y="223"/>
                                  <a:pt x="123" y="222"/>
                                </a:cubicBezTo>
                                <a:close/>
                                <a:moveTo>
                                  <a:pt x="125" y="225"/>
                                </a:moveTo>
                                <a:cubicBezTo>
                                  <a:pt x="126" y="225"/>
                                  <a:pt x="126" y="225"/>
                                  <a:pt x="127" y="224"/>
                                </a:cubicBezTo>
                                <a:cubicBezTo>
                                  <a:pt x="127" y="224"/>
                                  <a:pt x="127" y="225"/>
                                  <a:pt x="128" y="225"/>
                                </a:cubicBezTo>
                                <a:cubicBezTo>
                                  <a:pt x="127" y="226"/>
                                  <a:pt x="126" y="226"/>
                                  <a:pt x="125" y="227"/>
                                </a:cubicBezTo>
                                <a:cubicBezTo>
                                  <a:pt x="125" y="227"/>
                                  <a:pt x="125" y="227"/>
                                  <a:pt x="124" y="226"/>
                                </a:cubicBezTo>
                                <a:cubicBezTo>
                                  <a:pt x="124" y="226"/>
                                  <a:pt x="125" y="226"/>
                                  <a:pt x="125" y="225"/>
                                </a:cubicBezTo>
                                <a:close/>
                                <a:moveTo>
                                  <a:pt x="127" y="221"/>
                                </a:moveTo>
                                <a:cubicBezTo>
                                  <a:pt x="127" y="221"/>
                                  <a:pt x="126" y="220"/>
                                  <a:pt x="126" y="219"/>
                                </a:cubicBezTo>
                                <a:cubicBezTo>
                                  <a:pt x="126" y="219"/>
                                  <a:pt x="126" y="219"/>
                                  <a:pt x="126" y="219"/>
                                </a:cubicBezTo>
                                <a:cubicBezTo>
                                  <a:pt x="127" y="220"/>
                                  <a:pt x="127" y="220"/>
                                  <a:pt x="128" y="220"/>
                                </a:cubicBezTo>
                                <a:cubicBezTo>
                                  <a:pt x="128" y="221"/>
                                  <a:pt x="127" y="221"/>
                                  <a:pt x="127" y="221"/>
                                </a:cubicBezTo>
                                <a:close/>
                                <a:moveTo>
                                  <a:pt x="128" y="218"/>
                                </a:moveTo>
                                <a:cubicBezTo>
                                  <a:pt x="128" y="217"/>
                                  <a:pt x="129" y="216"/>
                                  <a:pt x="130" y="216"/>
                                </a:cubicBezTo>
                                <a:cubicBezTo>
                                  <a:pt x="130" y="216"/>
                                  <a:pt x="130" y="216"/>
                                  <a:pt x="130" y="216"/>
                                </a:cubicBezTo>
                                <a:cubicBezTo>
                                  <a:pt x="130" y="216"/>
                                  <a:pt x="130" y="217"/>
                                  <a:pt x="129" y="217"/>
                                </a:cubicBezTo>
                                <a:cubicBezTo>
                                  <a:pt x="129" y="218"/>
                                  <a:pt x="129" y="219"/>
                                  <a:pt x="130" y="219"/>
                                </a:cubicBezTo>
                                <a:cubicBezTo>
                                  <a:pt x="130" y="219"/>
                                  <a:pt x="129" y="219"/>
                                  <a:pt x="129" y="219"/>
                                </a:cubicBezTo>
                                <a:cubicBezTo>
                                  <a:pt x="129" y="219"/>
                                  <a:pt x="128" y="218"/>
                                  <a:pt x="128" y="218"/>
                                </a:cubicBezTo>
                                <a:close/>
                                <a:moveTo>
                                  <a:pt x="130" y="222"/>
                                </a:moveTo>
                                <a:cubicBezTo>
                                  <a:pt x="130" y="222"/>
                                  <a:pt x="130" y="222"/>
                                  <a:pt x="130" y="222"/>
                                </a:cubicBezTo>
                                <a:cubicBezTo>
                                  <a:pt x="130" y="223"/>
                                  <a:pt x="130" y="223"/>
                                  <a:pt x="129" y="224"/>
                                </a:cubicBezTo>
                                <a:cubicBezTo>
                                  <a:pt x="129" y="224"/>
                                  <a:pt x="129" y="224"/>
                                  <a:pt x="129" y="224"/>
                                </a:cubicBezTo>
                                <a:cubicBezTo>
                                  <a:pt x="129" y="224"/>
                                  <a:pt x="128" y="224"/>
                                  <a:pt x="128" y="223"/>
                                </a:cubicBezTo>
                                <a:cubicBezTo>
                                  <a:pt x="129" y="223"/>
                                  <a:pt x="129" y="223"/>
                                  <a:pt x="130" y="222"/>
                                </a:cubicBezTo>
                                <a:close/>
                                <a:moveTo>
                                  <a:pt x="162" y="206"/>
                                </a:moveTo>
                                <a:cubicBezTo>
                                  <a:pt x="163" y="205"/>
                                  <a:pt x="164" y="204"/>
                                  <a:pt x="165" y="203"/>
                                </a:cubicBezTo>
                                <a:cubicBezTo>
                                  <a:pt x="167" y="201"/>
                                  <a:pt x="169" y="200"/>
                                  <a:pt x="172" y="198"/>
                                </a:cubicBezTo>
                                <a:cubicBezTo>
                                  <a:pt x="172" y="198"/>
                                  <a:pt x="171" y="198"/>
                                  <a:pt x="171" y="198"/>
                                </a:cubicBezTo>
                                <a:cubicBezTo>
                                  <a:pt x="170" y="199"/>
                                  <a:pt x="169" y="200"/>
                                  <a:pt x="168" y="202"/>
                                </a:cubicBezTo>
                                <a:cubicBezTo>
                                  <a:pt x="166" y="203"/>
                                  <a:pt x="164" y="205"/>
                                  <a:pt x="162" y="206"/>
                                </a:cubicBezTo>
                                <a:close/>
                                <a:moveTo>
                                  <a:pt x="167" y="210"/>
                                </a:moveTo>
                                <a:cubicBezTo>
                                  <a:pt x="160" y="216"/>
                                  <a:pt x="153" y="221"/>
                                  <a:pt x="146" y="225"/>
                                </a:cubicBezTo>
                                <a:cubicBezTo>
                                  <a:pt x="149" y="222"/>
                                  <a:pt x="152" y="219"/>
                                  <a:pt x="156" y="216"/>
                                </a:cubicBezTo>
                                <a:cubicBezTo>
                                  <a:pt x="158" y="214"/>
                                  <a:pt x="160" y="213"/>
                                  <a:pt x="163" y="212"/>
                                </a:cubicBezTo>
                                <a:cubicBezTo>
                                  <a:pt x="163" y="212"/>
                                  <a:pt x="163" y="212"/>
                                  <a:pt x="164" y="212"/>
                                </a:cubicBezTo>
                                <a:cubicBezTo>
                                  <a:pt x="165" y="211"/>
                                  <a:pt x="166" y="211"/>
                                  <a:pt x="167" y="210"/>
                                </a:cubicBezTo>
                                <a:close/>
                                <a:moveTo>
                                  <a:pt x="154" y="209"/>
                                </a:moveTo>
                                <a:cubicBezTo>
                                  <a:pt x="155" y="208"/>
                                  <a:pt x="156" y="208"/>
                                  <a:pt x="157" y="207"/>
                                </a:cubicBezTo>
                                <a:cubicBezTo>
                                  <a:pt x="161" y="203"/>
                                  <a:pt x="166" y="199"/>
                                  <a:pt x="171" y="195"/>
                                </a:cubicBezTo>
                                <a:cubicBezTo>
                                  <a:pt x="168" y="197"/>
                                  <a:pt x="166" y="200"/>
                                  <a:pt x="163" y="202"/>
                                </a:cubicBezTo>
                                <a:cubicBezTo>
                                  <a:pt x="160" y="204"/>
                                  <a:pt x="157" y="207"/>
                                  <a:pt x="154" y="209"/>
                                </a:cubicBezTo>
                                <a:close/>
                                <a:moveTo>
                                  <a:pt x="158" y="208"/>
                                </a:moveTo>
                                <a:cubicBezTo>
                                  <a:pt x="157" y="210"/>
                                  <a:pt x="156" y="211"/>
                                  <a:pt x="155" y="212"/>
                                </a:cubicBezTo>
                                <a:cubicBezTo>
                                  <a:pt x="153" y="214"/>
                                  <a:pt x="150" y="216"/>
                                  <a:pt x="148" y="218"/>
                                </a:cubicBezTo>
                                <a:cubicBezTo>
                                  <a:pt x="146" y="220"/>
                                  <a:pt x="143" y="221"/>
                                  <a:pt x="141" y="222"/>
                                </a:cubicBezTo>
                                <a:cubicBezTo>
                                  <a:pt x="146" y="217"/>
                                  <a:pt x="152" y="213"/>
                                  <a:pt x="158" y="208"/>
                                </a:cubicBezTo>
                                <a:close/>
                                <a:moveTo>
                                  <a:pt x="146" y="227"/>
                                </a:moveTo>
                                <a:cubicBezTo>
                                  <a:pt x="146" y="227"/>
                                  <a:pt x="146" y="227"/>
                                  <a:pt x="146" y="227"/>
                                </a:cubicBezTo>
                                <a:cubicBezTo>
                                  <a:pt x="147" y="227"/>
                                  <a:pt x="148" y="227"/>
                                  <a:pt x="148" y="228"/>
                                </a:cubicBezTo>
                                <a:cubicBezTo>
                                  <a:pt x="148" y="228"/>
                                  <a:pt x="150" y="228"/>
                                  <a:pt x="150" y="228"/>
                                </a:cubicBezTo>
                                <a:cubicBezTo>
                                  <a:pt x="150" y="228"/>
                                  <a:pt x="150" y="228"/>
                                  <a:pt x="150" y="228"/>
                                </a:cubicBezTo>
                                <a:cubicBezTo>
                                  <a:pt x="149" y="228"/>
                                  <a:pt x="147" y="228"/>
                                  <a:pt x="146" y="228"/>
                                </a:cubicBezTo>
                                <a:cubicBezTo>
                                  <a:pt x="146" y="227"/>
                                  <a:pt x="146" y="227"/>
                                  <a:pt x="146" y="227"/>
                                </a:cubicBezTo>
                                <a:close/>
                                <a:moveTo>
                                  <a:pt x="151" y="231"/>
                                </a:moveTo>
                                <a:cubicBezTo>
                                  <a:pt x="151" y="231"/>
                                  <a:pt x="151" y="231"/>
                                  <a:pt x="151" y="231"/>
                                </a:cubicBezTo>
                                <a:cubicBezTo>
                                  <a:pt x="151" y="231"/>
                                  <a:pt x="150" y="232"/>
                                  <a:pt x="150" y="232"/>
                                </a:cubicBezTo>
                                <a:cubicBezTo>
                                  <a:pt x="150" y="232"/>
                                  <a:pt x="149" y="232"/>
                                  <a:pt x="149" y="232"/>
                                </a:cubicBezTo>
                                <a:cubicBezTo>
                                  <a:pt x="150" y="231"/>
                                  <a:pt x="151" y="231"/>
                                  <a:pt x="151" y="231"/>
                                </a:cubicBezTo>
                                <a:close/>
                                <a:moveTo>
                                  <a:pt x="150" y="228"/>
                                </a:moveTo>
                                <a:cubicBezTo>
                                  <a:pt x="149" y="227"/>
                                  <a:pt x="148" y="227"/>
                                  <a:pt x="147" y="227"/>
                                </a:cubicBezTo>
                                <a:cubicBezTo>
                                  <a:pt x="157" y="222"/>
                                  <a:pt x="165" y="214"/>
                                  <a:pt x="174" y="206"/>
                                </a:cubicBezTo>
                                <a:cubicBezTo>
                                  <a:pt x="174" y="207"/>
                                  <a:pt x="174" y="207"/>
                                  <a:pt x="175" y="207"/>
                                </a:cubicBezTo>
                                <a:cubicBezTo>
                                  <a:pt x="174" y="208"/>
                                  <a:pt x="173" y="208"/>
                                  <a:pt x="173" y="209"/>
                                </a:cubicBezTo>
                                <a:cubicBezTo>
                                  <a:pt x="165" y="215"/>
                                  <a:pt x="158" y="221"/>
                                  <a:pt x="150" y="228"/>
                                </a:cubicBezTo>
                                <a:close/>
                                <a:moveTo>
                                  <a:pt x="169" y="216"/>
                                </a:moveTo>
                                <a:cubicBezTo>
                                  <a:pt x="169" y="216"/>
                                  <a:pt x="169" y="216"/>
                                  <a:pt x="169" y="216"/>
                                </a:cubicBezTo>
                                <a:cubicBezTo>
                                  <a:pt x="168" y="216"/>
                                  <a:pt x="169" y="217"/>
                                  <a:pt x="170" y="217"/>
                                </a:cubicBezTo>
                                <a:cubicBezTo>
                                  <a:pt x="171" y="216"/>
                                  <a:pt x="172" y="216"/>
                                  <a:pt x="174" y="215"/>
                                </a:cubicBezTo>
                                <a:cubicBezTo>
                                  <a:pt x="168" y="220"/>
                                  <a:pt x="162" y="225"/>
                                  <a:pt x="155" y="229"/>
                                </a:cubicBezTo>
                                <a:cubicBezTo>
                                  <a:pt x="160" y="224"/>
                                  <a:pt x="164" y="220"/>
                                  <a:pt x="169" y="216"/>
                                </a:cubicBezTo>
                                <a:close/>
                                <a:moveTo>
                                  <a:pt x="183" y="211"/>
                                </a:moveTo>
                                <a:cubicBezTo>
                                  <a:pt x="185" y="210"/>
                                  <a:pt x="186" y="209"/>
                                  <a:pt x="187" y="209"/>
                                </a:cubicBezTo>
                                <a:cubicBezTo>
                                  <a:pt x="182" y="213"/>
                                  <a:pt x="176" y="218"/>
                                  <a:pt x="170" y="222"/>
                                </a:cubicBezTo>
                                <a:cubicBezTo>
                                  <a:pt x="174" y="218"/>
                                  <a:pt x="179" y="214"/>
                                  <a:pt x="183" y="211"/>
                                </a:cubicBezTo>
                                <a:close/>
                                <a:moveTo>
                                  <a:pt x="180" y="210"/>
                                </a:moveTo>
                                <a:cubicBezTo>
                                  <a:pt x="179" y="210"/>
                                  <a:pt x="179" y="211"/>
                                  <a:pt x="178" y="212"/>
                                </a:cubicBezTo>
                                <a:cubicBezTo>
                                  <a:pt x="176" y="213"/>
                                  <a:pt x="173" y="214"/>
                                  <a:pt x="171" y="215"/>
                                </a:cubicBezTo>
                                <a:cubicBezTo>
                                  <a:pt x="172" y="214"/>
                                  <a:pt x="172" y="213"/>
                                  <a:pt x="173" y="212"/>
                                </a:cubicBezTo>
                                <a:cubicBezTo>
                                  <a:pt x="178" y="208"/>
                                  <a:pt x="183" y="204"/>
                                  <a:pt x="188" y="200"/>
                                </a:cubicBezTo>
                                <a:cubicBezTo>
                                  <a:pt x="186" y="203"/>
                                  <a:pt x="183" y="206"/>
                                  <a:pt x="180" y="210"/>
                                </a:cubicBezTo>
                                <a:close/>
                                <a:moveTo>
                                  <a:pt x="183" y="199"/>
                                </a:moveTo>
                                <a:cubicBezTo>
                                  <a:pt x="184" y="198"/>
                                  <a:pt x="185" y="197"/>
                                  <a:pt x="186" y="196"/>
                                </a:cubicBezTo>
                                <a:cubicBezTo>
                                  <a:pt x="186" y="195"/>
                                  <a:pt x="187" y="195"/>
                                  <a:pt x="187" y="195"/>
                                </a:cubicBezTo>
                                <a:cubicBezTo>
                                  <a:pt x="188" y="194"/>
                                  <a:pt x="189" y="193"/>
                                  <a:pt x="190" y="193"/>
                                </a:cubicBezTo>
                                <a:cubicBezTo>
                                  <a:pt x="188" y="195"/>
                                  <a:pt x="185" y="197"/>
                                  <a:pt x="183" y="199"/>
                                </a:cubicBezTo>
                                <a:close/>
                                <a:moveTo>
                                  <a:pt x="195" y="193"/>
                                </a:moveTo>
                                <a:cubicBezTo>
                                  <a:pt x="194" y="194"/>
                                  <a:pt x="193" y="195"/>
                                  <a:pt x="192" y="195"/>
                                </a:cubicBezTo>
                                <a:cubicBezTo>
                                  <a:pt x="191" y="196"/>
                                  <a:pt x="190" y="197"/>
                                  <a:pt x="189" y="197"/>
                                </a:cubicBezTo>
                                <a:cubicBezTo>
                                  <a:pt x="191" y="196"/>
                                  <a:pt x="193" y="194"/>
                                  <a:pt x="195" y="193"/>
                                </a:cubicBezTo>
                                <a:close/>
                                <a:moveTo>
                                  <a:pt x="197" y="198"/>
                                </a:moveTo>
                                <a:cubicBezTo>
                                  <a:pt x="196" y="199"/>
                                  <a:pt x="196" y="199"/>
                                  <a:pt x="195" y="200"/>
                                </a:cubicBezTo>
                                <a:cubicBezTo>
                                  <a:pt x="195" y="200"/>
                                  <a:pt x="194" y="201"/>
                                  <a:pt x="194" y="201"/>
                                </a:cubicBezTo>
                                <a:cubicBezTo>
                                  <a:pt x="195" y="200"/>
                                  <a:pt x="196" y="199"/>
                                  <a:pt x="197" y="198"/>
                                </a:cubicBezTo>
                                <a:close/>
                                <a:moveTo>
                                  <a:pt x="196" y="192"/>
                                </a:moveTo>
                                <a:cubicBezTo>
                                  <a:pt x="196" y="191"/>
                                  <a:pt x="195" y="191"/>
                                  <a:pt x="194" y="191"/>
                                </a:cubicBezTo>
                                <a:cubicBezTo>
                                  <a:pt x="194" y="191"/>
                                  <a:pt x="194" y="192"/>
                                  <a:pt x="193" y="192"/>
                                </a:cubicBezTo>
                                <a:cubicBezTo>
                                  <a:pt x="196" y="189"/>
                                  <a:pt x="199" y="187"/>
                                  <a:pt x="202" y="184"/>
                                </a:cubicBezTo>
                                <a:cubicBezTo>
                                  <a:pt x="200" y="187"/>
                                  <a:pt x="198" y="189"/>
                                  <a:pt x="196" y="192"/>
                                </a:cubicBezTo>
                                <a:close/>
                                <a:moveTo>
                                  <a:pt x="204" y="185"/>
                                </a:moveTo>
                                <a:cubicBezTo>
                                  <a:pt x="204" y="185"/>
                                  <a:pt x="204" y="185"/>
                                  <a:pt x="205" y="185"/>
                                </a:cubicBezTo>
                                <a:cubicBezTo>
                                  <a:pt x="203" y="187"/>
                                  <a:pt x="201" y="189"/>
                                  <a:pt x="199" y="190"/>
                                </a:cubicBezTo>
                                <a:cubicBezTo>
                                  <a:pt x="201" y="188"/>
                                  <a:pt x="202" y="187"/>
                                  <a:pt x="204" y="185"/>
                                </a:cubicBezTo>
                                <a:close/>
                                <a:moveTo>
                                  <a:pt x="200" y="181"/>
                                </a:moveTo>
                                <a:cubicBezTo>
                                  <a:pt x="201" y="180"/>
                                  <a:pt x="202" y="178"/>
                                  <a:pt x="202" y="177"/>
                                </a:cubicBezTo>
                                <a:cubicBezTo>
                                  <a:pt x="203" y="175"/>
                                  <a:pt x="204" y="174"/>
                                  <a:pt x="206" y="172"/>
                                </a:cubicBezTo>
                                <a:cubicBezTo>
                                  <a:pt x="207" y="171"/>
                                  <a:pt x="209" y="169"/>
                                  <a:pt x="210" y="168"/>
                                </a:cubicBezTo>
                                <a:cubicBezTo>
                                  <a:pt x="209" y="170"/>
                                  <a:pt x="208" y="173"/>
                                  <a:pt x="207" y="175"/>
                                </a:cubicBezTo>
                                <a:cubicBezTo>
                                  <a:pt x="205" y="177"/>
                                  <a:pt x="203" y="179"/>
                                  <a:pt x="200" y="181"/>
                                </a:cubicBezTo>
                                <a:close/>
                                <a:moveTo>
                                  <a:pt x="207" y="181"/>
                                </a:moveTo>
                                <a:cubicBezTo>
                                  <a:pt x="212" y="175"/>
                                  <a:pt x="217" y="169"/>
                                  <a:pt x="221" y="163"/>
                                </a:cubicBezTo>
                                <a:cubicBezTo>
                                  <a:pt x="221" y="164"/>
                                  <a:pt x="221" y="164"/>
                                  <a:pt x="221" y="165"/>
                                </a:cubicBezTo>
                                <a:cubicBezTo>
                                  <a:pt x="217" y="170"/>
                                  <a:pt x="213" y="174"/>
                                  <a:pt x="210" y="179"/>
                                </a:cubicBezTo>
                                <a:cubicBezTo>
                                  <a:pt x="209" y="180"/>
                                  <a:pt x="208" y="181"/>
                                  <a:pt x="207" y="183"/>
                                </a:cubicBezTo>
                                <a:cubicBezTo>
                                  <a:pt x="206" y="183"/>
                                  <a:pt x="206" y="183"/>
                                  <a:pt x="206" y="184"/>
                                </a:cubicBezTo>
                                <a:cubicBezTo>
                                  <a:pt x="206" y="183"/>
                                  <a:pt x="207" y="182"/>
                                  <a:pt x="207" y="181"/>
                                </a:cubicBezTo>
                                <a:close/>
                                <a:moveTo>
                                  <a:pt x="218" y="155"/>
                                </a:moveTo>
                                <a:cubicBezTo>
                                  <a:pt x="219" y="153"/>
                                  <a:pt x="219" y="151"/>
                                  <a:pt x="220" y="149"/>
                                </a:cubicBezTo>
                                <a:cubicBezTo>
                                  <a:pt x="221" y="147"/>
                                  <a:pt x="222" y="144"/>
                                  <a:pt x="222" y="141"/>
                                </a:cubicBezTo>
                                <a:cubicBezTo>
                                  <a:pt x="222" y="141"/>
                                  <a:pt x="223" y="141"/>
                                  <a:pt x="223" y="141"/>
                                </a:cubicBezTo>
                                <a:cubicBezTo>
                                  <a:pt x="222" y="145"/>
                                  <a:pt x="222" y="149"/>
                                  <a:pt x="222" y="154"/>
                                </a:cubicBezTo>
                                <a:cubicBezTo>
                                  <a:pt x="220" y="154"/>
                                  <a:pt x="219" y="154"/>
                                  <a:pt x="218" y="155"/>
                                </a:cubicBezTo>
                                <a:close/>
                                <a:moveTo>
                                  <a:pt x="217" y="149"/>
                                </a:moveTo>
                                <a:cubicBezTo>
                                  <a:pt x="217" y="144"/>
                                  <a:pt x="218" y="139"/>
                                  <a:pt x="218" y="135"/>
                                </a:cubicBezTo>
                                <a:cubicBezTo>
                                  <a:pt x="220" y="132"/>
                                  <a:pt x="221" y="129"/>
                                  <a:pt x="223" y="126"/>
                                </a:cubicBezTo>
                                <a:cubicBezTo>
                                  <a:pt x="222" y="134"/>
                                  <a:pt x="219" y="142"/>
                                  <a:pt x="217" y="149"/>
                                </a:cubicBezTo>
                                <a:close/>
                                <a:moveTo>
                                  <a:pt x="223" y="98"/>
                                </a:moveTo>
                                <a:cubicBezTo>
                                  <a:pt x="222" y="97"/>
                                  <a:pt x="222" y="96"/>
                                  <a:pt x="222" y="95"/>
                                </a:cubicBezTo>
                                <a:cubicBezTo>
                                  <a:pt x="222" y="95"/>
                                  <a:pt x="222" y="95"/>
                                  <a:pt x="222" y="94"/>
                                </a:cubicBezTo>
                                <a:cubicBezTo>
                                  <a:pt x="223" y="96"/>
                                  <a:pt x="223" y="97"/>
                                  <a:pt x="224" y="98"/>
                                </a:cubicBezTo>
                                <a:cubicBezTo>
                                  <a:pt x="223" y="98"/>
                                  <a:pt x="223" y="98"/>
                                  <a:pt x="223" y="98"/>
                                </a:cubicBezTo>
                                <a:close/>
                                <a:moveTo>
                                  <a:pt x="221" y="87"/>
                                </a:moveTo>
                                <a:cubicBezTo>
                                  <a:pt x="222" y="87"/>
                                  <a:pt x="222" y="87"/>
                                  <a:pt x="222" y="87"/>
                                </a:cubicBezTo>
                                <a:cubicBezTo>
                                  <a:pt x="223" y="88"/>
                                  <a:pt x="223" y="90"/>
                                  <a:pt x="223" y="91"/>
                                </a:cubicBezTo>
                                <a:cubicBezTo>
                                  <a:pt x="223" y="91"/>
                                  <a:pt x="223" y="91"/>
                                  <a:pt x="223" y="91"/>
                                </a:cubicBezTo>
                                <a:cubicBezTo>
                                  <a:pt x="222" y="90"/>
                                  <a:pt x="222" y="89"/>
                                  <a:pt x="221" y="87"/>
                                </a:cubicBezTo>
                                <a:close/>
                                <a:moveTo>
                                  <a:pt x="226" y="83"/>
                                </a:moveTo>
                                <a:cubicBezTo>
                                  <a:pt x="225" y="83"/>
                                  <a:pt x="224" y="84"/>
                                  <a:pt x="223" y="84"/>
                                </a:cubicBezTo>
                                <a:cubicBezTo>
                                  <a:pt x="222" y="82"/>
                                  <a:pt x="222" y="80"/>
                                  <a:pt x="221" y="77"/>
                                </a:cubicBezTo>
                                <a:cubicBezTo>
                                  <a:pt x="222" y="78"/>
                                  <a:pt x="222" y="78"/>
                                  <a:pt x="223" y="79"/>
                                </a:cubicBezTo>
                                <a:cubicBezTo>
                                  <a:pt x="223" y="79"/>
                                  <a:pt x="224" y="79"/>
                                  <a:pt x="224" y="78"/>
                                </a:cubicBezTo>
                                <a:cubicBezTo>
                                  <a:pt x="225" y="79"/>
                                  <a:pt x="225" y="80"/>
                                  <a:pt x="226" y="81"/>
                                </a:cubicBezTo>
                                <a:cubicBezTo>
                                  <a:pt x="226" y="82"/>
                                  <a:pt x="226" y="82"/>
                                  <a:pt x="226" y="83"/>
                                </a:cubicBezTo>
                                <a:cubicBezTo>
                                  <a:pt x="226" y="83"/>
                                  <a:pt x="226" y="83"/>
                                  <a:pt x="226" y="83"/>
                                </a:cubicBezTo>
                                <a:close/>
                                <a:moveTo>
                                  <a:pt x="224" y="75"/>
                                </a:moveTo>
                                <a:cubicBezTo>
                                  <a:pt x="223" y="74"/>
                                  <a:pt x="223" y="74"/>
                                  <a:pt x="223" y="73"/>
                                </a:cubicBezTo>
                                <a:cubicBezTo>
                                  <a:pt x="223" y="73"/>
                                  <a:pt x="223" y="73"/>
                                  <a:pt x="223" y="73"/>
                                </a:cubicBezTo>
                                <a:cubicBezTo>
                                  <a:pt x="224" y="74"/>
                                  <a:pt x="224" y="75"/>
                                  <a:pt x="224" y="76"/>
                                </a:cubicBezTo>
                                <a:cubicBezTo>
                                  <a:pt x="224" y="75"/>
                                  <a:pt x="224" y="75"/>
                                  <a:pt x="224" y="75"/>
                                </a:cubicBezTo>
                                <a:close/>
                                <a:moveTo>
                                  <a:pt x="224" y="70"/>
                                </a:moveTo>
                                <a:cubicBezTo>
                                  <a:pt x="223" y="69"/>
                                  <a:pt x="222" y="67"/>
                                  <a:pt x="221" y="65"/>
                                </a:cubicBezTo>
                                <a:cubicBezTo>
                                  <a:pt x="222" y="67"/>
                                  <a:pt x="223" y="68"/>
                                  <a:pt x="224" y="69"/>
                                </a:cubicBezTo>
                                <a:cubicBezTo>
                                  <a:pt x="224" y="69"/>
                                  <a:pt x="223" y="69"/>
                                  <a:pt x="224" y="70"/>
                                </a:cubicBezTo>
                                <a:cubicBezTo>
                                  <a:pt x="224" y="70"/>
                                  <a:pt x="224" y="70"/>
                                  <a:pt x="224" y="70"/>
                                </a:cubicBezTo>
                                <a:close/>
                                <a:moveTo>
                                  <a:pt x="222" y="76"/>
                                </a:moveTo>
                                <a:cubicBezTo>
                                  <a:pt x="222" y="76"/>
                                  <a:pt x="222" y="76"/>
                                  <a:pt x="222" y="76"/>
                                </a:cubicBezTo>
                                <a:cubicBezTo>
                                  <a:pt x="221" y="75"/>
                                  <a:pt x="221" y="75"/>
                                  <a:pt x="220" y="74"/>
                                </a:cubicBezTo>
                                <a:cubicBezTo>
                                  <a:pt x="220" y="74"/>
                                  <a:pt x="220" y="74"/>
                                  <a:pt x="220" y="73"/>
                                </a:cubicBezTo>
                                <a:cubicBezTo>
                                  <a:pt x="220" y="74"/>
                                  <a:pt x="221" y="74"/>
                                  <a:pt x="221" y="75"/>
                                </a:cubicBezTo>
                                <a:cubicBezTo>
                                  <a:pt x="221" y="75"/>
                                  <a:pt x="222" y="75"/>
                                  <a:pt x="222" y="76"/>
                                </a:cubicBezTo>
                                <a:close/>
                                <a:moveTo>
                                  <a:pt x="220" y="81"/>
                                </a:moveTo>
                                <a:cubicBezTo>
                                  <a:pt x="219" y="80"/>
                                  <a:pt x="219" y="78"/>
                                  <a:pt x="218" y="77"/>
                                </a:cubicBezTo>
                                <a:cubicBezTo>
                                  <a:pt x="217" y="75"/>
                                  <a:pt x="217" y="74"/>
                                  <a:pt x="216" y="73"/>
                                </a:cubicBezTo>
                                <a:cubicBezTo>
                                  <a:pt x="217" y="73"/>
                                  <a:pt x="218" y="74"/>
                                  <a:pt x="219" y="75"/>
                                </a:cubicBezTo>
                                <a:cubicBezTo>
                                  <a:pt x="219" y="77"/>
                                  <a:pt x="220" y="79"/>
                                  <a:pt x="220" y="81"/>
                                </a:cubicBezTo>
                                <a:close/>
                                <a:moveTo>
                                  <a:pt x="218" y="67"/>
                                </a:moveTo>
                                <a:cubicBezTo>
                                  <a:pt x="217" y="65"/>
                                  <a:pt x="216" y="63"/>
                                  <a:pt x="215" y="61"/>
                                </a:cubicBezTo>
                                <a:cubicBezTo>
                                  <a:pt x="217" y="63"/>
                                  <a:pt x="218" y="65"/>
                                  <a:pt x="219" y="68"/>
                                </a:cubicBezTo>
                                <a:cubicBezTo>
                                  <a:pt x="219" y="67"/>
                                  <a:pt x="219" y="67"/>
                                  <a:pt x="218" y="67"/>
                                </a:cubicBezTo>
                                <a:close/>
                                <a:moveTo>
                                  <a:pt x="216" y="64"/>
                                </a:moveTo>
                                <a:cubicBezTo>
                                  <a:pt x="214" y="62"/>
                                  <a:pt x="212" y="59"/>
                                  <a:pt x="210" y="56"/>
                                </a:cubicBezTo>
                                <a:cubicBezTo>
                                  <a:pt x="209" y="54"/>
                                  <a:pt x="207" y="53"/>
                                  <a:pt x="206" y="51"/>
                                </a:cubicBezTo>
                                <a:cubicBezTo>
                                  <a:pt x="208" y="53"/>
                                  <a:pt x="211" y="55"/>
                                  <a:pt x="213" y="58"/>
                                </a:cubicBezTo>
                                <a:cubicBezTo>
                                  <a:pt x="213" y="58"/>
                                  <a:pt x="213" y="58"/>
                                  <a:pt x="213" y="58"/>
                                </a:cubicBezTo>
                                <a:cubicBezTo>
                                  <a:pt x="214" y="60"/>
                                  <a:pt x="215" y="62"/>
                                  <a:pt x="216" y="64"/>
                                </a:cubicBezTo>
                                <a:close/>
                                <a:moveTo>
                                  <a:pt x="201" y="44"/>
                                </a:moveTo>
                                <a:cubicBezTo>
                                  <a:pt x="200" y="44"/>
                                  <a:pt x="200" y="43"/>
                                  <a:pt x="199" y="43"/>
                                </a:cubicBezTo>
                                <a:cubicBezTo>
                                  <a:pt x="202" y="45"/>
                                  <a:pt x="205" y="47"/>
                                  <a:pt x="208" y="50"/>
                                </a:cubicBezTo>
                                <a:cubicBezTo>
                                  <a:pt x="205" y="48"/>
                                  <a:pt x="203" y="46"/>
                                  <a:pt x="201" y="44"/>
                                </a:cubicBezTo>
                                <a:close/>
                                <a:moveTo>
                                  <a:pt x="201" y="46"/>
                                </a:moveTo>
                                <a:cubicBezTo>
                                  <a:pt x="204" y="50"/>
                                  <a:pt x="207" y="55"/>
                                  <a:pt x="209" y="58"/>
                                </a:cubicBezTo>
                                <a:cubicBezTo>
                                  <a:pt x="209" y="58"/>
                                  <a:pt x="209" y="58"/>
                                  <a:pt x="209" y="58"/>
                                </a:cubicBezTo>
                                <a:cubicBezTo>
                                  <a:pt x="205" y="53"/>
                                  <a:pt x="201" y="48"/>
                                  <a:pt x="197" y="44"/>
                                </a:cubicBezTo>
                                <a:cubicBezTo>
                                  <a:pt x="198" y="45"/>
                                  <a:pt x="200" y="45"/>
                                  <a:pt x="201" y="46"/>
                                </a:cubicBezTo>
                                <a:close/>
                                <a:moveTo>
                                  <a:pt x="189" y="41"/>
                                </a:moveTo>
                                <a:cubicBezTo>
                                  <a:pt x="189" y="41"/>
                                  <a:pt x="189" y="41"/>
                                  <a:pt x="188" y="41"/>
                                </a:cubicBezTo>
                                <a:cubicBezTo>
                                  <a:pt x="188" y="40"/>
                                  <a:pt x="188" y="40"/>
                                  <a:pt x="187" y="40"/>
                                </a:cubicBezTo>
                                <a:cubicBezTo>
                                  <a:pt x="187" y="40"/>
                                  <a:pt x="187" y="40"/>
                                  <a:pt x="186" y="40"/>
                                </a:cubicBezTo>
                                <a:cubicBezTo>
                                  <a:pt x="186" y="40"/>
                                  <a:pt x="186" y="40"/>
                                  <a:pt x="186" y="40"/>
                                </a:cubicBezTo>
                                <a:cubicBezTo>
                                  <a:pt x="186" y="40"/>
                                  <a:pt x="185" y="39"/>
                                  <a:pt x="185" y="39"/>
                                </a:cubicBezTo>
                                <a:cubicBezTo>
                                  <a:pt x="186" y="39"/>
                                  <a:pt x="188" y="38"/>
                                  <a:pt x="189" y="38"/>
                                </a:cubicBezTo>
                                <a:cubicBezTo>
                                  <a:pt x="190" y="39"/>
                                  <a:pt x="191" y="40"/>
                                  <a:pt x="192" y="41"/>
                                </a:cubicBezTo>
                                <a:cubicBezTo>
                                  <a:pt x="191" y="41"/>
                                  <a:pt x="190" y="41"/>
                                  <a:pt x="189" y="41"/>
                                </a:cubicBezTo>
                                <a:close/>
                                <a:moveTo>
                                  <a:pt x="188" y="44"/>
                                </a:moveTo>
                                <a:cubicBezTo>
                                  <a:pt x="189" y="45"/>
                                  <a:pt x="190" y="46"/>
                                  <a:pt x="191" y="47"/>
                                </a:cubicBezTo>
                                <a:cubicBezTo>
                                  <a:pt x="190" y="47"/>
                                  <a:pt x="189" y="47"/>
                                  <a:pt x="188" y="48"/>
                                </a:cubicBezTo>
                                <a:cubicBezTo>
                                  <a:pt x="187" y="47"/>
                                  <a:pt x="186" y="46"/>
                                  <a:pt x="185" y="46"/>
                                </a:cubicBezTo>
                                <a:cubicBezTo>
                                  <a:pt x="186" y="45"/>
                                  <a:pt x="187" y="45"/>
                                  <a:pt x="188" y="44"/>
                                </a:cubicBezTo>
                                <a:close/>
                                <a:moveTo>
                                  <a:pt x="186" y="48"/>
                                </a:moveTo>
                                <a:cubicBezTo>
                                  <a:pt x="185" y="49"/>
                                  <a:pt x="183" y="49"/>
                                  <a:pt x="182" y="49"/>
                                </a:cubicBezTo>
                                <a:cubicBezTo>
                                  <a:pt x="182" y="49"/>
                                  <a:pt x="181" y="48"/>
                                  <a:pt x="181" y="47"/>
                                </a:cubicBezTo>
                                <a:cubicBezTo>
                                  <a:pt x="181" y="47"/>
                                  <a:pt x="182" y="47"/>
                                  <a:pt x="183" y="46"/>
                                </a:cubicBezTo>
                                <a:cubicBezTo>
                                  <a:pt x="184" y="47"/>
                                  <a:pt x="185" y="48"/>
                                  <a:pt x="186" y="48"/>
                                </a:cubicBezTo>
                                <a:close/>
                                <a:moveTo>
                                  <a:pt x="172" y="43"/>
                                </a:moveTo>
                                <a:cubicBezTo>
                                  <a:pt x="176" y="42"/>
                                  <a:pt x="180" y="41"/>
                                  <a:pt x="183" y="40"/>
                                </a:cubicBezTo>
                                <a:cubicBezTo>
                                  <a:pt x="183" y="40"/>
                                  <a:pt x="184" y="40"/>
                                  <a:pt x="184" y="40"/>
                                </a:cubicBezTo>
                                <a:cubicBezTo>
                                  <a:pt x="184" y="40"/>
                                  <a:pt x="184" y="40"/>
                                  <a:pt x="184" y="40"/>
                                </a:cubicBezTo>
                                <a:cubicBezTo>
                                  <a:pt x="180" y="41"/>
                                  <a:pt x="176" y="42"/>
                                  <a:pt x="172" y="43"/>
                                </a:cubicBezTo>
                                <a:close/>
                                <a:moveTo>
                                  <a:pt x="159" y="44"/>
                                </a:moveTo>
                                <a:cubicBezTo>
                                  <a:pt x="161" y="43"/>
                                  <a:pt x="163" y="41"/>
                                  <a:pt x="164" y="40"/>
                                </a:cubicBezTo>
                                <a:cubicBezTo>
                                  <a:pt x="170" y="39"/>
                                  <a:pt x="175" y="38"/>
                                  <a:pt x="180" y="37"/>
                                </a:cubicBezTo>
                                <a:cubicBezTo>
                                  <a:pt x="173" y="40"/>
                                  <a:pt x="166" y="42"/>
                                  <a:pt x="159" y="44"/>
                                </a:cubicBezTo>
                                <a:close/>
                                <a:moveTo>
                                  <a:pt x="172" y="31"/>
                                </a:moveTo>
                                <a:cubicBezTo>
                                  <a:pt x="171" y="31"/>
                                  <a:pt x="171" y="31"/>
                                  <a:pt x="170" y="31"/>
                                </a:cubicBezTo>
                                <a:cubicBezTo>
                                  <a:pt x="169" y="31"/>
                                  <a:pt x="168" y="31"/>
                                  <a:pt x="167" y="30"/>
                                </a:cubicBezTo>
                                <a:cubicBezTo>
                                  <a:pt x="167" y="30"/>
                                  <a:pt x="167" y="30"/>
                                  <a:pt x="166" y="29"/>
                                </a:cubicBezTo>
                                <a:cubicBezTo>
                                  <a:pt x="166" y="29"/>
                                  <a:pt x="165" y="29"/>
                                  <a:pt x="164" y="28"/>
                                </a:cubicBezTo>
                                <a:cubicBezTo>
                                  <a:pt x="164" y="28"/>
                                  <a:pt x="164" y="28"/>
                                  <a:pt x="164" y="28"/>
                                </a:cubicBezTo>
                                <a:cubicBezTo>
                                  <a:pt x="167" y="29"/>
                                  <a:pt x="170" y="30"/>
                                  <a:pt x="173" y="31"/>
                                </a:cubicBezTo>
                                <a:cubicBezTo>
                                  <a:pt x="173" y="31"/>
                                  <a:pt x="173" y="31"/>
                                  <a:pt x="172" y="31"/>
                                </a:cubicBezTo>
                                <a:close/>
                                <a:moveTo>
                                  <a:pt x="166" y="36"/>
                                </a:moveTo>
                                <a:cubicBezTo>
                                  <a:pt x="166" y="36"/>
                                  <a:pt x="167" y="36"/>
                                  <a:pt x="167" y="36"/>
                                </a:cubicBezTo>
                                <a:cubicBezTo>
                                  <a:pt x="167" y="36"/>
                                  <a:pt x="167" y="36"/>
                                  <a:pt x="167" y="36"/>
                                </a:cubicBezTo>
                                <a:cubicBezTo>
                                  <a:pt x="166" y="37"/>
                                  <a:pt x="164" y="37"/>
                                  <a:pt x="163" y="37"/>
                                </a:cubicBezTo>
                                <a:cubicBezTo>
                                  <a:pt x="164" y="37"/>
                                  <a:pt x="165" y="36"/>
                                  <a:pt x="166" y="36"/>
                                </a:cubicBezTo>
                                <a:close/>
                                <a:moveTo>
                                  <a:pt x="154" y="12"/>
                                </a:moveTo>
                                <a:cubicBezTo>
                                  <a:pt x="154" y="12"/>
                                  <a:pt x="154" y="12"/>
                                  <a:pt x="154" y="12"/>
                                </a:cubicBezTo>
                                <a:cubicBezTo>
                                  <a:pt x="153" y="11"/>
                                  <a:pt x="153" y="11"/>
                                  <a:pt x="152" y="11"/>
                                </a:cubicBezTo>
                                <a:cubicBezTo>
                                  <a:pt x="153" y="11"/>
                                  <a:pt x="155" y="11"/>
                                  <a:pt x="156" y="12"/>
                                </a:cubicBezTo>
                                <a:cubicBezTo>
                                  <a:pt x="157" y="12"/>
                                  <a:pt x="159" y="13"/>
                                  <a:pt x="160" y="14"/>
                                </a:cubicBezTo>
                                <a:cubicBezTo>
                                  <a:pt x="158" y="13"/>
                                  <a:pt x="156" y="13"/>
                                  <a:pt x="154" y="12"/>
                                </a:cubicBezTo>
                                <a:close/>
                                <a:moveTo>
                                  <a:pt x="154" y="6"/>
                                </a:moveTo>
                                <a:cubicBezTo>
                                  <a:pt x="153" y="6"/>
                                  <a:pt x="153" y="6"/>
                                  <a:pt x="153" y="7"/>
                                </a:cubicBezTo>
                                <a:cubicBezTo>
                                  <a:pt x="150" y="6"/>
                                  <a:pt x="147" y="6"/>
                                  <a:pt x="144" y="6"/>
                                </a:cubicBezTo>
                                <a:cubicBezTo>
                                  <a:pt x="144" y="5"/>
                                  <a:pt x="143" y="5"/>
                                  <a:pt x="142" y="5"/>
                                </a:cubicBezTo>
                                <a:cubicBezTo>
                                  <a:pt x="139" y="5"/>
                                  <a:pt x="136" y="4"/>
                                  <a:pt x="133" y="3"/>
                                </a:cubicBezTo>
                                <a:cubicBezTo>
                                  <a:pt x="136" y="3"/>
                                  <a:pt x="138" y="3"/>
                                  <a:pt x="140" y="3"/>
                                </a:cubicBezTo>
                                <a:cubicBezTo>
                                  <a:pt x="147" y="4"/>
                                  <a:pt x="154" y="5"/>
                                  <a:pt x="161" y="7"/>
                                </a:cubicBezTo>
                                <a:cubicBezTo>
                                  <a:pt x="163" y="8"/>
                                  <a:pt x="165" y="9"/>
                                  <a:pt x="167" y="10"/>
                                </a:cubicBezTo>
                                <a:cubicBezTo>
                                  <a:pt x="167" y="10"/>
                                  <a:pt x="166" y="10"/>
                                  <a:pt x="166" y="10"/>
                                </a:cubicBezTo>
                                <a:cubicBezTo>
                                  <a:pt x="165" y="9"/>
                                  <a:pt x="165" y="10"/>
                                  <a:pt x="165" y="10"/>
                                </a:cubicBezTo>
                                <a:cubicBezTo>
                                  <a:pt x="164" y="9"/>
                                  <a:pt x="162" y="9"/>
                                  <a:pt x="160" y="8"/>
                                </a:cubicBezTo>
                                <a:cubicBezTo>
                                  <a:pt x="158" y="7"/>
                                  <a:pt x="156" y="7"/>
                                  <a:pt x="154" y="6"/>
                                </a:cubicBezTo>
                                <a:close/>
                                <a:moveTo>
                                  <a:pt x="136" y="26"/>
                                </a:moveTo>
                                <a:cubicBezTo>
                                  <a:pt x="135" y="26"/>
                                  <a:pt x="135" y="26"/>
                                  <a:pt x="135" y="27"/>
                                </a:cubicBezTo>
                                <a:cubicBezTo>
                                  <a:pt x="134" y="26"/>
                                  <a:pt x="133" y="26"/>
                                  <a:pt x="132" y="26"/>
                                </a:cubicBezTo>
                                <a:cubicBezTo>
                                  <a:pt x="133" y="26"/>
                                  <a:pt x="135" y="26"/>
                                  <a:pt x="136" y="26"/>
                                </a:cubicBezTo>
                                <a:close/>
                                <a:moveTo>
                                  <a:pt x="135" y="28"/>
                                </a:moveTo>
                                <a:cubicBezTo>
                                  <a:pt x="135" y="29"/>
                                  <a:pt x="134" y="29"/>
                                  <a:pt x="134" y="29"/>
                                </a:cubicBezTo>
                                <a:cubicBezTo>
                                  <a:pt x="134" y="29"/>
                                  <a:pt x="133" y="29"/>
                                  <a:pt x="133" y="29"/>
                                </a:cubicBezTo>
                                <a:cubicBezTo>
                                  <a:pt x="134" y="29"/>
                                  <a:pt x="134" y="29"/>
                                  <a:pt x="135" y="28"/>
                                </a:cubicBezTo>
                                <a:cubicBezTo>
                                  <a:pt x="135" y="28"/>
                                  <a:pt x="135" y="28"/>
                                  <a:pt x="135" y="28"/>
                                </a:cubicBezTo>
                                <a:close/>
                                <a:moveTo>
                                  <a:pt x="120" y="31"/>
                                </a:moveTo>
                                <a:cubicBezTo>
                                  <a:pt x="120" y="31"/>
                                  <a:pt x="119" y="31"/>
                                  <a:pt x="118" y="31"/>
                                </a:cubicBezTo>
                                <a:cubicBezTo>
                                  <a:pt x="118" y="31"/>
                                  <a:pt x="118" y="31"/>
                                  <a:pt x="118" y="31"/>
                                </a:cubicBezTo>
                                <a:cubicBezTo>
                                  <a:pt x="119" y="31"/>
                                  <a:pt x="120" y="31"/>
                                  <a:pt x="121" y="31"/>
                                </a:cubicBezTo>
                                <a:cubicBezTo>
                                  <a:pt x="121" y="31"/>
                                  <a:pt x="121" y="31"/>
                                  <a:pt x="120" y="31"/>
                                </a:cubicBezTo>
                                <a:close/>
                                <a:moveTo>
                                  <a:pt x="118" y="29"/>
                                </a:moveTo>
                                <a:cubicBezTo>
                                  <a:pt x="117" y="29"/>
                                  <a:pt x="117" y="29"/>
                                  <a:pt x="116" y="29"/>
                                </a:cubicBezTo>
                                <a:cubicBezTo>
                                  <a:pt x="117" y="28"/>
                                  <a:pt x="119" y="27"/>
                                  <a:pt x="120" y="27"/>
                                </a:cubicBezTo>
                                <a:cubicBezTo>
                                  <a:pt x="121" y="27"/>
                                  <a:pt x="121" y="26"/>
                                  <a:pt x="122" y="26"/>
                                </a:cubicBezTo>
                                <a:cubicBezTo>
                                  <a:pt x="121" y="27"/>
                                  <a:pt x="120" y="28"/>
                                  <a:pt x="118" y="29"/>
                                </a:cubicBezTo>
                                <a:close/>
                                <a:moveTo>
                                  <a:pt x="122" y="24"/>
                                </a:moveTo>
                                <a:cubicBezTo>
                                  <a:pt x="120" y="24"/>
                                  <a:pt x="119" y="24"/>
                                  <a:pt x="118" y="24"/>
                                </a:cubicBezTo>
                                <a:cubicBezTo>
                                  <a:pt x="118" y="24"/>
                                  <a:pt x="118" y="23"/>
                                  <a:pt x="119" y="23"/>
                                </a:cubicBezTo>
                                <a:cubicBezTo>
                                  <a:pt x="120" y="24"/>
                                  <a:pt x="121" y="24"/>
                                  <a:pt x="122" y="24"/>
                                </a:cubicBezTo>
                                <a:cubicBezTo>
                                  <a:pt x="122" y="24"/>
                                  <a:pt x="122" y="24"/>
                                  <a:pt x="122" y="24"/>
                                </a:cubicBezTo>
                                <a:close/>
                                <a:moveTo>
                                  <a:pt x="117" y="16"/>
                                </a:moveTo>
                                <a:cubicBezTo>
                                  <a:pt x="116" y="16"/>
                                  <a:pt x="116" y="16"/>
                                  <a:pt x="116" y="16"/>
                                </a:cubicBezTo>
                                <a:cubicBezTo>
                                  <a:pt x="117" y="16"/>
                                  <a:pt x="117" y="15"/>
                                  <a:pt x="116" y="15"/>
                                </a:cubicBezTo>
                                <a:cubicBezTo>
                                  <a:pt x="115" y="15"/>
                                  <a:pt x="113" y="15"/>
                                  <a:pt x="112" y="16"/>
                                </a:cubicBezTo>
                                <a:cubicBezTo>
                                  <a:pt x="111" y="16"/>
                                  <a:pt x="111" y="16"/>
                                  <a:pt x="111" y="16"/>
                                </a:cubicBezTo>
                                <a:cubicBezTo>
                                  <a:pt x="111" y="15"/>
                                  <a:pt x="110" y="15"/>
                                  <a:pt x="110" y="15"/>
                                </a:cubicBezTo>
                                <a:cubicBezTo>
                                  <a:pt x="113" y="14"/>
                                  <a:pt x="115" y="13"/>
                                  <a:pt x="118" y="12"/>
                                </a:cubicBezTo>
                                <a:cubicBezTo>
                                  <a:pt x="119" y="12"/>
                                  <a:pt x="119" y="12"/>
                                  <a:pt x="119" y="12"/>
                                </a:cubicBezTo>
                                <a:cubicBezTo>
                                  <a:pt x="121" y="12"/>
                                  <a:pt x="122" y="12"/>
                                  <a:pt x="123" y="13"/>
                                </a:cubicBezTo>
                                <a:cubicBezTo>
                                  <a:pt x="121" y="14"/>
                                  <a:pt x="119" y="15"/>
                                  <a:pt x="117" y="16"/>
                                </a:cubicBezTo>
                                <a:close/>
                                <a:moveTo>
                                  <a:pt x="107" y="24"/>
                                </a:moveTo>
                                <a:cubicBezTo>
                                  <a:pt x="108" y="24"/>
                                  <a:pt x="109" y="24"/>
                                  <a:pt x="110" y="24"/>
                                </a:cubicBezTo>
                                <a:cubicBezTo>
                                  <a:pt x="109" y="25"/>
                                  <a:pt x="108" y="25"/>
                                  <a:pt x="107" y="25"/>
                                </a:cubicBezTo>
                                <a:cubicBezTo>
                                  <a:pt x="107" y="25"/>
                                  <a:pt x="106" y="25"/>
                                  <a:pt x="105" y="25"/>
                                </a:cubicBezTo>
                                <a:cubicBezTo>
                                  <a:pt x="106" y="25"/>
                                  <a:pt x="107" y="24"/>
                                  <a:pt x="107" y="24"/>
                                </a:cubicBezTo>
                                <a:close/>
                                <a:moveTo>
                                  <a:pt x="100" y="22"/>
                                </a:moveTo>
                                <a:cubicBezTo>
                                  <a:pt x="101" y="22"/>
                                  <a:pt x="102" y="22"/>
                                  <a:pt x="102" y="21"/>
                                </a:cubicBezTo>
                                <a:cubicBezTo>
                                  <a:pt x="104" y="22"/>
                                  <a:pt x="105" y="22"/>
                                  <a:pt x="106" y="22"/>
                                </a:cubicBezTo>
                                <a:cubicBezTo>
                                  <a:pt x="106" y="22"/>
                                  <a:pt x="106" y="22"/>
                                  <a:pt x="105" y="22"/>
                                </a:cubicBezTo>
                                <a:cubicBezTo>
                                  <a:pt x="104" y="22"/>
                                  <a:pt x="102" y="22"/>
                                  <a:pt x="100" y="22"/>
                                </a:cubicBezTo>
                                <a:close/>
                                <a:moveTo>
                                  <a:pt x="103" y="8"/>
                                </a:moveTo>
                                <a:cubicBezTo>
                                  <a:pt x="104" y="7"/>
                                  <a:pt x="104" y="7"/>
                                  <a:pt x="105" y="7"/>
                                </a:cubicBezTo>
                                <a:cubicBezTo>
                                  <a:pt x="106" y="7"/>
                                  <a:pt x="106" y="7"/>
                                  <a:pt x="106" y="7"/>
                                </a:cubicBezTo>
                                <a:cubicBezTo>
                                  <a:pt x="105" y="7"/>
                                  <a:pt x="104" y="7"/>
                                  <a:pt x="103" y="8"/>
                                </a:cubicBezTo>
                                <a:close/>
                                <a:moveTo>
                                  <a:pt x="104" y="17"/>
                                </a:moveTo>
                                <a:cubicBezTo>
                                  <a:pt x="103" y="17"/>
                                  <a:pt x="103" y="17"/>
                                  <a:pt x="102" y="17"/>
                                </a:cubicBezTo>
                                <a:cubicBezTo>
                                  <a:pt x="101" y="18"/>
                                  <a:pt x="99" y="18"/>
                                  <a:pt x="97" y="18"/>
                                </a:cubicBezTo>
                                <a:cubicBezTo>
                                  <a:pt x="97" y="18"/>
                                  <a:pt x="97" y="18"/>
                                  <a:pt x="97" y="18"/>
                                </a:cubicBezTo>
                                <a:cubicBezTo>
                                  <a:pt x="97" y="18"/>
                                  <a:pt x="97" y="18"/>
                                  <a:pt x="97" y="18"/>
                                </a:cubicBezTo>
                                <a:cubicBezTo>
                                  <a:pt x="99" y="18"/>
                                  <a:pt x="101" y="17"/>
                                  <a:pt x="102" y="16"/>
                                </a:cubicBezTo>
                                <a:cubicBezTo>
                                  <a:pt x="103" y="16"/>
                                  <a:pt x="103" y="17"/>
                                  <a:pt x="104" y="17"/>
                                </a:cubicBezTo>
                                <a:close/>
                                <a:moveTo>
                                  <a:pt x="100" y="11"/>
                                </a:moveTo>
                                <a:cubicBezTo>
                                  <a:pt x="99" y="12"/>
                                  <a:pt x="98" y="12"/>
                                  <a:pt x="97" y="12"/>
                                </a:cubicBezTo>
                                <a:cubicBezTo>
                                  <a:pt x="97" y="12"/>
                                  <a:pt x="97" y="12"/>
                                  <a:pt x="97" y="12"/>
                                </a:cubicBezTo>
                                <a:cubicBezTo>
                                  <a:pt x="97" y="12"/>
                                  <a:pt x="98" y="11"/>
                                  <a:pt x="98" y="11"/>
                                </a:cubicBezTo>
                                <a:cubicBezTo>
                                  <a:pt x="99" y="11"/>
                                  <a:pt x="100" y="11"/>
                                  <a:pt x="102" y="11"/>
                                </a:cubicBezTo>
                                <a:cubicBezTo>
                                  <a:pt x="101" y="11"/>
                                  <a:pt x="101" y="11"/>
                                  <a:pt x="100" y="11"/>
                                </a:cubicBezTo>
                                <a:close/>
                                <a:moveTo>
                                  <a:pt x="102" y="24"/>
                                </a:moveTo>
                                <a:cubicBezTo>
                                  <a:pt x="102" y="24"/>
                                  <a:pt x="101" y="25"/>
                                  <a:pt x="100" y="25"/>
                                </a:cubicBezTo>
                                <a:cubicBezTo>
                                  <a:pt x="97" y="25"/>
                                  <a:pt x="95" y="25"/>
                                  <a:pt x="93" y="25"/>
                                </a:cubicBezTo>
                                <a:cubicBezTo>
                                  <a:pt x="93" y="24"/>
                                  <a:pt x="93" y="24"/>
                                  <a:pt x="94" y="24"/>
                                </a:cubicBezTo>
                                <a:cubicBezTo>
                                  <a:pt x="97" y="24"/>
                                  <a:pt x="99" y="24"/>
                                  <a:pt x="102" y="24"/>
                                </a:cubicBezTo>
                                <a:close/>
                                <a:moveTo>
                                  <a:pt x="93" y="10"/>
                                </a:moveTo>
                                <a:cubicBezTo>
                                  <a:pt x="93" y="10"/>
                                  <a:pt x="93" y="11"/>
                                  <a:pt x="92" y="11"/>
                                </a:cubicBezTo>
                                <a:cubicBezTo>
                                  <a:pt x="91" y="11"/>
                                  <a:pt x="89" y="12"/>
                                  <a:pt x="88" y="12"/>
                                </a:cubicBezTo>
                                <a:cubicBezTo>
                                  <a:pt x="87" y="13"/>
                                  <a:pt x="87" y="13"/>
                                  <a:pt x="87" y="13"/>
                                </a:cubicBezTo>
                                <a:cubicBezTo>
                                  <a:pt x="86" y="13"/>
                                  <a:pt x="86" y="14"/>
                                  <a:pt x="85" y="14"/>
                                </a:cubicBezTo>
                                <a:cubicBezTo>
                                  <a:pt x="87" y="12"/>
                                  <a:pt x="90" y="11"/>
                                  <a:pt x="93" y="10"/>
                                </a:cubicBezTo>
                                <a:cubicBezTo>
                                  <a:pt x="94" y="9"/>
                                  <a:pt x="95" y="9"/>
                                  <a:pt x="96" y="9"/>
                                </a:cubicBezTo>
                                <a:cubicBezTo>
                                  <a:pt x="95" y="9"/>
                                  <a:pt x="94" y="10"/>
                                  <a:pt x="93" y="10"/>
                                </a:cubicBezTo>
                                <a:close/>
                                <a:moveTo>
                                  <a:pt x="92" y="8"/>
                                </a:moveTo>
                                <a:cubicBezTo>
                                  <a:pt x="78" y="11"/>
                                  <a:pt x="65" y="20"/>
                                  <a:pt x="55" y="27"/>
                                </a:cubicBezTo>
                                <a:cubicBezTo>
                                  <a:pt x="50" y="30"/>
                                  <a:pt x="46" y="34"/>
                                  <a:pt x="42" y="37"/>
                                </a:cubicBezTo>
                                <a:cubicBezTo>
                                  <a:pt x="41" y="37"/>
                                  <a:pt x="41" y="37"/>
                                  <a:pt x="41" y="38"/>
                                </a:cubicBezTo>
                                <a:cubicBezTo>
                                  <a:pt x="41" y="38"/>
                                  <a:pt x="41" y="38"/>
                                  <a:pt x="41" y="38"/>
                                </a:cubicBezTo>
                                <a:cubicBezTo>
                                  <a:pt x="40" y="38"/>
                                  <a:pt x="39" y="38"/>
                                  <a:pt x="39" y="39"/>
                                </a:cubicBezTo>
                                <a:cubicBezTo>
                                  <a:pt x="42" y="35"/>
                                  <a:pt x="46" y="32"/>
                                  <a:pt x="51" y="29"/>
                                </a:cubicBezTo>
                                <a:cubicBezTo>
                                  <a:pt x="57" y="24"/>
                                  <a:pt x="65" y="19"/>
                                  <a:pt x="72" y="15"/>
                                </a:cubicBezTo>
                                <a:cubicBezTo>
                                  <a:pt x="79" y="12"/>
                                  <a:pt x="87" y="9"/>
                                  <a:pt x="94" y="7"/>
                                </a:cubicBezTo>
                                <a:cubicBezTo>
                                  <a:pt x="94" y="7"/>
                                  <a:pt x="94" y="7"/>
                                  <a:pt x="95" y="7"/>
                                </a:cubicBezTo>
                                <a:cubicBezTo>
                                  <a:pt x="94" y="8"/>
                                  <a:pt x="93" y="8"/>
                                  <a:pt x="92" y="8"/>
                                </a:cubicBezTo>
                                <a:close/>
                                <a:moveTo>
                                  <a:pt x="42" y="39"/>
                                </a:moveTo>
                                <a:cubicBezTo>
                                  <a:pt x="42" y="39"/>
                                  <a:pt x="42" y="39"/>
                                  <a:pt x="42" y="39"/>
                                </a:cubicBezTo>
                                <a:cubicBezTo>
                                  <a:pt x="44" y="38"/>
                                  <a:pt x="47" y="37"/>
                                  <a:pt x="49" y="36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9" y="38"/>
                                  <a:pt x="48" y="38"/>
                                  <a:pt x="48" y="39"/>
                                </a:cubicBezTo>
                                <a:cubicBezTo>
                                  <a:pt x="47" y="40"/>
                                  <a:pt x="46" y="40"/>
                                  <a:pt x="45" y="41"/>
                                </a:cubicBezTo>
                                <a:cubicBezTo>
                                  <a:pt x="46" y="40"/>
                                  <a:pt x="47" y="39"/>
                                  <a:pt x="49" y="38"/>
                                </a:cubicBezTo>
                                <a:cubicBezTo>
                                  <a:pt x="49" y="37"/>
                                  <a:pt x="48" y="36"/>
                                  <a:pt x="48" y="37"/>
                                </a:cubicBezTo>
                                <a:cubicBezTo>
                                  <a:pt x="46" y="39"/>
                                  <a:pt x="44" y="40"/>
                                  <a:pt x="42" y="42"/>
                                </a:cubicBezTo>
                                <a:cubicBezTo>
                                  <a:pt x="42" y="42"/>
                                  <a:pt x="41" y="42"/>
                                  <a:pt x="41" y="42"/>
                                </a:cubicBezTo>
                                <a:cubicBezTo>
                                  <a:pt x="41" y="43"/>
                                  <a:pt x="40" y="43"/>
                                  <a:pt x="40" y="44"/>
                                </a:cubicBezTo>
                                <a:cubicBezTo>
                                  <a:pt x="40" y="44"/>
                                  <a:pt x="40" y="44"/>
                                  <a:pt x="39" y="44"/>
                                </a:cubicBezTo>
                                <a:cubicBezTo>
                                  <a:pt x="40" y="43"/>
                                  <a:pt x="41" y="41"/>
                                  <a:pt x="42" y="39"/>
                                </a:cubicBezTo>
                                <a:close/>
                                <a:moveTo>
                                  <a:pt x="41" y="46"/>
                                </a:moveTo>
                                <a:cubicBezTo>
                                  <a:pt x="42" y="46"/>
                                  <a:pt x="43" y="45"/>
                                  <a:pt x="44" y="44"/>
                                </a:cubicBezTo>
                                <a:cubicBezTo>
                                  <a:pt x="42" y="47"/>
                                  <a:pt x="40" y="50"/>
                                  <a:pt x="38" y="53"/>
                                </a:cubicBezTo>
                                <a:cubicBezTo>
                                  <a:pt x="38" y="53"/>
                                  <a:pt x="37" y="54"/>
                                  <a:pt x="37" y="54"/>
                                </a:cubicBezTo>
                                <a:cubicBezTo>
                                  <a:pt x="37" y="54"/>
                                  <a:pt x="37" y="54"/>
                                  <a:pt x="37" y="54"/>
                                </a:cubicBezTo>
                                <a:cubicBezTo>
                                  <a:pt x="38" y="52"/>
                                  <a:pt x="39" y="49"/>
                                  <a:pt x="41" y="46"/>
                                </a:cubicBezTo>
                                <a:close/>
                                <a:moveTo>
                                  <a:pt x="36" y="50"/>
                                </a:moveTo>
                                <a:cubicBezTo>
                                  <a:pt x="36" y="50"/>
                                  <a:pt x="36" y="50"/>
                                  <a:pt x="37" y="49"/>
                                </a:cubicBezTo>
                                <a:cubicBezTo>
                                  <a:pt x="37" y="50"/>
                                  <a:pt x="37" y="50"/>
                                  <a:pt x="37" y="50"/>
                                </a:cubicBezTo>
                                <a:cubicBezTo>
                                  <a:pt x="36" y="52"/>
                                  <a:pt x="35" y="54"/>
                                  <a:pt x="34" y="57"/>
                                </a:cubicBezTo>
                                <a:cubicBezTo>
                                  <a:pt x="33" y="57"/>
                                  <a:pt x="32" y="58"/>
                                  <a:pt x="31" y="59"/>
                                </a:cubicBezTo>
                                <a:cubicBezTo>
                                  <a:pt x="33" y="56"/>
                                  <a:pt x="34" y="53"/>
                                  <a:pt x="36" y="50"/>
                                </a:cubicBezTo>
                                <a:close/>
                                <a:moveTo>
                                  <a:pt x="35" y="46"/>
                                </a:moveTo>
                                <a:cubicBezTo>
                                  <a:pt x="36" y="45"/>
                                  <a:pt x="37" y="44"/>
                                  <a:pt x="38" y="43"/>
                                </a:cubicBezTo>
                                <a:cubicBezTo>
                                  <a:pt x="37" y="44"/>
                                  <a:pt x="36" y="45"/>
                                  <a:pt x="36" y="46"/>
                                </a:cubicBezTo>
                                <a:cubicBezTo>
                                  <a:pt x="35" y="46"/>
                                  <a:pt x="35" y="46"/>
                                  <a:pt x="35" y="46"/>
                                </a:cubicBezTo>
                                <a:cubicBezTo>
                                  <a:pt x="35" y="46"/>
                                  <a:pt x="35" y="46"/>
                                  <a:pt x="35" y="46"/>
                                </a:cubicBezTo>
                                <a:close/>
                                <a:moveTo>
                                  <a:pt x="32" y="55"/>
                                </a:moveTo>
                                <a:cubicBezTo>
                                  <a:pt x="31" y="57"/>
                                  <a:pt x="30" y="58"/>
                                  <a:pt x="29" y="60"/>
                                </a:cubicBezTo>
                                <a:cubicBezTo>
                                  <a:pt x="28" y="60"/>
                                  <a:pt x="28" y="60"/>
                                  <a:pt x="28" y="60"/>
                                </a:cubicBezTo>
                                <a:lnTo>
                                  <a:pt x="32" y="55"/>
                                </a:lnTo>
                                <a:close/>
                                <a:moveTo>
                                  <a:pt x="28" y="54"/>
                                </a:moveTo>
                                <a:cubicBezTo>
                                  <a:pt x="30" y="51"/>
                                  <a:pt x="32" y="49"/>
                                  <a:pt x="34" y="47"/>
                                </a:cubicBezTo>
                                <a:cubicBezTo>
                                  <a:pt x="33" y="48"/>
                                  <a:pt x="32" y="50"/>
                                  <a:pt x="31" y="51"/>
                                </a:cubicBezTo>
                                <a:cubicBezTo>
                                  <a:pt x="30" y="52"/>
                                  <a:pt x="29" y="53"/>
                                  <a:pt x="28" y="54"/>
                                </a:cubicBezTo>
                                <a:close/>
                                <a:moveTo>
                                  <a:pt x="31" y="79"/>
                                </a:moveTo>
                                <a:cubicBezTo>
                                  <a:pt x="30" y="80"/>
                                  <a:pt x="29" y="81"/>
                                  <a:pt x="28" y="82"/>
                                </a:cubicBezTo>
                                <a:cubicBezTo>
                                  <a:pt x="27" y="82"/>
                                  <a:pt x="25" y="83"/>
                                  <a:pt x="24" y="84"/>
                                </a:cubicBezTo>
                                <a:cubicBezTo>
                                  <a:pt x="25" y="83"/>
                                  <a:pt x="25" y="81"/>
                                  <a:pt x="26" y="80"/>
                                </a:cubicBezTo>
                                <a:cubicBezTo>
                                  <a:pt x="28" y="80"/>
                                  <a:pt x="29" y="79"/>
                                  <a:pt x="31" y="79"/>
                                </a:cubicBezTo>
                                <a:close/>
                                <a:moveTo>
                                  <a:pt x="23" y="83"/>
                                </a:moveTo>
                                <a:cubicBezTo>
                                  <a:pt x="22" y="83"/>
                                  <a:pt x="22" y="83"/>
                                  <a:pt x="22" y="83"/>
                                </a:cubicBezTo>
                                <a:cubicBezTo>
                                  <a:pt x="22" y="82"/>
                                  <a:pt x="23" y="81"/>
                                  <a:pt x="24" y="80"/>
                                </a:cubicBezTo>
                                <a:cubicBezTo>
                                  <a:pt x="24" y="80"/>
                                  <a:pt x="24" y="80"/>
                                  <a:pt x="24" y="80"/>
                                </a:cubicBezTo>
                                <a:cubicBezTo>
                                  <a:pt x="24" y="80"/>
                                  <a:pt x="24" y="80"/>
                                  <a:pt x="24" y="80"/>
                                </a:cubicBezTo>
                                <a:cubicBezTo>
                                  <a:pt x="24" y="81"/>
                                  <a:pt x="23" y="82"/>
                                  <a:pt x="23" y="83"/>
                                </a:cubicBezTo>
                                <a:close/>
                                <a:moveTo>
                                  <a:pt x="22" y="98"/>
                                </a:moveTo>
                                <a:cubicBezTo>
                                  <a:pt x="24" y="103"/>
                                  <a:pt x="25" y="109"/>
                                  <a:pt x="26" y="115"/>
                                </a:cubicBezTo>
                                <a:cubicBezTo>
                                  <a:pt x="26" y="117"/>
                                  <a:pt x="26" y="118"/>
                                  <a:pt x="27" y="120"/>
                                </a:cubicBezTo>
                                <a:cubicBezTo>
                                  <a:pt x="25" y="114"/>
                                  <a:pt x="23" y="108"/>
                                  <a:pt x="22" y="102"/>
                                </a:cubicBezTo>
                                <a:cubicBezTo>
                                  <a:pt x="22" y="101"/>
                                  <a:pt x="22" y="99"/>
                                  <a:pt x="22" y="98"/>
                                </a:cubicBezTo>
                                <a:close/>
                                <a:moveTo>
                                  <a:pt x="27" y="139"/>
                                </a:moveTo>
                                <a:cubicBezTo>
                                  <a:pt x="27" y="139"/>
                                  <a:pt x="27" y="139"/>
                                  <a:pt x="27" y="139"/>
                                </a:cubicBezTo>
                                <a:cubicBezTo>
                                  <a:pt x="26" y="140"/>
                                  <a:pt x="27" y="140"/>
                                  <a:pt x="27" y="140"/>
                                </a:cubicBezTo>
                                <a:cubicBezTo>
                                  <a:pt x="27" y="141"/>
                                  <a:pt x="27" y="141"/>
                                  <a:pt x="27" y="141"/>
                                </a:cubicBezTo>
                                <a:cubicBezTo>
                                  <a:pt x="25" y="137"/>
                                  <a:pt x="24" y="133"/>
                                  <a:pt x="23" y="129"/>
                                </a:cubicBezTo>
                                <a:cubicBezTo>
                                  <a:pt x="23" y="127"/>
                                  <a:pt x="23" y="125"/>
                                  <a:pt x="23" y="123"/>
                                </a:cubicBezTo>
                                <a:cubicBezTo>
                                  <a:pt x="22" y="121"/>
                                  <a:pt x="22" y="118"/>
                                  <a:pt x="22" y="115"/>
                                </a:cubicBezTo>
                                <a:cubicBezTo>
                                  <a:pt x="24" y="123"/>
                                  <a:pt x="25" y="131"/>
                                  <a:pt x="27" y="139"/>
                                </a:cubicBezTo>
                                <a:close/>
                                <a:moveTo>
                                  <a:pt x="25" y="156"/>
                                </a:moveTo>
                                <a:cubicBezTo>
                                  <a:pt x="23" y="153"/>
                                  <a:pt x="22" y="149"/>
                                  <a:pt x="21" y="146"/>
                                </a:cubicBezTo>
                                <a:cubicBezTo>
                                  <a:pt x="21" y="145"/>
                                  <a:pt x="20" y="145"/>
                                  <a:pt x="20" y="144"/>
                                </a:cubicBezTo>
                                <a:cubicBezTo>
                                  <a:pt x="20" y="144"/>
                                  <a:pt x="20" y="144"/>
                                  <a:pt x="20" y="144"/>
                                </a:cubicBezTo>
                                <a:cubicBezTo>
                                  <a:pt x="22" y="147"/>
                                  <a:pt x="23" y="150"/>
                                  <a:pt x="25" y="154"/>
                                </a:cubicBezTo>
                                <a:cubicBezTo>
                                  <a:pt x="25" y="154"/>
                                  <a:pt x="25" y="155"/>
                                  <a:pt x="25" y="156"/>
                                </a:cubicBezTo>
                                <a:cubicBezTo>
                                  <a:pt x="25" y="156"/>
                                  <a:pt x="25" y="156"/>
                                  <a:pt x="25" y="156"/>
                                </a:cubicBezTo>
                                <a:close/>
                                <a:moveTo>
                                  <a:pt x="29" y="163"/>
                                </a:moveTo>
                                <a:cubicBezTo>
                                  <a:pt x="30" y="164"/>
                                  <a:pt x="30" y="165"/>
                                  <a:pt x="30" y="167"/>
                                </a:cubicBezTo>
                                <a:cubicBezTo>
                                  <a:pt x="29" y="164"/>
                                  <a:pt x="29" y="162"/>
                                  <a:pt x="28" y="160"/>
                                </a:cubicBezTo>
                                <a:cubicBezTo>
                                  <a:pt x="28" y="161"/>
                                  <a:pt x="29" y="162"/>
                                  <a:pt x="29" y="163"/>
                                </a:cubicBezTo>
                                <a:close/>
                                <a:moveTo>
                                  <a:pt x="29" y="148"/>
                                </a:moveTo>
                                <a:cubicBezTo>
                                  <a:pt x="29" y="147"/>
                                  <a:pt x="29" y="146"/>
                                  <a:pt x="29" y="145"/>
                                </a:cubicBezTo>
                                <a:cubicBezTo>
                                  <a:pt x="30" y="143"/>
                                  <a:pt x="30" y="142"/>
                                  <a:pt x="31" y="140"/>
                                </a:cubicBezTo>
                                <a:cubicBezTo>
                                  <a:pt x="31" y="141"/>
                                  <a:pt x="31" y="141"/>
                                  <a:pt x="31" y="141"/>
                                </a:cubicBezTo>
                                <a:cubicBezTo>
                                  <a:pt x="31" y="142"/>
                                  <a:pt x="31" y="143"/>
                                  <a:pt x="32" y="144"/>
                                </a:cubicBezTo>
                                <a:cubicBezTo>
                                  <a:pt x="32" y="147"/>
                                  <a:pt x="33" y="151"/>
                                  <a:pt x="33" y="155"/>
                                </a:cubicBezTo>
                                <a:cubicBezTo>
                                  <a:pt x="32" y="153"/>
                                  <a:pt x="31" y="151"/>
                                  <a:pt x="30" y="149"/>
                                </a:cubicBezTo>
                                <a:cubicBezTo>
                                  <a:pt x="30" y="149"/>
                                  <a:pt x="30" y="149"/>
                                  <a:pt x="30" y="149"/>
                                </a:cubicBezTo>
                                <a:cubicBezTo>
                                  <a:pt x="30" y="149"/>
                                  <a:pt x="30" y="148"/>
                                  <a:pt x="29" y="148"/>
                                </a:cubicBezTo>
                                <a:close/>
                                <a:moveTo>
                                  <a:pt x="35" y="166"/>
                                </a:moveTo>
                                <a:cubicBezTo>
                                  <a:pt x="36" y="168"/>
                                  <a:pt x="36" y="169"/>
                                  <a:pt x="36" y="171"/>
                                </a:cubicBezTo>
                                <a:cubicBezTo>
                                  <a:pt x="35" y="166"/>
                                  <a:pt x="33" y="161"/>
                                  <a:pt x="30" y="156"/>
                                </a:cubicBezTo>
                                <a:cubicBezTo>
                                  <a:pt x="30" y="156"/>
                                  <a:pt x="30" y="155"/>
                                  <a:pt x="30" y="155"/>
                                </a:cubicBezTo>
                                <a:cubicBezTo>
                                  <a:pt x="32" y="159"/>
                                  <a:pt x="33" y="162"/>
                                  <a:pt x="35" y="166"/>
                                </a:cubicBezTo>
                                <a:close/>
                                <a:moveTo>
                                  <a:pt x="38" y="182"/>
                                </a:moveTo>
                                <a:cubicBezTo>
                                  <a:pt x="39" y="183"/>
                                  <a:pt x="39" y="185"/>
                                  <a:pt x="39" y="186"/>
                                </a:cubicBezTo>
                                <a:cubicBezTo>
                                  <a:pt x="39" y="186"/>
                                  <a:pt x="39" y="186"/>
                                  <a:pt x="39" y="186"/>
                                </a:cubicBezTo>
                                <a:cubicBezTo>
                                  <a:pt x="38" y="184"/>
                                  <a:pt x="37" y="182"/>
                                  <a:pt x="35" y="180"/>
                                </a:cubicBezTo>
                                <a:cubicBezTo>
                                  <a:pt x="34" y="178"/>
                                  <a:pt x="33" y="175"/>
                                  <a:pt x="32" y="173"/>
                                </a:cubicBezTo>
                                <a:cubicBezTo>
                                  <a:pt x="32" y="171"/>
                                  <a:pt x="32" y="170"/>
                                  <a:pt x="31" y="168"/>
                                </a:cubicBezTo>
                                <a:cubicBezTo>
                                  <a:pt x="34" y="173"/>
                                  <a:pt x="36" y="177"/>
                                  <a:pt x="38" y="182"/>
                                </a:cubicBezTo>
                                <a:close/>
                                <a:moveTo>
                                  <a:pt x="32" y="177"/>
                                </a:moveTo>
                                <a:cubicBezTo>
                                  <a:pt x="32" y="177"/>
                                  <a:pt x="32" y="178"/>
                                  <a:pt x="32" y="178"/>
                                </a:cubicBezTo>
                                <a:cubicBezTo>
                                  <a:pt x="34" y="182"/>
                                  <a:pt x="37" y="186"/>
                                  <a:pt x="39" y="190"/>
                                </a:cubicBezTo>
                                <a:cubicBezTo>
                                  <a:pt x="39" y="190"/>
                                  <a:pt x="39" y="190"/>
                                  <a:pt x="39" y="191"/>
                                </a:cubicBezTo>
                                <a:cubicBezTo>
                                  <a:pt x="36" y="188"/>
                                  <a:pt x="34" y="185"/>
                                  <a:pt x="32" y="183"/>
                                </a:cubicBezTo>
                                <a:cubicBezTo>
                                  <a:pt x="32" y="182"/>
                                  <a:pt x="32" y="182"/>
                                  <a:pt x="32" y="182"/>
                                </a:cubicBezTo>
                                <a:cubicBezTo>
                                  <a:pt x="32" y="182"/>
                                  <a:pt x="32" y="182"/>
                                  <a:pt x="32" y="181"/>
                                </a:cubicBezTo>
                                <a:cubicBezTo>
                                  <a:pt x="32" y="180"/>
                                  <a:pt x="32" y="179"/>
                                  <a:pt x="32" y="177"/>
                                </a:cubicBezTo>
                                <a:close/>
                                <a:moveTo>
                                  <a:pt x="38" y="192"/>
                                </a:moveTo>
                                <a:cubicBezTo>
                                  <a:pt x="38" y="192"/>
                                  <a:pt x="38" y="193"/>
                                  <a:pt x="38" y="193"/>
                                </a:cubicBezTo>
                                <a:cubicBezTo>
                                  <a:pt x="38" y="192"/>
                                  <a:pt x="37" y="192"/>
                                  <a:pt x="37" y="192"/>
                                </a:cubicBezTo>
                                <a:cubicBezTo>
                                  <a:pt x="36" y="190"/>
                                  <a:pt x="36" y="189"/>
                                  <a:pt x="35" y="188"/>
                                </a:cubicBezTo>
                                <a:cubicBezTo>
                                  <a:pt x="36" y="189"/>
                                  <a:pt x="37" y="191"/>
                                  <a:pt x="38" y="192"/>
                                </a:cubicBezTo>
                                <a:close/>
                                <a:moveTo>
                                  <a:pt x="39" y="197"/>
                                </a:moveTo>
                                <a:cubicBezTo>
                                  <a:pt x="39" y="196"/>
                                  <a:pt x="39" y="196"/>
                                  <a:pt x="38" y="196"/>
                                </a:cubicBezTo>
                                <a:cubicBezTo>
                                  <a:pt x="39" y="196"/>
                                  <a:pt x="39" y="196"/>
                                  <a:pt x="39" y="196"/>
                                </a:cubicBezTo>
                                <a:cubicBezTo>
                                  <a:pt x="41" y="199"/>
                                  <a:pt x="44" y="202"/>
                                  <a:pt x="48" y="204"/>
                                </a:cubicBezTo>
                                <a:cubicBezTo>
                                  <a:pt x="48" y="204"/>
                                  <a:pt x="49" y="204"/>
                                  <a:pt x="49" y="203"/>
                                </a:cubicBezTo>
                                <a:cubicBezTo>
                                  <a:pt x="49" y="204"/>
                                  <a:pt x="50" y="205"/>
                                  <a:pt x="50" y="205"/>
                                </a:cubicBezTo>
                                <a:cubicBezTo>
                                  <a:pt x="50" y="205"/>
                                  <a:pt x="49" y="205"/>
                                  <a:pt x="49" y="204"/>
                                </a:cubicBezTo>
                                <a:cubicBezTo>
                                  <a:pt x="48" y="204"/>
                                  <a:pt x="48" y="205"/>
                                  <a:pt x="48" y="206"/>
                                </a:cubicBezTo>
                                <a:cubicBezTo>
                                  <a:pt x="50" y="207"/>
                                  <a:pt x="52" y="208"/>
                                  <a:pt x="54" y="209"/>
                                </a:cubicBezTo>
                                <a:cubicBezTo>
                                  <a:pt x="54" y="210"/>
                                  <a:pt x="55" y="211"/>
                                  <a:pt x="56" y="212"/>
                                </a:cubicBezTo>
                                <a:cubicBezTo>
                                  <a:pt x="54" y="210"/>
                                  <a:pt x="51" y="209"/>
                                  <a:pt x="49" y="208"/>
                                </a:cubicBezTo>
                                <a:cubicBezTo>
                                  <a:pt x="46" y="205"/>
                                  <a:pt x="42" y="201"/>
                                  <a:pt x="39" y="197"/>
                                </a:cubicBezTo>
                                <a:close/>
                                <a:moveTo>
                                  <a:pt x="51" y="212"/>
                                </a:moveTo>
                                <a:cubicBezTo>
                                  <a:pt x="52" y="214"/>
                                  <a:pt x="54" y="216"/>
                                  <a:pt x="56" y="218"/>
                                </a:cubicBezTo>
                                <a:cubicBezTo>
                                  <a:pt x="56" y="217"/>
                                  <a:pt x="56" y="217"/>
                                  <a:pt x="56" y="217"/>
                                </a:cubicBezTo>
                                <a:cubicBezTo>
                                  <a:pt x="55" y="217"/>
                                  <a:pt x="54" y="216"/>
                                  <a:pt x="52" y="215"/>
                                </a:cubicBezTo>
                                <a:cubicBezTo>
                                  <a:pt x="51" y="214"/>
                                  <a:pt x="50" y="212"/>
                                  <a:pt x="49" y="210"/>
                                </a:cubicBezTo>
                                <a:cubicBezTo>
                                  <a:pt x="49" y="211"/>
                                  <a:pt x="50" y="211"/>
                                  <a:pt x="51" y="212"/>
                                </a:cubicBezTo>
                                <a:close/>
                                <a:moveTo>
                                  <a:pt x="54" y="220"/>
                                </a:moveTo>
                                <a:cubicBezTo>
                                  <a:pt x="55" y="221"/>
                                  <a:pt x="56" y="222"/>
                                  <a:pt x="57" y="223"/>
                                </a:cubicBezTo>
                                <a:cubicBezTo>
                                  <a:pt x="56" y="222"/>
                                  <a:pt x="55" y="222"/>
                                  <a:pt x="54" y="221"/>
                                </a:cubicBezTo>
                                <a:cubicBezTo>
                                  <a:pt x="53" y="220"/>
                                  <a:pt x="52" y="220"/>
                                  <a:pt x="52" y="219"/>
                                </a:cubicBezTo>
                                <a:cubicBezTo>
                                  <a:pt x="52" y="219"/>
                                  <a:pt x="52" y="219"/>
                                  <a:pt x="52" y="219"/>
                                </a:cubicBezTo>
                                <a:cubicBezTo>
                                  <a:pt x="52" y="219"/>
                                  <a:pt x="53" y="220"/>
                                  <a:pt x="53" y="220"/>
                                </a:cubicBezTo>
                                <a:cubicBezTo>
                                  <a:pt x="54" y="220"/>
                                  <a:pt x="54" y="220"/>
                                  <a:pt x="54" y="220"/>
                                </a:cubicBezTo>
                                <a:close/>
                                <a:moveTo>
                                  <a:pt x="53" y="222"/>
                                </a:moveTo>
                                <a:cubicBezTo>
                                  <a:pt x="53" y="223"/>
                                  <a:pt x="54" y="223"/>
                                  <a:pt x="54" y="223"/>
                                </a:cubicBezTo>
                                <a:cubicBezTo>
                                  <a:pt x="53" y="223"/>
                                  <a:pt x="52" y="222"/>
                                  <a:pt x="51" y="221"/>
                                </a:cubicBezTo>
                                <a:cubicBezTo>
                                  <a:pt x="51" y="221"/>
                                  <a:pt x="51" y="221"/>
                                  <a:pt x="51" y="220"/>
                                </a:cubicBezTo>
                                <a:cubicBezTo>
                                  <a:pt x="51" y="221"/>
                                  <a:pt x="52" y="222"/>
                                  <a:pt x="53" y="222"/>
                                </a:cubicBezTo>
                                <a:close/>
                                <a:moveTo>
                                  <a:pt x="56" y="228"/>
                                </a:moveTo>
                                <a:cubicBezTo>
                                  <a:pt x="57" y="228"/>
                                  <a:pt x="57" y="228"/>
                                  <a:pt x="57" y="228"/>
                                </a:cubicBezTo>
                                <a:cubicBezTo>
                                  <a:pt x="57" y="228"/>
                                  <a:pt x="57" y="228"/>
                                  <a:pt x="57" y="228"/>
                                </a:cubicBezTo>
                                <a:cubicBezTo>
                                  <a:pt x="55" y="227"/>
                                  <a:pt x="54" y="226"/>
                                  <a:pt x="52" y="225"/>
                                </a:cubicBezTo>
                                <a:cubicBezTo>
                                  <a:pt x="54" y="226"/>
                                  <a:pt x="55" y="227"/>
                                  <a:pt x="56" y="228"/>
                                </a:cubicBezTo>
                                <a:close/>
                                <a:moveTo>
                                  <a:pt x="55" y="218"/>
                                </a:moveTo>
                                <a:cubicBezTo>
                                  <a:pt x="55" y="218"/>
                                  <a:pt x="55" y="218"/>
                                  <a:pt x="55" y="218"/>
                                </a:cubicBezTo>
                                <a:cubicBezTo>
                                  <a:pt x="57" y="219"/>
                                  <a:pt x="58" y="220"/>
                                  <a:pt x="60" y="221"/>
                                </a:cubicBezTo>
                                <a:cubicBezTo>
                                  <a:pt x="63" y="224"/>
                                  <a:pt x="66" y="227"/>
                                  <a:pt x="69" y="230"/>
                                </a:cubicBezTo>
                                <a:cubicBezTo>
                                  <a:pt x="69" y="230"/>
                                  <a:pt x="68" y="230"/>
                                  <a:pt x="67" y="229"/>
                                </a:cubicBezTo>
                                <a:cubicBezTo>
                                  <a:pt x="65" y="228"/>
                                  <a:pt x="62" y="226"/>
                                  <a:pt x="60" y="225"/>
                                </a:cubicBezTo>
                                <a:cubicBezTo>
                                  <a:pt x="58" y="223"/>
                                  <a:pt x="56" y="220"/>
                                  <a:pt x="55" y="218"/>
                                </a:cubicBezTo>
                                <a:close/>
                                <a:moveTo>
                                  <a:pt x="68" y="227"/>
                                </a:moveTo>
                                <a:cubicBezTo>
                                  <a:pt x="68" y="227"/>
                                  <a:pt x="68" y="227"/>
                                  <a:pt x="68" y="227"/>
                                </a:cubicBezTo>
                                <a:cubicBezTo>
                                  <a:pt x="67" y="226"/>
                                  <a:pt x="66" y="225"/>
                                  <a:pt x="65" y="224"/>
                                </a:cubicBezTo>
                                <a:cubicBezTo>
                                  <a:pt x="66" y="225"/>
                                  <a:pt x="67" y="226"/>
                                  <a:pt x="69" y="226"/>
                                </a:cubicBezTo>
                                <a:cubicBezTo>
                                  <a:pt x="69" y="227"/>
                                  <a:pt x="70" y="227"/>
                                  <a:pt x="70" y="228"/>
                                </a:cubicBezTo>
                                <a:cubicBezTo>
                                  <a:pt x="69" y="228"/>
                                  <a:pt x="69" y="228"/>
                                  <a:pt x="68" y="227"/>
                                </a:cubicBezTo>
                                <a:close/>
                                <a:moveTo>
                                  <a:pt x="60" y="220"/>
                                </a:moveTo>
                                <a:cubicBezTo>
                                  <a:pt x="59" y="218"/>
                                  <a:pt x="57" y="216"/>
                                  <a:pt x="55" y="215"/>
                                </a:cubicBezTo>
                                <a:cubicBezTo>
                                  <a:pt x="58" y="216"/>
                                  <a:pt x="60" y="218"/>
                                  <a:pt x="63" y="219"/>
                                </a:cubicBezTo>
                                <a:cubicBezTo>
                                  <a:pt x="64" y="221"/>
                                  <a:pt x="65" y="222"/>
                                  <a:pt x="66" y="223"/>
                                </a:cubicBezTo>
                                <a:cubicBezTo>
                                  <a:pt x="64" y="222"/>
                                  <a:pt x="62" y="221"/>
                                  <a:pt x="60" y="220"/>
                                </a:cubicBezTo>
                                <a:close/>
                                <a:moveTo>
                                  <a:pt x="62" y="216"/>
                                </a:moveTo>
                                <a:cubicBezTo>
                                  <a:pt x="66" y="219"/>
                                  <a:pt x="71" y="222"/>
                                  <a:pt x="75" y="225"/>
                                </a:cubicBezTo>
                                <a:cubicBezTo>
                                  <a:pt x="71" y="222"/>
                                  <a:pt x="67" y="220"/>
                                  <a:pt x="63" y="218"/>
                                </a:cubicBezTo>
                                <a:cubicBezTo>
                                  <a:pt x="63" y="217"/>
                                  <a:pt x="62" y="217"/>
                                  <a:pt x="62" y="216"/>
                                </a:cubicBezTo>
                                <a:close/>
                                <a:moveTo>
                                  <a:pt x="74" y="221"/>
                                </a:moveTo>
                                <a:cubicBezTo>
                                  <a:pt x="73" y="220"/>
                                  <a:pt x="73" y="220"/>
                                  <a:pt x="72" y="219"/>
                                </a:cubicBezTo>
                                <a:cubicBezTo>
                                  <a:pt x="75" y="221"/>
                                  <a:pt x="77" y="223"/>
                                  <a:pt x="80" y="225"/>
                                </a:cubicBezTo>
                                <a:cubicBezTo>
                                  <a:pt x="80" y="225"/>
                                  <a:pt x="80" y="225"/>
                                  <a:pt x="80" y="225"/>
                                </a:cubicBezTo>
                                <a:cubicBezTo>
                                  <a:pt x="78" y="224"/>
                                  <a:pt x="76" y="222"/>
                                  <a:pt x="74" y="221"/>
                                </a:cubicBezTo>
                                <a:close/>
                                <a:moveTo>
                                  <a:pt x="68" y="215"/>
                                </a:moveTo>
                                <a:cubicBezTo>
                                  <a:pt x="66" y="214"/>
                                  <a:pt x="65" y="213"/>
                                  <a:pt x="64" y="211"/>
                                </a:cubicBezTo>
                                <a:cubicBezTo>
                                  <a:pt x="65" y="212"/>
                                  <a:pt x="67" y="212"/>
                                  <a:pt x="68" y="213"/>
                                </a:cubicBezTo>
                                <a:cubicBezTo>
                                  <a:pt x="69" y="213"/>
                                  <a:pt x="69" y="214"/>
                                  <a:pt x="70" y="214"/>
                                </a:cubicBezTo>
                                <a:cubicBezTo>
                                  <a:pt x="70" y="214"/>
                                  <a:pt x="70" y="215"/>
                                  <a:pt x="69" y="215"/>
                                </a:cubicBezTo>
                                <a:cubicBezTo>
                                  <a:pt x="69" y="216"/>
                                  <a:pt x="70" y="216"/>
                                  <a:pt x="71" y="216"/>
                                </a:cubicBezTo>
                                <a:cubicBezTo>
                                  <a:pt x="71" y="215"/>
                                  <a:pt x="72" y="215"/>
                                  <a:pt x="73" y="215"/>
                                </a:cubicBezTo>
                                <a:cubicBezTo>
                                  <a:pt x="74" y="215"/>
                                  <a:pt x="75" y="215"/>
                                  <a:pt x="75" y="216"/>
                                </a:cubicBezTo>
                                <a:cubicBezTo>
                                  <a:pt x="77" y="218"/>
                                  <a:pt x="78" y="220"/>
                                  <a:pt x="79" y="222"/>
                                </a:cubicBezTo>
                                <a:cubicBezTo>
                                  <a:pt x="75" y="220"/>
                                  <a:pt x="71" y="217"/>
                                  <a:pt x="68" y="215"/>
                                </a:cubicBezTo>
                                <a:close/>
                                <a:moveTo>
                                  <a:pt x="76" y="204"/>
                                </a:moveTo>
                                <a:cubicBezTo>
                                  <a:pt x="75" y="203"/>
                                  <a:pt x="74" y="202"/>
                                  <a:pt x="73" y="202"/>
                                </a:cubicBezTo>
                                <a:cubicBezTo>
                                  <a:pt x="73" y="202"/>
                                  <a:pt x="73" y="202"/>
                                  <a:pt x="73" y="202"/>
                                </a:cubicBezTo>
                                <a:cubicBezTo>
                                  <a:pt x="74" y="202"/>
                                  <a:pt x="75" y="203"/>
                                  <a:pt x="76" y="203"/>
                                </a:cubicBezTo>
                                <a:cubicBezTo>
                                  <a:pt x="76" y="203"/>
                                  <a:pt x="76" y="204"/>
                                  <a:pt x="76" y="204"/>
                                </a:cubicBezTo>
                                <a:close/>
                                <a:moveTo>
                                  <a:pt x="74" y="200"/>
                                </a:moveTo>
                                <a:cubicBezTo>
                                  <a:pt x="74" y="200"/>
                                  <a:pt x="74" y="200"/>
                                  <a:pt x="74" y="200"/>
                                </a:cubicBezTo>
                                <a:cubicBezTo>
                                  <a:pt x="74" y="200"/>
                                  <a:pt x="74" y="199"/>
                                  <a:pt x="74" y="199"/>
                                </a:cubicBezTo>
                                <a:cubicBezTo>
                                  <a:pt x="75" y="200"/>
                                  <a:pt x="76" y="201"/>
                                  <a:pt x="77" y="202"/>
                                </a:cubicBezTo>
                                <a:cubicBezTo>
                                  <a:pt x="77" y="202"/>
                                  <a:pt x="77" y="202"/>
                                  <a:pt x="77" y="202"/>
                                </a:cubicBezTo>
                                <a:cubicBezTo>
                                  <a:pt x="76" y="201"/>
                                  <a:pt x="75" y="201"/>
                                  <a:pt x="74" y="200"/>
                                </a:cubicBezTo>
                                <a:close/>
                                <a:moveTo>
                                  <a:pt x="75" y="199"/>
                                </a:moveTo>
                                <a:cubicBezTo>
                                  <a:pt x="75" y="199"/>
                                  <a:pt x="76" y="199"/>
                                  <a:pt x="76" y="199"/>
                                </a:cubicBezTo>
                                <a:cubicBezTo>
                                  <a:pt x="76" y="199"/>
                                  <a:pt x="77" y="200"/>
                                  <a:pt x="78" y="200"/>
                                </a:cubicBezTo>
                                <a:cubicBezTo>
                                  <a:pt x="78" y="200"/>
                                  <a:pt x="78" y="201"/>
                                  <a:pt x="78" y="201"/>
                                </a:cubicBezTo>
                                <a:cubicBezTo>
                                  <a:pt x="77" y="200"/>
                                  <a:pt x="76" y="199"/>
                                  <a:pt x="75" y="199"/>
                                </a:cubicBezTo>
                                <a:close/>
                                <a:moveTo>
                                  <a:pt x="78" y="208"/>
                                </a:moveTo>
                                <a:cubicBezTo>
                                  <a:pt x="78" y="208"/>
                                  <a:pt x="79" y="208"/>
                                  <a:pt x="79" y="208"/>
                                </a:cubicBezTo>
                                <a:cubicBezTo>
                                  <a:pt x="79" y="208"/>
                                  <a:pt x="78" y="209"/>
                                  <a:pt x="78" y="209"/>
                                </a:cubicBezTo>
                                <a:cubicBezTo>
                                  <a:pt x="78" y="209"/>
                                  <a:pt x="78" y="208"/>
                                  <a:pt x="77" y="208"/>
                                </a:cubicBezTo>
                                <a:cubicBezTo>
                                  <a:pt x="78" y="208"/>
                                  <a:pt x="78" y="208"/>
                                  <a:pt x="78" y="208"/>
                                </a:cubicBezTo>
                                <a:close/>
                                <a:moveTo>
                                  <a:pt x="78" y="206"/>
                                </a:moveTo>
                                <a:cubicBezTo>
                                  <a:pt x="78" y="206"/>
                                  <a:pt x="78" y="206"/>
                                  <a:pt x="78" y="205"/>
                                </a:cubicBezTo>
                                <a:cubicBezTo>
                                  <a:pt x="78" y="205"/>
                                  <a:pt x="78" y="205"/>
                                  <a:pt x="79" y="204"/>
                                </a:cubicBezTo>
                                <a:cubicBezTo>
                                  <a:pt x="79" y="204"/>
                                  <a:pt x="79" y="204"/>
                                  <a:pt x="79" y="204"/>
                                </a:cubicBezTo>
                                <a:cubicBezTo>
                                  <a:pt x="79" y="205"/>
                                  <a:pt x="79" y="205"/>
                                  <a:pt x="79" y="205"/>
                                </a:cubicBezTo>
                                <a:cubicBezTo>
                                  <a:pt x="79" y="205"/>
                                  <a:pt x="78" y="205"/>
                                  <a:pt x="78" y="206"/>
                                </a:cubicBezTo>
                                <a:close/>
                                <a:moveTo>
                                  <a:pt x="79" y="197"/>
                                </a:moveTo>
                                <a:cubicBezTo>
                                  <a:pt x="79" y="196"/>
                                  <a:pt x="80" y="196"/>
                                  <a:pt x="80" y="196"/>
                                </a:cubicBezTo>
                                <a:cubicBezTo>
                                  <a:pt x="81" y="196"/>
                                  <a:pt x="81" y="196"/>
                                  <a:pt x="81" y="196"/>
                                </a:cubicBezTo>
                                <a:cubicBezTo>
                                  <a:pt x="81" y="197"/>
                                  <a:pt x="80" y="197"/>
                                  <a:pt x="80" y="197"/>
                                </a:cubicBezTo>
                                <a:lnTo>
                                  <a:pt x="79" y="197"/>
                                </a:lnTo>
                                <a:close/>
                                <a:moveTo>
                                  <a:pt x="80" y="206"/>
                                </a:moveTo>
                                <a:cubicBezTo>
                                  <a:pt x="81" y="206"/>
                                  <a:pt x="81" y="206"/>
                                  <a:pt x="81" y="206"/>
                                </a:cubicBezTo>
                                <a:cubicBezTo>
                                  <a:pt x="81" y="207"/>
                                  <a:pt x="81" y="207"/>
                                  <a:pt x="81" y="207"/>
                                </a:cubicBezTo>
                                <a:cubicBezTo>
                                  <a:pt x="81" y="207"/>
                                  <a:pt x="80" y="207"/>
                                  <a:pt x="80" y="207"/>
                                </a:cubicBezTo>
                                <a:cubicBezTo>
                                  <a:pt x="80" y="207"/>
                                  <a:pt x="80" y="207"/>
                                  <a:pt x="80" y="207"/>
                                </a:cubicBezTo>
                                <a:cubicBezTo>
                                  <a:pt x="80" y="207"/>
                                  <a:pt x="80" y="206"/>
                                  <a:pt x="80" y="206"/>
                                </a:cubicBezTo>
                                <a:close/>
                                <a:moveTo>
                                  <a:pt x="80" y="209"/>
                                </a:moveTo>
                                <a:cubicBezTo>
                                  <a:pt x="82" y="210"/>
                                  <a:pt x="83" y="211"/>
                                  <a:pt x="85" y="212"/>
                                </a:cubicBezTo>
                                <a:cubicBezTo>
                                  <a:pt x="85" y="212"/>
                                  <a:pt x="84" y="212"/>
                                  <a:pt x="84" y="212"/>
                                </a:cubicBezTo>
                                <a:cubicBezTo>
                                  <a:pt x="83" y="211"/>
                                  <a:pt x="81" y="210"/>
                                  <a:pt x="80" y="210"/>
                                </a:cubicBezTo>
                                <a:cubicBezTo>
                                  <a:pt x="80" y="209"/>
                                  <a:pt x="80" y="209"/>
                                  <a:pt x="80" y="209"/>
                                </a:cubicBezTo>
                                <a:close/>
                                <a:moveTo>
                                  <a:pt x="82" y="208"/>
                                </a:moveTo>
                                <a:cubicBezTo>
                                  <a:pt x="82" y="208"/>
                                  <a:pt x="82" y="208"/>
                                  <a:pt x="83" y="208"/>
                                </a:cubicBezTo>
                                <a:cubicBezTo>
                                  <a:pt x="84" y="208"/>
                                  <a:pt x="85" y="209"/>
                                  <a:pt x="86" y="210"/>
                                </a:cubicBezTo>
                                <a:cubicBezTo>
                                  <a:pt x="86" y="210"/>
                                  <a:pt x="86" y="210"/>
                                  <a:pt x="85" y="211"/>
                                </a:cubicBezTo>
                                <a:cubicBezTo>
                                  <a:pt x="84" y="210"/>
                                  <a:pt x="83" y="209"/>
                                  <a:pt x="82" y="208"/>
                                </a:cubicBezTo>
                                <a:close/>
                                <a:moveTo>
                                  <a:pt x="85" y="214"/>
                                </a:moveTo>
                                <a:cubicBezTo>
                                  <a:pt x="88" y="216"/>
                                  <a:pt x="91" y="217"/>
                                  <a:pt x="94" y="219"/>
                                </a:cubicBezTo>
                                <a:cubicBezTo>
                                  <a:pt x="93" y="218"/>
                                  <a:pt x="91" y="218"/>
                                  <a:pt x="89" y="217"/>
                                </a:cubicBezTo>
                                <a:cubicBezTo>
                                  <a:pt x="88" y="216"/>
                                  <a:pt x="86" y="215"/>
                                  <a:pt x="85" y="214"/>
                                </a:cubicBezTo>
                                <a:cubicBezTo>
                                  <a:pt x="85" y="214"/>
                                  <a:pt x="85" y="214"/>
                                  <a:pt x="85" y="214"/>
                                </a:cubicBezTo>
                                <a:close/>
                                <a:moveTo>
                                  <a:pt x="95" y="221"/>
                                </a:moveTo>
                                <a:cubicBezTo>
                                  <a:pt x="95" y="221"/>
                                  <a:pt x="95" y="221"/>
                                  <a:pt x="95" y="221"/>
                                </a:cubicBezTo>
                                <a:cubicBezTo>
                                  <a:pt x="95" y="221"/>
                                  <a:pt x="94" y="221"/>
                                  <a:pt x="94" y="221"/>
                                </a:cubicBezTo>
                                <a:cubicBezTo>
                                  <a:pt x="94" y="221"/>
                                  <a:pt x="93" y="220"/>
                                  <a:pt x="93" y="220"/>
                                </a:cubicBezTo>
                                <a:cubicBezTo>
                                  <a:pt x="94" y="220"/>
                                  <a:pt x="94" y="220"/>
                                  <a:pt x="95" y="221"/>
                                </a:cubicBezTo>
                                <a:close/>
                                <a:moveTo>
                                  <a:pt x="93" y="216"/>
                                </a:moveTo>
                                <a:cubicBezTo>
                                  <a:pt x="94" y="215"/>
                                  <a:pt x="94" y="215"/>
                                  <a:pt x="94" y="215"/>
                                </a:cubicBezTo>
                                <a:cubicBezTo>
                                  <a:pt x="95" y="216"/>
                                  <a:pt x="96" y="216"/>
                                  <a:pt x="97" y="217"/>
                                </a:cubicBezTo>
                                <a:cubicBezTo>
                                  <a:pt x="96" y="217"/>
                                  <a:pt x="97" y="218"/>
                                  <a:pt x="97" y="218"/>
                                </a:cubicBezTo>
                                <a:cubicBezTo>
                                  <a:pt x="97" y="218"/>
                                  <a:pt x="97" y="218"/>
                                  <a:pt x="97" y="218"/>
                                </a:cubicBezTo>
                                <a:cubicBezTo>
                                  <a:pt x="96" y="217"/>
                                  <a:pt x="95" y="216"/>
                                  <a:pt x="93" y="216"/>
                                </a:cubicBezTo>
                                <a:close/>
                                <a:moveTo>
                                  <a:pt x="98" y="222"/>
                                </a:moveTo>
                                <a:cubicBezTo>
                                  <a:pt x="99" y="222"/>
                                  <a:pt x="99" y="222"/>
                                  <a:pt x="100" y="222"/>
                                </a:cubicBezTo>
                                <a:cubicBezTo>
                                  <a:pt x="100" y="222"/>
                                  <a:pt x="100" y="222"/>
                                  <a:pt x="99" y="223"/>
                                </a:cubicBezTo>
                                <a:cubicBezTo>
                                  <a:pt x="99" y="223"/>
                                  <a:pt x="99" y="223"/>
                                  <a:pt x="99" y="223"/>
                                </a:cubicBezTo>
                                <a:cubicBezTo>
                                  <a:pt x="99" y="223"/>
                                  <a:pt x="98" y="223"/>
                                  <a:pt x="97" y="222"/>
                                </a:cubicBezTo>
                                <a:cubicBezTo>
                                  <a:pt x="97" y="222"/>
                                  <a:pt x="98" y="222"/>
                                  <a:pt x="98" y="222"/>
                                </a:cubicBezTo>
                                <a:close/>
                                <a:moveTo>
                                  <a:pt x="106" y="235"/>
                                </a:moveTo>
                                <a:cubicBezTo>
                                  <a:pt x="106" y="236"/>
                                  <a:pt x="106" y="236"/>
                                  <a:pt x="107" y="236"/>
                                </a:cubicBezTo>
                                <a:cubicBezTo>
                                  <a:pt x="108" y="236"/>
                                  <a:pt x="109" y="237"/>
                                  <a:pt x="110" y="237"/>
                                </a:cubicBezTo>
                                <a:cubicBezTo>
                                  <a:pt x="111" y="238"/>
                                  <a:pt x="111" y="238"/>
                                  <a:pt x="111" y="238"/>
                                </a:cubicBezTo>
                                <a:cubicBezTo>
                                  <a:pt x="109" y="238"/>
                                  <a:pt x="107" y="237"/>
                                  <a:pt x="106" y="235"/>
                                </a:cubicBezTo>
                                <a:close/>
                                <a:moveTo>
                                  <a:pt x="110" y="234"/>
                                </a:moveTo>
                                <a:cubicBezTo>
                                  <a:pt x="111" y="234"/>
                                  <a:pt x="111" y="234"/>
                                  <a:pt x="112" y="234"/>
                                </a:cubicBezTo>
                                <a:cubicBezTo>
                                  <a:pt x="113" y="235"/>
                                  <a:pt x="113" y="235"/>
                                  <a:pt x="114" y="235"/>
                                </a:cubicBezTo>
                                <a:cubicBezTo>
                                  <a:pt x="114" y="236"/>
                                  <a:pt x="114" y="236"/>
                                  <a:pt x="113" y="236"/>
                                </a:cubicBezTo>
                                <a:cubicBezTo>
                                  <a:pt x="112" y="235"/>
                                  <a:pt x="111" y="235"/>
                                  <a:pt x="110" y="234"/>
                                </a:cubicBezTo>
                                <a:close/>
                                <a:moveTo>
                                  <a:pt x="114" y="231"/>
                                </a:moveTo>
                                <a:cubicBezTo>
                                  <a:pt x="113" y="231"/>
                                  <a:pt x="113" y="230"/>
                                  <a:pt x="113" y="230"/>
                                </a:cubicBezTo>
                                <a:cubicBezTo>
                                  <a:pt x="113" y="230"/>
                                  <a:pt x="114" y="230"/>
                                  <a:pt x="114" y="230"/>
                                </a:cubicBezTo>
                                <a:cubicBezTo>
                                  <a:pt x="115" y="231"/>
                                  <a:pt x="115" y="231"/>
                                  <a:pt x="116" y="231"/>
                                </a:cubicBezTo>
                                <a:cubicBezTo>
                                  <a:pt x="115" y="232"/>
                                  <a:pt x="115" y="232"/>
                                  <a:pt x="115" y="232"/>
                                </a:cubicBezTo>
                                <a:cubicBezTo>
                                  <a:pt x="115" y="231"/>
                                  <a:pt x="114" y="231"/>
                                  <a:pt x="114" y="231"/>
                                </a:cubicBezTo>
                                <a:close/>
                                <a:moveTo>
                                  <a:pt x="113" y="227"/>
                                </a:moveTo>
                                <a:cubicBezTo>
                                  <a:pt x="113" y="227"/>
                                  <a:pt x="113" y="227"/>
                                  <a:pt x="114" y="227"/>
                                </a:cubicBezTo>
                                <a:cubicBezTo>
                                  <a:pt x="115" y="228"/>
                                  <a:pt x="116" y="228"/>
                                  <a:pt x="117" y="228"/>
                                </a:cubicBezTo>
                                <a:cubicBezTo>
                                  <a:pt x="117" y="229"/>
                                  <a:pt x="117" y="230"/>
                                  <a:pt x="118" y="229"/>
                                </a:cubicBezTo>
                                <a:cubicBezTo>
                                  <a:pt x="118" y="229"/>
                                  <a:pt x="118" y="229"/>
                                  <a:pt x="118" y="229"/>
                                </a:cubicBezTo>
                                <a:cubicBezTo>
                                  <a:pt x="118" y="229"/>
                                  <a:pt x="119" y="229"/>
                                  <a:pt x="119" y="230"/>
                                </a:cubicBezTo>
                                <a:cubicBezTo>
                                  <a:pt x="119" y="230"/>
                                  <a:pt x="119" y="230"/>
                                  <a:pt x="119" y="230"/>
                                </a:cubicBezTo>
                                <a:cubicBezTo>
                                  <a:pt x="118" y="230"/>
                                  <a:pt x="117" y="230"/>
                                  <a:pt x="117" y="230"/>
                                </a:cubicBezTo>
                                <a:cubicBezTo>
                                  <a:pt x="115" y="229"/>
                                  <a:pt x="114" y="228"/>
                                  <a:pt x="113" y="227"/>
                                </a:cubicBezTo>
                                <a:close/>
                                <a:moveTo>
                                  <a:pt x="118" y="224"/>
                                </a:moveTo>
                                <a:cubicBezTo>
                                  <a:pt x="119" y="224"/>
                                  <a:pt x="120" y="223"/>
                                  <a:pt x="121" y="222"/>
                                </a:cubicBezTo>
                                <a:cubicBezTo>
                                  <a:pt x="121" y="222"/>
                                  <a:pt x="121" y="222"/>
                                  <a:pt x="121" y="222"/>
                                </a:cubicBezTo>
                                <a:cubicBezTo>
                                  <a:pt x="121" y="223"/>
                                  <a:pt x="120" y="224"/>
                                  <a:pt x="119" y="225"/>
                                </a:cubicBezTo>
                                <a:cubicBezTo>
                                  <a:pt x="119" y="225"/>
                                  <a:pt x="118" y="225"/>
                                  <a:pt x="118" y="224"/>
                                </a:cubicBezTo>
                                <a:close/>
                                <a:moveTo>
                                  <a:pt x="121" y="232"/>
                                </a:moveTo>
                                <a:cubicBezTo>
                                  <a:pt x="121" y="232"/>
                                  <a:pt x="121" y="232"/>
                                  <a:pt x="122" y="232"/>
                                </a:cubicBezTo>
                                <a:cubicBezTo>
                                  <a:pt x="123" y="232"/>
                                  <a:pt x="124" y="233"/>
                                  <a:pt x="124" y="234"/>
                                </a:cubicBezTo>
                                <a:cubicBezTo>
                                  <a:pt x="125" y="234"/>
                                  <a:pt x="126" y="233"/>
                                  <a:pt x="125" y="232"/>
                                </a:cubicBezTo>
                                <a:cubicBezTo>
                                  <a:pt x="125" y="232"/>
                                  <a:pt x="124" y="232"/>
                                  <a:pt x="124" y="231"/>
                                </a:cubicBezTo>
                                <a:cubicBezTo>
                                  <a:pt x="126" y="231"/>
                                  <a:pt x="129" y="230"/>
                                  <a:pt x="131" y="230"/>
                                </a:cubicBezTo>
                                <a:cubicBezTo>
                                  <a:pt x="131" y="230"/>
                                  <a:pt x="131" y="230"/>
                                  <a:pt x="131" y="230"/>
                                </a:cubicBezTo>
                                <a:cubicBezTo>
                                  <a:pt x="130" y="231"/>
                                  <a:pt x="130" y="232"/>
                                  <a:pt x="129" y="233"/>
                                </a:cubicBezTo>
                                <a:cubicBezTo>
                                  <a:pt x="128" y="233"/>
                                  <a:pt x="128" y="233"/>
                                  <a:pt x="128" y="234"/>
                                </a:cubicBezTo>
                                <a:cubicBezTo>
                                  <a:pt x="126" y="234"/>
                                  <a:pt x="124" y="234"/>
                                  <a:pt x="122" y="234"/>
                                </a:cubicBezTo>
                                <a:cubicBezTo>
                                  <a:pt x="121" y="233"/>
                                  <a:pt x="121" y="233"/>
                                  <a:pt x="120" y="232"/>
                                </a:cubicBezTo>
                                <a:cubicBezTo>
                                  <a:pt x="120" y="232"/>
                                  <a:pt x="120" y="232"/>
                                  <a:pt x="121" y="232"/>
                                </a:cubicBezTo>
                                <a:close/>
                                <a:moveTo>
                                  <a:pt x="132" y="235"/>
                                </a:moveTo>
                                <a:cubicBezTo>
                                  <a:pt x="130" y="235"/>
                                  <a:pt x="128" y="236"/>
                                  <a:pt x="126" y="236"/>
                                </a:cubicBezTo>
                                <a:cubicBezTo>
                                  <a:pt x="125" y="236"/>
                                  <a:pt x="124" y="235"/>
                                  <a:pt x="123" y="235"/>
                                </a:cubicBezTo>
                                <a:cubicBezTo>
                                  <a:pt x="126" y="235"/>
                                  <a:pt x="129" y="235"/>
                                  <a:pt x="132" y="235"/>
                                </a:cubicBezTo>
                                <a:close/>
                                <a:moveTo>
                                  <a:pt x="137" y="235"/>
                                </a:moveTo>
                                <a:cubicBezTo>
                                  <a:pt x="137" y="235"/>
                                  <a:pt x="136" y="235"/>
                                  <a:pt x="136" y="236"/>
                                </a:cubicBezTo>
                                <a:cubicBezTo>
                                  <a:pt x="135" y="236"/>
                                  <a:pt x="134" y="236"/>
                                  <a:pt x="133" y="236"/>
                                </a:cubicBezTo>
                                <a:cubicBezTo>
                                  <a:pt x="132" y="236"/>
                                  <a:pt x="131" y="236"/>
                                  <a:pt x="130" y="237"/>
                                </a:cubicBezTo>
                                <a:cubicBezTo>
                                  <a:pt x="132" y="236"/>
                                  <a:pt x="134" y="236"/>
                                  <a:pt x="137" y="235"/>
                                </a:cubicBezTo>
                                <a:close/>
                                <a:moveTo>
                                  <a:pt x="130" y="234"/>
                                </a:moveTo>
                                <a:cubicBezTo>
                                  <a:pt x="132" y="233"/>
                                  <a:pt x="134" y="232"/>
                                  <a:pt x="135" y="231"/>
                                </a:cubicBezTo>
                                <a:cubicBezTo>
                                  <a:pt x="135" y="231"/>
                                  <a:pt x="136" y="232"/>
                                  <a:pt x="137" y="232"/>
                                </a:cubicBezTo>
                                <a:cubicBezTo>
                                  <a:pt x="138" y="231"/>
                                  <a:pt x="139" y="231"/>
                                  <a:pt x="140" y="230"/>
                                </a:cubicBezTo>
                                <a:cubicBezTo>
                                  <a:pt x="139" y="231"/>
                                  <a:pt x="139" y="232"/>
                                  <a:pt x="138" y="233"/>
                                </a:cubicBezTo>
                                <a:cubicBezTo>
                                  <a:pt x="135" y="233"/>
                                  <a:pt x="133" y="234"/>
                                  <a:pt x="130" y="234"/>
                                </a:cubicBezTo>
                                <a:close/>
                                <a:moveTo>
                                  <a:pt x="139" y="226"/>
                                </a:moveTo>
                                <a:cubicBezTo>
                                  <a:pt x="139" y="226"/>
                                  <a:pt x="139" y="227"/>
                                  <a:pt x="139" y="227"/>
                                </a:cubicBezTo>
                                <a:cubicBezTo>
                                  <a:pt x="138" y="227"/>
                                  <a:pt x="137" y="227"/>
                                  <a:pt x="136" y="227"/>
                                </a:cubicBezTo>
                                <a:cubicBezTo>
                                  <a:pt x="137" y="227"/>
                                  <a:pt x="137" y="227"/>
                                  <a:pt x="137" y="227"/>
                                </a:cubicBezTo>
                                <a:cubicBezTo>
                                  <a:pt x="139" y="226"/>
                                  <a:pt x="140" y="225"/>
                                  <a:pt x="142" y="224"/>
                                </a:cubicBezTo>
                                <a:cubicBezTo>
                                  <a:pt x="141" y="225"/>
                                  <a:pt x="140" y="225"/>
                                  <a:pt x="139" y="226"/>
                                </a:cubicBezTo>
                                <a:close/>
                                <a:moveTo>
                                  <a:pt x="143" y="229"/>
                                </a:moveTo>
                                <a:cubicBezTo>
                                  <a:pt x="145" y="229"/>
                                  <a:pt x="146" y="229"/>
                                  <a:pt x="147" y="229"/>
                                </a:cubicBezTo>
                                <a:cubicBezTo>
                                  <a:pt x="148" y="229"/>
                                  <a:pt x="149" y="229"/>
                                  <a:pt x="149" y="229"/>
                                </a:cubicBezTo>
                                <a:cubicBezTo>
                                  <a:pt x="149" y="229"/>
                                  <a:pt x="148" y="230"/>
                                  <a:pt x="148" y="230"/>
                                </a:cubicBezTo>
                                <a:cubicBezTo>
                                  <a:pt x="147" y="231"/>
                                  <a:pt x="145" y="232"/>
                                  <a:pt x="144" y="232"/>
                                </a:cubicBezTo>
                                <a:cubicBezTo>
                                  <a:pt x="143" y="233"/>
                                  <a:pt x="141" y="233"/>
                                  <a:pt x="140" y="233"/>
                                </a:cubicBezTo>
                                <a:cubicBezTo>
                                  <a:pt x="141" y="232"/>
                                  <a:pt x="142" y="230"/>
                                  <a:pt x="143" y="229"/>
                                </a:cubicBezTo>
                                <a:close/>
                                <a:moveTo>
                                  <a:pt x="145" y="236"/>
                                </a:moveTo>
                                <a:cubicBezTo>
                                  <a:pt x="149" y="235"/>
                                  <a:pt x="153" y="234"/>
                                  <a:pt x="158" y="234"/>
                                </a:cubicBezTo>
                                <a:cubicBezTo>
                                  <a:pt x="157" y="234"/>
                                  <a:pt x="157" y="234"/>
                                  <a:pt x="157" y="235"/>
                                </a:cubicBezTo>
                                <a:cubicBezTo>
                                  <a:pt x="152" y="235"/>
                                  <a:pt x="148" y="236"/>
                                  <a:pt x="144" y="236"/>
                                </a:cubicBezTo>
                                <a:cubicBezTo>
                                  <a:pt x="144" y="236"/>
                                  <a:pt x="145" y="236"/>
                                  <a:pt x="145" y="236"/>
                                </a:cubicBezTo>
                                <a:close/>
                                <a:moveTo>
                                  <a:pt x="157" y="231"/>
                                </a:moveTo>
                                <a:cubicBezTo>
                                  <a:pt x="158" y="231"/>
                                  <a:pt x="160" y="230"/>
                                  <a:pt x="161" y="229"/>
                                </a:cubicBezTo>
                                <a:cubicBezTo>
                                  <a:pt x="160" y="230"/>
                                  <a:pt x="160" y="230"/>
                                  <a:pt x="159" y="231"/>
                                </a:cubicBezTo>
                                <a:cubicBezTo>
                                  <a:pt x="159" y="231"/>
                                  <a:pt x="158" y="231"/>
                                  <a:pt x="157" y="231"/>
                                </a:cubicBezTo>
                                <a:close/>
                                <a:moveTo>
                                  <a:pt x="159" y="229"/>
                                </a:moveTo>
                                <a:cubicBezTo>
                                  <a:pt x="161" y="227"/>
                                  <a:pt x="164" y="225"/>
                                  <a:pt x="166" y="223"/>
                                </a:cubicBezTo>
                                <a:cubicBezTo>
                                  <a:pt x="166" y="224"/>
                                  <a:pt x="165" y="225"/>
                                  <a:pt x="164" y="226"/>
                                </a:cubicBezTo>
                                <a:cubicBezTo>
                                  <a:pt x="162" y="227"/>
                                  <a:pt x="161" y="228"/>
                                  <a:pt x="159" y="229"/>
                                </a:cubicBezTo>
                                <a:close/>
                                <a:moveTo>
                                  <a:pt x="165" y="227"/>
                                </a:moveTo>
                                <a:cubicBezTo>
                                  <a:pt x="174" y="222"/>
                                  <a:pt x="182" y="215"/>
                                  <a:pt x="190" y="208"/>
                                </a:cubicBezTo>
                                <a:cubicBezTo>
                                  <a:pt x="190" y="209"/>
                                  <a:pt x="189" y="210"/>
                                  <a:pt x="189" y="210"/>
                                </a:cubicBezTo>
                                <a:cubicBezTo>
                                  <a:pt x="189" y="210"/>
                                  <a:pt x="189" y="210"/>
                                  <a:pt x="189" y="210"/>
                                </a:cubicBezTo>
                                <a:cubicBezTo>
                                  <a:pt x="180" y="217"/>
                                  <a:pt x="172" y="224"/>
                                  <a:pt x="163" y="231"/>
                                </a:cubicBezTo>
                                <a:cubicBezTo>
                                  <a:pt x="163" y="231"/>
                                  <a:pt x="162" y="231"/>
                                  <a:pt x="162" y="231"/>
                                </a:cubicBezTo>
                                <a:cubicBezTo>
                                  <a:pt x="163" y="229"/>
                                  <a:pt x="164" y="228"/>
                                  <a:pt x="165" y="227"/>
                                </a:cubicBezTo>
                                <a:close/>
                                <a:moveTo>
                                  <a:pt x="177" y="222"/>
                                </a:moveTo>
                                <a:cubicBezTo>
                                  <a:pt x="175" y="224"/>
                                  <a:pt x="172" y="226"/>
                                  <a:pt x="170" y="229"/>
                                </a:cubicBezTo>
                                <a:cubicBezTo>
                                  <a:pt x="169" y="229"/>
                                  <a:pt x="168" y="230"/>
                                  <a:pt x="168" y="230"/>
                                </a:cubicBezTo>
                                <a:cubicBezTo>
                                  <a:pt x="167" y="230"/>
                                  <a:pt x="167" y="230"/>
                                  <a:pt x="167" y="230"/>
                                </a:cubicBezTo>
                                <a:cubicBezTo>
                                  <a:pt x="170" y="227"/>
                                  <a:pt x="174" y="224"/>
                                  <a:pt x="177" y="222"/>
                                </a:cubicBezTo>
                                <a:close/>
                                <a:moveTo>
                                  <a:pt x="185" y="218"/>
                                </a:moveTo>
                                <a:cubicBezTo>
                                  <a:pt x="184" y="218"/>
                                  <a:pt x="183" y="219"/>
                                  <a:pt x="183" y="220"/>
                                </a:cubicBezTo>
                                <a:cubicBezTo>
                                  <a:pt x="181" y="221"/>
                                  <a:pt x="179" y="223"/>
                                  <a:pt x="177" y="225"/>
                                </a:cubicBezTo>
                                <a:cubicBezTo>
                                  <a:pt x="176" y="225"/>
                                  <a:pt x="176" y="226"/>
                                  <a:pt x="175" y="226"/>
                                </a:cubicBezTo>
                                <a:cubicBezTo>
                                  <a:pt x="178" y="223"/>
                                  <a:pt x="181" y="220"/>
                                  <a:pt x="185" y="218"/>
                                </a:cubicBezTo>
                                <a:close/>
                                <a:moveTo>
                                  <a:pt x="184" y="216"/>
                                </a:moveTo>
                                <a:cubicBezTo>
                                  <a:pt x="186" y="215"/>
                                  <a:pt x="188" y="213"/>
                                  <a:pt x="190" y="212"/>
                                </a:cubicBezTo>
                                <a:cubicBezTo>
                                  <a:pt x="190" y="212"/>
                                  <a:pt x="190" y="212"/>
                                  <a:pt x="190" y="212"/>
                                </a:cubicBezTo>
                                <a:cubicBezTo>
                                  <a:pt x="191" y="211"/>
                                  <a:pt x="191" y="211"/>
                                  <a:pt x="192" y="210"/>
                                </a:cubicBezTo>
                                <a:cubicBezTo>
                                  <a:pt x="192" y="211"/>
                                  <a:pt x="192" y="211"/>
                                  <a:pt x="191" y="211"/>
                                </a:cubicBezTo>
                                <a:cubicBezTo>
                                  <a:pt x="189" y="213"/>
                                  <a:pt x="186" y="215"/>
                                  <a:pt x="184" y="216"/>
                                </a:cubicBezTo>
                                <a:close/>
                                <a:moveTo>
                                  <a:pt x="192" y="212"/>
                                </a:moveTo>
                                <a:cubicBezTo>
                                  <a:pt x="193" y="212"/>
                                  <a:pt x="193" y="212"/>
                                  <a:pt x="194" y="212"/>
                                </a:cubicBezTo>
                                <a:cubicBezTo>
                                  <a:pt x="193" y="212"/>
                                  <a:pt x="193" y="213"/>
                                  <a:pt x="192" y="214"/>
                                </a:cubicBezTo>
                                <a:cubicBezTo>
                                  <a:pt x="191" y="215"/>
                                  <a:pt x="189" y="217"/>
                                  <a:pt x="187" y="218"/>
                                </a:cubicBezTo>
                                <a:cubicBezTo>
                                  <a:pt x="189" y="216"/>
                                  <a:pt x="191" y="214"/>
                                  <a:pt x="192" y="212"/>
                                </a:cubicBezTo>
                                <a:close/>
                                <a:moveTo>
                                  <a:pt x="193" y="207"/>
                                </a:moveTo>
                                <a:cubicBezTo>
                                  <a:pt x="194" y="206"/>
                                  <a:pt x="194" y="205"/>
                                  <a:pt x="195" y="204"/>
                                </a:cubicBezTo>
                                <a:cubicBezTo>
                                  <a:pt x="197" y="202"/>
                                  <a:pt x="199" y="201"/>
                                  <a:pt x="201" y="199"/>
                                </a:cubicBezTo>
                                <a:cubicBezTo>
                                  <a:pt x="202" y="198"/>
                                  <a:pt x="202" y="198"/>
                                  <a:pt x="203" y="197"/>
                                </a:cubicBezTo>
                                <a:cubicBezTo>
                                  <a:pt x="203" y="198"/>
                                  <a:pt x="202" y="199"/>
                                  <a:pt x="201" y="200"/>
                                </a:cubicBezTo>
                                <a:cubicBezTo>
                                  <a:pt x="198" y="203"/>
                                  <a:pt x="196" y="205"/>
                                  <a:pt x="193" y="207"/>
                                </a:cubicBezTo>
                                <a:close/>
                                <a:moveTo>
                                  <a:pt x="206" y="192"/>
                                </a:moveTo>
                                <a:cubicBezTo>
                                  <a:pt x="204" y="194"/>
                                  <a:pt x="202" y="196"/>
                                  <a:pt x="199" y="197"/>
                                </a:cubicBezTo>
                                <a:cubicBezTo>
                                  <a:pt x="201" y="195"/>
                                  <a:pt x="202" y="193"/>
                                  <a:pt x="204" y="191"/>
                                </a:cubicBezTo>
                                <a:cubicBezTo>
                                  <a:pt x="210" y="184"/>
                                  <a:pt x="216" y="177"/>
                                  <a:pt x="223" y="171"/>
                                </a:cubicBezTo>
                                <a:cubicBezTo>
                                  <a:pt x="223" y="171"/>
                                  <a:pt x="223" y="171"/>
                                  <a:pt x="223" y="171"/>
                                </a:cubicBezTo>
                                <a:cubicBezTo>
                                  <a:pt x="220" y="174"/>
                                  <a:pt x="218" y="177"/>
                                  <a:pt x="216" y="179"/>
                                </a:cubicBezTo>
                                <a:cubicBezTo>
                                  <a:pt x="213" y="183"/>
                                  <a:pt x="209" y="188"/>
                                  <a:pt x="206" y="192"/>
                                </a:cubicBezTo>
                                <a:close/>
                                <a:moveTo>
                                  <a:pt x="220" y="144"/>
                                </a:moveTo>
                                <a:cubicBezTo>
                                  <a:pt x="220" y="146"/>
                                  <a:pt x="219" y="148"/>
                                  <a:pt x="219" y="150"/>
                                </a:cubicBezTo>
                                <a:cubicBezTo>
                                  <a:pt x="219" y="150"/>
                                  <a:pt x="219" y="150"/>
                                  <a:pt x="219" y="150"/>
                                </a:cubicBezTo>
                                <a:cubicBezTo>
                                  <a:pt x="221" y="144"/>
                                  <a:pt x="222" y="137"/>
                                  <a:pt x="224" y="131"/>
                                </a:cubicBezTo>
                                <a:cubicBezTo>
                                  <a:pt x="223" y="133"/>
                                  <a:pt x="223" y="134"/>
                                  <a:pt x="223" y="136"/>
                                </a:cubicBezTo>
                                <a:cubicBezTo>
                                  <a:pt x="222" y="139"/>
                                  <a:pt x="221" y="142"/>
                                  <a:pt x="220" y="144"/>
                                </a:cubicBezTo>
                                <a:close/>
                                <a:moveTo>
                                  <a:pt x="223" y="102"/>
                                </a:moveTo>
                                <a:cubicBezTo>
                                  <a:pt x="223" y="102"/>
                                  <a:pt x="223" y="101"/>
                                  <a:pt x="223" y="101"/>
                                </a:cubicBezTo>
                                <a:cubicBezTo>
                                  <a:pt x="224" y="101"/>
                                  <a:pt x="224" y="100"/>
                                  <a:pt x="225" y="100"/>
                                </a:cubicBezTo>
                                <a:cubicBezTo>
                                  <a:pt x="225" y="100"/>
                                  <a:pt x="225" y="101"/>
                                  <a:pt x="225" y="101"/>
                                </a:cubicBezTo>
                                <a:cubicBezTo>
                                  <a:pt x="225" y="101"/>
                                  <a:pt x="224" y="102"/>
                                  <a:pt x="223" y="102"/>
                                </a:cubicBezTo>
                                <a:close/>
                                <a:moveTo>
                                  <a:pt x="226" y="103"/>
                                </a:moveTo>
                                <a:cubicBezTo>
                                  <a:pt x="226" y="103"/>
                                  <a:pt x="227" y="104"/>
                                  <a:pt x="227" y="104"/>
                                </a:cubicBezTo>
                                <a:cubicBezTo>
                                  <a:pt x="227" y="104"/>
                                  <a:pt x="227" y="104"/>
                                  <a:pt x="227" y="104"/>
                                </a:cubicBezTo>
                                <a:cubicBezTo>
                                  <a:pt x="226" y="105"/>
                                  <a:pt x="225" y="105"/>
                                  <a:pt x="224" y="105"/>
                                </a:cubicBezTo>
                                <a:cubicBezTo>
                                  <a:pt x="224" y="105"/>
                                  <a:pt x="224" y="105"/>
                                  <a:pt x="224" y="104"/>
                                </a:cubicBezTo>
                                <a:cubicBezTo>
                                  <a:pt x="224" y="104"/>
                                  <a:pt x="225" y="103"/>
                                  <a:pt x="226" y="103"/>
                                </a:cubicBezTo>
                                <a:close/>
                                <a:moveTo>
                                  <a:pt x="226" y="151"/>
                                </a:moveTo>
                                <a:cubicBezTo>
                                  <a:pt x="226" y="151"/>
                                  <a:pt x="225" y="152"/>
                                  <a:pt x="225" y="152"/>
                                </a:cubicBezTo>
                                <a:cubicBezTo>
                                  <a:pt x="225" y="152"/>
                                  <a:pt x="225" y="153"/>
                                  <a:pt x="225" y="153"/>
                                </a:cubicBezTo>
                                <a:cubicBezTo>
                                  <a:pt x="225" y="152"/>
                                  <a:pt x="225" y="151"/>
                                  <a:pt x="226" y="151"/>
                                </a:cubicBezTo>
                                <a:close/>
                                <a:moveTo>
                                  <a:pt x="224" y="151"/>
                                </a:moveTo>
                                <a:cubicBezTo>
                                  <a:pt x="224" y="146"/>
                                  <a:pt x="225" y="140"/>
                                  <a:pt x="225" y="135"/>
                                </a:cubicBezTo>
                                <a:cubicBezTo>
                                  <a:pt x="225" y="135"/>
                                  <a:pt x="225" y="135"/>
                                  <a:pt x="226" y="135"/>
                                </a:cubicBezTo>
                                <a:cubicBezTo>
                                  <a:pt x="226" y="138"/>
                                  <a:pt x="226" y="142"/>
                                  <a:pt x="226" y="145"/>
                                </a:cubicBezTo>
                                <a:cubicBezTo>
                                  <a:pt x="225" y="147"/>
                                  <a:pt x="225" y="149"/>
                                  <a:pt x="224" y="151"/>
                                </a:cubicBezTo>
                                <a:close/>
                                <a:moveTo>
                                  <a:pt x="226" y="158"/>
                                </a:moveTo>
                                <a:cubicBezTo>
                                  <a:pt x="226" y="157"/>
                                  <a:pt x="227" y="157"/>
                                  <a:pt x="227" y="156"/>
                                </a:cubicBezTo>
                                <a:cubicBezTo>
                                  <a:pt x="227" y="157"/>
                                  <a:pt x="227" y="157"/>
                                  <a:pt x="227" y="158"/>
                                </a:cubicBezTo>
                                <a:cubicBezTo>
                                  <a:pt x="226" y="159"/>
                                  <a:pt x="226" y="159"/>
                                  <a:pt x="225" y="160"/>
                                </a:cubicBezTo>
                                <a:cubicBezTo>
                                  <a:pt x="226" y="159"/>
                                  <a:pt x="226" y="159"/>
                                  <a:pt x="226" y="158"/>
                                </a:cubicBezTo>
                                <a:close/>
                                <a:moveTo>
                                  <a:pt x="226" y="123"/>
                                </a:moveTo>
                                <a:cubicBezTo>
                                  <a:pt x="226" y="122"/>
                                  <a:pt x="226" y="121"/>
                                  <a:pt x="226" y="119"/>
                                </a:cubicBezTo>
                                <a:cubicBezTo>
                                  <a:pt x="226" y="119"/>
                                  <a:pt x="226" y="119"/>
                                  <a:pt x="226" y="119"/>
                                </a:cubicBezTo>
                                <a:cubicBezTo>
                                  <a:pt x="227" y="124"/>
                                  <a:pt x="227" y="129"/>
                                  <a:pt x="227" y="135"/>
                                </a:cubicBezTo>
                                <a:cubicBezTo>
                                  <a:pt x="227" y="131"/>
                                  <a:pt x="226" y="127"/>
                                  <a:pt x="226" y="123"/>
                                </a:cubicBezTo>
                                <a:close/>
                                <a:moveTo>
                                  <a:pt x="224" y="164"/>
                                </a:moveTo>
                                <a:cubicBezTo>
                                  <a:pt x="225" y="163"/>
                                  <a:pt x="226" y="162"/>
                                  <a:pt x="227" y="161"/>
                                </a:cubicBezTo>
                                <a:cubicBezTo>
                                  <a:pt x="227" y="162"/>
                                  <a:pt x="227" y="162"/>
                                  <a:pt x="227" y="162"/>
                                </a:cubicBezTo>
                                <a:cubicBezTo>
                                  <a:pt x="226" y="163"/>
                                  <a:pt x="225" y="164"/>
                                  <a:pt x="224" y="165"/>
                                </a:cubicBezTo>
                                <a:cubicBezTo>
                                  <a:pt x="224" y="164"/>
                                  <a:pt x="224" y="164"/>
                                  <a:pt x="224" y="164"/>
                                </a:cubicBezTo>
                                <a:close/>
                                <a:moveTo>
                                  <a:pt x="227" y="169"/>
                                </a:moveTo>
                                <a:cubicBezTo>
                                  <a:pt x="227" y="168"/>
                                  <a:pt x="228" y="167"/>
                                  <a:pt x="228" y="167"/>
                                </a:cubicBezTo>
                                <a:cubicBezTo>
                                  <a:pt x="227" y="168"/>
                                  <a:pt x="226" y="170"/>
                                  <a:pt x="225" y="171"/>
                                </a:cubicBezTo>
                                <a:cubicBezTo>
                                  <a:pt x="225" y="171"/>
                                  <a:pt x="225" y="171"/>
                                  <a:pt x="225" y="171"/>
                                </a:cubicBezTo>
                                <a:cubicBezTo>
                                  <a:pt x="226" y="171"/>
                                  <a:pt x="226" y="170"/>
                                  <a:pt x="227" y="169"/>
                                </a:cubicBezTo>
                                <a:close/>
                                <a:moveTo>
                                  <a:pt x="228" y="123"/>
                                </a:moveTo>
                                <a:cubicBezTo>
                                  <a:pt x="228" y="121"/>
                                  <a:pt x="228" y="119"/>
                                  <a:pt x="228" y="117"/>
                                </a:cubicBezTo>
                                <a:cubicBezTo>
                                  <a:pt x="228" y="116"/>
                                  <a:pt x="228" y="116"/>
                                  <a:pt x="229" y="115"/>
                                </a:cubicBezTo>
                                <a:cubicBezTo>
                                  <a:pt x="228" y="118"/>
                                  <a:pt x="228" y="121"/>
                                  <a:pt x="228" y="123"/>
                                </a:cubicBezTo>
                                <a:close/>
                                <a:moveTo>
                                  <a:pt x="227" y="112"/>
                                </a:moveTo>
                                <a:cubicBezTo>
                                  <a:pt x="227" y="111"/>
                                  <a:pt x="227" y="111"/>
                                  <a:pt x="226" y="110"/>
                                </a:cubicBezTo>
                                <a:cubicBezTo>
                                  <a:pt x="227" y="110"/>
                                  <a:pt x="228" y="109"/>
                                  <a:pt x="229" y="108"/>
                                </a:cubicBezTo>
                                <a:cubicBezTo>
                                  <a:pt x="229" y="109"/>
                                  <a:pt x="229" y="109"/>
                                  <a:pt x="229" y="109"/>
                                </a:cubicBezTo>
                                <a:cubicBezTo>
                                  <a:pt x="228" y="110"/>
                                  <a:pt x="227" y="111"/>
                                  <a:pt x="227" y="112"/>
                                </a:cubicBezTo>
                                <a:close/>
                                <a:moveTo>
                                  <a:pt x="232" y="108"/>
                                </a:moveTo>
                                <a:cubicBezTo>
                                  <a:pt x="232" y="108"/>
                                  <a:pt x="232" y="107"/>
                                  <a:pt x="232" y="107"/>
                                </a:cubicBezTo>
                                <a:cubicBezTo>
                                  <a:pt x="232" y="106"/>
                                  <a:pt x="232" y="106"/>
                                  <a:pt x="233" y="105"/>
                                </a:cubicBezTo>
                                <a:cubicBezTo>
                                  <a:pt x="233" y="108"/>
                                  <a:pt x="234" y="111"/>
                                  <a:pt x="235" y="114"/>
                                </a:cubicBezTo>
                                <a:cubicBezTo>
                                  <a:pt x="235" y="114"/>
                                  <a:pt x="235" y="114"/>
                                  <a:pt x="235" y="115"/>
                                </a:cubicBezTo>
                                <a:cubicBezTo>
                                  <a:pt x="234" y="112"/>
                                  <a:pt x="233" y="110"/>
                                  <a:pt x="232" y="108"/>
                                </a:cubicBezTo>
                                <a:close/>
                                <a:moveTo>
                                  <a:pt x="234" y="103"/>
                                </a:moveTo>
                                <a:cubicBezTo>
                                  <a:pt x="234" y="103"/>
                                  <a:pt x="234" y="103"/>
                                  <a:pt x="233" y="103"/>
                                </a:cubicBezTo>
                                <a:cubicBezTo>
                                  <a:pt x="232" y="97"/>
                                  <a:pt x="230" y="92"/>
                                  <a:pt x="229" y="87"/>
                                </a:cubicBezTo>
                                <a:cubicBezTo>
                                  <a:pt x="230" y="89"/>
                                  <a:pt x="231" y="90"/>
                                  <a:pt x="231" y="92"/>
                                </a:cubicBezTo>
                                <a:cubicBezTo>
                                  <a:pt x="233" y="97"/>
                                  <a:pt x="234" y="102"/>
                                  <a:pt x="235" y="107"/>
                                </a:cubicBezTo>
                                <a:cubicBezTo>
                                  <a:pt x="235" y="106"/>
                                  <a:pt x="234" y="105"/>
                                  <a:pt x="234" y="103"/>
                                </a:cubicBezTo>
                                <a:close/>
                                <a:moveTo>
                                  <a:pt x="229" y="69"/>
                                </a:moveTo>
                                <a:cubicBezTo>
                                  <a:pt x="230" y="69"/>
                                  <a:pt x="230" y="69"/>
                                  <a:pt x="230" y="70"/>
                                </a:cubicBezTo>
                                <a:cubicBezTo>
                                  <a:pt x="231" y="71"/>
                                  <a:pt x="231" y="72"/>
                                  <a:pt x="232" y="72"/>
                                </a:cubicBezTo>
                                <a:cubicBezTo>
                                  <a:pt x="231" y="72"/>
                                  <a:pt x="231" y="72"/>
                                  <a:pt x="231" y="72"/>
                                </a:cubicBezTo>
                                <a:cubicBezTo>
                                  <a:pt x="231" y="72"/>
                                  <a:pt x="231" y="72"/>
                                  <a:pt x="231" y="71"/>
                                </a:cubicBezTo>
                                <a:cubicBezTo>
                                  <a:pt x="230" y="71"/>
                                  <a:pt x="230" y="71"/>
                                  <a:pt x="230" y="71"/>
                                </a:cubicBezTo>
                                <a:cubicBezTo>
                                  <a:pt x="230" y="71"/>
                                  <a:pt x="230" y="71"/>
                                  <a:pt x="230" y="71"/>
                                </a:cubicBezTo>
                                <a:cubicBezTo>
                                  <a:pt x="230" y="70"/>
                                  <a:pt x="229" y="69"/>
                                  <a:pt x="229" y="69"/>
                                </a:cubicBezTo>
                                <a:close/>
                                <a:moveTo>
                                  <a:pt x="233" y="86"/>
                                </a:moveTo>
                                <a:cubicBezTo>
                                  <a:pt x="233" y="86"/>
                                  <a:pt x="233" y="86"/>
                                  <a:pt x="233" y="86"/>
                                </a:cubicBezTo>
                                <a:cubicBezTo>
                                  <a:pt x="233" y="87"/>
                                  <a:pt x="234" y="88"/>
                                  <a:pt x="234" y="88"/>
                                </a:cubicBezTo>
                                <a:cubicBezTo>
                                  <a:pt x="234" y="88"/>
                                  <a:pt x="233" y="87"/>
                                  <a:pt x="233" y="86"/>
                                </a:cubicBezTo>
                                <a:close/>
                                <a:moveTo>
                                  <a:pt x="232" y="69"/>
                                </a:moveTo>
                                <a:cubicBezTo>
                                  <a:pt x="231" y="68"/>
                                  <a:pt x="231" y="68"/>
                                  <a:pt x="231" y="67"/>
                                </a:cubicBezTo>
                                <a:cubicBezTo>
                                  <a:pt x="232" y="69"/>
                                  <a:pt x="233" y="70"/>
                                  <a:pt x="235" y="71"/>
                                </a:cubicBezTo>
                                <a:cubicBezTo>
                                  <a:pt x="235" y="72"/>
                                  <a:pt x="235" y="73"/>
                                  <a:pt x="236" y="74"/>
                                </a:cubicBezTo>
                                <a:cubicBezTo>
                                  <a:pt x="236" y="74"/>
                                  <a:pt x="236" y="74"/>
                                  <a:pt x="237" y="74"/>
                                </a:cubicBezTo>
                                <a:cubicBezTo>
                                  <a:pt x="237" y="75"/>
                                  <a:pt x="237" y="75"/>
                                  <a:pt x="237" y="76"/>
                                </a:cubicBezTo>
                                <a:cubicBezTo>
                                  <a:pt x="235" y="73"/>
                                  <a:pt x="234" y="71"/>
                                  <a:pt x="232" y="69"/>
                                </a:cubicBezTo>
                                <a:close/>
                                <a:moveTo>
                                  <a:pt x="226" y="55"/>
                                </a:moveTo>
                                <a:cubicBezTo>
                                  <a:pt x="225" y="54"/>
                                  <a:pt x="225" y="53"/>
                                  <a:pt x="224" y="52"/>
                                </a:cubicBezTo>
                                <a:cubicBezTo>
                                  <a:pt x="224" y="51"/>
                                  <a:pt x="223" y="50"/>
                                  <a:pt x="223" y="50"/>
                                </a:cubicBezTo>
                                <a:cubicBezTo>
                                  <a:pt x="224" y="51"/>
                                  <a:pt x="225" y="52"/>
                                  <a:pt x="226" y="53"/>
                                </a:cubicBezTo>
                                <a:cubicBezTo>
                                  <a:pt x="226" y="53"/>
                                  <a:pt x="226" y="54"/>
                                  <a:pt x="226" y="55"/>
                                </a:cubicBezTo>
                                <a:close/>
                                <a:moveTo>
                                  <a:pt x="223" y="54"/>
                                </a:moveTo>
                                <a:cubicBezTo>
                                  <a:pt x="225" y="56"/>
                                  <a:pt x="226" y="59"/>
                                  <a:pt x="228" y="62"/>
                                </a:cubicBezTo>
                                <a:cubicBezTo>
                                  <a:pt x="226" y="60"/>
                                  <a:pt x="224" y="58"/>
                                  <a:pt x="223" y="56"/>
                                </a:cubicBezTo>
                                <a:cubicBezTo>
                                  <a:pt x="223" y="56"/>
                                  <a:pt x="224" y="56"/>
                                  <a:pt x="223" y="56"/>
                                </a:cubicBezTo>
                                <a:cubicBezTo>
                                  <a:pt x="223" y="55"/>
                                  <a:pt x="223" y="54"/>
                                  <a:pt x="223" y="54"/>
                                </a:cubicBezTo>
                                <a:close/>
                                <a:moveTo>
                                  <a:pt x="228" y="65"/>
                                </a:moveTo>
                                <a:cubicBezTo>
                                  <a:pt x="227" y="66"/>
                                  <a:pt x="227" y="66"/>
                                  <a:pt x="227" y="66"/>
                                </a:cubicBezTo>
                                <a:cubicBezTo>
                                  <a:pt x="227" y="68"/>
                                  <a:pt x="228" y="70"/>
                                  <a:pt x="228" y="71"/>
                                </a:cubicBezTo>
                                <a:cubicBezTo>
                                  <a:pt x="228" y="71"/>
                                  <a:pt x="228" y="72"/>
                                  <a:pt x="228" y="72"/>
                                </a:cubicBezTo>
                                <a:cubicBezTo>
                                  <a:pt x="227" y="70"/>
                                  <a:pt x="226" y="68"/>
                                  <a:pt x="225" y="66"/>
                                </a:cubicBezTo>
                                <a:cubicBezTo>
                                  <a:pt x="225" y="65"/>
                                  <a:pt x="224" y="65"/>
                                  <a:pt x="224" y="65"/>
                                </a:cubicBezTo>
                                <a:cubicBezTo>
                                  <a:pt x="223" y="64"/>
                                  <a:pt x="222" y="62"/>
                                  <a:pt x="222" y="61"/>
                                </a:cubicBezTo>
                                <a:cubicBezTo>
                                  <a:pt x="222" y="61"/>
                                  <a:pt x="223" y="60"/>
                                  <a:pt x="222" y="60"/>
                                </a:cubicBezTo>
                                <a:cubicBezTo>
                                  <a:pt x="221" y="58"/>
                                  <a:pt x="220" y="57"/>
                                  <a:pt x="218" y="55"/>
                                </a:cubicBezTo>
                                <a:cubicBezTo>
                                  <a:pt x="218" y="55"/>
                                  <a:pt x="218" y="54"/>
                                  <a:pt x="217" y="53"/>
                                </a:cubicBezTo>
                                <a:cubicBezTo>
                                  <a:pt x="221" y="57"/>
                                  <a:pt x="225" y="61"/>
                                  <a:pt x="228" y="65"/>
                                </a:cubicBezTo>
                                <a:close/>
                                <a:moveTo>
                                  <a:pt x="214" y="48"/>
                                </a:moveTo>
                                <a:cubicBezTo>
                                  <a:pt x="213" y="47"/>
                                  <a:pt x="212" y="45"/>
                                  <a:pt x="211" y="44"/>
                                </a:cubicBezTo>
                                <a:cubicBezTo>
                                  <a:pt x="214" y="46"/>
                                  <a:pt x="216" y="47"/>
                                  <a:pt x="218" y="49"/>
                                </a:cubicBezTo>
                                <a:cubicBezTo>
                                  <a:pt x="219" y="51"/>
                                  <a:pt x="220" y="53"/>
                                  <a:pt x="221" y="54"/>
                                </a:cubicBezTo>
                                <a:cubicBezTo>
                                  <a:pt x="219" y="52"/>
                                  <a:pt x="216" y="50"/>
                                  <a:pt x="214" y="48"/>
                                </a:cubicBezTo>
                                <a:close/>
                                <a:moveTo>
                                  <a:pt x="211" y="42"/>
                                </a:moveTo>
                                <a:cubicBezTo>
                                  <a:pt x="211" y="41"/>
                                  <a:pt x="211" y="41"/>
                                  <a:pt x="210" y="41"/>
                                </a:cubicBezTo>
                                <a:cubicBezTo>
                                  <a:pt x="210" y="41"/>
                                  <a:pt x="210" y="41"/>
                                  <a:pt x="210" y="41"/>
                                </a:cubicBezTo>
                                <a:cubicBezTo>
                                  <a:pt x="212" y="42"/>
                                  <a:pt x="214" y="43"/>
                                  <a:pt x="215" y="45"/>
                                </a:cubicBezTo>
                                <a:cubicBezTo>
                                  <a:pt x="214" y="44"/>
                                  <a:pt x="212" y="43"/>
                                  <a:pt x="211" y="42"/>
                                </a:cubicBezTo>
                                <a:close/>
                                <a:moveTo>
                                  <a:pt x="210" y="47"/>
                                </a:moveTo>
                                <a:cubicBezTo>
                                  <a:pt x="211" y="48"/>
                                  <a:pt x="211" y="48"/>
                                  <a:pt x="211" y="49"/>
                                </a:cubicBezTo>
                                <a:cubicBezTo>
                                  <a:pt x="210" y="47"/>
                                  <a:pt x="208" y="45"/>
                                  <a:pt x="206" y="43"/>
                                </a:cubicBezTo>
                                <a:cubicBezTo>
                                  <a:pt x="207" y="44"/>
                                  <a:pt x="209" y="46"/>
                                  <a:pt x="210" y="47"/>
                                </a:cubicBezTo>
                                <a:close/>
                                <a:moveTo>
                                  <a:pt x="208" y="40"/>
                                </a:moveTo>
                                <a:cubicBezTo>
                                  <a:pt x="207" y="39"/>
                                  <a:pt x="206" y="38"/>
                                  <a:pt x="206" y="37"/>
                                </a:cubicBezTo>
                                <a:cubicBezTo>
                                  <a:pt x="206" y="38"/>
                                  <a:pt x="207" y="38"/>
                                  <a:pt x="208" y="39"/>
                                </a:cubicBezTo>
                                <a:cubicBezTo>
                                  <a:pt x="208" y="39"/>
                                  <a:pt x="208" y="39"/>
                                  <a:pt x="208" y="40"/>
                                </a:cubicBezTo>
                                <a:cubicBezTo>
                                  <a:pt x="208" y="40"/>
                                  <a:pt x="208" y="40"/>
                                  <a:pt x="208" y="40"/>
                                </a:cubicBezTo>
                                <a:close/>
                                <a:moveTo>
                                  <a:pt x="207" y="42"/>
                                </a:moveTo>
                                <a:cubicBezTo>
                                  <a:pt x="205" y="40"/>
                                  <a:pt x="202" y="39"/>
                                  <a:pt x="200" y="37"/>
                                </a:cubicBezTo>
                                <a:cubicBezTo>
                                  <a:pt x="200" y="37"/>
                                  <a:pt x="200" y="37"/>
                                  <a:pt x="201" y="37"/>
                                </a:cubicBezTo>
                                <a:cubicBezTo>
                                  <a:pt x="201" y="37"/>
                                  <a:pt x="202" y="36"/>
                                  <a:pt x="201" y="36"/>
                                </a:cubicBezTo>
                                <a:cubicBezTo>
                                  <a:pt x="201" y="36"/>
                                  <a:pt x="201" y="36"/>
                                  <a:pt x="201" y="36"/>
                                </a:cubicBezTo>
                                <a:cubicBezTo>
                                  <a:pt x="202" y="36"/>
                                  <a:pt x="202" y="36"/>
                                  <a:pt x="203" y="36"/>
                                </a:cubicBezTo>
                                <a:cubicBezTo>
                                  <a:pt x="204" y="38"/>
                                  <a:pt x="206" y="40"/>
                                  <a:pt x="207" y="42"/>
                                </a:cubicBezTo>
                                <a:close/>
                                <a:moveTo>
                                  <a:pt x="202" y="34"/>
                                </a:moveTo>
                                <a:cubicBezTo>
                                  <a:pt x="201" y="34"/>
                                  <a:pt x="201" y="34"/>
                                  <a:pt x="200" y="34"/>
                                </a:cubicBezTo>
                                <a:cubicBezTo>
                                  <a:pt x="198" y="32"/>
                                  <a:pt x="196" y="30"/>
                                  <a:pt x="194" y="28"/>
                                </a:cubicBezTo>
                                <a:cubicBezTo>
                                  <a:pt x="197" y="29"/>
                                  <a:pt x="200" y="31"/>
                                  <a:pt x="202" y="33"/>
                                </a:cubicBezTo>
                                <a:cubicBezTo>
                                  <a:pt x="202" y="33"/>
                                  <a:pt x="201" y="34"/>
                                  <a:pt x="202" y="34"/>
                                </a:cubicBezTo>
                                <a:close/>
                                <a:moveTo>
                                  <a:pt x="194" y="32"/>
                                </a:moveTo>
                                <a:cubicBezTo>
                                  <a:pt x="195" y="32"/>
                                  <a:pt x="195" y="32"/>
                                  <a:pt x="195" y="32"/>
                                </a:cubicBezTo>
                                <a:cubicBezTo>
                                  <a:pt x="196" y="33"/>
                                  <a:pt x="197" y="34"/>
                                  <a:pt x="198" y="35"/>
                                </a:cubicBezTo>
                                <a:cubicBezTo>
                                  <a:pt x="198" y="35"/>
                                  <a:pt x="198" y="35"/>
                                  <a:pt x="198" y="35"/>
                                </a:cubicBezTo>
                                <a:cubicBezTo>
                                  <a:pt x="197" y="35"/>
                                  <a:pt x="196" y="34"/>
                                  <a:pt x="195" y="34"/>
                                </a:cubicBezTo>
                                <a:cubicBezTo>
                                  <a:pt x="193" y="33"/>
                                  <a:pt x="191" y="31"/>
                                  <a:pt x="189" y="29"/>
                                </a:cubicBezTo>
                                <a:cubicBezTo>
                                  <a:pt x="190" y="29"/>
                                  <a:pt x="190" y="29"/>
                                  <a:pt x="190" y="29"/>
                                </a:cubicBezTo>
                                <a:cubicBezTo>
                                  <a:pt x="191" y="30"/>
                                  <a:pt x="193" y="31"/>
                                  <a:pt x="194" y="32"/>
                                </a:cubicBezTo>
                                <a:close/>
                                <a:moveTo>
                                  <a:pt x="192" y="33"/>
                                </a:moveTo>
                                <a:cubicBezTo>
                                  <a:pt x="191" y="33"/>
                                  <a:pt x="191" y="33"/>
                                  <a:pt x="190" y="33"/>
                                </a:cubicBezTo>
                                <a:cubicBezTo>
                                  <a:pt x="190" y="32"/>
                                  <a:pt x="190" y="33"/>
                                  <a:pt x="190" y="33"/>
                                </a:cubicBezTo>
                                <a:cubicBezTo>
                                  <a:pt x="191" y="34"/>
                                  <a:pt x="193" y="35"/>
                                  <a:pt x="195" y="36"/>
                                </a:cubicBezTo>
                                <a:cubicBezTo>
                                  <a:pt x="195" y="36"/>
                                  <a:pt x="196" y="36"/>
                                  <a:pt x="196" y="37"/>
                                </a:cubicBezTo>
                                <a:cubicBezTo>
                                  <a:pt x="196" y="37"/>
                                  <a:pt x="196" y="37"/>
                                  <a:pt x="196" y="37"/>
                                </a:cubicBezTo>
                                <a:cubicBezTo>
                                  <a:pt x="198" y="38"/>
                                  <a:pt x="200" y="40"/>
                                  <a:pt x="201" y="41"/>
                                </a:cubicBezTo>
                                <a:cubicBezTo>
                                  <a:pt x="203" y="43"/>
                                  <a:pt x="204" y="44"/>
                                  <a:pt x="205" y="46"/>
                                </a:cubicBezTo>
                                <a:cubicBezTo>
                                  <a:pt x="202" y="42"/>
                                  <a:pt x="197" y="39"/>
                                  <a:pt x="193" y="36"/>
                                </a:cubicBezTo>
                                <a:cubicBezTo>
                                  <a:pt x="193" y="36"/>
                                  <a:pt x="193" y="35"/>
                                  <a:pt x="192" y="35"/>
                                </a:cubicBezTo>
                                <a:cubicBezTo>
                                  <a:pt x="191" y="35"/>
                                  <a:pt x="191" y="35"/>
                                  <a:pt x="191" y="35"/>
                                </a:cubicBezTo>
                                <a:cubicBezTo>
                                  <a:pt x="190" y="34"/>
                                  <a:pt x="188" y="34"/>
                                  <a:pt x="187" y="33"/>
                                </a:cubicBezTo>
                                <a:cubicBezTo>
                                  <a:pt x="187" y="33"/>
                                  <a:pt x="186" y="34"/>
                                  <a:pt x="187" y="34"/>
                                </a:cubicBezTo>
                                <a:cubicBezTo>
                                  <a:pt x="187" y="34"/>
                                  <a:pt x="187" y="34"/>
                                  <a:pt x="187" y="35"/>
                                </a:cubicBezTo>
                                <a:cubicBezTo>
                                  <a:pt x="184" y="35"/>
                                  <a:pt x="180" y="35"/>
                                  <a:pt x="177" y="36"/>
                                </a:cubicBezTo>
                                <a:cubicBezTo>
                                  <a:pt x="178" y="35"/>
                                  <a:pt x="180" y="35"/>
                                  <a:pt x="181" y="34"/>
                                </a:cubicBezTo>
                                <a:cubicBezTo>
                                  <a:pt x="182" y="34"/>
                                  <a:pt x="182" y="33"/>
                                  <a:pt x="181" y="33"/>
                                </a:cubicBezTo>
                                <a:cubicBezTo>
                                  <a:pt x="180" y="33"/>
                                  <a:pt x="179" y="32"/>
                                  <a:pt x="178" y="32"/>
                                </a:cubicBezTo>
                                <a:cubicBezTo>
                                  <a:pt x="179" y="32"/>
                                  <a:pt x="179" y="31"/>
                                  <a:pt x="178" y="31"/>
                                </a:cubicBezTo>
                                <a:cubicBezTo>
                                  <a:pt x="176" y="30"/>
                                  <a:pt x="173" y="29"/>
                                  <a:pt x="170" y="28"/>
                                </a:cubicBezTo>
                                <a:cubicBezTo>
                                  <a:pt x="170" y="27"/>
                                  <a:pt x="170" y="27"/>
                                  <a:pt x="170" y="27"/>
                                </a:cubicBezTo>
                                <a:cubicBezTo>
                                  <a:pt x="168" y="26"/>
                                  <a:pt x="166" y="26"/>
                                  <a:pt x="164" y="25"/>
                                </a:cubicBezTo>
                                <a:cubicBezTo>
                                  <a:pt x="164" y="25"/>
                                  <a:pt x="165" y="24"/>
                                  <a:pt x="166" y="23"/>
                                </a:cubicBezTo>
                                <a:cubicBezTo>
                                  <a:pt x="166" y="23"/>
                                  <a:pt x="166" y="23"/>
                                  <a:pt x="166" y="23"/>
                                </a:cubicBezTo>
                                <a:cubicBezTo>
                                  <a:pt x="173" y="26"/>
                                  <a:pt x="180" y="29"/>
                                  <a:pt x="186" y="32"/>
                                </a:cubicBezTo>
                                <a:cubicBezTo>
                                  <a:pt x="187" y="32"/>
                                  <a:pt x="188" y="31"/>
                                  <a:pt x="187" y="30"/>
                                </a:cubicBezTo>
                                <a:cubicBezTo>
                                  <a:pt x="186" y="30"/>
                                  <a:pt x="185" y="29"/>
                                  <a:pt x="184" y="28"/>
                                </a:cubicBezTo>
                                <a:cubicBezTo>
                                  <a:pt x="185" y="29"/>
                                  <a:pt x="186" y="29"/>
                                  <a:pt x="187" y="29"/>
                                </a:cubicBezTo>
                                <a:cubicBezTo>
                                  <a:pt x="189" y="30"/>
                                  <a:pt x="190" y="32"/>
                                  <a:pt x="192" y="33"/>
                                </a:cubicBezTo>
                                <a:close/>
                                <a:moveTo>
                                  <a:pt x="167" y="17"/>
                                </a:moveTo>
                                <a:cubicBezTo>
                                  <a:pt x="165" y="15"/>
                                  <a:pt x="162" y="14"/>
                                  <a:pt x="160" y="12"/>
                                </a:cubicBezTo>
                                <a:cubicBezTo>
                                  <a:pt x="160" y="12"/>
                                  <a:pt x="160" y="12"/>
                                  <a:pt x="161" y="12"/>
                                </a:cubicBezTo>
                                <a:cubicBezTo>
                                  <a:pt x="161" y="12"/>
                                  <a:pt x="161" y="12"/>
                                  <a:pt x="161" y="12"/>
                                </a:cubicBezTo>
                                <a:cubicBezTo>
                                  <a:pt x="164" y="12"/>
                                  <a:pt x="166" y="14"/>
                                  <a:pt x="169" y="15"/>
                                </a:cubicBezTo>
                                <a:cubicBezTo>
                                  <a:pt x="174" y="18"/>
                                  <a:pt x="180" y="23"/>
                                  <a:pt x="185" y="26"/>
                                </a:cubicBezTo>
                                <a:cubicBezTo>
                                  <a:pt x="179" y="23"/>
                                  <a:pt x="173" y="20"/>
                                  <a:pt x="167" y="17"/>
                                </a:cubicBezTo>
                                <a:close/>
                                <a:moveTo>
                                  <a:pt x="172" y="13"/>
                                </a:moveTo>
                                <a:cubicBezTo>
                                  <a:pt x="171" y="13"/>
                                  <a:pt x="169" y="12"/>
                                  <a:pt x="168" y="11"/>
                                </a:cubicBezTo>
                                <a:cubicBezTo>
                                  <a:pt x="169" y="12"/>
                                  <a:pt x="171" y="12"/>
                                  <a:pt x="173" y="13"/>
                                </a:cubicBezTo>
                                <a:cubicBezTo>
                                  <a:pt x="172" y="13"/>
                                  <a:pt x="172" y="13"/>
                                  <a:pt x="172" y="13"/>
                                </a:cubicBezTo>
                                <a:close/>
                                <a:moveTo>
                                  <a:pt x="133" y="12"/>
                                </a:moveTo>
                                <a:cubicBezTo>
                                  <a:pt x="133" y="12"/>
                                  <a:pt x="132" y="12"/>
                                  <a:pt x="132" y="12"/>
                                </a:cubicBezTo>
                                <a:cubicBezTo>
                                  <a:pt x="131" y="12"/>
                                  <a:pt x="129" y="12"/>
                                  <a:pt x="128" y="12"/>
                                </a:cubicBezTo>
                                <a:cubicBezTo>
                                  <a:pt x="128" y="12"/>
                                  <a:pt x="127" y="12"/>
                                  <a:pt x="127" y="12"/>
                                </a:cubicBezTo>
                                <a:cubicBezTo>
                                  <a:pt x="127" y="12"/>
                                  <a:pt x="127" y="11"/>
                                  <a:pt x="128" y="11"/>
                                </a:cubicBezTo>
                                <a:cubicBezTo>
                                  <a:pt x="130" y="11"/>
                                  <a:pt x="131" y="11"/>
                                  <a:pt x="133" y="12"/>
                                </a:cubicBezTo>
                                <a:close/>
                                <a:moveTo>
                                  <a:pt x="132" y="28"/>
                                </a:moveTo>
                                <a:cubicBezTo>
                                  <a:pt x="132" y="28"/>
                                  <a:pt x="131" y="29"/>
                                  <a:pt x="130" y="29"/>
                                </a:cubicBezTo>
                                <a:cubicBezTo>
                                  <a:pt x="129" y="29"/>
                                  <a:pt x="129" y="29"/>
                                  <a:pt x="128" y="29"/>
                                </a:cubicBezTo>
                                <a:cubicBezTo>
                                  <a:pt x="129" y="29"/>
                                  <a:pt x="129" y="28"/>
                                  <a:pt x="129" y="28"/>
                                </a:cubicBezTo>
                                <a:cubicBezTo>
                                  <a:pt x="129" y="28"/>
                                  <a:pt x="129" y="27"/>
                                  <a:pt x="128" y="27"/>
                                </a:cubicBezTo>
                                <a:cubicBezTo>
                                  <a:pt x="127" y="28"/>
                                  <a:pt x="126" y="28"/>
                                  <a:pt x="124" y="29"/>
                                </a:cubicBezTo>
                                <a:cubicBezTo>
                                  <a:pt x="123" y="29"/>
                                  <a:pt x="122" y="29"/>
                                  <a:pt x="121" y="29"/>
                                </a:cubicBezTo>
                                <a:cubicBezTo>
                                  <a:pt x="122" y="28"/>
                                  <a:pt x="124" y="27"/>
                                  <a:pt x="125" y="26"/>
                                </a:cubicBezTo>
                                <a:cubicBezTo>
                                  <a:pt x="128" y="27"/>
                                  <a:pt x="130" y="27"/>
                                  <a:pt x="132" y="28"/>
                                </a:cubicBezTo>
                                <a:close/>
                                <a:moveTo>
                                  <a:pt x="124" y="22"/>
                                </a:moveTo>
                                <a:cubicBezTo>
                                  <a:pt x="123" y="22"/>
                                  <a:pt x="122" y="22"/>
                                  <a:pt x="121" y="22"/>
                                </a:cubicBezTo>
                                <a:cubicBezTo>
                                  <a:pt x="121" y="22"/>
                                  <a:pt x="122" y="22"/>
                                  <a:pt x="122" y="21"/>
                                </a:cubicBezTo>
                                <a:cubicBezTo>
                                  <a:pt x="123" y="21"/>
                                  <a:pt x="125" y="22"/>
                                  <a:pt x="126" y="22"/>
                                </a:cubicBezTo>
                                <a:cubicBezTo>
                                  <a:pt x="125" y="22"/>
                                  <a:pt x="125" y="22"/>
                                  <a:pt x="124" y="22"/>
                                </a:cubicBezTo>
                                <a:close/>
                                <a:moveTo>
                                  <a:pt x="123" y="15"/>
                                </a:moveTo>
                                <a:cubicBezTo>
                                  <a:pt x="122" y="16"/>
                                  <a:pt x="121" y="16"/>
                                  <a:pt x="120" y="17"/>
                                </a:cubicBezTo>
                                <a:cubicBezTo>
                                  <a:pt x="120" y="17"/>
                                  <a:pt x="119" y="17"/>
                                  <a:pt x="119" y="17"/>
                                </a:cubicBezTo>
                                <a:cubicBezTo>
                                  <a:pt x="121" y="16"/>
                                  <a:pt x="122" y="15"/>
                                  <a:pt x="124" y="14"/>
                                </a:cubicBezTo>
                                <a:cubicBezTo>
                                  <a:pt x="124" y="14"/>
                                  <a:pt x="124" y="14"/>
                                  <a:pt x="124" y="14"/>
                                </a:cubicBezTo>
                                <a:cubicBezTo>
                                  <a:pt x="124" y="14"/>
                                  <a:pt x="125" y="14"/>
                                  <a:pt x="126" y="15"/>
                                </a:cubicBezTo>
                                <a:cubicBezTo>
                                  <a:pt x="125" y="15"/>
                                  <a:pt x="124" y="15"/>
                                  <a:pt x="123" y="15"/>
                                </a:cubicBezTo>
                                <a:close/>
                                <a:moveTo>
                                  <a:pt x="125" y="11"/>
                                </a:moveTo>
                                <a:cubicBezTo>
                                  <a:pt x="124" y="11"/>
                                  <a:pt x="123" y="11"/>
                                  <a:pt x="122" y="11"/>
                                </a:cubicBezTo>
                                <a:cubicBezTo>
                                  <a:pt x="123" y="11"/>
                                  <a:pt x="124" y="11"/>
                                  <a:pt x="125" y="11"/>
                                </a:cubicBezTo>
                                <a:cubicBezTo>
                                  <a:pt x="125" y="11"/>
                                  <a:pt x="125" y="11"/>
                                  <a:pt x="125" y="11"/>
                                </a:cubicBezTo>
                                <a:close/>
                                <a:moveTo>
                                  <a:pt x="114" y="5"/>
                                </a:moveTo>
                                <a:cubicBezTo>
                                  <a:pt x="114" y="5"/>
                                  <a:pt x="114" y="5"/>
                                  <a:pt x="113" y="5"/>
                                </a:cubicBezTo>
                                <a:cubicBezTo>
                                  <a:pt x="113" y="5"/>
                                  <a:pt x="113" y="5"/>
                                  <a:pt x="113" y="6"/>
                                </a:cubicBezTo>
                                <a:cubicBezTo>
                                  <a:pt x="111" y="6"/>
                                  <a:pt x="110" y="6"/>
                                  <a:pt x="108" y="6"/>
                                </a:cubicBezTo>
                                <a:cubicBezTo>
                                  <a:pt x="108" y="6"/>
                                  <a:pt x="108" y="6"/>
                                  <a:pt x="108" y="6"/>
                                </a:cubicBezTo>
                                <a:cubicBezTo>
                                  <a:pt x="109" y="6"/>
                                  <a:pt x="111" y="5"/>
                                  <a:pt x="113" y="5"/>
                                </a:cubicBezTo>
                                <a:cubicBezTo>
                                  <a:pt x="114" y="5"/>
                                  <a:pt x="114" y="5"/>
                                  <a:pt x="115" y="5"/>
                                </a:cubicBezTo>
                                <a:cubicBezTo>
                                  <a:pt x="115" y="5"/>
                                  <a:pt x="115" y="5"/>
                                  <a:pt x="114" y="5"/>
                                </a:cubicBezTo>
                                <a:close/>
                                <a:moveTo>
                                  <a:pt x="99" y="5"/>
                                </a:moveTo>
                                <a:cubicBezTo>
                                  <a:pt x="99" y="5"/>
                                  <a:pt x="98" y="5"/>
                                  <a:pt x="98" y="5"/>
                                </a:cubicBezTo>
                                <a:cubicBezTo>
                                  <a:pt x="99" y="5"/>
                                  <a:pt x="100" y="4"/>
                                  <a:pt x="102" y="4"/>
                                </a:cubicBezTo>
                                <a:cubicBezTo>
                                  <a:pt x="101" y="4"/>
                                  <a:pt x="100" y="5"/>
                                  <a:pt x="99" y="5"/>
                                </a:cubicBezTo>
                                <a:close/>
                                <a:moveTo>
                                  <a:pt x="22" y="63"/>
                                </a:moveTo>
                                <a:cubicBezTo>
                                  <a:pt x="23" y="63"/>
                                  <a:pt x="23" y="63"/>
                                  <a:pt x="23" y="63"/>
                                </a:cubicBezTo>
                                <a:cubicBezTo>
                                  <a:pt x="23" y="63"/>
                                  <a:pt x="23" y="63"/>
                                  <a:pt x="23" y="63"/>
                                </a:cubicBezTo>
                                <a:cubicBezTo>
                                  <a:pt x="22" y="65"/>
                                  <a:pt x="21" y="66"/>
                                  <a:pt x="20" y="68"/>
                                </a:cubicBezTo>
                                <a:cubicBezTo>
                                  <a:pt x="19" y="68"/>
                                  <a:pt x="19" y="69"/>
                                  <a:pt x="18" y="70"/>
                                </a:cubicBezTo>
                                <a:cubicBezTo>
                                  <a:pt x="18" y="70"/>
                                  <a:pt x="17" y="70"/>
                                  <a:pt x="17" y="70"/>
                                </a:cubicBezTo>
                                <a:cubicBezTo>
                                  <a:pt x="19" y="68"/>
                                  <a:pt x="20" y="65"/>
                                  <a:pt x="22" y="63"/>
                                </a:cubicBezTo>
                                <a:close/>
                                <a:moveTo>
                                  <a:pt x="21" y="78"/>
                                </a:moveTo>
                                <a:cubicBezTo>
                                  <a:pt x="23" y="76"/>
                                  <a:pt x="24" y="75"/>
                                  <a:pt x="25" y="73"/>
                                </a:cubicBezTo>
                                <a:cubicBezTo>
                                  <a:pt x="24" y="76"/>
                                  <a:pt x="22" y="79"/>
                                  <a:pt x="20" y="82"/>
                                </a:cubicBezTo>
                                <a:cubicBezTo>
                                  <a:pt x="19" y="83"/>
                                  <a:pt x="18" y="84"/>
                                  <a:pt x="17" y="85"/>
                                </a:cubicBezTo>
                                <a:cubicBezTo>
                                  <a:pt x="17" y="85"/>
                                  <a:pt x="17" y="84"/>
                                  <a:pt x="17" y="84"/>
                                </a:cubicBezTo>
                                <a:cubicBezTo>
                                  <a:pt x="17" y="83"/>
                                  <a:pt x="17" y="83"/>
                                  <a:pt x="16" y="83"/>
                                </a:cubicBezTo>
                                <a:cubicBezTo>
                                  <a:pt x="17" y="82"/>
                                  <a:pt x="17" y="81"/>
                                  <a:pt x="17" y="80"/>
                                </a:cubicBezTo>
                                <a:cubicBezTo>
                                  <a:pt x="18" y="79"/>
                                  <a:pt x="19" y="78"/>
                                  <a:pt x="20" y="77"/>
                                </a:cubicBezTo>
                                <a:cubicBezTo>
                                  <a:pt x="20" y="78"/>
                                  <a:pt x="21" y="78"/>
                                  <a:pt x="21" y="78"/>
                                </a:cubicBezTo>
                                <a:close/>
                                <a:moveTo>
                                  <a:pt x="20" y="88"/>
                                </a:moveTo>
                                <a:cubicBezTo>
                                  <a:pt x="20" y="87"/>
                                  <a:pt x="20" y="87"/>
                                  <a:pt x="20" y="86"/>
                                </a:cubicBezTo>
                                <a:cubicBezTo>
                                  <a:pt x="20" y="85"/>
                                  <a:pt x="21" y="85"/>
                                  <a:pt x="21" y="84"/>
                                </a:cubicBezTo>
                                <a:cubicBezTo>
                                  <a:pt x="21" y="84"/>
                                  <a:pt x="21" y="84"/>
                                  <a:pt x="21" y="84"/>
                                </a:cubicBezTo>
                                <a:cubicBezTo>
                                  <a:pt x="22" y="84"/>
                                  <a:pt x="22" y="85"/>
                                  <a:pt x="22" y="85"/>
                                </a:cubicBezTo>
                                <a:cubicBezTo>
                                  <a:pt x="21" y="86"/>
                                  <a:pt x="21" y="87"/>
                                  <a:pt x="20" y="88"/>
                                </a:cubicBezTo>
                                <a:close/>
                                <a:moveTo>
                                  <a:pt x="21" y="120"/>
                                </a:moveTo>
                                <a:cubicBezTo>
                                  <a:pt x="19" y="113"/>
                                  <a:pt x="18" y="107"/>
                                  <a:pt x="17" y="100"/>
                                </a:cubicBezTo>
                                <a:cubicBezTo>
                                  <a:pt x="18" y="100"/>
                                  <a:pt x="18" y="100"/>
                                  <a:pt x="18" y="100"/>
                                </a:cubicBezTo>
                                <a:cubicBezTo>
                                  <a:pt x="19" y="102"/>
                                  <a:pt x="19" y="105"/>
                                  <a:pt x="20" y="108"/>
                                </a:cubicBezTo>
                                <a:cubicBezTo>
                                  <a:pt x="20" y="110"/>
                                  <a:pt x="20" y="113"/>
                                  <a:pt x="20" y="115"/>
                                </a:cubicBezTo>
                                <a:cubicBezTo>
                                  <a:pt x="20" y="117"/>
                                  <a:pt x="21" y="118"/>
                                  <a:pt x="21" y="120"/>
                                </a:cubicBezTo>
                                <a:close/>
                                <a:moveTo>
                                  <a:pt x="17" y="89"/>
                                </a:moveTo>
                                <a:cubicBezTo>
                                  <a:pt x="17" y="89"/>
                                  <a:pt x="17" y="89"/>
                                  <a:pt x="18" y="89"/>
                                </a:cubicBezTo>
                                <a:cubicBezTo>
                                  <a:pt x="18" y="91"/>
                                  <a:pt x="18" y="93"/>
                                  <a:pt x="18" y="95"/>
                                </a:cubicBezTo>
                                <a:cubicBezTo>
                                  <a:pt x="18" y="95"/>
                                  <a:pt x="18" y="95"/>
                                  <a:pt x="18" y="95"/>
                                </a:cubicBezTo>
                                <a:cubicBezTo>
                                  <a:pt x="18" y="93"/>
                                  <a:pt x="17" y="92"/>
                                  <a:pt x="17" y="90"/>
                                </a:cubicBezTo>
                                <a:cubicBezTo>
                                  <a:pt x="17" y="90"/>
                                  <a:pt x="17" y="90"/>
                                  <a:pt x="16" y="89"/>
                                </a:cubicBezTo>
                                <a:cubicBezTo>
                                  <a:pt x="17" y="89"/>
                                  <a:pt x="17" y="89"/>
                                  <a:pt x="17" y="89"/>
                                </a:cubicBezTo>
                                <a:close/>
                                <a:moveTo>
                                  <a:pt x="18" y="114"/>
                                </a:moveTo>
                                <a:cubicBezTo>
                                  <a:pt x="17" y="110"/>
                                  <a:pt x="16" y="106"/>
                                  <a:pt x="15" y="103"/>
                                </a:cubicBezTo>
                                <a:cubicBezTo>
                                  <a:pt x="15" y="102"/>
                                  <a:pt x="16" y="102"/>
                                  <a:pt x="16" y="102"/>
                                </a:cubicBezTo>
                                <a:cubicBezTo>
                                  <a:pt x="16" y="106"/>
                                  <a:pt x="17" y="110"/>
                                  <a:pt x="18" y="114"/>
                                </a:cubicBezTo>
                                <a:close/>
                                <a:moveTo>
                                  <a:pt x="15" y="100"/>
                                </a:moveTo>
                                <a:cubicBezTo>
                                  <a:pt x="15" y="98"/>
                                  <a:pt x="15" y="96"/>
                                  <a:pt x="15" y="93"/>
                                </a:cubicBezTo>
                                <a:cubicBezTo>
                                  <a:pt x="15" y="95"/>
                                  <a:pt x="16" y="97"/>
                                  <a:pt x="16" y="98"/>
                                </a:cubicBezTo>
                                <a:cubicBezTo>
                                  <a:pt x="15" y="99"/>
                                  <a:pt x="15" y="99"/>
                                  <a:pt x="15" y="100"/>
                                </a:cubicBezTo>
                                <a:close/>
                                <a:moveTo>
                                  <a:pt x="21" y="131"/>
                                </a:moveTo>
                                <a:cubicBezTo>
                                  <a:pt x="21" y="133"/>
                                  <a:pt x="22" y="135"/>
                                  <a:pt x="22" y="136"/>
                                </a:cubicBezTo>
                                <a:cubicBezTo>
                                  <a:pt x="22" y="136"/>
                                  <a:pt x="22" y="136"/>
                                  <a:pt x="22" y="135"/>
                                </a:cubicBezTo>
                                <a:cubicBezTo>
                                  <a:pt x="21" y="134"/>
                                  <a:pt x="20" y="135"/>
                                  <a:pt x="20" y="136"/>
                                </a:cubicBezTo>
                                <a:cubicBezTo>
                                  <a:pt x="21" y="139"/>
                                  <a:pt x="22" y="142"/>
                                  <a:pt x="23" y="145"/>
                                </a:cubicBezTo>
                                <a:cubicBezTo>
                                  <a:pt x="22" y="143"/>
                                  <a:pt x="21" y="141"/>
                                  <a:pt x="19" y="140"/>
                                </a:cubicBezTo>
                                <a:cubicBezTo>
                                  <a:pt x="17" y="129"/>
                                  <a:pt x="16" y="118"/>
                                  <a:pt x="14" y="107"/>
                                </a:cubicBezTo>
                                <a:cubicBezTo>
                                  <a:pt x="16" y="115"/>
                                  <a:pt x="19" y="123"/>
                                  <a:pt x="21" y="131"/>
                                </a:cubicBezTo>
                                <a:close/>
                                <a:moveTo>
                                  <a:pt x="17" y="165"/>
                                </a:move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ubicBezTo>
                                  <a:pt x="18" y="167"/>
                                  <a:pt x="18" y="168"/>
                                  <a:pt x="19" y="170"/>
                                </a:cubicBezTo>
                                <a:cubicBezTo>
                                  <a:pt x="19" y="169"/>
                                  <a:pt x="18" y="169"/>
                                  <a:pt x="18" y="168"/>
                                </a:cubicBezTo>
                                <a:cubicBezTo>
                                  <a:pt x="17" y="167"/>
                                  <a:pt x="17" y="166"/>
                                  <a:pt x="16" y="166"/>
                                </a:cubicBez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lose/>
                                <a:moveTo>
                                  <a:pt x="19" y="163"/>
                                </a:moveTo>
                                <a:cubicBezTo>
                                  <a:pt x="19" y="163"/>
                                  <a:pt x="18" y="163"/>
                                  <a:pt x="18" y="163"/>
                                </a:cubicBezTo>
                                <a:cubicBezTo>
                                  <a:pt x="17" y="162"/>
                                  <a:pt x="17" y="162"/>
                                  <a:pt x="16" y="161"/>
                                </a:cubicBezTo>
                                <a:cubicBezTo>
                                  <a:pt x="16" y="157"/>
                                  <a:pt x="15" y="154"/>
                                  <a:pt x="15" y="150"/>
                                </a:cubicBezTo>
                                <a:cubicBezTo>
                                  <a:pt x="16" y="155"/>
                                  <a:pt x="18" y="160"/>
                                  <a:pt x="20" y="164"/>
                                </a:cubicBezTo>
                                <a:cubicBezTo>
                                  <a:pt x="19" y="164"/>
                                  <a:pt x="19" y="164"/>
                                  <a:pt x="19" y="163"/>
                                </a:cubicBezTo>
                                <a:close/>
                                <a:moveTo>
                                  <a:pt x="15" y="169"/>
                                </a:moveTo>
                                <a:cubicBezTo>
                                  <a:pt x="15" y="169"/>
                                  <a:pt x="15" y="169"/>
                                  <a:pt x="15" y="169"/>
                                </a:cubicBezTo>
                                <a:cubicBezTo>
                                  <a:pt x="14" y="165"/>
                                  <a:pt x="13" y="162"/>
                                  <a:pt x="11" y="158"/>
                                </a:cubicBezTo>
                                <a:cubicBezTo>
                                  <a:pt x="12" y="160"/>
                                  <a:pt x="13" y="162"/>
                                  <a:pt x="14" y="164"/>
                                </a:cubicBezTo>
                                <a:cubicBezTo>
                                  <a:pt x="14" y="164"/>
                                  <a:pt x="14" y="164"/>
                                  <a:pt x="14" y="164"/>
                                </a:cubicBezTo>
                                <a:cubicBezTo>
                                  <a:pt x="15" y="165"/>
                                  <a:pt x="15" y="166"/>
                                  <a:pt x="16" y="167"/>
                                </a:cubicBezTo>
                                <a:cubicBezTo>
                                  <a:pt x="16" y="168"/>
                                  <a:pt x="16" y="168"/>
                                  <a:pt x="16" y="168"/>
                                </a:cubicBezTo>
                                <a:cubicBezTo>
                                  <a:pt x="16" y="168"/>
                                  <a:pt x="15" y="168"/>
                                  <a:pt x="15" y="169"/>
                                </a:cubicBezTo>
                                <a:close/>
                                <a:moveTo>
                                  <a:pt x="8" y="128"/>
                                </a:moveTo>
                                <a:cubicBezTo>
                                  <a:pt x="9" y="129"/>
                                  <a:pt x="10" y="128"/>
                                  <a:pt x="10" y="128"/>
                                </a:cubicBezTo>
                                <a:cubicBezTo>
                                  <a:pt x="10" y="124"/>
                                  <a:pt x="9" y="120"/>
                                  <a:pt x="9" y="117"/>
                                </a:cubicBezTo>
                                <a:cubicBezTo>
                                  <a:pt x="9" y="116"/>
                                  <a:pt x="10" y="115"/>
                                  <a:pt x="10" y="114"/>
                                </a:cubicBezTo>
                                <a:cubicBezTo>
                                  <a:pt x="10" y="121"/>
                                  <a:pt x="11" y="129"/>
                                  <a:pt x="12" y="137"/>
                                </a:cubicBezTo>
                                <a:cubicBezTo>
                                  <a:pt x="12" y="142"/>
                                  <a:pt x="13" y="146"/>
                                  <a:pt x="13" y="151"/>
                                </a:cubicBezTo>
                                <a:cubicBezTo>
                                  <a:pt x="12" y="147"/>
                                  <a:pt x="11" y="142"/>
                                  <a:pt x="10" y="138"/>
                                </a:cubicBezTo>
                                <a:cubicBezTo>
                                  <a:pt x="10" y="136"/>
                                  <a:pt x="9" y="134"/>
                                  <a:pt x="9" y="133"/>
                                </a:cubicBezTo>
                                <a:cubicBezTo>
                                  <a:pt x="9" y="131"/>
                                  <a:pt x="8" y="129"/>
                                  <a:pt x="8" y="128"/>
                                </a:cubicBezTo>
                                <a:cubicBezTo>
                                  <a:pt x="8" y="128"/>
                                  <a:pt x="8" y="128"/>
                                  <a:pt x="8" y="128"/>
                                </a:cubicBezTo>
                                <a:close/>
                                <a:moveTo>
                                  <a:pt x="8" y="106"/>
                                </a:moveTo>
                                <a:cubicBezTo>
                                  <a:pt x="8" y="105"/>
                                  <a:pt x="9" y="104"/>
                                  <a:pt x="9" y="103"/>
                                </a:cubicBezTo>
                                <a:cubicBezTo>
                                  <a:pt x="9" y="105"/>
                                  <a:pt x="9" y="108"/>
                                  <a:pt x="9" y="111"/>
                                </a:cubicBezTo>
                                <a:cubicBezTo>
                                  <a:pt x="9" y="109"/>
                                  <a:pt x="8" y="108"/>
                                  <a:pt x="8" y="106"/>
                                </a:cubicBezTo>
                                <a:close/>
                                <a:moveTo>
                                  <a:pt x="9" y="99"/>
                                </a:moveTo>
                                <a:cubicBezTo>
                                  <a:pt x="10" y="98"/>
                                  <a:pt x="10" y="97"/>
                                  <a:pt x="10" y="96"/>
                                </a:cubicBezTo>
                                <a:cubicBezTo>
                                  <a:pt x="10" y="97"/>
                                  <a:pt x="11" y="97"/>
                                  <a:pt x="11" y="97"/>
                                </a:cubicBezTo>
                                <a:cubicBezTo>
                                  <a:pt x="11" y="99"/>
                                  <a:pt x="10" y="101"/>
                                  <a:pt x="10" y="103"/>
                                </a:cubicBezTo>
                                <a:cubicBezTo>
                                  <a:pt x="10" y="102"/>
                                  <a:pt x="10" y="100"/>
                                  <a:pt x="9" y="99"/>
                                </a:cubicBezTo>
                                <a:close/>
                                <a:moveTo>
                                  <a:pt x="11" y="149"/>
                                </a:moveTo>
                                <a:cubicBezTo>
                                  <a:pt x="12" y="153"/>
                                  <a:pt x="13" y="157"/>
                                  <a:pt x="14" y="161"/>
                                </a:cubicBezTo>
                                <a:cubicBezTo>
                                  <a:pt x="13" y="159"/>
                                  <a:pt x="12" y="156"/>
                                  <a:pt x="11" y="154"/>
                                </a:cubicBezTo>
                                <a:cubicBezTo>
                                  <a:pt x="11" y="152"/>
                                  <a:pt x="11" y="150"/>
                                  <a:pt x="11" y="149"/>
                                </a:cubicBezTo>
                                <a:close/>
                                <a:moveTo>
                                  <a:pt x="14" y="141"/>
                                </a:moveTo>
                                <a:cubicBezTo>
                                  <a:pt x="14" y="140"/>
                                  <a:pt x="14" y="139"/>
                                  <a:pt x="14" y="138"/>
                                </a:cubicBezTo>
                                <a:cubicBezTo>
                                  <a:pt x="14" y="136"/>
                                  <a:pt x="14" y="134"/>
                                  <a:pt x="14" y="132"/>
                                </a:cubicBezTo>
                                <a:cubicBezTo>
                                  <a:pt x="14" y="133"/>
                                  <a:pt x="14" y="134"/>
                                  <a:pt x="15" y="135"/>
                                </a:cubicBezTo>
                                <a:cubicBezTo>
                                  <a:pt x="15" y="138"/>
                                  <a:pt x="16" y="141"/>
                                  <a:pt x="16" y="143"/>
                                </a:cubicBezTo>
                                <a:cubicBezTo>
                                  <a:pt x="17" y="147"/>
                                  <a:pt x="17" y="152"/>
                                  <a:pt x="18" y="156"/>
                                </a:cubicBezTo>
                                <a:cubicBezTo>
                                  <a:pt x="17" y="151"/>
                                  <a:pt x="15" y="146"/>
                                  <a:pt x="14" y="141"/>
                                </a:cubicBezTo>
                                <a:close/>
                                <a:moveTo>
                                  <a:pt x="10" y="90"/>
                                </a:moveTo>
                                <a:cubicBezTo>
                                  <a:pt x="10" y="91"/>
                                  <a:pt x="9" y="92"/>
                                  <a:pt x="8" y="92"/>
                                </a:cubicBezTo>
                                <a:cubicBezTo>
                                  <a:pt x="9" y="91"/>
                                  <a:pt x="10" y="89"/>
                                  <a:pt x="12" y="88"/>
                                </a:cubicBezTo>
                                <a:cubicBezTo>
                                  <a:pt x="11" y="89"/>
                                  <a:pt x="11" y="89"/>
                                  <a:pt x="10" y="90"/>
                                </a:cubicBezTo>
                                <a:close/>
                                <a:moveTo>
                                  <a:pt x="9" y="93"/>
                                </a:moveTo>
                                <a:cubicBezTo>
                                  <a:pt x="9" y="94"/>
                                  <a:pt x="9" y="95"/>
                                  <a:pt x="9" y="96"/>
                                </a:cubicBezTo>
                                <a:cubicBezTo>
                                  <a:pt x="8" y="96"/>
                                  <a:pt x="8" y="95"/>
                                  <a:pt x="8" y="95"/>
                                </a:cubicBezTo>
                                <a:cubicBezTo>
                                  <a:pt x="8" y="95"/>
                                  <a:pt x="8" y="95"/>
                                  <a:pt x="8" y="95"/>
                                </a:cubicBezTo>
                                <a:cubicBezTo>
                                  <a:pt x="8" y="94"/>
                                  <a:pt x="9" y="94"/>
                                  <a:pt x="9" y="93"/>
                                </a:cubicBezTo>
                                <a:close/>
                                <a:moveTo>
                                  <a:pt x="8" y="116"/>
                                </a:moveTo>
                                <a:cubicBezTo>
                                  <a:pt x="8" y="117"/>
                                  <a:pt x="7" y="117"/>
                                  <a:pt x="7" y="118"/>
                                </a:cubicBezTo>
                                <a:cubicBezTo>
                                  <a:pt x="7" y="117"/>
                                  <a:pt x="7" y="117"/>
                                  <a:pt x="7" y="116"/>
                                </a:cubicBezTo>
                                <a:cubicBezTo>
                                  <a:pt x="7" y="115"/>
                                  <a:pt x="7" y="113"/>
                                  <a:pt x="7" y="112"/>
                                </a:cubicBezTo>
                                <a:cubicBezTo>
                                  <a:pt x="7" y="113"/>
                                  <a:pt x="8" y="115"/>
                                  <a:pt x="8" y="116"/>
                                </a:cubicBezTo>
                                <a:close/>
                                <a:moveTo>
                                  <a:pt x="8" y="144"/>
                                </a:moveTo>
                                <a:cubicBezTo>
                                  <a:pt x="8" y="140"/>
                                  <a:pt x="7" y="136"/>
                                  <a:pt x="7" y="133"/>
                                </a:cubicBezTo>
                                <a:cubicBezTo>
                                  <a:pt x="7" y="133"/>
                                  <a:pt x="7" y="134"/>
                                  <a:pt x="7" y="134"/>
                                </a:cubicBezTo>
                                <a:cubicBezTo>
                                  <a:pt x="8" y="137"/>
                                  <a:pt x="8" y="141"/>
                                  <a:pt x="8" y="144"/>
                                </a:cubicBezTo>
                                <a:close/>
                                <a:moveTo>
                                  <a:pt x="9" y="159"/>
                                </a:moveTo>
                                <a:cubicBezTo>
                                  <a:pt x="9" y="158"/>
                                  <a:pt x="8" y="157"/>
                                  <a:pt x="8" y="157"/>
                                </a:cubicBezTo>
                                <a:cubicBezTo>
                                  <a:pt x="8" y="156"/>
                                  <a:pt x="8" y="156"/>
                                  <a:pt x="8" y="155"/>
                                </a:cubicBezTo>
                                <a:cubicBezTo>
                                  <a:pt x="8" y="156"/>
                                  <a:pt x="9" y="157"/>
                                  <a:pt x="9" y="158"/>
                                </a:cubicBezTo>
                                <a:cubicBezTo>
                                  <a:pt x="9" y="158"/>
                                  <a:pt x="10" y="158"/>
                                  <a:pt x="10" y="158"/>
                                </a:cubicBezTo>
                                <a:cubicBezTo>
                                  <a:pt x="11" y="160"/>
                                  <a:pt x="12" y="163"/>
                                  <a:pt x="12" y="165"/>
                                </a:cubicBezTo>
                                <a:cubicBezTo>
                                  <a:pt x="12" y="165"/>
                                  <a:pt x="12" y="165"/>
                                  <a:pt x="12" y="166"/>
                                </a:cubicBezTo>
                                <a:cubicBezTo>
                                  <a:pt x="14" y="171"/>
                                  <a:pt x="16" y="176"/>
                                  <a:pt x="19" y="181"/>
                                </a:cubicBezTo>
                                <a:cubicBezTo>
                                  <a:pt x="20" y="182"/>
                                  <a:pt x="20" y="183"/>
                                  <a:pt x="20" y="184"/>
                                </a:cubicBezTo>
                                <a:cubicBezTo>
                                  <a:pt x="20" y="183"/>
                                  <a:pt x="20" y="182"/>
                                  <a:pt x="19" y="182"/>
                                </a:cubicBezTo>
                                <a:cubicBezTo>
                                  <a:pt x="15" y="174"/>
                                  <a:pt x="12" y="166"/>
                                  <a:pt x="9" y="159"/>
                                </a:cubicBezTo>
                                <a:close/>
                                <a:moveTo>
                                  <a:pt x="18" y="144"/>
                                </a:moveTo>
                                <a:cubicBezTo>
                                  <a:pt x="19" y="145"/>
                                  <a:pt x="19" y="145"/>
                                  <a:pt x="19" y="146"/>
                                </a:cubicBezTo>
                                <a:cubicBezTo>
                                  <a:pt x="19" y="147"/>
                                  <a:pt x="19" y="147"/>
                                  <a:pt x="19" y="148"/>
                                </a:cubicBezTo>
                                <a:cubicBezTo>
                                  <a:pt x="21" y="154"/>
                                  <a:pt x="23" y="161"/>
                                  <a:pt x="25" y="168"/>
                                </a:cubicBezTo>
                                <a:cubicBezTo>
                                  <a:pt x="25" y="168"/>
                                  <a:pt x="25" y="169"/>
                                  <a:pt x="25" y="169"/>
                                </a:cubicBezTo>
                                <a:cubicBezTo>
                                  <a:pt x="24" y="168"/>
                                  <a:pt x="24" y="168"/>
                                  <a:pt x="23" y="168"/>
                                </a:cubicBezTo>
                                <a:cubicBezTo>
                                  <a:pt x="22" y="160"/>
                                  <a:pt x="20" y="152"/>
                                  <a:pt x="18" y="144"/>
                                </a:cubicBezTo>
                                <a:close/>
                                <a:moveTo>
                                  <a:pt x="27" y="189"/>
                                </a:moveTo>
                                <a:cubicBezTo>
                                  <a:pt x="28" y="191"/>
                                  <a:pt x="29" y="193"/>
                                  <a:pt x="30" y="195"/>
                                </a:cubicBezTo>
                                <a:cubicBezTo>
                                  <a:pt x="30" y="195"/>
                                  <a:pt x="30" y="195"/>
                                  <a:pt x="29" y="195"/>
                                </a:cubicBezTo>
                                <a:cubicBezTo>
                                  <a:pt x="28" y="191"/>
                                  <a:pt x="26" y="188"/>
                                  <a:pt x="25" y="185"/>
                                </a:cubicBezTo>
                                <a:cubicBezTo>
                                  <a:pt x="25" y="187"/>
                                  <a:pt x="26" y="188"/>
                                  <a:pt x="27" y="189"/>
                                </a:cubicBezTo>
                                <a:close/>
                                <a:moveTo>
                                  <a:pt x="30" y="190"/>
                                </a:moveTo>
                                <a:cubicBezTo>
                                  <a:pt x="29" y="190"/>
                                  <a:pt x="29" y="189"/>
                                  <a:pt x="29" y="188"/>
                                </a:cubicBezTo>
                                <a:cubicBezTo>
                                  <a:pt x="29" y="189"/>
                                  <a:pt x="30" y="190"/>
                                  <a:pt x="31" y="191"/>
                                </a:cubicBezTo>
                                <a:cubicBezTo>
                                  <a:pt x="32" y="192"/>
                                  <a:pt x="32" y="193"/>
                                  <a:pt x="32" y="194"/>
                                </a:cubicBezTo>
                                <a:cubicBezTo>
                                  <a:pt x="32" y="194"/>
                                  <a:pt x="32" y="194"/>
                                  <a:pt x="32" y="194"/>
                                </a:cubicBezTo>
                                <a:cubicBezTo>
                                  <a:pt x="31" y="193"/>
                                  <a:pt x="31" y="192"/>
                                  <a:pt x="30" y="190"/>
                                </a:cubicBezTo>
                                <a:close/>
                                <a:moveTo>
                                  <a:pt x="31" y="187"/>
                                </a:moveTo>
                                <a:cubicBezTo>
                                  <a:pt x="30" y="185"/>
                                  <a:pt x="28" y="182"/>
                                  <a:pt x="27" y="180"/>
                                </a:cubicBezTo>
                                <a:cubicBezTo>
                                  <a:pt x="29" y="182"/>
                                  <a:pt x="30" y="184"/>
                                  <a:pt x="31" y="186"/>
                                </a:cubicBezTo>
                                <a:cubicBezTo>
                                  <a:pt x="31" y="186"/>
                                  <a:pt x="31" y="186"/>
                                  <a:pt x="32" y="187"/>
                                </a:cubicBezTo>
                                <a:cubicBezTo>
                                  <a:pt x="33" y="189"/>
                                  <a:pt x="35" y="192"/>
                                  <a:pt x="36" y="195"/>
                                </a:cubicBezTo>
                                <a:cubicBezTo>
                                  <a:pt x="36" y="195"/>
                                  <a:pt x="36" y="195"/>
                                  <a:pt x="36" y="195"/>
                                </a:cubicBezTo>
                                <a:cubicBezTo>
                                  <a:pt x="36" y="194"/>
                                  <a:pt x="35" y="194"/>
                                  <a:pt x="35" y="193"/>
                                </a:cubicBezTo>
                                <a:cubicBezTo>
                                  <a:pt x="34" y="192"/>
                                  <a:pt x="34" y="192"/>
                                  <a:pt x="33" y="191"/>
                                </a:cubicBezTo>
                                <a:cubicBezTo>
                                  <a:pt x="32" y="190"/>
                                  <a:pt x="32" y="188"/>
                                  <a:pt x="31" y="187"/>
                                </a:cubicBezTo>
                                <a:close/>
                                <a:moveTo>
                                  <a:pt x="37" y="206"/>
                                </a:moveTo>
                                <a:cubicBezTo>
                                  <a:pt x="39" y="208"/>
                                  <a:pt x="41" y="210"/>
                                  <a:pt x="43" y="212"/>
                                </a:cubicBezTo>
                                <a:cubicBezTo>
                                  <a:pt x="42" y="211"/>
                                  <a:pt x="41" y="211"/>
                                  <a:pt x="40" y="210"/>
                                </a:cubicBezTo>
                                <a:cubicBezTo>
                                  <a:pt x="40" y="210"/>
                                  <a:pt x="40" y="210"/>
                                  <a:pt x="39" y="209"/>
                                </a:cubicBezTo>
                                <a:cubicBezTo>
                                  <a:pt x="38" y="207"/>
                                  <a:pt x="36" y="205"/>
                                  <a:pt x="34" y="204"/>
                                </a:cubicBezTo>
                                <a:cubicBezTo>
                                  <a:pt x="35" y="204"/>
                                  <a:pt x="36" y="205"/>
                                  <a:pt x="37" y="206"/>
                                </a:cubicBezTo>
                                <a:close/>
                                <a:moveTo>
                                  <a:pt x="41" y="205"/>
                                </a:moveTo>
                                <a:cubicBezTo>
                                  <a:pt x="41" y="204"/>
                                  <a:pt x="40" y="203"/>
                                  <a:pt x="40" y="203"/>
                                </a:cubicBezTo>
                                <a:cubicBezTo>
                                  <a:pt x="40" y="203"/>
                                  <a:pt x="40" y="203"/>
                                  <a:pt x="40" y="203"/>
                                </a:cubicBezTo>
                                <a:cubicBezTo>
                                  <a:pt x="42" y="205"/>
                                  <a:pt x="44" y="208"/>
                                  <a:pt x="46" y="211"/>
                                </a:cubicBezTo>
                                <a:cubicBezTo>
                                  <a:pt x="45" y="209"/>
                                  <a:pt x="43" y="207"/>
                                  <a:pt x="41" y="205"/>
                                </a:cubicBezTo>
                                <a:close/>
                                <a:moveTo>
                                  <a:pt x="43" y="212"/>
                                </a:moveTo>
                                <a:cubicBezTo>
                                  <a:pt x="44" y="212"/>
                                  <a:pt x="44" y="213"/>
                                  <a:pt x="45" y="213"/>
                                </a:cubicBezTo>
                                <a:cubicBezTo>
                                  <a:pt x="45" y="213"/>
                                  <a:pt x="45" y="213"/>
                                  <a:pt x="45" y="213"/>
                                </a:cubicBezTo>
                                <a:cubicBezTo>
                                  <a:pt x="46" y="214"/>
                                  <a:pt x="47" y="215"/>
                                  <a:pt x="49" y="216"/>
                                </a:cubicBezTo>
                                <a:cubicBezTo>
                                  <a:pt x="47" y="214"/>
                                  <a:pt x="45" y="213"/>
                                  <a:pt x="43" y="212"/>
                                </a:cubicBezTo>
                                <a:cubicBezTo>
                                  <a:pt x="43" y="212"/>
                                  <a:pt x="43" y="212"/>
                                  <a:pt x="43" y="212"/>
                                </a:cubicBezTo>
                                <a:close/>
                                <a:moveTo>
                                  <a:pt x="44" y="215"/>
                                </a:moveTo>
                                <a:cubicBezTo>
                                  <a:pt x="45" y="215"/>
                                  <a:pt x="45" y="215"/>
                                  <a:pt x="45" y="216"/>
                                </a:cubicBezTo>
                                <a:cubicBezTo>
                                  <a:pt x="45" y="216"/>
                                  <a:pt x="45" y="216"/>
                                  <a:pt x="45" y="216"/>
                                </a:cubicBezTo>
                                <a:cubicBezTo>
                                  <a:pt x="45" y="217"/>
                                  <a:pt x="46" y="217"/>
                                  <a:pt x="46" y="217"/>
                                </a:cubicBezTo>
                                <a:cubicBezTo>
                                  <a:pt x="45" y="216"/>
                                  <a:pt x="44" y="216"/>
                                  <a:pt x="44" y="215"/>
                                </a:cubicBezTo>
                                <a:cubicBezTo>
                                  <a:pt x="44" y="215"/>
                                  <a:pt x="44" y="215"/>
                                  <a:pt x="44" y="215"/>
                                </a:cubicBezTo>
                                <a:close/>
                                <a:moveTo>
                                  <a:pt x="50" y="222"/>
                                </a:moveTo>
                                <a:cubicBezTo>
                                  <a:pt x="51" y="222"/>
                                  <a:pt x="51" y="222"/>
                                  <a:pt x="51" y="223"/>
                                </a:cubicBezTo>
                                <a:cubicBezTo>
                                  <a:pt x="49" y="221"/>
                                  <a:pt x="47" y="219"/>
                                  <a:pt x="45" y="217"/>
                                </a:cubicBezTo>
                                <a:cubicBezTo>
                                  <a:pt x="46" y="219"/>
                                  <a:pt x="48" y="220"/>
                                  <a:pt x="50" y="222"/>
                                </a:cubicBezTo>
                                <a:close/>
                                <a:moveTo>
                                  <a:pt x="73" y="227"/>
                                </a:moveTo>
                                <a:cubicBezTo>
                                  <a:pt x="72" y="226"/>
                                  <a:pt x="70" y="226"/>
                                  <a:pt x="69" y="225"/>
                                </a:cubicBezTo>
                                <a:cubicBezTo>
                                  <a:pt x="68" y="223"/>
                                  <a:pt x="67" y="222"/>
                                  <a:pt x="66" y="221"/>
                                </a:cubicBezTo>
                                <a:cubicBezTo>
                                  <a:pt x="74" y="225"/>
                                  <a:pt x="81" y="229"/>
                                  <a:pt x="88" y="235"/>
                                </a:cubicBezTo>
                                <a:cubicBezTo>
                                  <a:pt x="87" y="235"/>
                                  <a:pt x="86" y="234"/>
                                  <a:pt x="86" y="234"/>
                                </a:cubicBezTo>
                                <a:cubicBezTo>
                                  <a:pt x="81" y="232"/>
                                  <a:pt x="77" y="229"/>
                                  <a:pt x="73" y="227"/>
                                </a:cubicBezTo>
                                <a:close/>
                                <a:moveTo>
                                  <a:pt x="81" y="225"/>
                                </a:moveTo>
                                <a:cubicBezTo>
                                  <a:pt x="82" y="226"/>
                                  <a:pt x="84" y="227"/>
                                  <a:pt x="85" y="229"/>
                                </a:cubicBezTo>
                                <a:cubicBezTo>
                                  <a:pt x="84" y="228"/>
                                  <a:pt x="83" y="227"/>
                                  <a:pt x="81" y="226"/>
                                </a:cubicBezTo>
                                <a:cubicBezTo>
                                  <a:pt x="81" y="226"/>
                                  <a:pt x="81" y="226"/>
                                  <a:pt x="81" y="225"/>
                                </a:cubicBezTo>
                                <a:close/>
                                <a:moveTo>
                                  <a:pt x="82" y="223"/>
                                </a:moveTo>
                                <a:cubicBezTo>
                                  <a:pt x="81" y="223"/>
                                  <a:pt x="81" y="223"/>
                                  <a:pt x="81" y="224"/>
                                </a:cubicBezTo>
                                <a:cubicBezTo>
                                  <a:pt x="81" y="224"/>
                                  <a:pt x="81" y="223"/>
                                  <a:pt x="80" y="223"/>
                                </a:cubicBezTo>
                                <a:cubicBezTo>
                                  <a:pt x="79" y="221"/>
                                  <a:pt x="78" y="219"/>
                                  <a:pt x="77" y="216"/>
                                </a:cubicBezTo>
                                <a:cubicBezTo>
                                  <a:pt x="79" y="218"/>
                                  <a:pt x="81" y="220"/>
                                  <a:pt x="83" y="222"/>
                                </a:cubicBezTo>
                                <a:cubicBezTo>
                                  <a:pt x="83" y="222"/>
                                  <a:pt x="83" y="222"/>
                                  <a:pt x="83" y="223"/>
                                </a:cubicBezTo>
                                <a:cubicBezTo>
                                  <a:pt x="86" y="225"/>
                                  <a:pt x="89" y="228"/>
                                  <a:pt x="93" y="230"/>
                                </a:cubicBezTo>
                                <a:cubicBezTo>
                                  <a:pt x="93" y="230"/>
                                  <a:pt x="93" y="230"/>
                                  <a:pt x="93" y="231"/>
                                </a:cubicBezTo>
                                <a:cubicBezTo>
                                  <a:pt x="89" y="229"/>
                                  <a:pt x="86" y="226"/>
                                  <a:pt x="82" y="223"/>
                                </a:cubicBezTo>
                                <a:close/>
                                <a:moveTo>
                                  <a:pt x="98" y="240"/>
                                </a:moveTo>
                                <a:cubicBezTo>
                                  <a:pt x="98" y="240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8" y="238"/>
                                  <a:pt x="97" y="237"/>
                                  <a:pt x="96" y="236"/>
                                </a:cubicBezTo>
                                <a:cubicBezTo>
                                  <a:pt x="97" y="237"/>
                                  <a:pt x="97" y="237"/>
                                  <a:pt x="98" y="237"/>
                                </a:cubicBezTo>
                                <a:cubicBezTo>
                                  <a:pt x="98" y="237"/>
                                  <a:pt x="98" y="238"/>
                                  <a:pt x="98" y="238"/>
                                </a:cubicBezTo>
                                <a:cubicBezTo>
                                  <a:pt x="100" y="239"/>
                                  <a:pt x="102" y="240"/>
                                  <a:pt x="104" y="241"/>
                                </a:cubicBezTo>
                                <a:cubicBezTo>
                                  <a:pt x="102" y="241"/>
                                  <a:pt x="101" y="241"/>
                                  <a:pt x="99" y="241"/>
                                </a:cubicBezTo>
                                <a:cubicBezTo>
                                  <a:pt x="97" y="239"/>
                                  <a:pt x="95" y="238"/>
                                  <a:pt x="93" y="237"/>
                                </a:cubicBezTo>
                                <a:cubicBezTo>
                                  <a:pt x="91" y="236"/>
                                  <a:pt x="90" y="235"/>
                                  <a:pt x="89" y="234"/>
                                </a:cubicBezTo>
                                <a:cubicBezTo>
                                  <a:pt x="92" y="236"/>
                                  <a:pt x="95" y="238"/>
                                  <a:pt x="98" y="240"/>
                                </a:cubicBezTo>
                                <a:close/>
                                <a:moveTo>
                                  <a:pt x="96" y="243"/>
                                </a:moveTo>
                                <a:cubicBezTo>
                                  <a:pt x="99" y="244"/>
                                  <a:pt x="102" y="244"/>
                                  <a:pt x="105" y="244"/>
                                </a:cubicBezTo>
                                <a:cubicBezTo>
                                  <a:pt x="107" y="245"/>
                                  <a:pt x="109" y="245"/>
                                  <a:pt x="112" y="246"/>
                                </a:cubicBezTo>
                                <a:cubicBezTo>
                                  <a:pt x="109" y="246"/>
                                  <a:pt x="107" y="246"/>
                                  <a:pt x="104" y="246"/>
                                </a:cubicBezTo>
                                <a:cubicBezTo>
                                  <a:pt x="101" y="245"/>
                                  <a:pt x="99" y="244"/>
                                  <a:pt x="96" y="244"/>
                                </a:cubicBezTo>
                                <a:cubicBezTo>
                                  <a:pt x="96" y="244"/>
                                  <a:pt x="96" y="243"/>
                                  <a:pt x="96" y="243"/>
                                </a:cubicBezTo>
                                <a:close/>
                                <a:moveTo>
                                  <a:pt x="109" y="242"/>
                                </a:moveTo>
                                <a:cubicBezTo>
                                  <a:pt x="106" y="241"/>
                                  <a:pt x="104" y="240"/>
                                  <a:pt x="101" y="238"/>
                                </a:cubicBezTo>
                                <a:cubicBezTo>
                                  <a:pt x="104" y="239"/>
                                  <a:pt x="106" y="239"/>
                                  <a:pt x="108" y="239"/>
                                </a:cubicBezTo>
                                <a:cubicBezTo>
                                  <a:pt x="110" y="241"/>
                                  <a:pt x="113" y="242"/>
                                  <a:pt x="115" y="243"/>
                                </a:cubicBezTo>
                                <a:cubicBezTo>
                                  <a:pt x="113" y="243"/>
                                  <a:pt x="111" y="243"/>
                                  <a:pt x="109" y="242"/>
                                </a:cubicBezTo>
                                <a:close/>
                                <a:moveTo>
                                  <a:pt x="122" y="241"/>
                                </a:moveTo>
                                <a:cubicBezTo>
                                  <a:pt x="122" y="241"/>
                                  <a:pt x="122" y="240"/>
                                  <a:pt x="122" y="240"/>
                                </a:cubicBezTo>
                                <a:cubicBezTo>
                                  <a:pt x="122" y="240"/>
                                  <a:pt x="122" y="240"/>
                                  <a:pt x="122" y="240"/>
                                </a:cubicBezTo>
                                <a:cubicBezTo>
                                  <a:pt x="123" y="240"/>
                                  <a:pt x="124" y="241"/>
                                  <a:pt x="125" y="241"/>
                                </a:cubicBezTo>
                                <a:cubicBezTo>
                                  <a:pt x="126" y="241"/>
                                  <a:pt x="127" y="240"/>
                                  <a:pt x="126" y="240"/>
                                </a:cubicBezTo>
                                <a:cubicBezTo>
                                  <a:pt x="126" y="240"/>
                                  <a:pt x="126" y="240"/>
                                  <a:pt x="126" y="240"/>
                                </a:cubicBezTo>
                                <a:cubicBezTo>
                                  <a:pt x="129" y="240"/>
                                  <a:pt x="131" y="239"/>
                                  <a:pt x="134" y="239"/>
                                </a:cubicBezTo>
                                <a:cubicBezTo>
                                  <a:pt x="131" y="240"/>
                                  <a:pt x="127" y="241"/>
                                  <a:pt x="124" y="242"/>
                                </a:cubicBezTo>
                                <a:cubicBezTo>
                                  <a:pt x="123" y="242"/>
                                  <a:pt x="122" y="241"/>
                                  <a:pt x="122" y="241"/>
                                </a:cubicBezTo>
                                <a:close/>
                                <a:moveTo>
                                  <a:pt x="127" y="244"/>
                                </a:moveTo>
                                <a:cubicBezTo>
                                  <a:pt x="129" y="244"/>
                                  <a:pt x="131" y="244"/>
                                  <a:pt x="133" y="244"/>
                                </a:cubicBezTo>
                                <a:cubicBezTo>
                                  <a:pt x="131" y="244"/>
                                  <a:pt x="129" y="244"/>
                                  <a:pt x="127" y="245"/>
                                </a:cubicBezTo>
                                <a:cubicBezTo>
                                  <a:pt x="127" y="244"/>
                                  <a:pt x="127" y="244"/>
                                  <a:pt x="127" y="244"/>
                                </a:cubicBezTo>
                                <a:close/>
                                <a:moveTo>
                                  <a:pt x="127" y="243"/>
                                </a:moveTo>
                                <a:cubicBezTo>
                                  <a:pt x="136" y="240"/>
                                  <a:pt x="146" y="238"/>
                                  <a:pt x="155" y="237"/>
                                </a:cubicBezTo>
                                <a:cubicBezTo>
                                  <a:pt x="155" y="237"/>
                                  <a:pt x="155" y="237"/>
                                  <a:pt x="155" y="237"/>
                                </a:cubicBezTo>
                                <a:cubicBezTo>
                                  <a:pt x="146" y="239"/>
                                  <a:pt x="137" y="242"/>
                                  <a:pt x="127" y="243"/>
                                </a:cubicBezTo>
                                <a:close/>
                                <a:moveTo>
                                  <a:pt x="140" y="245"/>
                                </a:moveTo>
                                <a:cubicBezTo>
                                  <a:pt x="143" y="245"/>
                                  <a:pt x="145" y="245"/>
                                  <a:pt x="148" y="244"/>
                                </a:cubicBezTo>
                                <a:cubicBezTo>
                                  <a:pt x="150" y="244"/>
                                  <a:pt x="153" y="244"/>
                                  <a:pt x="155" y="243"/>
                                </a:cubicBezTo>
                                <a:cubicBezTo>
                                  <a:pt x="152" y="244"/>
                                  <a:pt x="149" y="245"/>
                                  <a:pt x="146" y="245"/>
                                </a:cubicBezTo>
                                <a:cubicBezTo>
                                  <a:pt x="144" y="245"/>
                                  <a:pt x="142" y="246"/>
                                  <a:pt x="140" y="246"/>
                                </a:cubicBezTo>
                                <a:cubicBezTo>
                                  <a:pt x="139" y="246"/>
                                  <a:pt x="138" y="246"/>
                                  <a:pt x="136" y="246"/>
                                </a:cubicBezTo>
                                <a:cubicBezTo>
                                  <a:pt x="138" y="246"/>
                                  <a:pt x="139" y="246"/>
                                  <a:pt x="140" y="245"/>
                                </a:cubicBezTo>
                                <a:close/>
                                <a:moveTo>
                                  <a:pt x="147" y="243"/>
                                </a:moveTo>
                                <a:cubicBezTo>
                                  <a:pt x="146" y="243"/>
                                  <a:pt x="144" y="243"/>
                                  <a:pt x="142" y="243"/>
                                </a:cubicBezTo>
                                <a:cubicBezTo>
                                  <a:pt x="150" y="242"/>
                                  <a:pt x="157" y="240"/>
                                  <a:pt x="164" y="237"/>
                                </a:cubicBezTo>
                                <a:cubicBezTo>
                                  <a:pt x="165" y="237"/>
                                  <a:pt x="165" y="236"/>
                                  <a:pt x="165" y="236"/>
                                </a:cubicBezTo>
                                <a:cubicBezTo>
                                  <a:pt x="165" y="236"/>
                                  <a:pt x="165" y="236"/>
                                  <a:pt x="165" y="236"/>
                                </a:cubicBezTo>
                                <a:cubicBezTo>
                                  <a:pt x="165" y="236"/>
                                  <a:pt x="166" y="236"/>
                                  <a:pt x="166" y="236"/>
                                </a:cubicBezTo>
                                <a:cubicBezTo>
                                  <a:pt x="169" y="236"/>
                                  <a:pt x="172" y="235"/>
                                  <a:pt x="175" y="234"/>
                                </a:cubicBezTo>
                                <a:cubicBezTo>
                                  <a:pt x="175" y="234"/>
                                  <a:pt x="174" y="234"/>
                                  <a:pt x="174" y="234"/>
                                </a:cubicBezTo>
                                <a:cubicBezTo>
                                  <a:pt x="174" y="235"/>
                                  <a:pt x="174" y="235"/>
                                  <a:pt x="174" y="235"/>
                                </a:cubicBezTo>
                                <a:cubicBezTo>
                                  <a:pt x="169" y="237"/>
                                  <a:pt x="164" y="239"/>
                                  <a:pt x="160" y="242"/>
                                </a:cubicBezTo>
                                <a:cubicBezTo>
                                  <a:pt x="160" y="242"/>
                                  <a:pt x="159" y="242"/>
                                  <a:pt x="159" y="242"/>
                                </a:cubicBezTo>
                                <a:cubicBezTo>
                                  <a:pt x="155" y="242"/>
                                  <a:pt x="151" y="242"/>
                                  <a:pt x="147" y="243"/>
                                </a:cubicBezTo>
                                <a:close/>
                                <a:moveTo>
                                  <a:pt x="168" y="234"/>
                                </a:moveTo>
                                <a:cubicBezTo>
                                  <a:pt x="168" y="234"/>
                                  <a:pt x="168" y="233"/>
                                  <a:pt x="169" y="233"/>
                                </a:cubicBezTo>
                                <a:cubicBezTo>
                                  <a:pt x="172" y="231"/>
                                  <a:pt x="175" y="229"/>
                                  <a:pt x="178" y="226"/>
                                </a:cubicBezTo>
                                <a:cubicBezTo>
                                  <a:pt x="182" y="224"/>
                                  <a:pt x="186" y="221"/>
                                  <a:pt x="190" y="218"/>
                                </a:cubicBezTo>
                                <a:cubicBezTo>
                                  <a:pt x="188" y="220"/>
                                  <a:pt x="186" y="223"/>
                                  <a:pt x="184" y="225"/>
                                </a:cubicBezTo>
                                <a:cubicBezTo>
                                  <a:pt x="184" y="225"/>
                                  <a:pt x="184" y="225"/>
                                  <a:pt x="184" y="225"/>
                                </a:cubicBezTo>
                                <a:cubicBezTo>
                                  <a:pt x="183" y="226"/>
                                  <a:pt x="182" y="227"/>
                                  <a:pt x="181" y="228"/>
                                </a:cubicBezTo>
                                <a:cubicBezTo>
                                  <a:pt x="181" y="228"/>
                                  <a:pt x="181" y="228"/>
                                  <a:pt x="181" y="229"/>
                                </a:cubicBezTo>
                                <a:cubicBezTo>
                                  <a:pt x="180" y="229"/>
                                  <a:pt x="180" y="229"/>
                                  <a:pt x="180" y="230"/>
                                </a:cubicBezTo>
                                <a:cubicBezTo>
                                  <a:pt x="176" y="232"/>
                                  <a:pt x="172" y="233"/>
                                  <a:pt x="168" y="234"/>
                                </a:cubicBezTo>
                                <a:close/>
                                <a:moveTo>
                                  <a:pt x="198" y="221"/>
                                </a:moveTo>
                                <a:cubicBezTo>
                                  <a:pt x="198" y="221"/>
                                  <a:pt x="199" y="220"/>
                                  <a:pt x="199" y="220"/>
                                </a:cubicBezTo>
                                <a:cubicBezTo>
                                  <a:pt x="199" y="220"/>
                                  <a:pt x="199" y="220"/>
                                  <a:pt x="199" y="221"/>
                                </a:cubicBezTo>
                                <a:cubicBezTo>
                                  <a:pt x="198" y="221"/>
                                  <a:pt x="197" y="222"/>
                                  <a:pt x="196" y="223"/>
                                </a:cubicBezTo>
                                <a:cubicBezTo>
                                  <a:pt x="196" y="223"/>
                                  <a:pt x="196" y="223"/>
                                  <a:pt x="196" y="223"/>
                                </a:cubicBezTo>
                                <a:cubicBezTo>
                                  <a:pt x="196" y="222"/>
                                  <a:pt x="197" y="222"/>
                                  <a:pt x="198" y="221"/>
                                </a:cubicBezTo>
                                <a:close/>
                                <a:moveTo>
                                  <a:pt x="192" y="219"/>
                                </a:moveTo>
                                <a:cubicBezTo>
                                  <a:pt x="193" y="218"/>
                                  <a:pt x="193" y="218"/>
                                  <a:pt x="194" y="217"/>
                                </a:cubicBezTo>
                                <a:cubicBezTo>
                                  <a:pt x="196" y="215"/>
                                  <a:pt x="198" y="214"/>
                                  <a:pt x="200" y="212"/>
                                </a:cubicBezTo>
                                <a:cubicBezTo>
                                  <a:pt x="197" y="214"/>
                                  <a:pt x="195" y="217"/>
                                  <a:pt x="192" y="219"/>
                                </a:cubicBezTo>
                                <a:close/>
                                <a:moveTo>
                                  <a:pt x="229" y="185"/>
                                </a:moveTo>
                                <a:cubicBezTo>
                                  <a:pt x="231" y="183"/>
                                  <a:pt x="232" y="181"/>
                                  <a:pt x="233" y="179"/>
                                </a:cubicBezTo>
                                <a:cubicBezTo>
                                  <a:pt x="234" y="177"/>
                                  <a:pt x="235" y="175"/>
                                  <a:pt x="237" y="172"/>
                                </a:cubicBezTo>
                                <a:cubicBezTo>
                                  <a:pt x="237" y="172"/>
                                  <a:pt x="237" y="172"/>
                                  <a:pt x="237" y="172"/>
                                </a:cubicBezTo>
                                <a:cubicBezTo>
                                  <a:pt x="236" y="174"/>
                                  <a:pt x="236" y="176"/>
                                  <a:pt x="235" y="177"/>
                                </a:cubicBezTo>
                                <a:cubicBezTo>
                                  <a:pt x="235" y="178"/>
                                  <a:pt x="234" y="179"/>
                                  <a:pt x="234" y="180"/>
                                </a:cubicBezTo>
                                <a:cubicBezTo>
                                  <a:pt x="232" y="183"/>
                                  <a:pt x="230" y="185"/>
                                  <a:pt x="228" y="188"/>
                                </a:cubicBezTo>
                                <a:cubicBezTo>
                                  <a:pt x="229" y="187"/>
                                  <a:pt x="229" y="186"/>
                                  <a:pt x="229" y="185"/>
                                </a:cubicBezTo>
                                <a:close/>
                                <a:moveTo>
                                  <a:pt x="233" y="152"/>
                                </a:moveTo>
                                <a:cubicBezTo>
                                  <a:pt x="234" y="142"/>
                                  <a:pt x="235" y="131"/>
                                  <a:pt x="236" y="120"/>
                                </a:cubicBezTo>
                                <a:cubicBezTo>
                                  <a:pt x="236" y="120"/>
                                  <a:pt x="236" y="120"/>
                                  <a:pt x="237" y="120"/>
                                </a:cubicBezTo>
                                <a:cubicBezTo>
                                  <a:pt x="237" y="121"/>
                                  <a:pt x="237" y="122"/>
                                  <a:pt x="237" y="122"/>
                                </a:cubicBezTo>
                                <a:cubicBezTo>
                                  <a:pt x="237" y="123"/>
                                  <a:pt x="237" y="124"/>
                                  <a:pt x="237" y="125"/>
                                </a:cubicBezTo>
                                <a:cubicBezTo>
                                  <a:pt x="237" y="134"/>
                                  <a:pt x="235" y="143"/>
                                  <a:pt x="233" y="152"/>
                                </a:cubicBezTo>
                                <a:close/>
                                <a:moveTo>
                                  <a:pt x="237" y="112"/>
                                </a:moveTo>
                                <a:cubicBezTo>
                                  <a:pt x="237" y="112"/>
                                  <a:pt x="237" y="111"/>
                                  <a:pt x="237" y="110"/>
                                </a:cubicBezTo>
                                <a:cubicBezTo>
                                  <a:pt x="237" y="112"/>
                                  <a:pt x="238" y="113"/>
                                  <a:pt x="238" y="115"/>
                                </a:cubicBezTo>
                                <a:cubicBezTo>
                                  <a:pt x="238" y="115"/>
                                  <a:pt x="238" y="116"/>
                                  <a:pt x="238" y="117"/>
                                </a:cubicBezTo>
                                <a:cubicBezTo>
                                  <a:pt x="238" y="115"/>
                                  <a:pt x="237" y="114"/>
                                  <a:pt x="237" y="112"/>
                                </a:cubicBezTo>
                                <a:close/>
                                <a:moveTo>
                                  <a:pt x="236" y="94"/>
                                </a:moveTo>
                                <a:cubicBezTo>
                                  <a:pt x="237" y="98"/>
                                  <a:pt x="238" y="101"/>
                                  <a:pt x="239" y="105"/>
                                </a:cubicBezTo>
                                <a:cubicBezTo>
                                  <a:pt x="239" y="104"/>
                                  <a:pt x="239" y="103"/>
                                  <a:pt x="238" y="103"/>
                                </a:cubicBezTo>
                                <a:cubicBezTo>
                                  <a:pt x="238" y="100"/>
                                  <a:pt x="237" y="97"/>
                                  <a:pt x="236" y="94"/>
                                </a:cubicBezTo>
                                <a:close/>
                                <a:moveTo>
                                  <a:pt x="239" y="156"/>
                                </a:moveTo>
                                <a:cubicBezTo>
                                  <a:pt x="239" y="156"/>
                                  <a:pt x="239" y="155"/>
                                  <a:pt x="240" y="155"/>
                                </a:cubicBezTo>
                                <a:cubicBezTo>
                                  <a:pt x="240" y="156"/>
                                  <a:pt x="239" y="157"/>
                                  <a:pt x="239" y="158"/>
                                </a:cubicBezTo>
                                <a:cubicBezTo>
                                  <a:pt x="239" y="158"/>
                                  <a:pt x="239" y="159"/>
                                  <a:pt x="238" y="160"/>
                                </a:cubicBezTo>
                                <a:cubicBezTo>
                                  <a:pt x="239" y="158"/>
                                  <a:pt x="239" y="157"/>
                                  <a:pt x="239" y="156"/>
                                </a:cubicBezTo>
                                <a:close/>
                                <a:moveTo>
                                  <a:pt x="239" y="153"/>
                                </a:moveTo>
                                <a:cubicBezTo>
                                  <a:pt x="239" y="151"/>
                                  <a:pt x="239" y="150"/>
                                  <a:pt x="240" y="148"/>
                                </a:cubicBezTo>
                                <a:cubicBezTo>
                                  <a:pt x="241" y="140"/>
                                  <a:pt x="241" y="132"/>
                                  <a:pt x="241" y="124"/>
                                </a:cubicBezTo>
                                <a:cubicBezTo>
                                  <a:pt x="241" y="124"/>
                                  <a:pt x="242" y="125"/>
                                  <a:pt x="242" y="126"/>
                                </a:cubicBezTo>
                                <a:cubicBezTo>
                                  <a:pt x="242" y="127"/>
                                  <a:pt x="243" y="127"/>
                                  <a:pt x="243" y="127"/>
                                </a:cubicBezTo>
                                <a:cubicBezTo>
                                  <a:pt x="243" y="127"/>
                                  <a:pt x="243" y="127"/>
                                  <a:pt x="243" y="127"/>
                                </a:cubicBezTo>
                                <a:cubicBezTo>
                                  <a:pt x="243" y="127"/>
                                  <a:pt x="243" y="127"/>
                                  <a:pt x="243" y="127"/>
                                </a:cubicBezTo>
                                <a:cubicBezTo>
                                  <a:pt x="243" y="136"/>
                                  <a:pt x="242" y="144"/>
                                  <a:pt x="240" y="153"/>
                                </a:cubicBezTo>
                                <a:cubicBezTo>
                                  <a:pt x="240" y="153"/>
                                  <a:pt x="240" y="153"/>
                                  <a:pt x="240" y="153"/>
                                </a:cubicBezTo>
                                <a:cubicBezTo>
                                  <a:pt x="240" y="153"/>
                                  <a:pt x="239" y="153"/>
                                  <a:pt x="239" y="153"/>
                                </a:cubicBezTo>
                                <a:close/>
                                <a:moveTo>
                                  <a:pt x="244" y="139"/>
                                </a:moveTo>
                                <a:cubicBezTo>
                                  <a:pt x="245" y="141"/>
                                  <a:pt x="245" y="143"/>
                                  <a:pt x="245" y="145"/>
                                </a:cubicBezTo>
                                <a:cubicBezTo>
                                  <a:pt x="245" y="146"/>
                                  <a:pt x="245" y="147"/>
                                  <a:pt x="244" y="148"/>
                                </a:cubicBezTo>
                                <a:cubicBezTo>
                                  <a:pt x="244" y="148"/>
                                  <a:pt x="244" y="148"/>
                                  <a:pt x="244" y="148"/>
                                </a:cubicBezTo>
                                <a:cubicBezTo>
                                  <a:pt x="244" y="150"/>
                                  <a:pt x="243" y="151"/>
                                  <a:pt x="243" y="153"/>
                                </a:cubicBezTo>
                                <a:cubicBezTo>
                                  <a:pt x="243" y="155"/>
                                  <a:pt x="242" y="156"/>
                                  <a:pt x="242" y="158"/>
                                </a:cubicBezTo>
                                <a:cubicBezTo>
                                  <a:pt x="243" y="152"/>
                                  <a:pt x="244" y="145"/>
                                  <a:pt x="244" y="139"/>
                                </a:cubicBezTo>
                                <a:close/>
                                <a:moveTo>
                                  <a:pt x="245" y="135"/>
                                </a:moveTo>
                                <a:cubicBezTo>
                                  <a:pt x="245" y="132"/>
                                  <a:pt x="245" y="129"/>
                                  <a:pt x="245" y="126"/>
                                </a:cubicBezTo>
                                <a:cubicBezTo>
                                  <a:pt x="245" y="126"/>
                                  <a:pt x="245" y="126"/>
                                  <a:pt x="245" y="127"/>
                                </a:cubicBezTo>
                                <a:cubicBezTo>
                                  <a:pt x="245" y="127"/>
                                  <a:pt x="245" y="127"/>
                                  <a:pt x="246" y="127"/>
                                </a:cubicBezTo>
                                <a:cubicBezTo>
                                  <a:pt x="246" y="131"/>
                                  <a:pt x="246" y="135"/>
                                  <a:pt x="246" y="140"/>
                                </a:cubicBezTo>
                                <a:cubicBezTo>
                                  <a:pt x="246" y="138"/>
                                  <a:pt x="245" y="137"/>
                                  <a:pt x="245" y="136"/>
                                </a:cubicBezTo>
                                <a:cubicBezTo>
                                  <a:pt x="245" y="135"/>
                                  <a:pt x="245" y="135"/>
                                  <a:pt x="245" y="135"/>
                                </a:cubicBezTo>
                                <a:close/>
                                <a:moveTo>
                                  <a:pt x="245" y="95"/>
                                </a:moveTo>
                                <a:cubicBezTo>
                                  <a:pt x="247" y="99"/>
                                  <a:pt x="248" y="103"/>
                                  <a:pt x="248" y="107"/>
                                </a:cubicBezTo>
                                <a:cubicBezTo>
                                  <a:pt x="248" y="103"/>
                                  <a:pt x="246" y="99"/>
                                  <a:pt x="245" y="95"/>
                                </a:cubicBezTo>
                                <a:close/>
                                <a:moveTo>
                                  <a:pt x="247" y="129"/>
                                </a:moveTo>
                                <a:cubicBezTo>
                                  <a:pt x="247" y="129"/>
                                  <a:pt x="247" y="129"/>
                                  <a:pt x="248" y="128"/>
                                </a:cubicBezTo>
                                <a:cubicBezTo>
                                  <a:pt x="247" y="130"/>
                                  <a:pt x="247" y="132"/>
                                  <a:pt x="247" y="133"/>
                                </a:cubicBezTo>
                                <a:cubicBezTo>
                                  <a:pt x="247" y="132"/>
                                  <a:pt x="247" y="130"/>
                                  <a:pt x="247" y="129"/>
                                </a:cubicBezTo>
                                <a:close/>
                                <a:moveTo>
                                  <a:pt x="247" y="123"/>
                                </a:moveTo>
                                <a:cubicBezTo>
                                  <a:pt x="247" y="120"/>
                                  <a:pt x="247" y="116"/>
                                  <a:pt x="247" y="112"/>
                                </a:cubicBezTo>
                                <a:cubicBezTo>
                                  <a:pt x="248" y="114"/>
                                  <a:pt x="248" y="117"/>
                                  <a:pt x="249" y="119"/>
                                </a:cubicBezTo>
                                <a:cubicBezTo>
                                  <a:pt x="248" y="122"/>
                                  <a:pt x="248" y="125"/>
                                  <a:pt x="248" y="127"/>
                                </a:cubicBezTo>
                                <a:cubicBezTo>
                                  <a:pt x="248" y="126"/>
                                  <a:pt x="247" y="125"/>
                                  <a:pt x="247" y="123"/>
                                </a:cubicBezTo>
                                <a:close/>
                                <a:moveTo>
                                  <a:pt x="225" y="50"/>
                                </a:moveTo>
                                <a:cubicBezTo>
                                  <a:pt x="223" y="47"/>
                                  <a:pt x="220" y="45"/>
                                  <a:pt x="218" y="42"/>
                                </a:cubicBezTo>
                                <a:cubicBezTo>
                                  <a:pt x="218" y="42"/>
                                  <a:pt x="217" y="42"/>
                                  <a:pt x="217" y="43"/>
                                </a:cubicBezTo>
                                <a:cubicBezTo>
                                  <a:pt x="216" y="41"/>
                                  <a:pt x="215" y="40"/>
                                  <a:pt x="213" y="39"/>
                                </a:cubicBezTo>
                                <a:cubicBezTo>
                                  <a:pt x="213" y="38"/>
                                  <a:pt x="212" y="39"/>
                                  <a:pt x="212" y="39"/>
                                </a:cubicBezTo>
                                <a:cubicBezTo>
                                  <a:pt x="211" y="39"/>
                                  <a:pt x="211" y="38"/>
                                  <a:pt x="211" y="38"/>
                                </a:cubicBezTo>
                                <a:cubicBezTo>
                                  <a:pt x="211" y="38"/>
                                  <a:pt x="211" y="37"/>
                                  <a:pt x="211" y="37"/>
                                </a:cubicBezTo>
                                <a:cubicBezTo>
                                  <a:pt x="210" y="36"/>
                                  <a:pt x="208" y="34"/>
                                  <a:pt x="207" y="33"/>
                                </a:cubicBezTo>
                                <a:cubicBezTo>
                                  <a:pt x="204" y="29"/>
                                  <a:pt x="200" y="26"/>
                                  <a:pt x="195" y="24"/>
                                </a:cubicBezTo>
                                <a:cubicBezTo>
                                  <a:pt x="190" y="20"/>
                                  <a:pt x="184" y="17"/>
                                  <a:pt x="179" y="13"/>
                                </a:cubicBezTo>
                                <a:cubicBezTo>
                                  <a:pt x="192" y="19"/>
                                  <a:pt x="204" y="28"/>
                                  <a:pt x="215" y="38"/>
                                </a:cubicBezTo>
                                <a:cubicBezTo>
                                  <a:pt x="219" y="42"/>
                                  <a:pt x="222" y="46"/>
                                  <a:pt x="225" y="50"/>
                                </a:cubicBezTo>
                                <a:close/>
                                <a:moveTo>
                                  <a:pt x="178" y="13"/>
                                </a:moveTo>
                                <a:cubicBezTo>
                                  <a:pt x="178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6" y="13"/>
                                </a:cubicBezTo>
                                <a:cubicBezTo>
                                  <a:pt x="176" y="12"/>
                                  <a:pt x="175" y="12"/>
                                  <a:pt x="175" y="12"/>
                                </a:cubicBezTo>
                                <a:cubicBezTo>
                                  <a:pt x="174" y="12"/>
                                  <a:pt x="174" y="11"/>
                                  <a:pt x="173" y="11"/>
                                </a:cubicBezTo>
                                <a:cubicBezTo>
                                  <a:pt x="175" y="11"/>
                                  <a:pt x="176" y="12"/>
                                  <a:pt x="178" y="13"/>
                                </a:cubicBezTo>
                                <a:close/>
                                <a:moveTo>
                                  <a:pt x="128" y="2"/>
                                </a:moveTo>
                                <a:cubicBezTo>
                                  <a:pt x="124" y="2"/>
                                  <a:pt x="120" y="2"/>
                                  <a:pt x="116" y="3"/>
                                </a:cubicBezTo>
                                <a:cubicBezTo>
                                  <a:pt x="114" y="3"/>
                                  <a:pt x="112" y="3"/>
                                  <a:pt x="110" y="3"/>
                                </a:cubicBezTo>
                                <a:cubicBezTo>
                                  <a:pt x="116" y="2"/>
                                  <a:pt x="121" y="2"/>
                                  <a:pt x="126" y="2"/>
                                </a:cubicBezTo>
                                <a:cubicBezTo>
                                  <a:pt x="127" y="2"/>
                                  <a:pt x="127" y="2"/>
                                  <a:pt x="128" y="2"/>
                                </a:cubicBezTo>
                                <a:close/>
                                <a:moveTo>
                                  <a:pt x="8" y="87"/>
                                </a:moveTo>
                                <a:cubicBezTo>
                                  <a:pt x="9" y="86"/>
                                  <a:pt x="10" y="84"/>
                                  <a:pt x="11" y="83"/>
                                </a:cubicBezTo>
                                <a:cubicBezTo>
                                  <a:pt x="13" y="82"/>
                                  <a:pt x="14" y="81"/>
                                  <a:pt x="15" y="79"/>
                                </a:cubicBezTo>
                                <a:cubicBezTo>
                                  <a:pt x="16" y="79"/>
                                  <a:pt x="15" y="79"/>
                                  <a:pt x="15" y="79"/>
                                </a:cubicBezTo>
                                <a:cubicBezTo>
                                  <a:pt x="14" y="79"/>
                                  <a:pt x="14" y="80"/>
                                  <a:pt x="13" y="81"/>
                                </a:cubicBezTo>
                                <a:cubicBezTo>
                                  <a:pt x="12" y="81"/>
                                  <a:pt x="12" y="82"/>
                                  <a:pt x="12" y="82"/>
                                </a:cubicBezTo>
                                <a:cubicBezTo>
                                  <a:pt x="14" y="78"/>
                                  <a:pt x="17" y="75"/>
                                  <a:pt x="19" y="71"/>
                                </a:cubicBezTo>
                                <a:cubicBezTo>
                                  <a:pt x="20" y="71"/>
                                  <a:pt x="20" y="71"/>
                                  <a:pt x="20" y="71"/>
                                </a:cubicBezTo>
                                <a:cubicBezTo>
                                  <a:pt x="19" y="73"/>
                                  <a:pt x="19" y="74"/>
                                  <a:pt x="18" y="75"/>
                                </a:cubicBezTo>
                                <a:cubicBezTo>
                                  <a:pt x="17" y="77"/>
                                  <a:pt x="17" y="78"/>
                                  <a:pt x="16" y="79"/>
                                </a:cubicBezTo>
                                <a:cubicBezTo>
                                  <a:pt x="13" y="83"/>
                                  <a:pt x="10" y="87"/>
                                  <a:pt x="7" y="92"/>
                                </a:cubicBezTo>
                                <a:cubicBezTo>
                                  <a:pt x="7" y="90"/>
                                  <a:pt x="8" y="89"/>
                                  <a:pt x="8" y="87"/>
                                </a:cubicBezTo>
                                <a:close/>
                                <a:moveTo>
                                  <a:pt x="8" y="166"/>
                                </a:moveTo>
                                <a:cubicBezTo>
                                  <a:pt x="9" y="168"/>
                                  <a:pt x="10" y="170"/>
                                  <a:pt x="11" y="173"/>
                                </a:cubicBezTo>
                                <a:cubicBezTo>
                                  <a:pt x="11" y="173"/>
                                  <a:pt x="11" y="173"/>
                                  <a:pt x="11" y="173"/>
                                </a:cubicBezTo>
                                <a:cubicBezTo>
                                  <a:pt x="12" y="173"/>
                                  <a:pt x="12" y="173"/>
                                  <a:pt x="12" y="173"/>
                                </a:cubicBezTo>
                                <a:cubicBezTo>
                                  <a:pt x="13" y="177"/>
                                  <a:pt x="15" y="181"/>
                                  <a:pt x="17" y="184"/>
                                </a:cubicBezTo>
                                <a:cubicBezTo>
                                  <a:pt x="16" y="183"/>
                                  <a:pt x="15" y="182"/>
                                  <a:pt x="14" y="180"/>
                                </a:cubicBezTo>
                                <a:cubicBezTo>
                                  <a:pt x="11" y="176"/>
                                  <a:pt x="9" y="171"/>
                                  <a:pt x="8" y="166"/>
                                </a:cubicBezTo>
                                <a:close/>
                                <a:moveTo>
                                  <a:pt x="17" y="188"/>
                                </a:moveTo>
                                <a:cubicBezTo>
                                  <a:pt x="19" y="189"/>
                                  <a:pt x="20" y="191"/>
                                  <a:pt x="21" y="192"/>
                                </a:cubicBezTo>
                                <a:cubicBezTo>
                                  <a:pt x="21" y="192"/>
                                  <a:pt x="21" y="192"/>
                                  <a:pt x="21" y="192"/>
                                </a:cubicBezTo>
                                <a:cubicBezTo>
                                  <a:pt x="22" y="193"/>
                                  <a:pt x="23" y="194"/>
                                  <a:pt x="23" y="195"/>
                                </a:cubicBezTo>
                                <a:cubicBezTo>
                                  <a:pt x="24" y="195"/>
                                  <a:pt x="24" y="195"/>
                                  <a:pt x="24" y="195"/>
                                </a:cubicBezTo>
                                <a:cubicBezTo>
                                  <a:pt x="24" y="195"/>
                                  <a:pt x="24" y="195"/>
                                  <a:pt x="24" y="196"/>
                                </a:cubicBezTo>
                                <a:cubicBezTo>
                                  <a:pt x="24" y="196"/>
                                  <a:pt x="25" y="197"/>
                                  <a:pt x="25" y="197"/>
                                </a:cubicBezTo>
                                <a:cubicBezTo>
                                  <a:pt x="28" y="200"/>
                                  <a:pt x="30" y="203"/>
                                  <a:pt x="33" y="206"/>
                                </a:cubicBezTo>
                                <a:cubicBezTo>
                                  <a:pt x="32" y="206"/>
                                  <a:pt x="32" y="207"/>
                                  <a:pt x="32" y="207"/>
                                </a:cubicBezTo>
                                <a:cubicBezTo>
                                  <a:pt x="33" y="209"/>
                                  <a:pt x="35" y="210"/>
                                  <a:pt x="36" y="211"/>
                                </a:cubicBezTo>
                                <a:cubicBezTo>
                                  <a:pt x="36" y="211"/>
                                  <a:pt x="36" y="211"/>
                                  <a:pt x="36" y="212"/>
                                </a:cubicBezTo>
                                <a:cubicBezTo>
                                  <a:pt x="40" y="216"/>
                                  <a:pt x="43" y="220"/>
                                  <a:pt x="47" y="223"/>
                                </a:cubicBezTo>
                                <a:cubicBezTo>
                                  <a:pt x="44" y="221"/>
                                  <a:pt x="41" y="218"/>
                                  <a:pt x="38" y="215"/>
                                </a:cubicBezTo>
                                <a:cubicBezTo>
                                  <a:pt x="30" y="207"/>
                                  <a:pt x="23" y="198"/>
                                  <a:pt x="17" y="188"/>
                                </a:cubicBezTo>
                                <a:close/>
                                <a:moveTo>
                                  <a:pt x="94" y="245"/>
                                </a:moveTo>
                                <a:cubicBezTo>
                                  <a:pt x="95" y="246"/>
                                  <a:pt x="96" y="246"/>
                                  <a:pt x="97" y="246"/>
                                </a:cubicBezTo>
                                <a:cubicBezTo>
                                  <a:pt x="97" y="246"/>
                                  <a:pt x="97" y="247"/>
                                  <a:pt x="97" y="247"/>
                                </a:cubicBezTo>
                                <a:cubicBezTo>
                                  <a:pt x="100" y="248"/>
                                  <a:pt x="102" y="248"/>
                                  <a:pt x="105" y="249"/>
                                </a:cubicBezTo>
                                <a:cubicBezTo>
                                  <a:pt x="105" y="249"/>
                                  <a:pt x="105" y="249"/>
                                  <a:pt x="105" y="248"/>
                                </a:cubicBezTo>
                                <a:cubicBezTo>
                                  <a:pt x="109" y="249"/>
                                  <a:pt x="112" y="249"/>
                                  <a:pt x="116" y="249"/>
                                </a:cubicBezTo>
                                <a:cubicBezTo>
                                  <a:pt x="115" y="250"/>
                                  <a:pt x="116" y="250"/>
                                  <a:pt x="116" y="250"/>
                                </a:cubicBezTo>
                                <a:cubicBezTo>
                                  <a:pt x="119" y="251"/>
                                  <a:pt x="121" y="251"/>
                                  <a:pt x="123" y="251"/>
                                </a:cubicBezTo>
                                <a:cubicBezTo>
                                  <a:pt x="111" y="251"/>
                                  <a:pt x="99" y="249"/>
                                  <a:pt x="88" y="245"/>
                                </a:cubicBezTo>
                                <a:cubicBezTo>
                                  <a:pt x="90" y="245"/>
                                  <a:pt x="92" y="245"/>
                                  <a:pt x="94" y="245"/>
                                </a:cubicBezTo>
                                <a:close/>
                                <a:moveTo>
                                  <a:pt x="135" y="251"/>
                                </a:moveTo>
                                <a:cubicBezTo>
                                  <a:pt x="140" y="250"/>
                                  <a:pt x="145" y="249"/>
                                  <a:pt x="150" y="248"/>
                                </a:cubicBezTo>
                                <a:cubicBezTo>
                                  <a:pt x="151" y="248"/>
                                  <a:pt x="150" y="247"/>
                                  <a:pt x="150" y="247"/>
                                </a:cubicBezTo>
                                <a:cubicBezTo>
                                  <a:pt x="142" y="249"/>
                                  <a:pt x="134" y="250"/>
                                  <a:pt x="127" y="250"/>
                                </a:cubicBezTo>
                                <a:cubicBezTo>
                                  <a:pt x="127" y="250"/>
                                  <a:pt x="126" y="249"/>
                                  <a:pt x="126" y="249"/>
                                </a:cubicBezTo>
                                <a:cubicBezTo>
                                  <a:pt x="120" y="248"/>
                                  <a:pt x="114" y="248"/>
                                  <a:pt x="108" y="248"/>
                                </a:cubicBezTo>
                                <a:cubicBezTo>
                                  <a:pt x="108" y="247"/>
                                  <a:pt x="108" y="247"/>
                                  <a:pt x="108" y="247"/>
                                </a:cubicBezTo>
                                <a:cubicBezTo>
                                  <a:pt x="110" y="247"/>
                                  <a:pt x="113" y="247"/>
                                  <a:pt x="115" y="247"/>
                                </a:cubicBezTo>
                                <a:cubicBezTo>
                                  <a:pt x="115" y="247"/>
                                  <a:pt x="115" y="247"/>
                                  <a:pt x="115" y="246"/>
                                </a:cubicBezTo>
                                <a:cubicBezTo>
                                  <a:pt x="117" y="246"/>
                                  <a:pt x="118" y="247"/>
                                  <a:pt x="119" y="247"/>
                                </a:cubicBezTo>
                                <a:cubicBezTo>
                                  <a:pt x="120" y="247"/>
                                  <a:pt x="120" y="247"/>
                                  <a:pt x="120" y="247"/>
                                </a:cubicBezTo>
                                <a:cubicBezTo>
                                  <a:pt x="120" y="247"/>
                                  <a:pt x="120" y="247"/>
                                  <a:pt x="120" y="247"/>
                                </a:cubicBezTo>
                                <a:cubicBezTo>
                                  <a:pt x="121" y="247"/>
                                  <a:pt x="121" y="247"/>
                                  <a:pt x="121" y="247"/>
                                </a:cubicBezTo>
                                <a:cubicBezTo>
                                  <a:pt x="121" y="247"/>
                                  <a:pt x="121" y="247"/>
                                  <a:pt x="121" y="247"/>
                                </a:cubicBezTo>
                                <a:cubicBezTo>
                                  <a:pt x="122" y="247"/>
                                  <a:pt x="122" y="247"/>
                                  <a:pt x="122" y="247"/>
                                </a:cubicBezTo>
                                <a:cubicBezTo>
                                  <a:pt x="123" y="247"/>
                                  <a:pt x="125" y="247"/>
                                  <a:pt x="126" y="248"/>
                                </a:cubicBezTo>
                                <a:cubicBezTo>
                                  <a:pt x="126" y="248"/>
                                  <a:pt x="126" y="248"/>
                                  <a:pt x="127" y="248"/>
                                </a:cubicBezTo>
                                <a:cubicBezTo>
                                  <a:pt x="136" y="248"/>
                                  <a:pt x="144" y="247"/>
                                  <a:pt x="153" y="246"/>
                                </a:cubicBezTo>
                                <a:cubicBezTo>
                                  <a:pt x="153" y="246"/>
                                  <a:pt x="153" y="246"/>
                                  <a:pt x="154" y="246"/>
                                </a:cubicBezTo>
                                <a:cubicBezTo>
                                  <a:pt x="154" y="246"/>
                                  <a:pt x="154" y="246"/>
                                  <a:pt x="154" y="246"/>
                                </a:cubicBezTo>
                                <a:cubicBezTo>
                                  <a:pt x="154" y="246"/>
                                  <a:pt x="154" y="246"/>
                                  <a:pt x="154" y="246"/>
                                </a:cubicBezTo>
                                <a:cubicBezTo>
                                  <a:pt x="155" y="246"/>
                                  <a:pt x="156" y="246"/>
                                  <a:pt x="157" y="245"/>
                                </a:cubicBezTo>
                                <a:cubicBezTo>
                                  <a:pt x="157" y="246"/>
                                  <a:pt x="158" y="246"/>
                                  <a:pt x="159" y="246"/>
                                </a:cubicBezTo>
                                <a:cubicBezTo>
                                  <a:pt x="160" y="246"/>
                                  <a:pt x="161" y="245"/>
                                  <a:pt x="162" y="244"/>
                                </a:cubicBezTo>
                                <a:cubicBezTo>
                                  <a:pt x="164" y="244"/>
                                  <a:pt x="165" y="243"/>
                                  <a:pt x="166" y="243"/>
                                </a:cubicBezTo>
                                <a:cubicBezTo>
                                  <a:pt x="168" y="242"/>
                                  <a:pt x="170" y="242"/>
                                  <a:pt x="171" y="241"/>
                                </a:cubicBezTo>
                                <a:cubicBezTo>
                                  <a:pt x="172" y="241"/>
                                  <a:pt x="174" y="240"/>
                                  <a:pt x="175" y="240"/>
                                </a:cubicBezTo>
                                <a:cubicBezTo>
                                  <a:pt x="177" y="239"/>
                                  <a:pt x="178" y="238"/>
                                  <a:pt x="180" y="238"/>
                                </a:cubicBezTo>
                                <a:cubicBezTo>
                                  <a:pt x="180" y="238"/>
                                  <a:pt x="180" y="238"/>
                                  <a:pt x="181" y="238"/>
                                </a:cubicBezTo>
                                <a:cubicBezTo>
                                  <a:pt x="184" y="236"/>
                                  <a:pt x="188" y="234"/>
                                  <a:pt x="191" y="232"/>
                                </a:cubicBezTo>
                                <a:cubicBezTo>
                                  <a:pt x="192" y="231"/>
                                  <a:pt x="191" y="230"/>
                                  <a:pt x="190" y="231"/>
                                </a:cubicBezTo>
                                <a:cubicBezTo>
                                  <a:pt x="193" y="229"/>
                                  <a:pt x="195" y="228"/>
                                  <a:pt x="197" y="226"/>
                                </a:cubicBezTo>
                                <a:cubicBezTo>
                                  <a:pt x="197" y="226"/>
                                  <a:pt x="197" y="226"/>
                                  <a:pt x="197" y="226"/>
                                </a:cubicBezTo>
                                <a:cubicBezTo>
                                  <a:pt x="198" y="225"/>
                                  <a:pt x="199" y="225"/>
                                  <a:pt x="200" y="224"/>
                                </a:cubicBezTo>
                                <a:cubicBezTo>
                                  <a:pt x="200" y="223"/>
                                  <a:pt x="201" y="223"/>
                                  <a:pt x="201" y="223"/>
                                </a:cubicBezTo>
                                <a:cubicBezTo>
                                  <a:pt x="203" y="221"/>
                                  <a:pt x="205" y="220"/>
                                  <a:pt x="207" y="218"/>
                                </a:cubicBezTo>
                                <a:cubicBezTo>
                                  <a:pt x="207" y="218"/>
                                  <a:pt x="207" y="218"/>
                                  <a:pt x="208" y="218"/>
                                </a:cubicBezTo>
                                <a:cubicBezTo>
                                  <a:pt x="207" y="218"/>
                                  <a:pt x="207" y="219"/>
                                  <a:pt x="206" y="220"/>
                                </a:cubicBezTo>
                                <a:cubicBezTo>
                                  <a:pt x="206" y="220"/>
                                  <a:pt x="207" y="221"/>
                                  <a:pt x="207" y="221"/>
                                </a:cubicBezTo>
                                <a:cubicBezTo>
                                  <a:pt x="208" y="220"/>
                                  <a:pt x="209" y="219"/>
                                  <a:pt x="210" y="218"/>
                                </a:cubicBezTo>
                                <a:cubicBezTo>
                                  <a:pt x="210" y="218"/>
                                  <a:pt x="211" y="219"/>
                                  <a:pt x="211" y="219"/>
                                </a:cubicBezTo>
                                <a:cubicBezTo>
                                  <a:pt x="190" y="237"/>
                                  <a:pt x="163" y="249"/>
                                  <a:pt x="135" y="251"/>
                                </a:cubicBezTo>
                                <a:close/>
                                <a:moveTo>
                                  <a:pt x="215" y="215"/>
                                </a:moveTo>
                                <a:cubicBezTo>
                                  <a:pt x="214" y="215"/>
                                  <a:pt x="214" y="215"/>
                                  <a:pt x="214" y="216"/>
                                </a:cubicBezTo>
                                <a:cubicBezTo>
                                  <a:pt x="214" y="215"/>
                                  <a:pt x="215" y="214"/>
                                  <a:pt x="216" y="213"/>
                                </a:cubicBezTo>
                                <a:cubicBezTo>
                                  <a:pt x="220" y="209"/>
                                  <a:pt x="224" y="203"/>
                                  <a:pt x="227" y="197"/>
                                </a:cubicBezTo>
                                <a:cubicBezTo>
                                  <a:pt x="229" y="196"/>
                                  <a:pt x="230" y="195"/>
                                  <a:pt x="231" y="194"/>
                                </a:cubicBezTo>
                                <a:cubicBezTo>
                                  <a:pt x="231" y="193"/>
                                  <a:pt x="231" y="193"/>
                                  <a:pt x="231" y="193"/>
                                </a:cubicBezTo>
                                <a:cubicBezTo>
                                  <a:pt x="229" y="193"/>
                                  <a:pt x="228" y="193"/>
                                  <a:pt x="227" y="194"/>
                                </a:cubicBezTo>
                                <a:cubicBezTo>
                                  <a:pt x="227" y="193"/>
                                  <a:pt x="227" y="193"/>
                                  <a:pt x="227" y="193"/>
                                </a:cubicBezTo>
                                <a:cubicBezTo>
                                  <a:pt x="227" y="193"/>
                                  <a:pt x="228" y="193"/>
                                  <a:pt x="228" y="193"/>
                                </a:cubicBezTo>
                                <a:cubicBezTo>
                                  <a:pt x="230" y="192"/>
                                  <a:pt x="231" y="190"/>
                                  <a:pt x="232" y="188"/>
                                </a:cubicBezTo>
                                <a:cubicBezTo>
                                  <a:pt x="232" y="188"/>
                                  <a:pt x="232" y="188"/>
                                  <a:pt x="233" y="188"/>
                                </a:cubicBezTo>
                                <a:cubicBezTo>
                                  <a:pt x="233" y="188"/>
                                  <a:pt x="233" y="188"/>
                                  <a:pt x="233" y="188"/>
                                </a:cubicBezTo>
                                <a:cubicBezTo>
                                  <a:pt x="234" y="187"/>
                                  <a:pt x="234" y="185"/>
                                  <a:pt x="235" y="184"/>
                                </a:cubicBezTo>
                                <a:cubicBezTo>
                                  <a:pt x="242" y="175"/>
                                  <a:pt x="246" y="164"/>
                                  <a:pt x="246" y="153"/>
                                </a:cubicBezTo>
                                <a:cubicBezTo>
                                  <a:pt x="246" y="152"/>
                                  <a:pt x="246" y="151"/>
                                  <a:pt x="246" y="150"/>
                                </a:cubicBezTo>
                                <a:cubicBezTo>
                                  <a:pt x="248" y="145"/>
                                  <a:pt x="248" y="140"/>
                                  <a:pt x="248" y="134"/>
                                </a:cubicBezTo>
                                <a:cubicBezTo>
                                  <a:pt x="249" y="132"/>
                                  <a:pt x="249" y="129"/>
                                  <a:pt x="250" y="126"/>
                                </a:cubicBezTo>
                                <a:cubicBezTo>
                                  <a:pt x="250" y="128"/>
                                  <a:pt x="250" y="131"/>
                                  <a:pt x="250" y="133"/>
                                </a:cubicBezTo>
                                <a:cubicBezTo>
                                  <a:pt x="250" y="134"/>
                                  <a:pt x="251" y="134"/>
                                  <a:pt x="252" y="133"/>
                                </a:cubicBezTo>
                                <a:cubicBezTo>
                                  <a:pt x="250" y="164"/>
                                  <a:pt x="237" y="193"/>
                                  <a:pt x="215" y="2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9C63A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192" w:lineRule="auto"/>
                                <w:jc w:val="center"/>
                                <w:rPr>
                                  <w:rFonts w:hint="eastAsia" w:ascii="微软雅黑" w:hAnsi="微软雅黑" w:eastAsia="微软雅黑"/>
                                  <w:color w:val="1F386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1F3864"/>
                                  <w:lang w:val="en-US" w:eastAsia="zh-CN"/>
                                </w:rPr>
                                <w:t>水</w:t>
                              </w:r>
                            </w:p>
                          </w:txbxContent>
                        </wps:txbx>
                        <wps:bodyPr vert="horz" wrap="square" lIns="0" tIns="0" rIns="0" bIns="0" numCol="1" anchor="ctr" anchorCtr="0" compatLnSpc="1">
                          <a:noAutofit/>
                        </wps:bodyPr>
                      </wps:wsp>
                      <wps:wsp>
                        <wps:cNvPr id="38" name="Freeform 5" descr="KSO_WM_UNIT_INDEX=1_4_1&amp;KSO_WM_UNIT_TYPE=q_h_a&amp;KSO_WM_UNIT_ID=wpsdiag20163441_5*q_h_a*1_4_1&amp;KSO_WM_UNIT_LAYERLEVEL=1_1_1&amp;KSO_WM_UNIT_HIGHLIGHT=0&amp;KSO_WM_UNIT_CLEAR=0&amp;KSO_WM_UNIT_COMPATIBLE=0&amp;KSO_WM_UNIT_PRESET_TEXT=AMET&amp;KSO_WM_UNIT_VALUE=6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&amp;KSO_WM_UNIT_TEXT_FILL_TYPE=1&amp;KSO_WM_UNIT_TEXT_FILL_FORE_SCHEMECOLOR_INDEX=15"/>
                        <wps:cNvSpPr>
                          <a:spLocks noEditPoints="1"/>
                        </wps:cNvSpPr>
                        <wps:spPr bwMode="auto">
                          <a:xfrm>
                            <a:off x="651037" y="811590"/>
                            <a:ext cx="203869" cy="204885"/>
                          </a:xfrm>
                          <a:custGeom>
                            <a:avLst/>
                            <a:gdLst>
                              <a:gd name="T0" fmla="*/ 209 w 252"/>
                              <a:gd name="T1" fmla="*/ 213 h 253"/>
                              <a:gd name="T2" fmla="*/ 14 w 252"/>
                              <a:gd name="T3" fmla="*/ 121 h 253"/>
                              <a:gd name="T4" fmla="*/ 231 w 252"/>
                              <a:gd name="T5" fmla="*/ 154 h 253"/>
                              <a:gd name="T6" fmla="*/ 25 w 252"/>
                              <a:gd name="T7" fmla="*/ 68 h 253"/>
                              <a:gd name="T8" fmla="*/ 193 w 252"/>
                              <a:gd name="T9" fmla="*/ 42 h 253"/>
                              <a:gd name="T10" fmla="*/ 119 w 252"/>
                              <a:gd name="T11" fmla="*/ 214 h 253"/>
                              <a:gd name="T12" fmla="*/ 25 w 252"/>
                              <a:gd name="T13" fmla="*/ 88 h 253"/>
                              <a:gd name="T14" fmla="*/ 119 w 252"/>
                              <a:gd name="T15" fmla="*/ 206 h 253"/>
                              <a:gd name="T16" fmla="*/ 34 w 252"/>
                              <a:gd name="T17" fmla="*/ 86 h 253"/>
                              <a:gd name="T18" fmla="*/ 112 w 252"/>
                              <a:gd name="T19" fmla="*/ 36 h 253"/>
                              <a:gd name="T20" fmla="*/ 195 w 252"/>
                              <a:gd name="T21" fmla="*/ 164 h 253"/>
                              <a:gd name="T22" fmla="*/ 115 w 252"/>
                              <a:gd name="T23" fmla="*/ 73 h 253"/>
                              <a:gd name="T24" fmla="*/ 138 w 252"/>
                              <a:gd name="T25" fmla="*/ 148 h 253"/>
                              <a:gd name="T26" fmla="*/ 174 w 252"/>
                              <a:gd name="T27" fmla="*/ 120 h 253"/>
                              <a:gd name="T28" fmla="*/ 172 w 252"/>
                              <a:gd name="T29" fmla="*/ 97 h 253"/>
                              <a:gd name="T30" fmla="*/ 184 w 252"/>
                              <a:gd name="T31" fmla="*/ 97 h 253"/>
                              <a:gd name="T32" fmla="*/ 98 w 252"/>
                              <a:gd name="T33" fmla="*/ 131 h 253"/>
                              <a:gd name="T34" fmla="*/ 150 w 252"/>
                              <a:gd name="T35" fmla="*/ 160 h 253"/>
                              <a:gd name="T36" fmla="*/ 193 w 252"/>
                              <a:gd name="T37" fmla="*/ 106 h 253"/>
                              <a:gd name="T38" fmla="*/ 163 w 252"/>
                              <a:gd name="T39" fmla="*/ 82 h 253"/>
                              <a:gd name="T40" fmla="*/ 55 w 252"/>
                              <a:gd name="T41" fmla="*/ 122 h 253"/>
                              <a:gd name="T42" fmla="*/ 55 w 252"/>
                              <a:gd name="T43" fmla="*/ 83 h 253"/>
                              <a:gd name="T44" fmla="*/ 86 w 252"/>
                              <a:gd name="T45" fmla="*/ 66 h 253"/>
                              <a:gd name="T46" fmla="*/ 66 w 252"/>
                              <a:gd name="T47" fmla="*/ 112 h 253"/>
                              <a:gd name="T48" fmla="*/ 93 w 252"/>
                              <a:gd name="T49" fmla="*/ 90 h 253"/>
                              <a:gd name="T50" fmla="*/ 45 w 252"/>
                              <a:gd name="T51" fmla="*/ 101 h 253"/>
                              <a:gd name="T52" fmla="*/ 59 w 252"/>
                              <a:gd name="T53" fmla="*/ 92 h 253"/>
                              <a:gd name="T54" fmla="*/ 77 w 252"/>
                              <a:gd name="T55" fmla="*/ 125 h 253"/>
                              <a:gd name="T56" fmla="*/ 118 w 252"/>
                              <a:gd name="T57" fmla="*/ 159 h 253"/>
                              <a:gd name="T58" fmla="*/ 159 w 252"/>
                              <a:gd name="T59" fmla="*/ 173 h 253"/>
                              <a:gd name="T60" fmla="*/ 200 w 252"/>
                              <a:gd name="T61" fmla="*/ 94 h 253"/>
                              <a:gd name="T62" fmla="*/ 142 w 252"/>
                              <a:gd name="T63" fmla="*/ 49 h 253"/>
                              <a:gd name="T64" fmla="*/ 104 w 252"/>
                              <a:gd name="T65" fmla="*/ 36 h 253"/>
                              <a:gd name="T66" fmla="*/ 37 w 252"/>
                              <a:gd name="T67" fmla="*/ 111 h 253"/>
                              <a:gd name="T68" fmla="*/ 49 w 252"/>
                              <a:gd name="T69" fmla="*/ 162 h 253"/>
                              <a:gd name="T70" fmla="*/ 80 w 252"/>
                              <a:gd name="T71" fmla="*/ 140 h 253"/>
                              <a:gd name="T72" fmla="*/ 103 w 252"/>
                              <a:gd name="T73" fmla="*/ 196 h 253"/>
                              <a:gd name="T74" fmla="*/ 158 w 252"/>
                              <a:gd name="T75" fmla="*/ 184 h 253"/>
                              <a:gd name="T76" fmla="*/ 217 w 252"/>
                              <a:gd name="T77" fmla="*/ 158 h 253"/>
                              <a:gd name="T78" fmla="*/ 203 w 252"/>
                              <a:gd name="T79" fmla="*/ 62 h 253"/>
                              <a:gd name="T80" fmla="*/ 143 w 252"/>
                              <a:gd name="T81" fmla="*/ 15 h 253"/>
                              <a:gd name="T82" fmla="*/ 103 w 252"/>
                              <a:gd name="T83" fmla="*/ 32 h 253"/>
                              <a:gd name="T84" fmla="*/ 30 w 252"/>
                              <a:gd name="T85" fmla="*/ 94 h 253"/>
                              <a:gd name="T86" fmla="*/ 67 w 252"/>
                              <a:gd name="T87" fmla="*/ 201 h 253"/>
                              <a:gd name="T88" fmla="*/ 92 w 252"/>
                              <a:gd name="T89" fmla="*/ 183 h 253"/>
                              <a:gd name="T90" fmla="*/ 125 w 252"/>
                              <a:gd name="T91" fmla="*/ 225 h 253"/>
                              <a:gd name="T92" fmla="*/ 183 w 252"/>
                              <a:gd name="T93" fmla="*/ 199 h 253"/>
                              <a:gd name="T94" fmla="*/ 218 w 252"/>
                              <a:gd name="T95" fmla="*/ 77 h 253"/>
                              <a:gd name="T96" fmla="*/ 160 w 252"/>
                              <a:gd name="T97" fmla="*/ 8 h 253"/>
                              <a:gd name="T98" fmla="*/ 41 w 252"/>
                              <a:gd name="T99" fmla="*/ 38 h 253"/>
                              <a:gd name="T100" fmla="*/ 29 w 252"/>
                              <a:gd name="T101" fmla="*/ 148 h 253"/>
                              <a:gd name="T102" fmla="*/ 70 w 252"/>
                              <a:gd name="T103" fmla="*/ 228 h 253"/>
                              <a:gd name="T104" fmla="*/ 95 w 252"/>
                              <a:gd name="T105" fmla="*/ 221 h 253"/>
                              <a:gd name="T106" fmla="*/ 147 w 252"/>
                              <a:gd name="T107" fmla="*/ 229 h 253"/>
                              <a:gd name="T108" fmla="*/ 226 w 252"/>
                              <a:gd name="T109" fmla="*/ 151 h 253"/>
                              <a:gd name="T110" fmla="*/ 225 w 252"/>
                              <a:gd name="T111" fmla="*/ 66 h 253"/>
                              <a:gd name="T112" fmla="*/ 185 w 252"/>
                              <a:gd name="T113" fmla="*/ 26 h 253"/>
                              <a:gd name="T114" fmla="*/ 18 w 252"/>
                              <a:gd name="T115" fmla="*/ 95 h 253"/>
                              <a:gd name="T116" fmla="*/ 8 w 252"/>
                              <a:gd name="T117" fmla="*/ 116 h 253"/>
                              <a:gd name="T118" fmla="*/ 81 w 252"/>
                              <a:gd name="T119" fmla="*/ 225 h 253"/>
                              <a:gd name="T120" fmla="*/ 181 w 252"/>
                              <a:gd name="T121" fmla="*/ 229 h 253"/>
                              <a:gd name="T122" fmla="*/ 213 w 252"/>
                              <a:gd name="T123" fmla="*/ 39 h 253"/>
                              <a:gd name="T124" fmla="*/ 126 w 252"/>
                              <a:gd name="T125" fmla="*/ 248 h 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52" h="253">
                                <a:moveTo>
                                  <a:pt x="243" y="78"/>
                                </a:moveTo>
                                <a:cubicBezTo>
                                  <a:pt x="237" y="63"/>
                                  <a:pt x="227" y="49"/>
                                  <a:pt x="216" y="37"/>
                                </a:cubicBezTo>
                                <a:cubicBezTo>
                                  <a:pt x="204" y="25"/>
                                  <a:pt x="190" y="16"/>
                                  <a:pt x="175" y="9"/>
                                </a:cubicBezTo>
                                <a:cubicBezTo>
                                  <a:pt x="160" y="3"/>
                                  <a:pt x="143" y="0"/>
                                  <a:pt x="126" y="0"/>
                                </a:cubicBezTo>
                                <a:cubicBezTo>
                                  <a:pt x="93" y="0"/>
                                  <a:pt x="60" y="13"/>
                                  <a:pt x="37" y="37"/>
                                </a:cubicBezTo>
                                <a:cubicBezTo>
                                  <a:pt x="23" y="51"/>
                                  <a:pt x="13" y="68"/>
                                  <a:pt x="7" y="86"/>
                                </a:cubicBezTo>
                                <a:cubicBezTo>
                                  <a:pt x="6" y="88"/>
                                  <a:pt x="5" y="89"/>
                                  <a:pt x="5" y="90"/>
                                </a:cubicBezTo>
                                <a:cubicBezTo>
                                  <a:pt x="4" y="90"/>
                                  <a:pt x="4" y="91"/>
                                  <a:pt x="4" y="91"/>
                                </a:cubicBezTo>
                                <a:cubicBezTo>
                                  <a:pt x="3" y="92"/>
                                  <a:pt x="3" y="92"/>
                                  <a:pt x="3" y="92"/>
                                </a:cubicBezTo>
                                <a:cubicBezTo>
                                  <a:pt x="3" y="93"/>
                                  <a:pt x="3" y="93"/>
                                  <a:pt x="3" y="93"/>
                                </a:cubicBezTo>
                                <a:cubicBezTo>
                                  <a:pt x="4" y="93"/>
                                  <a:pt x="4" y="93"/>
                                  <a:pt x="4" y="93"/>
                                </a:cubicBezTo>
                                <a:cubicBezTo>
                                  <a:pt x="4" y="93"/>
                                  <a:pt x="4" y="93"/>
                                  <a:pt x="4" y="93"/>
                                </a:cubicBezTo>
                                <a:cubicBezTo>
                                  <a:pt x="4" y="92"/>
                                  <a:pt x="4" y="92"/>
                                  <a:pt x="4" y="92"/>
                                </a:cubicBezTo>
                                <a:cubicBezTo>
                                  <a:pt x="5" y="92"/>
                                  <a:pt x="5" y="91"/>
                                  <a:pt x="5" y="91"/>
                                </a:cubicBezTo>
                                <a:cubicBezTo>
                                  <a:pt x="5" y="92"/>
                                  <a:pt x="5" y="93"/>
                                  <a:pt x="4" y="95"/>
                                </a:cubicBezTo>
                                <a:cubicBezTo>
                                  <a:pt x="4" y="95"/>
                                  <a:pt x="4" y="95"/>
                                  <a:pt x="4" y="96"/>
                                </a:cubicBezTo>
                                <a:cubicBezTo>
                                  <a:pt x="3" y="96"/>
                                  <a:pt x="3" y="97"/>
                                  <a:pt x="4" y="97"/>
                                </a:cubicBezTo>
                                <a:cubicBezTo>
                                  <a:pt x="1" y="106"/>
                                  <a:pt x="0" y="116"/>
                                  <a:pt x="0" y="126"/>
                                </a:cubicBezTo>
                                <a:cubicBezTo>
                                  <a:pt x="0" y="143"/>
                                  <a:pt x="4" y="159"/>
                                  <a:pt x="10" y="175"/>
                                </a:cubicBezTo>
                                <a:cubicBezTo>
                                  <a:pt x="11" y="176"/>
                                  <a:pt x="12" y="178"/>
                                  <a:pt x="13" y="180"/>
                                </a:cubicBezTo>
                                <a:cubicBezTo>
                                  <a:pt x="12" y="180"/>
                                  <a:pt x="12" y="181"/>
                                  <a:pt x="12" y="181"/>
                                </a:cubicBezTo>
                                <a:cubicBezTo>
                                  <a:pt x="13" y="182"/>
                                  <a:pt x="14" y="183"/>
                                  <a:pt x="14" y="184"/>
                                </a:cubicBezTo>
                                <a:cubicBezTo>
                                  <a:pt x="20" y="195"/>
                                  <a:pt x="28" y="206"/>
                                  <a:pt x="37" y="215"/>
                                </a:cubicBezTo>
                                <a:cubicBezTo>
                                  <a:pt x="37" y="215"/>
                                  <a:pt x="37" y="215"/>
                                  <a:pt x="37" y="215"/>
                                </a:cubicBezTo>
                                <a:cubicBezTo>
                                  <a:pt x="37" y="216"/>
                                  <a:pt x="37" y="216"/>
                                  <a:pt x="37" y="217"/>
                                </a:cubicBezTo>
                                <a:cubicBezTo>
                                  <a:pt x="39" y="219"/>
                                  <a:pt x="42" y="221"/>
                                  <a:pt x="44" y="223"/>
                                </a:cubicBezTo>
                                <a:cubicBezTo>
                                  <a:pt x="47" y="225"/>
                                  <a:pt x="50" y="227"/>
                                  <a:pt x="54" y="229"/>
                                </a:cubicBezTo>
                                <a:cubicBezTo>
                                  <a:pt x="60" y="234"/>
                                  <a:pt x="68" y="238"/>
                                  <a:pt x="76" y="242"/>
                                </a:cubicBezTo>
                                <a:cubicBezTo>
                                  <a:pt x="76" y="242"/>
                                  <a:pt x="76" y="242"/>
                                  <a:pt x="76" y="242"/>
                                </a:cubicBezTo>
                                <a:cubicBezTo>
                                  <a:pt x="77" y="243"/>
                                  <a:pt x="78" y="243"/>
                                  <a:pt x="80" y="243"/>
                                </a:cubicBezTo>
                                <a:cubicBezTo>
                                  <a:pt x="95" y="249"/>
                                  <a:pt x="110" y="253"/>
                                  <a:pt x="126" y="253"/>
                                </a:cubicBezTo>
                                <a:cubicBezTo>
                                  <a:pt x="143" y="253"/>
                                  <a:pt x="160" y="250"/>
                                  <a:pt x="175" y="243"/>
                                </a:cubicBezTo>
                                <a:cubicBezTo>
                                  <a:pt x="190" y="237"/>
                                  <a:pt x="204" y="227"/>
                                  <a:pt x="216" y="216"/>
                                </a:cubicBezTo>
                                <a:cubicBezTo>
                                  <a:pt x="227" y="204"/>
                                  <a:pt x="237" y="190"/>
                                  <a:pt x="243" y="175"/>
                                </a:cubicBezTo>
                                <a:cubicBezTo>
                                  <a:pt x="249" y="159"/>
                                  <a:pt x="252" y="143"/>
                                  <a:pt x="252" y="126"/>
                                </a:cubicBezTo>
                                <a:cubicBezTo>
                                  <a:pt x="252" y="110"/>
                                  <a:pt x="249" y="93"/>
                                  <a:pt x="243" y="78"/>
                                </a:cubicBezTo>
                                <a:close/>
                                <a:moveTo>
                                  <a:pt x="252" y="126"/>
                                </a:moveTo>
                                <a:cubicBezTo>
                                  <a:pt x="252" y="128"/>
                                  <a:pt x="252" y="130"/>
                                  <a:pt x="252" y="132"/>
                                </a:cubicBezTo>
                                <a:cubicBezTo>
                                  <a:pt x="252" y="127"/>
                                  <a:pt x="251" y="122"/>
                                  <a:pt x="250" y="116"/>
                                </a:cubicBezTo>
                                <a:cubicBezTo>
                                  <a:pt x="251" y="107"/>
                                  <a:pt x="249" y="97"/>
                                  <a:pt x="243" y="90"/>
                                </a:cubicBezTo>
                                <a:cubicBezTo>
                                  <a:pt x="243" y="83"/>
                                  <a:pt x="241" y="77"/>
                                  <a:pt x="238" y="72"/>
                                </a:cubicBezTo>
                                <a:cubicBezTo>
                                  <a:pt x="238" y="72"/>
                                  <a:pt x="238" y="72"/>
                                  <a:pt x="237" y="72"/>
                                </a:cubicBezTo>
                                <a:cubicBezTo>
                                  <a:pt x="237" y="72"/>
                                  <a:pt x="237" y="71"/>
                                  <a:pt x="237" y="71"/>
                                </a:cubicBezTo>
                                <a:cubicBezTo>
                                  <a:pt x="237" y="69"/>
                                  <a:pt x="236" y="67"/>
                                  <a:pt x="235" y="65"/>
                                </a:cubicBezTo>
                                <a:cubicBezTo>
                                  <a:pt x="246" y="84"/>
                                  <a:pt x="252" y="105"/>
                                  <a:pt x="252" y="126"/>
                                </a:cubicBezTo>
                                <a:close/>
                                <a:moveTo>
                                  <a:pt x="226" y="192"/>
                                </a:moveTo>
                                <a:cubicBezTo>
                                  <a:pt x="223" y="195"/>
                                  <a:pt x="223" y="195"/>
                                  <a:pt x="223" y="195"/>
                                </a:cubicBezTo>
                                <a:cubicBezTo>
                                  <a:pt x="223" y="195"/>
                                  <a:pt x="222" y="196"/>
                                  <a:pt x="222" y="196"/>
                                </a:cubicBezTo>
                                <a:cubicBezTo>
                                  <a:pt x="222" y="196"/>
                                  <a:pt x="222" y="195"/>
                                  <a:pt x="222" y="195"/>
                                </a:cubicBezTo>
                                <a:cubicBezTo>
                                  <a:pt x="223" y="194"/>
                                  <a:pt x="223" y="193"/>
                                  <a:pt x="224" y="192"/>
                                </a:cubicBezTo>
                                <a:cubicBezTo>
                                  <a:pt x="224" y="192"/>
                                  <a:pt x="224" y="192"/>
                                  <a:pt x="224" y="191"/>
                                </a:cubicBezTo>
                                <a:cubicBezTo>
                                  <a:pt x="225" y="190"/>
                                  <a:pt x="226" y="189"/>
                                  <a:pt x="227" y="188"/>
                                </a:cubicBezTo>
                                <a:cubicBezTo>
                                  <a:pt x="226" y="190"/>
                                  <a:pt x="226" y="191"/>
                                  <a:pt x="226" y="192"/>
                                </a:cubicBezTo>
                                <a:close/>
                                <a:moveTo>
                                  <a:pt x="227" y="194"/>
                                </a:moveTo>
                                <a:cubicBezTo>
                                  <a:pt x="227" y="195"/>
                                  <a:pt x="226" y="195"/>
                                  <a:pt x="226" y="196"/>
                                </a:cubicBezTo>
                                <a:cubicBezTo>
                                  <a:pt x="226" y="196"/>
                                  <a:pt x="226" y="196"/>
                                  <a:pt x="226" y="196"/>
                                </a:cubicBezTo>
                                <a:cubicBezTo>
                                  <a:pt x="226" y="195"/>
                                  <a:pt x="226" y="195"/>
                                  <a:pt x="226" y="195"/>
                                </a:cubicBezTo>
                                <a:cubicBezTo>
                                  <a:pt x="227" y="195"/>
                                  <a:pt x="227" y="194"/>
                                  <a:pt x="227" y="194"/>
                                </a:cubicBezTo>
                                <a:close/>
                                <a:moveTo>
                                  <a:pt x="220" y="193"/>
                                </a:moveTo>
                                <a:cubicBezTo>
                                  <a:pt x="222" y="191"/>
                                  <a:pt x="224" y="188"/>
                                  <a:pt x="225" y="185"/>
                                </a:cubicBezTo>
                                <a:cubicBezTo>
                                  <a:pt x="224" y="188"/>
                                  <a:pt x="223" y="190"/>
                                  <a:pt x="222" y="192"/>
                                </a:cubicBezTo>
                                <a:cubicBezTo>
                                  <a:pt x="221" y="192"/>
                                  <a:pt x="221" y="193"/>
                                  <a:pt x="220" y="193"/>
                                </a:cubicBezTo>
                                <a:close/>
                                <a:moveTo>
                                  <a:pt x="217" y="197"/>
                                </a:moveTo>
                                <a:cubicBezTo>
                                  <a:pt x="217" y="197"/>
                                  <a:pt x="217" y="197"/>
                                  <a:pt x="217" y="197"/>
                                </a:cubicBezTo>
                                <a:cubicBezTo>
                                  <a:pt x="216" y="199"/>
                                  <a:pt x="216" y="200"/>
                                  <a:pt x="215" y="201"/>
                                </a:cubicBezTo>
                                <a:cubicBezTo>
                                  <a:pt x="214" y="202"/>
                                  <a:pt x="213" y="204"/>
                                  <a:pt x="212" y="205"/>
                                </a:cubicBezTo>
                                <a:cubicBezTo>
                                  <a:pt x="212" y="205"/>
                                  <a:pt x="211" y="205"/>
                                  <a:pt x="211" y="205"/>
                                </a:cubicBezTo>
                                <a:cubicBezTo>
                                  <a:pt x="208" y="207"/>
                                  <a:pt x="204" y="210"/>
                                  <a:pt x="201" y="213"/>
                                </a:cubicBezTo>
                                <a:cubicBezTo>
                                  <a:pt x="205" y="209"/>
                                  <a:pt x="209" y="205"/>
                                  <a:pt x="212" y="200"/>
                                </a:cubicBezTo>
                                <a:cubicBezTo>
                                  <a:pt x="212" y="200"/>
                                  <a:pt x="212" y="200"/>
                                  <a:pt x="212" y="200"/>
                                </a:cubicBezTo>
                                <a:cubicBezTo>
                                  <a:pt x="212" y="200"/>
                                  <a:pt x="212" y="200"/>
                                  <a:pt x="212" y="200"/>
                                </a:cubicBezTo>
                                <a:cubicBezTo>
                                  <a:pt x="212" y="199"/>
                                  <a:pt x="212" y="199"/>
                                  <a:pt x="211" y="199"/>
                                </a:cubicBezTo>
                                <a:cubicBezTo>
                                  <a:pt x="211" y="199"/>
                                  <a:pt x="211" y="198"/>
                                  <a:pt x="212" y="198"/>
                                </a:cubicBezTo>
                                <a:cubicBezTo>
                                  <a:pt x="217" y="192"/>
                                  <a:pt x="222" y="186"/>
                                  <a:pt x="225" y="179"/>
                                </a:cubicBezTo>
                                <a:cubicBezTo>
                                  <a:pt x="227" y="176"/>
                                  <a:pt x="229" y="173"/>
                                  <a:pt x="231" y="170"/>
                                </a:cubicBezTo>
                                <a:cubicBezTo>
                                  <a:pt x="230" y="172"/>
                                  <a:pt x="230" y="174"/>
                                  <a:pt x="229" y="177"/>
                                </a:cubicBezTo>
                                <a:cubicBezTo>
                                  <a:pt x="225" y="183"/>
                                  <a:pt x="221" y="190"/>
                                  <a:pt x="217" y="197"/>
                                </a:cubicBezTo>
                                <a:close/>
                                <a:moveTo>
                                  <a:pt x="208" y="213"/>
                                </a:moveTo>
                                <a:cubicBezTo>
                                  <a:pt x="209" y="213"/>
                                  <a:pt x="209" y="212"/>
                                  <a:pt x="210" y="212"/>
                                </a:cubicBezTo>
                                <a:cubicBezTo>
                                  <a:pt x="210" y="212"/>
                                  <a:pt x="209" y="213"/>
                                  <a:pt x="209" y="213"/>
                                </a:cubicBezTo>
                                <a:cubicBezTo>
                                  <a:pt x="209" y="213"/>
                                  <a:pt x="209" y="213"/>
                                  <a:pt x="209" y="213"/>
                                </a:cubicBezTo>
                                <a:cubicBezTo>
                                  <a:pt x="209" y="213"/>
                                  <a:pt x="208" y="213"/>
                                  <a:pt x="208" y="213"/>
                                </a:cubicBezTo>
                                <a:cubicBezTo>
                                  <a:pt x="208" y="214"/>
                                  <a:pt x="208" y="214"/>
                                  <a:pt x="208" y="214"/>
                                </a:cubicBezTo>
                                <a:cubicBezTo>
                                  <a:pt x="208" y="214"/>
                                  <a:pt x="208" y="213"/>
                                  <a:pt x="208" y="213"/>
                                </a:cubicBezTo>
                                <a:close/>
                                <a:moveTo>
                                  <a:pt x="206" y="214"/>
                                </a:moveTo>
                                <a:cubicBezTo>
                                  <a:pt x="206" y="214"/>
                                  <a:pt x="205" y="215"/>
                                  <a:pt x="205" y="215"/>
                                </a:cubicBezTo>
                                <a:cubicBezTo>
                                  <a:pt x="206" y="213"/>
                                  <a:pt x="207" y="212"/>
                                  <a:pt x="209" y="210"/>
                                </a:cubicBezTo>
                                <a:cubicBezTo>
                                  <a:pt x="208" y="211"/>
                                  <a:pt x="207" y="213"/>
                                  <a:pt x="206" y="214"/>
                                </a:cubicBezTo>
                                <a:close/>
                                <a:moveTo>
                                  <a:pt x="209" y="211"/>
                                </a:moveTo>
                                <a:cubicBezTo>
                                  <a:pt x="210" y="210"/>
                                  <a:pt x="211" y="209"/>
                                  <a:pt x="211" y="209"/>
                                </a:cubicBezTo>
                                <a:cubicBezTo>
                                  <a:pt x="211" y="209"/>
                                  <a:pt x="211" y="210"/>
                                  <a:pt x="210" y="210"/>
                                </a:cubicBezTo>
                                <a:cubicBezTo>
                                  <a:pt x="210" y="211"/>
                                  <a:pt x="210" y="211"/>
                                  <a:pt x="209" y="211"/>
                                </a:cubicBezTo>
                                <a:close/>
                                <a:moveTo>
                                  <a:pt x="216" y="207"/>
                                </a:moveTo>
                                <a:cubicBezTo>
                                  <a:pt x="217" y="207"/>
                                  <a:pt x="217" y="207"/>
                                  <a:pt x="217" y="206"/>
                                </a:cubicBezTo>
                                <a:cubicBezTo>
                                  <a:pt x="215" y="209"/>
                                  <a:pt x="213" y="212"/>
                                  <a:pt x="212" y="215"/>
                                </a:cubicBezTo>
                                <a:cubicBezTo>
                                  <a:pt x="211" y="216"/>
                                  <a:pt x="210" y="216"/>
                                  <a:pt x="210" y="217"/>
                                </a:cubicBezTo>
                                <a:cubicBezTo>
                                  <a:pt x="212" y="214"/>
                                  <a:pt x="214" y="211"/>
                                  <a:pt x="216" y="207"/>
                                </a:cubicBezTo>
                                <a:close/>
                                <a:moveTo>
                                  <a:pt x="192" y="225"/>
                                </a:moveTo>
                                <a:cubicBezTo>
                                  <a:pt x="193" y="225"/>
                                  <a:pt x="193" y="225"/>
                                  <a:pt x="193" y="224"/>
                                </a:cubicBezTo>
                                <a:cubicBezTo>
                                  <a:pt x="193" y="225"/>
                                  <a:pt x="193" y="225"/>
                                  <a:pt x="194" y="225"/>
                                </a:cubicBezTo>
                                <a:cubicBezTo>
                                  <a:pt x="194" y="225"/>
                                  <a:pt x="194" y="225"/>
                                  <a:pt x="194" y="225"/>
                                </a:cubicBezTo>
                                <a:cubicBezTo>
                                  <a:pt x="191" y="227"/>
                                  <a:pt x="189" y="229"/>
                                  <a:pt x="187" y="231"/>
                                </a:cubicBezTo>
                                <a:cubicBezTo>
                                  <a:pt x="186" y="231"/>
                                  <a:pt x="185" y="232"/>
                                  <a:pt x="184" y="232"/>
                                </a:cubicBezTo>
                                <a:cubicBezTo>
                                  <a:pt x="184" y="232"/>
                                  <a:pt x="183" y="231"/>
                                  <a:pt x="183" y="231"/>
                                </a:cubicBezTo>
                                <a:cubicBezTo>
                                  <a:pt x="181" y="232"/>
                                  <a:pt x="179" y="233"/>
                                  <a:pt x="178" y="233"/>
                                </a:cubicBezTo>
                                <a:cubicBezTo>
                                  <a:pt x="179" y="233"/>
                                  <a:pt x="179" y="232"/>
                                  <a:pt x="180" y="231"/>
                                </a:cubicBezTo>
                                <a:cubicBezTo>
                                  <a:pt x="183" y="229"/>
                                  <a:pt x="186" y="227"/>
                                  <a:pt x="189" y="225"/>
                                </a:cubicBezTo>
                                <a:cubicBezTo>
                                  <a:pt x="192" y="224"/>
                                  <a:pt x="194" y="222"/>
                                  <a:pt x="196" y="220"/>
                                </a:cubicBezTo>
                                <a:cubicBezTo>
                                  <a:pt x="195" y="221"/>
                                  <a:pt x="194" y="222"/>
                                  <a:pt x="193" y="223"/>
                                </a:cubicBezTo>
                                <a:cubicBezTo>
                                  <a:pt x="193" y="223"/>
                                  <a:pt x="193" y="223"/>
                                  <a:pt x="193" y="223"/>
                                </a:cubicBezTo>
                                <a:cubicBezTo>
                                  <a:pt x="192" y="224"/>
                                  <a:pt x="192" y="224"/>
                                  <a:pt x="192" y="224"/>
                                </a:cubicBezTo>
                                <a:cubicBezTo>
                                  <a:pt x="191" y="225"/>
                                  <a:pt x="192" y="225"/>
                                  <a:pt x="192" y="225"/>
                                </a:cubicBezTo>
                                <a:close/>
                                <a:moveTo>
                                  <a:pt x="190" y="231"/>
                                </a:moveTo>
                                <a:cubicBezTo>
                                  <a:pt x="188" y="232"/>
                                  <a:pt x="187" y="233"/>
                                  <a:pt x="186" y="234"/>
                                </a:cubicBezTo>
                                <a:cubicBezTo>
                                  <a:pt x="186" y="233"/>
                                  <a:pt x="187" y="233"/>
                                  <a:pt x="187" y="232"/>
                                </a:cubicBezTo>
                                <a:cubicBezTo>
                                  <a:pt x="188" y="232"/>
                                  <a:pt x="189" y="231"/>
                                  <a:pt x="190" y="231"/>
                                </a:cubicBezTo>
                                <a:close/>
                                <a:moveTo>
                                  <a:pt x="118" y="243"/>
                                </a:moveTo>
                                <a:cubicBezTo>
                                  <a:pt x="116" y="242"/>
                                  <a:pt x="115" y="241"/>
                                  <a:pt x="113" y="241"/>
                                </a:cubicBezTo>
                                <a:cubicBezTo>
                                  <a:pt x="116" y="242"/>
                                  <a:pt x="120" y="243"/>
                                  <a:pt x="123" y="245"/>
                                </a:cubicBezTo>
                                <a:cubicBezTo>
                                  <a:pt x="121" y="246"/>
                                  <a:pt x="121" y="246"/>
                                  <a:pt x="121" y="246"/>
                                </a:cubicBezTo>
                                <a:cubicBezTo>
                                  <a:pt x="121" y="246"/>
                                  <a:pt x="121" y="246"/>
                                  <a:pt x="121" y="246"/>
                                </a:cubicBezTo>
                                <a:cubicBezTo>
                                  <a:pt x="120" y="245"/>
                                  <a:pt x="119" y="245"/>
                                  <a:pt x="119" y="245"/>
                                </a:cubicBezTo>
                                <a:cubicBezTo>
                                  <a:pt x="117" y="245"/>
                                  <a:pt x="116" y="244"/>
                                  <a:pt x="115" y="244"/>
                                </a:cubicBezTo>
                                <a:cubicBezTo>
                                  <a:pt x="116" y="244"/>
                                  <a:pt x="117" y="244"/>
                                  <a:pt x="118" y="244"/>
                                </a:cubicBezTo>
                                <a:cubicBezTo>
                                  <a:pt x="118" y="244"/>
                                  <a:pt x="119" y="243"/>
                                  <a:pt x="118" y="243"/>
                                </a:cubicBezTo>
                                <a:close/>
                                <a:moveTo>
                                  <a:pt x="60" y="233"/>
                                </a:moveTo>
                                <a:cubicBezTo>
                                  <a:pt x="66" y="236"/>
                                  <a:pt x="72" y="238"/>
                                  <a:pt x="78" y="240"/>
                                </a:cubicBezTo>
                                <a:cubicBezTo>
                                  <a:pt x="78" y="240"/>
                                  <a:pt x="78" y="241"/>
                                  <a:pt x="78" y="241"/>
                                </a:cubicBezTo>
                                <a:cubicBezTo>
                                  <a:pt x="78" y="241"/>
                                  <a:pt x="77" y="241"/>
                                  <a:pt x="77" y="241"/>
                                </a:cubicBezTo>
                                <a:cubicBezTo>
                                  <a:pt x="71" y="239"/>
                                  <a:pt x="66" y="236"/>
                                  <a:pt x="60" y="233"/>
                                </a:cubicBezTo>
                                <a:close/>
                                <a:moveTo>
                                  <a:pt x="5" y="106"/>
                                </a:moveTo>
                                <a:cubicBezTo>
                                  <a:pt x="5" y="107"/>
                                  <a:pt x="4" y="109"/>
                                  <a:pt x="4" y="110"/>
                                </a:cubicBezTo>
                                <a:cubicBezTo>
                                  <a:pt x="4" y="106"/>
                                  <a:pt x="4" y="102"/>
                                  <a:pt x="5" y="98"/>
                                </a:cubicBezTo>
                                <a:cubicBezTo>
                                  <a:pt x="6" y="99"/>
                                  <a:pt x="6" y="100"/>
                                  <a:pt x="6" y="101"/>
                                </a:cubicBezTo>
                                <a:cubicBezTo>
                                  <a:pt x="6" y="103"/>
                                  <a:pt x="6" y="104"/>
                                  <a:pt x="5" y="106"/>
                                </a:cubicBezTo>
                                <a:cubicBezTo>
                                  <a:pt x="5" y="106"/>
                                  <a:pt x="5" y="106"/>
                                  <a:pt x="5" y="106"/>
                                </a:cubicBezTo>
                                <a:close/>
                                <a:moveTo>
                                  <a:pt x="5" y="116"/>
                                </a:moveTo>
                                <a:cubicBezTo>
                                  <a:pt x="5" y="117"/>
                                  <a:pt x="5" y="118"/>
                                  <a:pt x="5" y="119"/>
                                </a:cubicBezTo>
                                <a:cubicBezTo>
                                  <a:pt x="5" y="120"/>
                                  <a:pt x="5" y="120"/>
                                  <a:pt x="5" y="121"/>
                                </a:cubicBezTo>
                                <a:cubicBezTo>
                                  <a:pt x="5" y="118"/>
                                  <a:pt x="5" y="116"/>
                                  <a:pt x="5" y="113"/>
                                </a:cubicBezTo>
                                <a:cubicBezTo>
                                  <a:pt x="5" y="114"/>
                                  <a:pt x="5" y="115"/>
                                  <a:pt x="5" y="116"/>
                                </a:cubicBezTo>
                                <a:close/>
                                <a:moveTo>
                                  <a:pt x="5" y="153"/>
                                </a:moveTo>
                                <a:cubicBezTo>
                                  <a:pt x="6" y="154"/>
                                  <a:pt x="6" y="155"/>
                                  <a:pt x="6" y="156"/>
                                </a:cubicBezTo>
                                <a:cubicBezTo>
                                  <a:pt x="6" y="156"/>
                                  <a:pt x="6" y="157"/>
                                  <a:pt x="7" y="157"/>
                                </a:cubicBezTo>
                                <a:cubicBezTo>
                                  <a:pt x="7" y="157"/>
                                  <a:pt x="7" y="158"/>
                                  <a:pt x="7" y="158"/>
                                </a:cubicBezTo>
                                <a:cubicBezTo>
                                  <a:pt x="7" y="158"/>
                                  <a:pt x="7" y="158"/>
                                  <a:pt x="7" y="158"/>
                                </a:cubicBezTo>
                                <a:cubicBezTo>
                                  <a:pt x="8" y="161"/>
                                  <a:pt x="8" y="164"/>
                                  <a:pt x="9" y="167"/>
                                </a:cubicBezTo>
                                <a:cubicBezTo>
                                  <a:pt x="9" y="166"/>
                                  <a:pt x="9" y="166"/>
                                  <a:pt x="9" y="165"/>
                                </a:cubicBezTo>
                                <a:cubicBezTo>
                                  <a:pt x="8" y="165"/>
                                  <a:pt x="7" y="165"/>
                                  <a:pt x="8" y="165"/>
                                </a:cubicBezTo>
                                <a:cubicBezTo>
                                  <a:pt x="5" y="156"/>
                                  <a:pt x="3" y="146"/>
                                  <a:pt x="2" y="136"/>
                                </a:cubicBezTo>
                                <a:cubicBezTo>
                                  <a:pt x="3" y="142"/>
                                  <a:pt x="4" y="147"/>
                                  <a:pt x="5" y="153"/>
                                </a:cubicBezTo>
                                <a:close/>
                                <a:moveTo>
                                  <a:pt x="2" y="119"/>
                                </a:moveTo>
                                <a:cubicBezTo>
                                  <a:pt x="2" y="117"/>
                                  <a:pt x="2" y="116"/>
                                  <a:pt x="2" y="114"/>
                                </a:cubicBezTo>
                                <a:cubicBezTo>
                                  <a:pt x="2" y="115"/>
                                  <a:pt x="2" y="116"/>
                                  <a:pt x="2" y="116"/>
                                </a:cubicBezTo>
                                <a:cubicBezTo>
                                  <a:pt x="2" y="116"/>
                                  <a:pt x="2" y="116"/>
                                  <a:pt x="2" y="116"/>
                                </a:cubicBezTo>
                                <a:cubicBezTo>
                                  <a:pt x="2" y="117"/>
                                  <a:pt x="2" y="118"/>
                                  <a:pt x="2" y="119"/>
                                </a:cubicBezTo>
                                <a:close/>
                                <a:moveTo>
                                  <a:pt x="13" y="106"/>
                                </a:moveTo>
                                <a:cubicBezTo>
                                  <a:pt x="13" y="112"/>
                                  <a:pt x="14" y="118"/>
                                  <a:pt x="15" y="124"/>
                                </a:cubicBezTo>
                                <a:cubicBezTo>
                                  <a:pt x="15" y="124"/>
                                  <a:pt x="14" y="124"/>
                                  <a:pt x="14" y="124"/>
                                </a:cubicBezTo>
                                <a:cubicBezTo>
                                  <a:pt x="14" y="123"/>
                                  <a:pt x="14" y="122"/>
                                  <a:pt x="14" y="121"/>
                                </a:cubicBezTo>
                                <a:cubicBezTo>
                                  <a:pt x="14" y="120"/>
                                  <a:pt x="13" y="120"/>
                                  <a:pt x="13" y="120"/>
                                </a:cubicBezTo>
                                <a:cubicBezTo>
                                  <a:pt x="12" y="116"/>
                                  <a:pt x="11" y="112"/>
                                  <a:pt x="11" y="108"/>
                                </a:cubicBezTo>
                                <a:cubicBezTo>
                                  <a:pt x="11" y="108"/>
                                  <a:pt x="12" y="108"/>
                                  <a:pt x="12" y="108"/>
                                </a:cubicBezTo>
                                <a:cubicBezTo>
                                  <a:pt x="12" y="107"/>
                                  <a:pt x="12" y="107"/>
                                  <a:pt x="13" y="106"/>
                                </a:cubicBezTo>
                                <a:close/>
                                <a:moveTo>
                                  <a:pt x="12" y="103"/>
                                </a:moveTo>
                                <a:cubicBezTo>
                                  <a:pt x="12" y="102"/>
                                  <a:pt x="12" y="101"/>
                                  <a:pt x="12" y="100"/>
                                </a:cubicBezTo>
                                <a:cubicBezTo>
                                  <a:pt x="12" y="101"/>
                                  <a:pt x="12" y="102"/>
                                  <a:pt x="12" y="103"/>
                                </a:cubicBezTo>
                                <a:cubicBezTo>
                                  <a:pt x="12" y="103"/>
                                  <a:pt x="12" y="103"/>
                                  <a:pt x="12" y="103"/>
                                </a:cubicBezTo>
                                <a:close/>
                                <a:moveTo>
                                  <a:pt x="13" y="94"/>
                                </a:moveTo>
                                <a:cubicBezTo>
                                  <a:pt x="13" y="93"/>
                                  <a:pt x="14" y="93"/>
                                  <a:pt x="14" y="93"/>
                                </a:cubicBezTo>
                                <a:cubicBezTo>
                                  <a:pt x="14" y="94"/>
                                  <a:pt x="14" y="95"/>
                                  <a:pt x="14" y="96"/>
                                </a:cubicBezTo>
                                <a:cubicBezTo>
                                  <a:pt x="13" y="95"/>
                                  <a:pt x="13" y="95"/>
                                  <a:pt x="13" y="94"/>
                                </a:cubicBezTo>
                                <a:close/>
                                <a:moveTo>
                                  <a:pt x="15" y="72"/>
                                </a:moveTo>
                                <a:cubicBezTo>
                                  <a:pt x="16" y="72"/>
                                  <a:pt x="16" y="72"/>
                                  <a:pt x="17" y="72"/>
                                </a:cubicBezTo>
                                <a:cubicBezTo>
                                  <a:pt x="15" y="74"/>
                                  <a:pt x="13" y="77"/>
                                  <a:pt x="11" y="80"/>
                                </a:cubicBezTo>
                                <a:cubicBezTo>
                                  <a:pt x="11" y="79"/>
                                  <a:pt x="11" y="79"/>
                                  <a:pt x="11" y="79"/>
                                </a:cubicBezTo>
                                <a:cubicBezTo>
                                  <a:pt x="12" y="78"/>
                                  <a:pt x="12" y="78"/>
                                  <a:pt x="12" y="77"/>
                                </a:cubicBezTo>
                                <a:cubicBezTo>
                                  <a:pt x="13" y="75"/>
                                  <a:pt x="14" y="73"/>
                                  <a:pt x="14" y="71"/>
                                </a:cubicBezTo>
                                <a:cubicBezTo>
                                  <a:pt x="15" y="72"/>
                                  <a:pt x="15" y="72"/>
                                  <a:pt x="15" y="72"/>
                                </a:cubicBezTo>
                                <a:close/>
                                <a:moveTo>
                                  <a:pt x="36" y="41"/>
                                </a:moveTo>
                                <a:cubicBezTo>
                                  <a:pt x="36" y="41"/>
                                  <a:pt x="36" y="41"/>
                                  <a:pt x="37" y="41"/>
                                </a:cubicBezTo>
                                <a:cubicBezTo>
                                  <a:pt x="37" y="40"/>
                                  <a:pt x="38" y="40"/>
                                  <a:pt x="39" y="40"/>
                                </a:cubicBezTo>
                                <a:cubicBezTo>
                                  <a:pt x="37" y="41"/>
                                  <a:pt x="35" y="43"/>
                                  <a:pt x="34" y="45"/>
                                </a:cubicBezTo>
                                <a:cubicBezTo>
                                  <a:pt x="30" y="49"/>
                                  <a:pt x="26" y="53"/>
                                  <a:pt x="24" y="58"/>
                                </a:cubicBezTo>
                                <a:cubicBezTo>
                                  <a:pt x="22" y="59"/>
                                  <a:pt x="21" y="61"/>
                                  <a:pt x="19" y="63"/>
                                </a:cubicBezTo>
                                <a:cubicBezTo>
                                  <a:pt x="24" y="55"/>
                                  <a:pt x="30" y="47"/>
                                  <a:pt x="36" y="41"/>
                                </a:cubicBezTo>
                                <a:close/>
                                <a:moveTo>
                                  <a:pt x="124" y="9"/>
                                </a:moveTo>
                                <a:cubicBezTo>
                                  <a:pt x="123" y="9"/>
                                  <a:pt x="123" y="9"/>
                                  <a:pt x="123" y="9"/>
                                </a:cubicBezTo>
                                <a:cubicBezTo>
                                  <a:pt x="120" y="9"/>
                                  <a:pt x="118" y="9"/>
                                  <a:pt x="115" y="9"/>
                                </a:cubicBezTo>
                                <a:cubicBezTo>
                                  <a:pt x="115" y="9"/>
                                  <a:pt x="115" y="9"/>
                                  <a:pt x="115" y="10"/>
                                </a:cubicBezTo>
                                <a:cubicBezTo>
                                  <a:pt x="114" y="10"/>
                                  <a:pt x="114" y="10"/>
                                  <a:pt x="113" y="10"/>
                                </a:cubicBezTo>
                                <a:cubicBezTo>
                                  <a:pt x="113" y="10"/>
                                  <a:pt x="113" y="9"/>
                                  <a:pt x="113" y="9"/>
                                </a:cubicBezTo>
                                <a:cubicBezTo>
                                  <a:pt x="114" y="9"/>
                                  <a:pt x="115" y="8"/>
                                  <a:pt x="116" y="8"/>
                                </a:cubicBezTo>
                                <a:cubicBezTo>
                                  <a:pt x="116" y="7"/>
                                  <a:pt x="116" y="7"/>
                                  <a:pt x="116" y="7"/>
                                </a:cubicBezTo>
                                <a:cubicBezTo>
                                  <a:pt x="119" y="8"/>
                                  <a:pt x="121" y="8"/>
                                  <a:pt x="124" y="9"/>
                                </a:cubicBezTo>
                                <a:close/>
                                <a:moveTo>
                                  <a:pt x="118" y="4"/>
                                </a:moveTo>
                                <a:cubicBezTo>
                                  <a:pt x="118" y="4"/>
                                  <a:pt x="118" y="4"/>
                                  <a:pt x="118" y="4"/>
                                </a:cubicBezTo>
                                <a:cubicBezTo>
                                  <a:pt x="118" y="5"/>
                                  <a:pt x="119" y="5"/>
                                  <a:pt x="120" y="5"/>
                                </a:cubicBezTo>
                                <a:cubicBezTo>
                                  <a:pt x="120" y="5"/>
                                  <a:pt x="120" y="5"/>
                                  <a:pt x="120" y="5"/>
                                </a:cubicBezTo>
                                <a:cubicBezTo>
                                  <a:pt x="119" y="5"/>
                                  <a:pt x="119" y="5"/>
                                  <a:pt x="118" y="5"/>
                                </a:cubicBezTo>
                                <a:cubicBezTo>
                                  <a:pt x="118" y="5"/>
                                  <a:pt x="118" y="5"/>
                                  <a:pt x="118" y="4"/>
                                </a:cubicBezTo>
                                <a:close/>
                                <a:moveTo>
                                  <a:pt x="233" y="77"/>
                                </a:moveTo>
                                <a:cubicBezTo>
                                  <a:pt x="233" y="77"/>
                                  <a:pt x="234" y="77"/>
                                  <a:pt x="234" y="77"/>
                                </a:cubicBezTo>
                                <a:cubicBezTo>
                                  <a:pt x="236" y="79"/>
                                  <a:pt x="237" y="82"/>
                                  <a:pt x="239" y="85"/>
                                </a:cubicBezTo>
                                <a:cubicBezTo>
                                  <a:pt x="239" y="86"/>
                                  <a:pt x="239" y="87"/>
                                  <a:pt x="239" y="88"/>
                                </a:cubicBezTo>
                                <a:cubicBezTo>
                                  <a:pt x="240" y="90"/>
                                  <a:pt x="240" y="92"/>
                                  <a:pt x="240" y="93"/>
                                </a:cubicBezTo>
                                <a:cubicBezTo>
                                  <a:pt x="238" y="88"/>
                                  <a:pt x="235" y="82"/>
                                  <a:pt x="233" y="77"/>
                                </a:cubicBezTo>
                                <a:close/>
                                <a:moveTo>
                                  <a:pt x="241" y="99"/>
                                </a:moveTo>
                                <a:cubicBezTo>
                                  <a:pt x="242" y="103"/>
                                  <a:pt x="243" y="108"/>
                                  <a:pt x="244" y="112"/>
                                </a:cubicBezTo>
                                <a:cubicBezTo>
                                  <a:pt x="244" y="113"/>
                                  <a:pt x="244" y="114"/>
                                  <a:pt x="244" y="115"/>
                                </a:cubicBezTo>
                                <a:cubicBezTo>
                                  <a:pt x="243" y="110"/>
                                  <a:pt x="241" y="105"/>
                                  <a:pt x="240" y="100"/>
                                </a:cubicBezTo>
                                <a:cubicBezTo>
                                  <a:pt x="240" y="99"/>
                                  <a:pt x="240" y="99"/>
                                  <a:pt x="240" y="98"/>
                                </a:cubicBezTo>
                                <a:cubicBezTo>
                                  <a:pt x="239" y="96"/>
                                  <a:pt x="238" y="94"/>
                                  <a:pt x="238" y="92"/>
                                </a:cubicBezTo>
                                <a:cubicBezTo>
                                  <a:pt x="239" y="94"/>
                                  <a:pt x="240" y="97"/>
                                  <a:pt x="241" y="99"/>
                                </a:cubicBezTo>
                                <a:close/>
                                <a:moveTo>
                                  <a:pt x="235" y="172"/>
                                </a:moveTo>
                                <a:cubicBezTo>
                                  <a:pt x="235" y="173"/>
                                  <a:pt x="234" y="175"/>
                                  <a:pt x="233" y="176"/>
                                </a:cubicBezTo>
                                <a:cubicBezTo>
                                  <a:pt x="232" y="178"/>
                                  <a:pt x="231" y="180"/>
                                  <a:pt x="230" y="182"/>
                                </a:cubicBezTo>
                                <a:cubicBezTo>
                                  <a:pt x="230" y="181"/>
                                  <a:pt x="230" y="180"/>
                                  <a:pt x="230" y="180"/>
                                </a:cubicBezTo>
                                <a:cubicBezTo>
                                  <a:pt x="232" y="177"/>
                                  <a:pt x="234" y="173"/>
                                  <a:pt x="235" y="170"/>
                                </a:cubicBezTo>
                                <a:cubicBezTo>
                                  <a:pt x="235" y="171"/>
                                  <a:pt x="235" y="171"/>
                                  <a:pt x="235" y="171"/>
                                </a:cubicBezTo>
                                <a:cubicBezTo>
                                  <a:pt x="235" y="172"/>
                                  <a:pt x="235" y="172"/>
                                  <a:pt x="235" y="172"/>
                                </a:cubicBezTo>
                                <a:close/>
                                <a:moveTo>
                                  <a:pt x="235" y="161"/>
                                </a:moveTo>
                                <a:cubicBezTo>
                                  <a:pt x="234" y="164"/>
                                  <a:pt x="234" y="167"/>
                                  <a:pt x="233" y="170"/>
                                </a:cubicBezTo>
                                <a:cubicBezTo>
                                  <a:pt x="233" y="171"/>
                                  <a:pt x="232" y="172"/>
                                  <a:pt x="232" y="172"/>
                                </a:cubicBezTo>
                                <a:cubicBezTo>
                                  <a:pt x="232" y="171"/>
                                  <a:pt x="232" y="170"/>
                                  <a:pt x="233" y="168"/>
                                </a:cubicBezTo>
                                <a:cubicBezTo>
                                  <a:pt x="233" y="168"/>
                                  <a:pt x="233" y="168"/>
                                  <a:pt x="232" y="168"/>
                                </a:cubicBezTo>
                                <a:cubicBezTo>
                                  <a:pt x="233" y="167"/>
                                  <a:pt x="233" y="167"/>
                                  <a:pt x="233" y="166"/>
                                </a:cubicBezTo>
                                <a:cubicBezTo>
                                  <a:pt x="234" y="165"/>
                                  <a:pt x="233" y="165"/>
                                  <a:pt x="233" y="165"/>
                                </a:cubicBezTo>
                                <a:cubicBezTo>
                                  <a:pt x="233" y="164"/>
                                  <a:pt x="234" y="163"/>
                                  <a:pt x="235" y="161"/>
                                </a:cubicBezTo>
                                <a:close/>
                                <a:moveTo>
                                  <a:pt x="234" y="158"/>
                                </a:moveTo>
                                <a:cubicBezTo>
                                  <a:pt x="235" y="156"/>
                                  <a:pt x="236" y="154"/>
                                  <a:pt x="236" y="152"/>
                                </a:cubicBezTo>
                                <a:cubicBezTo>
                                  <a:pt x="236" y="153"/>
                                  <a:pt x="236" y="155"/>
                                  <a:pt x="236" y="156"/>
                                </a:cubicBezTo>
                                <a:cubicBezTo>
                                  <a:pt x="235" y="157"/>
                                  <a:pt x="234" y="157"/>
                                  <a:pt x="234" y="158"/>
                                </a:cubicBezTo>
                                <a:close/>
                                <a:moveTo>
                                  <a:pt x="231" y="154"/>
                                </a:moveTo>
                                <a:cubicBezTo>
                                  <a:pt x="231" y="154"/>
                                  <a:pt x="231" y="154"/>
                                  <a:pt x="231" y="154"/>
                                </a:cubicBezTo>
                                <a:cubicBezTo>
                                  <a:pt x="230" y="155"/>
                                  <a:pt x="229" y="156"/>
                                  <a:pt x="229" y="157"/>
                                </a:cubicBezTo>
                                <a:cubicBezTo>
                                  <a:pt x="229" y="154"/>
                                  <a:pt x="229" y="152"/>
                                  <a:pt x="229" y="150"/>
                                </a:cubicBezTo>
                                <a:cubicBezTo>
                                  <a:pt x="232" y="139"/>
                                  <a:pt x="233" y="126"/>
                                  <a:pt x="232" y="114"/>
                                </a:cubicBezTo>
                                <a:cubicBezTo>
                                  <a:pt x="233" y="116"/>
                                  <a:pt x="234" y="117"/>
                                  <a:pt x="234" y="118"/>
                                </a:cubicBezTo>
                                <a:cubicBezTo>
                                  <a:pt x="233" y="130"/>
                                  <a:pt x="233" y="142"/>
                                  <a:pt x="231" y="154"/>
                                </a:cubicBezTo>
                                <a:close/>
                                <a:moveTo>
                                  <a:pt x="201" y="205"/>
                                </a:moveTo>
                                <a:cubicBezTo>
                                  <a:pt x="201" y="204"/>
                                  <a:pt x="202" y="203"/>
                                  <a:pt x="203" y="203"/>
                                </a:cubicBezTo>
                                <a:cubicBezTo>
                                  <a:pt x="203" y="202"/>
                                  <a:pt x="203" y="202"/>
                                  <a:pt x="203" y="202"/>
                                </a:cubicBezTo>
                                <a:cubicBezTo>
                                  <a:pt x="205" y="200"/>
                                  <a:pt x="206" y="199"/>
                                  <a:pt x="208" y="197"/>
                                </a:cubicBezTo>
                                <a:cubicBezTo>
                                  <a:pt x="208" y="198"/>
                                  <a:pt x="207" y="198"/>
                                  <a:pt x="207" y="198"/>
                                </a:cubicBezTo>
                                <a:cubicBezTo>
                                  <a:pt x="205" y="201"/>
                                  <a:pt x="203" y="203"/>
                                  <a:pt x="201" y="205"/>
                                </a:cubicBezTo>
                                <a:close/>
                                <a:moveTo>
                                  <a:pt x="97" y="227"/>
                                </a:moveTo>
                                <a:cubicBezTo>
                                  <a:pt x="98" y="227"/>
                                  <a:pt x="98" y="227"/>
                                  <a:pt x="99" y="227"/>
                                </a:cubicBezTo>
                                <a:cubicBezTo>
                                  <a:pt x="101" y="228"/>
                                  <a:pt x="102" y="229"/>
                                  <a:pt x="104" y="229"/>
                                </a:cubicBezTo>
                                <a:cubicBezTo>
                                  <a:pt x="106" y="231"/>
                                  <a:pt x="108" y="232"/>
                                  <a:pt x="110" y="233"/>
                                </a:cubicBezTo>
                                <a:cubicBezTo>
                                  <a:pt x="110" y="233"/>
                                  <a:pt x="109" y="233"/>
                                  <a:pt x="109" y="233"/>
                                </a:cubicBezTo>
                                <a:cubicBezTo>
                                  <a:pt x="105" y="231"/>
                                  <a:pt x="101" y="229"/>
                                  <a:pt x="97" y="227"/>
                                </a:cubicBezTo>
                                <a:close/>
                                <a:moveTo>
                                  <a:pt x="103" y="237"/>
                                </a:moveTo>
                                <a:cubicBezTo>
                                  <a:pt x="102" y="237"/>
                                  <a:pt x="101" y="237"/>
                                  <a:pt x="100" y="237"/>
                                </a:cubicBezTo>
                                <a:cubicBezTo>
                                  <a:pt x="100" y="237"/>
                                  <a:pt x="100" y="237"/>
                                  <a:pt x="100" y="237"/>
                                </a:cubicBezTo>
                                <a:cubicBezTo>
                                  <a:pt x="100" y="237"/>
                                  <a:pt x="100" y="236"/>
                                  <a:pt x="100" y="236"/>
                                </a:cubicBezTo>
                                <a:cubicBezTo>
                                  <a:pt x="100" y="236"/>
                                  <a:pt x="100" y="236"/>
                                  <a:pt x="100" y="236"/>
                                </a:cubicBezTo>
                                <a:cubicBezTo>
                                  <a:pt x="101" y="237"/>
                                  <a:pt x="102" y="237"/>
                                  <a:pt x="103" y="237"/>
                                </a:cubicBezTo>
                                <a:close/>
                                <a:moveTo>
                                  <a:pt x="75" y="232"/>
                                </a:moveTo>
                                <a:cubicBezTo>
                                  <a:pt x="74" y="232"/>
                                  <a:pt x="74" y="232"/>
                                  <a:pt x="74" y="232"/>
                                </a:cubicBezTo>
                                <a:cubicBezTo>
                                  <a:pt x="75" y="232"/>
                                  <a:pt x="75" y="232"/>
                                  <a:pt x="76" y="232"/>
                                </a:cubicBezTo>
                                <a:cubicBezTo>
                                  <a:pt x="78" y="233"/>
                                  <a:pt x="79" y="234"/>
                                  <a:pt x="81" y="235"/>
                                </a:cubicBezTo>
                                <a:cubicBezTo>
                                  <a:pt x="81" y="235"/>
                                  <a:pt x="81" y="235"/>
                                  <a:pt x="82" y="235"/>
                                </a:cubicBezTo>
                                <a:cubicBezTo>
                                  <a:pt x="79" y="234"/>
                                  <a:pt x="77" y="233"/>
                                  <a:pt x="75" y="232"/>
                                </a:cubicBezTo>
                                <a:close/>
                                <a:moveTo>
                                  <a:pt x="82" y="241"/>
                                </a:moveTo>
                                <a:cubicBezTo>
                                  <a:pt x="82" y="241"/>
                                  <a:pt x="83" y="241"/>
                                  <a:pt x="83" y="241"/>
                                </a:cubicBezTo>
                                <a:cubicBezTo>
                                  <a:pt x="83" y="241"/>
                                  <a:pt x="83" y="241"/>
                                  <a:pt x="83" y="241"/>
                                </a:cubicBezTo>
                                <a:cubicBezTo>
                                  <a:pt x="84" y="241"/>
                                  <a:pt x="84" y="241"/>
                                  <a:pt x="84" y="242"/>
                                </a:cubicBezTo>
                                <a:cubicBezTo>
                                  <a:pt x="83" y="241"/>
                                  <a:pt x="83" y="241"/>
                                  <a:pt x="82" y="241"/>
                                </a:cubicBezTo>
                                <a:cubicBezTo>
                                  <a:pt x="82" y="241"/>
                                  <a:pt x="81" y="241"/>
                                  <a:pt x="81" y="240"/>
                                </a:cubicBezTo>
                                <a:cubicBezTo>
                                  <a:pt x="81" y="241"/>
                                  <a:pt x="81" y="241"/>
                                  <a:pt x="82" y="241"/>
                                </a:cubicBezTo>
                                <a:close/>
                                <a:moveTo>
                                  <a:pt x="72" y="229"/>
                                </a:moveTo>
                                <a:cubicBezTo>
                                  <a:pt x="72" y="229"/>
                                  <a:pt x="72" y="228"/>
                                  <a:pt x="71" y="228"/>
                                </a:cubicBezTo>
                                <a:cubicBezTo>
                                  <a:pt x="72" y="228"/>
                                  <a:pt x="72" y="228"/>
                                  <a:pt x="73" y="229"/>
                                </a:cubicBezTo>
                                <a:cubicBezTo>
                                  <a:pt x="74" y="229"/>
                                  <a:pt x="74" y="230"/>
                                  <a:pt x="75" y="230"/>
                                </a:cubicBezTo>
                                <a:cubicBezTo>
                                  <a:pt x="74" y="230"/>
                                  <a:pt x="73" y="229"/>
                                  <a:pt x="72" y="229"/>
                                </a:cubicBezTo>
                                <a:close/>
                                <a:moveTo>
                                  <a:pt x="73" y="237"/>
                                </a:moveTo>
                                <a:cubicBezTo>
                                  <a:pt x="73" y="237"/>
                                  <a:pt x="73" y="237"/>
                                  <a:pt x="73" y="237"/>
                                </a:cubicBezTo>
                                <a:cubicBezTo>
                                  <a:pt x="71" y="236"/>
                                  <a:pt x="68" y="235"/>
                                  <a:pt x="66" y="234"/>
                                </a:cubicBezTo>
                                <a:cubicBezTo>
                                  <a:pt x="68" y="235"/>
                                  <a:pt x="71" y="236"/>
                                  <a:pt x="73" y="237"/>
                                </a:cubicBezTo>
                                <a:close/>
                                <a:moveTo>
                                  <a:pt x="35" y="201"/>
                                </a:moveTo>
                                <a:cubicBezTo>
                                  <a:pt x="35" y="201"/>
                                  <a:pt x="35" y="200"/>
                                  <a:pt x="35" y="200"/>
                                </a:cubicBezTo>
                                <a:cubicBezTo>
                                  <a:pt x="35" y="200"/>
                                  <a:pt x="35" y="201"/>
                                  <a:pt x="35" y="201"/>
                                </a:cubicBezTo>
                                <a:cubicBezTo>
                                  <a:pt x="36" y="201"/>
                                  <a:pt x="36" y="202"/>
                                  <a:pt x="37" y="202"/>
                                </a:cubicBezTo>
                                <a:cubicBezTo>
                                  <a:pt x="37" y="203"/>
                                  <a:pt x="37" y="203"/>
                                  <a:pt x="37" y="203"/>
                                </a:cubicBezTo>
                                <a:cubicBezTo>
                                  <a:pt x="38" y="203"/>
                                  <a:pt x="38" y="203"/>
                                  <a:pt x="38" y="203"/>
                                </a:cubicBezTo>
                                <a:cubicBezTo>
                                  <a:pt x="38" y="204"/>
                                  <a:pt x="39" y="205"/>
                                  <a:pt x="40" y="206"/>
                                </a:cubicBezTo>
                                <a:cubicBezTo>
                                  <a:pt x="41" y="207"/>
                                  <a:pt x="42" y="208"/>
                                  <a:pt x="43" y="209"/>
                                </a:cubicBezTo>
                                <a:cubicBezTo>
                                  <a:pt x="41" y="208"/>
                                  <a:pt x="40" y="207"/>
                                  <a:pt x="39" y="206"/>
                                </a:cubicBezTo>
                                <a:cubicBezTo>
                                  <a:pt x="38" y="205"/>
                                  <a:pt x="36" y="203"/>
                                  <a:pt x="35" y="202"/>
                                </a:cubicBezTo>
                                <a:cubicBezTo>
                                  <a:pt x="35" y="201"/>
                                  <a:pt x="35" y="201"/>
                                  <a:pt x="35" y="201"/>
                                </a:cubicBezTo>
                                <a:close/>
                                <a:moveTo>
                                  <a:pt x="37" y="197"/>
                                </a:moveTo>
                                <a:cubicBezTo>
                                  <a:pt x="37" y="197"/>
                                  <a:pt x="37" y="197"/>
                                  <a:pt x="38" y="197"/>
                                </a:cubicBezTo>
                                <a:cubicBezTo>
                                  <a:pt x="39" y="200"/>
                                  <a:pt x="41" y="202"/>
                                  <a:pt x="43" y="204"/>
                                </a:cubicBezTo>
                                <a:cubicBezTo>
                                  <a:pt x="42" y="203"/>
                                  <a:pt x="40" y="201"/>
                                  <a:pt x="39" y="200"/>
                                </a:cubicBezTo>
                                <a:cubicBezTo>
                                  <a:pt x="38" y="199"/>
                                  <a:pt x="38" y="198"/>
                                  <a:pt x="37" y="197"/>
                                </a:cubicBezTo>
                                <a:close/>
                                <a:moveTo>
                                  <a:pt x="25" y="144"/>
                                </a:moveTo>
                                <a:cubicBezTo>
                                  <a:pt x="25" y="142"/>
                                  <a:pt x="24" y="140"/>
                                  <a:pt x="24" y="138"/>
                                </a:cubicBezTo>
                                <a:cubicBezTo>
                                  <a:pt x="24" y="138"/>
                                  <a:pt x="24" y="138"/>
                                  <a:pt x="24" y="138"/>
                                </a:cubicBezTo>
                                <a:cubicBezTo>
                                  <a:pt x="25" y="140"/>
                                  <a:pt x="26" y="143"/>
                                  <a:pt x="27" y="145"/>
                                </a:cubicBezTo>
                                <a:cubicBezTo>
                                  <a:pt x="27" y="146"/>
                                  <a:pt x="27" y="146"/>
                                  <a:pt x="27" y="146"/>
                                </a:cubicBezTo>
                                <a:cubicBezTo>
                                  <a:pt x="27" y="147"/>
                                  <a:pt x="27" y="147"/>
                                  <a:pt x="27" y="147"/>
                                </a:cubicBezTo>
                                <a:cubicBezTo>
                                  <a:pt x="28" y="148"/>
                                  <a:pt x="28" y="148"/>
                                  <a:pt x="28" y="148"/>
                                </a:cubicBezTo>
                                <a:cubicBezTo>
                                  <a:pt x="28" y="149"/>
                                  <a:pt x="28" y="150"/>
                                  <a:pt x="28" y="151"/>
                                </a:cubicBezTo>
                                <a:cubicBezTo>
                                  <a:pt x="27" y="149"/>
                                  <a:pt x="26" y="146"/>
                                  <a:pt x="25" y="144"/>
                                </a:cubicBezTo>
                                <a:close/>
                                <a:moveTo>
                                  <a:pt x="28" y="177"/>
                                </a:moveTo>
                                <a:cubicBezTo>
                                  <a:pt x="27" y="176"/>
                                  <a:pt x="26" y="174"/>
                                  <a:pt x="26" y="173"/>
                                </a:cubicBezTo>
                                <a:cubicBezTo>
                                  <a:pt x="26" y="173"/>
                                  <a:pt x="26" y="173"/>
                                  <a:pt x="26" y="173"/>
                                </a:cubicBezTo>
                                <a:cubicBezTo>
                                  <a:pt x="26" y="172"/>
                                  <a:pt x="26" y="172"/>
                                  <a:pt x="26" y="172"/>
                                </a:cubicBezTo>
                                <a:cubicBezTo>
                                  <a:pt x="27" y="173"/>
                                  <a:pt x="27" y="175"/>
                                  <a:pt x="28" y="177"/>
                                </a:cubicBezTo>
                                <a:close/>
                                <a:moveTo>
                                  <a:pt x="25" y="61"/>
                                </a:moveTo>
                                <a:cubicBezTo>
                                  <a:pt x="24" y="61"/>
                                  <a:pt x="24" y="61"/>
                                  <a:pt x="24" y="61"/>
                                </a:cubicBezTo>
                                <a:cubicBezTo>
                                  <a:pt x="25" y="60"/>
                                  <a:pt x="26" y="59"/>
                                  <a:pt x="27" y="58"/>
                                </a:cubicBezTo>
                                <a:cubicBezTo>
                                  <a:pt x="27" y="58"/>
                                  <a:pt x="27" y="58"/>
                                  <a:pt x="27" y="58"/>
                                </a:cubicBezTo>
                                <a:cubicBezTo>
                                  <a:pt x="26" y="59"/>
                                  <a:pt x="26" y="60"/>
                                  <a:pt x="25" y="61"/>
                                </a:cubicBezTo>
                                <a:close/>
                                <a:moveTo>
                                  <a:pt x="27" y="62"/>
                                </a:moveTo>
                                <a:cubicBezTo>
                                  <a:pt x="26" y="63"/>
                                  <a:pt x="25" y="64"/>
                                  <a:pt x="25" y="66"/>
                                </a:cubicBezTo>
                                <a:cubicBezTo>
                                  <a:pt x="25" y="64"/>
                                  <a:pt x="26" y="63"/>
                                  <a:pt x="26" y="62"/>
                                </a:cubicBezTo>
                                <a:cubicBezTo>
                                  <a:pt x="27" y="62"/>
                                  <a:pt x="27" y="62"/>
                                  <a:pt x="27" y="62"/>
                                </a:cubicBezTo>
                                <a:close/>
                                <a:moveTo>
                                  <a:pt x="25" y="68"/>
                                </a:moveTo>
                                <a:cubicBezTo>
                                  <a:pt x="26" y="66"/>
                                  <a:pt x="27" y="63"/>
                                  <a:pt x="29" y="61"/>
                                </a:cubicBezTo>
                                <a:cubicBezTo>
                                  <a:pt x="30" y="61"/>
                                  <a:pt x="31" y="60"/>
                                  <a:pt x="32" y="59"/>
                                </a:cubicBezTo>
                                <a:cubicBezTo>
                                  <a:pt x="32" y="60"/>
                                  <a:pt x="32" y="61"/>
                                  <a:pt x="31" y="62"/>
                                </a:cubicBezTo>
                                <a:cubicBezTo>
                                  <a:pt x="30" y="63"/>
                                  <a:pt x="29" y="64"/>
                                  <a:pt x="28" y="66"/>
                                </a:cubicBezTo>
                                <a:cubicBezTo>
                                  <a:pt x="27" y="66"/>
                                  <a:pt x="26" y="67"/>
                                  <a:pt x="25" y="68"/>
                                </a:cubicBezTo>
                                <a:close/>
                                <a:moveTo>
                                  <a:pt x="25" y="69"/>
                                </a:moveTo>
                                <a:cubicBezTo>
                                  <a:pt x="23" y="71"/>
                                  <a:pt x="22" y="73"/>
                                  <a:pt x="20" y="75"/>
                                </a:cubicBezTo>
                                <a:cubicBezTo>
                                  <a:pt x="21" y="73"/>
                                  <a:pt x="22" y="72"/>
                                  <a:pt x="23" y="70"/>
                                </a:cubicBezTo>
                                <a:cubicBezTo>
                                  <a:pt x="24" y="70"/>
                                  <a:pt x="24" y="69"/>
                                  <a:pt x="25" y="69"/>
                                </a:cubicBezTo>
                                <a:close/>
                                <a:moveTo>
                                  <a:pt x="110" y="12"/>
                                </a:moveTo>
                                <a:cubicBezTo>
                                  <a:pt x="110" y="12"/>
                                  <a:pt x="109" y="12"/>
                                  <a:pt x="109" y="12"/>
                                </a:cubicBezTo>
                                <a:cubicBezTo>
                                  <a:pt x="109" y="11"/>
                                  <a:pt x="109" y="11"/>
                                  <a:pt x="110" y="11"/>
                                </a:cubicBezTo>
                                <a:cubicBezTo>
                                  <a:pt x="112" y="11"/>
                                  <a:pt x="113" y="11"/>
                                  <a:pt x="115" y="12"/>
                                </a:cubicBezTo>
                                <a:cubicBezTo>
                                  <a:pt x="112" y="13"/>
                                  <a:pt x="110" y="14"/>
                                  <a:pt x="107" y="15"/>
                                </a:cubicBezTo>
                                <a:cubicBezTo>
                                  <a:pt x="107" y="15"/>
                                  <a:pt x="107" y="15"/>
                                  <a:pt x="106" y="15"/>
                                </a:cubicBezTo>
                                <a:cubicBezTo>
                                  <a:pt x="108" y="14"/>
                                  <a:pt x="109" y="14"/>
                                  <a:pt x="110" y="13"/>
                                </a:cubicBezTo>
                                <a:cubicBezTo>
                                  <a:pt x="111" y="13"/>
                                  <a:pt x="111" y="12"/>
                                  <a:pt x="110" y="12"/>
                                </a:cubicBezTo>
                                <a:close/>
                                <a:moveTo>
                                  <a:pt x="122" y="39"/>
                                </a:moveTo>
                                <a:cubicBezTo>
                                  <a:pt x="126" y="38"/>
                                  <a:pt x="129" y="37"/>
                                  <a:pt x="133" y="36"/>
                                </a:cubicBezTo>
                                <a:cubicBezTo>
                                  <a:pt x="135" y="36"/>
                                  <a:pt x="137" y="36"/>
                                  <a:pt x="140" y="36"/>
                                </a:cubicBezTo>
                                <a:cubicBezTo>
                                  <a:pt x="137" y="37"/>
                                  <a:pt x="134" y="39"/>
                                  <a:pt x="132" y="40"/>
                                </a:cubicBezTo>
                                <a:cubicBezTo>
                                  <a:pt x="127" y="41"/>
                                  <a:pt x="122" y="41"/>
                                  <a:pt x="117" y="41"/>
                                </a:cubicBezTo>
                                <a:cubicBezTo>
                                  <a:pt x="119" y="39"/>
                                  <a:pt x="120" y="38"/>
                                  <a:pt x="121" y="36"/>
                                </a:cubicBezTo>
                                <a:cubicBezTo>
                                  <a:pt x="122" y="36"/>
                                  <a:pt x="123" y="36"/>
                                  <a:pt x="123" y="36"/>
                                </a:cubicBezTo>
                                <a:cubicBezTo>
                                  <a:pt x="123" y="36"/>
                                  <a:pt x="122" y="37"/>
                                  <a:pt x="122" y="37"/>
                                </a:cubicBezTo>
                                <a:cubicBezTo>
                                  <a:pt x="121" y="38"/>
                                  <a:pt x="121" y="39"/>
                                  <a:pt x="122" y="39"/>
                                </a:cubicBezTo>
                                <a:close/>
                                <a:moveTo>
                                  <a:pt x="125" y="36"/>
                                </a:moveTo>
                                <a:cubicBezTo>
                                  <a:pt x="126" y="36"/>
                                  <a:pt x="126" y="36"/>
                                  <a:pt x="127" y="36"/>
                                </a:cubicBezTo>
                                <a:cubicBezTo>
                                  <a:pt x="127" y="36"/>
                                  <a:pt x="128" y="36"/>
                                  <a:pt x="128" y="36"/>
                                </a:cubicBezTo>
                                <a:cubicBezTo>
                                  <a:pt x="127" y="36"/>
                                  <a:pt x="126" y="36"/>
                                  <a:pt x="125" y="36"/>
                                </a:cubicBezTo>
                                <a:close/>
                                <a:moveTo>
                                  <a:pt x="129" y="31"/>
                                </a:moveTo>
                                <a:cubicBezTo>
                                  <a:pt x="129" y="31"/>
                                  <a:pt x="129" y="31"/>
                                  <a:pt x="130" y="31"/>
                                </a:cubicBezTo>
                                <a:cubicBezTo>
                                  <a:pt x="130" y="31"/>
                                  <a:pt x="131" y="31"/>
                                  <a:pt x="131" y="31"/>
                                </a:cubicBezTo>
                                <a:cubicBezTo>
                                  <a:pt x="131" y="31"/>
                                  <a:pt x="131" y="31"/>
                                  <a:pt x="130" y="31"/>
                                </a:cubicBezTo>
                                <a:cubicBezTo>
                                  <a:pt x="130" y="31"/>
                                  <a:pt x="130" y="31"/>
                                  <a:pt x="129" y="31"/>
                                </a:cubicBezTo>
                                <a:cubicBezTo>
                                  <a:pt x="129" y="31"/>
                                  <a:pt x="129" y="31"/>
                                  <a:pt x="129" y="31"/>
                                </a:cubicBezTo>
                                <a:close/>
                                <a:moveTo>
                                  <a:pt x="128" y="18"/>
                                </a:moveTo>
                                <a:cubicBezTo>
                                  <a:pt x="129" y="17"/>
                                  <a:pt x="130" y="17"/>
                                  <a:pt x="131" y="16"/>
                                </a:cubicBezTo>
                                <a:cubicBezTo>
                                  <a:pt x="131" y="16"/>
                                  <a:pt x="132" y="16"/>
                                  <a:pt x="133" y="17"/>
                                </a:cubicBezTo>
                                <a:cubicBezTo>
                                  <a:pt x="132" y="17"/>
                                  <a:pt x="131" y="18"/>
                                  <a:pt x="130" y="18"/>
                                </a:cubicBezTo>
                                <a:cubicBezTo>
                                  <a:pt x="129" y="18"/>
                                  <a:pt x="128" y="18"/>
                                  <a:pt x="128" y="18"/>
                                </a:cubicBezTo>
                                <a:close/>
                                <a:moveTo>
                                  <a:pt x="129" y="22"/>
                                </a:moveTo>
                                <a:cubicBezTo>
                                  <a:pt x="129" y="22"/>
                                  <a:pt x="128" y="23"/>
                                  <a:pt x="128" y="23"/>
                                </a:cubicBezTo>
                                <a:cubicBezTo>
                                  <a:pt x="127" y="23"/>
                                  <a:pt x="127" y="23"/>
                                  <a:pt x="127" y="23"/>
                                </a:cubicBezTo>
                                <a:cubicBezTo>
                                  <a:pt x="127" y="23"/>
                                  <a:pt x="128" y="22"/>
                                  <a:pt x="129" y="22"/>
                                </a:cubicBezTo>
                                <a:cubicBezTo>
                                  <a:pt x="129" y="22"/>
                                  <a:pt x="129" y="22"/>
                                  <a:pt x="129" y="22"/>
                                </a:cubicBezTo>
                                <a:close/>
                                <a:moveTo>
                                  <a:pt x="132" y="22"/>
                                </a:moveTo>
                                <a:cubicBezTo>
                                  <a:pt x="132" y="22"/>
                                  <a:pt x="133" y="22"/>
                                  <a:pt x="133" y="22"/>
                                </a:cubicBezTo>
                                <a:cubicBezTo>
                                  <a:pt x="135" y="23"/>
                                  <a:pt x="137" y="24"/>
                                  <a:pt x="140" y="24"/>
                                </a:cubicBezTo>
                                <a:cubicBezTo>
                                  <a:pt x="139" y="24"/>
                                  <a:pt x="139" y="24"/>
                                  <a:pt x="139" y="24"/>
                                </a:cubicBezTo>
                                <a:cubicBezTo>
                                  <a:pt x="138" y="24"/>
                                  <a:pt x="137" y="24"/>
                                  <a:pt x="136" y="24"/>
                                </a:cubicBezTo>
                                <a:cubicBezTo>
                                  <a:pt x="134" y="24"/>
                                  <a:pt x="132" y="24"/>
                                  <a:pt x="130" y="23"/>
                                </a:cubicBezTo>
                                <a:cubicBezTo>
                                  <a:pt x="131" y="23"/>
                                  <a:pt x="131" y="23"/>
                                  <a:pt x="132" y="22"/>
                                </a:cubicBezTo>
                                <a:close/>
                                <a:moveTo>
                                  <a:pt x="163" y="18"/>
                                </a:moveTo>
                                <a:cubicBezTo>
                                  <a:pt x="163" y="17"/>
                                  <a:pt x="162" y="17"/>
                                  <a:pt x="162" y="17"/>
                                </a:cubicBezTo>
                                <a:cubicBezTo>
                                  <a:pt x="164" y="17"/>
                                  <a:pt x="165" y="18"/>
                                  <a:pt x="167" y="19"/>
                                </a:cubicBezTo>
                                <a:cubicBezTo>
                                  <a:pt x="167" y="19"/>
                                  <a:pt x="168" y="20"/>
                                  <a:pt x="168" y="20"/>
                                </a:cubicBezTo>
                                <a:cubicBezTo>
                                  <a:pt x="167" y="19"/>
                                  <a:pt x="165" y="18"/>
                                  <a:pt x="163" y="18"/>
                                </a:cubicBezTo>
                                <a:close/>
                                <a:moveTo>
                                  <a:pt x="178" y="27"/>
                                </a:moveTo>
                                <a:cubicBezTo>
                                  <a:pt x="174" y="25"/>
                                  <a:pt x="170" y="23"/>
                                  <a:pt x="165" y="21"/>
                                </a:cubicBezTo>
                                <a:cubicBezTo>
                                  <a:pt x="165" y="21"/>
                                  <a:pt x="166" y="21"/>
                                  <a:pt x="166" y="20"/>
                                </a:cubicBezTo>
                                <a:cubicBezTo>
                                  <a:pt x="170" y="22"/>
                                  <a:pt x="174" y="24"/>
                                  <a:pt x="178" y="27"/>
                                </a:cubicBezTo>
                                <a:close/>
                                <a:moveTo>
                                  <a:pt x="164" y="22"/>
                                </a:moveTo>
                                <a:cubicBezTo>
                                  <a:pt x="164" y="22"/>
                                  <a:pt x="164" y="22"/>
                                  <a:pt x="164" y="23"/>
                                </a:cubicBezTo>
                                <a:cubicBezTo>
                                  <a:pt x="164" y="23"/>
                                  <a:pt x="164" y="23"/>
                                  <a:pt x="164" y="23"/>
                                </a:cubicBezTo>
                                <a:cubicBezTo>
                                  <a:pt x="163" y="23"/>
                                  <a:pt x="161" y="24"/>
                                  <a:pt x="160" y="24"/>
                                </a:cubicBezTo>
                                <a:cubicBezTo>
                                  <a:pt x="160" y="24"/>
                                  <a:pt x="160" y="24"/>
                                  <a:pt x="160" y="24"/>
                                </a:cubicBezTo>
                                <a:cubicBezTo>
                                  <a:pt x="160" y="24"/>
                                  <a:pt x="160" y="23"/>
                                  <a:pt x="159" y="23"/>
                                </a:cubicBezTo>
                                <a:cubicBezTo>
                                  <a:pt x="158" y="23"/>
                                  <a:pt x="158" y="23"/>
                                  <a:pt x="157" y="24"/>
                                </a:cubicBezTo>
                                <a:cubicBezTo>
                                  <a:pt x="155" y="23"/>
                                  <a:pt x="154" y="23"/>
                                  <a:pt x="152" y="22"/>
                                </a:cubicBezTo>
                                <a:cubicBezTo>
                                  <a:pt x="152" y="22"/>
                                  <a:pt x="151" y="22"/>
                                  <a:pt x="150" y="21"/>
                                </a:cubicBezTo>
                                <a:cubicBezTo>
                                  <a:pt x="152" y="20"/>
                                  <a:pt x="153" y="20"/>
                                  <a:pt x="155" y="19"/>
                                </a:cubicBezTo>
                                <a:cubicBezTo>
                                  <a:pt x="158" y="20"/>
                                  <a:pt x="161" y="21"/>
                                  <a:pt x="164" y="22"/>
                                </a:cubicBezTo>
                                <a:close/>
                                <a:moveTo>
                                  <a:pt x="193" y="49"/>
                                </a:moveTo>
                                <a:cubicBezTo>
                                  <a:pt x="193" y="49"/>
                                  <a:pt x="194" y="49"/>
                                  <a:pt x="194" y="49"/>
                                </a:cubicBezTo>
                                <a:cubicBezTo>
                                  <a:pt x="195" y="51"/>
                                  <a:pt x="196" y="52"/>
                                  <a:pt x="198" y="54"/>
                                </a:cubicBezTo>
                                <a:cubicBezTo>
                                  <a:pt x="195" y="52"/>
                                  <a:pt x="193" y="51"/>
                                  <a:pt x="191" y="49"/>
                                </a:cubicBezTo>
                                <a:cubicBezTo>
                                  <a:pt x="192" y="49"/>
                                  <a:pt x="192" y="49"/>
                                  <a:pt x="193" y="49"/>
                                </a:cubicBezTo>
                                <a:close/>
                                <a:moveTo>
                                  <a:pt x="192" y="43"/>
                                </a:moveTo>
                                <a:cubicBezTo>
                                  <a:pt x="192" y="43"/>
                                  <a:pt x="193" y="43"/>
                                  <a:pt x="193" y="42"/>
                                </a:cubicBezTo>
                                <a:cubicBezTo>
                                  <a:pt x="193" y="43"/>
                                  <a:pt x="194" y="44"/>
                                  <a:pt x="195" y="45"/>
                                </a:cubicBezTo>
                                <a:cubicBezTo>
                                  <a:pt x="194" y="44"/>
                                  <a:pt x="193" y="43"/>
                                  <a:pt x="192" y="43"/>
                                </a:cubicBezTo>
                                <a:close/>
                                <a:moveTo>
                                  <a:pt x="229" y="141"/>
                                </a:moveTo>
                                <a:cubicBezTo>
                                  <a:pt x="230" y="132"/>
                                  <a:pt x="230" y="122"/>
                                  <a:pt x="230" y="113"/>
                                </a:cubicBezTo>
                                <a:cubicBezTo>
                                  <a:pt x="231" y="113"/>
                                  <a:pt x="231" y="113"/>
                                  <a:pt x="231" y="113"/>
                                </a:cubicBezTo>
                                <a:cubicBezTo>
                                  <a:pt x="231" y="122"/>
                                  <a:pt x="231" y="132"/>
                                  <a:pt x="229" y="141"/>
                                </a:cubicBezTo>
                                <a:close/>
                                <a:moveTo>
                                  <a:pt x="231" y="101"/>
                                </a:moveTo>
                                <a:cubicBezTo>
                                  <a:pt x="231" y="102"/>
                                  <a:pt x="231" y="103"/>
                                  <a:pt x="232" y="103"/>
                                </a:cubicBezTo>
                                <a:cubicBezTo>
                                  <a:pt x="232" y="103"/>
                                  <a:pt x="231" y="104"/>
                                  <a:pt x="231" y="104"/>
                                </a:cubicBezTo>
                                <a:cubicBezTo>
                                  <a:pt x="231" y="103"/>
                                  <a:pt x="231" y="102"/>
                                  <a:pt x="231" y="101"/>
                                </a:cubicBezTo>
                                <a:close/>
                                <a:moveTo>
                                  <a:pt x="229" y="97"/>
                                </a:moveTo>
                                <a:cubicBezTo>
                                  <a:pt x="229" y="98"/>
                                  <a:pt x="229" y="99"/>
                                  <a:pt x="230" y="99"/>
                                </a:cubicBezTo>
                                <a:cubicBezTo>
                                  <a:pt x="230" y="99"/>
                                  <a:pt x="229" y="99"/>
                                  <a:pt x="229" y="99"/>
                                </a:cubicBezTo>
                                <a:cubicBezTo>
                                  <a:pt x="229" y="99"/>
                                  <a:pt x="229" y="100"/>
                                  <a:pt x="228" y="100"/>
                                </a:cubicBezTo>
                                <a:cubicBezTo>
                                  <a:pt x="228" y="99"/>
                                  <a:pt x="228" y="99"/>
                                  <a:pt x="228" y="98"/>
                                </a:cubicBezTo>
                                <a:cubicBezTo>
                                  <a:pt x="228" y="98"/>
                                  <a:pt x="228" y="98"/>
                                  <a:pt x="229" y="97"/>
                                </a:cubicBezTo>
                                <a:close/>
                                <a:moveTo>
                                  <a:pt x="227" y="96"/>
                                </a:moveTo>
                                <a:cubicBezTo>
                                  <a:pt x="227" y="95"/>
                                  <a:pt x="226" y="94"/>
                                  <a:pt x="226" y="92"/>
                                </a:cubicBezTo>
                                <a:cubicBezTo>
                                  <a:pt x="226" y="92"/>
                                  <a:pt x="226" y="92"/>
                                  <a:pt x="226" y="92"/>
                                </a:cubicBezTo>
                                <a:cubicBezTo>
                                  <a:pt x="226" y="94"/>
                                  <a:pt x="227" y="95"/>
                                  <a:pt x="228" y="96"/>
                                </a:cubicBezTo>
                                <a:cubicBezTo>
                                  <a:pt x="228" y="96"/>
                                  <a:pt x="227" y="96"/>
                                  <a:pt x="227" y="96"/>
                                </a:cubicBezTo>
                                <a:close/>
                                <a:moveTo>
                                  <a:pt x="227" y="92"/>
                                </a:moveTo>
                                <a:cubicBezTo>
                                  <a:pt x="228" y="91"/>
                                  <a:pt x="228" y="91"/>
                                  <a:pt x="228" y="91"/>
                                </a:cubicBezTo>
                                <a:cubicBezTo>
                                  <a:pt x="229" y="93"/>
                                  <a:pt x="229" y="94"/>
                                  <a:pt x="230" y="96"/>
                                </a:cubicBezTo>
                                <a:cubicBezTo>
                                  <a:pt x="229" y="95"/>
                                  <a:pt x="228" y="93"/>
                                  <a:pt x="227" y="92"/>
                                </a:cubicBezTo>
                                <a:close/>
                                <a:moveTo>
                                  <a:pt x="228" y="89"/>
                                </a:moveTo>
                                <a:cubicBezTo>
                                  <a:pt x="227" y="89"/>
                                  <a:pt x="227" y="90"/>
                                  <a:pt x="226" y="90"/>
                                </a:cubicBezTo>
                                <a:cubicBezTo>
                                  <a:pt x="225" y="89"/>
                                  <a:pt x="225" y="87"/>
                                  <a:pt x="224" y="86"/>
                                </a:cubicBezTo>
                                <a:cubicBezTo>
                                  <a:pt x="224" y="86"/>
                                  <a:pt x="224" y="86"/>
                                  <a:pt x="224" y="86"/>
                                </a:cubicBezTo>
                                <a:cubicBezTo>
                                  <a:pt x="225" y="85"/>
                                  <a:pt x="226" y="85"/>
                                  <a:pt x="227" y="84"/>
                                </a:cubicBezTo>
                                <a:cubicBezTo>
                                  <a:pt x="227" y="86"/>
                                  <a:pt x="228" y="87"/>
                                  <a:pt x="228" y="89"/>
                                </a:cubicBezTo>
                                <a:cubicBezTo>
                                  <a:pt x="228" y="89"/>
                                  <a:pt x="228" y="89"/>
                                  <a:pt x="228" y="89"/>
                                </a:cubicBezTo>
                                <a:close/>
                                <a:moveTo>
                                  <a:pt x="225" y="97"/>
                                </a:moveTo>
                                <a:cubicBezTo>
                                  <a:pt x="225" y="97"/>
                                  <a:pt x="225" y="97"/>
                                  <a:pt x="225" y="97"/>
                                </a:cubicBezTo>
                                <a:cubicBezTo>
                                  <a:pt x="225" y="96"/>
                                  <a:pt x="224" y="95"/>
                                  <a:pt x="224" y="94"/>
                                </a:cubicBezTo>
                                <a:cubicBezTo>
                                  <a:pt x="224" y="93"/>
                                  <a:pt x="224" y="93"/>
                                  <a:pt x="224" y="93"/>
                                </a:cubicBezTo>
                                <a:cubicBezTo>
                                  <a:pt x="225" y="95"/>
                                  <a:pt x="225" y="96"/>
                                  <a:pt x="225" y="97"/>
                                </a:cubicBezTo>
                                <a:close/>
                                <a:moveTo>
                                  <a:pt x="142" y="227"/>
                                </a:moveTo>
                                <a:cubicBezTo>
                                  <a:pt x="143" y="226"/>
                                  <a:pt x="144" y="225"/>
                                  <a:pt x="145" y="225"/>
                                </a:cubicBezTo>
                                <a:cubicBezTo>
                                  <a:pt x="144" y="225"/>
                                  <a:pt x="144" y="226"/>
                                  <a:pt x="143" y="227"/>
                                </a:cubicBezTo>
                                <a:cubicBezTo>
                                  <a:pt x="143" y="227"/>
                                  <a:pt x="142" y="227"/>
                                  <a:pt x="142" y="227"/>
                                </a:cubicBezTo>
                                <a:close/>
                                <a:moveTo>
                                  <a:pt x="143" y="227"/>
                                </a:moveTo>
                                <a:cubicBezTo>
                                  <a:pt x="142" y="227"/>
                                  <a:pt x="142" y="227"/>
                                  <a:pt x="142" y="227"/>
                                </a:cubicBezTo>
                                <a:cubicBezTo>
                                  <a:pt x="142" y="227"/>
                                  <a:pt x="142" y="228"/>
                                  <a:pt x="142" y="228"/>
                                </a:cubicBezTo>
                                <a:cubicBezTo>
                                  <a:pt x="142" y="228"/>
                                  <a:pt x="141" y="228"/>
                                  <a:pt x="141" y="228"/>
                                </a:cubicBezTo>
                                <a:cubicBezTo>
                                  <a:pt x="141" y="228"/>
                                  <a:pt x="141" y="228"/>
                                  <a:pt x="141" y="227"/>
                                </a:cubicBezTo>
                                <a:cubicBezTo>
                                  <a:pt x="141" y="227"/>
                                  <a:pt x="141" y="227"/>
                                  <a:pt x="141" y="227"/>
                                </a:cubicBezTo>
                                <a:cubicBezTo>
                                  <a:pt x="142" y="227"/>
                                  <a:pt x="142" y="227"/>
                                  <a:pt x="143" y="227"/>
                                </a:cubicBezTo>
                                <a:close/>
                                <a:moveTo>
                                  <a:pt x="130" y="228"/>
                                </a:moveTo>
                                <a:cubicBezTo>
                                  <a:pt x="130" y="227"/>
                                  <a:pt x="130" y="227"/>
                                  <a:pt x="130" y="226"/>
                                </a:cubicBezTo>
                                <a:cubicBezTo>
                                  <a:pt x="130" y="226"/>
                                  <a:pt x="130" y="225"/>
                                  <a:pt x="131" y="225"/>
                                </a:cubicBezTo>
                                <a:cubicBezTo>
                                  <a:pt x="139" y="218"/>
                                  <a:pt x="146" y="211"/>
                                  <a:pt x="154" y="203"/>
                                </a:cubicBezTo>
                                <a:cubicBezTo>
                                  <a:pt x="159" y="200"/>
                                  <a:pt x="163" y="196"/>
                                  <a:pt x="168" y="192"/>
                                </a:cubicBezTo>
                                <a:cubicBezTo>
                                  <a:pt x="168" y="192"/>
                                  <a:pt x="169" y="192"/>
                                  <a:pt x="169" y="192"/>
                                </a:cubicBezTo>
                                <a:cubicBezTo>
                                  <a:pt x="169" y="191"/>
                                  <a:pt x="169" y="191"/>
                                  <a:pt x="170" y="191"/>
                                </a:cubicBezTo>
                                <a:cubicBezTo>
                                  <a:pt x="171" y="190"/>
                                  <a:pt x="172" y="189"/>
                                  <a:pt x="173" y="188"/>
                                </a:cubicBezTo>
                                <a:cubicBezTo>
                                  <a:pt x="167" y="194"/>
                                  <a:pt x="161" y="200"/>
                                  <a:pt x="155" y="206"/>
                                </a:cubicBezTo>
                                <a:cubicBezTo>
                                  <a:pt x="151" y="209"/>
                                  <a:pt x="146" y="213"/>
                                  <a:pt x="143" y="217"/>
                                </a:cubicBezTo>
                                <a:cubicBezTo>
                                  <a:pt x="142" y="218"/>
                                  <a:pt x="142" y="218"/>
                                  <a:pt x="143" y="219"/>
                                </a:cubicBezTo>
                                <a:cubicBezTo>
                                  <a:pt x="140" y="221"/>
                                  <a:pt x="138" y="223"/>
                                  <a:pt x="136" y="225"/>
                                </a:cubicBezTo>
                                <a:cubicBezTo>
                                  <a:pt x="134" y="226"/>
                                  <a:pt x="132" y="227"/>
                                  <a:pt x="130" y="228"/>
                                </a:cubicBezTo>
                                <a:close/>
                                <a:moveTo>
                                  <a:pt x="138" y="227"/>
                                </a:moveTo>
                                <a:cubicBezTo>
                                  <a:pt x="138" y="227"/>
                                  <a:pt x="138" y="228"/>
                                  <a:pt x="137" y="228"/>
                                </a:cubicBezTo>
                                <a:cubicBezTo>
                                  <a:pt x="137" y="228"/>
                                  <a:pt x="136" y="228"/>
                                  <a:pt x="135" y="228"/>
                                </a:cubicBezTo>
                                <a:cubicBezTo>
                                  <a:pt x="135" y="228"/>
                                  <a:pt x="136" y="228"/>
                                  <a:pt x="136" y="228"/>
                                </a:cubicBezTo>
                                <a:cubicBezTo>
                                  <a:pt x="137" y="227"/>
                                  <a:pt x="137" y="227"/>
                                  <a:pt x="138" y="227"/>
                                </a:cubicBezTo>
                                <a:close/>
                                <a:moveTo>
                                  <a:pt x="121" y="226"/>
                                </a:moveTo>
                                <a:cubicBezTo>
                                  <a:pt x="121" y="226"/>
                                  <a:pt x="121" y="226"/>
                                  <a:pt x="121" y="226"/>
                                </a:cubicBezTo>
                                <a:cubicBezTo>
                                  <a:pt x="121" y="225"/>
                                  <a:pt x="122" y="224"/>
                                  <a:pt x="123" y="223"/>
                                </a:cubicBezTo>
                                <a:cubicBezTo>
                                  <a:pt x="123" y="224"/>
                                  <a:pt x="123" y="224"/>
                                  <a:pt x="124" y="224"/>
                                </a:cubicBezTo>
                                <a:cubicBezTo>
                                  <a:pt x="123" y="225"/>
                                  <a:pt x="122" y="225"/>
                                  <a:pt x="121" y="226"/>
                                </a:cubicBezTo>
                                <a:close/>
                                <a:moveTo>
                                  <a:pt x="124" y="228"/>
                                </a:moveTo>
                                <a:cubicBezTo>
                                  <a:pt x="123" y="228"/>
                                  <a:pt x="123" y="228"/>
                                  <a:pt x="123" y="228"/>
                                </a:cubicBezTo>
                                <a:cubicBezTo>
                                  <a:pt x="123" y="228"/>
                                  <a:pt x="123" y="228"/>
                                  <a:pt x="122" y="228"/>
                                </a:cubicBezTo>
                                <a:cubicBezTo>
                                  <a:pt x="123" y="228"/>
                                  <a:pt x="123" y="228"/>
                                  <a:pt x="123" y="228"/>
                                </a:cubicBezTo>
                                <a:cubicBezTo>
                                  <a:pt x="123" y="228"/>
                                  <a:pt x="123" y="228"/>
                                  <a:pt x="124" y="228"/>
                                </a:cubicBezTo>
                                <a:close/>
                                <a:moveTo>
                                  <a:pt x="115" y="215"/>
                                </a:moveTo>
                                <a:cubicBezTo>
                                  <a:pt x="115" y="215"/>
                                  <a:pt x="114" y="215"/>
                                  <a:pt x="114" y="215"/>
                                </a:cubicBezTo>
                                <a:cubicBezTo>
                                  <a:pt x="115" y="214"/>
                                  <a:pt x="116" y="213"/>
                                  <a:pt x="117" y="212"/>
                                </a:cubicBezTo>
                                <a:cubicBezTo>
                                  <a:pt x="118" y="213"/>
                                  <a:pt x="118" y="213"/>
                                  <a:pt x="119" y="214"/>
                                </a:cubicBezTo>
                                <a:cubicBezTo>
                                  <a:pt x="119" y="214"/>
                                  <a:pt x="119" y="214"/>
                                  <a:pt x="119" y="214"/>
                                </a:cubicBezTo>
                                <a:cubicBezTo>
                                  <a:pt x="119" y="214"/>
                                  <a:pt x="119" y="214"/>
                                  <a:pt x="119" y="214"/>
                                </a:cubicBezTo>
                                <a:cubicBezTo>
                                  <a:pt x="118" y="215"/>
                                  <a:pt x="116" y="215"/>
                                  <a:pt x="115" y="215"/>
                                </a:cubicBezTo>
                                <a:close/>
                                <a:moveTo>
                                  <a:pt x="118" y="223"/>
                                </a:moveTo>
                                <a:cubicBezTo>
                                  <a:pt x="117" y="223"/>
                                  <a:pt x="117" y="223"/>
                                  <a:pt x="116" y="224"/>
                                </a:cubicBezTo>
                                <a:cubicBezTo>
                                  <a:pt x="116" y="223"/>
                                  <a:pt x="116" y="223"/>
                                  <a:pt x="115" y="223"/>
                                </a:cubicBezTo>
                                <a:cubicBezTo>
                                  <a:pt x="116" y="223"/>
                                  <a:pt x="117" y="222"/>
                                  <a:pt x="117" y="222"/>
                                </a:cubicBezTo>
                                <a:cubicBezTo>
                                  <a:pt x="117" y="222"/>
                                  <a:pt x="118" y="222"/>
                                  <a:pt x="118" y="223"/>
                                </a:cubicBezTo>
                                <a:close/>
                                <a:moveTo>
                                  <a:pt x="110" y="219"/>
                                </a:moveTo>
                                <a:cubicBezTo>
                                  <a:pt x="110" y="219"/>
                                  <a:pt x="111" y="219"/>
                                  <a:pt x="111" y="219"/>
                                </a:cubicBezTo>
                                <a:cubicBezTo>
                                  <a:pt x="111" y="219"/>
                                  <a:pt x="111" y="218"/>
                                  <a:pt x="112" y="218"/>
                                </a:cubicBezTo>
                                <a:cubicBezTo>
                                  <a:pt x="112" y="219"/>
                                  <a:pt x="113" y="219"/>
                                  <a:pt x="113" y="219"/>
                                </a:cubicBezTo>
                                <a:cubicBezTo>
                                  <a:pt x="113" y="220"/>
                                  <a:pt x="113" y="220"/>
                                  <a:pt x="112" y="221"/>
                                </a:cubicBezTo>
                                <a:cubicBezTo>
                                  <a:pt x="112" y="220"/>
                                  <a:pt x="111" y="220"/>
                                  <a:pt x="110" y="219"/>
                                </a:cubicBezTo>
                                <a:close/>
                                <a:moveTo>
                                  <a:pt x="114" y="230"/>
                                </a:moveTo>
                                <a:cubicBezTo>
                                  <a:pt x="113" y="230"/>
                                  <a:pt x="113" y="230"/>
                                  <a:pt x="112" y="230"/>
                                </a:cubicBezTo>
                                <a:cubicBezTo>
                                  <a:pt x="112" y="230"/>
                                  <a:pt x="111" y="229"/>
                                  <a:pt x="110" y="229"/>
                                </a:cubicBezTo>
                                <a:cubicBezTo>
                                  <a:pt x="111" y="229"/>
                                  <a:pt x="111" y="229"/>
                                  <a:pt x="111" y="228"/>
                                </a:cubicBezTo>
                                <a:cubicBezTo>
                                  <a:pt x="112" y="229"/>
                                  <a:pt x="113" y="229"/>
                                  <a:pt x="114" y="230"/>
                                </a:cubicBezTo>
                                <a:close/>
                                <a:moveTo>
                                  <a:pt x="82" y="198"/>
                                </a:moveTo>
                                <a:cubicBezTo>
                                  <a:pt x="82" y="198"/>
                                  <a:pt x="82" y="197"/>
                                  <a:pt x="83" y="197"/>
                                </a:cubicBezTo>
                                <a:cubicBezTo>
                                  <a:pt x="83" y="197"/>
                                  <a:pt x="83" y="197"/>
                                  <a:pt x="83" y="197"/>
                                </a:cubicBezTo>
                                <a:cubicBezTo>
                                  <a:pt x="83" y="198"/>
                                  <a:pt x="82" y="198"/>
                                  <a:pt x="82" y="199"/>
                                </a:cubicBezTo>
                                <a:lnTo>
                                  <a:pt x="82" y="198"/>
                                </a:lnTo>
                                <a:close/>
                                <a:moveTo>
                                  <a:pt x="82" y="203"/>
                                </a:moveTo>
                                <a:cubicBezTo>
                                  <a:pt x="82" y="203"/>
                                  <a:pt x="81" y="203"/>
                                  <a:pt x="81" y="203"/>
                                </a:cubicBezTo>
                                <a:cubicBezTo>
                                  <a:pt x="81" y="203"/>
                                  <a:pt x="81" y="203"/>
                                  <a:pt x="80" y="203"/>
                                </a:cubicBezTo>
                                <a:cubicBezTo>
                                  <a:pt x="80" y="202"/>
                                  <a:pt x="81" y="202"/>
                                  <a:pt x="81" y="202"/>
                                </a:cubicBezTo>
                                <a:cubicBezTo>
                                  <a:pt x="81" y="202"/>
                                  <a:pt x="81" y="202"/>
                                  <a:pt x="81" y="202"/>
                                </a:cubicBezTo>
                                <a:cubicBezTo>
                                  <a:pt x="81" y="202"/>
                                  <a:pt x="81" y="203"/>
                                  <a:pt x="82" y="203"/>
                                </a:cubicBezTo>
                                <a:close/>
                                <a:moveTo>
                                  <a:pt x="69" y="210"/>
                                </a:moveTo>
                                <a:cubicBezTo>
                                  <a:pt x="68" y="209"/>
                                  <a:pt x="67" y="208"/>
                                  <a:pt x="66" y="207"/>
                                </a:cubicBezTo>
                                <a:cubicBezTo>
                                  <a:pt x="66" y="207"/>
                                  <a:pt x="66" y="207"/>
                                  <a:pt x="66" y="207"/>
                                </a:cubicBezTo>
                                <a:cubicBezTo>
                                  <a:pt x="68" y="209"/>
                                  <a:pt x="70" y="210"/>
                                  <a:pt x="71" y="212"/>
                                </a:cubicBezTo>
                                <a:cubicBezTo>
                                  <a:pt x="71" y="212"/>
                                  <a:pt x="71" y="212"/>
                                  <a:pt x="71" y="212"/>
                                </a:cubicBezTo>
                                <a:cubicBezTo>
                                  <a:pt x="70" y="212"/>
                                  <a:pt x="70" y="212"/>
                                  <a:pt x="69" y="212"/>
                                </a:cubicBezTo>
                                <a:cubicBezTo>
                                  <a:pt x="69" y="212"/>
                                  <a:pt x="69" y="211"/>
                                  <a:pt x="69" y="211"/>
                                </a:cubicBezTo>
                                <a:cubicBezTo>
                                  <a:pt x="69" y="211"/>
                                  <a:pt x="69" y="210"/>
                                  <a:pt x="69" y="210"/>
                                </a:cubicBezTo>
                                <a:close/>
                                <a:moveTo>
                                  <a:pt x="59" y="213"/>
                                </a:moveTo>
                                <a:cubicBezTo>
                                  <a:pt x="59" y="213"/>
                                  <a:pt x="58" y="212"/>
                                  <a:pt x="57" y="211"/>
                                </a:cubicBezTo>
                                <a:cubicBezTo>
                                  <a:pt x="60" y="213"/>
                                  <a:pt x="62" y="215"/>
                                  <a:pt x="65" y="216"/>
                                </a:cubicBezTo>
                                <a:cubicBezTo>
                                  <a:pt x="63" y="215"/>
                                  <a:pt x="61" y="214"/>
                                  <a:pt x="59" y="213"/>
                                </a:cubicBezTo>
                                <a:close/>
                                <a:moveTo>
                                  <a:pt x="60" y="216"/>
                                </a:moveTo>
                                <a:cubicBezTo>
                                  <a:pt x="58" y="215"/>
                                  <a:pt x="55" y="213"/>
                                  <a:pt x="53" y="212"/>
                                </a:cubicBezTo>
                                <a:cubicBezTo>
                                  <a:pt x="55" y="213"/>
                                  <a:pt x="57" y="214"/>
                                  <a:pt x="59" y="215"/>
                                </a:cubicBezTo>
                                <a:cubicBezTo>
                                  <a:pt x="59" y="215"/>
                                  <a:pt x="60" y="216"/>
                                  <a:pt x="60" y="216"/>
                                </a:cubicBezTo>
                                <a:close/>
                                <a:moveTo>
                                  <a:pt x="55" y="204"/>
                                </a:moveTo>
                                <a:cubicBezTo>
                                  <a:pt x="55" y="204"/>
                                  <a:pt x="56" y="205"/>
                                  <a:pt x="56" y="205"/>
                                </a:cubicBezTo>
                                <a:cubicBezTo>
                                  <a:pt x="57" y="206"/>
                                  <a:pt x="57" y="206"/>
                                  <a:pt x="57" y="206"/>
                                </a:cubicBezTo>
                                <a:cubicBezTo>
                                  <a:pt x="58" y="207"/>
                                  <a:pt x="59" y="208"/>
                                  <a:pt x="60" y="209"/>
                                </a:cubicBezTo>
                                <a:cubicBezTo>
                                  <a:pt x="59" y="209"/>
                                  <a:pt x="59" y="208"/>
                                  <a:pt x="59" y="208"/>
                                </a:cubicBezTo>
                                <a:cubicBezTo>
                                  <a:pt x="58" y="208"/>
                                  <a:pt x="58" y="209"/>
                                  <a:pt x="58" y="209"/>
                                </a:cubicBezTo>
                                <a:cubicBezTo>
                                  <a:pt x="57" y="208"/>
                                  <a:pt x="56" y="208"/>
                                  <a:pt x="55" y="207"/>
                                </a:cubicBezTo>
                                <a:cubicBezTo>
                                  <a:pt x="55" y="207"/>
                                  <a:pt x="55" y="206"/>
                                  <a:pt x="55" y="206"/>
                                </a:cubicBezTo>
                                <a:cubicBezTo>
                                  <a:pt x="55" y="205"/>
                                  <a:pt x="55" y="204"/>
                                  <a:pt x="55" y="204"/>
                                </a:cubicBezTo>
                                <a:close/>
                                <a:moveTo>
                                  <a:pt x="29" y="138"/>
                                </a:moveTo>
                                <a:cubicBezTo>
                                  <a:pt x="29" y="137"/>
                                  <a:pt x="30" y="137"/>
                                  <a:pt x="30" y="136"/>
                                </a:cubicBezTo>
                                <a:cubicBezTo>
                                  <a:pt x="30" y="136"/>
                                  <a:pt x="30" y="137"/>
                                  <a:pt x="30" y="137"/>
                                </a:cubicBezTo>
                                <a:cubicBezTo>
                                  <a:pt x="30" y="138"/>
                                  <a:pt x="29" y="140"/>
                                  <a:pt x="29" y="141"/>
                                </a:cubicBezTo>
                                <a:cubicBezTo>
                                  <a:pt x="29" y="140"/>
                                  <a:pt x="29" y="139"/>
                                  <a:pt x="29" y="138"/>
                                </a:cubicBezTo>
                                <a:close/>
                                <a:moveTo>
                                  <a:pt x="28" y="136"/>
                                </a:moveTo>
                                <a:cubicBezTo>
                                  <a:pt x="28" y="136"/>
                                  <a:pt x="28" y="136"/>
                                  <a:pt x="28" y="136"/>
                                </a:cubicBezTo>
                                <a:cubicBezTo>
                                  <a:pt x="27" y="129"/>
                                  <a:pt x="25" y="122"/>
                                  <a:pt x="24" y="115"/>
                                </a:cubicBezTo>
                                <a:cubicBezTo>
                                  <a:pt x="25" y="121"/>
                                  <a:pt x="27" y="126"/>
                                  <a:pt x="29" y="131"/>
                                </a:cubicBezTo>
                                <a:cubicBezTo>
                                  <a:pt x="29" y="133"/>
                                  <a:pt x="28" y="134"/>
                                  <a:pt x="28" y="136"/>
                                </a:cubicBezTo>
                                <a:close/>
                                <a:moveTo>
                                  <a:pt x="28" y="108"/>
                                </a:moveTo>
                                <a:cubicBezTo>
                                  <a:pt x="27" y="106"/>
                                  <a:pt x="27" y="104"/>
                                  <a:pt x="26" y="102"/>
                                </a:cubicBezTo>
                                <a:cubicBezTo>
                                  <a:pt x="27" y="102"/>
                                  <a:pt x="28" y="101"/>
                                  <a:pt x="28" y="101"/>
                                </a:cubicBezTo>
                                <a:cubicBezTo>
                                  <a:pt x="30" y="104"/>
                                  <a:pt x="31" y="108"/>
                                  <a:pt x="32" y="111"/>
                                </a:cubicBezTo>
                                <a:cubicBezTo>
                                  <a:pt x="32" y="113"/>
                                  <a:pt x="31" y="115"/>
                                  <a:pt x="31" y="117"/>
                                </a:cubicBezTo>
                                <a:cubicBezTo>
                                  <a:pt x="30" y="114"/>
                                  <a:pt x="29" y="111"/>
                                  <a:pt x="28" y="108"/>
                                </a:cubicBezTo>
                                <a:close/>
                                <a:moveTo>
                                  <a:pt x="25" y="87"/>
                                </a:moveTo>
                                <a:cubicBezTo>
                                  <a:pt x="25" y="87"/>
                                  <a:pt x="25" y="87"/>
                                  <a:pt x="24" y="87"/>
                                </a:cubicBezTo>
                                <a:cubicBezTo>
                                  <a:pt x="24" y="86"/>
                                  <a:pt x="24" y="86"/>
                                  <a:pt x="24" y="86"/>
                                </a:cubicBezTo>
                                <a:cubicBezTo>
                                  <a:pt x="25" y="85"/>
                                  <a:pt x="25" y="85"/>
                                  <a:pt x="26" y="84"/>
                                </a:cubicBezTo>
                                <a:cubicBezTo>
                                  <a:pt x="26" y="84"/>
                                  <a:pt x="26" y="84"/>
                                  <a:pt x="27" y="84"/>
                                </a:cubicBezTo>
                                <a:cubicBezTo>
                                  <a:pt x="26" y="85"/>
                                  <a:pt x="25" y="86"/>
                                  <a:pt x="25" y="87"/>
                                </a:cubicBezTo>
                                <a:close/>
                                <a:moveTo>
                                  <a:pt x="28" y="86"/>
                                </a:moveTo>
                                <a:cubicBezTo>
                                  <a:pt x="27" y="87"/>
                                  <a:pt x="26" y="88"/>
                                  <a:pt x="26" y="89"/>
                                </a:cubicBezTo>
                                <a:cubicBezTo>
                                  <a:pt x="25" y="89"/>
                                  <a:pt x="25" y="89"/>
                                  <a:pt x="25" y="88"/>
                                </a:cubicBezTo>
                                <a:cubicBezTo>
                                  <a:pt x="25" y="88"/>
                                  <a:pt x="26" y="88"/>
                                  <a:pt x="26" y="88"/>
                                </a:cubicBezTo>
                                <a:cubicBezTo>
                                  <a:pt x="27" y="87"/>
                                  <a:pt x="27" y="87"/>
                                  <a:pt x="28" y="86"/>
                                </a:cubicBezTo>
                                <a:close/>
                                <a:moveTo>
                                  <a:pt x="26" y="94"/>
                                </a:moveTo>
                                <a:cubicBezTo>
                                  <a:pt x="26" y="95"/>
                                  <a:pt x="26" y="95"/>
                                  <a:pt x="26" y="95"/>
                                </a:cubicBezTo>
                                <a:cubicBezTo>
                                  <a:pt x="26" y="95"/>
                                  <a:pt x="26" y="95"/>
                                  <a:pt x="26" y="95"/>
                                </a:cubicBezTo>
                                <a:cubicBezTo>
                                  <a:pt x="26" y="96"/>
                                  <a:pt x="26" y="97"/>
                                  <a:pt x="25" y="98"/>
                                </a:cubicBezTo>
                                <a:cubicBezTo>
                                  <a:pt x="25" y="97"/>
                                  <a:pt x="25" y="96"/>
                                  <a:pt x="25" y="95"/>
                                </a:cubicBezTo>
                                <a:cubicBezTo>
                                  <a:pt x="25" y="95"/>
                                  <a:pt x="26" y="95"/>
                                  <a:pt x="26" y="94"/>
                                </a:cubicBezTo>
                                <a:close/>
                                <a:moveTo>
                                  <a:pt x="27" y="97"/>
                                </a:moveTo>
                                <a:cubicBezTo>
                                  <a:pt x="27" y="98"/>
                                  <a:pt x="28" y="99"/>
                                  <a:pt x="28" y="99"/>
                                </a:cubicBezTo>
                                <a:cubicBezTo>
                                  <a:pt x="27" y="100"/>
                                  <a:pt x="27" y="100"/>
                                  <a:pt x="26" y="100"/>
                                </a:cubicBezTo>
                                <a:cubicBezTo>
                                  <a:pt x="26" y="100"/>
                                  <a:pt x="26" y="100"/>
                                  <a:pt x="26" y="100"/>
                                </a:cubicBezTo>
                                <a:cubicBezTo>
                                  <a:pt x="26" y="99"/>
                                  <a:pt x="27" y="98"/>
                                  <a:pt x="27" y="97"/>
                                </a:cubicBezTo>
                                <a:close/>
                                <a:moveTo>
                                  <a:pt x="113" y="25"/>
                                </a:moveTo>
                                <a:cubicBezTo>
                                  <a:pt x="113" y="25"/>
                                  <a:pt x="113" y="25"/>
                                  <a:pt x="112" y="25"/>
                                </a:cubicBezTo>
                                <a:cubicBezTo>
                                  <a:pt x="112" y="25"/>
                                  <a:pt x="111" y="25"/>
                                  <a:pt x="111" y="25"/>
                                </a:cubicBezTo>
                                <a:cubicBezTo>
                                  <a:pt x="111" y="25"/>
                                  <a:pt x="112" y="25"/>
                                  <a:pt x="112" y="24"/>
                                </a:cubicBezTo>
                                <a:cubicBezTo>
                                  <a:pt x="113" y="24"/>
                                  <a:pt x="113" y="24"/>
                                  <a:pt x="113" y="25"/>
                                </a:cubicBezTo>
                                <a:close/>
                                <a:moveTo>
                                  <a:pt x="113" y="21"/>
                                </a:moveTo>
                                <a:cubicBezTo>
                                  <a:pt x="113" y="21"/>
                                  <a:pt x="114" y="21"/>
                                  <a:pt x="114" y="21"/>
                                </a:cubicBezTo>
                                <a:cubicBezTo>
                                  <a:pt x="114" y="21"/>
                                  <a:pt x="115" y="21"/>
                                  <a:pt x="116" y="21"/>
                                </a:cubicBezTo>
                                <a:cubicBezTo>
                                  <a:pt x="116" y="21"/>
                                  <a:pt x="115" y="21"/>
                                  <a:pt x="115" y="21"/>
                                </a:cubicBezTo>
                                <a:cubicBezTo>
                                  <a:pt x="114" y="21"/>
                                  <a:pt x="114" y="21"/>
                                  <a:pt x="113" y="21"/>
                                </a:cubicBezTo>
                                <a:close/>
                                <a:moveTo>
                                  <a:pt x="112" y="19"/>
                                </a:moveTo>
                                <a:cubicBezTo>
                                  <a:pt x="111" y="19"/>
                                  <a:pt x="110" y="19"/>
                                  <a:pt x="110" y="19"/>
                                </a:cubicBezTo>
                                <a:cubicBezTo>
                                  <a:pt x="110" y="19"/>
                                  <a:pt x="110" y="19"/>
                                  <a:pt x="110" y="19"/>
                                </a:cubicBezTo>
                                <a:cubicBezTo>
                                  <a:pt x="111" y="19"/>
                                  <a:pt x="112" y="19"/>
                                  <a:pt x="112" y="19"/>
                                </a:cubicBezTo>
                                <a:cubicBezTo>
                                  <a:pt x="112" y="19"/>
                                  <a:pt x="112" y="19"/>
                                  <a:pt x="112" y="19"/>
                                </a:cubicBezTo>
                                <a:close/>
                                <a:moveTo>
                                  <a:pt x="112" y="27"/>
                                </a:moveTo>
                                <a:cubicBezTo>
                                  <a:pt x="114" y="27"/>
                                  <a:pt x="115" y="27"/>
                                  <a:pt x="117" y="27"/>
                                </a:cubicBezTo>
                                <a:cubicBezTo>
                                  <a:pt x="115" y="27"/>
                                  <a:pt x="114" y="28"/>
                                  <a:pt x="113" y="29"/>
                                </a:cubicBezTo>
                                <a:cubicBezTo>
                                  <a:pt x="111" y="29"/>
                                  <a:pt x="110" y="29"/>
                                  <a:pt x="108" y="29"/>
                                </a:cubicBezTo>
                                <a:cubicBezTo>
                                  <a:pt x="110" y="28"/>
                                  <a:pt x="111" y="28"/>
                                  <a:pt x="112" y="27"/>
                                </a:cubicBezTo>
                                <a:close/>
                                <a:moveTo>
                                  <a:pt x="156" y="17"/>
                                </a:moveTo>
                                <a:cubicBezTo>
                                  <a:pt x="157" y="18"/>
                                  <a:pt x="158" y="18"/>
                                  <a:pt x="160" y="19"/>
                                </a:cubicBezTo>
                                <a:cubicBezTo>
                                  <a:pt x="158" y="18"/>
                                  <a:pt x="157" y="18"/>
                                  <a:pt x="155" y="17"/>
                                </a:cubicBezTo>
                                <a:cubicBezTo>
                                  <a:pt x="155" y="17"/>
                                  <a:pt x="155" y="17"/>
                                  <a:pt x="154" y="17"/>
                                </a:cubicBezTo>
                                <a:cubicBezTo>
                                  <a:pt x="154" y="17"/>
                                  <a:pt x="154" y="17"/>
                                  <a:pt x="154" y="17"/>
                                </a:cubicBezTo>
                                <a:cubicBezTo>
                                  <a:pt x="151" y="16"/>
                                  <a:pt x="148" y="15"/>
                                  <a:pt x="145" y="14"/>
                                </a:cubicBezTo>
                                <a:cubicBezTo>
                                  <a:pt x="146" y="14"/>
                                  <a:pt x="146" y="14"/>
                                  <a:pt x="146" y="14"/>
                                </a:cubicBezTo>
                                <a:cubicBezTo>
                                  <a:pt x="146" y="14"/>
                                  <a:pt x="146" y="14"/>
                                  <a:pt x="147" y="14"/>
                                </a:cubicBezTo>
                                <a:cubicBezTo>
                                  <a:pt x="147" y="14"/>
                                  <a:pt x="147" y="14"/>
                                  <a:pt x="147" y="14"/>
                                </a:cubicBezTo>
                                <a:cubicBezTo>
                                  <a:pt x="150" y="15"/>
                                  <a:pt x="153" y="16"/>
                                  <a:pt x="156" y="17"/>
                                </a:cubicBezTo>
                                <a:close/>
                                <a:moveTo>
                                  <a:pt x="149" y="12"/>
                                </a:moveTo>
                                <a:cubicBezTo>
                                  <a:pt x="149" y="12"/>
                                  <a:pt x="149" y="12"/>
                                  <a:pt x="149" y="12"/>
                                </a:cubicBezTo>
                                <a:cubicBezTo>
                                  <a:pt x="151" y="13"/>
                                  <a:pt x="153" y="13"/>
                                  <a:pt x="155" y="14"/>
                                </a:cubicBezTo>
                                <a:cubicBezTo>
                                  <a:pt x="157" y="15"/>
                                  <a:pt x="158" y="15"/>
                                  <a:pt x="160" y="16"/>
                                </a:cubicBezTo>
                                <a:cubicBezTo>
                                  <a:pt x="158" y="16"/>
                                  <a:pt x="156" y="15"/>
                                  <a:pt x="155" y="15"/>
                                </a:cubicBezTo>
                                <a:cubicBezTo>
                                  <a:pt x="153" y="14"/>
                                  <a:pt x="151" y="13"/>
                                  <a:pt x="149" y="12"/>
                                </a:cubicBezTo>
                                <a:close/>
                                <a:moveTo>
                                  <a:pt x="156" y="36"/>
                                </a:moveTo>
                                <a:cubicBezTo>
                                  <a:pt x="158" y="36"/>
                                  <a:pt x="160" y="36"/>
                                  <a:pt x="163" y="36"/>
                                </a:cubicBezTo>
                                <a:cubicBezTo>
                                  <a:pt x="161" y="37"/>
                                  <a:pt x="160" y="37"/>
                                  <a:pt x="158" y="38"/>
                                </a:cubicBezTo>
                                <a:cubicBezTo>
                                  <a:pt x="156" y="39"/>
                                  <a:pt x="154" y="39"/>
                                  <a:pt x="152" y="39"/>
                                </a:cubicBezTo>
                                <a:cubicBezTo>
                                  <a:pt x="153" y="38"/>
                                  <a:pt x="155" y="37"/>
                                  <a:pt x="156" y="36"/>
                                </a:cubicBezTo>
                                <a:close/>
                                <a:moveTo>
                                  <a:pt x="155" y="34"/>
                                </a:moveTo>
                                <a:cubicBezTo>
                                  <a:pt x="156" y="34"/>
                                  <a:pt x="156" y="33"/>
                                  <a:pt x="156" y="33"/>
                                </a:cubicBezTo>
                                <a:cubicBezTo>
                                  <a:pt x="156" y="33"/>
                                  <a:pt x="157" y="33"/>
                                  <a:pt x="157" y="33"/>
                                </a:cubicBezTo>
                                <a:cubicBezTo>
                                  <a:pt x="157" y="33"/>
                                  <a:pt x="157" y="34"/>
                                  <a:pt x="156" y="34"/>
                                </a:cubicBezTo>
                                <a:cubicBezTo>
                                  <a:pt x="156" y="34"/>
                                  <a:pt x="156" y="34"/>
                                  <a:pt x="155" y="34"/>
                                </a:cubicBezTo>
                                <a:close/>
                                <a:moveTo>
                                  <a:pt x="134" y="213"/>
                                </a:moveTo>
                                <a:cubicBezTo>
                                  <a:pt x="135" y="212"/>
                                  <a:pt x="136" y="211"/>
                                  <a:pt x="137" y="209"/>
                                </a:cubicBezTo>
                                <a:cubicBezTo>
                                  <a:pt x="139" y="208"/>
                                  <a:pt x="140" y="207"/>
                                  <a:pt x="141" y="206"/>
                                </a:cubicBezTo>
                                <a:cubicBezTo>
                                  <a:pt x="141" y="206"/>
                                  <a:pt x="141" y="206"/>
                                  <a:pt x="142" y="206"/>
                                </a:cubicBezTo>
                                <a:cubicBezTo>
                                  <a:pt x="140" y="207"/>
                                  <a:pt x="139" y="209"/>
                                  <a:pt x="138" y="210"/>
                                </a:cubicBezTo>
                                <a:cubicBezTo>
                                  <a:pt x="137" y="211"/>
                                  <a:pt x="136" y="212"/>
                                  <a:pt x="134" y="213"/>
                                </a:cubicBezTo>
                                <a:close/>
                                <a:moveTo>
                                  <a:pt x="137" y="217"/>
                                </a:moveTo>
                                <a:cubicBezTo>
                                  <a:pt x="136" y="218"/>
                                  <a:pt x="135" y="219"/>
                                  <a:pt x="133" y="220"/>
                                </a:cubicBezTo>
                                <a:cubicBezTo>
                                  <a:pt x="134" y="220"/>
                                  <a:pt x="134" y="220"/>
                                  <a:pt x="134" y="219"/>
                                </a:cubicBezTo>
                                <a:cubicBezTo>
                                  <a:pt x="135" y="219"/>
                                  <a:pt x="136" y="218"/>
                                  <a:pt x="137" y="217"/>
                                </a:cubicBezTo>
                                <a:close/>
                                <a:moveTo>
                                  <a:pt x="140" y="203"/>
                                </a:moveTo>
                                <a:cubicBezTo>
                                  <a:pt x="138" y="204"/>
                                  <a:pt x="136" y="206"/>
                                  <a:pt x="134" y="208"/>
                                </a:cubicBezTo>
                                <a:cubicBezTo>
                                  <a:pt x="132" y="209"/>
                                  <a:pt x="130" y="210"/>
                                  <a:pt x="128" y="211"/>
                                </a:cubicBezTo>
                                <a:cubicBezTo>
                                  <a:pt x="128" y="210"/>
                                  <a:pt x="128" y="210"/>
                                  <a:pt x="127" y="210"/>
                                </a:cubicBezTo>
                                <a:cubicBezTo>
                                  <a:pt x="128" y="210"/>
                                  <a:pt x="128" y="209"/>
                                  <a:pt x="128" y="209"/>
                                </a:cubicBezTo>
                                <a:cubicBezTo>
                                  <a:pt x="131" y="207"/>
                                  <a:pt x="134" y="205"/>
                                  <a:pt x="137" y="202"/>
                                </a:cubicBezTo>
                                <a:cubicBezTo>
                                  <a:pt x="141" y="199"/>
                                  <a:pt x="145" y="196"/>
                                  <a:pt x="149" y="193"/>
                                </a:cubicBezTo>
                                <a:cubicBezTo>
                                  <a:pt x="146" y="197"/>
                                  <a:pt x="143" y="200"/>
                                  <a:pt x="140" y="203"/>
                                </a:cubicBezTo>
                                <a:close/>
                                <a:moveTo>
                                  <a:pt x="117" y="206"/>
                                </a:moveTo>
                                <a:cubicBezTo>
                                  <a:pt x="117" y="206"/>
                                  <a:pt x="118" y="205"/>
                                  <a:pt x="118" y="205"/>
                                </a:cubicBezTo>
                                <a:cubicBezTo>
                                  <a:pt x="119" y="205"/>
                                  <a:pt x="119" y="206"/>
                                  <a:pt x="119" y="206"/>
                                </a:cubicBezTo>
                                <a:cubicBezTo>
                                  <a:pt x="119" y="206"/>
                                  <a:pt x="119" y="206"/>
                                  <a:pt x="118" y="207"/>
                                </a:cubicBezTo>
                                <a:cubicBezTo>
                                  <a:pt x="118" y="207"/>
                                  <a:pt x="117" y="206"/>
                                  <a:pt x="117" y="206"/>
                                </a:cubicBezTo>
                                <a:close/>
                                <a:moveTo>
                                  <a:pt x="117" y="208"/>
                                </a:moveTo>
                                <a:cubicBezTo>
                                  <a:pt x="117" y="208"/>
                                  <a:pt x="117" y="208"/>
                                  <a:pt x="117" y="208"/>
                                </a:cubicBezTo>
                                <a:cubicBezTo>
                                  <a:pt x="117" y="208"/>
                                  <a:pt x="116" y="208"/>
                                  <a:pt x="116" y="207"/>
                                </a:cubicBezTo>
                                <a:cubicBezTo>
                                  <a:pt x="116" y="207"/>
                                  <a:pt x="116" y="207"/>
                                  <a:pt x="116" y="207"/>
                                </a:cubicBezTo>
                                <a:cubicBezTo>
                                  <a:pt x="116" y="207"/>
                                  <a:pt x="117" y="208"/>
                                  <a:pt x="117" y="208"/>
                                </a:cubicBezTo>
                                <a:close/>
                                <a:moveTo>
                                  <a:pt x="116" y="202"/>
                                </a:moveTo>
                                <a:cubicBezTo>
                                  <a:pt x="116" y="202"/>
                                  <a:pt x="115" y="201"/>
                                  <a:pt x="115" y="201"/>
                                </a:cubicBezTo>
                                <a:cubicBezTo>
                                  <a:pt x="116" y="199"/>
                                  <a:pt x="118" y="198"/>
                                  <a:pt x="120" y="196"/>
                                </a:cubicBezTo>
                                <a:cubicBezTo>
                                  <a:pt x="127" y="190"/>
                                  <a:pt x="134" y="185"/>
                                  <a:pt x="141" y="180"/>
                                </a:cubicBezTo>
                                <a:cubicBezTo>
                                  <a:pt x="133" y="188"/>
                                  <a:pt x="125" y="195"/>
                                  <a:pt x="116" y="202"/>
                                </a:cubicBezTo>
                                <a:close/>
                                <a:moveTo>
                                  <a:pt x="88" y="181"/>
                                </a:moveTo>
                                <a:cubicBezTo>
                                  <a:pt x="88" y="180"/>
                                  <a:pt x="88" y="178"/>
                                  <a:pt x="88" y="177"/>
                                </a:cubicBezTo>
                                <a:cubicBezTo>
                                  <a:pt x="90" y="176"/>
                                  <a:pt x="92" y="174"/>
                                  <a:pt x="94" y="172"/>
                                </a:cubicBezTo>
                                <a:cubicBezTo>
                                  <a:pt x="97" y="171"/>
                                  <a:pt x="99" y="170"/>
                                  <a:pt x="102" y="169"/>
                                </a:cubicBezTo>
                                <a:cubicBezTo>
                                  <a:pt x="100" y="171"/>
                                  <a:pt x="98" y="173"/>
                                  <a:pt x="97" y="175"/>
                                </a:cubicBezTo>
                                <a:cubicBezTo>
                                  <a:pt x="94" y="177"/>
                                  <a:pt x="91" y="179"/>
                                  <a:pt x="88" y="181"/>
                                </a:cubicBezTo>
                                <a:close/>
                                <a:moveTo>
                                  <a:pt x="89" y="194"/>
                                </a:moveTo>
                                <a:cubicBezTo>
                                  <a:pt x="89" y="194"/>
                                  <a:pt x="88" y="195"/>
                                  <a:pt x="88" y="196"/>
                                </a:cubicBezTo>
                                <a:cubicBezTo>
                                  <a:pt x="87" y="196"/>
                                  <a:pt x="87" y="196"/>
                                  <a:pt x="87" y="196"/>
                                </a:cubicBezTo>
                                <a:cubicBezTo>
                                  <a:pt x="88" y="195"/>
                                  <a:pt x="89" y="194"/>
                                  <a:pt x="89" y="194"/>
                                </a:cubicBezTo>
                                <a:cubicBezTo>
                                  <a:pt x="89" y="194"/>
                                  <a:pt x="89" y="194"/>
                                  <a:pt x="89" y="194"/>
                                </a:cubicBezTo>
                                <a:close/>
                                <a:moveTo>
                                  <a:pt x="83" y="166"/>
                                </a:moveTo>
                                <a:cubicBezTo>
                                  <a:pt x="83" y="166"/>
                                  <a:pt x="82" y="167"/>
                                  <a:pt x="82" y="167"/>
                                </a:cubicBezTo>
                                <a:cubicBezTo>
                                  <a:pt x="82" y="167"/>
                                  <a:pt x="82" y="167"/>
                                  <a:pt x="82" y="167"/>
                                </a:cubicBezTo>
                                <a:cubicBezTo>
                                  <a:pt x="83" y="165"/>
                                  <a:pt x="84" y="164"/>
                                  <a:pt x="85" y="163"/>
                                </a:cubicBezTo>
                                <a:cubicBezTo>
                                  <a:pt x="85" y="164"/>
                                  <a:pt x="85" y="164"/>
                                  <a:pt x="85" y="165"/>
                                </a:cubicBezTo>
                                <a:cubicBezTo>
                                  <a:pt x="84" y="165"/>
                                  <a:pt x="84" y="166"/>
                                  <a:pt x="83" y="166"/>
                                </a:cubicBezTo>
                                <a:close/>
                                <a:moveTo>
                                  <a:pt x="85" y="175"/>
                                </a:moveTo>
                                <a:cubicBezTo>
                                  <a:pt x="84" y="175"/>
                                  <a:pt x="84" y="175"/>
                                  <a:pt x="83" y="176"/>
                                </a:cubicBezTo>
                                <a:cubicBezTo>
                                  <a:pt x="83" y="175"/>
                                  <a:pt x="83" y="175"/>
                                  <a:pt x="83" y="175"/>
                                </a:cubicBezTo>
                                <a:cubicBezTo>
                                  <a:pt x="84" y="175"/>
                                  <a:pt x="84" y="175"/>
                                  <a:pt x="85" y="175"/>
                                </a:cubicBezTo>
                                <a:close/>
                                <a:moveTo>
                                  <a:pt x="62" y="209"/>
                                </a:moveTo>
                                <a:cubicBezTo>
                                  <a:pt x="60" y="208"/>
                                  <a:pt x="59" y="207"/>
                                  <a:pt x="58" y="206"/>
                                </a:cubicBezTo>
                                <a:cubicBezTo>
                                  <a:pt x="58" y="205"/>
                                  <a:pt x="58" y="205"/>
                                  <a:pt x="58" y="205"/>
                                </a:cubicBezTo>
                                <a:cubicBezTo>
                                  <a:pt x="58" y="204"/>
                                  <a:pt x="58" y="203"/>
                                  <a:pt x="58" y="202"/>
                                </a:cubicBezTo>
                                <a:cubicBezTo>
                                  <a:pt x="58" y="203"/>
                                  <a:pt x="59" y="203"/>
                                  <a:pt x="59" y="203"/>
                                </a:cubicBezTo>
                                <a:cubicBezTo>
                                  <a:pt x="60" y="205"/>
                                  <a:pt x="61" y="207"/>
                                  <a:pt x="62" y="209"/>
                                </a:cubicBezTo>
                                <a:cubicBezTo>
                                  <a:pt x="62" y="209"/>
                                  <a:pt x="62" y="209"/>
                                  <a:pt x="62" y="209"/>
                                </a:cubicBezTo>
                                <a:close/>
                                <a:moveTo>
                                  <a:pt x="62" y="211"/>
                                </a:moveTo>
                                <a:cubicBezTo>
                                  <a:pt x="62" y="211"/>
                                  <a:pt x="62" y="211"/>
                                  <a:pt x="62" y="211"/>
                                </a:cubicBezTo>
                                <a:cubicBezTo>
                                  <a:pt x="63" y="211"/>
                                  <a:pt x="63" y="211"/>
                                  <a:pt x="63" y="211"/>
                                </a:cubicBezTo>
                                <a:cubicBezTo>
                                  <a:pt x="61" y="211"/>
                                  <a:pt x="60" y="210"/>
                                  <a:pt x="59" y="210"/>
                                </a:cubicBezTo>
                                <a:cubicBezTo>
                                  <a:pt x="60" y="210"/>
                                  <a:pt x="61" y="211"/>
                                  <a:pt x="62" y="211"/>
                                </a:cubicBezTo>
                                <a:close/>
                                <a:moveTo>
                                  <a:pt x="60" y="200"/>
                                </a:moveTo>
                                <a:cubicBezTo>
                                  <a:pt x="59" y="199"/>
                                  <a:pt x="58" y="197"/>
                                  <a:pt x="57" y="196"/>
                                </a:cubicBezTo>
                                <a:cubicBezTo>
                                  <a:pt x="57" y="196"/>
                                  <a:pt x="57" y="196"/>
                                  <a:pt x="58" y="196"/>
                                </a:cubicBezTo>
                                <a:cubicBezTo>
                                  <a:pt x="58" y="196"/>
                                  <a:pt x="58" y="196"/>
                                  <a:pt x="58" y="195"/>
                                </a:cubicBezTo>
                                <a:cubicBezTo>
                                  <a:pt x="60" y="197"/>
                                  <a:pt x="61" y="199"/>
                                  <a:pt x="63" y="201"/>
                                </a:cubicBezTo>
                                <a:cubicBezTo>
                                  <a:pt x="63" y="201"/>
                                  <a:pt x="63" y="201"/>
                                  <a:pt x="63" y="201"/>
                                </a:cubicBezTo>
                                <a:cubicBezTo>
                                  <a:pt x="62" y="201"/>
                                  <a:pt x="61" y="200"/>
                                  <a:pt x="60" y="200"/>
                                </a:cubicBezTo>
                                <a:cubicBezTo>
                                  <a:pt x="60" y="200"/>
                                  <a:pt x="60" y="200"/>
                                  <a:pt x="60" y="200"/>
                                </a:cubicBezTo>
                                <a:close/>
                                <a:moveTo>
                                  <a:pt x="44" y="171"/>
                                </a:moveTo>
                                <a:cubicBezTo>
                                  <a:pt x="45" y="173"/>
                                  <a:pt x="47" y="175"/>
                                  <a:pt x="48" y="176"/>
                                </a:cubicBezTo>
                                <a:cubicBezTo>
                                  <a:pt x="48" y="177"/>
                                  <a:pt x="48" y="178"/>
                                  <a:pt x="48" y="180"/>
                                </a:cubicBezTo>
                                <a:cubicBezTo>
                                  <a:pt x="48" y="179"/>
                                  <a:pt x="47" y="179"/>
                                  <a:pt x="47" y="179"/>
                                </a:cubicBezTo>
                                <a:cubicBezTo>
                                  <a:pt x="47" y="178"/>
                                  <a:pt x="46" y="177"/>
                                  <a:pt x="46" y="176"/>
                                </a:cubicBezTo>
                                <a:cubicBezTo>
                                  <a:pt x="45" y="174"/>
                                  <a:pt x="44" y="171"/>
                                  <a:pt x="43" y="168"/>
                                </a:cubicBezTo>
                                <a:cubicBezTo>
                                  <a:pt x="43" y="169"/>
                                  <a:pt x="44" y="170"/>
                                  <a:pt x="44" y="170"/>
                                </a:cubicBezTo>
                                <a:cubicBezTo>
                                  <a:pt x="44" y="170"/>
                                  <a:pt x="44" y="171"/>
                                  <a:pt x="44" y="171"/>
                                </a:cubicBezTo>
                                <a:close/>
                                <a:moveTo>
                                  <a:pt x="33" y="98"/>
                                </a:moveTo>
                                <a:cubicBezTo>
                                  <a:pt x="33" y="99"/>
                                  <a:pt x="33" y="100"/>
                                  <a:pt x="33" y="101"/>
                                </a:cubicBezTo>
                                <a:cubicBezTo>
                                  <a:pt x="33" y="102"/>
                                  <a:pt x="32" y="103"/>
                                  <a:pt x="32" y="104"/>
                                </a:cubicBezTo>
                                <a:cubicBezTo>
                                  <a:pt x="32" y="103"/>
                                  <a:pt x="31" y="101"/>
                                  <a:pt x="31" y="99"/>
                                </a:cubicBezTo>
                                <a:cubicBezTo>
                                  <a:pt x="32" y="99"/>
                                  <a:pt x="32" y="99"/>
                                  <a:pt x="33" y="98"/>
                                </a:cubicBezTo>
                                <a:close/>
                                <a:moveTo>
                                  <a:pt x="31" y="98"/>
                                </a:moveTo>
                                <a:cubicBezTo>
                                  <a:pt x="30" y="97"/>
                                  <a:pt x="30" y="97"/>
                                  <a:pt x="30" y="97"/>
                                </a:cubicBezTo>
                                <a:cubicBezTo>
                                  <a:pt x="31" y="97"/>
                                  <a:pt x="31" y="96"/>
                                  <a:pt x="32" y="96"/>
                                </a:cubicBezTo>
                                <a:cubicBezTo>
                                  <a:pt x="32" y="96"/>
                                  <a:pt x="32" y="96"/>
                                  <a:pt x="32" y="97"/>
                                </a:cubicBezTo>
                                <a:cubicBezTo>
                                  <a:pt x="32" y="97"/>
                                  <a:pt x="31" y="97"/>
                                  <a:pt x="31" y="98"/>
                                </a:cubicBezTo>
                                <a:close/>
                                <a:moveTo>
                                  <a:pt x="32" y="85"/>
                                </a:moveTo>
                                <a:cubicBezTo>
                                  <a:pt x="32" y="85"/>
                                  <a:pt x="32" y="85"/>
                                  <a:pt x="32" y="85"/>
                                </a:cubicBezTo>
                                <a:cubicBezTo>
                                  <a:pt x="33" y="83"/>
                                  <a:pt x="34" y="82"/>
                                  <a:pt x="36" y="80"/>
                                </a:cubicBezTo>
                                <a:cubicBezTo>
                                  <a:pt x="35" y="81"/>
                                  <a:pt x="35" y="81"/>
                                  <a:pt x="34" y="82"/>
                                </a:cubicBezTo>
                                <a:cubicBezTo>
                                  <a:pt x="33" y="83"/>
                                  <a:pt x="33" y="84"/>
                                  <a:pt x="32" y="85"/>
                                </a:cubicBezTo>
                                <a:close/>
                                <a:moveTo>
                                  <a:pt x="35" y="84"/>
                                </a:moveTo>
                                <a:cubicBezTo>
                                  <a:pt x="35" y="84"/>
                                  <a:pt x="35" y="83"/>
                                  <a:pt x="36" y="83"/>
                                </a:cubicBezTo>
                                <a:cubicBezTo>
                                  <a:pt x="36" y="83"/>
                                  <a:pt x="36" y="82"/>
                                  <a:pt x="37" y="82"/>
                                </a:cubicBezTo>
                                <a:cubicBezTo>
                                  <a:pt x="36" y="83"/>
                                  <a:pt x="35" y="85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5"/>
                                  <a:pt x="34" y="85"/>
                                  <a:pt x="35" y="84"/>
                                </a:cubicBezTo>
                                <a:close/>
                                <a:moveTo>
                                  <a:pt x="37" y="73"/>
                                </a:moveTo>
                                <a:cubicBezTo>
                                  <a:pt x="39" y="72"/>
                                  <a:pt x="40" y="71"/>
                                  <a:pt x="41" y="71"/>
                                </a:cubicBezTo>
                                <a:cubicBezTo>
                                  <a:pt x="41" y="71"/>
                                  <a:pt x="41" y="71"/>
                                  <a:pt x="41" y="71"/>
                                </a:cubicBezTo>
                                <a:cubicBezTo>
                                  <a:pt x="41" y="71"/>
                                  <a:pt x="40" y="71"/>
                                  <a:pt x="40" y="71"/>
                                </a:cubicBezTo>
                                <a:cubicBezTo>
                                  <a:pt x="39" y="72"/>
                                  <a:pt x="38" y="73"/>
                                  <a:pt x="36" y="74"/>
                                </a:cubicBezTo>
                                <a:cubicBezTo>
                                  <a:pt x="37" y="74"/>
                                  <a:pt x="37" y="73"/>
                                  <a:pt x="37" y="73"/>
                                </a:cubicBezTo>
                                <a:close/>
                                <a:moveTo>
                                  <a:pt x="35" y="72"/>
                                </a:moveTo>
                                <a:cubicBezTo>
                                  <a:pt x="36" y="71"/>
                                  <a:pt x="37" y="70"/>
                                  <a:pt x="39" y="68"/>
                                </a:cubicBezTo>
                                <a:cubicBezTo>
                                  <a:pt x="38" y="69"/>
                                  <a:pt x="37" y="70"/>
                                  <a:pt x="36" y="71"/>
                                </a:cubicBezTo>
                                <a:cubicBezTo>
                                  <a:pt x="36" y="72"/>
                                  <a:pt x="35" y="72"/>
                                  <a:pt x="35" y="72"/>
                                </a:cubicBezTo>
                                <a:close/>
                                <a:moveTo>
                                  <a:pt x="42" y="77"/>
                                </a:moveTo>
                                <a:cubicBezTo>
                                  <a:pt x="42" y="76"/>
                                  <a:pt x="43" y="76"/>
                                  <a:pt x="43" y="76"/>
                                </a:cubicBezTo>
                                <a:cubicBezTo>
                                  <a:pt x="42" y="77"/>
                                  <a:pt x="42" y="78"/>
                                  <a:pt x="41" y="80"/>
                                </a:cubicBezTo>
                                <a:cubicBezTo>
                                  <a:pt x="41" y="80"/>
                                  <a:pt x="41" y="80"/>
                                  <a:pt x="41" y="80"/>
                                </a:cubicBezTo>
                                <a:cubicBezTo>
                                  <a:pt x="40" y="81"/>
                                  <a:pt x="39" y="82"/>
                                  <a:pt x="38" y="83"/>
                                </a:cubicBezTo>
                                <a:cubicBezTo>
                                  <a:pt x="38" y="83"/>
                                  <a:pt x="38" y="83"/>
                                  <a:pt x="37" y="83"/>
                                </a:cubicBezTo>
                                <a:cubicBezTo>
                                  <a:pt x="39" y="81"/>
                                  <a:pt x="40" y="79"/>
                                  <a:pt x="42" y="77"/>
                                </a:cubicBezTo>
                                <a:close/>
                                <a:moveTo>
                                  <a:pt x="69" y="32"/>
                                </a:moveTo>
                                <a:cubicBezTo>
                                  <a:pt x="67" y="34"/>
                                  <a:pt x="64" y="36"/>
                                  <a:pt x="62" y="37"/>
                                </a:cubicBezTo>
                                <a:cubicBezTo>
                                  <a:pt x="62" y="37"/>
                                  <a:pt x="62" y="37"/>
                                  <a:pt x="62" y="37"/>
                                </a:cubicBezTo>
                                <a:cubicBezTo>
                                  <a:pt x="60" y="38"/>
                                  <a:pt x="59" y="40"/>
                                  <a:pt x="57" y="41"/>
                                </a:cubicBezTo>
                                <a:cubicBezTo>
                                  <a:pt x="58" y="39"/>
                                  <a:pt x="59" y="37"/>
                                  <a:pt x="60" y="36"/>
                                </a:cubicBezTo>
                                <a:cubicBezTo>
                                  <a:pt x="63" y="35"/>
                                  <a:pt x="66" y="33"/>
                                  <a:pt x="69" y="32"/>
                                </a:cubicBezTo>
                                <a:close/>
                                <a:moveTo>
                                  <a:pt x="55" y="33"/>
                                </a:moveTo>
                                <a:cubicBezTo>
                                  <a:pt x="55" y="33"/>
                                  <a:pt x="55" y="33"/>
                                  <a:pt x="56" y="33"/>
                                </a:cubicBezTo>
                                <a:cubicBezTo>
                                  <a:pt x="59" y="31"/>
                                  <a:pt x="63" y="29"/>
                                  <a:pt x="66" y="28"/>
                                </a:cubicBezTo>
                                <a:cubicBezTo>
                                  <a:pt x="65" y="28"/>
                                  <a:pt x="64" y="29"/>
                                  <a:pt x="63" y="29"/>
                                </a:cubicBezTo>
                                <a:cubicBezTo>
                                  <a:pt x="61" y="31"/>
                                  <a:pt x="58" y="32"/>
                                  <a:pt x="55" y="33"/>
                                </a:cubicBezTo>
                                <a:close/>
                                <a:moveTo>
                                  <a:pt x="73" y="36"/>
                                </a:moveTo>
                                <a:cubicBezTo>
                                  <a:pt x="74" y="36"/>
                                  <a:pt x="74" y="35"/>
                                  <a:pt x="74" y="35"/>
                                </a:cubicBezTo>
                                <a:cubicBezTo>
                                  <a:pt x="73" y="38"/>
                                  <a:pt x="71" y="40"/>
                                  <a:pt x="69" y="42"/>
                                </a:cubicBezTo>
                                <a:cubicBezTo>
                                  <a:pt x="67" y="43"/>
                                  <a:pt x="65" y="45"/>
                                  <a:pt x="64" y="46"/>
                                </a:cubicBezTo>
                                <a:cubicBezTo>
                                  <a:pt x="67" y="43"/>
                                  <a:pt x="70" y="39"/>
                                  <a:pt x="73" y="36"/>
                                </a:cubicBezTo>
                                <a:close/>
                                <a:moveTo>
                                  <a:pt x="70" y="36"/>
                                </a:moveTo>
                                <a:cubicBezTo>
                                  <a:pt x="71" y="35"/>
                                  <a:pt x="72" y="34"/>
                                  <a:pt x="74" y="32"/>
                                </a:cubicBezTo>
                                <a:cubicBezTo>
                                  <a:pt x="73" y="33"/>
                                  <a:pt x="73" y="33"/>
                                  <a:pt x="73" y="34"/>
                                </a:cubicBezTo>
                                <a:cubicBezTo>
                                  <a:pt x="72" y="34"/>
                                  <a:pt x="71" y="35"/>
                                  <a:pt x="70" y="36"/>
                                </a:cubicBezTo>
                                <a:close/>
                                <a:moveTo>
                                  <a:pt x="77" y="34"/>
                                </a:moveTo>
                                <a:cubicBezTo>
                                  <a:pt x="78" y="33"/>
                                  <a:pt x="79" y="33"/>
                                  <a:pt x="80" y="32"/>
                                </a:cubicBezTo>
                                <a:cubicBezTo>
                                  <a:pt x="78" y="34"/>
                                  <a:pt x="77" y="36"/>
                                  <a:pt x="75" y="37"/>
                                </a:cubicBezTo>
                                <a:cubicBezTo>
                                  <a:pt x="74" y="38"/>
                                  <a:pt x="74" y="39"/>
                                  <a:pt x="73" y="39"/>
                                </a:cubicBezTo>
                                <a:cubicBezTo>
                                  <a:pt x="74" y="37"/>
                                  <a:pt x="76" y="36"/>
                                  <a:pt x="77" y="34"/>
                                </a:cubicBezTo>
                                <a:close/>
                                <a:moveTo>
                                  <a:pt x="77" y="31"/>
                                </a:moveTo>
                                <a:cubicBezTo>
                                  <a:pt x="77" y="31"/>
                                  <a:pt x="77" y="30"/>
                                  <a:pt x="78" y="30"/>
                                </a:cubicBezTo>
                                <a:cubicBezTo>
                                  <a:pt x="78" y="30"/>
                                  <a:pt x="78" y="30"/>
                                  <a:pt x="78" y="29"/>
                                </a:cubicBezTo>
                                <a:cubicBezTo>
                                  <a:pt x="78" y="29"/>
                                  <a:pt x="78" y="29"/>
                                  <a:pt x="79" y="29"/>
                                </a:cubicBezTo>
                                <a:cubicBezTo>
                                  <a:pt x="78" y="29"/>
                                  <a:pt x="78" y="30"/>
                                  <a:pt x="78" y="30"/>
                                </a:cubicBezTo>
                                <a:cubicBezTo>
                                  <a:pt x="77" y="30"/>
                                  <a:pt x="77" y="31"/>
                                  <a:pt x="77" y="31"/>
                                </a:cubicBezTo>
                                <a:close/>
                                <a:moveTo>
                                  <a:pt x="96" y="32"/>
                                </a:moveTo>
                                <a:cubicBezTo>
                                  <a:pt x="96" y="32"/>
                                  <a:pt x="96" y="32"/>
                                  <a:pt x="96" y="32"/>
                                </a:cubicBezTo>
                                <a:cubicBezTo>
                                  <a:pt x="95" y="34"/>
                                  <a:pt x="93" y="36"/>
                                  <a:pt x="91" y="38"/>
                                </a:cubicBezTo>
                                <a:cubicBezTo>
                                  <a:pt x="91" y="38"/>
                                  <a:pt x="90" y="38"/>
                                  <a:pt x="90" y="39"/>
                                </a:cubicBezTo>
                                <a:cubicBezTo>
                                  <a:pt x="90" y="39"/>
                                  <a:pt x="90" y="39"/>
                                  <a:pt x="90" y="39"/>
                                </a:cubicBezTo>
                                <a:cubicBezTo>
                                  <a:pt x="88" y="41"/>
                                  <a:pt x="87" y="43"/>
                                  <a:pt x="85" y="44"/>
                                </a:cubicBezTo>
                                <a:cubicBezTo>
                                  <a:pt x="82" y="46"/>
                                  <a:pt x="80" y="48"/>
                                  <a:pt x="77" y="50"/>
                                </a:cubicBezTo>
                                <a:cubicBezTo>
                                  <a:pt x="77" y="50"/>
                                  <a:pt x="77" y="50"/>
                                  <a:pt x="76" y="50"/>
                                </a:cubicBezTo>
                                <a:cubicBezTo>
                                  <a:pt x="76" y="51"/>
                                  <a:pt x="75" y="51"/>
                                  <a:pt x="74" y="52"/>
                                </a:cubicBezTo>
                                <a:cubicBezTo>
                                  <a:pt x="73" y="53"/>
                                  <a:pt x="73" y="53"/>
                                  <a:pt x="73" y="53"/>
                                </a:cubicBezTo>
                                <a:cubicBezTo>
                                  <a:pt x="76" y="49"/>
                                  <a:pt x="80" y="45"/>
                                  <a:pt x="83" y="42"/>
                                </a:cubicBezTo>
                                <a:cubicBezTo>
                                  <a:pt x="87" y="38"/>
                                  <a:pt x="91" y="35"/>
                                  <a:pt x="96" y="32"/>
                                </a:cubicBezTo>
                                <a:close/>
                                <a:moveTo>
                                  <a:pt x="87" y="36"/>
                                </a:moveTo>
                                <a:cubicBezTo>
                                  <a:pt x="87" y="36"/>
                                  <a:pt x="88" y="35"/>
                                  <a:pt x="88" y="35"/>
                                </a:cubicBezTo>
                                <a:cubicBezTo>
                                  <a:pt x="89" y="35"/>
                                  <a:pt x="89" y="35"/>
                                  <a:pt x="90" y="34"/>
                                </a:cubicBezTo>
                                <a:cubicBezTo>
                                  <a:pt x="89" y="35"/>
                                  <a:pt x="88" y="36"/>
                                  <a:pt x="87" y="36"/>
                                </a:cubicBezTo>
                                <a:close/>
                                <a:moveTo>
                                  <a:pt x="111" y="34"/>
                                </a:moveTo>
                                <a:cubicBezTo>
                                  <a:pt x="110" y="34"/>
                                  <a:pt x="110" y="34"/>
                                  <a:pt x="109" y="34"/>
                                </a:cubicBezTo>
                                <a:cubicBezTo>
                                  <a:pt x="109" y="34"/>
                                  <a:pt x="108" y="34"/>
                                  <a:pt x="108" y="34"/>
                                </a:cubicBezTo>
                                <a:cubicBezTo>
                                  <a:pt x="108" y="34"/>
                                  <a:pt x="108" y="33"/>
                                  <a:pt x="109" y="33"/>
                                </a:cubicBezTo>
                                <a:cubicBezTo>
                                  <a:pt x="109" y="33"/>
                                  <a:pt x="109" y="32"/>
                                  <a:pt x="110" y="32"/>
                                </a:cubicBezTo>
                                <a:cubicBezTo>
                                  <a:pt x="111" y="32"/>
                                  <a:pt x="112" y="32"/>
                                  <a:pt x="113" y="32"/>
                                </a:cubicBezTo>
                                <a:cubicBezTo>
                                  <a:pt x="112" y="33"/>
                                  <a:pt x="112" y="33"/>
                                  <a:pt x="111" y="34"/>
                                </a:cubicBezTo>
                                <a:close/>
                                <a:moveTo>
                                  <a:pt x="112" y="36"/>
                                </a:moveTo>
                                <a:cubicBezTo>
                                  <a:pt x="111" y="36"/>
                                  <a:pt x="111" y="37"/>
                                  <a:pt x="110" y="37"/>
                                </a:cubicBezTo>
                                <a:cubicBezTo>
                                  <a:pt x="110" y="37"/>
                                  <a:pt x="109" y="37"/>
                                  <a:pt x="109" y="37"/>
                                </a:cubicBezTo>
                                <a:cubicBezTo>
                                  <a:pt x="110" y="37"/>
                                  <a:pt x="110" y="36"/>
                                  <a:pt x="111" y="36"/>
                                </a:cubicBezTo>
                                <a:cubicBezTo>
                                  <a:pt x="111" y="36"/>
                                  <a:pt x="111" y="36"/>
                                  <a:pt x="112" y="36"/>
                                </a:cubicBezTo>
                                <a:close/>
                                <a:moveTo>
                                  <a:pt x="108" y="36"/>
                                </a:moveTo>
                                <a:cubicBezTo>
                                  <a:pt x="107" y="37"/>
                                  <a:pt x="106" y="37"/>
                                  <a:pt x="105" y="38"/>
                                </a:cubicBezTo>
                                <a:cubicBezTo>
                                  <a:pt x="105" y="38"/>
                                  <a:pt x="105" y="39"/>
                                  <a:pt x="105" y="39"/>
                                </a:cubicBezTo>
                                <a:cubicBezTo>
                                  <a:pt x="104" y="39"/>
                                  <a:pt x="104" y="39"/>
                                  <a:pt x="103" y="39"/>
                                </a:cubicBezTo>
                                <a:cubicBezTo>
                                  <a:pt x="104" y="38"/>
                                  <a:pt x="105" y="37"/>
                                  <a:pt x="106" y="36"/>
                                </a:cubicBezTo>
                                <a:cubicBezTo>
                                  <a:pt x="107" y="36"/>
                                  <a:pt x="107" y="36"/>
                                  <a:pt x="108" y="36"/>
                                </a:cubicBezTo>
                                <a:close/>
                                <a:moveTo>
                                  <a:pt x="122" y="49"/>
                                </a:moveTo>
                                <a:cubicBezTo>
                                  <a:pt x="125" y="49"/>
                                  <a:pt x="128" y="48"/>
                                  <a:pt x="132" y="47"/>
                                </a:cubicBezTo>
                                <a:cubicBezTo>
                                  <a:pt x="131" y="48"/>
                                  <a:pt x="130" y="49"/>
                                  <a:pt x="129" y="50"/>
                                </a:cubicBezTo>
                                <a:cubicBezTo>
                                  <a:pt x="128" y="50"/>
                                  <a:pt x="127" y="51"/>
                                  <a:pt x="126" y="51"/>
                                </a:cubicBezTo>
                                <a:cubicBezTo>
                                  <a:pt x="126" y="51"/>
                                  <a:pt x="126" y="51"/>
                                  <a:pt x="126" y="51"/>
                                </a:cubicBezTo>
                                <a:cubicBezTo>
                                  <a:pt x="125" y="52"/>
                                  <a:pt x="125" y="52"/>
                                  <a:pt x="125" y="52"/>
                                </a:cubicBezTo>
                                <a:cubicBezTo>
                                  <a:pt x="125" y="52"/>
                                  <a:pt x="126" y="51"/>
                                  <a:pt x="127" y="50"/>
                                </a:cubicBezTo>
                                <a:cubicBezTo>
                                  <a:pt x="127" y="50"/>
                                  <a:pt x="126" y="48"/>
                                  <a:pt x="126" y="49"/>
                                </a:cubicBezTo>
                                <a:cubicBezTo>
                                  <a:pt x="125" y="50"/>
                                  <a:pt x="124" y="51"/>
                                  <a:pt x="123" y="52"/>
                                </a:cubicBezTo>
                                <a:cubicBezTo>
                                  <a:pt x="123" y="51"/>
                                  <a:pt x="122" y="51"/>
                                  <a:pt x="121" y="51"/>
                                </a:cubicBezTo>
                                <a:cubicBezTo>
                                  <a:pt x="121" y="51"/>
                                  <a:pt x="121" y="51"/>
                                  <a:pt x="121" y="51"/>
                                </a:cubicBezTo>
                                <a:cubicBezTo>
                                  <a:pt x="121" y="51"/>
                                  <a:pt x="121" y="51"/>
                                  <a:pt x="122" y="50"/>
                                </a:cubicBezTo>
                                <a:cubicBezTo>
                                  <a:pt x="122" y="50"/>
                                  <a:pt x="122" y="50"/>
                                  <a:pt x="122" y="49"/>
                                </a:cubicBezTo>
                                <a:close/>
                                <a:moveTo>
                                  <a:pt x="148" y="57"/>
                                </a:moveTo>
                                <a:cubicBezTo>
                                  <a:pt x="146" y="57"/>
                                  <a:pt x="143" y="58"/>
                                  <a:pt x="141" y="59"/>
                                </a:cubicBezTo>
                                <a:cubicBezTo>
                                  <a:pt x="142" y="58"/>
                                  <a:pt x="143" y="57"/>
                                  <a:pt x="144" y="56"/>
                                </a:cubicBezTo>
                                <a:cubicBezTo>
                                  <a:pt x="149" y="54"/>
                                  <a:pt x="153" y="52"/>
                                  <a:pt x="158" y="50"/>
                                </a:cubicBezTo>
                                <a:cubicBezTo>
                                  <a:pt x="155" y="52"/>
                                  <a:pt x="151" y="54"/>
                                  <a:pt x="148" y="57"/>
                                </a:cubicBezTo>
                                <a:close/>
                                <a:moveTo>
                                  <a:pt x="160" y="51"/>
                                </a:moveTo>
                                <a:cubicBezTo>
                                  <a:pt x="159" y="52"/>
                                  <a:pt x="159" y="52"/>
                                  <a:pt x="159" y="52"/>
                                </a:cubicBezTo>
                                <a:cubicBezTo>
                                  <a:pt x="158" y="53"/>
                                  <a:pt x="157" y="53"/>
                                  <a:pt x="156" y="54"/>
                                </a:cubicBezTo>
                                <a:cubicBezTo>
                                  <a:pt x="157" y="53"/>
                                  <a:pt x="158" y="52"/>
                                  <a:pt x="160" y="51"/>
                                </a:cubicBezTo>
                                <a:close/>
                                <a:moveTo>
                                  <a:pt x="163" y="63"/>
                                </a:moveTo>
                                <a:cubicBezTo>
                                  <a:pt x="167" y="61"/>
                                  <a:pt x="171" y="59"/>
                                  <a:pt x="175" y="57"/>
                                </a:cubicBezTo>
                                <a:cubicBezTo>
                                  <a:pt x="174" y="58"/>
                                  <a:pt x="173" y="60"/>
                                  <a:pt x="172" y="61"/>
                                </a:cubicBezTo>
                                <a:cubicBezTo>
                                  <a:pt x="167" y="63"/>
                                  <a:pt x="161" y="66"/>
                                  <a:pt x="156" y="69"/>
                                </a:cubicBezTo>
                                <a:cubicBezTo>
                                  <a:pt x="155" y="69"/>
                                  <a:pt x="154" y="70"/>
                                  <a:pt x="153" y="70"/>
                                </a:cubicBezTo>
                                <a:cubicBezTo>
                                  <a:pt x="156" y="68"/>
                                  <a:pt x="159" y="65"/>
                                  <a:pt x="163" y="63"/>
                                </a:cubicBezTo>
                                <a:close/>
                                <a:moveTo>
                                  <a:pt x="162" y="61"/>
                                </a:moveTo>
                                <a:cubicBezTo>
                                  <a:pt x="163" y="60"/>
                                  <a:pt x="165" y="59"/>
                                  <a:pt x="166" y="57"/>
                                </a:cubicBezTo>
                                <a:cubicBezTo>
                                  <a:pt x="168" y="57"/>
                                  <a:pt x="169" y="56"/>
                                  <a:pt x="171" y="56"/>
                                </a:cubicBezTo>
                                <a:cubicBezTo>
                                  <a:pt x="168" y="57"/>
                                  <a:pt x="165" y="59"/>
                                  <a:pt x="162" y="61"/>
                                </a:cubicBezTo>
                                <a:cubicBezTo>
                                  <a:pt x="162" y="61"/>
                                  <a:pt x="162" y="61"/>
                                  <a:pt x="162" y="61"/>
                                </a:cubicBezTo>
                                <a:close/>
                                <a:moveTo>
                                  <a:pt x="172" y="57"/>
                                </a:moveTo>
                                <a:cubicBezTo>
                                  <a:pt x="174" y="56"/>
                                  <a:pt x="176" y="54"/>
                                  <a:pt x="179" y="53"/>
                                </a:cubicBezTo>
                                <a:cubicBezTo>
                                  <a:pt x="178" y="53"/>
                                  <a:pt x="178" y="54"/>
                                  <a:pt x="178" y="54"/>
                                </a:cubicBezTo>
                                <a:cubicBezTo>
                                  <a:pt x="176" y="55"/>
                                  <a:pt x="174" y="56"/>
                                  <a:pt x="172" y="57"/>
                                </a:cubicBezTo>
                                <a:close/>
                                <a:moveTo>
                                  <a:pt x="189" y="60"/>
                                </a:moveTo>
                                <a:cubicBezTo>
                                  <a:pt x="185" y="62"/>
                                  <a:pt x="181" y="64"/>
                                  <a:pt x="176" y="66"/>
                                </a:cubicBezTo>
                                <a:cubicBezTo>
                                  <a:pt x="178" y="64"/>
                                  <a:pt x="180" y="62"/>
                                  <a:pt x="182" y="60"/>
                                </a:cubicBezTo>
                                <a:cubicBezTo>
                                  <a:pt x="184" y="60"/>
                                  <a:pt x="186" y="59"/>
                                  <a:pt x="187" y="59"/>
                                </a:cubicBezTo>
                                <a:cubicBezTo>
                                  <a:pt x="188" y="59"/>
                                  <a:pt x="188" y="59"/>
                                  <a:pt x="189" y="60"/>
                                </a:cubicBezTo>
                                <a:close/>
                                <a:moveTo>
                                  <a:pt x="189" y="58"/>
                                </a:moveTo>
                                <a:cubicBezTo>
                                  <a:pt x="190" y="58"/>
                                  <a:pt x="192" y="57"/>
                                  <a:pt x="194" y="57"/>
                                </a:cubicBezTo>
                                <a:cubicBezTo>
                                  <a:pt x="193" y="58"/>
                                  <a:pt x="191" y="59"/>
                                  <a:pt x="190" y="59"/>
                                </a:cubicBezTo>
                                <a:cubicBezTo>
                                  <a:pt x="189" y="59"/>
                                  <a:pt x="189" y="59"/>
                                  <a:pt x="189" y="58"/>
                                </a:cubicBezTo>
                                <a:close/>
                                <a:moveTo>
                                  <a:pt x="193" y="65"/>
                                </a:moveTo>
                                <a:cubicBezTo>
                                  <a:pt x="194" y="65"/>
                                  <a:pt x="195" y="65"/>
                                  <a:pt x="196" y="64"/>
                                </a:cubicBezTo>
                                <a:cubicBezTo>
                                  <a:pt x="194" y="65"/>
                                  <a:pt x="193" y="66"/>
                                  <a:pt x="191" y="67"/>
                                </a:cubicBezTo>
                                <a:cubicBezTo>
                                  <a:pt x="188" y="69"/>
                                  <a:pt x="184" y="70"/>
                                  <a:pt x="181" y="72"/>
                                </a:cubicBezTo>
                                <a:cubicBezTo>
                                  <a:pt x="182" y="71"/>
                                  <a:pt x="183" y="71"/>
                                  <a:pt x="184" y="70"/>
                                </a:cubicBezTo>
                                <a:cubicBezTo>
                                  <a:pt x="187" y="68"/>
                                  <a:pt x="190" y="67"/>
                                  <a:pt x="193" y="65"/>
                                </a:cubicBezTo>
                                <a:close/>
                                <a:moveTo>
                                  <a:pt x="188" y="65"/>
                                </a:moveTo>
                                <a:cubicBezTo>
                                  <a:pt x="190" y="64"/>
                                  <a:pt x="192" y="63"/>
                                  <a:pt x="195" y="62"/>
                                </a:cubicBezTo>
                                <a:cubicBezTo>
                                  <a:pt x="194" y="63"/>
                                  <a:pt x="193" y="63"/>
                                  <a:pt x="192" y="64"/>
                                </a:cubicBezTo>
                                <a:cubicBezTo>
                                  <a:pt x="191" y="64"/>
                                  <a:pt x="189" y="65"/>
                                  <a:pt x="188" y="65"/>
                                </a:cubicBezTo>
                                <a:cubicBezTo>
                                  <a:pt x="188" y="65"/>
                                  <a:pt x="188" y="65"/>
                                  <a:pt x="188" y="65"/>
                                </a:cubicBezTo>
                                <a:close/>
                                <a:moveTo>
                                  <a:pt x="207" y="95"/>
                                </a:moveTo>
                                <a:cubicBezTo>
                                  <a:pt x="210" y="94"/>
                                  <a:pt x="213" y="92"/>
                                  <a:pt x="215" y="91"/>
                                </a:cubicBezTo>
                                <a:cubicBezTo>
                                  <a:pt x="216" y="92"/>
                                  <a:pt x="216" y="93"/>
                                  <a:pt x="217" y="95"/>
                                </a:cubicBezTo>
                                <a:cubicBezTo>
                                  <a:pt x="212" y="97"/>
                                  <a:pt x="208" y="99"/>
                                  <a:pt x="204" y="101"/>
                                </a:cubicBezTo>
                                <a:cubicBezTo>
                                  <a:pt x="204" y="101"/>
                                  <a:pt x="203" y="101"/>
                                  <a:pt x="203" y="101"/>
                                </a:cubicBezTo>
                                <a:cubicBezTo>
                                  <a:pt x="202" y="102"/>
                                  <a:pt x="201" y="103"/>
                                  <a:pt x="199" y="104"/>
                                </a:cubicBezTo>
                                <a:cubicBezTo>
                                  <a:pt x="199" y="104"/>
                                  <a:pt x="199" y="105"/>
                                  <a:pt x="198" y="105"/>
                                </a:cubicBezTo>
                                <a:cubicBezTo>
                                  <a:pt x="198" y="105"/>
                                  <a:pt x="198" y="105"/>
                                  <a:pt x="198" y="105"/>
                                </a:cubicBezTo>
                                <a:cubicBezTo>
                                  <a:pt x="199" y="104"/>
                                  <a:pt x="200" y="103"/>
                                  <a:pt x="200" y="102"/>
                                </a:cubicBezTo>
                                <a:cubicBezTo>
                                  <a:pt x="203" y="100"/>
                                  <a:pt x="205" y="98"/>
                                  <a:pt x="208" y="96"/>
                                </a:cubicBezTo>
                                <a:cubicBezTo>
                                  <a:pt x="208" y="96"/>
                                  <a:pt x="208" y="95"/>
                                  <a:pt x="207" y="95"/>
                                </a:cubicBezTo>
                                <a:close/>
                                <a:moveTo>
                                  <a:pt x="196" y="173"/>
                                </a:moveTo>
                                <a:cubicBezTo>
                                  <a:pt x="197" y="172"/>
                                  <a:pt x="198" y="171"/>
                                  <a:pt x="198" y="171"/>
                                </a:cubicBezTo>
                                <a:cubicBezTo>
                                  <a:pt x="198" y="171"/>
                                  <a:pt x="198" y="171"/>
                                  <a:pt x="198" y="171"/>
                                </a:cubicBezTo>
                                <a:cubicBezTo>
                                  <a:pt x="197" y="172"/>
                                  <a:pt x="196" y="173"/>
                                  <a:pt x="195" y="174"/>
                                </a:cubicBezTo>
                                <a:cubicBezTo>
                                  <a:pt x="196" y="174"/>
                                  <a:pt x="196" y="173"/>
                                  <a:pt x="196" y="173"/>
                                </a:cubicBezTo>
                                <a:close/>
                                <a:moveTo>
                                  <a:pt x="195" y="164"/>
                                </a:moveTo>
                                <a:cubicBezTo>
                                  <a:pt x="195" y="165"/>
                                  <a:pt x="195" y="165"/>
                                  <a:pt x="194" y="165"/>
                                </a:cubicBezTo>
                                <a:cubicBezTo>
                                  <a:pt x="195" y="164"/>
                                  <a:pt x="196" y="162"/>
                                  <a:pt x="197" y="161"/>
                                </a:cubicBezTo>
                                <a:cubicBezTo>
                                  <a:pt x="196" y="162"/>
                                  <a:pt x="196" y="163"/>
                                  <a:pt x="195" y="164"/>
                                </a:cubicBezTo>
                                <a:close/>
                                <a:moveTo>
                                  <a:pt x="194" y="155"/>
                                </a:moveTo>
                                <a:cubicBezTo>
                                  <a:pt x="193" y="157"/>
                                  <a:pt x="191" y="158"/>
                                  <a:pt x="190" y="159"/>
                                </a:cubicBezTo>
                                <a:cubicBezTo>
                                  <a:pt x="193" y="156"/>
                                  <a:pt x="196" y="153"/>
                                  <a:pt x="198" y="150"/>
                                </a:cubicBezTo>
                                <a:cubicBezTo>
                                  <a:pt x="197" y="152"/>
                                  <a:pt x="196" y="154"/>
                                  <a:pt x="194" y="155"/>
                                </a:cubicBezTo>
                                <a:close/>
                                <a:moveTo>
                                  <a:pt x="105" y="198"/>
                                </a:moveTo>
                                <a:cubicBezTo>
                                  <a:pt x="105" y="198"/>
                                  <a:pt x="106" y="198"/>
                                  <a:pt x="106" y="197"/>
                                </a:cubicBezTo>
                                <a:cubicBezTo>
                                  <a:pt x="106" y="197"/>
                                  <a:pt x="107" y="197"/>
                                  <a:pt x="107" y="197"/>
                                </a:cubicBezTo>
                                <a:cubicBezTo>
                                  <a:pt x="106" y="198"/>
                                  <a:pt x="106" y="198"/>
                                  <a:pt x="105" y="199"/>
                                </a:cubicBezTo>
                                <a:cubicBezTo>
                                  <a:pt x="105" y="199"/>
                                  <a:pt x="105" y="198"/>
                                  <a:pt x="105" y="198"/>
                                </a:cubicBezTo>
                                <a:close/>
                                <a:moveTo>
                                  <a:pt x="108" y="204"/>
                                </a:moveTo>
                                <a:cubicBezTo>
                                  <a:pt x="108" y="204"/>
                                  <a:pt x="108" y="204"/>
                                  <a:pt x="108" y="204"/>
                                </a:cubicBezTo>
                                <a:cubicBezTo>
                                  <a:pt x="107" y="203"/>
                                  <a:pt x="105" y="202"/>
                                  <a:pt x="104" y="202"/>
                                </a:cubicBezTo>
                                <a:cubicBezTo>
                                  <a:pt x="104" y="202"/>
                                  <a:pt x="104" y="201"/>
                                  <a:pt x="104" y="201"/>
                                </a:cubicBezTo>
                                <a:cubicBezTo>
                                  <a:pt x="106" y="202"/>
                                  <a:pt x="107" y="203"/>
                                  <a:pt x="108" y="204"/>
                                </a:cubicBezTo>
                                <a:close/>
                                <a:moveTo>
                                  <a:pt x="104" y="194"/>
                                </a:moveTo>
                                <a:cubicBezTo>
                                  <a:pt x="104" y="194"/>
                                  <a:pt x="103" y="194"/>
                                  <a:pt x="103" y="193"/>
                                </a:cubicBezTo>
                                <a:cubicBezTo>
                                  <a:pt x="104" y="192"/>
                                  <a:pt x="105" y="191"/>
                                  <a:pt x="106" y="190"/>
                                </a:cubicBezTo>
                                <a:cubicBezTo>
                                  <a:pt x="107" y="189"/>
                                  <a:pt x="109" y="188"/>
                                  <a:pt x="110" y="186"/>
                                </a:cubicBezTo>
                                <a:cubicBezTo>
                                  <a:pt x="115" y="183"/>
                                  <a:pt x="119" y="179"/>
                                  <a:pt x="123" y="176"/>
                                </a:cubicBezTo>
                                <a:cubicBezTo>
                                  <a:pt x="125" y="175"/>
                                  <a:pt x="127" y="174"/>
                                  <a:pt x="129" y="173"/>
                                </a:cubicBezTo>
                                <a:cubicBezTo>
                                  <a:pt x="124" y="177"/>
                                  <a:pt x="118" y="182"/>
                                  <a:pt x="112" y="187"/>
                                </a:cubicBezTo>
                                <a:cubicBezTo>
                                  <a:pt x="110" y="189"/>
                                  <a:pt x="107" y="192"/>
                                  <a:pt x="104" y="194"/>
                                </a:cubicBezTo>
                                <a:close/>
                                <a:moveTo>
                                  <a:pt x="73" y="126"/>
                                </a:moveTo>
                                <a:cubicBezTo>
                                  <a:pt x="73" y="126"/>
                                  <a:pt x="72" y="127"/>
                                  <a:pt x="72" y="128"/>
                                </a:cubicBezTo>
                                <a:cubicBezTo>
                                  <a:pt x="71" y="127"/>
                                  <a:pt x="71" y="126"/>
                                  <a:pt x="71" y="125"/>
                                </a:cubicBezTo>
                                <a:cubicBezTo>
                                  <a:pt x="71" y="125"/>
                                  <a:pt x="71" y="124"/>
                                  <a:pt x="71" y="124"/>
                                </a:cubicBezTo>
                                <a:cubicBezTo>
                                  <a:pt x="72" y="124"/>
                                  <a:pt x="72" y="124"/>
                                  <a:pt x="72" y="124"/>
                                </a:cubicBezTo>
                                <a:cubicBezTo>
                                  <a:pt x="72" y="124"/>
                                  <a:pt x="72" y="124"/>
                                  <a:pt x="72" y="124"/>
                                </a:cubicBezTo>
                                <a:cubicBezTo>
                                  <a:pt x="73" y="125"/>
                                  <a:pt x="73" y="125"/>
                                  <a:pt x="73" y="126"/>
                                </a:cubicBezTo>
                                <a:close/>
                                <a:moveTo>
                                  <a:pt x="71" y="168"/>
                                </a:moveTo>
                                <a:cubicBezTo>
                                  <a:pt x="71" y="167"/>
                                  <a:pt x="71" y="167"/>
                                  <a:pt x="71" y="167"/>
                                </a:cubicBezTo>
                                <a:cubicBezTo>
                                  <a:pt x="71" y="166"/>
                                  <a:pt x="71" y="166"/>
                                  <a:pt x="72" y="166"/>
                                </a:cubicBezTo>
                                <a:cubicBezTo>
                                  <a:pt x="72" y="167"/>
                                  <a:pt x="72" y="167"/>
                                  <a:pt x="72" y="167"/>
                                </a:cubicBezTo>
                                <a:cubicBezTo>
                                  <a:pt x="72" y="167"/>
                                  <a:pt x="71" y="168"/>
                                  <a:pt x="71" y="168"/>
                                </a:cubicBezTo>
                                <a:close/>
                                <a:moveTo>
                                  <a:pt x="73" y="170"/>
                                </a:moveTo>
                                <a:cubicBezTo>
                                  <a:pt x="73" y="170"/>
                                  <a:pt x="73" y="170"/>
                                  <a:pt x="73" y="170"/>
                                </a:cubicBezTo>
                                <a:cubicBezTo>
                                  <a:pt x="73" y="171"/>
                                  <a:pt x="73" y="171"/>
                                  <a:pt x="73" y="171"/>
                                </a:cubicBezTo>
                                <a:cubicBezTo>
                                  <a:pt x="72" y="171"/>
                                  <a:pt x="72" y="171"/>
                                  <a:pt x="72" y="171"/>
                                </a:cubicBezTo>
                                <a:cubicBezTo>
                                  <a:pt x="72" y="171"/>
                                  <a:pt x="72" y="171"/>
                                  <a:pt x="72" y="171"/>
                                </a:cubicBezTo>
                                <a:cubicBezTo>
                                  <a:pt x="72" y="170"/>
                                  <a:pt x="72" y="170"/>
                                  <a:pt x="73" y="170"/>
                                </a:cubicBezTo>
                                <a:close/>
                                <a:moveTo>
                                  <a:pt x="71" y="165"/>
                                </a:moveTo>
                                <a:cubicBezTo>
                                  <a:pt x="71" y="164"/>
                                  <a:pt x="71" y="163"/>
                                  <a:pt x="70" y="162"/>
                                </a:cubicBezTo>
                                <a:cubicBezTo>
                                  <a:pt x="71" y="162"/>
                                  <a:pt x="71" y="162"/>
                                  <a:pt x="71" y="162"/>
                                </a:cubicBezTo>
                                <a:cubicBezTo>
                                  <a:pt x="71" y="163"/>
                                  <a:pt x="71" y="164"/>
                                  <a:pt x="71" y="164"/>
                                </a:cubicBezTo>
                                <a:cubicBezTo>
                                  <a:pt x="71" y="165"/>
                                  <a:pt x="71" y="165"/>
                                  <a:pt x="71" y="165"/>
                                </a:cubicBezTo>
                                <a:close/>
                                <a:moveTo>
                                  <a:pt x="61" y="51"/>
                                </a:moveTo>
                                <a:cubicBezTo>
                                  <a:pt x="61" y="51"/>
                                  <a:pt x="61" y="52"/>
                                  <a:pt x="61" y="52"/>
                                </a:cubicBezTo>
                                <a:cubicBezTo>
                                  <a:pt x="59" y="54"/>
                                  <a:pt x="57" y="55"/>
                                  <a:pt x="55" y="57"/>
                                </a:cubicBezTo>
                                <a:cubicBezTo>
                                  <a:pt x="55" y="58"/>
                                  <a:pt x="54" y="59"/>
                                  <a:pt x="53" y="59"/>
                                </a:cubicBezTo>
                                <a:cubicBezTo>
                                  <a:pt x="52" y="61"/>
                                  <a:pt x="50" y="62"/>
                                  <a:pt x="49" y="63"/>
                                </a:cubicBezTo>
                                <a:cubicBezTo>
                                  <a:pt x="49" y="63"/>
                                  <a:pt x="49" y="63"/>
                                  <a:pt x="49" y="63"/>
                                </a:cubicBezTo>
                                <a:cubicBezTo>
                                  <a:pt x="49" y="62"/>
                                  <a:pt x="50" y="61"/>
                                  <a:pt x="51" y="60"/>
                                </a:cubicBezTo>
                                <a:cubicBezTo>
                                  <a:pt x="54" y="57"/>
                                  <a:pt x="58" y="54"/>
                                  <a:pt x="61" y="51"/>
                                </a:cubicBezTo>
                                <a:close/>
                                <a:moveTo>
                                  <a:pt x="54" y="54"/>
                                </a:moveTo>
                                <a:cubicBezTo>
                                  <a:pt x="55" y="54"/>
                                  <a:pt x="55" y="54"/>
                                  <a:pt x="55" y="54"/>
                                </a:cubicBezTo>
                                <a:cubicBezTo>
                                  <a:pt x="55" y="54"/>
                                  <a:pt x="55" y="53"/>
                                  <a:pt x="56" y="53"/>
                                </a:cubicBezTo>
                                <a:cubicBezTo>
                                  <a:pt x="57" y="52"/>
                                  <a:pt x="58" y="52"/>
                                  <a:pt x="58" y="51"/>
                                </a:cubicBezTo>
                                <a:cubicBezTo>
                                  <a:pt x="57" y="52"/>
                                  <a:pt x="56" y="53"/>
                                  <a:pt x="54" y="54"/>
                                </a:cubicBezTo>
                                <a:close/>
                                <a:moveTo>
                                  <a:pt x="92" y="45"/>
                                </a:moveTo>
                                <a:cubicBezTo>
                                  <a:pt x="92" y="47"/>
                                  <a:pt x="92" y="48"/>
                                  <a:pt x="91" y="50"/>
                                </a:cubicBezTo>
                                <a:cubicBezTo>
                                  <a:pt x="86" y="54"/>
                                  <a:pt x="80" y="58"/>
                                  <a:pt x="75" y="63"/>
                                </a:cubicBezTo>
                                <a:cubicBezTo>
                                  <a:pt x="75" y="62"/>
                                  <a:pt x="75" y="61"/>
                                  <a:pt x="76" y="60"/>
                                </a:cubicBezTo>
                                <a:cubicBezTo>
                                  <a:pt x="81" y="55"/>
                                  <a:pt x="87" y="50"/>
                                  <a:pt x="92" y="45"/>
                                </a:cubicBezTo>
                                <a:close/>
                                <a:moveTo>
                                  <a:pt x="82" y="53"/>
                                </a:moveTo>
                                <a:cubicBezTo>
                                  <a:pt x="84" y="50"/>
                                  <a:pt x="86" y="48"/>
                                  <a:pt x="89" y="46"/>
                                </a:cubicBezTo>
                                <a:cubicBezTo>
                                  <a:pt x="89" y="46"/>
                                  <a:pt x="90" y="45"/>
                                  <a:pt x="90" y="45"/>
                                </a:cubicBezTo>
                                <a:cubicBezTo>
                                  <a:pt x="87" y="48"/>
                                  <a:pt x="84" y="50"/>
                                  <a:pt x="82" y="53"/>
                                </a:cubicBezTo>
                                <a:close/>
                                <a:moveTo>
                                  <a:pt x="110" y="51"/>
                                </a:moveTo>
                                <a:cubicBezTo>
                                  <a:pt x="110" y="51"/>
                                  <a:pt x="110" y="51"/>
                                  <a:pt x="110" y="51"/>
                                </a:cubicBezTo>
                                <a:cubicBezTo>
                                  <a:pt x="110" y="52"/>
                                  <a:pt x="109" y="52"/>
                                  <a:pt x="108" y="53"/>
                                </a:cubicBezTo>
                                <a:cubicBezTo>
                                  <a:pt x="106" y="54"/>
                                  <a:pt x="104" y="54"/>
                                  <a:pt x="102" y="55"/>
                                </a:cubicBezTo>
                                <a:cubicBezTo>
                                  <a:pt x="103" y="54"/>
                                  <a:pt x="105" y="53"/>
                                  <a:pt x="106" y="51"/>
                                </a:cubicBezTo>
                                <a:cubicBezTo>
                                  <a:pt x="107" y="51"/>
                                  <a:pt x="108" y="50"/>
                                  <a:pt x="109" y="50"/>
                                </a:cubicBezTo>
                                <a:cubicBezTo>
                                  <a:pt x="108" y="50"/>
                                  <a:pt x="109" y="51"/>
                                  <a:pt x="110" y="51"/>
                                </a:cubicBezTo>
                                <a:close/>
                                <a:moveTo>
                                  <a:pt x="112" y="77"/>
                                </a:moveTo>
                                <a:cubicBezTo>
                                  <a:pt x="110" y="79"/>
                                  <a:pt x="108" y="82"/>
                                  <a:pt x="107" y="84"/>
                                </a:cubicBezTo>
                                <a:cubicBezTo>
                                  <a:pt x="109" y="80"/>
                                  <a:pt x="112" y="76"/>
                                  <a:pt x="115" y="73"/>
                                </a:cubicBezTo>
                                <a:cubicBezTo>
                                  <a:pt x="115" y="73"/>
                                  <a:pt x="115" y="73"/>
                                  <a:pt x="115" y="72"/>
                                </a:cubicBezTo>
                                <a:cubicBezTo>
                                  <a:pt x="114" y="74"/>
                                  <a:pt x="113" y="76"/>
                                  <a:pt x="112" y="77"/>
                                </a:cubicBezTo>
                                <a:close/>
                                <a:moveTo>
                                  <a:pt x="116" y="78"/>
                                </a:moveTo>
                                <a:cubicBezTo>
                                  <a:pt x="115" y="79"/>
                                  <a:pt x="114" y="80"/>
                                  <a:pt x="114" y="80"/>
                                </a:cubicBezTo>
                                <a:cubicBezTo>
                                  <a:pt x="112" y="82"/>
                                  <a:pt x="110" y="83"/>
                                  <a:pt x="109" y="85"/>
                                </a:cubicBezTo>
                                <a:cubicBezTo>
                                  <a:pt x="111" y="83"/>
                                  <a:pt x="113" y="80"/>
                                  <a:pt x="116" y="78"/>
                                </a:cubicBezTo>
                                <a:close/>
                                <a:moveTo>
                                  <a:pt x="98" y="92"/>
                                </a:moveTo>
                                <a:cubicBezTo>
                                  <a:pt x="95" y="96"/>
                                  <a:pt x="91" y="99"/>
                                  <a:pt x="88" y="102"/>
                                </a:cubicBezTo>
                                <a:cubicBezTo>
                                  <a:pt x="89" y="101"/>
                                  <a:pt x="89" y="100"/>
                                  <a:pt x="90" y="98"/>
                                </a:cubicBezTo>
                                <a:cubicBezTo>
                                  <a:pt x="96" y="92"/>
                                  <a:pt x="103" y="85"/>
                                  <a:pt x="109" y="78"/>
                                </a:cubicBezTo>
                                <a:cubicBezTo>
                                  <a:pt x="105" y="82"/>
                                  <a:pt x="102" y="87"/>
                                  <a:pt x="98" y="92"/>
                                </a:cubicBezTo>
                                <a:close/>
                                <a:moveTo>
                                  <a:pt x="99" y="97"/>
                                </a:moveTo>
                                <a:cubicBezTo>
                                  <a:pt x="97" y="100"/>
                                  <a:pt x="94" y="103"/>
                                  <a:pt x="92" y="105"/>
                                </a:cubicBezTo>
                                <a:cubicBezTo>
                                  <a:pt x="93" y="104"/>
                                  <a:pt x="94" y="102"/>
                                  <a:pt x="95" y="100"/>
                                </a:cubicBezTo>
                                <a:cubicBezTo>
                                  <a:pt x="97" y="99"/>
                                  <a:pt x="98" y="98"/>
                                  <a:pt x="99" y="97"/>
                                </a:cubicBezTo>
                                <a:close/>
                                <a:moveTo>
                                  <a:pt x="128" y="67"/>
                                </a:moveTo>
                                <a:cubicBezTo>
                                  <a:pt x="129" y="66"/>
                                  <a:pt x="130" y="65"/>
                                  <a:pt x="130" y="64"/>
                                </a:cubicBezTo>
                                <a:cubicBezTo>
                                  <a:pt x="131" y="64"/>
                                  <a:pt x="131" y="64"/>
                                  <a:pt x="132" y="63"/>
                                </a:cubicBezTo>
                                <a:cubicBezTo>
                                  <a:pt x="132" y="63"/>
                                  <a:pt x="133" y="63"/>
                                  <a:pt x="133" y="63"/>
                                </a:cubicBezTo>
                                <a:cubicBezTo>
                                  <a:pt x="132" y="64"/>
                                  <a:pt x="130" y="66"/>
                                  <a:pt x="128" y="67"/>
                                </a:cubicBezTo>
                                <a:close/>
                                <a:moveTo>
                                  <a:pt x="137" y="62"/>
                                </a:moveTo>
                                <a:cubicBezTo>
                                  <a:pt x="138" y="62"/>
                                  <a:pt x="140" y="61"/>
                                  <a:pt x="141" y="61"/>
                                </a:cubicBezTo>
                                <a:cubicBezTo>
                                  <a:pt x="138" y="63"/>
                                  <a:pt x="135" y="65"/>
                                  <a:pt x="132" y="67"/>
                                </a:cubicBezTo>
                                <a:cubicBezTo>
                                  <a:pt x="133" y="65"/>
                                  <a:pt x="135" y="64"/>
                                  <a:pt x="137" y="62"/>
                                </a:cubicBezTo>
                                <a:close/>
                                <a:moveTo>
                                  <a:pt x="132" y="76"/>
                                </a:moveTo>
                                <a:cubicBezTo>
                                  <a:pt x="132" y="77"/>
                                  <a:pt x="132" y="77"/>
                                  <a:pt x="132" y="77"/>
                                </a:cubicBezTo>
                                <a:cubicBezTo>
                                  <a:pt x="133" y="77"/>
                                  <a:pt x="134" y="76"/>
                                  <a:pt x="136" y="76"/>
                                </a:cubicBezTo>
                                <a:cubicBezTo>
                                  <a:pt x="132" y="79"/>
                                  <a:pt x="128" y="82"/>
                                  <a:pt x="124" y="85"/>
                                </a:cubicBezTo>
                                <a:cubicBezTo>
                                  <a:pt x="125" y="85"/>
                                  <a:pt x="125" y="84"/>
                                  <a:pt x="125" y="84"/>
                                </a:cubicBezTo>
                                <a:cubicBezTo>
                                  <a:pt x="128" y="82"/>
                                  <a:pt x="130" y="80"/>
                                  <a:pt x="132" y="77"/>
                                </a:cubicBezTo>
                                <a:cubicBezTo>
                                  <a:pt x="132" y="77"/>
                                  <a:pt x="132" y="77"/>
                                  <a:pt x="132" y="76"/>
                                </a:cubicBezTo>
                                <a:close/>
                                <a:moveTo>
                                  <a:pt x="199" y="77"/>
                                </a:moveTo>
                                <a:cubicBezTo>
                                  <a:pt x="199" y="78"/>
                                  <a:pt x="198" y="78"/>
                                  <a:pt x="198" y="78"/>
                                </a:cubicBezTo>
                                <a:cubicBezTo>
                                  <a:pt x="196" y="79"/>
                                  <a:pt x="194" y="80"/>
                                  <a:pt x="192" y="81"/>
                                </a:cubicBezTo>
                                <a:cubicBezTo>
                                  <a:pt x="192" y="80"/>
                                  <a:pt x="192" y="80"/>
                                  <a:pt x="192" y="80"/>
                                </a:cubicBezTo>
                                <a:cubicBezTo>
                                  <a:pt x="195" y="79"/>
                                  <a:pt x="197" y="78"/>
                                  <a:pt x="199" y="77"/>
                                </a:cubicBezTo>
                                <a:close/>
                                <a:moveTo>
                                  <a:pt x="196" y="75"/>
                                </a:moveTo>
                                <a:cubicBezTo>
                                  <a:pt x="197" y="74"/>
                                  <a:pt x="198" y="73"/>
                                  <a:pt x="199" y="73"/>
                                </a:cubicBezTo>
                                <a:cubicBezTo>
                                  <a:pt x="198" y="73"/>
                                  <a:pt x="197" y="74"/>
                                  <a:pt x="196" y="75"/>
                                </a:cubicBezTo>
                                <a:cubicBezTo>
                                  <a:pt x="196" y="75"/>
                                  <a:pt x="196" y="75"/>
                                  <a:pt x="196" y="75"/>
                                </a:cubicBezTo>
                                <a:close/>
                                <a:moveTo>
                                  <a:pt x="191" y="138"/>
                                </a:moveTo>
                                <a:cubicBezTo>
                                  <a:pt x="191" y="138"/>
                                  <a:pt x="191" y="138"/>
                                  <a:pt x="190" y="137"/>
                                </a:cubicBezTo>
                                <a:cubicBezTo>
                                  <a:pt x="191" y="137"/>
                                  <a:pt x="191" y="136"/>
                                  <a:pt x="191" y="136"/>
                                </a:cubicBezTo>
                                <a:cubicBezTo>
                                  <a:pt x="197" y="131"/>
                                  <a:pt x="203" y="126"/>
                                  <a:pt x="209" y="121"/>
                                </a:cubicBezTo>
                                <a:cubicBezTo>
                                  <a:pt x="209" y="121"/>
                                  <a:pt x="209" y="121"/>
                                  <a:pt x="209" y="121"/>
                                </a:cubicBezTo>
                                <a:cubicBezTo>
                                  <a:pt x="203" y="127"/>
                                  <a:pt x="197" y="133"/>
                                  <a:pt x="191" y="138"/>
                                </a:cubicBezTo>
                                <a:close/>
                                <a:moveTo>
                                  <a:pt x="205" y="126"/>
                                </a:moveTo>
                                <a:cubicBezTo>
                                  <a:pt x="205" y="127"/>
                                  <a:pt x="204" y="128"/>
                                  <a:pt x="204" y="129"/>
                                </a:cubicBezTo>
                                <a:cubicBezTo>
                                  <a:pt x="199" y="134"/>
                                  <a:pt x="196" y="138"/>
                                  <a:pt x="192" y="143"/>
                                </a:cubicBezTo>
                                <a:cubicBezTo>
                                  <a:pt x="192" y="143"/>
                                  <a:pt x="191" y="143"/>
                                  <a:pt x="191" y="143"/>
                                </a:cubicBezTo>
                                <a:cubicBezTo>
                                  <a:pt x="191" y="142"/>
                                  <a:pt x="191" y="141"/>
                                  <a:pt x="191" y="140"/>
                                </a:cubicBezTo>
                                <a:cubicBezTo>
                                  <a:pt x="196" y="136"/>
                                  <a:pt x="201" y="131"/>
                                  <a:pt x="205" y="126"/>
                                </a:cubicBezTo>
                                <a:close/>
                                <a:moveTo>
                                  <a:pt x="189" y="139"/>
                                </a:moveTo>
                                <a:cubicBezTo>
                                  <a:pt x="189" y="139"/>
                                  <a:pt x="189" y="139"/>
                                  <a:pt x="189" y="139"/>
                                </a:cubicBezTo>
                                <a:cubicBezTo>
                                  <a:pt x="189" y="140"/>
                                  <a:pt x="189" y="140"/>
                                  <a:pt x="189" y="140"/>
                                </a:cubicBezTo>
                                <a:cubicBezTo>
                                  <a:pt x="188" y="141"/>
                                  <a:pt x="187" y="142"/>
                                  <a:pt x="186" y="143"/>
                                </a:cubicBezTo>
                                <a:cubicBezTo>
                                  <a:pt x="186" y="143"/>
                                  <a:pt x="186" y="143"/>
                                  <a:pt x="186" y="143"/>
                                </a:cubicBezTo>
                                <a:cubicBezTo>
                                  <a:pt x="187" y="142"/>
                                  <a:pt x="188" y="140"/>
                                  <a:pt x="189" y="139"/>
                                </a:cubicBezTo>
                                <a:close/>
                                <a:moveTo>
                                  <a:pt x="183" y="144"/>
                                </a:moveTo>
                                <a:cubicBezTo>
                                  <a:pt x="182" y="144"/>
                                  <a:pt x="182" y="144"/>
                                  <a:pt x="181" y="145"/>
                                </a:cubicBezTo>
                                <a:cubicBezTo>
                                  <a:pt x="183" y="143"/>
                                  <a:pt x="184" y="142"/>
                                  <a:pt x="186" y="140"/>
                                </a:cubicBezTo>
                                <a:cubicBezTo>
                                  <a:pt x="186" y="140"/>
                                  <a:pt x="186" y="140"/>
                                  <a:pt x="186" y="140"/>
                                </a:cubicBezTo>
                                <a:cubicBezTo>
                                  <a:pt x="185" y="142"/>
                                  <a:pt x="184" y="143"/>
                                  <a:pt x="183" y="144"/>
                                </a:cubicBezTo>
                                <a:close/>
                                <a:moveTo>
                                  <a:pt x="180" y="142"/>
                                </a:moveTo>
                                <a:cubicBezTo>
                                  <a:pt x="178" y="143"/>
                                  <a:pt x="177" y="145"/>
                                  <a:pt x="175" y="146"/>
                                </a:cubicBezTo>
                                <a:cubicBezTo>
                                  <a:pt x="175" y="147"/>
                                  <a:pt x="174" y="147"/>
                                  <a:pt x="174" y="147"/>
                                </a:cubicBezTo>
                                <a:cubicBezTo>
                                  <a:pt x="175" y="146"/>
                                  <a:pt x="176" y="144"/>
                                  <a:pt x="178" y="142"/>
                                </a:cubicBezTo>
                                <a:cubicBezTo>
                                  <a:pt x="180" y="139"/>
                                  <a:pt x="183" y="137"/>
                                  <a:pt x="185" y="134"/>
                                </a:cubicBezTo>
                                <a:cubicBezTo>
                                  <a:pt x="186" y="134"/>
                                  <a:pt x="186" y="133"/>
                                  <a:pt x="187" y="133"/>
                                </a:cubicBezTo>
                                <a:cubicBezTo>
                                  <a:pt x="187" y="133"/>
                                  <a:pt x="187" y="134"/>
                                  <a:pt x="187" y="134"/>
                                </a:cubicBezTo>
                                <a:cubicBezTo>
                                  <a:pt x="185" y="137"/>
                                  <a:pt x="183" y="139"/>
                                  <a:pt x="180" y="142"/>
                                </a:cubicBezTo>
                                <a:close/>
                                <a:moveTo>
                                  <a:pt x="129" y="154"/>
                                </a:moveTo>
                                <a:cubicBezTo>
                                  <a:pt x="128" y="155"/>
                                  <a:pt x="127" y="155"/>
                                  <a:pt x="126" y="156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7" y="155"/>
                                  <a:pt x="127" y="155"/>
                                  <a:pt x="127" y="155"/>
                                </a:cubicBezTo>
                                <a:cubicBezTo>
                                  <a:pt x="128" y="153"/>
                                  <a:pt x="130" y="151"/>
                                  <a:pt x="132" y="149"/>
                                </a:cubicBezTo>
                                <a:cubicBezTo>
                                  <a:pt x="133" y="148"/>
                                  <a:pt x="134" y="148"/>
                                  <a:pt x="134" y="147"/>
                                </a:cubicBezTo>
                                <a:cubicBezTo>
                                  <a:pt x="136" y="148"/>
                                  <a:pt x="137" y="148"/>
                                  <a:pt x="138" y="148"/>
                                </a:cubicBezTo>
                                <a:cubicBezTo>
                                  <a:pt x="136" y="150"/>
                                  <a:pt x="135" y="151"/>
                                  <a:pt x="133" y="153"/>
                                </a:cubicBezTo>
                                <a:cubicBezTo>
                                  <a:pt x="131" y="153"/>
                                  <a:pt x="130" y="154"/>
                                  <a:pt x="129" y="154"/>
                                </a:cubicBezTo>
                                <a:close/>
                                <a:moveTo>
                                  <a:pt x="130" y="160"/>
                                </a:moveTo>
                                <a:cubicBezTo>
                                  <a:pt x="130" y="161"/>
                                  <a:pt x="130" y="161"/>
                                  <a:pt x="129" y="161"/>
                                </a:cubicBezTo>
                                <a:cubicBezTo>
                                  <a:pt x="129" y="161"/>
                                  <a:pt x="129" y="162"/>
                                  <a:pt x="128" y="162"/>
                                </a:cubicBezTo>
                                <a:cubicBezTo>
                                  <a:pt x="129" y="161"/>
                                  <a:pt x="129" y="161"/>
                                  <a:pt x="130" y="161"/>
                                </a:cubicBezTo>
                                <a:cubicBezTo>
                                  <a:pt x="130" y="161"/>
                                  <a:pt x="130" y="161"/>
                                  <a:pt x="130" y="160"/>
                                </a:cubicBezTo>
                                <a:close/>
                                <a:moveTo>
                                  <a:pt x="89" y="124"/>
                                </a:moveTo>
                                <a:cubicBezTo>
                                  <a:pt x="91" y="122"/>
                                  <a:pt x="92" y="120"/>
                                  <a:pt x="94" y="118"/>
                                </a:cubicBezTo>
                                <a:cubicBezTo>
                                  <a:pt x="95" y="118"/>
                                  <a:pt x="95" y="118"/>
                                  <a:pt x="96" y="118"/>
                                </a:cubicBezTo>
                                <a:cubicBezTo>
                                  <a:pt x="94" y="120"/>
                                  <a:pt x="92" y="122"/>
                                  <a:pt x="89" y="124"/>
                                </a:cubicBezTo>
                                <a:close/>
                                <a:moveTo>
                                  <a:pt x="91" y="127"/>
                                </a:moveTo>
                                <a:cubicBezTo>
                                  <a:pt x="89" y="129"/>
                                  <a:pt x="88" y="130"/>
                                  <a:pt x="87" y="132"/>
                                </a:cubicBezTo>
                                <a:cubicBezTo>
                                  <a:pt x="86" y="132"/>
                                  <a:pt x="86" y="132"/>
                                  <a:pt x="85" y="131"/>
                                </a:cubicBezTo>
                                <a:cubicBezTo>
                                  <a:pt x="87" y="130"/>
                                  <a:pt x="89" y="128"/>
                                  <a:pt x="91" y="127"/>
                                </a:cubicBezTo>
                                <a:close/>
                                <a:moveTo>
                                  <a:pt x="95" y="123"/>
                                </a:moveTo>
                                <a:cubicBezTo>
                                  <a:pt x="97" y="122"/>
                                  <a:pt x="99" y="121"/>
                                  <a:pt x="101" y="120"/>
                                </a:cubicBezTo>
                                <a:cubicBezTo>
                                  <a:pt x="99" y="122"/>
                                  <a:pt x="97" y="123"/>
                                  <a:pt x="95" y="125"/>
                                </a:cubicBezTo>
                                <a:cubicBezTo>
                                  <a:pt x="94" y="127"/>
                                  <a:pt x="92" y="128"/>
                                  <a:pt x="91" y="130"/>
                                </a:cubicBezTo>
                                <a:cubicBezTo>
                                  <a:pt x="92" y="128"/>
                                  <a:pt x="94" y="125"/>
                                  <a:pt x="95" y="123"/>
                                </a:cubicBezTo>
                                <a:close/>
                                <a:moveTo>
                                  <a:pt x="94" y="130"/>
                                </a:moveTo>
                                <a:cubicBezTo>
                                  <a:pt x="98" y="127"/>
                                  <a:pt x="101" y="123"/>
                                  <a:pt x="105" y="120"/>
                                </a:cubicBezTo>
                                <a:cubicBezTo>
                                  <a:pt x="105" y="120"/>
                                  <a:pt x="105" y="120"/>
                                  <a:pt x="106" y="120"/>
                                </a:cubicBezTo>
                                <a:cubicBezTo>
                                  <a:pt x="106" y="120"/>
                                  <a:pt x="106" y="120"/>
                                  <a:pt x="106" y="120"/>
                                </a:cubicBezTo>
                                <a:cubicBezTo>
                                  <a:pt x="103" y="122"/>
                                  <a:pt x="101" y="124"/>
                                  <a:pt x="99" y="127"/>
                                </a:cubicBezTo>
                                <a:cubicBezTo>
                                  <a:pt x="96" y="129"/>
                                  <a:pt x="94" y="131"/>
                                  <a:pt x="91" y="134"/>
                                </a:cubicBezTo>
                                <a:cubicBezTo>
                                  <a:pt x="91" y="134"/>
                                  <a:pt x="91" y="134"/>
                                  <a:pt x="91" y="133"/>
                                </a:cubicBezTo>
                                <a:cubicBezTo>
                                  <a:pt x="92" y="132"/>
                                  <a:pt x="93" y="131"/>
                                  <a:pt x="94" y="130"/>
                                </a:cubicBezTo>
                                <a:close/>
                                <a:moveTo>
                                  <a:pt x="119" y="101"/>
                                </a:moveTo>
                                <a:cubicBezTo>
                                  <a:pt x="125" y="95"/>
                                  <a:pt x="131" y="89"/>
                                  <a:pt x="138" y="83"/>
                                </a:cubicBezTo>
                                <a:cubicBezTo>
                                  <a:pt x="139" y="83"/>
                                  <a:pt x="141" y="83"/>
                                  <a:pt x="142" y="83"/>
                                </a:cubicBezTo>
                                <a:cubicBezTo>
                                  <a:pt x="140" y="86"/>
                                  <a:pt x="138" y="88"/>
                                  <a:pt x="136" y="91"/>
                                </a:cubicBezTo>
                                <a:cubicBezTo>
                                  <a:pt x="134" y="92"/>
                                  <a:pt x="132" y="94"/>
                                  <a:pt x="130" y="96"/>
                                </a:cubicBezTo>
                                <a:cubicBezTo>
                                  <a:pt x="122" y="102"/>
                                  <a:pt x="115" y="108"/>
                                  <a:pt x="107" y="115"/>
                                </a:cubicBezTo>
                                <a:cubicBezTo>
                                  <a:pt x="107" y="115"/>
                                  <a:pt x="107" y="115"/>
                                  <a:pt x="107" y="115"/>
                                </a:cubicBezTo>
                                <a:cubicBezTo>
                                  <a:pt x="111" y="110"/>
                                  <a:pt x="115" y="106"/>
                                  <a:pt x="119" y="102"/>
                                </a:cubicBezTo>
                                <a:cubicBezTo>
                                  <a:pt x="120" y="101"/>
                                  <a:pt x="119" y="101"/>
                                  <a:pt x="119" y="101"/>
                                </a:cubicBezTo>
                                <a:close/>
                                <a:moveTo>
                                  <a:pt x="127" y="102"/>
                                </a:moveTo>
                                <a:cubicBezTo>
                                  <a:pt x="125" y="104"/>
                                  <a:pt x="123" y="106"/>
                                  <a:pt x="121" y="108"/>
                                </a:cubicBezTo>
                                <a:cubicBezTo>
                                  <a:pt x="120" y="109"/>
                                  <a:pt x="120" y="109"/>
                                  <a:pt x="119" y="110"/>
                                </a:cubicBezTo>
                                <a:cubicBezTo>
                                  <a:pt x="119" y="109"/>
                                  <a:pt x="119" y="109"/>
                                  <a:pt x="119" y="109"/>
                                </a:cubicBezTo>
                                <a:cubicBezTo>
                                  <a:pt x="122" y="107"/>
                                  <a:pt x="125" y="104"/>
                                  <a:pt x="127" y="102"/>
                                </a:cubicBezTo>
                                <a:close/>
                                <a:moveTo>
                                  <a:pt x="189" y="111"/>
                                </a:moveTo>
                                <a:cubicBezTo>
                                  <a:pt x="189" y="111"/>
                                  <a:pt x="190" y="110"/>
                                  <a:pt x="190" y="109"/>
                                </a:cubicBezTo>
                                <a:cubicBezTo>
                                  <a:pt x="191" y="109"/>
                                  <a:pt x="192" y="109"/>
                                  <a:pt x="192" y="109"/>
                                </a:cubicBezTo>
                                <a:cubicBezTo>
                                  <a:pt x="191" y="109"/>
                                  <a:pt x="190" y="110"/>
                                  <a:pt x="189" y="111"/>
                                </a:cubicBezTo>
                                <a:close/>
                                <a:moveTo>
                                  <a:pt x="193" y="117"/>
                                </a:moveTo>
                                <a:cubicBezTo>
                                  <a:pt x="193" y="117"/>
                                  <a:pt x="194" y="117"/>
                                  <a:pt x="194" y="117"/>
                                </a:cubicBezTo>
                                <a:cubicBezTo>
                                  <a:pt x="194" y="118"/>
                                  <a:pt x="193" y="118"/>
                                  <a:pt x="192" y="119"/>
                                </a:cubicBezTo>
                                <a:cubicBezTo>
                                  <a:pt x="192" y="118"/>
                                  <a:pt x="193" y="118"/>
                                  <a:pt x="193" y="117"/>
                                </a:cubicBezTo>
                                <a:close/>
                                <a:moveTo>
                                  <a:pt x="189" y="107"/>
                                </a:moveTo>
                                <a:cubicBezTo>
                                  <a:pt x="189" y="107"/>
                                  <a:pt x="189" y="107"/>
                                  <a:pt x="189" y="108"/>
                                </a:cubicBezTo>
                                <a:cubicBezTo>
                                  <a:pt x="188" y="108"/>
                                  <a:pt x="188" y="108"/>
                                  <a:pt x="187" y="108"/>
                                </a:cubicBezTo>
                                <a:cubicBezTo>
                                  <a:pt x="188" y="107"/>
                                  <a:pt x="188" y="107"/>
                                  <a:pt x="189" y="106"/>
                                </a:cubicBezTo>
                                <a:cubicBezTo>
                                  <a:pt x="189" y="106"/>
                                  <a:pt x="190" y="106"/>
                                  <a:pt x="190" y="106"/>
                                </a:cubicBezTo>
                                <a:cubicBezTo>
                                  <a:pt x="190" y="106"/>
                                  <a:pt x="189" y="107"/>
                                  <a:pt x="189" y="107"/>
                                </a:cubicBezTo>
                                <a:close/>
                                <a:moveTo>
                                  <a:pt x="189" y="115"/>
                                </a:moveTo>
                                <a:cubicBezTo>
                                  <a:pt x="189" y="115"/>
                                  <a:pt x="189" y="115"/>
                                  <a:pt x="189" y="115"/>
                                </a:cubicBezTo>
                                <a:cubicBezTo>
                                  <a:pt x="189" y="116"/>
                                  <a:pt x="188" y="116"/>
                                  <a:pt x="187" y="117"/>
                                </a:cubicBezTo>
                                <a:cubicBezTo>
                                  <a:pt x="187" y="117"/>
                                  <a:pt x="187" y="117"/>
                                  <a:pt x="186" y="118"/>
                                </a:cubicBezTo>
                                <a:cubicBezTo>
                                  <a:pt x="186" y="118"/>
                                  <a:pt x="185" y="118"/>
                                  <a:pt x="184" y="119"/>
                                </a:cubicBezTo>
                                <a:cubicBezTo>
                                  <a:pt x="186" y="118"/>
                                  <a:pt x="187" y="116"/>
                                  <a:pt x="189" y="115"/>
                                </a:cubicBezTo>
                                <a:close/>
                                <a:moveTo>
                                  <a:pt x="191" y="117"/>
                                </a:moveTo>
                                <a:cubicBezTo>
                                  <a:pt x="190" y="118"/>
                                  <a:pt x="189" y="120"/>
                                  <a:pt x="188" y="121"/>
                                </a:cubicBezTo>
                                <a:cubicBezTo>
                                  <a:pt x="187" y="121"/>
                                  <a:pt x="186" y="122"/>
                                  <a:pt x="185" y="123"/>
                                </a:cubicBezTo>
                                <a:cubicBezTo>
                                  <a:pt x="186" y="121"/>
                                  <a:pt x="187" y="120"/>
                                  <a:pt x="188" y="119"/>
                                </a:cubicBezTo>
                                <a:cubicBezTo>
                                  <a:pt x="189" y="118"/>
                                  <a:pt x="190" y="117"/>
                                  <a:pt x="191" y="117"/>
                                </a:cubicBezTo>
                                <a:close/>
                                <a:moveTo>
                                  <a:pt x="182" y="131"/>
                                </a:moveTo>
                                <a:cubicBezTo>
                                  <a:pt x="183" y="131"/>
                                  <a:pt x="183" y="130"/>
                                  <a:pt x="184" y="130"/>
                                </a:cubicBezTo>
                                <a:cubicBezTo>
                                  <a:pt x="184" y="130"/>
                                  <a:pt x="184" y="130"/>
                                  <a:pt x="184" y="130"/>
                                </a:cubicBezTo>
                                <a:cubicBezTo>
                                  <a:pt x="183" y="131"/>
                                  <a:pt x="182" y="132"/>
                                  <a:pt x="181" y="133"/>
                                </a:cubicBezTo>
                                <a:cubicBezTo>
                                  <a:pt x="181" y="133"/>
                                  <a:pt x="180" y="133"/>
                                  <a:pt x="180" y="134"/>
                                </a:cubicBezTo>
                                <a:cubicBezTo>
                                  <a:pt x="181" y="133"/>
                                  <a:pt x="182" y="132"/>
                                  <a:pt x="182" y="131"/>
                                </a:cubicBezTo>
                                <a:close/>
                                <a:moveTo>
                                  <a:pt x="180" y="124"/>
                                </a:moveTo>
                                <a:cubicBezTo>
                                  <a:pt x="181" y="123"/>
                                  <a:pt x="183" y="122"/>
                                  <a:pt x="184" y="121"/>
                                </a:cubicBezTo>
                                <a:cubicBezTo>
                                  <a:pt x="183" y="122"/>
                                  <a:pt x="182" y="124"/>
                                  <a:pt x="181" y="125"/>
                                </a:cubicBezTo>
                                <a:cubicBezTo>
                                  <a:pt x="181" y="124"/>
                                  <a:pt x="180" y="124"/>
                                  <a:pt x="180" y="124"/>
                                </a:cubicBezTo>
                                <a:close/>
                                <a:moveTo>
                                  <a:pt x="178" y="122"/>
                                </a:moveTo>
                                <a:cubicBezTo>
                                  <a:pt x="178" y="122"/>
                                  <a:pt x="178" y="122"/>
                                  <a:pt x="178" y="122"/>
                                </a:cubicBezTo>
                                <a:cubicBezTo>
                                  <a:pt x="176" y="121"/>
                                  <a:pt x="175" y="121"/>
                                  <a:pt x="174" y="120"/>
                                </a:cubicBezTo>
                                <a:cubicBezTo>
                                  <a:pt x="178" y="117"/>
                                  <a:pt x="182" y="115"/>
                                  <a:pt x="186" y="112"/>
                                </a:cubicBezTo>
                                <a:cubicBezTo>
                                  <a:pt x="183" y="115"/>
                                  <a:pt x="181" y="119"/>
                                  <a:pt x="178" y="122"/>
                                </a:cubicBezTo>
                                <a:close/>
                                <a:moveTo>
                                  <a:pt x="178" y="128"/>
                                </a:moveTo>
                                <a:cubicBezTo>
                                  <a:pt x="176" y="129"/>
                                  <a:pt x="175" y="129"/>
                                  <a:pt x="173" y="130"/>
                                </a:cubicBezTo>
                                <a:cubicBezTo>
                                  <a:pt x="175" y="129"/>
                                  <a:pt x="176" y="127"/>
                                  <a:pt x="177" y="125"/>
                                </a:cubicBezTo>
                                <a:cubicBezTo>
                                  <a:pt x="178" y="125"/>
                                  <a:pt x="178" y="125"/>
                                  <a:pt x="178" y="125"/>
                                </a:cubicBezTo>
                                <a:cubicBezTo>
                                  <a:pt x="178" y="125"/>
                                  <a:pt x="179" y="126"/>
                                  <a:pt x="179" y="126"/>
                                </a:cubicBezTo>
                                <a:cubicBezTo>
                                  <a:pt x="179" y="126"/>
                                  <a:pt x="179" y="126"/>
                                  <a:pt x="179" y="126"/>
                                </a:cubicBezTo>
                                <a:cubicBezTo>
                                  <a:pt x="179" y="126"/>
                                  <a:pt x="178" y="127"/>
                                  <a:pt x="178" y="127"/>
                                </a:cubicBezTo>
                                <a:cubicBezTo>
                                  <a:pt x="177" y="127"/>
                                  <a:pt x="177" y="128"/>
                                  <a:pt x="178" y="128"/>
                                </a:cubicBezTo>
                                <a:close/>
                                <a:moveTo>
                                  <a:pt x="127" y="123"/>
                                </a:moveTo>
                                <a:cubicBezTo>
                                  <a:pt x="127" y="123"/>
                                  <a:pt x="126" y="124"/>
                                  <a:pt x="126" y="124"/>
                                </a:cubicBezTo>
                                <a:cubicBezTo>
                                  <a:pt x="126" y="123"/>
                                  <a:pt x="126" y="123"/>
                                  <a:pt x="127" y="123"/>
                                </a:cubicBezTo>
                                <a:cubicBezTo>
                                  <a:pt x="127" y="123"/>
                                  <a:pt x="127" y="123"/>
                                  <a:pt x="127" y="122"/>
                                </a:cubicBezTo>
                                <a:cubicBezTo>
                                  <a:pt x="128" y="122"/>
                                  <a:pt x="128" y="122"/>
                                  <a:pt x="128" y="122"/>
                                </a:cubicBezTo>
                                <a:cubicBezTo>
                                  <a:pt x="128" y="122"/>
                                  <a:pt x="128" y="123"/>
                                  <a:pt x="127" y="123"/>
                                </a:cubicBezTo>
                                <a:close/>
                                <a:moveTo>
                                  <a:pt x="136" y="122"/>
                                </a:moveTo>
                                <a:cubicBezTo>
                                  <a:pt x="135" y="122"/>
                                  <a:pt x="135" y="123"/>
                                  <a:pt x="134" y="123"/>
                                </a:cubicBezTo>
                                <a:cubicBezTo>
                                  <a:pt x="133" y="125"/>
                                  <a:pt x="131" y="126"/>
                                  <a:pt x="130" y="127"/>
                                </a:cubicBezTo>
                                <a:cubicBezTo>
                                  <a:pt x="129" y="127"/>
                                  <a:pt x="128" y="126"/>
                                  <a:pt x="127" y="126"/>
                                </a:cubicBezTo>
                                <a:cubicBezTo>
                                  <a:pt x="127" y="125"/>
                                  <a:pt x="128" y="125"/>
                                  <a:pt x="128" y="124"/>
                                </a:cubicBezTo>
                                <a:cubicBezTo>
                                  <a:pt x="131" y="123"/>
                                  <a:pt x="133" y="122"/>
                                  <a:pt x="136" y="122"/>
                                </a:cubicBezTo>
                                <a:close/>
                                <a:moveTo>
                                  <a:pt x="126" y="127"/>
                                </a:moveTo>
                                <a:cubicBezTo>
                                  <a:pt x="127" y="127"/>
                                  <a:pt x="127" y="128"/>
                                  <a:pt x="128" y="128"/>
                                </a:cubicBezTo>
                                <a:cubicBezTo>
                                  <a:pt x="128" y="128"/>
                                  <a:pt x="128" y="128"/>
                                  <a:pt x="128" y="128"/>
                                </a:cubicBezTo>
                                <a:cubicBezTo>
                                  <a:pt x="127" y="129"/>
                                  <a:pt x="126" y="130"/>
                                  <a:pt x="125" y="131"/>
                                </a:cubicBezTo>
                                <a:cubicBezTo>
                                  <a:pt x="123" y="132"/>
                                  <a:pt x="121" y="133"/>
                                  <a:pt x="120" y="134"/>
                                </a:cubicBezTo>
                                <a:cubicBezTo>
                                  <a:pt x="122" y="132"/>
                                  <a:pt x="124" y="130"/>
                                  <a:pt x="126" y="127"/>
                                </a:cubicBezTo>
                                <a:close/>
                                <a:moveTo>
                                  <a:pt x="131" y="129"/>
                                </a:moveTo>
                                <a:cubicBezTo>
                                  <a:pt x="132" y="129"/>
                                  <a:pt x="132" y="129"/>
                                  <a:pt x="133" y="130"/>
                                </a:cubicBezTo>
                                <a:cubicBezTo>
                                  <a:pt x="133" y="130"/>
                                  <a:pt x="133" y="130"/>
                                  <a:pt x="132" y="130"/>
                                </a:cubicBezTo>
                                <a:cubicBezTo>
                                  <a:pt x="132" y="130"/>
                                  <a:pt x="132" y="130"/>
                                  <a:pt x="132" y="130"/>
                                </a:cubicBezTo>
                                <a:cubicBezTo>
                                  <a:pt x="130" y="131"/>
                                  <a:pt x="129" y="132"/>
                                  <a:pt x="127" y="133"/>
                                </a:cubicBezTo>
                                <a:cubicBezTo>
                                  <a:pt x="128" y="132"/>
                                  <a:pt x="130" y="130"/>
                                  <a:pt x="131" y="129"/>
                                </a:cubicBezTo>
                                <a:close/>
                                <a:moveTo>
                                  <a:pt x="132" y="128"/>
                                </a:moveTo>
                                <a:cubicBezTo>
                                  <a:pt x="135" y="126"/>
                                  <a:pt x="138" y="124"/>
                                  <a:pt x="140" y="123"/>
                                </a:cubicBezTo>
                                <a:cubicBezTo>
                                  <a:pt x="138" y="125"/>
                                  <a:pt x="136" y="127"/>
                                  <a:pt x="134" y="129"/>
                                </a:cubicBezTo>
                                <a:cubicBezTo>
                                  <a:pt x="134" y="128"/>
                                  <a:pt x="133" y="128"/>
                                  <a:pt x="132" y="128"/>
                                </a:cubicBezTo>
                                <a:close/>
                                <a:moveTo>
                                  <a:pt x="139" y="130"/>
                                </a:moveTo>
                                <a:cubicBezTo>
                                  <a:pt x="139" y="130"/>
                                  <a:pt x="139" y="130"/>
                                  <a:pt x="139" y="130"/>
                                </a:cubicBezTo>
                                <a:cubicBezTo>
                                  <a:pt x="139" y="130"/>
                                  <a:pt x="138" y="130"/>
                                  <a:pt x="138" y="130"/>
                                </a:cubicBezTo>
                                <a:cubicBezTo>
                                  <a:pt x="138" y="130"/>
                                  <a:pt x="139" y="129"/>
                                  <a:pt x="139" y="129"/>
                                </a:cubicBezTo>
                                <a:cubicBezTo>
                                  <a:pt x="140" y="129"/>
                                  <a:pt x="141" y="128"/>
                                  <a:pt x="142" y="128"/>
                                </a:cubicBezTo>
                                <a:cubicBezTo>
                                  <a:pt x="141" y="129"/>
                                  <a:pt x="140" y="129"/>
                                  <a:pt x="139" y="130"/>
                                </a:cubicBezTo>
                                <a:close/>
                                <a:moveTo>
                                  <a:pt x="148" y="136"/>
                                </a:moveTo>
                                <a:cubicBezTo>
                                  <a:pt x="144" y="138"/>
                                  <a:pt x="141" y="141"/>
                                  <a:pt x="138" y="143"/>
                                </a:cubicBezTo>
                                <a:cubicBezTo>
                                  <a:pt x="138" y="142"/>
                                  <a:pt x="139" y="142"/>
                                  <a:pt x="139" y="141"/>
                                </a:cubicBezTo>
                                <a:cubicBezTo>
                                  <a:pt x="140" y="140"/>
                                  <a:pt x="141" y="140"/>
                                  <a:pt x="141" y="139"/>
                                </a:cubicBezTo>
                                <a:cubicBezTo>
                                  <a:pt x="142" y="139"/>
                                  <a:pt x="142" y="139"/>
                                  <a:pt x="142" y="139"/>
                                </a:cubicBezTo>
                                <a:cubicBezTo>
                                  <a:pt x="144" y="138"/>
                                  <a:pt x="146" y="137"/>
                                  <a:pt x="148" y="136"/>
                                </a:cubicBezTo>
                                <a:close/>
                                <a:moveTo>
                                  <a:pt x="139" y="134"/>
                                </a:moveTo>
                                <a:cubicBezTo>
                                  <a:pt x="140" y="133"/>
                                  <a:pt x="141" y="133"/>
                                  <a:pt x="141" y="133"/>
                                </a:cubicBezTo>
                                <a:cubicBezTo>
                                  <a:pt x="141" y="133"/>
                                  <a:pt x="141" y="133"/>
                                  <a:pt x="141" y="133"/>
                                </a:cubicBezTo>
                                <a:cubicBezTo>
                                  <a:pt x="140" y="134"/>
                                  <a:pt x="139" y="136"/>
                                  <a:pt x="137" y="137"/>
                                </a:cubicBezTo>
                                <a:cubicBezTo>
                                  <a:pt x="137" y="137"/>
                                  <a:pt x="136" y="138"/>
                                  <a:pt x="135" y="138"/>
                                </a:cubicBezTo>
                                <a:cubicBezTo>
                                  <a:pt x="137" y="137"/>
                                  <a:pt x="138" y="135"/>
                                  <a:pt x="139" y="134"/>
                                </a:cubicBezTo>
                                <a:close/>
                                <a:moveTo>
                                  <a:pt x="144" y="144"/>
                                </a:moveTo>
                                <a:cubicBezTo>
                                  <a:pt x="143" y="144"/>
                                  <a:pt x="143" y="144"/>
                                  <a:pt x="143" y="144"/>
                                </a:cubicBezTo>
                                <a:cubicBezTo>
                                  <a:pt x="142" y="145"/>
                                  <a:pt x="141" y="146"/>
                                  <a:pt x="140" y="147"/>
                                </a:cubicBezTo>
                                <a:cubicBezTo>
                                  <a:pt x="139" y="147"/>
                                  <a:pt x="138" y="146"/>
                                  <a:pt x="137" y="146"/>
                                </a:cubicBezTo>
                                <a:cubicBezTo>
                                  <a:pt x="139" y="145"/>
                                  <a:pt x="141" y="145"/>
                                  <a:pt x="144" y="144"/>
                                </a:cubicBezTo>
                                <a:close/>
                                <a:moveTo>
                                  <a:pt x="146" y="152"/>
                                </a:moveTo>
                                <a:cubicBezTo>
                                  <a:pt x="147" y="151"/>
                                  <a:pt x="148" y="151"/>
                                  <a:pt x="149" y="150"/>
                                </a:cubicBezTo>
                                <a:cubicBezTo>
                                  <a:pt x="148" y="151"/>
                                  <a:pt x="147" y="152"/>
                                  <a:pt x="146" y="153"/>
                                </a:cubicBezTo>
                                <a:cubicBezTo>
                                  <a:pt x="145" y="154"/>
                                  <a:pt x="144" y="154"/>
                                  <a:pt x="142" y="155"/>
                                </a:cubicBezTo>
                                <a:cubicBezTo>
                                  <a:pt x="143" y="154"/>
                                  <a:pt x="145" y="153"/>
                                  <a:pt x="146" y="152"/>
                                </a:cubicBezTo>
                                <a:close/>
                                <a:moveTo>
                                  <a:pt x="146" y="147"/>
                                </a:moveTo>
                                <a:cubicBezTo>
                                  <a:pt x="147" y="145"/>
                                  <a:pt x="149" y="144"/>
                                  <a:pt x="150" y="142"/>
                                </a:cubicBezTo>
                                <a:cubicBezTo>
                                  <a:pt x="151" y="141"/>
                                  <a:pt x="153" y="140"/>
                                  <a:pt x="154" y="139"/>
                                </a:cubicBezTo>
                                <a:cubicBezTo>
                                  <a:pt x="155" y="139"/>
                                  <a:pt x="155" y="139"/>
                                  <a:pt x="156" y="139"/>
                                </a:cubicBezTo>
                                <a:cubicBezTo>
                                  <a:pt x="156" y="140"/>
                                  <a:pt x="156" y="140"/>
                                  <a:pt x="156" y="140"/>
                                </a:cubicBezTo>
                                <a:cubicBezTo>
                                  <a:pt x="154" y="142"/>
                                  <a:pt x="151" y="144"/>
                                  <a:pt x="149" y="146"/>
                                </a:cubicBezTo>
                                <a:cubicBezTo>
                                  <a:pt x="149" y="146"/>
                                  <a:pt x="149" y="146"/>
                                  <a:pt x="149" y="146"/>
                                </a:cubicBezTo>
                                <a:cubicBezTo>
                                  <a:pt x="148" y="146"/>
                                  <a:pt x="147" y="147"/>
                                  <a:pt x="146" y="147"/>
                                </a:cubicBezTo>
                                <a:close/>
                                <a:moveTo>
                                  <a:pt x="173" y="99"/>
                                </a:moveTo>
                                <a:cubicBezTo>
                                  <a:pt x="172" y="99"/>
                                  <a:pt x="172" y="99"/>
                                  <a:pt x="172" y="99"/>
                                </a:cubicBezTo>
                                <a:cubicBezTo>
                                  <a:pt x="172" y="99"/>
                                  <a:pt x="172" y="99"/>
                                  <a:pt x="171" y="99"/>
                                </a:cubicBezTo>
                                <a:cubicBezTo>
                                  <a:pt x="170" y="100"/>
                                  <a:pt x="168" y="101"/>
                                  <a:pt x="167" y="101"/>
                                </a:cubicBezTo>
                                <a:cubicBezTo>
                                  <a:pt x="168" y="100"/>
                                  <a:pt x="170" y="98"/>
                                  <a:pt x="172" y="97"/>
                                </a:cubicBezTo>
                                <a:cubicBezTo>
                                  <a:pt x="172" y="97"/>
                                  <a:pt x="172" y="97"/>
                                  <a:pt x="172" y="97"/>
                                </a:cubicBezTo>
                                <a:cubicBezTo>
                                  <a:pt x="172" y="98"/>
                                  <a:pt x="172" y="98"/>
                                  <a:pt x="173" y="99"/>
                                </a:cubicBezTo>
                                <a:close/>
                                <a:moveTo>
                                  <a:pt x="168" y="111"/>
                                </a:moveTo>
                                <a:cubicBezTo>
                                  <a:pt x="170" y="109"/>
                                  <a:pt x="172" y="108"/>
                                  <a:pt x="174" y="107"/>
                                </a:cubicBezTo>
                                <a:cubicBezTo>
                                  <a:pt x="174" y="107"/>
                                  <a:pt x="175" y="108"/>
                                  <a:pt x="175" y="107"/>
                                </a:cubicBezTo>
                                <a:cubicBezTo>
                                  <a:pt x="176" y="107"/>
                                  <a:pt x="176" y="107"/>
                                  <a:pt x="176" y="107"/>
                                </a:cubicBezTo>
                                <a:cubicBezTo>
                                  <a:pt x="176" y="107"/>
                                  <a:pt x="176" y="107"/>
                                  <a:pt x="175" y="108"/>
                                </a:cubicBezTo>
                                <a:cubicBezTo>
                                  <a:pt x="171" y="110"/>
                                  <a:pt x="167" y="113"/>
                                  <a:pt x="163" y="115"/>
                                </a:cubicBezTo>
                                <a:cubicBezTo>
                                  <a:pt x="164" y="114"/>
                                  <a:pt x="164" y="113"/>
                                  <a:pt x="165" y="113"/>
                                </a:cubicBezTo>
                                <a:cubicBezTo>
                                  <a:pt x="166" y="112"/>
                                  <a:pt x="167" y="111"/>
                                  <a:pt x="168" y="111"/>
                                </a:cubicBezTo>
                                <a:close/>
                                <a:moveTo>
                                  <a:pt x="165" y="124"/>
                                </a:moveTo>
                                <a:cubicBezTo>
                                  <a:pt x="166" y="123"/>
                                  <a:pt x="167" y="122"/>
                                  <a:pt x="168" y="121"/>
                                </a:cubicBezTo>
                                <a:cubicBezTo>
                                  <a:pt x="168" y="122"/>
                                  <a:pt x="168" y="122"/>
                                  <a:pt x="167" y="122"/>
                                </a:cubicBezTo>
                                <a:cubicBezTo>
                                  <a:pt x="166" y="123"/>
                                  <a:pt x="165" y="124"/>
                                  <a:pt x="164" y="125"/>
                                </a:cubicBezTo>
                                <a:cubicBezTo>
                                  <a:pt x="164" y="124"/>
                                  <a:pt x="164" y="124"/>
                                  <a:pt x="165" y="124"/>
                                </a:cubicBezTo>
                                <a:close/>
                                <a:moveTo>
                                  <a:pt x="156" y="126"/>
                                </a:moveTo>
                                <a:cubicBezTo>
                                  <a:pt x="157" y="125"/>
                                  <a:pt x="158" y="125"/>
                                  <a:pt x="159" y="124"/>
                                </a:cubicBezTo>
                                <a:cubicBezTo>
                                  <a:pt x="160" y="123"/>
                                  <a:pt x="161" y="123"/>
                                  <a:pt x="161" y="122"/>
                                </a:cubicBezTo>
                                <a:cubicBezTo>
                                  <a:pt x="162" y="122"/>
                                  <a:pt x="163" y="122"/>
                                  <a:pt x="164" y="121"/>
                                </a:cubicBezTo>
                                <a:cubicBezTo>
                                  <a:pt x="161" y="123"/>
                                  <a:pt x="159" y="125"/>
                                  <a:pt x="156" y="126"/>
                                </a:cubicBezTo>
                                <a:close/>
                                <a:moveTo>
                                  <a:pt x="165" y="127"/>
                                </a:moveTo>
                                <a:cubicBezTo>
                                  <a:pt x="166" y="127"/>
                                  <a:pt x="166" y="127"/>
                                  <a:pt x="166" y="127"/>
                                </a:cubicBezTo>
                                <a:cubicBezTo>
                                  <a:pt x="167" y="126"/>
                                  <a:pt x="167" y="126"/>
                                  <a:pt x="166" y="125"/>
                                </a:cubicBezTo>
                                <a:cubicBezTo>
                                  <a:pt x="167" y="125"/>
                                  <a:pt x="167" y="125"/>
                                  <a:pt x="168" y="124"/>
                                </a:cubicBezTo>
                                <a:cubicBezTo>
                                  <a:pt x="169" y="123"/>
                                  <a:pt x="170" y="122"/>
                                  <a:pt x="172" y="121"/>
                                </a:cubicBezTo>
                                <a:cubicBezTo>
                                  <a:pt x="173" y="122"/>
                                  <a:pt x="175" y="123"/>
                                  <a:pt x="176" y="124"/>
                                </a:cubicBezTo>
                                <a:cubicBezTo>
                                  <a:pt x="170" y="127"/>
                                  <a:pt x="163" y="131"/>
                                  <a:pt x="157" y="135"/>
                                </a:cubicBezTo>
                                <a:cubicBezTo>
                                  <a:pt x="157" y="135"/>
                                  <a:pt x="157" y="135"/>
                                  <a:pt x="157" y="135"/>
                                </a:cubicBezTo>
                                <a:cubicBezTo>
                                  <a:pt x="160" y="133"/>
                                  <a:pt x="162" y="130"/>
                                  <a:pt x="165" y="127"/>
                                </a:cubicBezTo>
                                <a:close/>
                                <a:moveTo>
                                  <a:pt x="158" y="115"/>
                                </a:moveTo>
                                <a:cubicBezTo>
                                  <a:pt x="157" y="115"/>
                                  <a:pt x="156" y="116"/>
                                  <a:pt x="155" y="116"/>
                                </a:cubicBezTo>
                                <a:cubicBezTo>
                                  <a:pt x="157" y="115"/>
                                  <a:pt x="158" y="114"/>
                                  <a:pt x="159" y="112"/>
                                </a:cubicBezTo>
                                <a:cubicBezTo>
                                  <a:pt x="161" y="111"/>
                                  <a:pt x="162" y="110"/>
                                  <a:pt x="164" y="109"/>
                                </a:cubicBezTo>
                                <a:cubicBezTo>
                                  <a:pt x="162" y="111"/>
                                  <a:pt x="160" y="113"/>
                                  <a:pt x="158" y="115"/>
                                </a:cubicBezTo>
                                <a:close/>
                                <a:moveTo>
                                  <a:pt x="159" y="127"/>
                                </a:moveTo>
                                <a:cubicBezTo>
                                  <a:pt x="159" y="127"/>
                                  <a:pt x="158" y="128"/>
                                  <a:pt x="158" y="128"/>
                                </a:cubicBezTo>
                                <a:cubicBezTo>
                                  <a:pt x="156" y="129"/>
                                  <a:pt x="154" y="130"/>
                                  <a:pt x="152" y="132"/>
                                </a:cubicBezTo>
                                <a:cubicBezTo>
                                  <a:pt x="154" y="130"/>
                                  <a:pt x="156" y="129"/>
                                  <a:pt x="159" y="127"/>
                                </a:cubicBezTo>
                                <a:close/>
                                <a:moveTo>
                                  <a:pt x="151" y="117"/>
                                </a:moveTo>
                                <a:cubicBezTo>
                                  <a:pt x="151" y="117"/>
                                  <a:pt x="150" y="117"/>
                                  <a:pt x="149" y="117"/>
                                </a:cubicBezTo>
                                <a:cubicBezTo>
                                  <a:pt x="150" y="117"/>
                                  <a:pt x="150" y="117"/>
                                  <a:pt x="150" y="117"/>
                                </a:cubicBezTo>
                                <a:cubicBezTo>
                                  <a:pt x="150" y="116"/>
                                  <a:pt x="151" y="115"/>
                                  <a:pt x="152" y="115"/>
                                </a:cubicBezTo>
                                <a:cubicBezTo>
                                  <a:pt x="152" y="114"/>
                                  <a:pt x="153" y="114"/>
                                  <a:pt x="154" y="113"/>
                                </a:cubicBezTo>
                                <a:cubicBezTo>
                                  <a:pt x="153" y="114"/>
                                  <a:pt x="152" y="116"/>
                                  <a:pt x="151" y="117"/>
                                </a:cubicBezTo>
                                <a:close/>
                                <a:moveTo>
                                  <a:pt x="157" y="147"/>
                                </a:moveTo>
                                <a:cubicBezTo>
                                  <a:pt x="158" y="147"/>
                                  <a:pt x="159" y="146"/>
                                  <a:pt x="161" y="146"/>
                                </a:cubicBezTo>
                                <a:cubicBezTo>
                                  <a:pt x="159" y="147"/>
                                  <a:pt x="157" y="147"/>
                                  <a:pt x="156" y="148"/>
                                </a:cubicBezTo>
                                <a:cubicBezTo>
                                  <a:pt x="156" y="148"/>
                                  <a:pt x="157" y="147"/>
                                  <a:pt x="157" y="147"/>
                                </a:cubicBezTo>
                                <a:close/>
                                <a:moveTo>
                                  <a:pt x="159" y="137"/>
                                </a:moveTo>
                                <a:cubicBezTo>
                                  <a:pt x="159" y="138"/>
                                  <a:pt x="159" y="138"/>
                                  <a:pt x="158" y="138"/>
                                </a:cubicBezTo>
                                <a:cubicBezTo>
                                  <a:pt x="158" y="138"/>
                                  <a:pt x="158" y="138"/>
                                  <a:pt x="158" y="138"/>
                                </a:cubicBezTo>
                                <a:cubicBezTo>
                                  <a:pt x="157" y="138"/>
                                  <a:pt x="157" y="138"/>
                                  <a:pt x="157" y="138"/>
                                </a:cubicBezTo>
                                <a:cubicBezTo>
                                  <a:pt x="157" y="137"/>
                                  <a:pt x="158" y="137"/>
                                  <a:pt x="158" y="137"/>
                                </a:cubicBezTo>
                                <a:cubicBezTo>
                                  <a:pt x="159" y="137"/>
                                  <a:pt x="160" y="137"/>
                                  <a:pt x="161" y="137"/>
                                </a:cubicBezTo>
                                <a:cubicBezTo>
                                  <a:pt x="161" y="137"/>
                                  <a:pt x="161" y="138"/>
                                  <a:pt x="161" y="138"/>
                                </a:cubicBezTo>
                                <a:cubicBezTo>
                                  <a:pt x="160" y="137"/>
                                  <a:pt x="160" y="137"/>
                                  <a:pt x="159" y="137"/>
                                </a:cubicBezTo>
                                <a:close/>
                                <a:moveTo>
                                  <a:pt x="160" y="136"/>
                                </a:moveTo>
                                <a:cubicBezTo>
                                  <a:pt x="162" y="135"/>
                                  <a:pt x="163" y="135"/>
                                  <a:pt x="165" y="134"/>
                                </a:cubicBezTo>
                                <a:cubicBezTo>
                                  <a:pt x="164" y="135"/>
                                  <a:pt x="163" y="135"/>
                                  <a:pt x="163" y="136"/>
                                </a:cubicBezTo>
                                <a:cubicBezTo>
                                  <a:pt x="162" y="136"/>
                                  <a:pt x="161" y="136"/>
                                  <a:pt x="160" y="136"/>
                                </a:cubicBezTo>
                                <a:close/>
                                <a:moveTo>
                                  <a:pt x="167" y="141"/>
                                </a:moveTo>
                                <a:cubicBezTo>
                                  <a:pt x="166" y="141"/>
                                  <a:pt x="166" y="141"/>
                                  <a:pt x="166" y="142"/>
                                </a:cubicBezTo>
                                <a:cubicBezTo>
                                  <a:pt x="165" y="142"/>
                                  <a:pt x="164" y="142"/>
                                  <a:pt x="163" y="143"/>
                                </a:cubicBezTo>
                                <a:cubicBezTo>
                                  <a:pt x="164" y="142"/>
                                  <a:pt x="166" y="141"/>
                                  <a:pt x="167" y="141"/>
                                </a:cubicBezTo>
                                <a:close/>
                                <a:moveTo>
                                  <a:pt x="165" y="146"/>
                                </a:moveTo>
                                <a:cubicBezTo>
                                  <a:pt x="167" y="144"/>
                                  <a:pt x="169" y="143"/>
                                  <a:pt x="171" y="142"/>
                                </a:cubicBezTo>
                                <a:cubicBezTo>
                                  <a:pt x="172" y="141"/>
                                  <a:pt x="171" y="140"/>
                                  <a:pt x="170" y="140"/>
                                </a:cubicBezTo>
                                <a:cubicBezTo>
                                  <a:pt x="171" y="139"/>
                                  <a:pt x="172" y="138"/>
                                  <a:pt x="173" y="137"/>
                                </a:cubicBezTo>
                                <a:cubicBezTo>
                                  <a:pt x="174" y="137"/>
                                  <a:pt x="175" y="137"/>
                                  <a:pt x="176" y="136"/>
                                </a:cubicBezTo>
                                <a:cubicBezTo>
                                  <a:pt x="174" y="138"/>
                                  <a:pt x="173" y="140"/>
                                  <a:pt x="171" y="142"/>
                                </a:cubicBezTo>
                                <a:cubicBezTo>
                                  <a:pt x="169" y="143"/>
                                  <a:pt x="166" y="145"/>
                                  <a:pt x="164" y="147"/>
                                </a:cubicBezTo>
                                <a:cubicBezTo>
                                  <a:pt x="164" y="146"/>
                                  <a:pt x="165" y="146"/>
                                  <a:pt x="165" y="146"/>
                                </a:cubicBezTo>
                                <a:close/>
                                <a:moveTo>
                                  <a:pt x="178" y="115"/>
                                </a:moveTo>
                                <a:cubicBezTo>
                                  <a:pt x="180" y="113"/>
                                  <a:pt x="182" y="112"/>
                                  <a:pt x="184" y="110"/>
                                </a:cubicBezTo>
                                <a:cubicBezTo>
                                  <a:pt x="185" y="110"/>
                                  <a:pt x="185" y="110"/>
                                  <a:pt x="186" y="110"/>
                                </a:cubicBezTo>
                                <a:cubicBezTo>
                                  <a:pt x="183" y="112"/>
                                  <a:pt x="180" y="113"/>
                                  <a:pt x="178" y="115"/>
                                </a:cubicBezTo>
                                <a:close/>
                                <a:moveTo>
                                  <a:pt x="180" y="108"/>
                                </a:moveTo>
                                <a:cubicBezTo>
                                  <a:pt x="181" y="107"/>
                                  <a:pt x="181" y="107"/>
                                  <a:pt x="182" y="106"/>
                                </a:cubicBezTo>
                                <a:cubicBezTo>
                                  <a:pt x="183" y="106"/>
                                  <a:pt x="184" y="105"/>
                                  <a:pt x="186" y="104"/>
                                </a:cubicBezTo>
                                <a:cubicBezTo>
                                  <a:pt x="184" y="106"/>
                                  <a:pt x="182" y="107"/>
                                  <a:pt x="180" y="108"/>
                                </a:cubicBezTo>
                                <a:close/>
                                <a:moveTo>
                                  <a:pt x="184" y="97"/>
                                </a:moveTo>
                                <a:cubicBezTo>
                                  <a:pt x="183" y="98"/>
                                  <a:pt x="181" y="100"/>
                                  <a:pt x="180" y="101"/>
                                </a:cubicBezTo>
                                <a:cubicBezTo>
                                  <a:pt x="176" y="103"/>
                                  <a:pt x="173" y="105"/>
                                  <a:pt x="169" y="107"/>
                                </a:cubicBezTo>
                                <a:cubicBezTo>
                                  <a:pt x="172" y="105"/>
                                  <a:pt x="174" y="103"/>
                                  <a:pt x="176" y="100"/>
                                </a:cubicBezTo>
                                <a:cubicBezTo>
                                  <a:pt x="177" y="99"/>
                                  <a:pt x="178" y="98"/>
                                  <a:pt x="180" y="98"/>
                                </a:cubicBezTo>
                                <a:cubicBezTo>
                                  <a:pt x="181" y="97"/>
                                  <a:pt x="183" y="97"/>
                                  <a:pt x="185" y="96"/>
                                </a:cubicBezTo>
                                <a:cubicBezTo>
                                  <a:pt x="185" y="96"/>
                                  <a:pt x="184" y="97"/>
                                  <a:pt x="184" y="97"/>
                                </a:cubicBezTo>
                                <a:close/>
                                <a:moveTo>
                                  <a:pt x="181" y="91"/>
                                </a:moveTo>
                                <a:cubicBezTo>
                                  <a:pt x="179" y="92"/>
                                  <a:pt x="177" y="93"/>
                                  <a:pt x="175" y="95"/>
                                </a:cubicBezTo>
                                <a:cubicBezTo>
                                  <a:pt x="175" y="95"/>
                                  <a:pt x="175" y="95"/>
                                  <a:pt x="175" y="95"/>
                                </a:cubicBezTo>
                                <a:cubicBezTo>
                                  <a:pt x="178" y="92"/>
                                  <a:pt x="180" y="90"/>
                                  <a:pt x="183" y="89"/>
                                </a:cubicBezTo>
                                <a:cubicBezTo>
                                  <a:pt x="182" y="89"/>
                                  <a:pt x="182" y="90"/>
                                  <a:pt x="181" y="91"/>
                                </a:cubicBezTo>
                                <a:close/>
                                <a:moveTo>
                                  <a:pt x="172" y="93"/>
                                </a:moveTo>
                                <a:cubicBezTo>
                                  <a:pt x="172" y="92"/>
                                  <a:pt x="173" y="91"/>
                                  <a:pt x="173" y="91"/>
                                </a:cubicBezTo>
                                <a:cubicBezTo>
                                  <a:pt x="174" y="90"/>
                                  <a:pt x="175" y="90"/>
                                  <a:pt x="176" y="90"/>
                                </a:cubicBezTo>
                                <a:cubicBezTo>
                                  <a:pt x="174" y="91"/>
                                  <a:pt x="173" y="92"/>
                                  <a:pt x="172" y="93"/>
                                </a:cubicBezTo>
                                <a:close/>
                                <a:moveTo>
                                  <a:pt x="172" y="89"/>
                                </a:moveTo>
                                <a:cubicBezTo>
                                  <a:pt x="172" y="89"/>
                                  <a:pt x="172" y="89"/>
                                  <a:pt x="172" y="89"/>
                                </a:cubicBezTo>
                                <a:cubicBezTo>
                                  <a:pt x="170" y="93"/>
                                  <a:pt x="167" y="96"/>
                                  <a:pt x="165" y="99"/>
                                </a:cubicBezTo>
                                <a:cubicBezTo>
                                  <a:pt x="163" y="101"/>
                                  <a:pt x="161" y="103"/>
                                  <a:pt x="159" y="105"/>
                                </a:cubicBezTo>
                                <a:cubicBezTo>
                                  <a:pt x="156" y="106"/>
                                  <a:pt x="154" y="107"/>
                                  <a:pt x="152" y="108"/>
                                </a:cubicBezTo>
                                <a:cubicBezTo>
                                  <a:pt x="159" y="101"/>
                                  <a:pt x="166" y="94"/>
                                  <a:pt x="173" y="88"/>
                                </a:cubicBezTo>
                                <a:cubicBezTo>
                                  <a:pt x="173" y="88"/>
                                  <a:pt x="173" y="89"/>
                                  <a:pt x="172" y="89"/>
                                </a:cubicBezTo>
                                <a:close/>
                                <a:moveTo>
                                  <a:pt x="152" y="111"/>
                                </a:moveTo>
                                <a:cubicBezTo>
                                  <a:pt x="153" y="111"/>
                                  <a:pt x="153" y="110"/>
                                  <a:pt x="153" y="110"/>
                                </a:cubicBezTo>
                                <a:cubicBezTo>
                                  <a:pt x="153" y="109"/>
                                  <a:pt x="154" y="109"/>
                                  <a:pt x="155" y="109"/>
                                </a:cubicBezTo>
                                <a:cubicBezTo>
                                  <a:pt x="154" y="109"/>
                                  <a:pt x="154" y="110"/>
                                  <a:pt x="154" y="110"/>
                                </a:cubicBezTo>
                                <a:cubicBezTo>
                                  <a:pt x="152" y="112"/>
                                  <a:pt x="150" y="114"/>
                                  <a:pt x="148" y="115"/>
                                </a:cubicBezTo>
                                <a:cubicBezTo>
                                  <a:pt x="147" y="116"/>
                                  <a:pt x="145" y="117"/>
                                  <a:pt x="144" y="118"/>
                                </a:cubicBezTo>
                                <a:cubicBezTo>
                                  <a:pt x="144" y="118"/>
                                  <a:pt x="144" y="118"/>
                                  <a:pt x="144" y="118"/>
                                </a:cubicBezTo>
                                <a:cubicBezTo>
                                  <a:pt x="147" y="116"/>
                                  <a:pt x="150" y="113"/>
                                  <a:pt x="152" y="111"/>
                                </a:cubicBezTo>
                                <a:close/>
                                <a:moveTo>
                                  <a:pt x="148" y="119"/>
                                </a:moveTo>
                                <a:cubicBezTo>
                                  <a:pt x="148" y="119"/>
                                  <a:pt x="149" y="119"/>
                                  <a:pt x="149" y="118"/>
                                </a:cubicBezTo>
                                <a:cubicBezTo>
                                  <a:pt x="148" y="120"/>
                                  <a:pt x="146" y="122"/>
                                  <a:pt x="145" y="123"/>
                                </a:cubicBezTo>
                                <a:cubicBezTo>
                                  <a:pt x="144" y="124"/>
                                  <a:pt x="143" y="124"/>
                                  <a:pt x="142" y="125"/>
                                </a:cubicBezTo>
                                <a:cubicBezTo>
                                  <a:pt x="144" y="123"/>
                                  <a:pt x="146" y="121"/>
                                  <a:pt x="148" y="119"/>
                                </a:cubicBezTo>
                                <a:close/>
                                <a:moveTo>
                                  <a:pt x="138" y="119"/>
                                </a:moveTo>
                                <a:cubicBezTo>
                                  <a:pt x="136" y="120"/>
                                  <a:pt x="133" y="121"/>
                                  <a:pt x="130" y="122"/>
                                </a:cubicBezTo>
                                <a:cubicBezTo>
                                  <a:pt x="131" y="121"/>
                                  <a:pt x="132" y="121"/>
                                  <a:pt x="132" y="120"/>
                                </a:cubicBezTo>
                                <a:cubicBezTo>
                                  <a:pt x="134" y="119"/>
                                  <a:pt x="135" y="118"/>
                                  <a:pt x="136" y="118"/>
                                </a:cubicBezTo>
                                <a:cubicBezTo>
                                  <a:pt x="139" y="116"/>
                                  <a:pt x="141" y="115"/>
                                  <a:pt x="144" y="114"/>
                                </a:cubicBezTo>
                                <a:cubicBezTo>
                                  <a:pt x="142" y="116"/>
                                  <a:pt x="140" y="118"/>
                                  <a:pt x="138" y="119"/>
                                </a:cubicBezTo>
                                <a:close/>
                                <a:moveTo>
                                  <a:pt x="126" y="116"/>
                                </a:moveTo>
                                <a:cubicBezTo>
                                  <a:pt x="130" y="112"/>
                                  <a:pt x="133" y="109"/>
                                  <a:pt x="136" y="106"/>
                                </a:cubicBezTo>
                                <a:cubicBezTo>
                                  <a:pt x="139" y="104"/>
                                  <a:pt x="142" y="102"/>
                                  <a:pt x="145" y="101"/>
                                </a:cubicBezTo>
                                <a:cubicBezTo>
                                  <a:pt x="141" y="104"/>
                                  <a:pt x="138" y="107"/>
                                  <a:pt x="134" y="110"/>
                                </a:cubicBezTo>
                                <a:cubicBezTo>
                                  <a:pt x="132" y="112"/>
                                  <a:pt x="129" y="114"/>
                                  <a:pt x="126" y="116"/>
                                </a:cubicBezTo>
                                <a:close/>
                                <a:moveTo>
                                  <a:pt x="131" y="116"/>
                                </a:moveTo>
                                <a:cubicBezTo>
                                  <a:pt x="129" y="117"/>
                                  <a:pt x="128" y="118"/>
                                  <a:pt x="127" y="120"/>
                                </a:cubicBezTo>
                                <a:cubicBezTo>
                                  <a:pt x="127" y="120"/>
                                  <a:pt x="127" y="120"/>
                                  <a:pt x="126" y="120"/>
                                </a:cubicBezTo>
                                <a:cubicBezTo>
                                  <a:pt x="125" y="121"/>
                                  <a:pt x="124" y="122"/>
                                  <a:pt x="122" y="123"/>
                                </a:cubicBezTo>
                                <a:cubicBezTo>
                                  <a:pt x="125" y="121"/>
                                  <a:pt x="128" y="118"/>
                                  <a:pt x="131" y="116"/>
                                </a:cubicBezTo>
                                <a:close/>
                                <a:moveTo>
                                  <a:pt x="124" y="126"/>
                                </a:moveTo>
                                <a:cubicBezTo>
                                  <a:pt x="124" y="126"/>
                                  <a:pt x="124" y="126"/>
                                  <a:pt x="124" y="126"/>
                                </a:cubicBezTo>
                                <a:cubicBezTo>
                                  <a:pt x="122" y="129"/>
                                  <a:pt x="120" y="132"/>
                                  <a:pt x="117" y="135"/>
                                </a:cubicBezTo>
                                <a:cubicBezTo>
                                  <a:pt x="119" y="132"/>
                                  <a:pt x="122" y="129"/>
                                  <a:pt x="124" y="126"/>
                                </a:cubicBezTo>
                                <a:close/>
                                <a:moveTo>
                                  <a:pt x="113" y="117"/>
                                </a:moveTo>
                                <a:cubicBezTo>
                                  <a:pt x="113" y="117"/>
                                  <a:pt x="112" y="117"/>
                                  <a:pt x="112" y="117"/>
                                </a:cubicBezTo>
                                <a:cubicBezTo>
                                  <a:pt x="112" y="118"/>
                                  <a:pt x="111" y="119"/>
                                  <a:pt x="110" y="120"/>
                                </a:cubicBezTo>
                                <a:cubicBezTo>
                                  <a:pt x="110" y="120"/>
                                  <a:pt x="109" y="120"/>
                                  <a:pt x="109" y="120"/>
                                </a:cubicBezTo>
                                <a:cubicBezTo>
                                  <a:pt x="110" y="119"/>
                                  <a:pt x="111" y="118"/>
                                  <a:pt x="113" y="117"/>
                                </a:cubicBezTo>
                                <a:close/>
                                <a:moveTo>
                                  <a:pt x="107" y="119"/>
                                </a:moveTo>
                                <a:cubicBezTo>
                                  <a:pt x="107" y="119"/>
                                  <a:pt x="106" y="119"/>
                                  <a:pt x="106" y="119"/>
                                </a:cubicBezTo>
                                <a:cubicBezTo>
                                  <a:pt x="107" y="118"/>
                                  <a:pt x="107" y="117"/>
                                  <a:pt x="108" y="117"/>
                                </a:cubicBezTo>
                                <a:cubicBezTo>
                                  <a:pt x="109" y="116"/>
                                  <a:pt x="110" y="115"/>
                                  <a:pt x="111" y="115"/>
                                </a:cubicBezTo>
                                <a:cubicBezTo>
                                  <a:pt x="110" y="116"/>
                                  <a:pt x="108" y="118"/>
                                  <a:pt x="107" y="119"/>
                                </a:cubicBezTo>
                                <a:close/>
                                <a:moveTo>
                                  <a:pt x="112" y="125"/>
                                </a:moveTo>
                                <a:cubicBezTo>
                                  <a:pt x="113" y="125"/>
                                  <a:pt x="114" y="124"/>
                                  <a:pt x="115" y="123"/>
                                </a:cubicBezTo>
                                <a:cubicBezTo>
                                  <a:pt x="115" y="123"/>
                                  <a:pt x="115" y="123"/>
                                  <a:pt x="115" y="123"/>
                                </a:cubicBezTo>
                                <a:cubicBezTo>
                                  <a:pt x="114" y="124"/>
                                  <a:pt x="114" y="125"/>
                                  <a:pt x="113" y="126"/>
                                </a:cubicBezTo>
                                <a:cubicBezTo>
                                  <a:pt x="111" y="127"/>
                                  <a:pt x="110" y="128"/>
                                  <a:pt x="109" y="129"/>
                                </a:cubicBezTo>
                                <a:cubicBezTo>
                                  <a:pt x="110" y="128"/>
                                  <a:pt x="111" y="127"/>
                                  <a:pt x="112" y="125"/>
                                </a:cubicBezTo>
                                <a:close/>
                                <a:moveTo>
                                  <a:pt x="104" y="117"/>
                                </a:moveTo>
                                <a:cubicBezTo>
                                  <a:pt x="103" y="117"/>
                                  <a:pt x="102" y="117"/>
                                  <a:pt x="102" y="118"/>
                                </a:cubicBezTo>
                                <a:cubicBezTo>
                                  <a:pt x="101" y="118"/>
                                  <a:pt x="101" y="118"/>
                                  <a:pt x="101" y="118"/>
                                </a:cubicBezTo>
                                <a:cubicBezTo>
                                  <a:pt x="105" y="114"/>
                                  <a:pt x="109" y="110"/>
                                  <a:pt x="113" y="106"/>
                                </a:cubicBezTo>
                                <a:cubicBezTo>
                                  <a:pt x="113" y="106"/>
                                  <a:pt x="114" y="106"/>
                                  <a:pt x="114" y="105"/>
                                </a:cubicBezTo>
                                <a:cubicBezTo>
                                  <a:pt x="111" y="109"/>
                                  <a:pt x="107" y="113"/>
                                  <a:pt x="104" y="117"/>
                                </a:cubicBezTo>
                                <a:close/>
                                <a:moveTo>
                                  <a:pt x="99" y="129"/>
                                </a:moveTo>
                                <a:cubicBezTo>
                                  <a:pt x="99" y="128"/>
                                  <a:pt x="100" y="128"/>
                                  <a:pt x="100" y="127"/>
                                </a:cubicBezTo>
                                <a:cubicBezTo>
                                  <a:pt x="100" y="129"/>
                                  <a:pt x="99" y="130"/>
                                  <a:pt x="98" y="131"/>
                                </a:cubicBezTo>
                                <a:cubicBezTo>
                                  <a:pt x="97" y="132"/>
                                  <a:pt x="96" y="133"/>
                                  <a:pt x="95" y="135"/>
                                </a:cubicBezTo>
                                <a:cubicBezTo>
                                  <a:pt x="94" y="135"/>
                                  <a:pt x="94" y="134"/>
                                  <a:pt x="93" y="134"/>
                                </a:cubicBezTo>
                                <a:cubicBezTo>
                                  <a:pt x="95" y="132"/>
                                  <a:pt x="97" y="130"/>
                                  <a:pt x="99" y="129"/>
                                </a:cubicBezTo>
                                <a:close/>
                                <a:moveTo>
                                  <a:pt x="103" y="132"/>
                                </a:moveTo>
                                <a:cubicBezTo>
                                  <a:pt x="103" y="132"/>
                                  <a:pt x="104" y="131"/>
                                  <a:pt x="104" y="131"/>
                                </a:cubicBezTo>
                                <a:cubicBezTo>
                                  <a:pt x="103" y="132"/>
                                  <a:pt x="102" y="133"/>
                                  <a:pt x="101" y="135"/>
                                </a:cubicBezTo>
                                <a:cubicBezTo>
                                  <a:pt x="100" y="135"/>
                                  <a:pt x="100" y="135"/>
                                  <a:pt x="100" y="135"/>
                                </a:cubicBezTo>
                                <a:cubicBezTo>
                                  <a:pt x="101" y="134"/>
                                  <a:pt x="102" y="133"/>
                                  <a:pt x="103" y="132"/>
                                </a:cubicBezTo>
                                <a:close/>
                                <a:moveTo>
                                  <a:pt x="103" y="126"/>
                                </a:moveTo>
                                <a:cubicBezTo>
                                  <a:pt x="104" y="125"/>
                                  <a:pt x="105" y="124"/>
                                  <a:pt x="106" y="123"/>
                                </a:cubicBezTo>
                                <a:cubicBezTo>
                                  <a:pt x="106" y="122"/>
                                  <a:pt x="107" y="121"/>
                                  <a:pt x="108" y="121"/>
                                </a:cubicBezTo>
                                <a:cubicBezTo>
                                  <a:pt x="108" y="121"/>
                                  <a:pt x="109" y="121"/>
                                  <a:pt x="109" y="121"/>
                                </a:cubicBezTo>
                                <a:cubicBezTo>
                                  <a:pt x="107" y="123"/>
                                  <a:pt x="105" y="124"/>
                                  <a:pt x="103" y="126"/>
                                </a:cubicBezTo>
                                <a:close/>
                                <a:moveTo>
                                  <a:pt x="110" y="141"/>
                                </a:moveTo>
                                <a:cubicBezTo>
                                  <a:pt x="107" y="143"/>
                                  <a:pt x="104" y="145"/>
                                  <a:pt x="102" y="146"/>
                                </a:cubicBezTo>
                                <a:cubicBezTo>
                                  <a:pt x="104" y="144"/>
                                  <a:pt x="106" y="143"/>
                                  <a:pt x="108" y="141"/>
                                </a:cubicBezTo>
                                <a:cubicBezTo>
                                  <a:pt x="108" y="141"/>
                                  <a:pt x="109" y="141"/>
                                  <a:pt x="110" y="141"/>
                                </a:cubicBezTo>
                                <a:close/>
                                <a:moveTo>
                                  <a:pt x="109" y="139"/>
                                </a:moveTo>
                                <a:cubicBezTo>
                                  <a:pt x="112" y="137"/>
                                  <a:pt x="114" y="134"/>
                                  <a:pt x="117" y="132"/>
                                </a:cubicBezTo>
                                <a:cubicBezTo>
                                  <a:pt x="117" y="132"/>
                                  <a:pt x="117" y="131"/>
                                  <a:pt x="118" y="131"/>
                                </a:cubicBezTo>
                                <a:cubicBezTo>
                                  <a:pt x="115" y="134"/>
                                  <a:pt x="113" y="137"/>
                                  <a:pt x="111" y="140"/>
                                </a:cubicBezTo>
                                <a:cubicBezTo>
                                  <a:pt x="111" y="140"/>
                                  <a:pt x="111" y="140"/>
                                  <a:pt x="111" y="140"/>
                                </a:cubicBezTo>
                                <a:cubicBezTo>
                                  <a:pt x="111" y="140"/>
                                  <a:pt x="110" y="139"/>
                                  <a:pt x="109" y="139"/>
                                </a:cubicBezTo>
                                <a:close/>
                                <a:moveTo>
                                  <a:pt x="116" y="122"/>
                                </a:moveTo>
                                <a:cubicBezTo>
                                  <a:pt x="117" y="121"/>
                                  <a:pt x="119" y="120"/>
                                  <a:pt x="120" y="119"/>
                                </a:cubicBezTo>
                                <a:cubicBezTo>
                                  <a:pt x="119" y="120"/>
                                  <a:pt x="118" y="121"/>
                                  <a:pt x="116" y="122"/>
                                </a:cubicBezTo>
                                <a:close/>
                                <a:moveTo>
                                  <a:pt x="116" y="145"/>
                                </a:moveTo>
                                <a:cubicBezTo>
                                  <a:pt x="116" y="144"/>
                                  <a:pt x="117" y="144"/>
                                  <a:pt x="118" y="143"/>
                                </a:cubicBezTo>
                                <a:cubicBezTo>
                                  <a:pt x="118" y="144"/>
                                  <a:pt x="118" y="144"/>
                                  <a:pt x="118" y="144"/>
                                </a:cubicBezTo>
                                <a:cubicBezTo>
                                  <a:pt x="118" y="144"/>
                                  <a:pt x="118" y="144"/>
                                  <a:pt x="118" y="144"/>
                                </a:cubicBezTo>
                                <a:cubicBezTo>
                                  <a:pt x="118" y="144"/>
                                  <a:pt x="118" y="144"/>
                                  <a:pt x="117" y="145"/>
                                </a:cubicBezTo>
                                <a:cubicBezTo>
                                  <a:pt x="116" y="145"/>
                                  <a:pt x="115" y="146"/>
                                  <a:pt x="114" y="146"/>
                                </a:cubicBezTo>
                                <a:cubicBezTo>
                                  <a:pt x="115" y="146"/>
                                  <a:pt x="115" y="145"/>
                                  <a:pt x="116" y="145"/>
                                </a:cubicBezTo>
                                <a:close/>
                                <a:moveTo>
                                  <a:pt x="122" y="144"/>
                                </a:moveTo>
                                <a:cubicBezTo>
                                  <a:pt x="122" y="145"/>
                                  <a:pt x="122" y="145"/>
                                  <a:pt x="122" y="145"/>
                                </a:cubicBezTo>
                                <a:cubicBezTo>
                                  <a:pt x="121" y="146"/>
                                  <a:pt x="120" y="147"/>
                                  <a:pt x="119" y="148"/>
                                </a:cubicBezTo>
                                <a:cubicBezTo>
                                  <a:pt x="119" y="148"/>
                                  <a:pt x="119" y="148"/>
                                  <a:pt x="118" y="148"/>
                                </a:cubicBezTo>
                                <a:cubicBezTo>
                                  <a:pt x="119" y="147"/>
                                  <a:pt x="120" y="146"/>
                                  <a:pt x="122" y="144"/>
                                </a:cubicBezTo>
                                <a:close/>
                                <a:moveTo>
                                  <a:pt x="120" y="140"/>
                                </a:moveTo>
                                <a:cubicBezTo>
                                  <a:pt x="120" y="139"/>
                                  <a:pt x="121" y="139"/>
                                  <a:pt x="122" y="138"/>
                                </a:cubicBezTo>
                                <a:cubicBezTo>
                                  <a:pt x="125" y="137"/>
                                  <a:pt x="128" y="135"/>
                                  <a:pt x="131" y="133"/>
                                </a:cubicBezTo>
                                <a:cubicBezTo>
                                  <a:pt x="130" y="134"/>
                                  <a:pt x="128" y="135"/>
                                  <a:pt x="127" y="136"/>
                                </a:cubicBezTo>
                                <a:cubicBezTo>
                                  <a:pt x="125" y="137"/>
                                  <a:pt x="122" y="139"/>
                                  <a:pt x="120" y="140"/>
                                </a:cubicBezTo>
                                <a:close/>
                                <a:moveTo>
                                  <a:pt x="129" y="143"/>
                                </a:moveTo>
                                <a:cubicBezTo>
                                  <a:pt x="129" y="143"/>
                                  <a:pt x="128" y="143"/>
                                  <a:pt x="128" y="143"/>
                                </a:cubicBezTo>
                                <a:cubicBezTo>
                                  <a:pt x="128" y="144"/>
                                  <a:pt x="127" y="144"/>
                                  <a:pt x="127" y="144"/>
                                </a:cubicBezTo>
                                <a:cubicBezTo>
                                  <a:pt x="127" y="144"/>
                                  <a:pt x="127" y="144"/>
                                  <a:pt x="127" y="144"/>
                                </a:cubicBezTo>
                                <a:cubicBezTo>
                                  <a:pt x="127" y="143"/>
                                  <a:pt x="128" y="143"/>
                                  <a:pt x="128" y="142"/>
                                </a:cubicBezTo>
                                <a:cubicBezTo>
                                  <a:pt x="129" y="141"/>
                                  <a:pt x="130" y="140"/>
                                  <a:pt x="131" y="140"/>
                                </a:cubicBezTo>
                                <a:cubicBezTo>
                                  <a:pt x="130" y="140"/>
                                  <a:pt x="129" y="141"/>
                                  <a:pt x="129" y="142"/>
                                </a:cubicBezTo>
                                <a:cubicBezTo>
                                  <a:pt x="129" y="142"/>
                                  <a:pt x="129" y="142"/>
                                  <a:pt x="129" y="143"/>
                                </a:cubicBezTo>
                                <a:close/>
                                <a:moveTo>
                                  <a:pt x="129" y="146"/>
                                </a:moveTo>
                                <a:cubicBezTo>
                                  <a:pt x="129" y="146"/>
                                  <a:pt x="129" y="146"/>
                                  <a:pt x="130" y="146"/>
                                </a:cubicBezTo>
                                <a:cubicBezTo>
                                  <a:pt x="129" y="147"/>
                                  <a:pt x="129" y="148"/>
                                  <a:pt x="128" y="148"/>
                                </a:cubicBezTo>
                                <a:cubicBezTo>
                                  <a:pt x="127" y="149"/>
                                  <a:pt x="126" y="149"/>
                                  <a:pt x="125" y="150"/>
                                </a:cubicBezTo>
                                <a:cubicBezTo>
                                  <a:pt x="126" y="149"/>
                                  <a:pt x="128" y="148"/>
                                  <a:pt x="129" y="146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5" y="156"/>
                                  <a:pt x="136" y="156"/>
                                  <a:pt x="136" y="156"/>
                                </a:cubicBezTo>
                                <a:cubicBezTo>
                                  <a:pt x="134" y="157"/>
                                  <a:pt x="133" y="159"/>
                                  <a:pt x="131" y="160"/>
                                </a:cubicBezTo>
                                <a:cubicBezTo>
                                  <a:pt x="132" y="159"/>
                                  <a:pt x="133" y="158"/>
                                  <a:pt x="134" y="157"/>
                                </a:cubicBezTo>
                                <a:close/>
                                <a:moveTo>
                                  <a:pt x="133" y="167"/>
                                </a:moveTo>
                                <a:cubicBezTo>
                                  <a:pt x="135" y="165"/>
                                  <a:pt x="138" y="163"/>
                                  <a:pt x="140" y="162"/>
                                </a:cubicBezTo>
                                <a:cubicBezTo>
                                  <a:pt x="139" y="163"/>
                                  <a:pt x="138" y="164"/>
                                  <a:pt x="137" y="165"/>
                                </a:cubicBezTo>
                                <a:cubicBezTo>
                                  <a:pt x="136" y="165"/>
                                  <a:pt x="135" y="166"/>
                                  <a:pt x="134" y="166"/>
                                </a:cubicBezTo>
                                <a:cubicBezTo>
                                  <a:pt x="134" y="167"/>
                                  <a:pt x="133" y="167"/>
                                  <a:pt x="133" y="167"/>
                                </a:cubicBezTo>
                                <a:cubicBezTo>
                                  <a:pt x="133" y="167"/>
                                  <a:pt x="133" y="167"/>
                                  <a:pt x="133" y="167"/>
                                </a:cubicBezTo>
                                <a:close/>
                                <a:moveTo>
                                  <a:pt x="138" y="160"/>
                                </a:moveTo>
                                <a:cubicBezTo>
                                  <a:pt x="137" y="160"/>
                                  <a:pt x="137" y="161"/>
                                  <a:pt x="137" y="161"/>
                                </a:cubicBezTo>
                                <a:cubicBezTo>
                                  <a:pt x="137" y="160"/>
                                  <a:pt x="137" y="160"/>
                                  <a:pt x="137" y="160"/>
                                </a:cubicBezTo>
                                <a:cubicBezTo>
                                  <a:pt x="137" y="160"/>
                                  <a:pt x="137" y="160"/>
                                  <a:pt x="137" y="160"/>
                                </a:cubicBezTo>
                                <a:cubicBezTo>
                                  <a:pt x="139" y="159"/>
                                  <a:pt x="140" y="158"/>
                                  <a:pt x="142" y="157"/>
                                </a:cubicBezTo>
                                <a:cubicBezTo>
                                  <a:pt x="142" y="157"/>
                                  <a:pt x="142" y="158"/>
                                  <a:pt x="142" y="158"/>
                                </a:cubicBezTo>
                                <a:cubicBezTo>
                                  <a:pt x="140" y="159"/>
                                  <a:pt x="139" y="160"/>
                                  <a:pt x="138" y="160"/>
                                </a:cubicBezTo>
                                <a:close/>
                                <a:moveTo>
                                  <a:pt x="143" y="160"/>
                                </a:moveTo>
                                <a:cubicBezTo>
                                  <a:pt x="145" y="159"/>
                                  <a:pt x="148" y="158"/>
                                  <a:pt x="150" y="157"/>
                                </a:cubicBezTo>
                                <a:cubicBezTo>
                                  <a:pt x="149" y="158"/>
                                  <a:pt x="148" y="159"/>
                                  <a:pt x="147" y="160"/>
                                </a:cubicBezTo>
                                <a:cubicBezTo>
                                  <a:pt x="145" y="161"/>
                                  <a:pt x="143" y="162"/>
                                  <a:pt x="141" y="163"/>
                                </a:cubicBezTo>
                                <a:cubicBezTo>
                                  <a:pt x="142" y="162"/>
                                  <a:pt x="142" y="161"/>
                                  <a:pt x="143" y="160"/>
                                </a:cubicBezTo>
                                <a:close/>
                                <a:moveTo>
                                  <a:pt x="147" y="162"/>
                                </a:moveTo>
                                <a:cubicBezTo>
                                  <a:pt x="148" y="161"/>
                                  <a:pt x="149" y="161"/>
                                  <a:pt x="150" y="160"/>
                                </a:cubicBezTo>
                                <a:cubicBezTo>
                                  <a:pt x="150" y="161"/>
                                  <a:pt x="149" y="161"/>
                                  <a:pt x="149" y="162"/>
                                </a:cubicBezTo>
                                <a:cubicBezTo>
                                  <a:pt x="148" y="162"/>
                                  <a:pt x="147" y="162"/>
                                  <a:pt x="146" y="163"/>
                                </a:cubicBezTo>
                                <a:cubicBezTo>
                                  <a:pt x="146" y="162"/>
                                  <a:pt x="147" y="162"/>
                                  <a:pt x="147" y="162"/>
                                </a:cubicBezTo>
                                <a:close/>
                                <a:moveTo>
                                  <a:pt x="150" y="163"/>
                                </a:moveTo>
                                <a:cubicBezTo>
                                  <a:pt x="150" y="163"/>
                                  <a:pt x="151" y="163"/>
                                  <a:pt x="152" y="162"/>
                                </a:cubicBezTo>
                                <a:cubicBezTo>
                                  <a:pt x="150" y="164"/>
                                  <a:pt x="148" y="166"/>
                                  <a:pt x="146" y="168"/>
                                </a:cubicBezTo>
                                <a:cubicBezTo>
                                  <a:pt x="147" y="166"/>
                                  <a:pt x="148" y="165"/>
                                  <a:pt x="150" y="163"/>
                                </a:cubicBezTo>
                                <a:close/>
                                <a:moveTo>
                                  <a:pt x="146" y="157"/>
                                </a:moveTo>
                                <a:cubicBezTo>
                                  <a:pt x="146" y="157"/>
                                  <a:pt x="146" y="157"/>
                                  <a:pt x="146" y="157"/>
                                </a:cubicBezTo>
                                <a:cubicBezTo>
                                  <a:pt x="147" y="156"/>
                                  <a:pt x="149" y="155"/>
                                  <a:pt x="150" y="153"/>
                                </a:cubicBezTo>
                                <a:cubicBezTo>
                                  <a:pt x="152" y="153"/>
                                  <a:pt x="153" y="152"/>
                                  <a:pt x="155" y="151"/>
                                </a:cubicBezTo>
                                <a:cubicBezTo>
                                  <a:pt x="155" y="151"/>
                                  <a:pt x="155" y="151"/>
                                  <a:pt x="156" y="151"/>
                                </a:cubicBezTo>
                                <a:cubicBezTo>
                                  <a:pt x="156" y="152"/>
                                  <a:pt x="155" y="152"/>
                                  <a:pt x="155" y="152"/>
                                </a:cubicBezTo>
                                <a:cubicBezTo>
                                  <a:pt x="152" y="154"/>
                                  <a:pt x="149" y="156"/>
                                  <a:pt x="146" y="157"/>
                                </a:cubicBezTo>
                                <a:close/>
                                <a:moveTo>
                                  <a:pt x="154" y="158"/>
                                </a:moveTo>
                                <a:cubicBezTo>
                                  <a:pt x="155" y="158"/>
                                  <a:pt x="156" y="157"/>
                                  <a:pt x="157" y="157"/>
                                </a:cubicBezTo>
                                <a:cubicBezTo>
                                  <a:pt x="157" y="157"/>
                                  <a:pt x="156" y="158"/>
                                  <a:pt x="155" y="159"/>
                                </a:cubicBezTo>
                                <a:cubicBezTo>
                                  <a:pt x="154" y="159"/>
                                  <a:pt x="153" y="160"/>
                                  <a:pt x="152" y="160"/>
                                </a:cubicBezTo>
                                <a:cubicBezTo>
                                  <a:pt x="153" y="160"/>
                                  <a:pt x="153" y="159"/>
                                  <a:pt x="154" y="158"/>
                                </a:cubicBezTo>
                                <a:close/>
                                <a:moveTo>
                                  <a:pt x="157" y="155"/>
                                </a:moveTo>
                                <a:cubicBezTo>
                                  <a:pt x="158" y="154"/>
                                  <a:pt x="159" y="153"/>
                                  <a:pt x="160" y="151"/>
                                </a:cubicBezTo>
                                <a:cubicBezTo>
                                  <a:pt x="162" y="150"/>
                                  <a:pt x="164" y="149"/>
                                  <a:pt x="166" y="147"/>
                                </a:cubicBezTo>
                                <a:cubicBezTo>
                                  <a:pt x="165" y="149"/>
                                  <a:pt x="163" y="151"/>
                                  <a:pt x="161" y="153"/>
                                </a:cubicBezTo>
                                <a:cubicBezTo>
                                  <a:pt x="160" y="153"/>
                                  <a:pt x="158" y="154"/>
                                  <a:pt x="157" y="155"/>
                                </a:cubicBezTo>
                                <a:close/>
                                <a:moveTo>
                                  <a:pt x="162" y="154"/>
                                </a:moveTo>
                                <a:cubicBezTo>
                                  <a:pt x="164" y="154"/>
                                  <a:pt x="165" y="153"/>
                                  <a:pt x="167" y="152"/>
                                </a:cubicBezTo>
                                <a:cubicBezTo>
                                  <a:pt x="167" y="153"/>
                                  <a:pt x="167" y="153"/>
                                  <a:pt x="167" y="153"/>
                                </a:cubicBezTo>
                                <a:cubicBezTo>
                                  <a:pt x="165" y="154"/>
                                  <a:pt x="164" y="155"/>
                                  <a:pt x="163" y="156"/>
                                </a:cubicBezTo>
                                <a:cubicBezTo>
                                  <a:pt x="162" y="156"/>
                                  <a:pt x="161" y="157"/>
                                  <a:pt x="160" y="157"/>
                                </a:cubicBezTo>
                                <a:cubicBezTo>
                                  <a:pt x="161" y="156"/>
                                  <a:pt x="162" y="155"/>
                                  <a:pt x="162" y="154"/>
                                </a:cubicBezTo>
                                <a:close/>
                                <a:moveTo>
                                  <a:pt x="164" y="159"/>
                                </a:moveTo>
                                <a:cubicBezTo>
                                  <a:pt x="165" y="158"/>
                                  <a:pt x="166" y="157"/>
                                  <a:pt x="167" y="156"/>
                                </a:cubicBezTo>
                                <a:cubicBezTo>
                                  <a:pt x="167" y="156"/>
                                  <a:pt x="167" y="156"/>
                                  <a:pt x="168" y="156"/>
                                </a:cubicBezTo>
                                <a:cubicBezTo>
                                  <a:pt x="166" y="157"/>
                                  <a:pt x="164" y="159"/>
                                  <a:pt x="162" y="161"/>
                                </a:cubicBezTo>
                                <a:cubicBezTo>
                                  <a:pt x="163" y="160"/>
                                  <a:pt x="163" y="160"/>
                                  <a:pt x="164" y="159"/>
                                </a:cubicBezTo>
                                <a:close/>
                                <a:moveTo>
                                  <a:pt x="169" y="156"/>
                                </a:moveTo>
                                <a:cubicBezTo>
                                  <a:pt x="168" y="158"/>
                                  <a:pt x="166" y="160"/>
                                  <a:pt x="165" y="162"/>
                                </a:cubicBezTo>
                                <a:cubicBezTo>
                                  <a:pt x="164" y="162"/>
                                  <a:pt x="163" y="162"/>
                                  <a:pt x="163" y="163"/>
                                </a:cubicBezTo>
                                <a:cubicBezTo>
                                  <a:pt x="165" y="161"/>
                                  <a:pt x="167" y="159"/>
                                  <a:pt x="169" y="156"/>
                                </a:cubicBezTo>
                                <a:close/>
                                <a:moveTo>
                                  <a:pt x="166" y="151"/>
                                </a:moveTo>
                                <a:cubicBezTo>
                                  <a:pt x="169" y="147"/>
                                  <a:pt x="173" y="144"/>
                                  <a:pt x="176" y="140"/>
                                </a:cubicBezTo>
                                <a:cubicBezTo>
                                  <a:pt x="177" y="140"/>
                                  <a:pt x="177" y="140"/>
                                  <a:pt x="178" y="139"/>
                                </a:cubicBezTo>
                                <a:cubicBezTo>
                                  <a:pt x="177" y="140"/>
                                  <a:pt x="177" y="140"/>
                                  <a:pt x="177" y="141"/>
                                </a:cubicBezTo>
                                <a:cubicBezTo>
                                  <a:pt x="174" y="144"/>
                                  <a:pt x="172" y="146"/>
                                  <a:pt x="170" y="149"/>
                                </a:cubicBezTo>
                                <a:cubicBezTo>
                                  <a:pt x="168" y="150"/>
                                  <a:pt x="167" y="150"/>
                                  <a:pt x="166" y="151"/>
                                </a:cubicBezTo>
                                <a:close/>
                                <a:moveTo>
                                  <a:pt x="177" y="151"/>
                                </a:moveTo>
                                <a:cubicBezTo>
                                  <a:pt x="175" y="153"/>
                                  <a:pt x="174" y="155"/>
                                  <a:pt x="172" y="157"/>
                                </a:cubicBezTo>
                                <a:cubicBezTo>
                                  <a:pt x="172" y="157"/>
                                  <a:pt x="171" y="157"/>
                                  <a:pt x="171" y="158"/>
                                </a:cubicBezTo>
                                <a:cubicBezTo>
                                  <a:pt x="173" y="156"/>
                                  <a:pt x="174" y="154"/>
                                  <a:pt x="175" y="152"/>
                                </a:cubicBezTo>
                                <a:cubicBezTo>
                                  <a:pt x="176" y="152"/>
                                  <a:pt x="177" y="151"/>
                                  <a:pt x="177" y="151"/>
                                </a:cubicBezTo>
                                <a:close/>
                                <a:moveTo>
                                  <a:pt x="186" y="127"/>
                                </a:moveTo>
                                <a:cubicBezTo>
                                  <a:pt x="186" y="126"/>
                                  <a:pt x="187" y="126"/>
                                  <a:pt x="187" y="125"/>
                                </a:cubicBezTo>
                                <a:cubicBezTo>
                                  <a:pt x="189" y="124"/>
                                  <a:pt x="191" y="123"/>
                                  <a:pt x="193" y="122"/>
                                </a:cubicBezTo>
                                <a:cubicBezTo>
                                  <a:pt x="193" y="122"/>
                                  <a:pt x="193" y="122"/>
                                  <a:pt x="193" y="122"/>
                                </a:cubicBezTo>
                                <a:cubicBezTo>
                                  <a:pt x="191" y="124"/>
                                  <a:pt x="188" y="125"/>
                                  <a:pt x="186" y="127"/>
                                </a:cubicBezTo>
                                <a:close/>
                                <a:moveTo>
                                  <a:pt x="198" y="122"/>
                                </a:moveTo>
                                <a:cubicBezTo>
                                  <a:pt x="198" y="123"/>
                                  <a:pt x="197" y="124"/>
                                  <a:pt x="196" y="124"/>
                                </a:cubicBezTo>
                                <a:cubicBezTo>
                                  <a:pt x="195" y="125"/>
                                  <a:pt x="194" y="126"/>
                                  <a:pt x="192" y="127"/>
                                </a:cubicBezTo>
                                <a:cubicBezTo>
                                  <a:pt x="194" y="125"/>
                                  <a:pt x="196" y="123"/>
                                  <a:pt x="198" y="122"/>
                                </a:cubicBezTo>
                                <a:close/>
                                <a:moveTo>
                                  <a:pt x="203" y="120"/>
                                </a:moveTo>
                                <a:cubicBezTo>
                                  <a:pt x="204" y="119"/>
                                  <a:pt x="204" y="119"/>
                                  <a:pt x="204" y="118"/>
                                </a:cubicBezTo>
                                <a:cubicBezTo>
                                  <a:pt x="205" y="118"/>
                                  <a:pt x="205" y="118"/>
                                  <a:pt x="206" y="117"/>
                                </a:cubicBezTo>
                                <a:cubicBezTo>
                                  <a:pt x="205" y="118"/>
                                  <a:pt x="204" y="119"/>
                                  <a:pt x="203" y="120"/>
                                </a:cubicBezTo>
                                <a:close/>
                                <a:moveTo>
                                  <a:pt x="207" y="110"/>
                                </a:moveTo>
                                <a:cubicBezTo>
                                  <a:pt x="207" y="110"/>
                                  <a:pt x="206" y="110"/>
                                  <a:pt x="206" y="110"/>
                                </a:cubicBezTo>
                                <a:cubicBezTo>
                                  <a:pt x="204" y="112"/>
                                  <a:pt x="201" y="113"/>
                                  <a:pt x="199" y="114"/>
                                </a:cubicBezTo>
                                <a:cubicBezTo>
                                  <a:pt x="198" y="115"/>
                                  <a:pt x="197" y="115"/>
                                  <a:pt x="197" y="115"/>
                                </a:cubicBezTo>
                                <a:cubicBezTo>
                                  <a:pt x="199" y="114"/>
                                  <a:pt x="200" y="113"/>
                                  <a:pt x="202" y="112"/>
                                </a:cubicBezTo>
                                <a:cubicBezTo>
                                  <a:pt x="204" y="111"/>
                                  <a:pt x="206" y="110"/>
                                  <a:pt x="208" y="109"/>
                                </a:cubicBezTo>
                                <a:cubicBezTo>
                                  <a:pt x="208" y="109"/>
                                  <a:pt x="207" y="110"/>
                                  <a:pt x="207" y="110"/>
                                </a:cubicBezTo>
                                <a:close/>
                                <a:moveTo>
                                  <a:pt x="195" y="112"/>
                                </a:moveTo>
                                <a:cubicBezTo>
                                  <a:pt x="194" y="112"/>
                                  <a:pt x="194" y="112"/>
                                  <a:pt x="193" y="112"/>
                                </a:cubicBezTo>
                                <a:cubicBezTo>
                                  <a:pt x="194" y="112"/>
                                  <a:pt x="194" y="111"/>
                                  <a:pt x="195" y="110"/>
                                </a:cubicBezTo>
                                <a:cubicBezTo>
                                  <a:pt x="196" y="109"/>
                                  <a:pt x="198" y="108"/>
                                  <a:pt x="199" y="106"/>
                                </a:cubicBezTo>
                                <a:cubicBezTo>
                                  <a:pt x="199" y="106"/>
                                  <a:pt x="199" y="106"/>
                                  <a:pt x="199" y="106"/>
                                </a:cubicBezTo>
                                <a:cubicBezTo>
                                  <a:pt x="198" y="108"/>
                                  <a:pt x="197" y="110"/>
                                  <a:pt x="195" y="112"/>
                                </a:cubicBezTo>
                                <a:close/>
                                <a:moveTo>
                                  <a:pt x="193" y="106"/>
                                </a:moveTo>
                                <a:cubicBezTo>
                                  <a:pt x="194" y="106"/>
                                  <a:pt x="195" y="105"/>
                                  <a:pt x="196" y="104"/>
                                </a:cubicBezTo>
                                <a:cubicBezTo>
                                  <a:pt x="196" y="105"/>
                                  <a:pt x="196" y="105"/>
                                  <a:pt x="195" y="106"/>
                                </a:cubicBezTo>
                                <a:cubicBezTo>
                                  <a:pt x="195" y="106"/>
                                  <a:pt x="194" y="106"/>
                                  <a:pt x="193" y="106"/>
                                </a:cubicBezTo>
                                <a:close/>
                                <a:moveTo>
                                  <a:pt x="196" y="97"/>
                                </a:moveTo>
                                <a:cubicBezTo>
                                  <a:pt x="196" y="97"/>
                                  <a:pt x="195" y="97"/>
                                  <a:pt x="195" y="98"/>
                                </a:cubicBezTo>
                                <a:cubicBezTo>
                                  <a:pt x="193" y="98"/>
                                  <a:pt x="191" y="99"/>
                                  <a:pt x="189" y="100"/>
                                </a:cubicBezTo>
                                <a:cubicBezTo>
                                  <a:pt x="190" y="100"/>
                                  <a:pt x="190" y="99"/>
                                  <a:pt x="191" y="98"/>
                                </a:cubicBezTo>
                                <a:cubicBezTo>
                                  <a:pt x="193" y="97"/>
                                  <a:pt x="195" y="96"/>
                                  <a:pt x="197" y="95"/>
                                </a:cubicBezTo>
                                <a:cubicBezTo>
                                  <a:pt x="196" y="96"/>
                                  <a:pt x="196" y="97"/>
                                  <a:pt x="196" y="97"/>
                                </a:cubicBezTo>
                                <a:close/>
                                <a:moveTo>
                                  <a:pt x="195" y="92"/>
                                </a:moveTo>
                                <a:cubicBezTo>
                                  <a:pt x="192" y="94"/>
                                  <a:pt x="189" y="95"/>
                                  <a:pt x="187" y="97"/>
                                </a:cubicBezTo>
                                <a:cubicBezTo>
                                  <a:pt x="187" y="96"/>
                                  <a:pt x="188" y="96"/>
                                  <a:pt x="189" y="95"/>
                                </a:cubicBezTo>
                                <a:cubicBezTo>
                                  <a:pt x="191" y="94"/>
                                  <a:pt x="193" y="93"/>
                                  <a:pt x="196" y="92"/>
                                </a:cubicBezTo>
                                <a:cubicBezTo>
                                  <a:pt x="196" y="92"/>
                                  <a:pt x="195" y="92"/>
                                  <a:pt x="195" y="92"/>
                                </a:cubicBezTo>
                                <a:close/>
                                <a:moveTo>
                                  <a:pt x="190" y="89"/>
                                </a:moveTo>
                                <a:cubicBezTo>
                                  <a:pt x="189" y="90"/>
                                  <a:pt x="188" y="90"/>
                                  <a:pt x="187" y="91"/>
                                </a:cubicBezTo>
                                <a:cubicBezTo>
                                  <a:pt x="189" y="90"/>
                                  <a:pt x="190" y="89"/>
                                  <a:pt x="191" y="88"/>
                                </a:cubicBezTo>
                                <a:lnTo>
                                  <a:pt x="190" y="89"/>
                                </a:lnTo>
                                <a:close/>
                                <a:moveTo>
                                  <a:pt x="190" y="86"/>
                                </a:moveTo>
                                <a:cubicBezTo>
                                  <a:pt x="189" y="87"/>
                                  <a:pt x="187" y="87"/>
                                  <a:pt x="186" y="88"/>
                                </a:cubicBezTo>
                                <a:cubicBezTo>
                                  <a:pt x="187" y="87"/>
                                  <a:pt x="187" y="86"/>
                                  <a:pt x="188" y="86"/>
                                </a:cubicBezTo>
                                <a:cubicBezTo>
                                  <a:pt x="190" y="84"/>
                                  <a:pt x="193" y="83"/>
                                  <a:pt x="195" y="82"/>
                                </a:cubicBezTo>
                                <a:cubicBezTo>
                                  <a:pt x="195" y="82"/>
                                  <a:pt x="195" y="82"/>
                                  <a:pt x="195" y="82"/>
                                </a:cubicBezTo>
                                <a:cubicBezTo>
                                  <a:pt x="193" y="84"/>
                                  <a:pt x="192" y="85"/>
                                  <a:pt x="190" y="86"/>
                                </a:cubicBezTo>
                                <a:close/>
                                <a:moveTo>
                                  <a:pt x="195" y="86"/>
                                </a:moveTo>
                                <a:cubicBezTo>
                                  <a:pt x="196" y="85"/>
                                  <a:pt x="197" y="85"/>
                                  <a:pt x="199" y="84"/>
                                </a:cubicBezTo>
                                <a:cubicBezTo>
                                  <a:pt x="198" y="85"/>
                                  <a:pt x="197" y="86"/>
                                  <a:pt x="196" y="87"/>
                                </a:cubicBezTo>
                                <a:cubicBezTo>
                                  <a:pt x="195" y="87"/>
                                  <a:pt x="195" y="87"/>
                                  <a:pt x="194" y="87"/>
                                </a:cubicBezTo>
                                <a:cubicBezTo>
                                  <a:pt x="195" y="87"/>
                                  <a:pt x="195" y="87"/>
                                  <a:pt x="195" y="86"/>
                                </a:cubicBezTo>
                                <a:close/>
                                <a:moveTo>
                                  <a:pt x="187" y="80"/>
                                </a:moveTo>
                                <a:cubicBezTo>
                                  <a:pt x="185" y="81"/>
                                  <a:pt x="182" y="82"/>
                                  <a:pt x="179" y="83"/>
                                </a:cubicBezTo>
                                <a:cubicBezTo>
                                  <a:pt x="179" y="82"/>
                                  <a:pt x="179" y="82"/>
                                  <a:pt x="179" y="82"/>
                                </a:cubicBezTo>
                                <a:cubicBezTo>
                                  <a:pt x="182" y="81"/>
                                  <a:pt x="184" y="80"/>
                                  <a:pt x="187" y="79"/>
                                </a:cubicBezTo>
                                <a:cubicBezTo>
                                  <a:pt x="189" y="78"/>
                                  <a:pt x="191" y="77"/>
                                  <a:pt x="192" y="76"/>
                                </a:cubicBezTo>
                                <a:cubicBezTo>
                                  <a:pt x="191" y="78"/>
                                  <a:pt x="189" y="79"/>
                                  <a:pt x="187" y="80"/>
                                </a:cubicBezTo>
                                <a:close/>
                                <a:moveTo>
                                  <a:pt x="179" y="85"/>
                                </a:moveTo>
                                <a:cubicBezTo>
                                  <a:pt x="178" y="85"/>
                                  <a:pt x="177" y="86"/>
                                  <a:pt x="177" y="86"/>
                                </a:cubicBezTo>
                                <a:cubicBezTo>
                                  <a:pt x="177" y="86"/>
                                  <a:pt x="177" y="85"/>
                                  <a:pt x="177" y="85"/>
                                </a:cubicBezTo>
                                <a:cubicBezTo>
                                  <a:pt x="178" y="85"/>
                                  <a:pt x="179" y="85"/>
                                  <a:pt x="179" y="85"/>
                                </a:cubicBezTo>
                                <a:close/>
                                <a:moveTo>
                                  <a:pt x="175" y="84"/>
                                </a:moveTo>
                                <a:cubicBezTo>
                                  <a:pt x="174" y="84"/>
                                  <a:pt x="172" y="84"/>
                                  <a:pt x="171" y="85"/>
                                </a:cubicBezTo>
                                <a:cubicBezTo>
                                  <a:pt x="171" y="84"/>
                                  <a:pt x="172" y="84"/>
                                  <a:pt x="173" y="83"/>
                                </a:cubicBezTo>
                                <a:cubicBezTo>
                                  <a:pt x="174" y="83"/>
                                  <a:pt x="175" y="83"/>
                                  <a:pt x="177" y="82"/>
                                </a:cubicBezTo>
                                <a:cubicBezTo>
                                  <a:pt x="176" y="83"/>
                                  <a:pt x="176" y="83"/>
                                  <a:pt x="175" y="84"/>
                                </a:cubicBezTo>
                                <a:close/>
                                <a:moveTo>
                                  <a:pt x="172" y="81"/>
                                </a:moveTo>
                                <a:cubicBezTo>
                                  <a:pt x="172" y="81"/>
                                  <a:pt x="172" y="81"/>
                                  <a:pt x="171" y="82"/>
                                </a:cubicBezTo>
                                <a:cubicBezTo>
                                  <a:pt x="172" y="81"/>
                                  <a:pt x="173" y="80"/>
                                  <a:pt x="174" y="79"/>
                                </a:cubicBezTo>
                                <a:cubicBezTo>
                                  <a:pt x="174" y="79"/>
                                  <a:pt x="174" y="79"/>
                                  <a:pt x="174" y="79"/>
                                </a:cubicBezTo>
                                <a:cubicBezTo>
                                  <a:pt x="176" y="78"/>
                                  <a:pt x="178" y="78"/>
                                  <a:pt x="179" y="77"/>
                                </a:cubicBezTo>
                                <a:cubicBezTo>
                                  <a:pt x="177" y="78"/>
                                  <a:pt x="174" y="80"/>
                                  <a:pt x="172" y="81"/>
                                </a:cubicBezTo>
                                <a:close/>
                                <a:moveTo>
                                  <a:pt x="177" y="74"/>
                                </a:moveTo>
                                <a:cubicBezTo>
                                  <a:pt x="175" y="75"/>
                                  <a:pt x="173" y="76"/>
                                  <a:pt x="171" y="77"/>
                                </a:cubicBezTo>
                                <a:cubicBezTo>
                                  <a:pt x="171" y="76"/>
                                  <a:pt x="170" y="76"/>
                                  <a:pt x="170" y="76"/>
                                </a:cubicBezTo>
                                <a:cubicBezTo>
                                  <a:pt x="171" y="75"/>
                                  <a:pt x="172" y="75"/>
                                  <a:pt x="173" y="74"/>
                                </a:cubicBezTo>
                                <a:cubicBezTo>
                                  <a:pt x="176" y="73"/>
                                  <a:pt x="178" y="72"/>
                                  <a:pt x="180" y="72"/>
                                </a:cubicBezTo>
                                <a:cubicBezTo>
                                  <a:pt x="179" y="73"/>
                                  <a:pt x="178" y="73"/>
                                  <a:pt x="177" y="74"/>
                                </a:cubicBezTo>
                                <a:close/>
                                <a:moveTo>
                                  <a:pt x="172" y="86"/>
                                </a:moveTo>
                                <a:cubicBezTo>
                                  <a:pt x="164" y="94"/>
                                  <a:pt x="155" y="102"/>
                                  <a:pt x="147" y="110"/>
                                </a:cubicBezTo>
                                <a:cubicBezTo>
                                  <a:pt x="143" y="112"/>
                                  <a:pt x="139" y="114"/>
                                  <a:pt x="135" y="116"/>
                                </a:cubicBezTo>
                                <a:cubicBezTo>
                                  <a:pt x="137" y="114"/>
                                  <a:pt x="139" y="112"/>
                                  <a:pt x="141" y="110"/>
                                </a:cubicBezTo>
                                <a:cubicBezTo>
                                  <a:pt x="147" y="104"/>
                                  <a:pt x="154" y="99"/>
                                  <a:pt x="160" y="93"/>
                                </a:cubicBezTo>
                                <a:cubicBezTo>
                                  <a:pt x="162" y="91"/>
                                  <a:pt x="164" y="88"/>
                                  <a:pt x="167" y="86"/>
                                </a:cubicBezTo>
                                <a:cubicBezTo>
                                  <a:pt x="167" y="87"/>
                                  <a:pt x="167" y="87"/>
                                  <a:pt x="167" y="87"/>
                                </a:cubicBezTo>
                                <a:cubicBezTo>
                                  <a:pt x="169" y="87"/>
                                  <a:pt x="171" y="86"/>
                                  <a:pt x="172" y="86"/>
                                </a:cubicBezTo>
                                <a:close/>
                                <a:moveTo>
                                  <a:pt x="168" y="82"/>
                                </a:moveTo>
                                <a:cubicBezTo>
                                  <a:pt x="167" y="82"/>
                                  <a:pt x="167" y="83"/>
                                  <a:pt x="167" y="83"/>
                                </a:cubicBezTo>
                                <a:cubicBezTo>
                                  <a:pt x="160" y="90"/>
                                  <a:pt x="152" y="97"/>
                                  <a:pt x="145" y="104"/>
                                </a:cubicBezTo>
                                <a:cubicBezTo>
                                  <a:pt x="152" y="97"/>
                                  <a:pt x="160" y="89"/>
                                  <a:pt x="167" y="81"/>
                                </a:cubicBezTo>
                                <a:cubicBezTo>
                                  <a:pt x="168" y="81"/>
                                  <a:pt x="168" y="81"/>
                                  <a:pt x="169" y="81"/>
                                </a:cubicBezTo>
                                <a:cubicBezTo>
                                  <a:pt x="168" y="81"/>
                                  <a:pt x="168" y="81"/>
                                  <a:pt x="168" y="82"/>
                                </a:cubicBezTo>
                                <a:close/>
                                <a:moveTo>
                                  <a:pt x="167" y="72"/>
                                </a:moveTo>
                                <a:cubicBezTo>
                                  <a:pt x="166" y="73"/>
                                  <a:pt x="166" y="73"/>
                                  <a:pt x="165" y="74"/>
                                </a:cubicBezTo>
                                <a:cubicBezTo>
                                  <a:pt x="165" y="74"/>
                                  <a:pt x="164" y="74"/>
                                  <a:pt x="164" y="74"/>
                                </a:cubicBezTo>
                                <a:cubicBezTo>
                                  <a:pt x="164" y="74"/>
                                  <a:pt x="164" y="75"/>
                                  <a:pt x="163" y="75"/>
                                </a:cubicBezTo>
                                <a:cubicBezTo>
                                  <a:pt x="164" y="74"/>
                                  <a:pt x="164" y="73"/>
                                  <a:pt x="165" y="73"/>
                                </a:cubicBezTo>
                                <a:cubicBezTo>
                                  <a:pt x="166" y="72"/>
                                  <a:pt x="167" y="72"/>
                                  <a:pt x="167" y="72"/>
                                </a:cubicBezTo>
                                <a:cubicBezTo>
                                  <a:pt x="167" y="72"/>
                                  <a:pt x="167" y="72"/>
                                  <a:pt x="167" y="72"/>
                                </a:cubicBezTo>
                                <a:close/>
                                <a:moveTo>
                                  <a:pt x="164" y="82"/>
                                </a:moveTo>
                                <a:cubicBezTo>
                                  <a:pt x="159" y="87"/>
                                  <a:pt x="155" y="91"/>
                                  <a:pt x="150" y="96"/>
                                </a:cubicBezTo>
                                <a:cubicBezTo>
                                  <a:pt x="150" y="96"/>
                                  <a:pt x="150" y="96"/>
                                  <a:pt x="150" y="96"/>
                                </a:cubicBezTo>
                                <a:cubicBezTo>
                                  <a:pt x="147" y="97"/>
                                  <a:pt x="145" y="99"/>
                                  <a:pt x="142" y="100"/>
                                </a:cubicBezTo>
                                <a:cubicBezTo>
                                  <a:pt x="146" y="97"/>
                                  <a:pt x="149" y="93"/>
                                  <a:pt x="152" y="90"/>
                                </a:cubicBezTo>
                                <a:cubicBezTo>
                                  <a:pt x="155" y="87"/>
                                  <a:pt x="159" y="85"/>
                                  <a:pt x="163" y="82"/>
                                </a:cubicBezTo>
                                <a:cubicBezTo>
                                  <a:pt x="163" y="82"/>
                                  <a:pt x="163" y="82"/>
                                  <a:pt x="164" y="82"/>
                                </a:cubicBezTo>
                                <a:close/>
                                <a:moveTo>
                                  <a:pt x="159" y="78"/>
                                </a:moveTo>
                                <a:cubicBezTo>
                                  <a:pt x="158" y="78"/>
                                  <a:pt x="158" y="79"/>
                                  <a:pt x="158" y="79"/>
                                </a:cubicBezTo>
                                <a:cubicBezTo>
                                  <a:pt x="157" y="79"/>
                                  <a:pt x="157" y="80"/>
                                  <a:pt x="157" y="80"/>
                                </a:cubicBezTo>
                                <a:cubicBezTo>
                                  <a:pt x="157" y="80"/>
                                  <a:pt x="157" y="80"/>
                                  <a:pt x="157" y="81"/>
                                </a:cubicBezTo>
                                <a:cubicBezTo>
                                  <a:pt x="151" y="86"/>
                                  <a:pt x="146" y="91"/>
                                  <a:pt x="140" y="96"/>
                                </a:cubicBezTo>
                                <a:cubicBezTo>
                                  <a:pt x="136" y="99"/>
                                  <a:pt x="133" y="102"/>
                                  <a:pt x="129" y="105"/>
                                </a:cubicBezTo>
                                <a:cubicBezTo>
                                  <a:pt x="126" y="108"/>
                                  <a:pt x="122" y="111"/>
                                  <a:pt x="118" y="113"/>
                                </a:cubicBezTo>
                                <a:cubicBezTo>
                                  <a:pt x="120" y="112"/>
                                  <a:pt x="121" y="110"/>
                                  <a:pt x="123" y="109"/>
                                </a:cubicBezTo>
                                <a:cubicBezTo>
                                  <a:pt x="130" y="103"/>
                                  <a:pt x="136" y="97"/>
                                  <a:pt x="142" y="90"/>
                                </a:cubicBezTo>
                                <a:cubicBezTo>
                                  <a:pt x="143" y="90"/>
                                  <a:pt x="143" y="90"/>
                                  <a:pt x="143" y="90"/>
                                </a:cubicBezTo>
                                <a:cubicBezTo>
                                  <a:pt x="147" y="85"/>
                                  <a:pt x="152" y="81"/>
                                  <a:pt x="158" y="77"/>
                                </a:cubicBezTo>
                                <a:cubicBezTo>
                                  <a:pt x="158" y="77"/>
                                  <a:pt x="159" y="77"/>
                                  <a:pt x="159" y="77"/>
                                </a:cubicBezTo>
                                <a:cubicBezTo>
                                  <a:pt x="159" y="78"/>
                                  <a:pt x="159" y="78"/>
                                  <a:pt x="159" y="78"/>
                                </a:cubicBezTo>
                                <a:close/>
                                <a:moveTo>
                                  <a:pt x="153" y="77"/>
                                </a:moveTo>
                                <a:cubicBezTo>
                                  <a:pt x="153" y="77"/>
                                  <a:pt x="153" y="77"/>
                                  <a:pt x="153" y="77"/>
                                </a:cubicBezTo>
                                <a:cubicBezTo>
                                  <a:pt x="149" y="81"/>
                                  <a:pt x="145" y="84"/>
                                  <a:pt x="141" y="87"/>
                                </a:cubicBezTo>
                                <a:cubicBezTo>
                                  <a:pt x="142" y="85"/>
                                  <a:pt x="143" y="84"/>
                                  <a:pt x="144" y="83"/>
                                </a:cubicBezTo>
                                <a:cubicBezTo>
                                  <a:pt x="144" y="82"/>
                                  <a:pt x="144" y="82"/>
                                  <a:pt x="143" y="82"/>
                                </a:cubicBezTo>
                                <a:cubicBezTo>
                                  <a:pt x="142" y="82"/>
                                  <a:pt x="141" y="82"/>
                                  <a:pt x="140" y="82"/>
                                </a:cubicBezTo>
                                <a:cubicBezTo>
                                  <a:pt x="142" y="79"/>
                                  <a:pt x="145" y="77"/>
                                  <a:pt x="148" y="74"/>
                                </a:cubicBezTo>
                                <a:cubicBezTo>
                                  <a:pt x="148" y="75"/>
                                  <a:pt x="149" y="75"/>
                                  <a:pt x="149" y="75"/>
                                </a:cubicBezTo>
                                <a:cubicBezTo>
                                  <a:pt x="151" y="75"/>
                                  <a:pt x="152" y="75"/>
                                  <a:pt x="154" y="75"/>
                                </a:cubicBezTo>
                                <a:cubicBezTo>
                                  <a:pt x="154" y="75"/>
                                  <a:pt x="153" y="75"/>
                                  <a:pt x="153" y="76"/>
                                </a:cubicBezTo>
                                <a:cubicBezTo>
                                  <a:pt x="152" y="76"/>
                                  <a:pt x="152" y="77"/>
                                  <a:pt x="153" y="77"/>
                                </a:cubicBezTo>
                                <a:close/>
                                <a:moveTo>
                                  <a:pt x="138" y="78"/>
                                </a:moveTo>
                                <a:cubicBezTo>
                                  <a:pt x="139" y="77"/>
                                  <a:pt x="140" y="76"/>
                                  <a:pt x="141" y="75"/>
                                </a:cubicBezTo>
                                <a:cubicBezTo>
                                  <a:pt x="142" y="75"/>
                                  <a:pt x="142" y="75"/>
                                  <a:pt x="143" y="75"/>
                                </a:cubicBezTo>
                                <a:cubicBezTo>
                                  <a:pt x="141" y="76"/>
                                  <a:pt x="140" y="77"/>
                                  <a:pt x="138" y="78"/>
                                </a:cubicBezTo>
                                <a:close/>
                                <a:moveTo>
                                  <a:pt x="138" y="74"/>
                                </a:moveTo>
                                <a:cubicBezTo>
                                  <a:pt x="137" y="74"/>
                                  <a:pt x="137" y="74"/>
                                  <a:pt x="136" y="74"/>
                                </a:cubicBezTo>
                                <a:cubicBezTo>
                                  <a:pt x="138" y="73"/>
                                  <a:pt x="140" y="72"/>
                                  <a:pt x="142" y="70"/>
                                </a:cubicBezTo>
                                <a:cubicBezTo>
                                  <a:pt x="141" y="72"/>
                                  <a:pt x="139" y="73"/>
                                  <a:pt x="138" y="74"/>
                                </a:cubicBezTo>
                                <a:close/>
                                <a:moveTo>
                                  <a:pt x="139" y="76"/>
                                </a:moveTo>
                                <a:cubicBezTo>
                                  <a:pt x="138" y="77"/>
                                  <a:pt x="136" y="78"/>
                                  <a:pt x="135" y="80"/>
                                </a:cubicBezTo>
                                <a:cubicBezTo>
                                  <a:pt x="134" y="81"/>
                                  <a:pt x="133" y="82"/>
                                  <a:pt x="131" y="83"/>
                                </a:cubicBezTo>
                                <a:cubicBezTo>
                                  <a:pt x="130" y="84"/>
                                  <a:pt x="129" y="84"/>
                                  <a:pt x="129" y="84"/>
                                </a:cubicBezTo>
                                <a:cubicBezTo>
                                  <a:pt x="129" y="84"/>
                                  <a:pt x="130" y="83"/>
                                  <a:pt x="131" y="82"/>
                                </a:cubicBezTo>
                                <a:cubicBezTo>
                                  <a:pt x="133" y="80"/>
                                  <a:pt x="136" y="78"/>
                                  <a:pt x="139" y="76"/>
                                </a:cubicBezTo>
                                <a:close/>
                                <a:moveTo>
                                  <a:pt x="127" y="87"/>
                                </a:moveTo>
                                <a:cubicBezTo>
                                  <a:pt x="125" y="89"/>
                                  <a:pt x="122" y="91"/>
                                  <a:pt x="120" y="92"/>
                                </a:cubicBezTo>
                                <a:cubicBezTo>
                                  <a:pt x="121" y="91"/>
                                  <a:pt x="123" y="90"/>
                                  <a:pt x="124" y="88"/>
                                </a:cubicBezTo>
                                <a:cubicBezTo>
                                  <a:pt x="125" y="88"/>
                                  <a:pt x="126" y="87"/>
                                  <a:pt x="127" y="87"/>
                                </a:cubicBezTo>
                                <a:close/>
                                <a:moveTo>
                                  <a:pt x="127" y="78"/>
                                </a:moveTo>
                                <a:cubicBezTo>
                                  <a:pt x="124" y="81"/>
                                  <a:pt x="121" y="84"/>
                                  <a:pt x="118" y="87"/>
                                </a:cubicBezTo>
                                <a:cubicBezTo>
                                  <a:pt x="117" y="87"/>
                                  <a:pt x="117" y="87"/>
                                  <a:pt x="117" y="87"/>
                                </a:cubicBezTo>
                                <a:cubicBezTo>
                                  <a:pt x="121" y="82"/>
                                  <a:pt x="126" y="77"/>
                                  <a:pt x="130" y="72"/>
                                </a:cubicBezTo>
                                <a:cubicBezTo>
                                  <a:pt x="129" y="74"/>
                                  <a:pt x="128" y="76"/>
                                  <a:pt x="127" y="78"/>
                                </a:cubicBezTo>
                                <a:close/>
                                <a:moveTo>
                                  <a:pt x="120" y="87"/>
                                </a:moveTo>
                                <a:cubicBezTo>
                                  <a:pt x="118" y="88"/>
                                  <a:pt x="117" y="90"/>
                                  <a:pt x="115" y="92"/>
                                </a:cubicBezTo>
                                <a:cubicBezTo>
                                  <a:pt x="114" y="92"/>
                                  <a:pt x="114" y="93"/>
                                  <a:pt x="113" y="93"/>
                                </a:cubicBezTo>
                                <a:cubicBezTo>
                                  <a:pt x="114" y="92"/>
                                  <a:pt x="115" y="91"/>
                                  <a:pt x="116" y="90"/>
                                </a:cubicBezTo>
                                <a:cubicBezTo>
                                  <a:pt x="117" y="89"/>
                                  <a:pt x="119" y="88"/>
                                  <a:pt x="120" y="87"/>
                                </a:cubicBezTo>
                                <a:close/>
                                <a:moveTo>
                                  <a:pt x="128" y="89"/>
                                </a:moveTo>
                                <a:cubicBezTo>
                                  <a:pt x="130" y="87"/>
                                  <a:pt x="132" y="86"/>
                                  <a:pt x="133" y="84"/>
                                </a:cubicBezTo>
                                <a:cubicBezTo>
                                  <a:pt x="134" y="84"/>
                                  <a:pt x="134" y="84"/>
                                  <a:pt x="134" y="84"/>
                                </a:cubicBezTo>
                                <a:cubicBezTo>
                                  <a:pt x="125" y="92"/>
                                  <a:pt x="117" y="100"/>
                                  <a:pt x="108" y="108"/>
                                </a:cubicBezTo>
                                <a:cubicBezTo>
                                  <a:pt x="107" y="109"/>
                                  <a:pt x="106" y="110"/>
                                  <a:pt x="105" y="110"/>
                                </a:cubicBezTo>
                                <a:cubicBezTo>
                                  <a:pt x="108" y="108"/>
                                  <a:pt x="110" y="105"/>
                                  <a:pt x="112" y="102"/>
                                </a:cubicBezTo>
                                <a:cubicBezTo>
                                  <a:pt x="117" y="98"/>
                                  <a:pt x="123" y="93"/>
                                  <a:pt x="128" y="89"/>
                                </a:cubicBezTo>
                                <a:close/>
                                <a:moveTo>
                                  <a:pt x="99" y="116"/>
                                </a:moveTo>
                                <a:cubicBezTo>
                                  <a:pt x="98" y="116"/>
                                  <a:pt x="98" y="116"/>
                                  <a:pt x="97" y="117"/>
                                </a:cubicBezTo>
                                <a:cubicBezTo>
                                  <a:pt x="97" y="117"/>
                                  <a:pt x="96" y="117"/>
                                  <a:pt x="95" y="116"/>
                                </a:cubicBezTo>
                                <a:cubicBezTo>
                                  <a:pt x="96" y="115"/>
                                  <a:pt x="97" y="113"/>
                                  <a:pt x="98" y="112"/>
                                </a:cubicBezTo>
                                <a:cubicBezTo>
                                  <a:pt x="101" y="110"/>
                                  <a:pt x="104" y="108"/>
                                  <a:pt x="107" y="106"/>
                                </a:cubicBezTo>
                                <a:cubicBezTo>
                                  <a:pt x="104" y="109"/>
                                  <a:pt x="102" y="112"/>
                                  <a:pt x="99" y="116"/>
                                </a:cubicBezTo>
                                <a:close/>
                                <a:moveTo>
                                  <a:pt x="99" y="107"/>
                                </a:moveTo>
                                <a:cubicBezTo>
                                  <a:pt x="96" y="110"/>
                                  <a:pt x="93" y="113"/>
                                  <a:pt x="89" y="116"/>
                                </a:cubicBezTo>
                                <a:cubicBezTo>
                                  <a:pt x="89" y="116"/>
                                  <a:pt x="89" y="116"/>
                                  <a:pt x="88" y="116"/>
                                </a:cubicBezTo>
                                <a:cubicBezTo>
                                  <a:pt x="89" y="115"/>
                                  <a:pt x="90" y="114"/>
                                  <a:pt x="91" y="114"/>
                                </a:cubicBezTo>
                                <a:cubicBezTo>
                                  <a:pt x="93" y="111"/>
                                  <a:pt x="95" y="109"/>
                                  <a:pt x="98" y="107"/>
                                </a:cubicBezTo>
                                <a:cubicBezTo>
                                  <a:pt x="99" y="105"/>
                                  <a:pt x="101" y="104"/>
                                  <a:pt x="103" y="103"/>
                                </a:cubicBezTo>
                                <a:cubicBezTo>
                                  <a:pt x="102" y="104"/>
                                  <a:pt x="100" y="106"/>
                                  <a:pt x="99" y="107"/>
                                </a:cubicBezTo>
                                <a:close/>
                                <a:moveTo>
                                  <a:pt x="84" y="115"/>
                                </a:moveTo>
                                <a:cubicBezTo>
                                  <a:pt x="83" y="116"/>
                                  <a:pt x="83" y="116"/>
                                  <a:pt x="82" y="116"/>
                                </a:cubicBezTo>
                                <a:cubicBezTo>
                                  <a:pt x="84" y="113"/>
                                  <a:pt x="87" y="110"/>
                                  <a:pt x="89" y="107"/>
                                </a:cubicBezTo>
                                <a:cubicBezTo>
                                  <a:pt x="87" y="110"/>
                                  <a:pt x="85" y="112"/>
                                  <a:pt x="84" y="115"/>
                                </a:cubicBezTo>
                                <a:close/>
                                <a:moveTo>
                                  <a:pt x="56" y="130"/>
                                </a:moveTo>
                                <a:cubicBezTo>
                                  <a:pt x="55" y="127"/>
                                  <a:pt x="55" y="125"/>
                                  <a:pt x="54" y="123"/>
                                </a:cubicBezTo>
                                <a:cubicBezTo>
                                  <a:pt x="54" y="122"/>
                                  <a:pt x="55" y="122"/>
                                  <a:pt x="55" y="122"/>
                                </a:cubicBezTo>
                                <a:cubicBezTo>
                                  <a:pt x="55" y="122"/>
                                  <a:pt x="55" y="122"/>
                                  <a:pt x="55" y="121"/>
                                </a:cubicBezTo>
                                <a:cubicBezTo>
                                  <a:pt x="56" y="123"/>
                                  <a:pt x="57" y="125"/>
                                  <a:pt x="58" y="127"/>
                                </a:cubicBezTo>
                                <a:cubicBezTo>
                                  <a:pt x="57" y="128"/>
                                  <a:pt x="57" y="129"/>
                                  <a:pt x="56" y="130"/>
                                </a:cubicBezTo>
                                <a:close/>
                                <a:moveTo>
                                  <a:pt x="58" y="146"/>
                                </a:moveTo>
                                <a:cubicBezTo>
                                  <a:pt x="58" y="145"/>
                                  <a:pt x="58" y="145"/>
                                  <a:pt x="59" y="145"/>
                                </a:cubicBezTo>
                                <a:cubicBezTo>
                                  <a:pt x="59" y="145"/>
                                  <a:pt x="59" y="145"/>
                                  <a:pt x="59" y="146"/>
                                </a:cubicBezTo>
                                <a:cubicBezTo>
                                  <a:pt x="58" y="146"/>
                                  <a:pt x="58" y="147"/>
                                  <a:pt x="58" y="148"/>
                                </a:cubicBezTo>
                                <a:cubicBezTo>
                                  <a:pt x="57" y="148"/>
                                  <a:pt x="57" y="147"/>
                                  <a:pt x="57" y="147"/>
                                </a:cubicBezTo>
                                <a:cubicBezTo>
                                  <a:pt x="57" y="146"/>
                                  <a:pt x="58" y="146"/>
                                  <a:pt x="58" y="146"/>
                                </a:cubicBezTo>
                                <a:close/>
                                <a:moveTo>
                                  <a:pt x="56" y="142"/>
                                </a:moveTo>
                                <a:cubicBezTo>
                                  <a:pt x="56" y="141"/>
                                  <a:pt x="55" y="140"/>
                                  <a:pt x="55" y="139"/>
                                </a:cubicBezTo>
                                <a:cubicBezTo>
                                  <a:pt x="55" y="139"/>
                                  <a:pt x="56" y="138"/>
                                  <a:pt x="56" y="138"/>
                                </a:cubicBezTo>
                                <a:cubicBezTo>
                                  <a:pt x="56" y="139"/>
                                  <a:pt x="57" y="140"/>
                                  <a:pt x="57" y="140"/>
                                </a:cubicBezTo>
                                <a:cubicBezTo>
                                  <a:pt x="57" y="141"/>
                                  <a:pt x="56" y="142"/>
                                  <a:pt x="56" y="142"/>
                                </a:cubicBezTo>
                                <a:close/>
                                <a:moveTo>
                                  <a:pt x="56" y="160"/>
                                </a:moveTo>
                                <a:cubicBezTo>
                                  <a:pt x="56" y="161"/>
                                  <a:pt x="56" y="161"/>
                                  <a:pt x="56" y="161"/>
                                </a:cubicBezTo>
                                <a:cubicBezTo>
                                  <a:pt x="56" y="162"/>
                                  <a:pt x="55" y="162"/>
                                  <a:pt x="55" y="162"/>
                                </a:cubicBezTo>
                                <a:cubicBezTo>
                                  <a:pt x="55" y="162"/>
                                  <a:pt x="55" y="161"/>
                                  <a:pt x="55" y="161"/>
                                </a:cubicBezTo>
                                <a:cubicBezTo>
                                  <a:pt x="55" y="161"/>
                                  <a:pt x="56" y="161"/>
                                  <a:pt x="56" y="160"/>
                                </a:cubicBezTo>
                                <a:close/>
                                <a:moveTo>
                                  <a:pt x="55" y="103"/>
                                </a:moveTo>
                                <a:cubicBezTo>
                                  <a:pt x="55" y="103"/>
                                  <a:pt x="55" y="103"/>
                                  <a:pt x="54" y="103"/>
                                </a:cubicBezTo>
                                <a:cubicBezTo>
                                  <a:pt x="54" y="102"/>
                                  <a:pt x="54" y="101"/>
                                  <a:pt x="54" y="101"/>
                                </a:cubicBezTo>
                                <a:cubicBezTo>
                                  <a:pt x="55" y="100"/>
                                  <a:pt x="55" y="99"/>
                                  <a:pt x="56" y="99"/>
                                </a:cubicBezTo>
                                <a:cubicBezTo>
                                  <a:pt x="56" y="99"/>
                                  <a:pt x="56" y="99"/>
                                  <a:pt x="56" y="99"/>
                                </a:cubicBezTo>
                                <a:cubicBezTo>
                                  <a:pt x="56" y="99"/>
                                  <a:pt x="55" y="100"/>
                                  <a:pt x="55" y="100"/>
                                </a:cubicBezTo>
                                <a:cubicBezTo>
                                  <a:pt x="55" y="101"/>
                                  <a:pt x="55" y="102"/>
                                  <a:pt x="56" y="101"/>
                                </a:cubicBezTo>
                                <a:cubicBezTo>
                                  <a:pt x="56" y="101"/>
                                  <a:pt x="56" y="101"/>
                                  <a:pt x="57" y="101"/>
                                </a:cubicBezTo>
                                <a:cubicBezTo>
                                  <a:pt x="57" y="101"/>
                                  <a:pt x="57" y="101"/>
                                  <a:pt x="57" y="101"/>
                                </a:cubicBezTo>
                                <a:cubicBezTo>
                                  <a:pt x="56" y="102"/>
                                  <a:pt x="55" y="103"/>
                                  <a:pt x="55" y="103"/>
                                </a:cubicBezTo>
                                <a:close/>
                                <a:moveTo>
                                  <a:pt x="53" y="134"/>
                                </a:moveTo>
                                <a:cubicBezTo>
                                  <a:pt x="53" y="131"/>
                                  <a:pt x="52" y="129"/>
                                  <a:pt x="51" y="127"/>
                                </a:cubicBezTo>
                                <a:cubicBezTo>
                                  <a:pt x="51" y="127"/>
                                  <a:pt x="51" y="126"/>
                                  <a:pt x="52" y="126"/>
                                </a:cubicBezTo>
                                <a:cubicBezTo>
                                  <a:pt x="52" y="128"/>
                                  <a:pt x="53" y="130"/>
                                  <a:pt x="54" y="132"/>
                                </a:cubicBezTo>
                                <a:cubicBezTo>
                                  <a:pt x="54" y="133"/>
                                  <a:pt x="54" y="133"/>
                                  <a:pt x="53" y="134"/>
                                </a:cubicBezTo>
                                <a:close/>
                                <a:moveTo>
                                  <a:pt x="53" y="146"/>
                                </a:moveTo>
                                <a:cubicBezTo>
                                  <a:pt x="53" y="146"/>
                                  <a:pt x="53" y="147"/>
                                  <a:pt x="53" y="147"/>
                                </a:cubicBezTo>
                                <a:cubicBezTo>
                                  <a:pt x="53" y="146"/>
                                  <a:pt x="52" y="145"/>
                                  <a:pt x="52" y="144"/>
                                </a:cubicBezTo>
                                <a:cubicBezTo>
                                  <a:pt x="52" y="144"/>
                                  <a:pt x="52" y="144"/>
                                  <a:pt x="52" y="143"/>
                                </a:cubicBezTo>
                                <a:cubicBezTo>
                                  <a:pt x="53" y="144"/>
                                  <a:pt x="53" y="145"/>
                                  <a:pt x="53" y="146"/>
                                </a:cubicBezTo>
                                <a:close/>
                                <a:moveTo>
                                  <a:pt x="51" y="90"/>
                                </a:moveTo>
                                <a:cubicBezTo>
                                  <a:pt x="51" y="90"/>
                                  <a:pt x="51" y="91"/>
                                  <a:pt x="50" y="91"/>
                                </a:cubicBezTo>
                                <a:cubicBezTo>
                                  <a:pt x="50" y="92"/>
                                  <a:pt x="49" y="92"/>
                                  <a:pt x="49" y="92"/>
                                </a:cubicBezTo>
                                <a:cubicBezTo>
                                  <a:pt x="50" y="92"/>
                                  <a:pt x="50" y="91"/>
                                  <a:pt x="51" y="90"/>
                                </a:cubicBezTo>
                                <a:close/>
                                <a:moveTo>
                                  <a:pt x="50" y="88"/>
                                </a:moveTo>
                                <a:cubicBezTo>
                                  <a:pt x="51" y="87"/>
                                  <a:pt x="51" y="86"/>
                                  <a:pt x="52" y="85"/>
                                </a:cubicBezTo>
                                <a:cubicBezTo>
                                  <a:pt x="52" y="85"/>
                                  <a:pt x="53" y="84"/>
                                  <a:pt x="53" y="84"/>
                                </a:cubicBezTo>
                                <a:cubicBezTo>
                                  <a:pt x="53" y="85"/>
                                  <a:pt x="53" y="85"/>
                                  <a:pt x="52" y="86"/>
                                </a:cubicBezTo>
                                <a:cubicBezTo>
                                  <a:pt x="52" y="87"/>
                                  <a:pt x="51" y="88"/>
                                  <a:pt x="50" y="88"/>
                                </a:cubicBezTo>
                                <a:close/>
                                <a:moveTo>
                                  <a:pt x="51" y="107"/>
                                </a:moveTo>
                                <a:cubicBezTo>
                                  <a:pt x="50" y="108"/>
                                  <a:pt x="48" y="109"/>
                                  <a:pt x="47" y="109"/>
                                </a:cubicBezTo>
                                <a:cubicBezTo>
                                  <a:pt x="47" y="109"/>
                                  <a:pt x="47" y="109"/>
                                  <a:pt x="47" y="109"/>
                                </a:cubicBezTo>
                                <a:cubicBezTo>
                                  <a:pt x="48" y="108"/>
                                  <a:pt x="49" y="106"/>
                                  <a:pt x="50" y="105"/>
                                </a:cubicBezTo>
                                <a:cubicBezTo>
                                  <a:pt x="50" y="106"/>
                                  <a:pt x="51" y="106"/>
                                  <a:pt x="51" y="107"/>
                                </a:cubicBezTo>
                                <a:close/>
                                <a:moveTo>
                                  <a:pt x="50" y="110"/>
                                </a:moveTo>
                                <a:cubicBezTo>
                                  <a:pt x="49" y="111"/>
                                  <a:pt x="49" y="111"/>
                                  <a:pt x="48" y="112"/>
                                </a:cubicBezTo>
                                <a:cubicBezTo>
                                  <a:pt x="48" y="112"/>
                                  <a:pt x="48" y="111"/>
                                  <a:pt x="48" y="111"/>
                                </a:cubicBezTo>
                                <a:cubicBezTo>
                                  <a:pt x="48" y="111"/>
                                  <a:pt x="49" y="110"/>
                                  <a:pt x="50" y="110"/>
                                </a:cubicBezTo>
                                <a:close/>
                                <a:moveTo>
                                  <a:pt x="51" y="110"/>
                                </a:moveTo>
                                <a:cubicBezTo>
                                  <a:pt x="51" y="111"/>
                                  <a:pt x="51" y="112"/>
                                  <a:pt x="51" y="112"/>
                                </a:cubicBezTo>
                                <a:cubicBezTo>
                                  <a:pt x="51" y="113"/>
                                  <a:pt x="50" y="113"/>
                                  <a:pt x="49" y="114"/>
                                </a:cubicBezTo>
                                <a:cubicBezTo>
                                  <a:pt x="50" y="113"/>
                                  <a:pt x="51" y="112"/>
                                  <a:pt x="51" y="110"/>
                                </a:cubicBezTo>
                                <a:close/>
                                <a:moveTo>
                                  <a:pt x="54" y="110"/>
                                </a:moveTo>
                                <a:cubicBezTo>
                                  <a:pt x="54" y="110"/>
                                  <a:pt x="54" y="110"/>
                                  <a:pt x="54" y="110"/>
                                </a:cubicBezTo>
                                <a:cubicBezTo>
                                  <a:pt x="53" y="110"/>
                                  <a:pt x="53" y="110"/>
                                  <a:pt x="53" y="109"/>
                                </a:cubicBezTo>
                                <a:cubicBezTo>
                                  <a:pt x="53" y="109"/>
                                  <a:pt x="53" y="108"/>
                                  <a:pt x="53" y="108"/>
                                </a:cubicBezTo>
                                <a:cubicBezTo>
                                  <a:pt x="53" y="108"/>
                                  <a:pt x="53" y="108"/>
                                  <a:pt x="53" y="108"/>
                                </a:cubicBezTo>
                                <a:cubicBezTo>
                                  <a:pt x="53" y="108"/>
                                  <a:pt x="53" y="108"/>
                                  <a:pt x="53" y="108"/>
                                </a:cubicBezTo>
                                <a:cubicBezTo>
                                  <a:pt x="54" y="108"/>
                                  <a:pt x="54" y="109"/>
                                  <a:pt x="54" y="110"/>
                                </a:cubicBezTo>
                                <a:close/>
                                <a:moveTo>
                                  <a:pt x="54" y="87"/>
                                </a:moveTo>
                                <a:cubicBezTo>
                                  <a:pt x="54" y="87"/>
                                  <a:pt x="54" y="87"/>
                                  <a:pt x="54" y="87"/>
                                </a:cubicBezTo>
                                <a:cubicBezTo>
                                  <a:pt x="55" y="86"/>
                                  <a:pt x="55" y="86"/>
                                  <a:pt x="56" y="85"/>
                                </a:cubicBezTo>
                                <a:cubicBezTo>
                                  <a:pt x="55" y="86"/>
                                  <a:pt x="55" y="87"/>
                                  <a:pt x="54" y="88"/>
                                </a:cubicBezTo>
                                <a:cubicBezTo>
                                  <a:pt x="54" y="88"/>
                                  <a:pt x="54" y="88"/>
                                  <a:pt x="54" y="87"/>
                                </a:cubicBezTo>
                                <a:close/>
                                <a:moveTo>
                                  <a:pt x="54" y="96"/>
                                </a:moveTo>
                                <a:cubicBezTo>
                                  <a:pt x="54" y="96"/>
                                  <a:pt x="54" y="96"/>
                                  <a:pt x="54" y="96"/>
                                </a:cubicBezTo>
                                <a:cubicBezTo>
                                  <a:pt x="54" y="96"/>
                                  <a:pt x="55" y="96"/>
                                  <a:pt x="55" y="95"/>
                                </a:cubicBezTo>
                                <a:cubicBezTo>
                                  <a:pt x="55" y="96"/>
                                  <a:pt x="55" y="96"/>
                                  <a:pt x="55" y="97"/>
                                </a:cubicBezTo>
                                <a:cubicBezTo>
                                  <a:pt x="55" y="97"/>
                                  <a:pt x="55" y="98"/>
                                  <a:pt x="54" y="98"/>
                                </a:cubicBezTo>
                                <a:cubicBezTo>
                                  <a:pt x="54" y="98"/>
                                  <a:pt x="54" y="97"/>
                                  <a:pt x="54" y="96"/>
                                </a:cubicBezTo>
                                <a:close/>
                                <a:moveTo>
                                  <a:pt x="55" y="83"/>
                                </a:moveTo>
                                <a:cubicBezTo>
                                  <a:pt x="56" y="82"/>
                                  <a:pt x="56" y="82"/>
                                  <a:pt x="56" y="81"/>
                                </a:cubicBezTo>
                                <a:cubicBezTo>
                                  <a:pt x="58" y="80"/>
                                  <a:pt x="60" y="78"/>
                                  <a:pt x="61" y="76"/>
                                </a:cubicBezTo>
                                <a:cubicBezTo>
                                  <a:pt x="61" y="77"/>
                                  <a:pt x="61" y="77"/>
                                  <a:pt x="60" y="78"/>
                                </a:cubicBezTo>
                                <a:cubicBezTo>
                                  <a:pt x="59" y="80"/>
                                  <a:pt x="57" y="81"/>
                                  <a:pt x="55" y="83"/>
                                </a:cubicBezTo>
                                <a:close/>
                                <a:moveTo>
                                  <a:pt x="88" y="57"/>
                                </a:moveTo>
                                <a:cubicBezTo>
                                  <a:pt x="86" y="59"/>
                                  <a:pt x="84" y="61"/>
                                  <a:pt x="82" y="63"/>
                                </a:cubicBezTo>
                                <a:cubicBezTo>
                                  <a:pt x="78" y="67"/>
                                  <a:pt x="75" y="70"/>
                                  <a:pt x="71" y="73"/>
                                </a:cubicBezTo>
                                <a:cubicBezTo>
                                  <a:pt x="71" y="73"/>
                                  <a:pt x="71" y="74"/>
                                  <a:pt x="70" y="74"/>
                                </a:cubicBezTo>
                                <a:cubicBezTo>
                                  <a:pt x="69" y="76"/>
                                  <a:pt x="67" y="77"/>
                                  <a:pt x="65" y="79"/>
                                </a:cubicBezTo>
                                <a:cubicBezTo>
                                  <a:pt x="67" y="77"/>
                                  <a:pt x="68" y="75"/>
                                  <a:pt x="69" y="73"/>
                                </a:cubicBezTo>
                                <a:cubicBezTo>
                                  <a:pt x="71" y="71"/>
                                  <a:pt x="73" y="69"/>
                                  <a:pt x="75" y="67"/>
                                </a:cubicBezTo>
                                <a:cubicBezTo>
                                  <a:pt x="79" y="64"/>
                                  <a:pt x="84" y="60"/>
                                  <a:pt x="88" y="57"/>
                                </a:cubicBezTo>
                                <a:close/>
                                <a:moveTo>
                                  <a:pt x="86" y="57"/>
                                </a:moveTo>
                                <a:cubicBezTo>
                                  <a:pt x="87" y="55"/>
                                  <a:pt x="89" y="54"/>
                                  <a:pt x="90" y="53"/>
                                </a:cubicBezTo>
                                <a:cubicBezTo>
                                  <a:pt x="90" y="53"/>
                                  <a:pt x="90" y="53"/>
                                  <a:pt x="90" y="54"/>
                                </a:cubicBezTo>
                                <a:cubicBezTo>
                                  <a:pt x="88" y="55"/>
                                  <a:pt x="87" y="56"/>
                                  <a:pt x="86" y="57"/>
                                </a:cubicBezTo>
                                <a:close/>
                                <a:moveTo>
                                  <a:pt x="105" y="58"/>
                                </a:moveTo>
                                <a:cubicBezTo>
                                  <a:pt x="105" y="58"/>
                                  <a:pt x="105" y="58"/>
                                  <a:pt x="105" y="58"/>
                                </a:cubicBezTo>
                                <a:cubicBezTo>
                                  <a:pt x="105" y="58"/>
                                  <a:pt x="105" y="58"/>
                                  <a:pt x="105" y="59"/>
                                </a:cubicBezTo>
                                <a:cubicBezTo>
                                  <a:pt x="102" y="61"/>
                                  <a:pt x="100" y="62"/>
                                  <a:pt x="97" y="64"/>
                                </a:cubicBezTo>
                                <a:cubicBezTo>
                                  <a:pt x="97" y="64"/>
                                  <a:pt x="98" y="64"/>
                                  <a:pt x="98" y="64"/>
                                </a:cubicBezTo>
                                <a:cubicBezTo>
                                  <a:pt x="100" y="62"/>
                                  <a:pt x="102" y="60"/>
                                  <a:pt x="105" y="58"/>
                                </a:cubicBezTo>
                                <a:close/>
                                <a:moveTo>
                                  <a:pt x="100" y="59"/>
                                </a:moveTo>
                                <a:cubicBezTo>
                                  <a:pt x="100" y="59"/>
                                  <a:pt x="100" y="58"/>
                                  <a:pt x="101" y="58"/>
                                </a:cubicBezTo>
                                <a:cubicBezTo>
                                  <a:pt x="102" y="57"/>
                                  <a:pt x="103" y="57"/>
                                  <a:pt x="104" y="56"/>
                                </a:cubicBezTo>
                                <a:cubicBezTo>
                                  <a:pt x="103" y="57"/>
                                  <a:pt x="101" y="58"/>
                                  <a:pt x="100" y="59"/>
                                </a:cubicBezTo>
                                <a:close/>
                                <a:moveTo>
                                  <a:pt x="86" y="81"/>
                                </a:moveTo>
                                <a:cubicBezTo>
                                  <a:pt x="87" y="81"/>
                                  <a:pt x="88" y="80"/>
                                  <a:pt x="88" y="79"/>
                                </a:cubicBezTo>
                                <a:cubicBezTo>
                                  <a:pt x="92" y="75"/>
                                  <a:pt x="96" y="71"/>
                                  <a:pt x="100" y="67"/>
                                </a:cubicBezTo>
                                <a:cubicBezTo>
                                  <a:pt x="100" y="69"/>
                                  <a:pt x="99" y="70"/>
                                  <a:pt x="98" y="72"/>
                                </a:cubicBezTo>
                                <a:cubicBezTo>
                                  <a:pt x="97" y="72"/>
                                  <a:pt x="96" y="73"/>
                                  <a:pt x="96" y="74"/>
                                </a:cubicBezTo>
                                <a:cubicBezTo>
                                  <a:pt x="92" y="76"/>
                                  <a:pt x="89" y="79"/>
                                  <a:pt x="86" y="81"/>
                                </a:cubicBezTo>
                                <a:close/>
                                <a:moveTo>
                                  <a:pt x="93" y="78"/>
                                </a:moveTo>
                                <a:cubicBezTo>
                                  <a:pt x="90" y="81"/>
                                  <a:pt x="87" y="84"/>
                                  <a:pt x="85" y="86"/>
                                </a:cubicBezTo>
                                <a:cubicBezTo>
                                  <a:pt x="85" y="86"/>
                                  <a:pt x="85" y="85"/>
                                  <a:pt x="85" y="85"/>
                                </a:cubicBezTo>
                                <a:cubicBezTo>
                                  <a:pt x="86" y="84"/>
                                  <a:pt x="88" y="83"/>
                                  <a:pt x="89" y="82"/>
                                </a:cubicBezTo>
                                <a:cubicBezTo>
                                  <a:pt x="90" y="80"/>
                                  <a:pt x="92" y="79"/>
                                  <a:pt x="93" y="78"/>
                                </a:cubicBezTo>
                                <a:close/>
                                <a:moveTo>
                                  <a:pt x="92" y="73"/>
                                </a:moveTo>
                                <a:cubicBezTo>
                                  <a:pt x="93" y="71"/>
                                  <a:pt x="94" y="69"/>
                                  <a:pt x="95" y="68"/>
                                </a:cubicBezTo>
                                <a:cubicBezTo>
                                  <a:pt x="98" y="66"/>
                                  <a:pt x="101" y="64"/>
                                  <a:pt x="103" y="62"/>
                                </a:cubicBezTo>
                                <a:cubicBezTo>
                                  <a:pt x="103" y="62"/>
                                  <a:pt x="103" y="63"/>
                                  <a:pt x="102" y="63"/>
                                </a:cubicBezTo>
                                <a:cubicBezTo>
                                  <a:pt x="99" y="66"/>
                                  <a:pt x="96" y="69"/>
                                  <a:pt x="92" y="73"/>
                                </a:cubicBezTo>
                                <a:close/>
                                <a:moveTo>
                                  <a:pt x="85" y="64"/>
                                </a:moveTo>
                                <a:cubicBezTo>
                                  <a:pt x="84" y="65"/>
                                  <a:pt x="83" y="66"/>
                                  <a:pt x="82" y="66"/>
                                </a:cubicBezTo>
                                <a:cubicBezTo>
                                  <a:pt x="82" y="66"/>
                                  <a:pt x="82" y="66"/>
                                  <a:pt x="82" y="66"/>
                                </a:cubicBezTo>
                                <a:cubicBezTo>
                                  <a:pt x="83" y="65"/>
                                  <a:pt x="84" y="64"/>
                                  <a:pt x="85" y="64"/>
                                </a:cubicBezTo>
                                <a:cubicBezTo>
                                  <a:pt x="85" y="64"/>
                                  <a:pt x="85" y="64"/>
                                  <a:pt x="85" y="64"/>
                                </a:cubicBezTo>
                                <a:close/>
                                <a:moveTo>
                                  <a:pt x="89" y="65"/>
                                </a:moveTo>
                                <a:cubicBezTo>
                                  <a:pt x="86" y="68"/>
                                  <a:pt x="84" y="70"/>
                                  <a:pt x="81" y="73"/>
                                </a:cubicBezTo>
                                <a:cubicBezTo>
                                  <a:pt x="82" y="72"/>
                                  <a:pt x="82" y="71"/>
                                  <a:pt x="83" y="70"/>
                                </a:cubicBezTo>
                                <a:cubicBezTo>
                                  <a:pt x="85" y="69"/>
                                  <a:pt x="87" y="67"/>
                                  <a:pt x="89" y="65"/>
                                </a:cubicBezTo>
                                <a:close/>
                                <a:moveTo>
                                  <a:pt x="83" y="68"/>
                                </a:moveTo>
                                <a:cubicBezTo>
                                  <a:pt x="82" y="68"/>
                                  <a:pt x="82" y="68"/>
                                  <a:pt x="82" y="69"/>
                                </a:cubicBezTo>
                                <a:cubicBezTo>
                                  <a:pt x="81" y="70"/>
                                  <a:pt x="79" y="71"/>
                                  <a:pt x="78" y="72"/>
                                </a:cubicBezTo>
                                <a:cubicBezTo>
                                  <a:pt x="78" y="71"/>
                                  <a:pt x="79" y="71"/>
                                  <a:pt x="79" y="70"/>
                                </a:cubicBezTo>
                                <a:cubicBezTo>
                                  <a:pt x="80" y="69"/>
                                  <a:pt x="81" y="69"/>
                                  <a:pt x="83" y="68"/>
                                </a:cubicBezTo>
                                <a:close/>
                                <a:moveTo>
                                  <a:pt x="78" y="74"/>
                                </a:moveTo>
                                <a:cubicBezTo>
                                  <a:pt x="77" y="76"/>
                                  <a:pt x="76" y="77"/>
                                  <a:pt x="75" y="79"/>
                                </a:cubicBezTo>
                                <a:cubicBezTo>
                                  <a:pt x="74" y="80"/>
                                  <a:pt x="73" y="81"/>
                                  <a:pt x="72" y="82"/>
                                </a:cubicBezTo>
                                <a:cubicBezTo>
                                  <a:pt x="73" y="81"/>
                                  <a:pt x="73" y="79"/>
                                  <a:pt x="74" y="77"/>
                                </a:cubicBezTo>
                                <a:cubicBezTo>
                                  <a:pt x="75" y="77"/>
                                  <a:pt x="75" y="77"/>
                                  <a:pt x="75" y="77"/>
                                </a:cubicBezTo>
                                <a:cubicBezTo>
                                  <a:pt x="76" y="76"/>
                                  <a:pt x="77" y="75"/>
                                  <a:pt x="78" y="74"/>
                                </a:cubicBezTo>
                                <a:close/>
                                <a:moveTo>
                                  <a:pt x="74" y="83"/>
                                </a:moveTo>
                                <a:cubicBezTo>
                                  <a:pt x="76" y="81"/>
                                  <a:pt x="79" y="78"/>
                                  <a:pt x="82" y="76"/>
                                </a:cubicBezTo>
                                <a:cubicBezTo>
                                  <a:pt x="82" y="76"/>
                                  <a:pt x="82" y="77"/>
                                  <a:pt x="82" y="77"/>
                                </a:cubicBezTo>
                                <a:cubicBezTo>
                                  <a:pt x="78" y="80"/>
                                  <a:pt x="75" y="82"/>
                                  <a:pt x="72" y="85"/>
                                </a:cubicBezTo>
                                <a:cubicBezTo>
                                  <a:pt x="72" y="84"/>
                                  <a:pt x="73" y="84"/>
                                  <a:pt x="74" y="83"/>
                                </a:cubicBezTo>
                                <a:close/>
                                <a:moveTo>
                                  <a:pt x="81" y="75"/>
                                </a:moveTo>
                                <a:cubicBezTo>
                                  <a:pt x="86" y="70"/>
                                  <a:pt x="92" y="65"/>
                                  <a:pt x="97" y="60"/>
                                </a:cubicBezTo>
                                <a:cubicBezTo>
                                  <a:pt x="97" y="60"/>
                                  <a:pt x="98" y="60"/>
                                  <a:pt x="98" y="59"/>
                                </a:cubicBezTo>
                                <a:cubicBezTo>
                                  <a:pt x="98" y="60"/>
                                  <a:pt x="98" y="60"/>
                                  <a:pt x="97" y="61"/>
                                </a:cubicBezTo>
                                <a:cubicBezTo>
                                  <a:pt x="94" y="64"/>
                                  <a:pt x="91" y="66"/>
                                  <a:pt x="88" y="69"/>
                                </a:cubicBezTo>
                                <a:cubicBezTo>
                                  <a:pt x="86" y="71"/>
                                  <a:pt x="83" y="73"/>
                                  <a:pt x="81" y="75"/>
                                </a:cubicBezTo>
                                <a:close/>
                                <a:moveTo>
                                  <a:pt x="90" y="70"/>
                                </a:moveTo>
                                <a:cubicBezTo>
                                  <a:pt x="92" y="69"/>
                                  <a:pt x="93" y="67"/>
                                  <a:pt x="94" y="66"/>
                                </a:cubicBezTo>
                                <a:cubicBezTo>
                                  <a:pt x="94" y="67"/>
                                  <a:pt x="94" y="67"/>
                                  <a:pt x="94" y="67"/>
                                </a:cubicBezTo>
                                <a:cubicBezTo>
                                  <a:pt x="93" y="68"/>
                                  <a:pt x="91" y="69"/>
                                  <a:pt x="90" y="70"/>
                                </a:cubicBezTo>
                                <a:cubicBezTo>
                                  <a:pt x="90" y="70"/>
                                  <a:pt x="90" y="70"/>
                                  <a:pt x="90" y="70"/>
                                </a:cubicBezTo>
                                <a:close/>
                                <a:moveTo>
                                  <a:pt x="97" y="58"/>
                                </a:moveTo>
                                <a:cubicBezTo>
                                  <a:pt x="93" y="60"/>
                                  <a:pt x="89" y="63"/>
                                  <a:pt x="86" y="66"/>
                                </a:cubicBezTo>
                                <a:cubicBezTo>
                                  <a:pt x="86" y="66"/>
                                  <a:pt x="86" y="65"/>
                                  <a:pt x="86" y="65"/>
                                </a:cubicBezTo>
                                <a:cubicBezTo>
                                  <a:pt x="90" y="62"/>
                                  <a:pt x="95" y="59"/>
                                  <a:pt x="99" y="56"/>
                                </a:cubicBezTo>
                                <a:cubicBezTo>
                                  <a:pt x="98" y="57"/>
                                  <a:pt x="98" y="57"/>
                                  <a:pt x="97" y="58"/>
                                </a:cubicBezTo>
                                <a:close/>
                                <a:moveTo>
                                  <a:pt x="70" y="69"/>
                                </a:moveTo>
                                <a:cubicBezTo>
                                  <a:pt x="69" y="69"/>
                                  <a:pt x="69" y="70"/>
                                  <a:pt x="69" y="70"/>
                                </a:cubicBezTo>
                                <a:cubicBezTo>
                                  <a:pt x="68" y="71"/>
                                  <a:pt x="67" y="72"/>
                                  <a:pt x="65" y="73"/>
                                </a:cubicBezTo>
                                <a:cubicBezTo>
                                  <a:pt x="66" y="73"/>
                                  <a:pt x="66" y="72"/>
                                  <a:pt x="66" y="72"/>
                                </a:cubicBezTo>
                                <a:cubicBezTo>
                                  <a:pt x="67" y="71"/>
                                  <a:pt x="68" y="70"/>
                                  <a:pt x="70" y="69"/>
                                </a:cubicBezTo>
                                <a:close/>
                                <a:moveTo>
                                  <a:pt x="69" y="67"/>
                                </a:moveTo>
                                <a:cubicBezTo>
                                  <a:pt x="70" y="66"/>
                                  <a:pt x="71" y="64"/>
                                  <a:pt x="73" y="62"/>
                                </a:cubicBezTo>
                                <a:cubicBezTo>
                                  <a:pt x="73" y="62"/>
                                  <a:pt x="73" y="62"/>
                                  <a:pt x="73" y="62"/>
                                </a:cubicBezTo>
                                <a:cubicBezTo>
                                  <a:pt x="73" y="63"/>
                                  <a:pt x="72" y="64"/>
                                  <a:pt x="72" y="65"/>
                                </a:cubicBezTo>
                                <a:cubicBezTo>
                                  <a:pt x="71" y="66"/>
                                  <a:pt x="70" y="67"/>
                                  <a:pt x="69" y="67"/>
                                </a:cubicBezTo>
                                <a:close/>
                                <a:moveTo>
                                  <a:pt x="73" y="67"/>
                                </a:moveTo>
                                <a:cubicBezTo>
                                  <a:pt x="73" y="66"/>
                                  <a:pt x="73" y="66"/>
                                  <a:pt x="73" y="66"/>
                                </a:cubicBezTo>
                                <a:cubicBezTo>
                                  <a:pt x="75" y="65"/>
                                  <a:pt x="77" y="63"/>
                                  <a:pt x="78" y="62"/>
                                </a:cubicBezTo>
                                <a:cubicBezTo>
                                  <a:pt x="76" y="63"/>
                                  <a:pt x="75" y="65"/>
                                  <a:pt x="73" y="67"/>
                                </a:cubicBezTo>
                                <a:close/>
                                <a:moveTo>
                                  <a:pt x="72" y="60"/>
                                </a:moveTo>
                                <a:cubicBezTo>
                                  <a:pt x="71" y="61"/>
                                  <a:pt x="69" y="63"/>
                                  <a:pt x="68" y="65"/>
                                </a:cubicBezTo>
                                <a:cubicBezTo>
                                  <a:pt x="65" y="67"/>
                                  <a:pt x="62" y="70"/>
                                  <a:pt x="59" y="73"/>
                                </a:cubicBezTo>
                                <a:cubicBezTo>
                                  <a:pt x="60" y="72"/>
                                  <a:pt x="61" y="70"/>
                                  <a:pt x="62" y="69"/>
                                </a:cubicBezTo>
                                <a:cubicBezTo>
                                  <a:pt x="66" y="65"/>
                                  <a:pt x="70" y="61"/>
                                  <a:pt x="75" y="57"/>
                                </a:cubicBezTo>
                                <a:cubicBezTo>
                                  <a:pt x="74" y="58"/>
                                  <a:pt x="73" y="59"/>
                                  <a:pt x="72" y="60"/>
                                </a:cubicBezTo>
                                <a:close/>
                                <a:moveTo>
                                  <a:pt x="60" y="68"/>
                                </a:moveTo>
                                <a:cubicBezTo>
                                  <a:pt x="60" y="69"/>
                                  <a:pt x="59" y="69"/>
                                  <a:pt x="58" y="70"/>
                                </a:cubicBezTo>
                                <a:cubicBezTo>
                                  <a:pt x="58" y="69"/>
                                  <a:pt x="58" y="68"/>
                                  <a:pt x="58" y="67"/>
                                </a:cubicBezTo>
                                <a:cubicBezTo>
                                  <a:pt x="60" y="66"/>
                                  <a:pt x="61" y="65"/>
                                  <a:pt x="62" y="64"/>
                                </a:cubicBezTo>
                                <a:cubicBezTo>
                                  <a:pt x="63" y="63"/>
                                  <a:pt x="63" y="63"/>
                                  <a:pt x="64" y="62"/>
                                </a:cubicBezTo>
                                <a:cubicBezTo>
                                  <a:pt x="65" y="62"/>
                                  <a:pt x="65" y="61"/>
                                  <a:pt x="66" y="60"/>
                                </a:cubicBezTo>
                                <a:cubicBezTo>
                                  <a:pt x="64" y="63"/>
                                  <a:pt x="62" y="65"/>
                                  <a:pt x="60" y="68"/>
                                </a:cubicBezTo>
                                <a:close/>
                                <a:moveTo>
                                  <a:pt x="67" y="68"/>
                                </a:moveTo>
                                <a:cubicBezTo>
                                  <a:pt x="66" y="69"/>
                                  <a:pt x="65" y="70"/>
                                  <a:pt x="64" y="72"/>
                                </a:cubicBezTo>
                                <a:cubicBezTo>
                                  <a:pt x="62" y="74"/>
                                  <a:pt x="59" y="76"/>
                                  <a:pt x="57" y="79"/>
                                </a:cubicBezTo>
                                <a:cubicBezTo>
                                  <a:pt x="57" y="79"/>
                                  <a:pt x="57" y="79"/>
                                  <a:pt x="57" y="78"/>
                                </a:cubicBezTo>
                                <a:cubicBezTo>
                                  <a:pt x="60" y="75"/>
                                  <a:pt x="63" y="72"/>
                                  <a:pt x="67" y="68"/>
                                </a:cubicBezTo>
                                <a:close/>
                                <a:moveTo>
                                  <a:pt x="64" y="77"/>
                                </a:moveTo>
                                <a:cubicBezTo>
                                  <a:pt x="63" y="79"/>
                                  <a:pt x="62" y="81"/>
                                  <a:pt x="60" y="83"/>
                                </a:cubicBezTo>
                                <a:cubicBezTo>
                                  <a:pt x="59" y="84"/>
                                  <a:pt x="58" y="85"/>
                                  <a:pt x="58" y="85"/>
                                </a:cubicBezTo>
                                <a:cubicBezTo>
                                  <a:pt x="59" y="84"/>
                                  <a:pt x="60" y="82"/>
                                  <a:pt x="61" y="80"/>
                                </a:cubicBezTo>
                                <a:cubicBezTo>
                                  <a:pt x="62" y="79"/>
                                  <a:pt x="63" y="78"/>
                                  <a:pt x="64" y="77"/>
                                </a:cubicBezTo>
                                <a:close/>
                                <a:moveTo>
                                  <a:pt x="58" y="90"/>
                                </a:moveTo>
                                <a:cubicBezTo>
                                  <a:pt x="58" y="90"/>
                                  <a:pt x="58" y="89"/>
                                  <a:pt x="59" y="88"/>
                                </a:cubicBezTo>
                                <a:cubicBezTo>
                                  <a:pt x="59" y="88"/>
                                  <a:pt x="59" y="88"/>
                                  <a:pt x="59" y="88"/>
                                </a:cubicBezTo>
                                <a:cubicBezTo>
                                  <a:pt x="59" y="88"/>
                                  <a:pt x="60" y="88"/>
                                  <a:pt x="60" y="87"/>
                                </a:cubicBezTo>
                                <a:cubicBezTo>
                                  <a:pt x="60" y="87"/>
                                  <a:pt x="60" y="87"/>
                                  <a:pt x="60" y="87"/>
                                </a:cubicBezTo>
                                <a:cubicBezTo>
                                  <a:pt x="62" y="85"/>
                                  <a:pt x="64" y="82"/>
                                  <a:pt x="67" y="80"/>
                                </a:cubicBezTo>
                                <a:cubicBezTo>
                                  <a:pt x="70" y="78"/>
                                  <a:pt x="72" y="75"/>
                                  <a:pt x="75" y="73"/>
                                </a:cubicBezTo>
                                <a:cubicBezTo>
                                  <a:pt x="75" y="74"/>
                                  <a:pt x="74" y="75"/>
                                  <a:pt x="74" y="76"/>
                                </a:cubicBezTo>
                                <a:cubicBezTo>
                                  <a:pt x="68" y="81"/>
                                  <a:pt x="63" y="86"/>
                                  <a:pt x="57" y="91"/>
                                </a:cubicBezTo>
                                <a:cubicBezTo>
                                  <a:pt x="57" y="91"/>
                                  <a:pt x="58" y="90"/>
                                  <a:pt x="58" y="90"/>
                                </a:cubicBezTo>
                                <a:close/>
                                <a:moveTo>
                                  <a:pt x="67" y="115"/>
                                </a:moveTo>
                                <a:cubicBezTo>
                                  <a:pt x="67" y="115"/>
                                  <a:pt x="67" y="114"/>
                                  <a:pt x="66" y="113"/>
                                </a:cubicBezTo>
                                <a:cubicBezTo>
                                  <a:pt x="67" y="113"/>
                                  <a:pt x="67" y="113"/>
                                  <a:pt x="67" y="113"/>
                                </a:cubicBezTo>
                                <a:cubicBezTo>
                                  <a:pt x="68" y="113"/>
                                  <a:pt x="68" y="114"/>
                                  <a:pt x="68" y="114"/>
                                </a:cubicBezTo>
                                <a:cubicBezTo>
                                  <a:pt x="67" y="114"/>
                                  <a:pt x="67" y="115"/>
                                  <a:pt x="67" y="115"/>
                                </a:cubicBezTo>
                                <a:close/>
                                <a:moveTo>
                                  <a:pt x="68" y="133"/>
                                </a:moveTo>
                                <a:cubicBezTo>
                                  <a:pt x="67" y="134"/>
                                  <a:pt x="67" y="135"/>
                                  <a:pt x="66" y="135"/>
                                </a:cubicBezTo>
                                <a:cubicBezTo>
                                  <a:pt x="66" y="135"/>
                                  <a:pt x="66" y="135"/>
                                  <a:pt x="66" y="135"/>
                                </a:cubicBezTo>
                                <a:cubicBezTo>
                                  <a:pt x="66" y="134"/>
                                  <a:pt x="67" y="134"/>
                                  <a:pt x="67" y="133"/>
                                </a:cubicBezTo>
                                <a:cubicBezTo>
                                  <a:pt x="67" y="133"/>
                                  <a:pt x="67" y="133"/>
                                  <a:pt x="67" y="133"/>
                                </a:cubicBezTo>
                                <a:cubicBezTo>
                                  <a:pt x="67" y="133"/>
                                  <a:pt x="67" y="133"/>
                                  <a:pt x="68" y="133"/>
                                </a:cubicBezTo>
                                <a:close/>
                                <a:moveTo>
                                  <a:pt x="64" y="150"/>
                                </a:moveTo>
                                <a:cubicBezTo>
                                  <a:pt x="64" y="150"/>
                                  <a:pt x="64" y="149"/>
                                  <a:pt x="63" y="149"/>
                                </a:cubicBezTo>
                                <a:cubicBezTo>
                                  <a:pt x="64" y="148"/>
                                  <a:pt x="64" y="147"/>
                                  <a:pt x="65" y="146"/>
                                </a:cubicBezTo>
                                <a:cubicBezTo>
                                  <a:pt x="65" y="147"/>
                                  <a:pt x="65" y="147"/>
                                  <a:pt x="65" y="148"/>
                                </a:cubicBezTo>
                                <a:cubicBezTo>
                                  <a:pt x="65" y="148"/>
                                  <a:pt x="64" y="149"/>
                                  <a:pt x="64" y="150"/>
                                </a:cubicBezTo>
                                <a:close/>
                                <a:moveTo>
                                  <a:pt x="64" y="163"/>
                                </a:moveTo>
                                <a:cubicBezTo>
                                  <a:pt x="64" y="163"/>
                                  <a:pt x="64" y="163"/>
                                  <a:pt x="63" y="163"/>
                                </a:cubicBezTo>
                                <a:cubicBezTo>
                                  <a:pt x="63" y="163"/>
                                  <a:pt x="63" y="163"/>
                                  <a:pt x="63" y="163"/>
                                </a:cubicBezTo>
                                <a:cubicBezTo>
                                  <a:pt x="63" y="162"/>
                                  <a:pt x="64" y="162"/>
                                  <a:pt x="64" y="162"/>
                                </a:cubicBezTo>
                                <a:cubicBezTo>
                                  <a:pt x="64" y="162"/>
                                  <a:pt x="64" y="162"/>
                                  <a:pt x="64" y="163"/>
                                </a:cubicBezTo>
                                <a:close/>
                                <a:moveTo>
                                  <a:pt x="65" y="122"/>
                                </a:moveTo>
                                <a:cubicBezTo>
                                  <a:pt x="65" y="121"/>
                                  <a:pt x="65" y="121"/>
                                  <a:pt x="65" y="121"/>
                                </a:cubicBezTo>
                                <a:cubicBezTo>
                                  <a:pt x="65" y="121"/>
                                  <a:pt x="65" y="120"/>
                                  <a:pt x="65" y="120"/>
                                </a:cubicBezTo>
                                <a:cubicBezTo>
                                  <a:pt x="65" y="120"/>
                                  <a:pt x="65" y="120"/>
                                  <a:pt x="65" y="121"/>
                                </a:cubicBezTo>
                                <a:cubicBezTo>
                                  <a:pt x="65" y="121"/>
                                  <a:pt x="65" y="121"/>
                                  <a:pt x="65" y="122"/>
                                </a:cubicBezTo>
                                <a:close/>
                                <a:moveTo>
                                  <a:pt x="65" y="110"/>
                                </a:moveTo>
                                <a:cubicBezTo>
                                  <a:pt x="66" y="109"/>
                                  <a:pt x="66" y="109"/>
                                  <a:pt x="67" y="108"/>
                                </a:cubicBezTo>
                                <a:cubicBezTo>
                                  <a:pt x="67" y="109"/>
                                  <a:pt x="67" y="110"/>
                                  <a:pt x="67" y="111"/>
                                </a:cubicBezTo>
                                <a:cubicBezTo>
                                  <a:pt x="67" y="111"/>
                                  <a:pt x="66" y="111"/>
                                  <a:pt x="66" y="112"/>
                                </a:cubicBezTo>
                                <a:cubicBezTo>
                                  <a:pt x="66" y="111"/>
                                  <a:pt x="66" y="110"/>
                                  <a:pt x="65" y="110"/>
                                </a:cubicBezTo>
                                <a:close/>
                                <a:moveTo>
                                  <a:pt x="67" y="86"/>
                                </a:moveTo>
                                <a:cubicBezTo>
                                  <a:pt x="67" y="86"/>
                                  <a:pt x="67" y="86"/>
                                  <a:pt x="67" y="86"/>
                                </a:cubicBezTo>
                                <a:cubicBezTo>
                                  <a:pt x="67" y="86"/>
                                  <a:pt x="67" y="86"/>
                                  <a:pt x="67" y="86"/>
                                </a:cubicBezTo>
                                <a:cubicBezTo>
                                  <a:pt x="67" y="85"/>
                                  <a:pt x="66" y="85"/>
                                  <a:pt x="66" y="85"/>
                                </a:cubicBezTo>
                                <a:cubicBezTo>
                                  <a:pt x="67" y="84"/>
                                  <a:pt x="69" y="82"/>
                                  <a:pt x="70" y="81"/>
                                </a:cubicBezTo>
                                <a:cubicBezTo>
                                  <a:pt x="70" y="82"/>
                                  <a:pt x="69" y="83"/>
                                  <a:pt x="69" y="83"/>
                                </a:cubicBezTo>
                                <a:cubicBezTo>
                                  <a:pt x="68" y="84"/>
                                  <a:pt x="68" y="85"/>
                                  <a:pt x="67" y="86"/>
                                </a:cubicBezTo>
                                <a:close/>
                                <a:moveTo>
                                  <a:pt x="65" y="93"/>
                                </a:moveTo>
                                <a:cubicBezTo>
                                  <a:pt x="66" y="94"/>
                                  <a:pt x="66" y="96"/>
                                  <a:pt x="66" y="97"/>
                                </a:cubicBezTo>
                                <a:cubicBezTo>
                                  <a:pt x="65" y="98"/>
                                  <a:pt x="64" y="98"/>
                                  <a:pt x="63" y="99"/>
                                </a:cubicBezTo>
                                <a:cubicBezTo>
                                  <a:pt x="63" y="97"/>
                                  <a:pt x="63" y="97"/>
                                  <a:pt x="63" y="97"/>
                                </a:cubicBezTo>
                                <a:cubicBezTo>
                                  <a:pt x="64" y="96"/>
                                  <a:pt x="65" y="94"/>
                                  <a:pt x="65" y="93"/>
                                </a:cubicBezTo>
                                <a:cubicBezTo>
                                  <a:pt x="65" y="93"/>
                                  <a:pt x="65" y="93"/>
                                  <a:pt x="65" y="93"/>
                                </a:cubicBezTo>
                                <a:close/>
                                <a:moveTo>
                                  <a:pt x="63" y="131"/>
                                </a:moveTo>
                                <a:cubicBezTo>
                                  <a:pt x="63" y="132"/>
                                  <a:pt x="63" y="132"/>
                                  <a:pt x="62" y="132"/>
                                </a:cubicBezTo>
                                <a:cubicBezTo>
                                  <a:pt x="62" y="132"/>
                                  <a:pt x="62" y="131"/>
                                  <a:pt x="62" y="130"/>
                                </a:cubicBezTo>
                                <a:cubicBezTo>
                                  <a:pt x="62" y="130"/>
                                  <a:pt x="62" y="129"/>
                                  <a:pt x="62" y="129"/>
                                </a:cubicBezTo>
                                <a:cubicBezTo>
                                  <a:pt x="63" y="129"/>
                                  <a:pt x="63" y="130"/>
                                  <a:pt x="63" y="131"/>
                                </a:cubicBezTo>
                                <a:close/>
                                <a:moveTo>
                                  <a:pt x="63" y="159"/>
                                </a:moveTo>
                                <a:cubicBezTo>
                                  <a:pt x="63" y="159"/>
                                  <a:pt x="63" y="159"/>
                                  <a:pt x="63" y="159"/>
                                </a:cubicBezTo>
                                <a:cubicBezTo>
                                  <a:pt x="63" y="160"/>
                                  <a:pt x="62" y="160"/>
                                  <a:pt x="62" y="161"/>
                                </a:cubicBezTo>
                                <a:cubicBezTo>
                                  <a:pt x="62" y="160"/>
                                  <a:pt x="62" y="160"/>
                                  <a:pt x="62" y="160"/>
                                </a:cubicBezTo>
                                <a:cubicBezTo>
                                  <a:pt x="62" y="159"/>
                                  <a:pt x="63" y="159"/>
                                  <a:pt x="63" y="159"/>
                                </a:cubicBezTo>
                                <a:close/>
                                <a:moveTo>
                                  <a:pt x="64" y="168"/>
                                </a:moveTo>
                                <a:cubicBezTo>
                                  <a:pt x="64" y="169"/>
                                  <a:pt x="65" y="170"/>
                                  <a:pt x="66" y="171"/>
                                </a:cubicBezTo>
                                <a:cubicBezTo>
                                  <a:pt x="66" y="171"/>
                                  <a:pt x="66" y="171"/>
                                  <a:pt x="66" y="171"/>
                                </a:cubicBezTo>
                                <a:cubicBezTo>
                                  <a:pt x="65" y="172"/>
                                  <a:pt x="65" y="172"/>
                                  <a:pt x="65" y="172"/>
                                </a:cubicBezTo>
                                <a:cubicBezTo>
                                  <a:pt x="64" y="171"/>
                                  <a:pt x="64" y="170"/>
                                  <a:pt x="63" y="169"/>
                                </a:cubicBezTo>
                                <a:cubicBezTo>
                                  <a:pt x="63" y="168"/>
                                  <a:pt x="63" y="168"/>
                                  <a:pt x="64" y="168"/>
                                </a:cubicBezTo>
                                <a:close/>
                                <a:moveTo>
                                  <a:pt x="65" y="153"/>
                                </a:moveTo>
                                <a:cubicBezTo>
                                  <a:pt x="65" y="153"/>
                                  <a:pt x="65" y="152"/>
                                  <a:pt x="64" y="152"/>
                                </a:cubicBezTo>
                                <a:cubicBezTo>
                                  <a:pt x="65" y="151"/>
                                  <a:pt x="65" y="151"/>
                                  <a:pt x="66" y="150"/>
                                </a:cubicBezTo>
                                <a:cubicBezTo>
                                  <a:pt x="66" y="151"/>
                                  <a:pt x="66" y="152"/>
                                  <a:pt x="66" y="153"/>
                                </a:cubicBezTo>
                                <a:cubicBezTo>
                                  <a:pt x="66" y="153"/>
                                  <a:pt x="65" y="153"/>
                                  <a:pt x="65" y="153"/>
                                </a:cubicBezTo>
                                <a:close/>
                                <a:moveTo>
                                  <a:pt x="66" y="124"/>
                                </a:moveTo>
                                <a:cubicBezTo>
                                  <a:pt x="66" y="124"/>
                                  <a:pt x="66" y="124"/>
                                  <a:pt x="66" y="123"/>
                                </a:cubicBezTo>
                                <a:cubicBezTo>
                                  <a:pt x="67" y="124"/>
                                  <a:pt x="67" y="124"/>
                                  <a:pt x="67" y="125"/>
                                </a:cubicBezTo>
                                <a:cubicBezTo>
                                  <a:pt x="67" y="125"/>
                                  <a:pt x="67" y="125"/>
                                  <a:pt x="66" y="126"/>
                                </a:cubicBezTo>
                                <a:cubicBezTo>
                                  <a:pt x="66" y="125"/>
                                  <a:pt x="66" y="125"/>
                                  <a:pt x="66" y="124"/>
                                </a:cubicBezTo>
                                <a:close/>
                                <a:moveTo>
                                  <a:pt x="67" y="179"/>
                                </a:moveTo>
                                <a:cubicBezTo>
                                  <a:pt x="67" y="179"/>
                                  <a:pt x="67" y="179"/>
                                  <a:pt x="67" y="179"/>
                                </a:cubicBezTo>
                                <a:cubicBezTo>
                                  <a:pt x="67" y="180"/>
                                  <a:pt x="68" y="180"/>
                                  <a:pt x="68" y="179"/>
                                </a:cubicBezTo>
                                <a:cubicBezTo>
                                  <a:pt x="68" y="179"/>
                                  <a:pt x="68" y="179"/>
                                  <a:pt x="68" y="179"/>
                                </a:cubicBezTo>
                                <a:cubicBezTo>
                                  <a:pt x="68" y="180"/>
                                  <a:pt x="67" y="180"/>
                                  <a:pt x="67" y="180"/>
                                </a:cubicBezTo>
                                <a:cubicBezTo>
                                  <a:pt x="67" y="180"/>
                                  <a:pt x="66" y="179"/>
                                  <a:pt x="66" y="178"/>
                                </a:cubicBezTo>
                                <a:cubicBezTo>
                                  <a:pt x="66" y="179"/>
                                  <a:pt x="66" y="179"/>
                                  <a:pt x="67" y="179"/>
                                </a:cubicBezTo>
                                <a:close/>
                                <a:moveTo>
                                  <a:pt x="67" y="170"/>
                                </a:moveTo>
                                <a:cubicBezTo>
                                  <a:pt x="67" y="169"/>
                                  <a:pt x="67" y="169"/>
                                  <a:pt x="67" y="168"/>
                                </a:cubicBezTo>
                                <a:cubicBezTo>
                                  <a:pt x="67" y="167"/>
                                  <a:pt x="67" y="167"/>
                                  <a:pt x="67" y="167"/>
                                </a:cubicBezTo>
                                <a:cubicBezTo>
                                  <a:pt x="68" y="167"/>
                                  <a:pt x="68" y="167"/>
                                  <a:pt x="69" y="167"/>
                                </a:cubicBezTo>
                                <a:cubicBezTo>
                                  <a:pt x="69" y="168"/>
                                  <a:pt x="69" y="168"/>
                                  <a:pt x="69" y="169"/>
                                </a:cubicBezTo>
                                <a:cubicBezTo>
                                  <a:pt x="69" y="169"/>
                                  <a:pt x="68" y="170"/>
                                  <a:pt x="68" y="170"/>
                                </a:cubicBezTo>
                                <a:cubicBezTo>
                                  <a:pt x="68" y="170"/>
                                  <a:pt x="68" y="170"/>
                                  <a:pt x="67" y="170"/>
                                </a:cubicBezTo>
                                <a:close/>
                                <a:moveTo>
                                  <a:pt x="68" y="145"/>
                                </a:moveTo>
                                <a:cubicBezTo>
                                  <a:pt x="68" y="144"/>
                                  <a:pt x="68" y="144"/>
                                  <a:pt x="68" y="143"/>
                                </a:cubicBezTo>
                                <a:cubicBezTo>
                                  <a:pt x="69" y="143"/>
                                  <a:pt x="70" y="142"/>
                                  <a:pt x="71" y="142"/>
                                </a:cubicBezTo>
                                <a:cubicBezTo>
                                  <a:pt x="71" y="142"/>
                                  <a:pt x="71" y="142"/>
                                  <a:pt x="71" y="142"/>
                                </a:cubicBezTo>
                                <a:cubicBezTo>
                                  <a:pt x="70" y="143"/>
                                  <a:pt x="69" y="144"/>
                                  <a:pt x="68" y="145"/>
                                </a:cubicBezTo>
                                <a:close/>
                                <a:moveTo>
                                  <a:pt x="68" y="90"/>
                                </a:moveTo>
                                <a:cubicBezTo>
                                  <a:pt x="71" y="88"/>
                                  <a:pt x="74" y="85"/>
                                  <a:pt x="77" y="83"/>
                                </a:cubicBezTo>
                                <a:cubicBezTo>
                                  <a:pt x="74" y="86"/>
                                  <a:pt x="72" y="90"/>
                                  <a:pt x="69" y="94"/>
                                </a:cubicBezTo>
                                <a:cubicBezTo>
                                  <a:pt x="69" y="93"/>
                                  <a:pt x="68" y="92"/>
                                  <a:pt x="68" y="90"/>
                                </a:cubicBezTo>
                                <a:close/>
                                <a:moveTo>
                                  <a:pt x="83" y="77"/>
                                </a:moveTo>
                                <a:cubicBezTo>
                                  <a:pt x="86" y="75"/>
                                  <a:pt x="89" y="73"/>
                                  <a:pt x="92" y="71"/>
                                </a:cubicBezTo>
                                <a:cubicBezTo>
                                  <a:pt x="90" y="73"/>
                                  <a:pt x="89" y="75"/>
                                  <a:pt x="87" y="78"/>
                                </a:cubicBezTo>
                                <a:cubicBezTo>
                                  <a:pt x="83" y="82"/>
                                  <a:pt x="78" y="86"/>
                                  <a:pt x="74" y="90"/>
                                </a:cubicBezTo>
                                <a:cubicBezTo>
                                  <a:pt x="77" y="86"/>
                                  <a:pt x="80" y="82"/>
                                  <a:pt x="83" y="77"/>
                                </a:cubicBezTo>
                                <a:close/>
                                <a:moveTo>
                                  <a:pt x="78" y="104"/>
                                </a:moveTo>
                                <a:cubicBezTo>
                                  <a:pt x="81" y="101"/>
                                  <a:pt x="84" y="98"/>
                                  <a:pt x="87" y="95"/>
                                </a:cubicBezTo>
                                <a:cubicBezTo>
                                  <a:pt x="85" y="100"/>
                                  <a:pt x="82" y="104"/>
                                  <a:pt x="79" y="108"/>
                                </a:cubicBezTo>
                                <a:cubicBezTo>
                                  <a:pt x="78" y="109"/>
                                  <a:pt x="76" y="110"/>
                                  <a:pt x="75" y="111"/>
                                </a:cubicBezTo>
                                <a:cubicBezTo>
                                  <a:pt x="76" y="109"/>
                                  <a:pt x="77" y="107"/>
                                  <a:pt x="78" y="105"/>
                                </a:cubicBezTo>
                                <a:cubicBezTo>
                                  <a:pt x="78" y="104"/>
                                  <a:pt x="78" y="104"/>
                                  <a:pt x="78" y="104"/>
                                </a:cubicBezTo>
                                <a:close/>
                                <a:moveTo>
                                  <a:pt x="93" y="90"/>
                                </a:moveTo>
                                <a:cubicBezTo>
                                  <a:pt x="97" y="87"/>
                                  <a:pt x="100" y="84"/>
                                  <a:pt x="103" y="80"/>
                                </a:cubicBezTo>
                                <a:cubicBezTo>
                                  <a:pt x="104" y="80"/>
                                  <a:pt x="104" y="80"/>
                                  <a:pt x="104" y="80"/>
                                </a:cubicBezTo>
                                <a:cubicBezTo>
                                  <a:pt x="99" y="86"/>
                                  <a:pt x="93" y="93"/>
                                  <a:pt x="87" y="99"/>
                                </a:cubicBezTo>
                                <a:cubicBezTo>
                                  <a:pt x="87" y="100"/>
                                  <a:pt x="86" y="101"/>
                                  <a:pt x="85" y="102"/>
                                </a:cubicBezTo>
                                <a:cubicBezTo>
                                  <a:pt x="88" y="98"/>
                                  <a:pt x="90" y="94"/>
                                  <a:pt x="93" y="90"/>
                                </a:cubicBezTo>
                                <a:close/>
                                <a:moveTo>
                                  <a:pt x="101" y="79"/>
                                </a:moveTo>
                                <a:cubicBezTo>
                                  <a:pt x="102" y="78"/>
                                  <a:pt x="102" y="77"/>
                                  <a:pt x="103" y="77"/>
                                </a:cubicBezTo>
                                <a:cubicBezTo>
                                  <a:pt x="103" y="77"/>
                                  <a:pt x="103" y="77"/>
                                  <a:pt x="103" y="77"/>
                                </a:cubicBezTo>
                                <a:cubicBezTo>
                                  <a:pt x="103" y="77"/>
                                  <a:pt x="103" y="77"/>
                                  <a:pt x="104" y="77"/>
                                </a:cubicBezTo>
                                <a:cubicBezTo>
                                  <a:pt x="103" y="78"/>
                                  <a:pt x="102" y="78"/>
                                  <a:pt x="101" y="79"/>
                                </a:cubicBezTo>
                                <a:close/>
                                <a:moveTo>
                                  <a:pt x="102" y="68"/>
                                </a:moveTo>
                                <a:cubicBezTo>
                                  <a:pt x="103" y="67"/>
                                  <a:pt x="103" y="65"/>
                                  <a:pt x="104" y="64"/>
                                </a:cubicBezTo>
                                <a:cubicBezTo>
                                  <a:pt x="108" y="61"/>
                                  <a:pt x="112" y="57"/>
                                  <a:pt x="116" y="54"/>
                                </a:cubicBezTo>
                                <a:cubicBezTo>
                                  <a:pt x="116" y="54"/>
                                  <a:pt x="116" y="55"/>
                                  <a:pt x="116" y="55"/>
                                </a:cubicBezTo>
                                <a:cubicBezTo>
                                  <a:pt x="116" y="55"/>
                                  <a:pt x="115" y="55"/>
                                  <a:pt x="115" y="55"/>
                                </a:cubicBezTo>
                                <a:cubicBezTo>
                                  <a:pt x="111" y="59"/>
                                  <a:pt x="106" y="63"/>
                                  <a:pt x="102" y="68"/>
                                </a:cubicBezTo>
                                <a:close/>
                                <a:moveTo>
                                  <a:pt x="106" y="60"/>
                                </a:moveTo>
                                <a:cubicBezTo>
                                  <a:pt x="106" y="60"/>
                                  <a:pt x="106" y="60"/>
                                  <a:pt x="106" y="60"/>
                                </a:cubicBezTo>
                                <a:cubicBezTo>
                                  <a:pt x="107" y="59"/>
                                  <a:pt x="108" y="58"/>
                                  <a:pt x="110" y="57"/>
                                </a:cubicBezTo>
                                <a:cubicBezTo>
                                  <a:pt x="108" y="58"/>
                                  <a:pt x="107" y="59"/>
                                  <a:pt x="106" y="60"/>
                                </a:cubicBezTo>
                                <a:close/>
                                <a:moveTo>
                                  <a:pt x="107" y="57"/>
                                </a:moveTo>
                                <a:cubicBezTo>
                                  <a:pt x="107" y="57"/>
                                  <a:pt x="107" y="56"/>
                                  <a:pt x="108" y="56"/>
                                </a:cubicBezTo>
                                <a:cubicBezTo>
                                  <a:pt x="108" y="56"/>
                                  <a:pt x="108" y="56"/>
                                  <a:pt x="108" y="55"/>
                                </a:cubicBezTo>
                                <a:cubicBezTo>
                                  <a:pt x="108" y="55"/>
                                  <a:pt x="108" y="55"/>
                                  <a:pt x="108" y="55"/>
                                </a:cubicBezTo>
                                <a:cubicBezTo>
                                  <a:pt x="109" y="54"/>
                                  <a:pt x="110" y="54"/>
                                  <a:pt x="112" y="54"/>
                                </a:cubicBezTo>
                                <a:cubicBezTo>
                                  <a:pt x="110" y="55"/>
                                  <a:pt x="109" y="56"/>
                                  <a:pt x="107" y="57"/>
                                </a:cubicBezTo>
                                <a:close/>
                                <a:moveTo>
                                  <a:pt x="101" y="53"/>
                                </a:moveTo>
                                <a:cubicBezTo>
                                  <a:pt x="97" y="56"/>
                                  <a:pt x="92" y="59"/>
                                  <a:pt x="88" y="62"/>
                                </a:cubicBezTo>
                                <a:cubicBezTo>
                                  <a:pt x="88" y="62"/>
                                  <a:pt x="88" y="61"/>
                                  <a:pt x="88" y="61"/>
                                </a:cubicBezTo>
                                <a:cubicBezTo>
                                  <a:pt x="93" y="57"/>
                                  <a:pt x="98" y="53"/>
                                  <a:pt x="103" y="49"/>
                                </a:cubicBezTo>
                                <a:cubicBezTo>
                                  <a:pt x="102" y="50"/>
                                  <a:pt x="102" y="52"/>
                                  <a:pt x="101" y="53"/>
                                </a:cubicBezTo>
                                <a:close/>
                                <a:moveTo>
                                  <a:pt x="90" y="57"/>
                                </a:moveTo>
                                <a:cubicBezTo>
                                  <a:pt x="90" y="57"/>
                                  <a:pt x="90" y="56"/>
                                  <a:pt x="90" y="56"/>
                                </a:cubicBezTo>
                                <a:cubicBezTo>
                                  <a:pt x="94" y="52"/>
                                  <a:pt x="99" y="49"/>
                                  <a:pt x="104" y="46"/>
                                </a:cubicBezTo>
                                <a:cubicBezTo>
                                  <a:pt x="104" y="46"/>
                                  <a:pt x="104" y="46"/>
                                  <a:pt x="104" y="46"/>
                                </a:cubicBezTo>
                                <a:cubicBezTo>
                                  <a:pt x="99" y="50"/>
                                  <a:pt x="95" y="53"/>
                                  <a:pt x="90" y="57"/>
                                </a:cubicBezTo>
                                <a:close/>
                                <a:moveTo>
                                  <a:pt x="76" y="54"/>
                                </a:moveTo>
                                <a:cubicBezTo>
                                  <a:pt x="73" y="56"/>
                                  <a:pt x="70" y="59"/>
                                  <a:pt x="67" y="62"/>
                                </a:cubicBezTo>
                                <a:cubicBezTo>
                                  <a:pt x="70" y="59"/>
                                  <a:pt x="72" y="56"/>
                                  <a:pt x="75" y="53"/>
                                </a:cubicBezTo>
                                <a:cubicBezTo>
                                  <a:pt x="75" y="53"/>
                                  <a:pt x="76" y="53"/>
                                  <a:pt x="76" y="53"/>
                                </a:cubicBezTo>
                                <a:cubicBezTo>
                                  <a:pt x="76" y="53"/>
                                  <a:pt x="76" y="53"/>
                                  <a:pt x="76" y="54"/>
                                </a:cubicBezTo>
                                <a:close/>
                                <a:moveTo>
                                  <a:pt x="61" y="63"/>
                                </a:moveTo>
                                <a:cubicBezTo>
                                  <a:pt x="60" y="63"/>
                                  <a:pt x="59" y="64"/>
                                  <a:pt x="58" y="65"/>
                                </a:cubicBezTo>
                                <a:cubicBezTo>
                                  <a:pt x="58" y="65"/>
                                  <a:pt x="58" y="65"/>
                                  <a:pt x="58" y="64"/>
                                </a:cubicBezTo>
                                <a:cubicBezTo>
                                  <a:pt x="62" y="60"/>
                                  <a:pt x="66" y="56"/>
                                  <a:pt x="69" y="52"/>
                                </a:cubicBezTo>
                                <a:cubicBezTo>
                                  <a:pt x="72" y="50"/>
                                  <a:pt x="74" y="48"/>
                                  <a:pt x="77" y="46"/>
                                </a:cubicBezTo>
                                <a:cubicBezTo>
                                  <a:pt x="72" y="52"/>
                                  <a:pt x="66" y="58"/>
                                  <a:pt x="61" y="63"/>
                                </a:cubicBezTo>
                                <a:close/>
                                <a:moveTo>
                                  <a:pt x="61" y="57"/>
                                </a:moveTo>
                                <a:cubicBezTo>
                                  <a:pt x="60" y="58"/>
                                  <a:pt x="59" y="59"/>
                                  <a:pt x="58" y="60"/>
                                </a:cubicBezTo>
                                <a:cubicBezTo>
                                  <a:pt x="58" y="60"/>
                                  <a:pt x="58" y="60"/>
                                  <a:pt x="58" y="59"/>
                                </a:cubicBezTo>
                                <a:cubicBezTo>
                                  <a:pt x="58" y="59"/>
                                  <a:pt x="58" y="59"/>
                                  <a:pt x="58" y="59"/>
                                </a:cubicBezTo>
                                <a:cubicBezTo>
                                  <a:pt x="59" y="58"/>
                                  <a:pt x="61" y="57"/>
                                  <a:pt x="62" y="57"/>
                                </a:cubicBezTo>
                                <a:lnTo>
                                  <a:pt x="61" y="57"/>
                                </a:lnTo>
                                <a:close/>
                                <a:moveTo>
                                  <a:pt x="57" y="61"/>
                                </a:moveTo>
                                <a:cubicBezTo>
                                  <a:pt x="55" y="63"/>
                                  <a:pt x="53" y="64"/>
                                  <a:pt x="51" y="66"/>
                                </a:cubicBezTo>
                                <a:cubicBezTo>
                                  <a:pt x="53" y="64"/>
                                  <a:pt x="55" y="62"/>
                                  <a:pt x="56" y="61"/>
                                </a:cubicBezTo>
                                <a:cubicBezTo>
                                  <a:pt x="56" y="61"/>
                                  <a:pt x="56" y="61"/>
                                  <a:pt x="57" y="61"/>
                                </a:cubicBezTo>
                                <a:close/>
                                <a:moveTo>
                                  <a:pt x="53" y="66"/>
                                </a:moveTo>
                                <a:cubicBezTo>
                                  <a:pt x="50" y="70"/>
                                  <a:pt x="47" y="73"/>
                                  <a:pt x="44" y="76"/>
                                </a:cubicBezTo>
                                <a:cubicBezTo>
                                  <a:pt x="45" y="75"/>
                                  <a:pt x="45" y="74"/>
                                  <a:pt x="46" y="73"/>
                                </a:cubicBezTo>
                                <a:cubicBezTo>
                                  <a:pt x="48" y="71"/>
                                  <a:pt x="51" y="68"/>
                                  <a:pt x="53" y="66"/>
                                </a:cubicBezTo>
                                <a:close/>
                                <a:moveTo>
                                  <a:pt x="50" y="74"/>
                                </a:moveTo>
                                <a:cubicBezTo>
                                  <a:pt x="53" y="73"/>
                                  <a:pt x="55" y="71"/>
                                  <a:pt x="57" y="69"/>
                                </a:cubicBezTo>
                                <a:cubicBezTo>
                                  <a:pt x="57" y="70"/>
                                  <a:pt x="56" y="71"/>
                                  <a:pt x="56" y="72"/>
                                </a:cubicBezTo>
                                <a:cubicBezTo>
                                  <a:pt x="51" y="76"/>
                                  <a:pt x="46" y="81"/>
                                  <a:pt x="41" y="85"/>
                                </a:cubicBezTo>
                                <a:cubicBezTo>
                                  <a:pt x="41" y="85"/>
                                  <a:pt x="41" y="84"/>
                                  <a:pt x="41" y="84"/>
                                </a:cubicBezTo>
                                <a:cubicBezTo>
                                  <a:pt x="44" y="80"/>
                                  <a:pt x="47" y="77"/>
                                  <a:pt x="50" y="74"/>
                                </a:cubicBezTo>
                                <a:close/>
                                <a:moveTo>
                                  <a:pt x="56" y="74"/>
                                </a:moveTo>
                                <a:cubicBezTo>
                                  <a:pt x="56" y="75"/>
                                  <a:pt x="56" y="75"/>
                                  <a:pt x="56" y="76"/>
                                </a:cubicBezTo>
                                <a:cubicBezTo>
                                  <a:pt x="55" y="76"/>
                                  <a:pt x="55" y="77"/>
                                  <a:pt x="54" y="78"/>
                                </a:cubicBezTo>
                                <a:cubicBezTo>
                                  <a:pt x="52" y="80"/>
                                  <a:pt x="50" y="83"/>
                                  <a:pt x="48" y="85"/>
                                </a:cubicBezTo>
                                <a:cubicBezTo>
                                  <a:pt x="45" y="88"/>
                                  <a:pt x="42" y="90"/>
                                  <a:pt x="39" y="92"/>
                                </a:cubicBezTo>
                                <a:cubicBezTo>
                                  <a:pt x="40" y="91"/>
                                  <a:pt x="40" y="89"/>
                                  <a:pt x="40" y="88"/>
                                </a:cubicBezTo>
                                <a:cubicBezTo>
                                  <a:pt x="45" y="84"/>
                                  <a:pt x="51" y="79"/>
                                  <a:pt x="56" y="74"/>
                                </a:cubicBezTo>
                                <a:close/>
                                <a:moveTo>
                                  <a:pt x="49" y="100"/>
                                </a:moveTo>
                                <a:cubicBezTo>
                                  <a:pt x="49" y="101"/>
                                  <a:pt x="49" y="101"/>
                                  <a:pt x="49" y="101"/>
                                </a:cubicBezTo>
                                <a:cubicBezTo>
                                  <a:pt x="48" y="103"/>
                                  <a:pt x="47" y="105"/>
                                  <a:pt x="46" y="107"/>
                                </a:cubicBezTo>
                                <a:cubicBezTo>
                                  <a:pt x="46" y="107"/>
                                  <a:pt x="46" y="106"/>
                                  <a:pt x="46" y="106"/>
                                </a:cubicBezTo>
                                <a:cubicBezTo>
                                  <a:pt x="47" y="104"/>
                                  <a:pt x="48" y="103"/>
                                  <a:pt x="49" y="101"/>
                                </a:cubicBezTo>
                                <a:cubicBezTo>
                                  <a:pt x="49" y="101"/>
                                  <a:pt x="49" y="101"/>
                                  <a:pt x="49" y="100"/>
                                </a:cubicBezTo>
                                <a:close/>
                                <a:moveTo>
                                  <a:pt x="45" y="101"/>
                                </a:moveTo>
                                <a:cubicBezTo>
                                  <a:pt x="45" y="102"/>
                                  <a:pt x="45" y="102"/>
                                  <a:pt x="44" y="102"/>
                                </a:cubicBezTo>
                                <a:cubicBezTo>
                                  <a:pt x="44" y="102"/>
                                  <a:pt x="44" y="102"/>
                                  <a:pt x="44" y="102"/>
                                </a:cubicBezTo>
                                <a:cubicBezTo>
                                  <a:pt x="45" y="101"/>
                                  <a:pt x="46" y="100"/>
                                  <a:pt x="47" y="99"/>
                                </a:cubicBezTo>
                                <a:cubicBezTo>
                                  <a:pt x="46" y="100"/>
                                  <a:pt x="46" y="101"/>
                                  <a:pt x="45" y="101"/>
                                </a:cubicBezTo>
                                <a:close/>
                                <a:moveTo>
                                  <a:pt x="46" y="112"/>
                                </a:moveTo>
                                <a:cubicBezTo>
                                  <a:pt x="46" y="113"/>
                                  <a:pt x="46" y="113"/>
                                  <a:pt x="47" y="114"/>
                                </a:cubicBezTo>
                                <a:cubicBezTo>
                                  <a:pt x="47" y="114"/>
                                  <a:pt x="46" y="115"/>
                                  <a:pt x="46" y="115"/>
                                </a:cubicBezTo>
                                <a:cubicBezTo>
                                  <a:pt x="46" y="114"/>
                                  <a:pt x="45" y="113"/>
                                  <a:pt x="45" y="112"/>
                                </a:cubicBezTo>
                                <a:cubicBezTo>
                                  <a:pt x="45" y="112"/>
                                  <a:pt x="46" y="112"/>
                                  <a:pt x="46" y="112"/>
                                </a:cubicBezTo>
                                <a:close/>
                                <a:moveTo>
                                  <a:pt x="46" y="135"/>
                                </a:moveTo>
                                <a:cubicBezTo>
                                  <a:pt x="46" y="136"/>
                                  <a:pt x="46" y="137"/>
                                  <a:pt x="47" y="138"/>
                                </a:cubicBezTo>
                                <a:cubicBezTo>
                                  <a:pt x="47" y="139"/>
                                  <a:pt x="48" y="140"/>
                                  <a:pt x="48" y="141"/>
                                </a:cubicBezTo>
                                <a:cubicBezTo>
                                  <a:pt x="47" y="143"/>
                                  <a:pt x="47" y="144"/>
                                  <a:pt x="46" y="145"/>
                                </a:cubicBezTo>
                                <a:cubicBezTo>
                                  <a:pt x="45" y="143"/>
                                  <a:pt x="45" y="140"/>
                                  <a:pt x="44" y="138"/>
                                </a:cubicBezTo>
                                <a:cubicBezTo>
                                  <a:pt x="45" y="137"/>
                                  <a:pt x="45" y="136"/>
                                  <a:pt x="46" y="135"/>
                                </a:cubicBezTo>
                                <a:close/>
                                <a:moveTo>
                                  <a:pt x="50" y="146"/>
                                </a:moveTo>
                                <a:cubicBezTo>
                                  <a:pt x="50" y="147"/>
                                  <a:pt x="50" y="148"/>
                                  <a:pt x="50" y="148"/>
                                </a:cubicBezTo>
                                <a:cubicBezTo>
                                  <a:pt x="49" y="149"/>
                                  <a:pt x="48" y="150"/>
                                  <a:pt x="47" y="150"/>
                                </a:cubicBezTo>
                                <a:cubicBezTo>
                                  <a:pt x="47" y="150"/>
                                  <a:pt x="47" y="150"/>
                                  <a:pt x="47" y="150"/>
                                </a:cubicBezTo>
                                <a:cubicBezTo>
                                  <a:pt x="48" y="149"/>
                                  <a:pt x="49" y="148"/>
                                  <a:pt x="50" y="146"/>
                                </a:cubicBezTo>
                                <a:close/>
                                <a:moveTo>
                                  <a:pt x="51" y="150"/>
                                </a:moveTo>
                                <a:cubicBezTo>
                                  <a:pt x="51" y="150"/>
                                  <a:pt x="51" y="151"/>
                                  <a:pt x="51" y="151"/>
                                </a:cubicBezTo>
                                <a:cubicBezTo>
                                  <a:pt x="50" y="152"/>
                                  <a:pt x="49" y="154"/>
                                  <a:pt x="49" y="155"/>
                                </a:cubicBezTo>
                                <a:cubicBezTo>
                                  <a:pt x="48" y="154"/>
                                  <a:pt x="48" y="153"/>
                                  <a:pt x="48" y="152"/>
                                </a:cubicBezTo>
                                <a:cubicBezTo>
                                  <a:pt x="49" y="151"/>
                                  <a:pt x="50" y="151"/>
                                  <a:pt x="51" y="150"/>
                                </a:cubicBezTo>
                                <a:close/>
                                <a:moveTo>
                                  <a:pt x="50" y="157"/>
                                </a:moveTo>
                                <a:cubicBezTo>
                                  <a:pt x="50" y="156"/>
                                  <a:pt x="51" y="155"/>
                                  <a:pt x="52" y="154"/>
                                </a:cubicBezTo>
                                <a:cubicBezTo>
                                  <a:pt x="52" y="155"/>
                                  <a:pt x="52" y="156"/>
                                  <a:pt x="52" y="156"/>
                                </a:cubicBezTo>
                                <a:cubicBezTo>
                                  <a:pt x="51" y="157"/>
                                  <a:pt x="51" y="159"/>
                                  <a:pt x="50" y="160"/>
                                </a:cubicBezTo>
                                <a:cubicBezTo>
                                  <a:pt x="50" y="159"/>
                                  <a:pt x="49" y="158"/>
                                  <a:pt x="49" y="158"/>
                                </a:cubicBezTo>
                                <a:cubicBezTo>
                                  <a:pt x="49" y="158"/>
                                  <a:pt x="50" y="157"/>
                                  <a:pt x="50" y="157"/>
                                </a:cubicBezTo>
                                <a:close/>
                                <a:moveTo>
                                  <a:pt x="51" y="161"/>
                                </a:moveTo>
                                <a:cubicBezTo>
                                  <a:pt x="52" y="161"/>
                                  <a:pt x="52" y="160"/>
                                  <a:pt x="53" y="159"/>
                                </a:cubicBezTo>
                                <a:cubicBezTo>
                                  <a:pt x="53" y="160"/>
                                  <a:pt x="53" y="160"/>
                                  <a:pt x="53" y="160"/>
                                </a:cubicBezTo>
                                <a:cubicBezTo>
                                  <a:pt x="53" y="161"/>
                                  <a:pt x="52" y="162"/>
                                  <a:pt x="52" y="163"/>
                                </a:cubicBezTo>
                                <a:cubicBezTo>
                                  <a:pt x="52" y="163"/>
                                  <a:pt x="52" y="163"/>
                                  <a:pt x="51" y="163"/>
                                </a:cubicBezTo>
                                <a:cubicBezTo>
                                  <a:pt x="51" y="163"/>
                                  <a:pt x="51" y="162"/>
                                  <a:pt x="50" y="161"/>
                                </a:cubicBezTo>
                                <a:cubicBezTo>
                                  <a:pt x="51" y="162"/>
                                  <a:pt x="51" y="161"/>
                                  <a:pt x="51" y="161"/>
                                </a:cubicBezTo>
                                <a:close/>
                                <a:moveTo>
                                  <a:pt x="53" y="165"/>
                                </a:moveTo>
                                <a:cubicBezTo>
                                  <a:pt x="54" y="165"/>
                                  <a:pt x="54" y="165"/>
                                  <a:pt x="54" y="165"/>
                                </a:cubicBezTo>
                                <a:cubicBezTo>
                                  <a:pt x="54" y="166"/>
                                  <a:pt x="55" y="167"/>
                                  <a:pt x="55" y="168"/>
                                </a:cubicBezTo>
                                <a:cubicBezTo>
                                  <a:pt x="55" y="169"/>
                                  <a:pt x="55" y="169"/>
                                  <a:pt x="55" y="170"/>
                                </a:cubicBezTo>
                                <a:cubicBezTo>
                                  <a:pt x="54" y="168"/>
                                  <a:pt x="53" y="167"/>
                                  <a:pt x="52" y="166"/>
                                </a:cubicBezTo>
                                <a:cubicBezTo>
                                  <a:pt x="53" y="165"/>
                                  <a:pt x="53" y="165"/>
                                  <a:pt x="53" y="165"/>
                                </a:cubicBezTo>
                                <a:close/>
                                <a:moveTo>
                                  <a:pt x="55" y="173"/>
                                </a:moveTo>
                                <a:cubicBezTo>
                                  <a:pt x="55" y="173"/>
                                  <a:pt x="54" y="174"/>
                                  <a:pt x="54" y="174"/>
                                </a:cubicBezTo>
                                <a:cubicBezTo>
                                  <a:pt x="54" y="172"/>
                                  <a:pt x="53" y="171"/>
                                  <a:pt x="53" y="169"/>
                                </a:cubicBezTo>
                                <a:cubicBezTo>
                                  <a:pt x="53" y="170"/>
                                  <a:pt x="54" y="172"/>
                                  <a:pt x="55" y="173"/>
                                </a:cubicBezTo>
                                <a:close/>
                                <a:moveTo>
                                  <a:pt x="56" y="175"/>
                                </a:moveTo>
                                <a:cubicBezTo>
                                  <a:pt x="56" y="175"/>
                                  <a:pt x="56" y="175"/>
                                  <a:pt x="56" y="175"/>
                                </a:cubicBezTo>
                                <a:cubicBezTo>
                                  <a:pt x="56" y="175"/>
                                  <a:pt x="56" y="176"/>
                                  <a:pt x="55" y="177"/>
                                </a:cubicBezTo>
                                <a:cubicBezTo>
                                  <a:pt x="55" y="177"/>
                                  <a:pt x="55" y="177"/>
                                  <a:pt x="55" y="177"/>
                                </a:cubicBezTo>
                                <a:cubicBezTo>
                                  <a:pt x="55" y="176"/>
                                  <a:pt x="55" y="176"/>
                                  <a:pt x="55" y="176"/>
                                </a:cubicBezTo>
                                <a:cubicBezTo>
                                  <a:pt x="55" y="176"/>
                                  <a:pt x="56" y="175"/>
                                  <a:pt x="56" y="175"/>
                                </a:cubicBezTo>
                                <a:close/>
                                <a:moveTo>
                                  <a:pt x="58" y="179"/>
                                </a:moveTo>
                                <a:cubicBezTo>
                                  <a:pt x="58" y="180"/>
                                  <a:pt x="58" y="181"/>
                                  <a:pt x="58" y="182"/>
                                </a:cubicBezTo>
                                <a:cubicBezTo>
                                  <a:pt x="58" y="181"/>
                                  <a:pt x="57" y="181"/>
                                  <a:pt x="57" y="180"/>
                                </a:cubicBezTo>
                                <a:cubicBezTo>
                                  <a:pt x="56" y="180"/>
                                  <a:pt x="56" y="180"/>
                                  <a:pt x="56" y="179"/>
                                </a:cubicBezTo>
                                <a:cubicBezTo>
                                  <a:pt x="57" y="179"/>
                                  <a:pt x="57" y="179"/>
                                  <a:pt x="58" y="179"/>
                                </a:cubicBezTo>
                                <a:close/>
                                <a:moveTo>
                                  <a:pt x="59" y="184"/>
                                </a:moveTo>
                                <a:cubicBezTo>
                                  <a:pt x="59" y="185"/>
                                  <a:pt x="59" y="185"/>
                                  <a:pt x="59" y="186"/>
                                </a:cubicBezTo>
                                <a:cubicBezTo>
                                  <a:pt x="59" y="186"/>
                                  <a:pt x="59" y="186"/>
                                  <a:pt x="59" y="186"/>
                                </a:cubicBezTo>
                                <a:cubicBezTo>
                                  <a:pt x="59" y="185"/>
                                  <a:pt x="58" y="184"/>
                                  <a:pt x="58" y="183"/>
                                </a:cubicBezTo>
                                <a:cubicBezTo>
                                  <a:pt x="58" y="183"/>
                                  <a:pt x="58" y="183"/>
                                  <a:pt x="59" y="184"/>
                                </a:cubicBezTo>
                                <a:close/>
                                <a:moveTo>
                                  <a:pt x="59" y="138"/>
                                </a:moveTo>
                                <a:cubicBezTo>
                                  <a:pt x="58" y="137"/>
                                  <a:pt x="58" y="136"/>
                                  <a:pt x="58" y="135"/>
                                </a:cubicBezTo>
                                <a:cubicBezTo>
                                  <a:pt x="58" y="135"/>
                                  <a:pt x="59" y="134"/>
                                  <a:pt x="59" y="133"/>
                                </a:cubicBezTo>
                                <a:cubicBezTo>
                                  <a:pt x="59" y="134"/>
                                  <a:pt x="59" y="136"/>
                                  <a:pt x="59" y="137"/>
                                </a:cubicBezTo>
                                <a:cubicBezTo>
                                  <a:pt x="59" y="137"/>
                                  <a:pt x="59" y="137"/>
                                  <a:pt x="59" y="138"/>
                                </a:cubicBezTo>
                                <a:close/>
                                <a:moveTo>
                                  <a:pt x="58" y="120"/>
                                </a:moveTo>
                                <a:cubicBezTo>
                                  <a:pt x="58" y="119"/>
                                  <a:pt x="59" y="119"/>
                                  <a:pt x="59" y="119"/>
                                </a:cubicBezTo>
                                <a:cubicBezTo>
                                  <a:pt x="59" y="120"/>
                                  <a:pt x="59" y="121"/>
                                  <a:pt x="59" y="123"/>
                                </a:cubicBezTo>
                                <a:cubicBezTo>
                                  <a:pt x="59" y="122"/>
                                  <a:pt x="58" y="121"/>
                                  <a:pt x="58" y="120"/>
                                </a:cubicBezTo>
                                <a:close/>
                                <a:moveTo>
                                  <a:pt x="59" y="92"/>
                                </a:moveTo>
                                <a:cubicBezTo>
                                  <a:pt x="59" y="93"/>
                                  <a:pt x="59" y="93"/>
                                  <a:pt x="59" y="93"/>
                                </a:cubicBezTo>
                                <a:cubicBezTo>
                                  <a:pt x="58" y="94"/>
                                  <a:pt x="58" y="95"/>
                                  <a:pt x="57" y="96"/>
                                </a:cubicBezTo>
                                <a:cubicBezTo>
                                  <a:pt x="57" y="95"/>
                                  <a:pt x="57" y="95"/>
                                  <a:pt x="56" y="94"/>
                                </a:cubicBezTo>
                                <a:cubicBezTo>
                                  <a:pt x="59" y="91"/>
                                  <a:pt x="62" y="89"/>
                                  <a:pt x="65" y="86"/>
                                </a:cubicBezTo>
                                <a:cubicBezTo>
                                  <a:pt x="65" y="86"/>
                                  <a:pt x="65" y="86"/>
                                  <a:pt x="65" y="86"/>
                                </a:cubicBezTo>
                                <a:cubicBezTo>
                                  <a:pt x="65" y="87"/>
                                  <a:pt x="65" y="87"/>
                                  <a:pt x="65" y="88"/>
                                </a:cubicBezTo>
                                <a:cubicBezTo>
                                  <a:pt x="64" y="89"/>
                                  <a:pt x="63" y="90"/>
                                  <a:pt x="62" y="90"/>
                                </a:cubicBezTo>
                                <a:cubicBezTo>
                                  <a:pt x="62" y="90"/>
                                  <a:pt x="61" y="90"/>
                                  <a:pt x="61" y="91"/>
                                </a:cubicBezTo>
                                <a:cubicBezTo>
                                  <a:pt x="61" y="91"/>
                                  <a:pt x="61" y="91"/>
                                  <a:pt x="61" y="92"/>
                                </a:cubicBezTo>
                                <a:cubicBezTo>
                                  <a:pt x="60" y="91"/>
                                  <a:pt x="59" y="91"/>
                                  <a:pt x="59" y="92"/>
                                </a:cubicBezTo>
                                <a:close/>
                                <a:moveTo>
                                  <a:pt x="61" y="125"/>
                                </a:moveTo>
                                <a:cubicBezTo>
                                  <a:pt x="62" y="125"/>
                                  <a:pt x="62" y="126"/>
                                  <a:pt x="62" y="126"/>
                                </a:cubicBezTo>
                                <a:cubicBezTo>
                                  <a:pt x="61" y="126"/>
                                  <a:pt x="61" y="126"/>
                                  <a:pt x="61" y="127"/>
                                </a:cubicBezTo>
                                <a:cubicBezTo>
                                  <a:pt x="61" y="126"/>
                                  <a:pt x="61" y="126"/>
                                  <a:pt x="61" y="126"/>
                                </a:cubicBezTo>
                                <a:cubicBezTo>
                                  <a:pt x="61" y="126"/>
                                  <a:pt x="61" y="125"/>
                                  <a:pt x="61" y="125"/>
                                </a:cubicBezTo>
                                <a:close/>
                                <a:moveTo>
                                  <a:pt x="62" y="173"/>
                                </a:moveTo>
                                <a:cubicBezTo>
                                  <a:pt x="62" y="174"/>
                                  <a:pt x="61" y="174"/>
                                  <a:pt x="61" y="174"/>
                                </a:cubicBezTo>
                                <a:cubicBezTo>
                                  <a:pt x="61" y="173"/>
                                  <a:pt x="61" y="172"/>
                                  <a:pt x="61" y="171"/>
                                </a:cubicBezTo>
                                <a:cubicBezTo>
                                  <a:pt x="61" y="172"/>
                                  <a:pt x="62" y="173"/>
                                  <a:pt x="62" y="173"/>
                                </a:cubicBezTo>
                                <a:close/>
                                <a:moveTo>
                                  <a:pt x="61" y="179"/>
                                </a:moveTo>
                                <a:cubicBezTo>
                                  <a:pt x="61" y="178"/>
                                  <a:pt x="61" y="178"/>
                                  <a:pt x="61" y="177"/>
                                </a:cubicBezTo>
                                <a:cubicBezTo>
                                  <a:pt x="62" y="177"/>
                                  <a:pt x="62" y="177"/>
                                  <a:pt x="63" y="176"/>
                                </a:cubicBezTo>
                                <a:cubicBezTo>
                                  <a:pt x="63" y="177"/>
                                  <a:pt x="63" y="177"/>
                                  <a:pt x="63" y="177"/>
                                </a:cubicBezTo>
                                <a:cubicBezTo>
                                  <a:pt x="63" y="177"/>
                                  <a:pt x="64" y="178"/>
                                  <a:pt x="64" y="178"/>
                                </a:cubicBezTo>
                                <a:cubicBezTo>
                                  <a:pt x="64" y="179"/>
                                  <a:pt x="64" y="180"/>
                                  <a:pt x="65" y="181"/>
                                </a:cubicBezTo>
                                <a:cubicBezTo>
                                  <a:pt x="65" y="181"/>
                                  <a:pt x="66" y="181"/>
                                  <a:pt x="66" y="181"/>
                                </a:cubicBezTo>
                                <a:cubicBezTo>
                                  <a:pt x="66" y="181"/>
                                  <a:pt x="66" y="181"/>
                                  <a:pt x="66" y="181"/>
                                </a:cubicBezTo>
                                <a:cubicBezTo>
                                  <a:pt x="66" y="182"/>
                                  <a:pt x="66" y="182"/>
                                  <a:pt x="65" y="183"/>
                                </a:cubicBezTo>
                                <a:cubicBezTo>
                                  <a:pt x="65" y="183"/>
                                  <a:pt x="65" y="183"/>
                                  <a:pt x="65" y="183"/>
                                </a:cubicBezTo>
                                <a:cubicBezTo>
                                  <a:pt x="64" y="184"/>
                                  <a:pt x="63" y="185"/>
                                  <a:pt x="63" y="186"/>
                                </a:cubicBezTo>
                                <a:cubicBezTo>
                                  <a:pt x="62" y="186"/>
                                  <a:pt x="62" y="185"/>
                                  <a:pt x="61" y="185"/>
                                </a:cubicBezTo>
                                <a:cubicBezTo>
                                  <a:pt x="61" y="183"/>
                                  <a:pt x="61" y="181"/>
                                  <a:pt x="61" y="179"/>
                                </a:cubicBezTo>
                                <a:cubicBezTo>
                                  <a:pt x="61" y="179"/>
                                  <a:pt x="61" y="179"/>
                                  <a:pt x="61" y="179"/>
                                </a:cubicBezTo>
                                <a:close/>
                                <a:moveTo>
                                  <a:pt x="62" y="189"/>
                                </a:moveTo>
                                <a:cubicBezTo>
                                  <a:pt x="63" y="190"/>
                                  <a:pt x="63" y="190"/>
                                  <a:pt x="64" y="191"/>
                                </a:cubicBezTo>
                                <a:cubicBezTo>
                                  <a:pt x="63" y="191"/>
                                  <a:pt x="63" y="191"/>
                                  <a:pt x="62" y="191"/>
                                </a:cubicBezTo>
                                <a:cubicBezTo>
                                  <a:pt x="62" y="191"/>
                                  <a:pt x="62" y="191"/>
                                  <a:pt x="61" y="190"/>
                                </a:cubicBezTo>
                                <a:cubicBezTo>
                                  <a:pt x="62" y="190"/>
                                  <a:pt x="62" y="190"/>
                                  <a:pt x="62" y="189"/>
                                </a:cubicBezTo>
                                <a:close/>
                                <a:moveTo>
                                  <a:pt x="64" y="187"/>
                                </a:moveTo>
                                <a:cubicBezTo>
                                  <a:pt x="65" y="186"/>
                                  <a:pt x="65" y="185"/>
                                  <a:pt x="66" y="184"/>
                                </a:cubicBezTo>
                                <a:cubicBezTo>
                                  <a:pt x="67" y="185"/>
                                  <a:pt x="68" y="186"/>
                                  <a:pt x="70" y="187"/>
                                </a:cubicBezTo>
                                <a:cubicBezTo>
                                  <a:pt x="68" y="188"/>
                                  <a:pt x="67" y="189"/>
                                  <a:pt x="66" y="189"/>
                                </a:cubicBezTo>
                                <a:cubicBezTo>
                                  <a:pt x="65" y="189"/>
                                  <a:pt x="64" y="188"/>
                                  <a:pt x="64" y="187"/>
                                </a:cubicBezTo>
                                <a:close/>
                                <a:moveTo>
                                  <a:pt x="67" y="183"/>
                                </a:moveTo>
                                <a:cubicBezTo>
                                  <a:pt x="67" y="183"/>
                                  <a:pt x="67" y="183"/>
                                  <a:pt x="68" y="182"/>
                                </a:cubicBezTo>
                                <a:cubicBezTo>
                                  <a:pt x="68" y="183"/>
                                  <a:pt x="69" y="184"/>
                                  <a:pt x="69" y="184"/>
                                </a:cubicBezTo>
                                <a:cubicBezTo>
                                  <a:pt x="68" y="184"/>
                                  <a:pt x="68" y="183"/>
                                  <a:pt x="67" y="183"/>
                                </a:cubicBezTo>
                                <a:close/>
                                <a:moveTo>
                                  <a:pt x="70" y="178"/>
                                </a:moveTo>
                                <a:cubicBezTo>
                                  <a:pt x="69" y="178"/>
                                  <a:pt x="69" y="178"/>
                                  <a:pt x="69" y="178"/>
                                </a:cubicBezTo>
                                <a:cubicBezTo>
                                  <a:pt x="69" y="178"/>
                                  <a:pt x="68" y="178"/>
                                  <a:pt x="68" y="178"/>
                                </a:cubicBezTo>
                                <a:cubicBezTo>
                                  <a:pt x="68" y="177"/>
                                  <a:pt x="68" y="176"/>
                                  <a:pt x="68" y="175"/>
                                </a:cubicBezTo>
                                <a:cubicBezTo>
                                  <a:pt x="69" y="176"/>
                                  <a:pt x="69" y="177"/>
                                  <a:pt x="70" y="178"/>
                                </a:cubicBezTo>
                                <a:close/>
                                <a:moveTo>
                                  <a:pt x="69" y="174"/>
                                </a:moveTo>
                                <a:cubicBezTo>
                                  <a:pt x="70" y="174"/>
                                  <a:pt x="70" y="174"/>
                                  <a:pt x="71" y="173"/>
                                </a:cubicBezTo>
                                <a:cubicBezTo>
                                  <a:pt x="71" y="174"/>
                                  <a:pt x="71" y="174"/>
                                  <a:pt x="71" y="174"/>
                                </a:cubicBezTo>
                                <a:cubicBezTo>
                                  <a:pt x="71" y="174"/>
                                  <a:pt x="70" y="175"/>
                                  <a:pt x="70" y="175"/>
                                </a:cubicBezTo>
                                <a:cubicBezTo>
                                  <a:pt x="70" y="175"/>
                                  <a:pt x="70" y="174"/>
                                  <a:pt x="69" y="174"/>
                                </a:cubicBezTo>
                                <a:close/>
                                <a:moveTo>
                                  <a:pt x="70" y="149"/>
                                </a:moveTo>
                                <a:cubicBezTo>
                                  <a:pt x="69" y="149"/>
                                  <a:pt x="69" y="148"/>
                                  <a:pt x="69" y="148"/>
                                </a:cubicBezTo>
                                <a:cubicBezTo>
                                  <a:pt x="69" y="148"/>
                                  <a:pt x="69" y="147"/>
                                  <a:pt x="69" y="147"/>
                                </a:cubicBezTo>
                                <a:cubicBezTo>
                                  <a:pt x="70" y="146"/>
                                  <a:pt x="71" y="145"/>
                                  <a:pt x="71" y="144"/>
                                </a:cubicBezTo>
                                <a:cubicBezTo>
                                  <a:pt x="72" y="145"/>
                                  <a:pt x="72" y="145"/>
                                  <a:pt x="72" y="146"/>
                                </a:cubicBezTo>
                                <a:cubicBezTo>
                                  <a:pt x="71" y="147"/>
                                  <a:pt x="70" y="148"/>
                                  <a:pt x="70" y="149"/>
                                </a:cubicBezTo>
                                <a:close/>
                                <a:moveTo>
                                  <a:pt x="69" y="109"/>
                                </a:moveTo>
                                <a:cubicBezTo>
                                  <a:pt x="69" y="109"/>
                                  <a:pt x="69" y="108"/>
                                  <a:pt x="69" y="107"/>
                                </a:cubicBezTo>
                                <a:cubicBezTo>
                                  <a:pt x="69" y="106"/>
                                  <a:pt x="70" y="106"/>
                                  <a:pt x="71" y="105"/>
                                </a:cubicBezTo>
                                <a:cubicBezTo>
                                  <a:pt x="71" y="106"/>
                                  <a:pt x="71" y="106"/>
                                  <a:pt x="71" y="107"/>
                                </a:cubicBezTo>
                                <a:cubicBezTo>
                                  <a:pt x="71" y="108"/>
                                  <a:pt x="70" y="109"/>
                                  <a:pt x="69" y="109"/>
                                </a:cubicBezTo>
                                <a:close/>
                                <a:moveTo>
                                  <a:pt x="71" y="98"/>
                                </a:moveTo>
                                <a:cubicBezTo>
                                  <a:pt x="72" y="97"/>
                                  <a:pt x="73" y="96"/>
                                  <a:pt x="74" y="95"/>
                                </a:cubicBezTo>
                                <a:cubicBezTo>
                                  <a:pt x="74" y="95"/>
                                  <a:pt x="73" y="96"/>
                                  <a:pt x="73" y="97"/>
                                </a:cubicBezTo>
                                <a:cubicBezTo>
                                  <a:pt x="73" y="97"/>
                                  <a:pt x="73" y="97"/>
                                  <a:pt x="72" y="97"/>
                                </a:cubicBezTo>
                                <a:cubicBezTo>
                                  <a:pt x="72" y="97"/>
                                  <a:pt x="71" y="98"/>
                                  <a:pt x="71" y="98"/>
                                </a:cubicBezTo>
                                <a:close/>
                                <a:moveTo>
                                  <a:pt x="75" y="101"/>
                                </a:moveTo>
                                <a:cubicBezTo>
                                  <a:pt x="75" y="102"/>
                                  <a:pt x="74" y="104"/>
                                  <a:pt x="74" y="105"/>
                                </a:cubicBezTo>
                                <a:cubicBezTo>
                                  <a:pt x="73" y="106"/>
                                  <a:pt x="73" y="106"/>
                                  <a:pt x="73" y="106"/>
                                </a:cubicBezTo>
                                <a:cubicBezTo>
                                  <a:pt x="73" y="105"/>
                                  <a:pt x="72" y="104"/>
                                  <a:pt x="72" y="104"/>
                                </a:cubicBezTo>
                                <a:cubicBezTo>
                                  <a:pt x="73" y="103"/>
                                  <a:pt x="74" y="102"/>
                                  <a:pt x="75" y="101"/>
                                </a:cubicBezTo>
                                <a:close/>
                                <a:moveTo>
                                  <a:pt x="75" y="119"/>
                                </a:moveTo>
                                <a:cubicBezTo>
                                  <a:pt x="75" y="119"/>
                                  <a:pt x="75" y="119"/>
                                  <a:pt x="75" y="119"/>
                                </a:cubicBezTo>
                                <a:cubicBezTo>
                                  <a:pt x="74" y="120"/>
                                  <a:pt x="74" y="120"/>
                                  <a:pt x="73" y="121"/>
                                </a:cubicBezTo>
                                <a:cubicBezTo>
                                  <a:pt x="74" y="120"/>
                                  <a:pt x="74" y="120"/>
                                  <a:pt x="75" y="119"/>
                                </a:cubicBezTo>
                                <a:cubicBezTo>
                                  <a:pt x="75" y="119"/>
                                  <a:pt x="75" y="119"/>
                                  <a:pt x="75" y="119"/>
                                </a:cubicBezTo>
                                <a:close/>
                                <a:moveTo>
                                  <a:pt x="76" y="122"/>
                                </a:moveTo>
                                <a:cubicBezTo>
                                  <a:pt x="75" y="123"/>
                                  <a:pt x="75" y="123"/>
                                  <a:pt x="74" y="124"/>
                                </a:cubicBezTo>
                                <a:cubicBezTo>
                                  <a:pt x="74" y="124"/>
                                  <a:pt x="74" y="124"/>
                                  <a:pt x="74" y="124"/>
                                </a:cubicBezTo>
                                <a:cubicBezTo>
                                  <a:pt x="74" y="124"/>
                                  <a:pt x="74" y="123"/>
                                  <a:pt x="74" y="123"/>
                                </a:cubicBezTo>
                                <a:cubicBezTo>
                                  <a:pt x="74" y="123"/>
                                  <a:pt x="75" y="122"/>
                                  <a:pt x="76" y="122"/>
                                </a:cubicBezTo>
                                <a:close/>
                                <a:moveTo>
                                  <a:pt x="76" y="124"/>
                                </a:moveTo>
                                <a:cubicBezTo>
                                  <a:pt x="76" y="124"/>
                                  <a:pt x="76" y="125"/>
                                  <a:pt x="77" y="125"/>
                                </a:cubicBezTo>
                                <a:cubicBezTo>
                                  <a:pt x="76" y="125"/>
                                  <a:pt x="76" y="126"/>
                                  <a:pt x="75" y="126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ubicBezTo>
                                  <a:pt x="76" y="125"/>
                                  <a:pt x="76" y="125"/>
                                  <a:pt x="76" y="124"/>
                                </a:cubicBezTo>
                                <a:close/>
                                <a:moveTo>
                                  <a:pt x="76" y="117"/>
                                </a:moveTo>
                                <a:cubicBezTo>
                                  <a:pt x="76" y="117"/>
                                  <a:pt x="76" y="117"/>
                                  <a:pt x="76" y="117"/>
                                </a:cubicBezTo>
                                <a:cubicBezTo>
                                  <a:pt x="79" y="114"/>
                                  <a:pt x="82" y="111"/>
                                  <a:pt x="86" y="109"/>
                                </a:cubicBezTo>
                                <a:cubicBezTo>
                                  <a:pt x="83" y="112"/>
                                  <a:pt x="81" y="115"/>
                                  <a:pt x="79" y="118"/>
                                </a:cubicBezTo>
                                <a:cubicBezTo>
                                  <a:pt x="78" y="118"/>
                                  <a:pt x="77" y="118"/>
                                  <a:pt x="77" y="119"/>
                                </a:cubicBezTo>
                                <a:cubicBezTo>
                                  <a:pt x="76" y="118"/>
                                  <a:pt x="76" y="118"/>
                                  <a:pt x="76" y="117"/>
                                </a:cubicBezTo>
                                <a:close/>
                                <a:moveTo>
                                  <a:pt x="79" y="120"/>
                                </a:moveTo>
                                <a:cubicBezTo>
                                  <a:pt x="80" y="119"/>
                                  <a:pt x="81" y="119"/>
                                  <a:pt x="81" y="119"/>
                                </a:cubicBezTo>
                                <a:cubicBezTo>
                                  <a:pt x="80" y="120"/>
                                  <a:pt x="79" y="122"/>
                                  <a:pt x="78" y="123"/>
                                </a:cubicBezTo>
                                <a:cubicBezTo>
                                  <a:pt x="78" y="123"/>
                                  <a:pt x="78" y="123"/>
                                  <a:pt x="78" y="122"/>
                                </a:cubicBezTo>
                                <a:cubicBezTo>
                                  <a:pt x="78" y="122"/>
                                  <a:pt x="79" y="121"/>
                                  <a:pt x="79" y="120"/>
                                </a:cubicBezTo>
                                <a:close/>
                                <a:moveTo>
                                  <a:pt x="92" y="118"/>
                                </a:moveTo>
                                <a:cubicBezTo>
                                  <a:pt x="91" y="119"/>
                                  <a:pt x="90" y="120"/>
                                  <a:pt x="90" y="120"/>
                                </a:cubicBezTo>
                                <a:cubicBezTo>
                                  <a:pt x="87" y="124"/>
                                  <a:pt x="85" y="127"/>
                                  <a:pt x="83" y="130"/>
                                </a:cubicBezTo>
                                <a:cubicBezTo>
                                  <a:pt x="83" y="130"/>
                                  <a:pt x="83" y="130"/>
                                  <a:pt x="83" y="130"/>
                                </a:cubicBezTo>
                                <a:cubicBezTo>
                                  <a:pt x="82" y="130"/>
                                  <a:pt x="81" y="129"/>
                                  <a:pt x="80" y="129"/>
                                </a:cubicBezTo>
                                <a:cubicBezTo>
                                  <a:pt x="84" y="125"/>
                                  <a:pt x="88" y="122"/>
                                  <a:pt x="92" y="118"/>
                                </a:cubicBezTo>
                                <a:close/>
                                <a:moveTo>
                                  <a:pt x="81" y="131"/>
                                </a:moveTo>
                                <a:cubicBezTo>
                                  <a:pt x="81" y="132"/>
                                  <a:pt x="81" y="132"/>
                                  <a:pt x="80" y="132"/>
                                </a:cubicBezTo>
                                <a:cubicBezTo>
                                  <a:pt x="80" y="132"/>
                                  <a:pt x="80" y="131"/>
                                  <a:pt x="80" y="131"/>
                                </a:cubicBezTo>
                                <a:cubicBezTo>
                                  <a:pt x="81" y="131"/>
                                  <a:pt x="81" y="131"/>
                                  <a:pt x="81" y="131"/>
                                </a:cubicBezTo>
                                <a:close/>
                                <a:moveTo>
                                  <a:pt x="83" y="133"/>
                                </a:moveTo>
                                <a:cubicBezTo>
                                  <a:pt x="84" y="133"/>
                                  <a:pt x="84" y="133"/>
                                  <a:pt x="84" y="133"/>
                                </a:cubicBezTo>
                                <a:cubicBezTo>
                                  <a:pt x="85" y="133"/>
                                  <a:pt x="85" y="133"/>
                                  <a:pt x="86" y="133"/>
                                </a:cubicBezTo>
                                <a:cubicBezTo>
                                  <a:pt x="85" y="135"/>
                                  <a:pt x="84" y="136"/>
                                  <a:pt x="84" y="137"/>
                                </a:cubicBezTo>
                                <a:cubicBezTo>
                                  <a:pt x="83" y="138"/>
                                  <a:pt x="82" y="138"/>
                                  <a:pt x="82" y="139"/>
                                </a:cubicBezTo>
                                <a:cubicBezTo>
                                  <a:pt x="82" y="138"/>
                                  <a:pt x="82" y="137"/>
                                  <a:pt x="81" y="136"/>
                                </a:cubicBezTo>
                                <a:cubicBezTo>
                                  <a:pt x="82" y="135"/>
                                  <a:pt x="83" y="134"/>
                                  <a:pt x="83" y="133"/>
                                </a:cubicBezTo>
                                <a:close/>
                                <a:moveTo>
                                  <a:pt x="90" y="135"/>
                                </a:moveTo>
                                <a:cubicBezTo>
                                  <a:pt x="90" y="135"/>
                                  <a:pt x="90" y="135"/>
                                  <a:pt x="90" y="135"/>
                                </a:cubicBezTo>
                                <a:cubicBezTo>
                                  <a:pt x="88" y="136"/>
                                  <a:pt x="87" y="138"/>
                                  <a:pt x="85" y="140"/>
                                </a:cubicBezTo>
                                <a:cubicBezTo>
                                  <a:pt x="86" y="138"/>
                                  <a:pt x="88" y="136"/>
                                  <a:pt x="90" y="135"/>
                                </a:cubicBezTo>
                                <a:close/>
                                <a:moveTo>
                                  <a:pt x="92" y="135"/>
                                </a:moveTo>
                                <a:cubicBezTo>
                                  <a:pt x="92" y="136"/>
                                  <a:pt x="93" y="136"/>
                                  <a:pt x="93" y="136"/>
                                </a:cubicBezTo>
                                <a:cubicBezTo>
                                  <a:pt x="93" y="136"/>
                                  <a:pt x="93" y="137"/>
                                  <a:pt x="93" y="137"/>
                                </a:cubicBezTo>
                                <a:cubicBezTo>
                                  <a:pt x="91" y="138"/>
                                  <a:pt x="88" y="140"/>
                                  <a:pt x="86" y="141"/>
                                </a:cubicBezTo>
                                <a:cubicBezTo>
                                  <a:pt x="88" y="139"/>
                                  <a:pt x="90" y="137"/>
                                  <a:pt x="92" y="135"/>
                                </a:cubicBezTo>
                                <a:close/>
                                <a:moveTo>
                                  <a:pt x="89" y="145"/>
                                </a:moveTo>
                                <a:cubicBezTo>
                                  <a:pt x="92" y="143"/>
                                  <a:pt x="94" y="141"/>
                                  <a:pt x="96" y="139"/>
                                </a:cubicBezTo>
                                <a:cubicBezTo>
                                  <a:pt x="96" y="139"/>
                                  <a:pt x="96" y="139"/>
                                  <a:pt x="97" y="139"/>
                                </a:cubicBezTo>
                                <a:cubicBezTo>
                                  <a:pt x="94" y="142"/>
                                  <a:pt x="91" y="145"/>
                                  <a:pt x="89" y="148"/>
                                </a:cubicBezTo>
                                <a:cubicBezTo>
                                  <a:pt x="88" y="148"/>
                                  <a:pt x="88" y="148"/>
                                  <a:pt x="88" y="148"/>
                                </a:cubicBezTo>
                                <a:cubicBezTo>
                                  <a:pt x="88" y="147"/>
                                  <a:pt x="89" y="146"/>
                                  <a:pt x="89" y="145"/>
                                </a:cubicBezTo>
                                <a:close/>
                                <a:moveTo>
                                  <a:pt x="99" y="141"/>
                                </a:moveTo>
                                <a:cubicBezTo>
                                  <a:pt x="98" y="142"/>
                                  <a:pt x="97" y="144"/>
                                  <a:pt x="95" y="145"/>
                                </a:cubicBezTo>
                                <a:cubicBezTo>
                                  <a:pt x="95" y="145"/>
                                  <a:pt x="95" y="145"/>
                                  <a:pt x="95" y="145"/>
                                </a:cubicBezTo>
                                <a:cubicBezTo>
                                  <a:pt x="96" y="144"/>
                                  <a:pt x="98" y="142"/>
                                  <a:pt x="99" y="141"/>
                                </a:cubicBezTo>
                                <a:close/>
                                <a:moveTo>
                                  <a:pt x="102" y="143"/>
                                </a:moveTo>
                                <a:cubicBezTo>
                                  <a:pt x="103" y="142"/>
                                  <a:pt x="104" y="142"/>
                                  <a:pt x="106" y="141"/>
                                </a:cubicBezTo>
                                <a:cubicBezTo>
                                  <a:pt x="101" y="145"/>
                                  <a:pt x="97" y="149"/>
                                  <a:pt x="92" y="154"/>
                                </a:cubicBezTo>
                                <a:cubicBezTo>
                                  <a:pt x="91" y="155"/>
                                  <a:pt x="90" y="155"/>
                                  <a:pt x="88" y="156"/>
                                </a:cubicBezTo>
                                <a:cubicBezTo>
                                  <a:pt x="89" y="156"/>
                                  <a:pt x="89" y="155"/>
                                  <a:pt x="89" y="155"/>
                                </a:cubicBezTo>
                                <a:cubicBezTo>
                                  <a:pt x="90" y="155"/>
                                  <a:pt x="90" y="154"/>
                                  <a:pt x="90" y="154"/>
                                </a:cubicBezTo>
                                <a:cubicBezTo>
                                  <a:pt x="94" y="151"/>
                                  <a:pt x="98" y="147"/>
                                  <a:pt x="102" y="143"/>
                                </a:cubicBezTo>
                                <a:close/>
                                <a:moveTo>
                                  <a:pt x="105" y="148"/>
                                </a:moveTo>
                                <a:cubicBezTo>
                                  <a:pt x="105" y="148"/>
                                  <a:pt x="105" y="148"/>
                                  <a:pt x="105" y="149"/>
                                </a:cubicBezTo>
                                <a:cubicBezTo>
                                  <a:pt x="104" y="149"/>
                                  <a:pt x="104" y="149"/>
                                  <a:pt x="104" y="149"/>
                                </a:cubicBezTo>
                                <a:cubicBezTo>
                                  <a:pt x="102" y="150"/>
                                  <a:pt x="100" y="151"/>
                                  <a:pt x="98" y="152"/>
                                </a:cubicBezTo>
                                <a:cubicBezTo>
                                  <a:pt x="101" y="151"/>
                                  <a:pt x="103" y="149"/>
                                  <a:pt x="105" y="148"/>
                                </a:cubicBezTo>
                                <a:close/>
                                <a:moveTo>
                                  <a:pt x="105" y="151"/>
                                </a:moveTo>
                                <a:cubicBezTo>
                                  <a:pt x="105" y="150"/>
                                  <a:pt x="106" y="150"/>
                                  <a:pt x="107" y="149"/>
                                </a:cubicBezTo>
                                <a:cubicBezTo>
                                  <a:pt x="108" y="149"/>
                                  <a:pt x="108" y="149"/>
                                  <a:pt x="108" y="149"/>
                                </a:cubicBezTo>
                                <a:cubicBezTo>
                                  <a:pt x="109" y="149"/>
                                  <a:pt x="109" y="148"/>
                                  <a:pt x="110" y="148"/>
                                </a:cubicBezTo>
                                <a:cubicBezTo>
                                  <a:pt x="110" y="148"/>
                                  <a:pt x="110" y="148"/>
                                  <a:pt x="111" y="147"/>
                                </a:cubicBezTo>
                                <a:cubicBezTo>
                                  <a:pt x="110" y="148"/>
                                  <a:pt x="110" y="148"/>
                                  <a:pt x="109" y="149"/>
                                </a:cubicBezTo>
                                <a:cubicBezTo>
                                  <a:pt x="107" y="150"/>
                                  <a:pt x="105" y="151"/>
                                  <a:pt x="103" y="153"/>
                                </a:cubicBezTo>
                                <a:cubicBezTo>
                                  <a:pt x="103" y="152"/>
                                  <a:pt x="104" y="151"/>
                                  <a:pt x="105" y="151"/>
                                </a:cubicBezTo>
                                <a:close/>
                                <a:moveTo>
                                  <a:pt x="117" y="152"/>
                                </a:moveTo>
                                <a:cubicBezTo>
                                  <a:pt x="118" y="151"/>
                                  <a:pt x="119" y="151"/>
                                  <a:pt x="120" y="150"/>
                                </a:cubicBezTo>
                                <a:cubicBezTo>
                                  <a:pt x="119" y="151"/>
                                  <a:pt x="118" y="153"/>
                                  <a:pt x="117" y="154"/>
                                </a:cubicBezTo>
                                <a:cubicBezTo>
                                  <a:pt x="117" y="154"/>
                                  <a:pt x="117" y="154"/>
                                  <a:pt x="117" y="155"/>
                                </a:cubicBezTo>
                                <a:cubicBezTo>
                                  <a:pt x="113" y="157"/>
                                  <a:pt x="110" y="159"/>
                                  <a:pt x="106" y="161"/>
                                </a:cubicBezTo>
                                <a:cubicBezTo>
                                  <a:pt x="110" y="158"/>
                                  <a:pt x="114" y="155"/>
                                  <a:pt x="117" y="152"/>
                                </a:cubicBezTo>
                                <a:close/>
                                <a:moveTo>
                                  <a:pt x="113" y="161"/>
                                </a:moveTo>
                                <a:cubicBezTo>
                                  <a:pt x="115" y="159"/>
                                  <a:pt x="118" y="158"/>
                                  <a:pt x="120" y="156"/>
                                </a:cubicBezTo>
                                <a:cubicBezTo>
                                  <a:pt x="120" y="157"/>
                                  <a:pt x="119" y="158"/>
                                  <a:pt x="118" y="159"/>
                                </a:cubicBezTo>
                                <a:cubicBezTo>
                                  <a:pt x="118" y="159"/>
                                  <a:pt x="117" y="159"/>
                                  <a:pt x="117" y="160"/>
                                </a:cubicBezTo>
                                <a:cubicBezTo>
                                  <a:pt x="115" y="160"/>
                                  <a:pt x="113" y="161"/>
                                  <a:pt x="111" y="162"/>
                                </a:cubicBezTo>
                                <a:cubicBezTo>
                                  <a:pt x="112" y="162"/>
                                  <a:pt x="112" y="161"/>
                                  <a:pt x="113" y="161"/>
                                </a:cubicBezTo>
                                <a:close/>
                                <a:moveTo>
                                  <a:pt x="122" y="160"/>
                                </a:moveTo>
                                <a:cubicBezTo>
                                  <a:pt x="124" y="159"/>
                                  <a:pt x="126" y="158"/>
                                  <a:pt x="127" y="157"/>
                                </a:cubicBezTo>
                                <a:cubicBezTo>
                                  <a:pt x="127" y="158"/>
                                  <a:pt x="126" y="158"/>
                                  <a:pt x="125" y="159"/>
                                </a:cubicBezTo>
                                <a:cubicBezTo>
                                  <a:pt x="124" y="160"/>
                                  <a:pt x="122" y="160"/>
                                  <a:pt x="120" y="161"/>
                                </a:cubicBezTo>
                                <a:cubicBezTo>
                                  <a:pt x="120" y="161"/>
                                  <a:pt x="119" y="162"/>
                                  <a:pt x="119" y="162"/>
                                </a:cubicBezTo>
                                <a:cubicBezTo>
                                  <a:pt x="120" y="161"/>
                                  <a:pt x="121" y="160"/>
                                  <a:pt x="122" y="160"/>
                                </a:cubicBezTo>
                                <a:close/>
                                <a:moveTo>
                                  <a:pt x="128" y="160"/>
                                </a:moveTo>
                                <a:cubicBezTo>
                                  <a:pt x="127" y="160"/>
                                  <a:pt x="127" y="161"/>
                                  <a:pt x="126" y="161"/>
                                </a:cubicBezTo>
                                <a:cubicBezTo>
                                  <a:pt x="126" y="161"/>
                                  <a:pt x="126" y="161"/>
                                  <a:pt x="126" y="161"/>
                                </a:cubicBezTo>
                                <a:cubicBezTo>
                                  <a:pt x="127" y="160"/>
                                  <a:pt x="127" y="160"/>
                                  <a:pt x="128" y="160"/>
                                </a:cubicBezTo>
                                <a:close/>
                                <a:moveTo>
                                  <a:pt x="122" y="164"/>
                                </a:moveTo>
                                <a:cubicBezTo>
                                  <a:pt x="121" y="165"/>
                                  <a:pt x="120" y="166"/>
                                  <a:pt x="119" y="167"/>
                                </a:cubicBezTo>
                                <a:cubicBezTo>
                                  <a:pt x="118" y="167"/>
                                  <a:pt x="118" y="167"/>
                                  <a:pt x="118" y="168"/>
                                </a:cubicBezTo>
                                <a:cubicBezTo>
                                  <a:pt x="119" y="166"/>
                                  <a:pt x="120" y="165"/>
                                  <a:pt x="122" y="164"/>
                                </a:cubicBezTo>
                                <a:close/>
                                <a:moveTo>
                                  <a:pt x="129" y="164"/>
                                </a:moveTo>
                                <a:cubicBezTo>
                                  <a:pt x="129" y="164"/>
                                  <a:pt x="129" y="164"/>
                                  <a:pt x="130" y="165"/>
                                </a:cubicBezTo>
                                <a:cubicBezTo>
                                  <a:pt x="125" y="168"/>
                                  <a:pt x="121" y="172"/>
                                  <a:pt x="117" y="176"/>
                                </a:cubicBezTo>
                                <a:cubicBezTo>
                                  <a:pt x="115" y="177"/>
                                  <a:pt x="113" y="178"/>
                                  <a:pt x="111" y="179"/>
                                </a:cubicBezTo>
                                <a:cubicBezTo>
                                  <a:pt x="117" y="174"/>
                                  <a:pt x="123" y="169"/>
                                  <a:pt x="129" y="164"/>
                                </a:cubicBezTo>
                                <a:close/>
                                <a:moveTo>
                                  <a:pt x="108" y="177"/>
                                </a:moveTo>
                                <a:cubicBezTo>
                                  <a:pt x="108" y="176"/>
                                  <a:pt x="109" y="175"/>
                                  <a:pt x="110" y="174"/>
                                </a:cubicBezTo>
                                <a:cubicBezTo>
                                  <a:pt x="111" y="174"/>
                                  <a:pt x="111" y="174"/>
                                  <a:pt x="111" y="173"/>
                                </a:cubicBezTo>
                                <a:cubicBezTo>
                                  <a:pt x="110" y="175"/>
                                  <a:pt x="109" y="176"/>
                                  <a:pt x="108" y="177"/>
                                </a:cubicBezTo>
                                <a:close/>
                                <a:moveTo>
                                  <a:pt x="108" y="193"/>
                                </a:moveTo>
                                <a:cubicBezTo>
                                  <a:pt x="110" y="191"/>
                                  <a:pt x="113" y="189"/>
                                  <a:pt x="115" y="187"/>
                                </a:cubicBezTo>
                                <a:cubicBezTo>
                                  <a:pt x="120" y="182"/>
                                  <a:pt x="125" y="178"/>
                                  <a:pt x="131" y="173"/>
                                </a:cubicBezTo>
                                <a:cubicBezTo>
                                  <a:pt x="130" y="174"/>
                                  <a:pt x="130" y="174"/>
                                  <a:pt x="130" y="175"/>
                                </a:cubicBezTo>
                                <a:cubicBezTo>
                                  <a:pt x="130" y="175"/>
                                  <a:pt x="130" y="175"/>
                                  <a:pt x="130" y="176"/>
                                </a:cubicBezTo>
                                <a:cubicBezTo>
                                  <a:pt x="126" y="179"/>
                                  <a:pt x="123" y="182"/>
                                  <a:pt x="120" y="186"/>
                                </a:cubicBezTo>
                                <a:cubicBezTo>
                                  <a:pt x="116" y="188"/>
                                  <a:pt x="112" y="191"/>
                                  <a:pt x="108" y="193"/>
                                </a:cubicBezTo>
                                <a:close/>
                                <a:moveTo>
                                  <a:pt x="110" y="195"/>
                                </a:moveTo>
                                <a:cubicBezTo>
                                  <a:pt x="109" y="196"/>
                                  <a:pt x="108" y="196"/>
                                  <a:pt x="108" y="197"/>
                                </a:cubicBezTo>
                                <a:cubicBezTo>
                                  <a:pt x="108" y="196"/>
                                  <a:pt x="108" y="196"/>
                                  <a:pt x="107" y="196"/>
                                </a:cubicBezTo>
                                <a:cubicBezTo>
                                  <a:pt x="108" y="196"/>
                                  <a:pt x="108" y="196"/>
                                  <a:pt x="108" y="196"/>
                                </a:cubicBezTo>
                                <a:cubicBezTo>
                                  <a:pt x="109" y="195"/>
                                  <a:pt x="109" y="195"/>
                                  <a:pt x="110" y="195"/>
                                </a:cubicBezTo>
                                <a:close/>
                                <a:moveTo>
                                  <a:pt x="125" y="183"/>
                                </a:moveTo>
                                <a:cubicBezTo>
                                  <a:pt x="128" y="180"/>
                                  <a:pt x="130" y="177"/>
                                  <a:pt x="133" y="174"/>
                                </a:cubicBezTo>
                                <a:cubicBezTo>
                                  <a:pt x="136" y="172"/>
                                  <a:pt x="139" y="169"/>
                                  <a:pt x="142" y="167"/>
                                </a:cubicBezTo>
                                <a:cubicBezTo>
                                  <a:pt x="143" y="166"/>
                                  <a:pt x="145" y="165"/>
                                  <a:pt x="146" y="165"/>
                                </a:cubicBezTo>
                                <a:cubicBezTo>
                                  <a:pt x="144" y="168"/>
                                  <a:pt x="141" y="171"/>
                                  <a:pt x="139" y="174"/>
                                </a:cubicBezTo>
                                <a:cubicBezTo>
                                  <a:pt x="139" y="174"/>
                                  <a:pt x="139" y="174"/>
                                  <a:pt x="139" y="174"/>
                                </a:cubicBezTo>
                                <a:cubicBezTo>
                                  <a:pt x="138" y="175"/>
                                  <a:pt x="137" y="176"/>
                                  <a:pt x="136" y="177"/>
                                </a:cubicBezTo>
                                <a:cubicBezTo>
                                  <a:pt x="134" y="178"/>
                                  <a:pt x="133" y="178"/>
                                  <a:pt x="131" y="179"/>
                                </a:cubicBezTo>
                                <a:cubicBezTo>
                                  <a:pt x="129" y="180"/>
                                  <a:pt x="127" y="182"/>
                                  <a:pt x="125" y="183"/>
                                </a:cubicBezTo>
                                <a:close/>
                                <a:moveTo>
                                  <a:pt x="130" y="182"/>
                                </a:moveTo>
                                <a:cubicBezTo>
                                  <a:pt x="130" y="182"/>
                                  <a:pt x="129" y="182"/>
                                  <a:pt x="129" y="182"/>
                                </a:cubicBezTo>
                                <a:cubicBezTo>
                                  <a:pt x="127" y="184"/>
                                  <a:pt x="124" y="185"/>
                                  <a:pt x="121" y="187"/>
                                </a:cubicBezTo>
                                <a:cubicBezTo>
                                  <a:pt x="124" y="185"/>
                                  <a:pt x="127" y="184"/>
                                  <a:pt x="130" y="182"/>
                                </a:cubicBezTo>
                                <a:close/>
                                <a:moveTo>
                                  <a:pt x="137" y="194"/>
                                </a:moveTo>
                                <a:cubicBezTo>
                                  <a:pt x="140" y="192"/>
                                  <a:pt x="143" y="191"/>
                                  <a:pt x="146" y="189"/>
                                </a:cubicBezTo>
                                <a:cubicBezTo>
                                  <a:pt x="143" y="192"/>
                                  <a:pt x="140" y="195"/>
                                  <a:pt x="137" y="197"/>
                                </a:cubicBezTo>
                                <a:cubicBezTo>
                                  <a:pt x="135" y="199"/>
                                  <a:pt x="133" y="200"/>
                                  <a:pt x="130" y="202"/>
                                </a:cubicBezTo>
                                <a:cubicBezTo>
                                  <a:pt x="132" y="199"/>
                                  <a:pt x="134" y="196"/>
                                  <a:pt x="137" y="194"/>
                                </a:cubicBezTo>
                                <a:close/>
                                <a:moveTo>
                                  <a:pt x="127" y="197"/>
                                </a:moveTo>
                                <a:cubicBezTo>
                                  <a:pt x="133" y="192"/>
                                  <a:pt x="138" y="187"/>
                                  <a:pt x="144" y="182"/>
                                </a:cubicBezTo>
                                <a:cubicBezTo>
                                  <a:pt x="143" y="184"/>
                                  <a:pt x="141" y="185"/>
                                  <a:pt x="140" y="187"/>
                                </a:cubicBezTo>
                                <a:cubicBezTo>
                                  <a:pt x="138" y="189"/>
                                  <a:pt x="136" y="191"/>
                                  <a:pt x="134" y="193"/>
                                </a:cubicBezTo>
                                <a:cubicBezTo>
                                  <a:pt x="133" y="193"/>
                                  <a:pt x="132" y="194"/>
                                  <a:pt x="131" y="194"/>
                                </a:cubicBezTo>
                                <a:cubicBezTo>
                                  <a:pt x="130" y="195"/>
                                  <a:pt x="128" y="196"/>
                                  <a:pt x="127" y="197"/>
                                </a:cubicBezTo>
                                <a:close/>
                                <a:moveTo>
                                  <a:pt x="144" y="188"/>
                                </a:moveTo>
                                <a:cubicBezTo>
                                  <a:pt x="147" y="184"/>
                                  <a:pt x="151" y="181"/>
                                  <a:pt x="155" y="178"/>
                                </a:cubicBezTo>
                                <a:cubicBezTo>
                                  <a:pt x="154" y="179"/>
                                  <a:pt x="154" y="180"/>
                                  <a:pt x="153" y="181"/>
                                </a:cubicBezTo>
                                <a:cubicBezTo>
                                  <a:pt x="152" y="182"/>
                                  <a:pt x="151" y="183"/>
                                  <a:pt x="151" y="184"/>
                                </a:cubicBezTo>
                                <a:cubicBezTo>
                                  <a:pt x="148" y="185"/>
                                  <a:pt x="146" y="186"/>
                                  <a:pt x="144" y="188"/>
                                </a:cubicBezTo>
                                <a:close/>
                                <a:moveTo>
                                  <a:pt x="147" y="183"/>
                                </a:moveTo>
                                <a:cubicBezTo>
                                  <a:pt x="149" y="181"/>
                                  <a:pt x="151" y="178"/>
                                  <a:pt x="154" y="176"/>
                                </a:cubicBezTo>
                                <a:cubicBezTo>
                                  <a:pt x="155" y="175"/>
                                  <a:pt x="155" y="175"/>
                                  <a:pt x="156" y="174"/>
                                </a:cubicBezTo>
                                <a:cubicBezTo>
                                  <a:pt x="153" y="177"/>
                                  <a:pt x="150" y="180"/>
                                  <a:pt x="147" y="183"/>
                                </a:cubicBezTo>
                                <a:close/>
                                <a:moveTo>
                                  <a:pt x="151" y="169"/>
                                </a:moveTo>
                                <a:cubicBezTo>
                                  <a:pt x="151" y="169"/>
                                  <a:pt x="150" y="169"/>
                                  <a:pt x="150" y="170"/>
                                </a:cubicBezTo>
                                <a:cubicBezTo>
                                  <a:pt x="148" y="171"/>
                                  <a:pt x="146" y="171"/>
                                  <a:pt x="145" y="172"/>
                                </a:cubicBezTo>
                                <a:cubicBezTo>
                                  <a:pt x="145" y="171"/>
                                  <a:pt x="146" y="171"/>
                                  <a:pt x="147" y="170"/>
                                </a:cubicBezTo>
                                <a:cubicBezTo>
                                  <a:pt x="147" y="170"/>
                                  <a:pt x="148" y="169"/>
                                  <a:pt x="148" y="169"/>
                                </a:cubicBezTo>
                                <a:cubicBezTo>
                                  <a:pt x="149" y="169"/>
                                  <a:pt x="149" y="169"/>
                                  <a:pt x="149" y="169"/>
                                </a:cubicBezTo>
                                <a:cubicBezTo>
                                  <a:pt x="152" y="167"/>
                                  <a:pt x="154" y="165"/>
                                  <a:pt x="157" y="163"/>
                                </a:cubicBezTo>
                                <a:cubicBezTo>
                                  <a:pt x="155" y="165"/>
                                  <a:pt x="153" y="167"/>
                                  <a:pt x="151" y="169"/>
                                </a:cubicBezTo>
                                <a:close/>
                                <a:moveTo>
                                  <a:pt x="159" y="173"/>
                                </a:moveTo>
                                <a:cubicBezTo>
                                  <a:pt x="160" y="173"/>
                                  <a:pt x="160" y="172"/>
                                  <a:pt x="160" y="172"/>
                                </a:cubicBezTo>
                                <a:cubicBezTo>
                                  <a:pt x="160" y="173"/>
                                  <a:pt x="159" y="174"/>
                                  <a:pt x="159" y="176"/>
                                </a:cubicBezTo>
                                <a:cubicBezTo>
                                  <a:pt x="158" y="176"/>
                                  <a:pt x="157" y="177"/>
                                  <a:pt x="157" y="177"/>
                                </a:cubicBezTo>
                                <a:cubicBezTo>
                                  <a:pt x="158" y="176"/>
                                  <a:pt x="158" y="175"/>
                                  <a:pt x="159" y="173"/>
                                </a:cubicBezTo>
                                <a:close/>
                                <a:moveTo>
                                  <a:pt x="160" y="177"/>
                                </a:moveTo>
                                <a:cubicBezTo>
                                  <a:pt x="166" y="171"/>
                                  <a:pt x="172" y="165"/>
                                  <a:pt x="179" y="160"/>
                                </a:cubicBezTo>
                                <a:cubicBezTo>
                                  <a:pt x="178" y="161"/>
                                  <a:pt x="177" y="161"/>
                                  <a:pt x="177" y="162"/>
                                </a:cubicBezTo>
                                <a:cubicBezTo>
                                  <a:pt x="172" y="167"/>
                                  <a:pt x="168" y="171"/>
                                  <a:pt x="163" y="175"/>
                                </a:cubicBezTo>
                                <a:cubicBezTo>
                                  <a:pt x="162" y="176"/>
                                  <a:pt x="161" y="176"/>
                                  <a:pt x="160" y="177"/>
                                </a:cubicBezTo>
                                <a:cubicBezTo>
                                  <a:pt x="160" y="177"/>
                                  <a:pt x="160" y="177"/>
                                  <a:pt x="160" y="177"/>
                                </a:cubicBezTo>
                                <a:close/>
                                <a:moveTo>
                                  <a:pt x="162" y="172"/>
                                </a:moveTo>
                                <a:cubicBezTo>
                                  <a:pt x="163" y="170"/>
                                  <a:pt x="165" y="167"/>
                                  <a:pt x="166" y="165"/>
                                </a:cubicBezTo>
                                <a:cubicBezTo>
                                  <a:pt x="167" y="164"/>
                                  <a:pt x="168" y="163"/>
                                  <a:pt x="169" y="162"/>
                                </a:cubicBezTo>
                                <a:cubicBezTo>
                                  <a:pt x="173" y="160"/>
                                  <a:pt x="177" y="158"/>
                                  <a:pt x="180" y="156"/>
                                </a:cubicBezTo>
                                <a:cubicBezTo>
                                  <a:pt x="174" y="161"/>
                                  <a:pt x="168" y="166"/>
                                  <a:pt x="162" y="172"/>
                                </a:cubicBezTo>
                                <a:close/>
                                <a:moveTo>
                                  <a:pt x="183" y="158"/>
                                </a:moveTo>
                                <a:cubicBezTo>
                                  <a:pt x="183" y="158"/>
                                  <a:pt x="184" y="157"/>
                                  <a:pt x="184" y="157"/>
                                </a:cubicBezTo>
                                <a:cubicBezTo>
                                  <a:pt x="183" y="159"/>
                                  <a:pt x="181" y="160"/>
                                  <a:pt x="180" y="162"/>
                                </a:cubicBezTo>
                                <a:cubicBezTo>
                                  <a:pt x="180" y="162"/>
                                  <a:pt x="180" y="162"/>
                                  <a:pt x="179" y="163"/>
                                </a:cubicBezTo>
                                <a:cubicBezTo>
                                  <a:pt x="181" y="161"/>
                                  <a:pt x="182" y="159"/>
                                  <a:pt x="183" y="158"/>
                                </a:cubicBezTo>
                                <a:close/>
                                <a:moveTo>
                                  <a:pt x="182" y="154"/>
                                </a:moveTo>
                                <a:cubicBezTo>
                                  <a:pt x="182" y="154"/>
                                  <a:pt x="182" y="154"/>
                                  <a:pt x="182" y="154"/>
                                </a:cubicBezTo>
                                <a:cubicBezTo>
                                  <a:pt x="182" y="154"/>
                                  <a:pt x="182" y="153"/>
                                  <a:pt x="181" y="153"/>
                                </a:cubicBezTo>
                                <a:cubicBezTo>
                                  <a:pt x="179" y="154"/>
                                  <a:pt x="177" y="155"/>
                                  <a:pt x="174" y="157"/>
                                </a:cubicBezTo>
                                <a:cubicBezTo>
                                  <a:pt x="178" y="154"/>
                                  <a:pt x="181" y="150"/>
                                  <a:pt x="184" y="147"/>
                                </a:cubicBezTo>
                                <a:cubicBezTo>
                                  <a:pt x="186" y="146"/>
                                  <a:pt x="187" y="145"/>
                                  <a:pt x="189" y="144"/>
                                </a:cubicBezTo>
                                <a:cubicBezTo>
                                  <a:pt x="189" y="144"/>
                                  <a:pt x="189" y="144"/>
                                  <a:pt x="189" y="144"/>
                                </a:cubicBezTo>
                                <a:cubicBezTo>
                                  <a:pt x="189" y="145"/>
                                  <a:pt x="189" y="145"/>
                                  <a:pt x="189" y="146"/>
                                </a:cubicBezTo>
                                <a:cubicBezTo>
                                  <a:pt x="187" y="149"/>
                                  <a:pt x="185" y="152"/>
                                  <a:pt x="182" y="154"/>
                                </a:cubicBezTo>
                                <a:close/>
                                <a:moveTo>
                                  <a:pt x="189" y="133"/>
                                </a:moveTo>
                                <a:cubicBezTo>
                                  <a:pt x="188" y="133"/>
                                  <a:pt x="188" y="132"/>
                                  <a:pt x="188" y="132"/>
                                </a:cubicBezTo>
                                <a:cubicBezTo>
                                  <a:pt x="189" y="131"/>
                                  <a:pt x="191" y="130"/>
                                  <a:pt x="192" y="129"/>
                                </a:cubicBezTo>
                                <a:cubicBezTo>
                                  <a:pt x="191" y="130"/>
                                  <a:pt x="190" y="132"/>
                                  <a:pt x="189" y="133"/>
                                </a:cubicBezTo>
                                <a:close/>
                                <a:moveTo>
                                  <a:pt x="193" y="152"/>
                                </a:moveTo>
                                <a:cubicBezTo>
                                  <a:pt x="193" y="152"/>
                                  <a:pt x="193" y="152"/>
                                  <a:pt x="194" y="151"/>
                                </a:cubicBezTo>
                                <a:cubicBezTo>
                                  <a:pt x="196" y="149"/>
                                  <a:pt x="197" y="147"/>
                                  <a:pt x="199" y="145"/>
                                </a:cubicBezTo>
                                <a:cubicBezTo>
                                  <a:pt x="199" y="145"/>
                                  <a:pt x="199" y="145"/>
                                  <a:pt x="199" y="145"/>
                                </a:cubicBezTo>
                                <a:cubicBezTo>
                                  <a:pt x="197" y="148"/>
                                  <a:pt x="195" y="150"/>
                                  <a:pt x="193" y="152"/>
                                </a:cubicBezTo>
                                <a:close/>
                                <a:moveTo>
                                  <a:pt x="197" y="143"/>
                                </a:moveTo>
                                <a:cubicBezTo>
                                  <a:pt x="200" y="139"/>
                                  <a:pt x="203" y="134"/>
                                  <a:pt x="206" y="130"/>
                                </a:cubicBezTo>
                                <a:cubicBezTo>
                                  <a:pt x="205" y="132"/>
                                  <a:pt x="203" y="135"/>
                                  <a:pt x="201" y="138"/>
                                </a:cubicBezTo>
                                <a:cubicBezTo>
                                  <a:pt x="201" y="138"/>
                                  <a:pt x="200" y="139"/>
                                  <a:pt x="200" y="139"/>
                                </a:cubicBezTo>
                                <a:cubicBezTo>
                                  <a:pt x="199" y="141"/>
                                  <a:pt x="198" y="142"/>
                                  <a:pt x="197" y="143"/>
                                </a:cubicBezTo>
                                <a:close/>
                                <a:moveTo>
                                  <a:pt x="200" y="142"/>
                                </a:moveTo>
                                <a:cubicBezTo>
                                  <a:pt x="201" y="140"/>
                                  <a:pt x="203" y="138"/>
                                  <a:pt x="204" y="136"/>
                                </a:cubicBezTo>
                                <a:cubicBezTo>
                                  <a:pt x="207" y="132"/>
                                  <a:pt x="211" y="128"/>
                                  <a:pt x="214" y="124"/>
                                </a:cubicBezTo>
                                <a:cubicBezTo>
                                  <a:pt x="214" y="124"/>
                                  <a:pt x="214" y="124"/>
                                  <a:pt x="214" y="124"/>
                                </a:cubicBezTo>
                                <a:cubicBezTo>
                                  <a:pt x="214" y="124"/>
                                  <a:pt x="214" y="123"/>
                                  <a:pt x="215" y="123"/>
                                </a:cubicBezTo>
                                <a:cubicBezTo>
                                  <a:pt x="215" y="122"/>
                                  <a:pt x="216" y="122"/>
                                  <a:pt x="217" y="121"/>
                                </a:cubicBezTo>
                                <a:cubicBezTo>
                                  <a:pt x="217" y="121"/>
                                  <a:pt x="217" y="121"/>
                                  <a:pt x="217" y="121"/>
                                </a:cubicBezTo>
                                <a:cubicBezTo>
                                  <a:pt x="217" y="121"/>
                                  <a:pt x="217" y="121"/>
                                  <a:pt x="217" y="122"/>
                                </a:cubicBezTo>
                                <a:cubicBezTo>
                                  <a:pt x="217" y="122"/>
                                  <a:pt x="217" y="122"/>
                                  <a:pt x="217" y="122"/>
                                </a:cubicBezTo>
                                <a:cubicBezTo>
                                  <a:pt x="212" y="129"/>
                                  <a:pt x="206" y="136"/>
                                  <a:pt x="200" y="143"/>
                                </a:cubicBezTo>
                                <a:cubicBezTo>
                                  <a:pt x="200" y="143"/>
                                  <a:pt x="200" y="142"/>
                                  <a:pt x="200" y="142"/>
                                </a:cubicBezTo>
                                <a:close/>
                                <a:moveTo>
                                  <a:pt x="215" y="120"/>
                                </a:moveTo>
                                <a:cubicBezTo>
                                  <a:pt x="213" y="122"/>
                                  <a:pt x="212" y="124"/>
                                  <a:pt x="210" y="126"/>
                                </a:cubicBezTo>
                                <a:cubicBezTo>
                                  <a:pt x="211" y="125"/>
                                  <a:pt x="211" y="124"/>
                                  <a:pt x="211" y="124"/>
                                </a:cubicBezTo>
                                <a:cubicBezTo>
                                  <a:pt x="213" y="122"/>
                                  <a:pt x="214" y="121"/>
                                  <a:pt x="215" y="120"/>
                                </a:cubicBezTo>
                                <a:cubicBezTo>
                                  <a:pt x="215" y="120"/>
                                  <a:pt x="215" y="120"/>
                                  <a:pt x="215" y="120"/>
                                </a:cubicBezTo>
                                <a:close/>
                                <a:moveTo>
                                  <a:pt x="214" y="115"/>
                                </a:moveTo>
                                <a:cubicBezTo>
                                  <a:pt x="214" y="116"/>
                                  <a:pt x="214" y="116"/>
                                  <a:pt x="213" y="116"/>
                                </a:cubicBezTo>
                                <a:cubicBezTo>
                                  <a:pt x="213" y="116"/>
                                  <a:pt x="213" y="116"/>
                                  <a:pt x="213" y="116"/>
                                </a:cubicBezTo>
                                <a:cubicBezTo>
                                  <a:pt x="214" y="115"/>
                                  <a:pt x="214" y="114"/>
                                  <a:pt x="215" y="113"/>
                                </a:cubicBezTo>
                                <a:cubicBezTo>
                                  <a:pt x="215" y="113"/>
                                  <a:pt x="216" y="113"/>
                                  <a:pt x="216" y="112"/>
                                </a:cubicBezTo>
                                <a:cubicBezTo>
                                  <a:pt x="216" y="113"/>
                                  <a:pt x="215" y="114"/>
                                  <a:pt x="214" y="115"/>
                                </a:cubicBezTo>
                                <a:close/>
                                <a:moveTo>
                                  <a:pt x="210" y="109"/>
                                </a:moveTo>
                                <a:cubicBezTo>
                                  <a:pt x="210" y="109"/>
                                  <a:pt x="210" y="108"/>
                                  <a:pt x="210" y="108"/>
                                </a:cubicBezTo>
                                <a:cubicBezTo>
                                  <a:pt x="213" y="107"/>
                                  <a:pt x="216" y="105"/>
                                  <a:pt x="219" y="103"/>
                                </a:cubicBezTo>
                                <a:cubicBezTo>
                                  <a:pt x="219" y="104"/>
                                  <a:pt x="219" y="104"/>
                                  <a:pt x="219" y="104"/>
                                </a:cubicBezTo>
                                <a:cubicBezTo>
                                  <a:pt x="216" y="106"/>
                                  <a:pt x="213" y="107"/>
                                  <a:pt x="210" y="109"/>
                                </a:cubicBezTo>
                                <a:close/>
                                <a:moveTo>
                                  <a:pt x="218" y="101"/>
                                </a:moveTo>
                                <a:cubicBezTo>
                                  <a:pt x="218" y="100"/>
                                  <a:pt x="217" y="100"/>
                                  <a:pt x="217" y="100"/>
                                </a:cubicBezTo>
                                <a:cubicBezTo>
                                  <a:pt x="211" y="103"/>
                                  <a:pt x="205" y="106"/>
                                  <a:pt x="199" y="110"/>
                                </a:cubicBezTo>
                                <a:cubicBezTo>
                                  <a:pt x="200" y="108"/>
                                  <a:pt x="201" y="107"/>
                                  <a:pt x="202" y="105"/>
                                </a:cubicBezTo>
                                <a:cubicBezTo>
                                  <a:pt x="207" y="103"/>
                                  <a:pt x="213" y="100"/>
                                  <a:pt x="217" y="97"/>
                                </a:cubicBezTo>
                                <a:cubicBezTo>
                                  <a:pt x="218" y="98"/>
                                  <a:pt x="218" y="98"/>
                                  <a:pt x="218" y="98"/>
                                </a:cubicBezTo>
                                <a:cubicBezTo>
                                  <a:pt x="218" y="99"/>
                                  <a:pt x="218" y="100"/>
                                  <a:pt x="218" y="100"/>
                                </a:cubicBezTo>
                                <a:cubicBezTo>
                                  <a:pt x="218" y="101"/>
                                  <a:pt x="218" y="101"/>
                                  <a:pt x="218" y="101"/>
                                </a:cubicBezTo>
                                <a:close/>
                                <a:moveTo>
                                  <a:pt x="199" y="95"/>
                                </a:moveTo>
                                <a:cubicBezTo>
                                  <a:pt x="199" y="94"/>
                                  <a:pt x="200" y="94"/>
                                  <a:pt x="200" y="94"/>
                                </a:cubicBezTo>
                                <a:cubicBezTo>
                                  <a:pt x="200" y="93"/>
                                  <a:pt x="201" y="93"/>
                                  <a:pt x="202" y="93"/>
                                </a:cubicBezTo>
                                <a:cubicBezTo>
                                  <a:pt x="201" y="93"/>
                                  <a:pt x="200" y="94"/>
                                  <a:pt x="199" y="95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198" y="89"/>
                                  <a:pt x="195" y="90"/>
                                  <a:pt x="193" y="91"/>
                                </a:cubicBezTo>
                                <a:cubicBezTo>
                                  <a:pt x="194" y="90"/>
                                  <a:pt x="195" y="89"/>
                                  <a:pt x="196" y="88"/>
                                </a:cubicBezTo>
                                <a:cubicBezTo>
                                  <a:pt x="199" y="87"/>
                                  <a:pt x="201" y="86"/>
                                  <a:pt x="203" y="85"/>
                                </a:cubicBezTo>
                                <a:cubicBezTo>
                                  <a:pt x="202" y="86"/>
                                  <a:pt x="201" y="87"/>
                                  <a:pt x="201" y="88"/>
                                </a:cubicBezTo>
                                <a:close/>
                                <a:moveTo>
                                  <a:pt x="199" y="82"/>
                                </a:moveTo>
                                <a:cubicBezTo>
                                  <a:pt x="199" y="82"/>
                                  <a:pt x="199" y="81"/>
                                  <a:pt x="199" y="81"/>
                                </a:cubicBezTo>
                                <a:cubicBezTo>
                                  <a:pt x="200" y="81"/>
                                  <a:pt x="200" y="80"/>
                                  <a:pt x="199" y="80"/>
                                </a:cubicBezTo>
                                <a:cubicBezTo>
                                  <a:pt x="202" y="78"/>
                                  <a:pt x="206" y="77"/>
                                  <a:pt x="209" y="75"/>
                                </a:cubicBezTo>
                                <a:cubicBezTo>
                                  <a:pt x="210" y="75"/>
                                  <a:pt x="209" y="73"/>
                                  <a:pt x="208" y="74"/>
                                </a:cubicBezTo>
                                <a:cubicBezTo>
                                  <a:pt x="206" y="75"/>
                                  <a:pt x="204" y="76"/>
                                  <a:pt x="202" y="76"/>
                                </a:cubicBezTo>
                                <a:cubicBezTo>
                                  <a:pt x="202" y="76"/>
                                  <a:pt x="202" y="76"/>
                                  <a:pt x="202" y="76"/>
                                </a:cubicBezTo>
                                <a:cubicBezTo>
                                  <a:pt x="203" y="75"/>
                                  <a:pt x="204" y="75"/>
                                  <a:pt x="205" y="75"/>
                                </a:cubicBezTo>
                                <a:cubicBezTo>
                                  <a:pt x="207" y="74"/>
                                  <a:pt x="209" y="73"/>
                                  <a:pt x="210" y="72"/>
                                </a:cubicBezTo>
                                <a:cubicBezTo>
                                  <a:pt x="211" y="74"/>
                                  <a:pt x="211" y="76"/>
                                  <a:pt x="212" y="77"/>
                                </a:cubicBezTo>
                                <a:cubicBezTo>
                                  <a:pt x="207" y="79"/>
                                  <a:pt x="203" y="80"/>
                                  <a:pt x="199" y="82"/>
                                </a:cubicBezTo>
                                <a:close/>
                                <a:moveTo>
                                  <a:pt x="201" y="74"/>
                                </a:moveTo>
                                <a:cubicBezTo>
                                  <a:pt x="200" y="75"/>
                                  <a:pt x="199" y="75"/>
                                  <a:pt x="198" y="76"/>
                                </a:cubicBezTo>
                                <a:cubicBezTo>
                                  <a:pt x="200" y="74"/>
                                  <a:pt x="202" y="73"/>
                                  <a:pt x="203" y="72"/>
                                </a:cubicBezTo>
                                <a:cubicBezTo>
                                  <a:pt x="203" y="73"/>
                                  <a:pt x="202" y="73"/>
                                  <a:pt x="201" y="74"/>
                                </a:cubicBezTo>
                                <a:close/>
                                <a:moveTo>
                                  <a:pt x="187" y="77"/>
                                </a:moveTo>
                                <a:cubicBezTo>
                                  <a:pt x="184" y="78"/>
                                  <a:pt x="180" y="80"/>
                                  <a:pt x="176" y="81"/>
                                </a:cubicBezTo>
                                <a:cubicBezTo>
                                  <a:pt x="184" y="76"/>
                                  <a:pt x="192" y="72"/>
                                  <a:pt x="200" y="70"/>
                                </a:cubicBezTo>
                                <a:cubicBezTo>
                                  <a:pt x="196" y="72"/>
                                  <a:pt x="192" y="75"/>
                                  <a:pt x="187" y="77"/>
                                </a:cubicBezTo>
                                <a:close/>
                                <a:moveTo>
                                  <a:pt x="186" y="66"/>
                                </a:moveTo>
                                <a:cubicBezTo>
                                  <a:pt x="181" y="68"/>
                                  <a:pt x="177" y="70"/>
                                  <a:pt x="172" y="72"/>
                                </a:cubicBezTo>
                                <a:cubicBezTo>
                                  <a:pt x="171" y="73"/>
                                  <a:pt x="170" y="73"/>
                                  <a:pt x="169" y="73"/>
                                </a:cubicBezTo>
                                <a:cubicBezTo>
                                  <a:pt x="175" y="70"/>
                                  <a:pt x="181" y="67"/>
                                  <a:pt x="187" y="65"/>
                                </a:cubicBezTo>
                                <a:cubicBezTo>
                                  <a:pt x="186" y="65"/>
                                  <a:pt x="186" y="66"/>
                                  <a:pt x="186" y="66"/>
                                </a:cubicBezTo>
                                <a:close/>
                                <a:moveTo>
                                  <a:pt x="171" y="69"/>
                                </a:moveTo>
                                <a:cubicBezTo>
                                  <a:pt x="169" y="69"/>
                                  <a:pt x="167" y="70"/>
                                  <a:pt x="165" y="71"/>
                                </a:cubicBezTo>
                                <a:cubicBezTo>
                                  <a:pt x="165" y="71"/>
                                  <a:pt x="165" y="71"/>
                                  <a:pt x="165" y="71"/>
                                </a:cubicBezTo>
                                <a:cubicBezTo>
                                  <a:pt x="166" y="70"/>
                                  <a:pt x="167" y="69"/>
                                  <a:pt x="168" y="68"/>
                                </a:cubicBezTo>
                                <a:cubicBezTo>
                                  <a:pt x="171" y="66"/>
                                  <a:pt x="174" y="64"/>
                                  <a:pt x="177" y="63"/>
                                </a:cubicBezTo>
                                <a:cubicBezTo>
                                  <a:pt x="175" y="65"/>
                                  <a:pt x="173" y="67"/>
                                  <a:pt x="171" y="69"/>
                                </a:cubicBezTo>
                                <a:close/>
                                <a:moveTo>
                                  <a:pt x="157" y="63"/>
                                </a:moveTo>
                                <a:cubicBezTo>
                                  <a:pt x="156" y="64"/>
                                  <a:pt x="155" y="64"/>
                                  <a:pt x="153" y="65"/>
                                </a:cubicBezTo>
                                <a:cubicBezTo>
                                  <a:pt x="154" y="64"/>
                                  <a:pt x="156" y="63"/>
                                  <a:pt x="157" y="62"/>
                                </a:cubicBezTo>
                                <a:cubicBezTo>
                                  <a:pt x="158" y="61"/>
                                  <a:pt x="159" y="61"/>
                                  <a:pt x="161" y="60"/>
                                </a:cubicBezTo>
                                <a:cubicBezTo>
                                  <a:pt x="159" y="61"/>
                                  <a:pt x="158" y="62"/>
                                  <a:pt x="157" y="63"/>
                                </a:cubicBezTo>
                                <a:close/>
                                <a:moveTo>
                                  <a:pt x="157" y="71"/>
                                </a:moveTo>
                                <a:cubicBezTo>
                                  <a:pt x="159" y="70"/>
                                  <a:pt x="162" y="69"/>
                                  <a:pt x="164" y="68"/>
                                </a:cubicBezTo>
                                <a:cubicBezTo>
                                  <a:pt x="162" y="69"/>
                                  <a:pt x="159" y="71"/>
                                  <a:pt x="157" y="73"/>
                                </a:cubicBezTo>
                                <a:cubicBezTo>
                                  <a:pt x="156" y="73"/>
                                  <a:pt x="154" y="73"/>
                                  <a:pt x="153" y="73"/>
                                </a:cubicBezTo>
                                <a:cubicBezTo>
                                  <a:pt x="154" y="72"/>
                                  <a:pt x="155" y="72"/>
                                  <a:pt x="157" y="71"/>
                                </a:cubicBezTo>
                                <a:close/>
                                <a:moveTo>
                                  <a:pt x="146" y="72"/>
                                </a:moveTo>
                                <a:cubicBezTo>
                                  <a:pt x="145" y="72"/>
                                  <a:pt x="144" y="73"/>
                                  <a:pt x="144" y="73"/>
                                </a:cubicBezTo>
                                <a:cubicBezTo>
                                  <a:pt x="145" y="72"/>
                                  <a:pt x="145" y="71"/>
                                  <a:pt x="146" y="70"/>
                                </a:cubicBezTo>
                                <a:cubicBezTo>
                                  <a:pt x="147" y="69"/>
                                  <a:pt x="148" y="68"/>
                                  <a:pt x="149" y="67"/>
                                </a:cubicBezTo>
                                <a:cubicBezTo>
                                  <a:pt x="151" y="67"/>
                                  <a:pt x="152" y="67"/>
                                  <a:pt x="153" y="66"/>
                                </a:cubicBezTo>
                                <a:cubicBezTo>
                                  <a:pt x="151" y="68"/>
                                  <a:pt x="149" y="70"/>
                                  <a:pt x="146" y="72"/>
                                </a:cubicBezTo>
                                <a:close/>
                                <a:moveTo>
                                  <a:pt x="145" y="67"/>
                                </a:moveTo>
                                <a:cubicBezTo>
                                  <a:pt x="147" y="65"/>
                                  <a:pt x="150" y="63"/>
                                  <a:pt x="152" y="61"/>
                                </a:cubicBezTo>
                                <a:cubicBezTo>
                                  <a:pt x="151" y="62"/>
                                  <a:pt x="149" y="63"/>
                                  <a:pt x="148" y="65"/>
                                </a:cubicBezTo>
                                <a:cubicBezTo>
                                  <a:pt x="147" y="65"/>
                                  <a:pt x="146" y="66"/>
                                  <a:pt x="145" y="67"/>
                                </a:cubicBezTo>
                                <a:cubicBezTo>
                                  <a:pt x="145" y="67"/>
                                  <a:pt x="145" y="67"/>
                                  <a:pt x="145" y="67"/>
                                </a:cubicBezTo>
                                <a:close/>
                                <a:moveTo>
                                  <a:pt x="138" y="68"/>
                                </a:moveTo>
                                <a:cubicBezTo>
                                  <a:pt x="137" y="68"/>
                                  <a:pt x="137" y="69"/>
                                  <a:pt x="138" y="69"/>
                                </a:cubicBezTo>
                                <a:cubicBezTo>
                                  <a:pt x="136" y="71"/>
                                  <a:pt x="133" y="73"/>
                                  <a:pt x="131" y="75"/>
                                </a:cubicBezTo>
                                <a:cubicBezTo>
                                  <a:pt x="132" y="73"/>
                                  <a:pt x="133" y="71"/>
                                  <a:pt x="134" y="68"/>
                                </a:cubicBezTo>
                                <a:cubicBezTo>
                                  <a:pt x="134" y="68"/>
                                  <a:pt x="134" y="68"/>
                                  <a:pt x="134" y="67"/>
                                </a:cubicBezTo>
                                <a:cubicBezTo>
                                  <a:pt x="138" y="65"/>
                                  <a:pt x="143" y="62"/>
                                  <a:pt x="147" y="60"/>
                                </a:cubicBezTo>
                                <a:cubicBezTo>
                                  <a:pt x="149" y="59"/>
                                  <a:pt x="151" y="58"/>
                                  <a:pt x="154" y="57"/>
                                </a:cubicBezTo>
                                <a:cubicBezTo>
                                  <a:pt x="154" y="57"/>
                                  <a:pt x="154" y="57"/>
                                  <a:pt x="153" y="58"/>
                                </a:cubicBezTo>
                                <a:cubicBezTo>
                                  <a:pt x="148" y="61"/>
                                  <a:pt x="143" y="64"/>
                                  <a:pt x="138" y="68"/>
                                </a:cubicBezTo>
                                <a:close/>
                                <a:moveTo>
                                  <a:pt x="144" y="53"/>
                                </a:moveTo>
                                <a:cubicBezTo>
                                  <a:pt x="140" y="55"/>
                                  <a:pt x="136" y="57"/>
                                  <a:pt x="132" y="60"/>
                                </a:cubicBezTo>
                                <a:cubicBezTo>
                                  <a:pt x="133" y="59"/>
                                  <a:pt x="135" y="57"/>
                                  <a:pt x="136" y="56"/>
                                </a:cubicBezTo>
                                <a:cubicBezTo>
                                  <a:pt x="140" y="54"/>
                                  <a:pt x="143" y="52"/>
                                  <a:pt x="147" y="50"/>
                                </a:cubicBezTo>
                                <a:cubicBezTo>
                                  <a:pt x="147" y="50"/>
                                  <a:pt x="148" y="50"/>
                                  <a:pt x="149" y="50"/>
                                </a:cubicBezTo>
                                <a:cubicBezTo>
                                  <a:pt x="147" y="51"/>
                                  <a:pt x="146" y="52"/>
                                  <a:pt x="144" y="53"/>
                                </a:cubicBezTo>
                                <a:close/>
                                <a:moveTo>
                                  <a:pt x="132" y="55"/>
                                </a:moveTo>
                                <a:cubicBezTo>
                                  <a:pt x="133" y="55"/>
                                  <a:pt x="135" y="54"/>
                                  <a:pt x="136" y="54"/>
                                </a:cubicBezTo>
                                <a:cubicBezTo>
                                  <a:pt x="135" y="55"/>
                                  <a:pt x="134" y="55"/>
                                  <a:pt x="134" y="56"/>
                                </a:cubicBezTo>
                                <a:cubicBezTo>
                                  <a:pt x="133" y="56"/>
                                  <a:pt x="132" y="57"/>
                                  <a:pt x="132" y="57"/>
                                </a:cubicBezTo>
                                <a:cubicBezTo>
                                  <a:pt x="132" y="57"/>
                                  <a:pt x="132" y="57"/>
                                  <a:pt x="132" y="56"/>
                                </a:cubicBezTo>
                                <a:cubicBezTo>
                                  <a:pt x="133" y="56"/>
                                  <a:pt x="132" y="56"/>
                                  <a:pt x="132" y="55"/>
                                </a:cubicBezTo>
                                <a:close/>
                                <a:moveTo>
                                  <a:pt x="142" y="49"/>
                                </a:moveTo>
                                <a:cubicBezTo>
                                  <a:pt x="140" y="50"/>
                                  <a:pt x="137" y="51"/>
                                  <a:pt x="135" y="52"/>
                                </a:cubicBezTo>
                                <a:cubicBezTo>
                                  <a:pt x="138" y="49"/>
                                  <a:pt x="141" y="47"/>
                                  <a:pt x="145" y="45"/>
                                </a:cubicBezTo>
                                <a:cubicBezTo>
                                  <a:pt x="147" y="44"/>
                                  <a:pt x="149" y="44"/>
                                  <a:pt x="151" y="43"/>
                                </a:cubicBezTo>
                                <a:cubicBezTo>
                                  <a:pt x="148" y="45"/>
                                  <a:pt x="146" y="47"/>
                                  <a:pt x="143" y="49"/>
                                </a:cubicBezTo>
                                <a:cubicBezTo>
                                  <a:pt x="143" y="49"/>
                                  <a:pt x="142" y="49"/>
                                  <a:pt x="142" y="49"/>
                                </a:cubicBezTo>
                                <a:close/>
                                <a:moveTo>
                                  <a:pt x="131" y="53"/>
                                </a:moveTo>
                                <a:cubicBezTo>
                                  <a:pt x="131" y="53"/>
                                  <a:pt x="131" y="53"/>
                                  <a:pt x="131" y="53"/>
                                </a:cubicBezTo>
                                <a:cubicBezTo>
                                  <a:pt x="131" y="53"/>
                                  <a:pt x="130" y="53"/>
                                  <a:pt x="130" y="53"/>
                                </a:cubicBezTo>
                                <a:cubicBezTo>
                                  <a:pt x="130" y="53"/>
                                  <a:pt x="130" y="53"/>
                                  <a:pt x="130" y="53"/>
                                </a:cubicBezTo>
                                <a:cubicBezTo>
                                  <a:pt x="134" y="51"/>
                                  <a:pt x="137" y="48"/>
                                  <a:pt x="141" y="46"/>
                                </a:cubicBezTo>
                                <a:cubicBezTo>
                                  <a:pt x="138" y="48"/>
                                  <a:pt x="134" y="50"/>
                                  <a:pt x="131" y="53"/>
                                </a:cubicBezTo>
                                <a:close/>
                                <a:moveTo>
                                  <a:pt x="127" y="54"/>
                                </a:moveTo>
                                <a:cubicBezTo>
                                  <a:pt x="127" y="54"/>
                                  <a:pt x="127" y="53"/>
                                  <a:pt x="127" y="53"/>
                                </a:cubicBezTo>
                                <a:cubicBezTo>
                                  <a:pt x="128" y="52"/>
                                  <a:pt x="129" y="52"/>
                                  <a:pt x="130" y="51"/>
                                </a:cubicBezTo>
                                <a:cubicBezTo>
                                  <a:pt x="132" y="49"/>
                                  <a:pt x="135" y="48"/>
                                  <a:pt x="137" y="46"/>
                                </a:cubicBezTo>
                                <a:cubicBezTo>
                                  <a:pt x="137" y="46"/>
                                  <a:pt x="137" y="46"/>
                                  <a:pt x="137" y="46"/>
                                </a:cubicBezTo>
                                <a:cubicBezTo>
                                  <a:pt x="134" y="49"/>
                                  <a:pt x="130" y="51"/>
                                  <a:pt x="127" y="54"/>
                                </a:cubicBezTo>
                                <a:close/>
                                <a:moveTo>
                                  <a:pt x="127" y="66"/>
                                </a:moveTo>
                                <a:cubicBezTo>
                                  <a:pt x="126" y="68"/>
                                  <a:pt x="125" y="69"/>
                                  <a:pt x="124" y="71"/>
                                </a:cubicBezTo>
                                <a:cubicBezTo>
                                  <a:pt x="123" y="71"/>
                                  <a:pt x="123" y="72"/>
                                  <a:pt x="122" y="72"/>
                                </a:cubicBezTo>
                                <a:cubicBezTo>
                                  <a:pt x="123" y="71"/>
                                  <a:pt x="124" y="69"/>
                                  <a:pt x="124" y="68"/>
                                </a:cubicBezTo>
                                <a:cubicBezTo>
                                  <a:pt x="125" y="67"/>
                                  <a:pt x="126" y="67"/>
                                  <a:pt x="127" y="66"/>
                                </a:cubicBezTo>
                                <a:close/>
                                <a:moveTo>
                                  <a:pt x="121" y="67"/>
                                </a:moveTo>
                                <a:cubicBezTo>
                                  <a:pt x="122" y="66"/>
                                  <a:pt x="122" y="66"/>
                                  <a:pt x="123" y="66"/>
                                </a:cubicBezTo>
                                <a:cubicBezTo>
                                  <a:pt x="122" y="67"/>
                                  <a:pt x="122" y="67"/>
                                  <a:pt x="121" y="68"/>
                                </a:cubicBezTo>
                                <a:cubicBezTo>
                                  <a:pt x="121" y="68"/>
                                  <a:pt x="121" y="68"/>
                                  <a:pt x="121" y="68"/>
                                </a:cubicBezTo>
                                <a:cubicBezTo>
                                  <a:pt x="121" y="68"/>
                                  <a:pt x="121" y="67"/>
                                  <a:pt x="121" y="67"/>
                                </a:cubicBezTo>
                                <a:close/>
                                <a:moveTo>
                                  <a:pt x="122" y="76"/>
                                </a:moveTo>
                                <a:cubicBezTo>
                                  <a:pt x="123" y="74"/>
                                  <a:pt x="125" y="73"/>
                                  <a:pt x="126" y="72"/>
                                </a:cubicBezTo>
                                <a:cubicBezTo>
                                  <a:pt x="128" y="71"/>
                                  <a:pt x="129" y="71"/>
                                  <a:pt x="130" y="70"/>
                                </a:cubicBezTo>
                                <a:cubicBezTo>
                                  <a:pt x="123" y="77"/>
                                  <a:pt x="116" y="85"/>
                                  <a:pt x="110" y="93"/>
                                </a:cubicBezTo>
                                <a:cubicBezTo>
                                  <a:pt x="105" y="98"/>
                                  <a:pt x="100" y="102"/>
                                  <a:pt x="95" y="107"/>
                                </a:cubicBezTo>
                                <a:cubicBezTo>
                                  <a:pt x="94" y="108"/>
                                  <a:pt x="92" y="109"/>
                                  <a:pt x="90" y="110"/>
                                </a:cubicBezTo>
                                <a:cubicBezTo>
                                  <a:pt x="91" y="109"/>
                                  <a:pt x="92" y="108"/>
                                  <a:pt x="93" y="107"/>
                                </a:cubicBezTo>
                                <a:cubicBezTo>
                                  <a:pt x="98" y="101"/>
                                  <a:pt x="103" y="95"/>
                                  <a:pt x="109" y="89"/>
                                </a:cubicBezTo>
                                <a:cubicBezTo>
                                  <a:pt x="113" y="85"/>
                                  <a:pt x="118" y="81"/>
                                  <a:pt x="122" y="76"/>
                                </a:cubicBezTo>
                                <a:close/>
                                <a:moveTo>
                                  <a:pt x="117" y="61"/>
                                </a:moveTo>
                                <a:cubicBezTo>
                                  <a:pt x="116" y="62"/>
                                  <a:pt x="115" y="63"/>
                                  <a:pt x="115" y="64"/>
                                </a:cubicBezTo>
                                <a:cubicBezTo>
                                  <a:pt x="116" y="63"/>
                                  <a:pt x="117" y="62"/>
                                  <a:pt x="118" y="61"/>
                                </a:cubicBezTo>
                                <a:cubicBezTo>
                                  <a:pt x="117" y="61"/>
                                  <a:pt x="117" y="61"/>
                                  <a:pt x="117" y="61"/>
                                </a:cubicBezTo>
                                <a:close/>
                                <a:moveTo>
                                  <a:pt x="115" y="51"/>
                                </a:moveTo>
                                <a:cubicBezTo>
                                  <a:pt x="114" y="51"/>
                                  <a:pt x="113" y="52"/>
                                  <a:pt x="111" y="52"/>
                                </a:cubicBezTo>
                                <a:cubicBezTo>
                                  <a:pt x="112" y="52"/>
                                  <a:pt x="112" y="51"/>
                                  <a:pt x="113" y="51"/>
                                </a:cubicBezTo>
                                <a:cubicBezTo>
                                  <a:pt x="114" y="50"/>
                                  <a:pt x="115" y="50"/>
                                  <a:pt x="117" y="50"/>
                                </a:cubicBezTo>
                                <a:cubicBezTo>
                                  <a:pt x="116" y="50"/>
                                  <a:pt x="116" y="51"/>
                                  <a:pt x="115" y="51"/>
                                </a:cubicBezTo>
                                <a:close/>
                                <a:moveTo>
                                  <a:pt x="114" y="48"/>
                                </a:moveTo>
                                <a:cubicBezTo>
                                  <a:pt x="112" y="48"/>
                                  <a:pt x="111" y="49"/>
                                  <a:pt x="110" y="49"/>
                                </a:cubicBezTo>
                                <a:cubicBezTo>
                                  <a:pt x="112" y="48"/>
                                  <a:pt x="114" y="46"/>
                                  <a:pt x="116" y="45"/>
                                </a:cubicBezTo>
                                <a:cubicBezTo>
                                  <a:pt x="116" y="46"/>
                                  <a:pt x="115" y="47"/>
                                  <a:pt x="114" y="48"/>
                                </a:cubicBezTo>
                                <a:close/>
                                <a:moveTo>
                                  <a:pt x="106" y="50"/>
                                </a:moveTo>
                                <a:cubicBezTo>
                                  <a:pt x="105" y="50"/>
                                  <a:pt x="104" y="51"/>
                                  <a:pt x="104" y="51"/>
                                </a:cubicBezTo>
                                <a:cubicBezTo>
                                  <a:pt x="104" y="50"/>
                                  <a:pt x="105" y="49"/>
                                  <a:pt x="105" y="48"/>
                                </a:cubicBezTo>
                                <a:cubicBezTo>
                                  <a:pt x="107" y="46"/>
                                  <a:pt x="109" y="44"/>
                                  <a:pt x="111" y="43"/>
                                </a:cubicBezTo>
                                <a:cubicBezTo>
                                  <a:pt x="111" y="43"/>
                                  <a:pt x="112" y="43"/>
                                  <a:pt x="112" y="42"/>
                                </a:cubicBezTo>
                                <a:cubicBezTo>
                                  <a:pt x="112" y="42"/>
                                  <a:pt x="113" y="42"/>
                                  <a:pt x="113" y="42"/>
                                </a:cubicBezTo>
                                <a:cubicBezTo>
                                  <a:pt x="111" y="45"/>
                                  <a:pt x="108" y="47"/>
                                  <a:pt x="106" y="50"/>
                                </a:cubicBezTo>
                                <a:close/>
                                <a:moveTo>
                                  <a:pt x="106" y="45"/>
                                </a:moveTo>
                                <a:cubicBezTo>
                                  <a:pt x="106" y="44"/>
                                  <a:pt x="106" y="44"/>
                                  <a:pt x="106" y="44"/>
                                </a:cubicBezTo>
                                <a:cubicBezTo>
                                  <a:pt x="107" y="43"/>
                                  <a:pt x="108" y="43"/>
                                  <a:pt x="109" y="42"/>
                                </a:cubicBezTo>
                                <a:cubicBezTo>
                                  <a:pt x="109" y="42"/>
                                  <a:pt x="109" y="42"/>
                                  <a:pt x="109" y="42"/>
                                </a:cubicBezTo>
                                <a:cubicBezTo>
                                  <a:pt x="108" y="43"/>
                                  <a:pt x="107" y="44"/>
                                  <a:pt x="106" y="45"/>
                                </a:cubicBezTo>
                                <a:close/>
                                <a:moveTo>
                                  <a:pt x="102" y="45"/>
                                </a:moveTo>
                                <a:cubicBezTo>
                                  <a:pt x="99" y="47"/>
                                  <a:pt x="95" y="50"/>
                                  <a:pt x="92" y="52"/>
                                </a:cubicBezTo>
                                <a:cubicBezTo>
                                  <a:pt x="92" y="51"/>
                                  <a:pt x="93" y="51"/>
                                  <a:pt x="93" y="50"/>
                                </a:cubicBezTo>
                                <a:cubicBezTo>
                                  <a:pt x="93" y="50"/>
                                  <a:pt x="93" y="50"/>
                                  <a:pt x="93" y="50"/>
                                </a:cubicBezTo>
                                <a:cubicBezTo>
                                  <a:pt x="97" y="47"/>
                                  <a:pt x="100" y="45"/>
                                  <a:pt x="104" y="42"/>
                                </a:cubicBezTo>
                                <a:cubicBezTo>
                                  <a:pt x="105" y="42"/>
                                  <a:pt x="106" y="42"/>
                                  <a:pt x="107" y="42"/>
                                </a:cubicBezTo>
                                <a:cubicBezTo>
                                  <a:pt x="105" y="43"/>
                                  <a:pt x="103" y="45"/>
                                  <a:pt x="102" y="45"/>
                                </a:cubicBezTo>
                                <a:close/>
                                <a:moveTo>
                                  <a:pt x="99" y="44"/>
                                </a:moveTo>
                                <a:cubicBezTo>
                                  <a:pt x="100" y="43"/>
                                  <a:pt x="100" y="43"/>
                                  <a:pt x="101" y="42"/>
                                </a:cubicBezTo>
                                <a:cubicBezTo>
                                  <a:pt x="101" y="42"/>
                                  <a:pt x="101" y="42"/>
                                  <a:pt x="101" y="42"/>
                                </a:cubicBezTo>
                                <a:cubicBezTo>
                                  <a:pt x="101" y="43"/>
                                  <a:pt x="100" y="43"/>
                                  <a:pt x="99" y="44"/>
                                </a:cubicBezTo>
                                <a:close/>
                                <a:moveTo>
                                  <a:pt x="101" y="40"/>
                                </a:moveTo>
                                <a:cubicBezTo>
                                  <a:pt x="100" y="40"/>
                                  <a:pt x="100" y="41"/>
                                  <a:pt x="99" y="41"/>
                                </a:cubicBezTo>
                                <a:cubicBezTo>
                                  <a:pt x="99" y="41"/>
                                  <a:pt x="99" y="42"/>
                                  <a:pt x="99" y="42"/>
                                </a:cubicBezTo>
                                <a:cubicBezTo>
                                  <a:pt x="97" y="44"/>
                                  <a:pt x="95" y="46"/>
                                  <a:pt x="94" y="48"/>
                                </a:cubicBezTo>
                                <a:cubicBezTo>
                                  <a:pt x="94" y="46"/>
                                  <a:pt x="94" y="45"/>
                                  <a:pt x="95" y="44"/>
                                </a:cubicBezTo>
                                <a:cubicBezTo>
                                  <a:pt x="95" y="44"/>
                                  <a:pt x="95" y="44"/>
                                  <a:pt x="95" y="44"/>
                                </a:cubicBezTo>
                                <a:cubicBezTo>
                                  <a:pt x="98" y="41"/>
                                  <a:pt x="100" y="39"/>
                                  <a:pt x="103" y="36"/>
                                </a:cubicBezTo>
                                <a:cubicBezTo>
                                  <a:pt x="104" y="36"/>
                                  <a:pt x="104" y="36"/>
                                  <a:pt x="104" y="36"/>
                                </a:cubicBezTo>
                                <a:cubicBezTo>
                                  <a:pt x="103" y="38"/>
                                  <a:pt x="102" y="39"/>
                                  <a:pt x="101" y="40"/>
                                </a:cubicBezTo>
                                <a:close/>
                                <a:moveTo>
                                  <a:pt x="93" y="43"/>
                                </a:moveTo>
                                <a:cubicBezTo>
                                  <a:pt x="93" y="43"/>
                                  <a:pt x="92" y="43"/>
                                  <a:pt x="92" y="43"/>
                                </a:cubicBezTo>
                                <a:cubicBezTo>
                                  <a:pt x="94" y="41"/>
                                  <a:pt x="96" y="40"/>
                                  <a:pt x="98" y="38"/>
                                </a:cubicBezTo>
                                <a:cubicBezTo>
                                  <a:pt x="98" y="38"/>
                                  <a:pt x="99" y="38"/>
                                  <a:pt x="99" y="38"/>
                                </a:cubicBezTo>
                                <a:cubicBezTo>
                                  <a:pt x="97" y="39"/>
                                  <a:pt x="95" y="41"/>
                                  <a:pt x="93" y="43"/>
                                </a:cubicBezTo>
                                <a:close/>
                                <a:moveTo>
                                  <a:pt x="90" y="41"/>
                                </a:moveTo>
                                <a:cubicBezTo>
                                  <a:pt x="91" y="40"/>
                                  <a:pt x="91" y="40"/>
                                  <a:pt x="92" y="40"/>
                                </a:cubicBezTo>
                                <a:cubicBezTo>
                                  <a:pt x="92" y="40"/>
                                  <a:pt x="93" y="39"/>
                                  <a:pt x="93" y="39"/>
                                </a:cubicBezTo>
                                <a:cubicBezTo>
                                  <a:pt x="92" y="40"/>
                                  <a:pt x="91" y="40"/>
                                  <a:pt x="90" y="41"/>
                                </a:cubicBezTo>
                                <a:close/>
                                <a:moveTo>
                                  <a:pt x="82" y="40"/>
                                </a:moveTo>
                                <a:cubicBezTo>
                                  <a:pt x="80" y="41"/>
                                  <a:pt x="78" y="43"/>
                                  <a:pt x="76" y="44"/>
                                </a:cubicBezTo>
                                <a:cubicBezTo>
                                  <a:pt x="78" y="42"/>
                                  <a:pt x="80" y="40"/>
                                  <a:pt x="81" y="38"/>
                                </a:cubicBezTo>
                                <a:cubicBezTo>
                                  <a:pt x="83" y="37"/>
                                  <a:pt x="85" y="36"/>
                                  <a:pt x="86" y="35"/>
                                </a:cubicBezTo>
                                <a:cubicBezTo>
                                  <a:pt x="85" y="36"/>
                                  <a:pt x="84" y="38"/>
                                  <a:pt x="82" y="40"/>
                                </a:cubicBezTo>
                                <a:close/>
                                <a:moveTo>
                                  <a:pt x="79" y="37"/>
                                </a:moveTo>
                                <a:cubicBezTo>
                                  <a:pt x="78" y="38"/>
                                  <a:pt x="76" y="40"/>
                                  <a:pt x="74" y="41"/>
                                </a:cubicBezTo>
                                <a:cubicBezTo>
                                  <a:pt x="78" y="38"/>
                                  <a:pt x="81" y="35"/>
                                  <a:pt x="84" y="31"/>
                                </a:cubicBezTo>
                                <a:cubicBezTo>
                                  <a:pt x="85" y="30"/>
                                  <a:pt x="86" y="30"/>
                                  <a:pt x="87" y="29"/>
                                </a:cubicBezTo>
                                <a:cubicBezTo>
                                  <a:pt x="85" y="31"/>
                                  <a:pt x="84" y="32"/>
                                  <a:pt x="82" y="34"/>
                                </a:cubicBezTo>
                                <a:cubicBezTo>
                                  <a:pt x="81" y="35"/>
                                  <a:pt x="80" y="36"/>
                                  <a:pt x="79" y="37"/>
                                </a:cubicBezTo>
                                <a:close/>
                                <a:moveTo>
                                  <a:pt x="85" y="24"/>
                                </a:moveTo>
                                <a:cubicBezTo>
                                  <a:pt x="84" y="25"/>
                                  <a:pt x="83" y="25"/>
                                  <a:pt x="83" y="25"/>
                                </a:cubicBezTo>
                                <a:cubicBezTo>
                                  <a:pt x="83" y="25"/>
                                  <a:pt x="83" y="25"/>
                                  <a:pt x="83" y="25"/>
                                </a:cubicBezTo>
                                <a:cubicBezTo>
                                  <a:pt x="83" y="25"/>
                                  <a:pt x="83" y="24"/>
                                  <a:pt x="83" y="24"/>
                                </a:cubicBezTo>
                                <a:cubicBezTo>
                                  <a:pt x="83" y="24"/>
                                  <a:pt x="83" y="24"/>
                                  <a:pt x="83" y="24"/>
                                </a:cubicBezTo>
                                <a:cubicBezTo>
                                  <a:pt x="84" y="24"/>
                                  <a:pt x="86" y="23"/>
                                  <a:pt x="87" y="23"/>
                                </a:cubicBezTo>
                                <a:cubicBezTo>
                                  <a:pt x="87" y="23"/>
                                  <a:pt x="86" y="24"/>
                                  <a:pt x="85" y="24"/>
                                </a:cubicBezTo>
                                <a:close/>
                                <a:moveTo>
                                  <a:pt x="83" y="28"/>
                                </a:moveTo>
                                <a:cubicBezTo>
                                  <a:pt x="83" y="29"/>
                                  <a:pt x="82" y="29"/>
                                  <a:pt x="82" y="29"/>
                                </a:cubicBezTo>
                                <a:cubicBezTo>
                                  <a:pt x="81" y="30"/>
                                  <a:pt x="80" y="30"/>
                                  <a:pt x="79" y="31"/>
                                </a:cubicBezTo>
                                <a:cubicBezTo>
                                  <a:pt x="80" y="30"/>
                                  <a:pt x="81" y="30"/>
                                  <a:pt x="82" y="29"/>
                                </a:cubicBezTo>
                                <a:cubicBezTo>
                                  <a:pt x="82" y="29"/>
                                  <a:pt x="82" y="29"/>
                                  <a:pt x="82" y="29"/>
                                </a:cubicBezTo>
                                <a:cubicBezTo>
                                  <a:pt x="82" y="29"/>
                                  <a:pt x="83" y="29"/>
                                  <a:pt x="83" y="28"/>
                                </a:cubicBezTo>
                                <a:close/>
                                <a:moveTo>
                                  <a:pt x="59" y="48"/>
                                </a:moveTo>
                                <a:cubicBezTo>
                                  <a:pt x="61" y="46"/>
                                  <a:pt x="63" y="44"/>
                                  <a:pt x="64" y="41"/>
                                </a:cubicBezTo>
                                <a:cubicBezTo>
                                  <a:pt x="66" y="40"/>
                                  <a:pt x="67" y="39"/>
                                  <a:pt x="69" y="38"/>
                                </a:cubicBezTo>
                                <a:cubicBezTo>
                                  <a:pt x="69" y="38"/>
                                  <a:pt x="69" y="38"/>
                                  <a:pt x="69" y="38"/>
                                </a:cubicBezTo>
                                <a:cubicBezTo>
                                  <a:pt x="66" y="42"/>
                                  <a:pt x="63" y="45"/>
                                  <a:pt x="59" y="48"/>
                                </a:cubicBezTo>
                                <a:close/>
                                <a:moveTo>
                                  <a:pt x="61" y="41"/>
                                </a:moveTo>
                                <a:cubicBezTo>
                                  <a:pt x="61" y="41"/>
                                  <a:pt x="61" y="41"/>
                                  <a:pt x="62" y="41"/>
                                </a:cubicBezTo>
                                <a:cubicBezTo>
                                  <a:pt x="63" y="40"/>
                                  <a:pt x="64" y="39"/>
                                  <a:pt x="65" y="38"/>
                                </a:cubicBezTo>
                                <a:cubicBezTo>
                                  <a:pt x="65" y="39"/>
                                  <a:pt x="64" y="39"/>
                                  <a:pt x="64" y="40"/>
                                </a:cubicBezTo>
                                <a:cubicBezTo>
                                  <a:pt x="63" y="40"/>
                                  <a:pt x="62" y="41"/>
                                  <a:pt x="61" y="41"/>
                                </a:cubicBezTo>
                                <a:close/>
                                <a:moveTo>
                                  <a:pt x="58" y="46"/>
                                </a:moveTo>
                                <a:cubicBezTo>
                                  <a:pt x="58" y="46"/>
                                  <a:pt x="59" y="45"/>
                                  <a:pt x="59" y="45"/>
                                </a:cubicBezTo>
                                <a:cubicBezTo>
                                  <a:pt x="57" y="47"/>
                                  <a:pt x="55" y="50"/>
                                  <a:pt x="54" y="53"/>
                                </a:cubicBezTo>
                                <a:cubicBezTo>
                                  <a:pt x="53" y="53"/>
                                  <a:pt x="52" y="54"/>
                                  <a:pt x="52" y="54"/>
                                </a:cubicBezTo>
                                <a:cubicBezTo>
                                  <a:pt x="54" y="51"/>
                                  <a:pt x="56" y="49"/>
                                  <a:pt x="58" y="46"/>
                                </a:cubicBezTo>
                                <a:close/>
                                <a:moveTo>
                                  <a:pt x="48" y="57"/>
                                </a:moveTo>
                                <a:cubicBezTo>
                                  <a:pt x="45" y="58"/>
                                  <a:pt x="43" y="60"/>
                                  <a:pt x="41" y="61"/>
                                </a:cubicBezTo>
                                <a:cubicBezTo>
                                  <a:pt x="42" y="59"/>
                                  <a:pt x="44" y="58"/>
                                  <a:pt x="45" y="56"/>
                                </a:cubicBezTo>
                                <a:cubicBezTo>
                                  <a:pt x="48" y="54"/>
                                  <a:pt x="50" y="52"/>
                                  <a:pt x="53" y="50"/>
                                </a:cubicBezTo>
                                <a:cubicBezTo>
                                  <a:pt x="51" y="52"/>
                                  <a:pt x="49" y="54"/>
                                  <a:pt x="48" y="57"/>
                                </a:cubicBezTo>
                                <a:close/>
                                <a:moveTo>
                                  <a:pt x="50" y="58"/>
                                </a:moveTo>
                                <a:cubicBezTo>
                                  <a:pt x="50" y="58"/>
                                  <a:pt x="50" y="59"/>
                                  <a:pt x="50" y="59"/>
                                </a:cubicBezTo>
                                <a:cubicBezTo>
                                  <a:pt x="50" y="59"/>
                                  <a:pt x="49" y="59"/>
                                  <a:pt x="49" y="59"/>
                                </a:cubicBezTo>
                                <a:cubicBezTo>
                                  <a:pt x="47" y="61"/>
                                  <a:pt x="44" y="64"/>
                                  <a:pt x="42" y="67"/>
                                </a:cubicBezTo>
                                <a:cubicBezTo>
                                  <a:pt x="43" y="65"/>
                                  <a:pt x="45" y="63"/>
                                  <a:pt x="46" y="62"/>
                                </a:cubicBezTo>
                                <a:cubicBezTo>
                                  <a:pt x="47" y="60"/>
                                  <a:pt x="49" y="59"/>
                                  <a:pt x="50" y="58"/>
                                </a:cubicBezTo>
                                <a:close/>
                                <a:moveTo>
                                  <a:pt x="39" y="86"/>
                                </a:moveTo>
                                <a:cubicBezTo>
                                  <a:pt x="39" y="86"/>
                                  <a:pt x="39" y="87"/>
                                  <a:pt x="39" y="87"/>
                                </a:cubicBezTo>
                                <a:cubicBezTo>
                                  <a:pt x="38" y="88"/>
                                  <a:pt x="37" y="89"/>
                                  <a:pt x="35" y="90"/>
                                </a:cubicBezTo>
                                <a:cubicBezTo>
                                  <a:pt x="35" y="90"/>
                                  <a:pt x="35" y="90"/>
                                  <a:pt x="35" y="90"/>
                                </a:cubicBezTo>
                                <a:cubicBezTo>
                                  <a:pt x="37" y="89"/>
                                  <a:pt x="38" y="87"/>
                                  <a:pt x="39" y="86"/>
                                </a:cubicBezTo>
                                <a:close/>
                                <a:moveTo>
                                  <a:pt x="34" y="102"/>
                                </a:moveTo>
                                <a:cubicBezTo>
                                  <a:pt x="35" y="103"/>
                                  <a:pt x="35" y="105"/>
                                  <a:pt x="36" y="107"/>
                                </a:cubicBezTo>
                                <a:cubicBezTo>
                                  <a:pt x="35" y="109"/>
                                  <a:pt x="35" y="110"/>
                                  <a:pt x="35" y="112"/>
                                </a:cubicBezTo>
                                <a:cubicBezTo>
                                  <a:pt x="34" y="111"/>
                                  <a:pt x="34" y="110"/>
                                  <a:pt x="34" y="109"/>
                                </a:cubicBezTo>
                                <a:cubicBezTo>
                                  <a:pt x="34" y="106"/>
                                  <a:pt x="34" y="104"/>
                                  <a:pt x="34" y="102"/>
                                </a:cubicBezTo>
                                <a:close/>
                                <a:moveTo>
                                  <a:pt x="36" y="126"/>
                                </a:moveTo>
                                <a:cubicBezTo>
                                  <a:pt x="36" y="127"/>
                                  <a:pt x="37" y="128"/>
                                  <a:pt x="37" y="129"/>
                                </a:cubicBezTo>
                                <a:cubicBezTo>
                                  <a:pt x="37" y="129"/>
                                  <a:pt x="37" y="130"/>
                                  <a:pt x="37" y="130"/>
                                </a:cubicBezTo>
                                <a:cubicBezTo>
                                  <a:pt x="37" y="130"/>
                                  <a:pt x="37" y="131"/>
                                  <a:pt x="37" y="131"/>
                                </a:cubicBezTo>
                                <a:cubicBezTo>
                                  <a:pt x="35" y="128"/>
                                  <a:pt x="35" y="128"/>
                                  <a:pt x="35" y="128"/>
                                </a:cubicBezTo>
                                <a:cubicBezTo>
                                  <a:pt x="36" y="127"/>
                                  <a:pt x="36" y="127"/>
                                  <a:pt x="36" y="126"/>
                                </a:cubicBezTo>
                                <a:close/>
                                <a:moveTo>
                                  <a:pt x="36" y="115"/>
                                </a:moveTo>
                                <a:cubicBezTo>
                                  <a:pt x="36" y="115"/>
                                  <a:pt x="36" y="115"/>
                                  <a:pt x="36" y="115"/>
                                </a:cubicBezTo>
                                <a:cubicBezTo>
                                  <a:pt x="36" y="114"/>
                                  <a:pt x="36" y="112"/>
                                  <a:pt x="36" y="111"/>
                                </a:cubicBezTo>
                                <a:cubicBezTo>
                                  <a:pt x="36" y="111"/>
                                  <a:pt x="37" y="111"/>
                                  <a:pt x="37" y="111"/>
                                </a:cubicBezTo>
                                <a:cubicBezTo>
                                  <a:pt x="37" y="111"/>
                                  <a:pt x="37" y="112"/>
                                  <a:pt x="37" y="113"/>
                                </a:cubicBezTo>
                                <a:cubicBezTo>
                                  <a:pt x="37" y="114"/>
                                  <a:pt x="36" y="114"/>
                                  <a:pt x="36" y="115"/>
                                </a:cubicBezTo>
                                <a:close/>
                                <a:moveTo>
                                  <a:pt x="36" y="97"/>
                                </a:moveTo>
                                <a:cubicBezTo>
                                  <a:pt x="36" y="97"/>
                                  <a:pt x="36" y="98"/>
                                  <a:pt x="37" y="99"/>
                                </a:cubicBezTo>
                                <a:cubicBezTo>
                                  <a:pt x="37" y="99"/>
                                  <a:pt x="37" y="100"/>
                                  <a:pt x="36" y="100"/>
                                </a:cubicBezTo>
                                <a:cubicBezTo>
                                  <a:pt x="36" y="99"/>
                                  <a:pt x="36" y="98"/>
                                  <a:pt x="36" y="97"/>
                                </a:cubicBezTo>
                                <a:close/>
                                <a:moveTo>
                                  <a:pt x="37" y="94"/>
                                </a:moveTo>
                                <a:cubicBezTo>
                                  <a:pt x="37" y="93"/>
                                  <a:pt x="36" y="92"/>
                                  <a:pt x="36" y="92"/>
                                </a:cubicBezTo>
                                <a:cubicBezTo>
                                  <a:pt x="37" y="91"/>
                                  <a:pt x="38" y="90"/>
                                  <a:pt x="38" y="90"/>
                                </a:cubicBezTo>
                                <a:cubicBezTo>
                                  <a:pt x="38" y="91"/>
                                  <a:pt x="38" y="92"/>
                                  <a:pt x="38" y="93"/>
                                </a:cubicBezTo>
                                <a:cubicBezTo>
                                  <a:pt x="37" y="93"/>
                                  <a:pt x="37" y="93"/>
                                  <a:pt x="37" y="94"/>
                                </a:cubicBezTo>
                                <a:close/>
                                <a:moveTo>
                                  <a:pt x="39" y="103"/>
                                </a:moveTo>
                                <a:cubicBezTo>
                                  <a:pt x="39" y="103"/>
                                  <a:pt x="39" y="103"/>
                                  <a:pt x="39" y="103"/>
                                </a:cubicBezTo>
                                <a:cubicBezTo>
                                  <a:pt x="39" y="104"/>
                                  <a:pt x="38" y="104"/>
                                  <a:pt x="38" y="104"/>
                                </a:cubicBezTo>
                                <a:cubicBezTo>
                                  <a:pt x="38" y="104"/>
                                  <a:pt x="38" y="104"/>
                                  <a:pt x="38" y="103"/>
                                </a:cubicBezTo>
                                <a:cubicBezTo>
                                  <a:pt x="38" y="103"/>
                                  <a:pt x="38" y="103"/>
                                  <a:pt x="39" y="103"/>
                                </a:cubicBezTo>
                                <a:close/>
                                <a:moveTo>
                                  <a:pt x="38" y="97"/>
                                </a:moveTo>
                                <a:cubicBezTo>
                                  <a:pt x="38" y="96"/>
                                  <a:pt x="39" y="95"/>
                                  <a:pt x="39" y="94"/>
                                </a:cubicBezTo>
                                <a:cubicBezTo>
                                  <a:pt x="40" y="93"/>
                                  <a:pt x="41" y="93"/>
                                  <a:pt x="42" y="92"/>
                                </a:cubicBezTo>
                                <a:cubicBezTo>
                                  <a:pt x="41" y="93"/>
                                  <a:pt x="40" y="94"/>
                                  <a:pt x="39" y="95"/>
                                </a:cubicBezTo>
                                <a:cubicBezTo>
                                  <a:pt x="39" y="96"/>
                                  <a:pt x="40" y="97"/>
                                  <a:pt x="41" y="96"/>
                                </a:cubicBezTo>
                                <a:cubicBezTo>
                                  <a:pt x="41" y="96"/>
                                  <a:pt x="41" y="96"/>
                                  <a:pt x="41" y="96"/>
                                </a:cubicBezTo>
                                <a:cubicBezTo>
                                  <a:pt x="41" y="96"/>
                                  <a:pt x="41" y="96"/>
                                  <a:pt x="41" y="96"/>
                                </a:cubicBezTo>
                                <a:cubicBezTo>
                                  <a:pt x="41" y="97"/>
                                  <a:pt x="41" y="97"/>
                                  <a:pt x="41" y="98"/>
                                </a:cubicBezTo>
                                <a:cubicBezTo>
                                  <a:pt x="40" y="98"/>
                                  <a:pt x="40" y="99"/>
                                  <a:pt x="39" y="99"/>
                                </a:cubicBezTo>
                                <a:cubicBezTo>
                                  <a:pt x="39" y="99"/>
                                  <a:pt x="39" y="98"/>
                                  <a:pt x="38" y="97"/>
                                </a:cubicBezTo>
                                <a:close/>
                                <a:moveTo>
                                  <a:pt x="40" y="121"/>
                                </a:moveTo>
                                <a:cubicBezTo>
                                  <a:pt x="40" y="121"/>
                                  <a:pt x="40" y="121"/>
                                  <a:pt x="40" y="121"/>
                                </a:cubicBezTo>
                                <a:cubicBezTo>
                                  <a:pt x="40" y="122"/>
                                  <a:pt x="41" y="123"/>
                                  <a:pt x="41" y="124"/>
                                </a:cubicBezTo>
                                <a:cubicBezTo>
                                  <a:pt x="41" y="124"/>
                                  <a:pt x="41" y="124"/>
                                  <a:pt x="40" y="125"/>
                                </a:cubicBezTo>
                                <a:cubicBezTo>
                                  <a:pt x="40" y="123"/>
                                  <a:pt x="40" y="122"/>
                                  <a:pt x="39" y="121"/>
                                </a:cubicBezTo>
                                <a:cubicBezTo>
                                  <a:pt x="39" y="121"/>
                                  <a:pt x="40" y="121"/>
                                  <a:pt x="40" y="121"/>
                                </a:cubicBezTo>
                                <a:close/>
                                <a:moveTo>
                                  <a:pt x="40" y="133"/>
                                </a:moveTo>
                                <a:cubicBezTo>
                                  <a:pt x="41" y="134"/>
                                  <a:pt x="41" y="136"/>
                                  <a:pt x="42" y="138"/>
                                </a:cubicBezTo>
                                <a:cubicBezTo>
                                  <a:pt x="42" y="138"/>
                                  <a:pt x="41" y="138"/>
                                  <a:pt x="41" y="138"/>
                                </a:cubicBezTo>
                                <a:cubicBezTo>
                                  <a:pt x="41" y="137"/>
                                  <a:pt x="40" y="135"/>
                                  <a:pt x="40" y="133"/>
                                </a:cubicBezTo>
                                <a:cubicBezTo>
                                  <a:pt x="40" y="133"/>
                                  <a:pt x="40" y="133"/>
                                  <a:pt x="40" y="133"/>
                                </a:cubicBezTo>
                                <a:close/>
                                <a:moveTo>
                                  <a:pt x="41" y="96"/>
                                </a:moveTo>
                                <a:cubicBezTo>
                                  <a:pt x="43" y="93"/>
                                  <a:pt x="46" y="91"/>
                                  <a:pt x="48" y="88"/>
                                </a:cubicBezTo>
                                <a:cubicBezTo>
                                  <a:pt x="48" y="89"/>
                                  <a:pt x="48" y="90"/>
                                  <a:pt x="47" y="90"/>
                                </a:cubicBezTo>
                                <a:cubicBezTo>
                                  <a:pt x="47" y="91"/>
                                  <a:pt x="47" y="92"/>
                                  <a:pt x="46" y="92"/>
                                </a:cubicBezTo>
                                <a:cubicBezTo>
                                  <a:pt x="45" y="94"/>
                                  <a:pt x="44" y="95"/>
                                  <a:pt x="43" y="96"/>
                                </a:cubicBezTo>
                                <a:cubicBezTo>
                                  <a:pt x="42" y="96"/>
                                  <a:pt x="42" y="96"/>
                                  <a:pt x="42" y="96"/>
                                </a:cubicBezTo>
                                <a:cubicBezTo>
                                  <a:pt x="42" y="95"/>
                                  <a:pt x="41" y="95"/>
                                  <a:pt x="41" y="96"/>
                                </a:cubicBezTo>
                                <a:close/>
                                <a:moveTo>
                                  <a:pt x="43" y="129"/>
                                </a:moveTo>
                                <a:cubicBezTo>
                                  <a:pt x="44" y="130"/>
                                  <a:pt x="44" y="132"/>
                                  <a:pt x="45" y="133"/>
                                </a:cubicBezTo>
                                <a:cubicBezTo>
                                  <a:pt x="44" y="134"/>
                                  <a:pt x="44" y="134"/>
                                  <a:pt x="43" y="135"/>
                                </a:cubicBezTo>
                                <a:cubicBezTo>
                                  <a:pt x="43" y="133"/>
                                  <a:pt x="43" y="132"/>
                                  <a:pt x="42" y="130"/>
                                </a:cubicBezTo>
                                <a:cubicBezTo>
                                  <a:pt x="42" y="130"/>
                                  <a:pt x="43" y="129"/>
                                  <a:pt x="43" y="129"/>
                                </a:cubicBezTo>
                                <a:close/>
                                <a:moveTo>
                                  <a:pt x="42" y="140"/>
                                </a:moveTo>
                                <a:cubicBezTo>
                                  <a:pt x="43" y="143"/>
                                  <a:pt x="44" y="145"/>
                                  <a:pt x="44" y="147"/>
                                </a:cubicBezTo>
                                <a:cubicBezTo>
                                  <a:pt x="44" y="145"/>
                                  <a:pt x="43" y="143"/>
                                  <a:pt x="42" y="141"/>
                                </a:cubicBezTo>
                                <a:cubicBezTo>
                                  <a:pt x="42" y="141"/>
                                  <a:pt x="42" y="141"/>
                                  <a:pt x="42" y="140"/>
                                </a:cubicBezTo>
                                <a:close/>
                                <a:moveTo>
                                  <a:pt x="44" y="154"/>
                                </a:moveTo>
                                <a:cubicBezTo>
                                  <a:pt x="44" y="154"/>
                                  <a:pt x="44" y="154"/>
                                  <a:pt x="44" y="154"/>
                                </a:cubicBezTo>
                                <a:cubicBezTo>
                                  <a:pt x="45" y="157"/>
                                  <a:pt x="45" y="160"/>
                                  <a:pt x="46" y="164"/>
                                </a:cubicBezTo>
                                <a:cubicBezTo>
                                  <a:pt x="45" y="160"/>
                                  <a:pt x="44" y="157"/>
                                  <a:pt x="44" y="154"/>
                                </a:cubicBezTo>
                                <a:cubicBezTo>
                                  <a:pt x="44" y="154"/>
                                  <a:pt x="44" y="154"/>
                                  <a:pt x="44" y="154"/>
                                </a:cubicBezTo>
                                <a:close/>
                                <a:moveTo>
                                  <a:pt x="43" y="174"/>
                                </a:moveTo>
                                <a:cubicBezTo>
                                  <a:pt x="43" y="175"/>
                                  <a:pt x="44" y="176"/>
                                  <a:pt x="44" y="178"/>
                                </a:cubicBezTo>
                                <a:cubicBezTo>
                                  <a:pt x="44" y="178"/>
                                  <a:pt x="44" y="178"/>
                                  <a:pt x="44" y="178"/>
                                </a:cubicBezTo>
                                <a:cubicBezTo>
                                  <a:pt x="43" y="176"/>
                                  <a:pt x="42" y="175"/>
                                  <a:pt x="41" y="174"/>
                                </a:cubicBezTo>
                                <a:cubicBezTo>
                                  <a:pt x="41" y="173"/>
                                  <a:pt x="41" y="172"/>
                                  <a:pt x="41" y="171"/>
                                </a:cubicBezTo>
                                <a:cubicBezTo>
                                  <a:pt x="42" y="172"/>
                                  <a:pt x="42" y="173"/>
                                  <a:pt x="43" y="174"/>
                                </a:cubicBezTo>
                                <a:close/>
                                <a:moveTo>
                                  <a:pt x="42" y="176"/>
                                </a:moveTo>
                                <a:cubicBezTo>
                                  <a:pt x="43" y="178"/>
                                  <a:pt x="44" y="180"/>
                                  <a:pt x="45" y="181"/>
                                </a:cubicBezTo>
                                <a:cubicBezTo>
                                  <a:pt x="46" y="183"/>
                                  <a:pt x="46" y="184"/>
                                  <a:pt x="47" y="186"/>
                                </a:cubicBezTo>
                                <a:cubicBezTo>
                                  <a:pt x="47" y="187"/>
                                  <a:pt x="46" y="188"/>
                                  <a:pt x="45" y="190"/>
                                </a:cubicBezTo>
                                <a:cubicBezTo>
                                  <a:pt x="44" y="187"/>
                                  <a:pt x="43" y="185"/>
                                  <a:pt x="42" y="182"/>
                                </a:cubicBezTo>
                                <a:cubicBezTo>
                                  <a:pt x="42" y="180"/>
                                  <a:pt x="42" y="178"/>
                                  <a:pt x="42" y="176"/>
                                </a:cubicBezTo>
                                <a:close/>
                                <a:moveTo>
                                  <a:pt x="46" y="192"/>
                                </a:moveTo>
                                <a:cubicBezTo>
                                  <a:pt x="47" y="191"/>
                                  <a:pt x="47" y="190"/>
                                  <a:pt x="48" y="188"/>
                                </a:cubicBezTo>
                                <a:cubicBezTo>
                                  <a:pt x="49" y="192"/>
                                  <a:pt x="50" y="196"/>
                                  <a:pt x="52" y="200"/>
                                </a:cubicBezTo>
                                <a:cubicBezTo>
                                  <a:pt x="51" y="200"/>
                                  <a:pt x="51" y="199"/>
                                  <a:pt x="51" y="199"/>
                                </a:cubicBezTo>
                                <a:cubicBezTo>
                                  <a:pt x="49" y="197"/>
                                  <a:pt x="47" y="194"/>
                                  <a:pt x="46" y="192"/>
                                </a:cubicBezTo>
                                <a:cubicBezTo>
                                  <a:pt x="46" y="192"/>
                                  <a:pt x="46" y="192"/>
                                  <a:pt x="46" y="192"/>
                                </a:cubicBezTo>
                                <a:close/>
                                <a:moveTo>
                                  <a:pt x="50" y="174"/>
                                </a:moveTo>
                                <a:cubicBezTo>
                                  <a:pt x="50" y="171"/>
                                  <a:pt x="49" y="168"/>
                                  <a:pt x="48" y="165"/>
                                </a:cubicBezTo>
                                <a:cubicBezTo>
                                  <a:pt x="48" y="163"/>
                                  <a:pt x="48" y="162"/>
                                  <a:pt x="48" y="161"/>
                                </a:cubicBezTo>
                                <a:cubicBezTo>
                                  <a:pt x="48" y="161"/>
                                  <a:pt x="48" y="162"/>
                                  <a:pt x="49" y="162"/>
                                </a:cubicBezTo>
                                <a:cubicBezTo>
                                  <a:pt x="49" y="163"/>
                                  <a:pt x="49" y="163"/>
                                  <a:pt x="49" y="164"/>
                                </a:cubicBezTo>
                                <a:cubicBezTo>
                                  <a:pt x="49" y="165"/>
                                  <a:pt x="50" y="165"/>
                                  <a:pt x="50" y="165"/>
                                </a:cubicBezTo>
                                <a:cubicBezTo>
                                  <a:pt x="50" y="166"/>
                                  <a:pt x="49" y="166"/>
                                  <a:pt x="49" y="166"/>
                                </a:cubicBezTo>
                                <a:cubicBezTo>
                                  <a:pt x="49" y="167"/>
                                  <a:pt x="49" y="167"/>
                                  <a:pt x="50" y="167"/>
                                </a:cubicBezTo>
                                <a:cubicBezTo>
                                  <a:pt x="51" y="170"/>
                                  <a:pt x="52" y="173"/>
                                  <a:pt x="53" y="175"/>
                                </a:cubicBezTo>
                                <a:cubicBezTo>
                                  <a:pt x="53" y="176"/>
                                  <a:pt x="52" y="176"/>
                                  <a:pt x="52" y="176"/>
                                </a:cubicBezTo>
                                <a:cubicBezTo>
                                  <a:pt x="51" y="176"/>
                                  <a:pt x="51" y="175"/>
                                  <a:pt x="50" y="174"/>
                                </a:cubicBezTo>
                                <a:close/>
                                <a:moveTo>
                                  <a:pt x="51" y="186"/>
                                </a:moveTo>
                                <a:cubicBezTo>
                                  <a:pt x="50" y="185"/>
                                  <a:pt x="50" y="184"/>
                                  <a:pt x="49" y="183"/>
                                </a:cubicBezTo>
                                <a:cubicBezTo>
                                  <a:pt x="49" y="182"/>
                                  <a:pt x="50" y="182"/>
                                  <a:pt x="50" y="181"/>
                                </a:cubicBezTo>
                                <a:cubicBezTo>
                                  <a:pt x="50" y="181"/>
                                  <a:pt x="50" y="181"/>
                                  <a:pt x="50" y="181"/>
                                </a:cubicBezTo>
                                <a:cubicBezTo>
                                  <a:pt x="50" y="183"/>
                                  <a:pt x="51" y="184"/>
                                  <a:pt x="51" y="186"/>
                                </a:cubicBezTo>
                                <a:close/>
                                <a:moveTo>
                                  <a:pt x="52" y="179"/>
                                </a:moveTo>
                                <a:cubicBezTo>
                                  <a:pt x="53" y="179"/>
                                  <a:pt x="53" y="179"/>
                                  <a:pt x="54" y="179"/>
                                </a:cubicBezTo>
                                <a:cubicBezTo>
                                  <a:pt x="54" y="179"/>
                                  <a:pt x="54" y="179"/>
                                  <a:pt x="55" y="180"/>
                                </a:cubicBezTo>
                                <a:cubicBezTo>
                                  <a:pt x="55" y="181"/>
                                  <a:pt x="56" y="183"/>
                                  <a:pt x="56" y="184"/>
                                </a:cubicBezTo>
                                <a:cubicBezTo>
                                  <a:pt x="56" y="184"/>
                                  <a:pt x="55" y="183"/>
                                  <a:pt x="55" y="183"/>
                                </a:cubicBezTo>
                                <a:cubicBezTo>
                                  <a:pt x="54" y="182"/>
                                  <a:pt x="53" y="181"/>
                                  <a:pt x="52" y="181"/>
                                </a:cubicBezTo>
                                <a:cubicBezTo>
                                  <a:pt x="52" y="180"/>
                                  <a:pt x="52" y="180"/>
                                  <a:pt x="52" y="179"/>
                                </a:cubicBezTo>
                                <a:cubicBezTo>
                                  <a:pt x="52" y="179"/>
                                  <a:pt x="52" y="179"/>
                                  <a:pt x="52" y="179"/>
                                </a:cubicBezTo>
                                <a:close/>
                                <a:moveTo>
                                  <a:pt x="54" y="184"/>
                                </a:moveTo>
                                <a:cubicBezTo>
                                  <a:pt x="56" y="186"/>
                                  <a:pt x="57" y="188"/>
                                  <a:pt x="59" y="190"/>
                                </a:cubicBezTo>
                                <a:cubicBezTo>
                                  <a:pt x="59" y="190"/>
                                  <a:pt x="59" y="190"/>
                                  <a:pt x="59" y="190"/>
                                </a:cubicBezTo>
                                <a:cubicBezTo>
                                  <a:pt x="59" y="191"/>
                                  <a:pt x="58" y="193"/>
                                  <a:pt x="57" y="194"/>
                                </a:cubicBezTo>
                                <a:cubicBezTo>
                                  <a:pt x="57" y="194"/>
                                  <a:pt x="57" y="194"/>
                                  <a:pt x="57" y="194"/>
                                </a:cubicBezTo>
                                <a:cubicBezTo>
                                  <a:pt x="56" y="190"/>
                                  <a:pt x="55" y="187"/>
                                  <a:pt x="54" y="184"/>
                                </a:cubicBezTo>
                                <a:cubicBezTo>
                                  <a:pt x="54" y="184"/>
                                  <a:pt x="54" y="184"/>
                                  <a:pt x="54" y="184"/>
                                </a:cubicBezTo>
                                <a:close/>
                                <a:moveTo>
                                  <a:pt x="58" y="195"/>
                                </a:moveTo>
                                <a:cubicBezTo>
                                  <a:pt x="59" y="195"/>
                                  <a:pt x="60" y="194"/>
                                  <a:pt x="61" y="194"/>
                                </a:cubicBezTo>
                                <a:cubicBezTo>
                                  <a:pt x="63" y="195"/>
                                  <a:pt x="64" y="197"/>
                                  <a:pt x="65" y="198"/>
                                </a:cubicBezTo>
                                <a:cubicBezTo>
                                  <a:pt x="64" y="199"/>
                                  <a:pt x="64" y="200"/>
                                  <a:pt x="64" y="200"/>
                                </a:cubicBezTo>
                                <a:cubicBezTo>
                                  <a:pt x="62" y="199"/>
                                  <a:pt x="60" y="197"/>
                                  <a:pt x="58" y="195"/>
                                </a:cubicBezTo>
                                <a:close/>
                                <a:moveTo>
                                  <a:pt x="63" y="193"/>
                                </a:moveTo>
                                <a:cubicBezTo>
                                  <a:pt x="64" y="192"/>
                                  <a:pt x="65" y="192"/>
                                  <a:pt x="65" y="192"/>
                                </a:cubicBezTo>
                                <a:cubicBezTo>
                                  <a:pt x="66" y="192"/>
                                  <a:pt x="67" y="193"/>
                                  <a:pt x="68" y="194"/>
                                </a:cubicBezTo>
                                <a:cubicBezTo>
                                  <a:pt x="68" y="194"/>
                                  <a:pt x="67" y="195"/>
                                  <a:pt x="67" y="196"/>
                                </a:cubicBezTo>
                                <a:cubicBezTo>
                                  <a:pt x="65" y="195"/>
                                  <a:pt x="64" y="194"/>
                                  <a:pt x="63" y="193"/>
                                </a:cubicBezTo>
                                <a:close/>
                                <a:moveTo>
                                  <a:pt x="70" y="195"/>
                                </a:moveTo>
                                <a:cubicBezTo>
                                  <a:pt x="70" y="196"/>
                                  <a:pt x="71" y="196"/>
                                  <a:pt x="72" y="197"/>
                                </a:cubicBezTo>
                                <a:cubicBezTo>
                                  <a:pt x="72" y="198"/>
                                  <a:pt x="72" y="198"/>
                                  <a:pt x="72" y="198"/>
                                </a:cubicBezTo>
                                <a:cubicBezTo>
                                  <a:pt x="72" y="199"/>
                                  <a:pt x="72" y="199"/>
                                  <a:pt x="72" y="199"/>
                                </a:cubicBezTo>
                                <a:cubicBezTo>
                                  <a:pt x="72" y="199"/>
                                  <a:pt x="72" y="199"/>
                                  <a:pt x="71" y="199"/>
                                </a:cubicBezTo>
                                <a:cubicBezTo>
                                  <a:pt x="71" y="199"/>
                                  <a:pt x="70" y="198"/>
                                  <a:pt x="69" y="198"/>
                                </a:cubicBezTo>
                                <a:cubicBezTo>
                                  <a:pt x="68" y="198"/>
                                  <a:pt x="68" y="198"/>
                                  <a:pt x="68" y="198"/>
                                </a:cubicBezTo>
                                <a:cubicBezTo>
                                  <a:pt x="68" y="197"/>
                                  <a:pt x="68" y="197"/>
                                  <a:pt x="68" y="197"/>
                                </a:cubicBezTo>
                                <a:cubicBezTo>
                                  <a:pt x="68" y="196"/>
                                  <a:pt x="69" y="195"/>
                                  <a:pt x="70" y="195"/>
                                </a:cubicBezTo>
                                <a:close/>
                                <a:moveTo>
                                  <a:pt x="67" y="190"/>
                                </a:moveTo>
                                <a:cubicBezTo>
                                  <a:pt x="69" y="190"/>
                                  <a:pt x="70" y="189"/>
                                  <a:pt x="71" y="188"/>
                                </a:cubicBezTo>
                                <a:cubicBezTo>
                                  <a:pt x="71" y="188"/>
                                  <a:pt x="72" y="189"/>
                                  <a:pt x="72" y="189"/>
                                </a:cubicBezTo>
                                <a:cubicBezTo>
                                  <a:pt x="71" y="190"/>
                                  <a:pt x="71" y="191"/>
                                  <a:pt x="70" y="192"/>
                                </a:cubicBezTo>
                                <a:cubicBezTo>
                                  <a:pt x="69" y="191"/>
                                  <a:pt x="68" y="191"/>
                                  <a:pt x="67" y="190"/>
                                </a:cubicBezTo>
                                <a:close/>
                                <a:moveTo>
                                  <a:pt x="72" y="185"/>
                                </a:moveTo>
                                <a:cubicBezTo>
                                  <a:pt x="71" y="184"/>
                                  <a:pt x="70" y="183"/>
                                  <a:pt x="68" y="181"/>
                                </a:cubicBezTo>
                                <a:cubicBezTo>
                                  <a:pt x="69" y="181"/>
                                  <a:pt x="69" y="181"/>
                                  <a:pt x="69" y="180"/>
                                </a:cubicBezTo>
                                <a:cubicBezTo>
                                  <a:pt x="70" y="181"/>
                                  <a:pt x="71" y="181"/>
                                  <a:pt x="72" y="182"/>
                                </a:cubicBezTo>
                                <a:cubicBezTo>
                                  <a:pt x="72" y="182"/>
                                  <a:pt x="73" y="182"/>
                                  <a:pt x="73" y="182"/>
                                </a:cubicBezTo>
                                <a:cubicBezTo>
                                  <a:pt x="73" y="183"/>
                                  <a:pt x="73" y="184"/>
                                  <a:pt x="73" y="184"/>
                                </a:cubicBezTo>
                                <a:cubicBezTo>
                                  <a:pt x="73" y="185"/>
                                  <a:pt x="72" y="185"/>
                                  <a:pt x="72" y="185"/>
                                </a:cubicBezTo>
                                <a:close/>
                                <a:moveTo>
                                  <a:pt x="71" y="151"/>
                                </a:moveTo>
                                <a:cubicBezTo>
                                  <a:pt x="72" y="150"/>
                                  <a:pt x="72" y="150"/>
                                  <a:pt x="73" y="149"/>
                                </a:cubicBezTo>
                                <a:cubicBezTo>
                                  <a:pt x="73" y="149"/>
                                  <a:pt x="73" y="150"/>
                                  <a:pt x="73" y="150"/>
                                </a:cubicBezTo>
                                <a:cubicBezTo>
                                  <a:pt x="72" y="150"/>
                                  <a:pt x="72" y="151"/>
                                  <a:pt x="71" y="151"/>
                                </a:cubicBezTo>
                                <a:close/>
                                <a:moveTo>
                                  <a:pt x="72" y="119"/>
                                </a:moveTo>
                                <a:cubicBezTo>
                                  <a:pt x="72" y="119"/>
                                  <a:pt x="71" y="120"/>
                                  <a:pt x="71" y="120"/>
                                </a:cubicBezTo>
                                <a:cubicBezTo>
                                  <a:pt x="72" y="119"/>
                                  <a:pt x="72" y="118"/>
                                  <a:pt x="72" y="118"/>
                                </a:cubicBezTo>
                                <a:cubicBezTo>
                                  <a:pt x="73" y="117"/>
                                  <a:pt x="73" y="117"/>
                                  <a:pt x="74" y="116"/>
                                </a:cubicBezTo>
                                <a:cubicBezTo>
                                  <a:pt x="74" y="116"/>
                                  <a:pt x="74" y="116"/>
                                  <a:pt x="74" y="116"/>
                                </a:cubicBezTo>
                                <a:cubicBezTo>
                                  <a:pt x="73" y="117"/>
                                  <a:pt x="72" y="118"/>
                                  <a:pt x="72" y="119"/>
                                </a:cubicBezTo>
                                <a:close/>
                                <a:moveTo>
                                  <a:pt x="78" y="130"/>
                                </a:moveTo>
                                <a:cubicBezTo>
                                  <a:pt x="78" y="131"/>
                                  <a:pt x="79" y="132"/>
                                  <a:pt x="79" y="134"/>
                                </a:cubicBezTo>
                                <a:cubicBezTo>
                                  <a:pt x="77" y="135"/>
                                  <a:pt x="75" y="136"/>
                                  <a:pt x="74" y="137"/>
                                </a:cubicBezTo>
                                <a:cubicBezTo>
                                  <a:pt x="73" y="137"/>
                                  <a:pt x="73" y="136"/>
                                  <a:pt x="73" y="135"/>
                                </a:cubicBezTo>
                                <a:cubicBezTo>
                                  <a:pt x="75" y="134"/>
                                  <a:pt x="76" y="132"/>
                                  <a:pt x="78" y="130"/>
                                </a:cubicBezTo>
                                <a:close/>
                                <a:moveTo>
                                  <a:pt x="75" y="140"/>
                                </a:moveTo>
                                <a:cubicBezTo>
                                  <a:pt x="76" y="140"/>
                                  <a:pt x="77" y="139"/>
                                  <a:pt x="78" y="138"/>
                                </a:cubicBezTo>
                                <a:cubicBezTo>
                                  <a:pt x="77" y="139"/>
                                  <a:pt x="76" y="141"/>
                                  <a:pt x="75" y="142"/>
                                </a:cubicBezTo>
                                <a:cubicBezTo>
                                  <a:pt x="75" y="142"/>
                                  <a:pt x="74" y="142"/>
                                  <a:pt x="74" y="141"/>
                                </a:cubicBezTo>
                                <a:cubicBezTo>
                                  <a:pt x="75" y="141"/>
                                  <a:pt x="75" y="141"/>
                                  <a:pt x="75" y="140"/>
                                </a:cubicBezTo>
                                <a:close/>
                                <a:moveTo>
                                  <a:pt x="80" y="138"/>
                                </a:moveTo>
                                <a:cubicBezTo>
                                  <a:pt x="80" y="139"/>
                                  <a:pt x="80" y="139"/>
                                  <a:pt x="80" y="140"/>
                                </a:cubicBezTo>
                                <a:cubicBezTo>
                                  <a:pt x="79" y="142"/>
                                  <a:pt x="77" y="143"/>
                                  <a:pt x="76" y="145"/>
                                </a:cubicBezTo>
                                <a:cubicBezTo>
                                  <a:pt x="77" y="142"/>
                                  <a:pt x="79" y="140"/>
                                  <a:pt x="80" y="138"/>
                                </a:cubicBezTo>
                                <a:close/>
                                <a:moveTo>
                                  <a:pt x="78" y="145"/>
                                </a:moveTo>
                                <a:cubicBezTo>
                                  <a:pt x="78" y="145"/>
                                  <a:pt x="78" y="145"/>
                                  <a:pt x="78" y="145"/>
                                </a:cubicBezTo>
                                <a:cubicBezTo>
                                  <a:pt x="77" y="146"/>
                                  <a:pt x="77" y="146"/>
                                  <a:pt x="76" y="147"/>
                                </a:cubicBezTo>
                                <a:cubicBezTo>
                                  <a:pt x="76" y="147"/>
                                  <a:pt x="76" y="147"/>
                                  <a:pt x="76" y="147"/>
                                </a:cubicBezTo>
                                <a:cubicBezTo>
                                  <a:pt x="77" y="146"/>
                                  <a:pt x="77" y="145"/>
                                  <a:pt x="78" y="145"/>
                                </a:cubicBezTo>
                                <a:close/>
                                <a:moveTo>
                                  <a:pt x="78" y="166"/>
                                </a:moveTo>
                                <a:cubicBezTo>
                                  <a:pt x="78" y="166"/>
                                  <a:pt x="78" y="167"/>
                                  <a:pt x="79" y="167"/>
                                </a:cubicBezTo>
                                <a:cubicBezTo>
                                  <a:pt x="78" y="168"/>
                                  <a:pt x="78" y="168"/>
                                  <a:pt x="78" y="168"/>
                                </a:cubicBezTo>
                                <a:cubicBezTo>
                                  <a:pt x="78" y="168"/>
                                  <a:pt x="78" y="168"/>
                                  <a:pt x="78" y="168"/>
                                </a:cubicBezTo>
                                <a:cubicBezTo>
                                  <a:pt x="78" y="167"/>
                                  <a:pt x="78" y="167"/>
                                  <a:pt x="78" y="166"/>
                                </a:cubicBezTo>
                                <a:cubicBezTo>
                                  <a:pt x="78" y="166"/>
                                  <a:pt x="78" y="166"/>
                                  <a:pt x="78" y="166"/>
                                </a:cubicBezTo>
                                <a:close/>
                                <a:moveTo>
                                  <a:pt x="78" y="155"/>
                                </a:moveTo>
                                <a:cubicBezTo>
                                  <a:pt x="80" y="153"/>
                                  <a:pt x="81" y="152"/>
                                  <a:pt x="83" y="151"/>
                                </a:cubicBezTo>
                                <a:cubicBezTo>
                                  <a:pt x="83" y="152"/>
                                  <a:pt x="83" y="153"/>
                                  <a:pt x="83" y="154"/>
                                </a:cubicBezTo>
                                <a:cubicBezTo>
                                  <a:pt x="82" y="156"/>
                                  <a:pt x="81" y="157"/>
                                  <a:pt x="80" y="159"/>
                                </a:cubicBezTo>
                                <a:cubicBezTo>
                                  <a:pt x="79" y="158"/>
                                  <a:pt x="79" y="156"/>
                                  <a:pt x="78" y="155"/>
                                </a:cubicBezTo>
                                <a:close/>
                                <a:moveTo>
                                  <a:pt x="85" y="152"/>
                                </a:moveTo>
                                <a:cubicBezTo>
                                  <a:pt x="85" y="151"/>
                                  <a:pt x="84" y="150"/>
                                  <a:pt x="84" y="149"/>
                                </a:cubicBezTo>
                                <a:cubicBezTo>
                                  <a:pt x="85" y="149"/>
                                  <a:pt x="85" y="149"/>
                                  <a:pt x="85" y="148"/>
                                </a:cubicBezTo>
                                <a:cubicBezTo>
                                  <a:pt x="85" y="149"/>
                                  <a:pt x="85" y="149"/>
                                  <a:pt x="85" y="149"/>
                                </a:cubicBezTo>
                                <a:cubicBezTo>
                                  <a:pt x="85" y="149"/>
                                  <a:pt x="85" y="150"/>
                                  <a:pt x="86" y="150"/>
                                </a:cubicBezTo>
                                <a:cubicBezTo>
                                  <a:pt x="86" y="150"/>
                                  <a:pt x="86" y="150"/>
                                  <a:pt x="87" y="150"/>
                                </a:cubicBezTo>
                                <a:cubicBezTo>
                                  <a:pt x="86" y="151"/>
                                  <a:pt x="85" y="151"/>
                                  <a:pt x="85" y="152"/>
                                </a:cubicBezTo>
                                <a:close/>
                                <a:moveTo>
                                  <a:pt x="85" y="156"/>
                                </a:moveTo>
                                <a:cubicBezTo>
                                  <a:pt x="85" y="155"/>
                                  <a:pt x="85" y="155"/>
                                  <a:pt x="85" y="155"/>
                                </a:cubicBezTo>
                                <a:cubicBezTo>
                                  <a:pt x="86" y="154"/>
                                  <a:pt x="86" y="153"/>
                                  <a:pt x="87" y="153"/>
                                </a:cubicBezTo>
                                <a:cubicBezTo>
                                  <a:pt x="87" y="153"/>
                                  <a:pt x="88" y="153"/>
                                  <a:pt x="88" y="152"/>
                                </a:cubicBezTo>
                                <a:cubicBezTo>
                                  <a:pt x="89" y="151"/>
                                  <a:pt x="90" y="150"/>
                                  <a:pt x="92" y="148"/>
                                </a:cubicBezTo>
                                <a:cubicBezTo>
                                  <a:pt x="92" y="148"/>
                                  <a:pt x="92" y="148"/>
                                  <a:pt x="93" y="148"/>
                                </a:cubicBezTo>
                                <a:cubicBezTo>
                                  <a:pt x="92" y="148"/>
                                  <a:pt x="92" y="149"/>
                                  <a:pt x="92" y="149"/>
                                </a:cubicBezTo>
                                <a:cubicBezTo>
                                  <a:pt x="90" y="151"/>
                                  <a:pt x="88" y="153"/>
                                  <a:pt x="85" y="156"/>
                                </a:cubicBezTo>
                                <a:close/>
                                <a:moveTo>
                                  <a:pt x="86" y="182"/>
                                </a:moveTo>
                                <a:cubicBezTo>
                                  <a:pt x="86" y="182"/>
                                  <a:pt x="86" y="182"/>
                                  <a:pt x="86" y="182"/>
                                </a:cubicBezTo>
                                <a:cubicBezTo>
                                  <a:pt x="86" y="182"/>
                                  <a:pt x="85" y="181"/>
                                  <a:pt x="85" y="181"/>
                                </a:cubicBezTo>
                                <a:cubicBezTo>
                                  <a:pt x="85" y="180"/>
                                  <a:pt x="86" y="180"/>
                                  <a:pt x="86" y="179"/>
                                </a:cubicBezTo>
                                <a:cubicBezTo>
                                  <a:pt x="86" y="180"/>
                                  <a:pt x="86" y="181"/>
                                  <a:pt x="86" y="182"/>
                                </a:cubicBezTo>
                                <a:close/>
                                <a:moveTo>
                                  <a:pt x="88" y="160"/>
                                </a:moveTo>
                                <a:cubicBezTo>
                                  <a:pt x="92" y="158"/>
                                  <a:pt x="95" y="156"/>
                                  <a:pt x="99" y="154"/>
                                </a:cubicBezTo>
                                <a:cubicBezTo>
                                  <a:pt x="98" y="155"/>
                                  <a:pt x="97" y="156"/>
                                  <a:pt x="96" y="157"/>
                                </a:cubicBezTo>
                                <a:cubicBezTo>
                                  <a:pt x="93" y="159"/>
                                  <a:pt x="90" y="161"/>
                                  <a:pt x="87" y="163"/>
                                </a:cubicBezTo>
                                <a:cubicBezTo>
                                  <a:pt x="87" y="163"/>
                                  <a:pt x="86" y="162"/>
                                  <a:pt x="86" y="162"/>
                                </a:cubicBezTo>
                                <a:cubicBezTo>
                                  <a:pt x="87" y="161"/>
                                  <a:pt x="88" y="160"/>
                                  <a:pt x="88" y="160"/>
                                </a:cubicBezTo>
                                <a:close/>
                                <a:moveTo>
                                  <a:pt x="88" y="168"/>
                                </a:moveTo>
                                <a:cubicBezTo>
                                  <a:pt x="90" y="166"/>
                                  <a:pt x="92" y="165"/>
                                  <a:pt x="94" y="163"/>
                                </a:cubicBezTo>
                                <a:cubicBezTo>
                                  <a:pt x="92" y="165"/>
                                  <a:pt x="90" y="167"/>
                                  <a:pt x="87" y="169"/>
                                </a:cubicBezTo>
                                <a:cubicBezTo>
                                  <a:pt x="87" y="169"/>
                                  <a:pt x="87" y="169"/>
                                  <a:pt x="87" y="169"/>
                                </a:cubicBezTo>
                                <a:cubicBezTo>
                                  <a:pt x="88" y="169"/>
                                  <a:pt x="88" y="168"/>
                                  <a:pt x="88" y="168"/>
                                </a:cubicBezTo>
                                <a:close/>
                                <a:moveTo>
                                  <a:pt x="97" y="177"/>
                                </a:moveTo>
                                <a:cubicBezTo>
                                  <a:pt x="99" y="175"/>
                                  <a:pt x="101" y="174"/>
                                  <a:pt x="103" y="173"/>
                                </a:cubicBezTo>
                                <a:cubicBezTo>
                                  <a:pt x="101" y="175"/>
                                  <a:pt x="99" y="177"/>
                                  <a:pt x="97" y="179"/>
                                </a:cubicBezTo>
                                <a:cubicBezTo>
                                  <a:pt x="96" y="179"/>
                                  <a:pt x="95" y="180"/>
                                  <a:pt x="94" y="180"/>
                                </a:cubicBezTo>
                                <a:cubicBezTo>
                                  <a:pt x="95" y="179"/>
                                  <a:pt x="96" y="178"/>
                                  <a:pt x="97" y="177"/>
                                </a:cubicBezTo>
                                <a:close/>
                                <a:moveTo>
                                  <a:pt x="102" y="157"/>
                                </a:moveTo>
                                <a:cubicBezTo>
                                  <a:pt x="99" y="158"/>
                                  <a:pt x="97" y="160"/>
                                  <a:pt x="95" y="161"/>
                                </a:cubicBezTo>
                                <a:cubicBezTo>
                                  <a:pt x="95" y="161"/>
                                  <a:pt x="95" y="161"/>
                                  <a:pt x="94" y="161"/>
                                </a:cubicBezTo>
                                <a:cubicBezTo>
                                  <a:pt x="95" y="160"/>
                                  <a:pt x="96" y="159"/>
                                  <a:pt x="97" y="158"/>
                                </a:cubicBezTo>
                                <a:cubicBezTo>
                                  <a:pt x="99" y="157"/>
                                  <a:pt x="102" y="155"/>
                                  <a:pt x="105" y="154"/>
                                </a:cubicBezTo>
                                <a:cubicBezTo>
                                  <a:pt x="104" y="155"/>
                                  <a:pt x="103" y="156"/>
                                  <a:pt x="102" y="157"/>
                                </a:cubicBezTo>
                                <a:close/>
                                <a:moveTo>
                                  <a:pt x="106" y="167"/>
                                </a:moveTo>
                                <a:cubicBezTo>
                                  <a:pt x="108" y="166"/>
                                  <a:pt x="110" y="165"/>
                                  <a:pt x="112" y="164"/>
                                </a:cubicBezTo>
                                <a:cubicBezTo>
                                  <a:pt x="111" y="165"/>
                                  <a:pt x="110" y="166"/>
                                  <a:pt x="109" y="167"/>
                                </a:cubicBezTo>
                                <a:cubicBezTo>
                                  <a:pt x="107" y="168"/>
                                  <a:pt x="105" y="170"/>
                                  <a:pt x="103" y="171"/>
                                </a:cubicBezTo>
                                <a:cubicBezTo>
                                  <a:pt x="104" y="170"/>
                                  <a:pt x="105" y="168"/>
                                  <a:pt x="106" y="167"/>
                                </a:cubicBezTo>
                                <a:close/>
                                <a:moveTo>
                                  <a:pt x="109" y="171"/>
                                </a:moveTo>
                                <a:cubicBezTo>
                                  <a:pt x="110" y="170"/>
                                  <a:pt x="111" y="169"/>
                                  <a:pt x="112" y="168"/>
                                </a:cubicBezTo>
                                <a:cubicBezTo>
                                  <a:pt x="114" y="167"/>
                                  <a:pt x="117" y="165"/>
                                  <a:pt x="119" y="164"/>
                                </a:cubicBezTo>
                                <a:cubicBezTo>
                                  <a:pt x="116" y="167"/>
                                  <a:pt x="113" y="169"/>
                                  <a:pt x="110" y="172"/>
                                </a:cubicBezTo>
                                <a:cubicBezTo>
                                  <a:pt x="108" y="173"/>
                                  <a:pt x="107" y="174"/>
                                  <a:pt x="105" y="175"/>
                                </a:cubicBezTo>
                                <a:cubicBezTo>
                                  <a:pt x="106" y="174"/>
                                  <a:pt x="107" y="172"/>
                                  <a:pt x="109" y="171"/>
                                </a:cubicBezTo>
                                <a:close/>
                                <a:moveTo>
                                  <a:pt x="105" y="184"/>
                                </a:moveTo>
                                <a:cubicBezTo>
                                  <a:pt x="106" y="183"/>
                                  <a:pt x="107" y="183"/>
                                  <a:pt x="108" y="183"/>
                                </a:cubicBezTo>
                                <a:cubicBezTo>
                                  <a:pt x="106" y="184"/>
                                  <a:pt x="104" y="186"/>
                                  <a:pt x="102" y="187"/>
                                </a:cubicBezTo>
                                <a:cubicBezTo>
                                  <a:pt x="103" y="186"/>
                                  <a:pt x="104" y="185"/>
                                  <a:pt x="105" y="184"/>
                                </a:cubicBezTo>
                                <a:close/>
                                <a:moveTo>
                                  <a:pt x="103" y="196"/>
                                </a:moveTo>
                                <a:cubicBezTo>
                                  <a:pt x="103" y="196"/>
                                  <a:pt x="102" y="196"/>
                                  <a:pt x="101" y="196"/>
                                </a:cubicBezTo>
                                <a:cubicBezTo>
                                  <a:pt x="101" y="196"/>
                                  <a:pt x="100" y="196"/>
                                  <a:pt x="100" y="196"/>
                                </a:cubicBezTo>
                                <a:cubicBezTo>
                                  <a:pt x="101" y="195"/>
                                  <a:pt x="101" y="195"/>
                                  <a:pt x="101" y="194"/>
                                </a:cubicBezTo>
                                <a:cubicBezTo>
                                  <a:pt x="102" y="195"/>
                                  <a:pt x="103" y="195"/>
                                  <a:pt x="103" y="196"/>
                                </a:cubicBezTo>
                                <a:close/>
                                <a:moveTo>
                                  <a:pt x="102" y="202"/>
                                </a:moveTo>
                                <a:cubicBezTo>
                                  <a:pt x="101" y="202"/>
                                  <a:pt x="100" y="203"/>
                                  <a:pt x="99" y="204"/>
                                </a:cubicBezTo>
                                <a:cubicBezTo>
                                  <a:pt x="99" y="204"/>
                                  <a:pt x="99" y="204"/>
                                  <a:pt x="99" y="203"/>
                                </a:cubicBezTo>
                                <a:cubicBezTo>
                                  <a:pt x="99" y="203"/>
                                  <a:pt x="99" y="203"/>
                                  <a:pt x="99" y="203"/>
                                </a:cubicBezTo>
                                <a:cubicBezTo>
                                  <a:pt x="100" y="203"/>
                                  <a:pt x="100" y="202"/>
                                  <a:pt x="101" y="201"/>
                                </a:cubicBezTo>
                                <a:cubicBezTo>
                                  <a:pt x="101" y="201"/>
                                  <a:pt x="101" y="202"/>
                                  <a:pt x="102" y="202"/>
                                </a:cubicBezTo>
                                <a:close/>
                                <a:moveTo>
                                  <a:pt x="99" y="188"/>
                                </a:moveTo>
                                <a:cubicBezTo>
                                  <a:pt x="98" y="188"/>
                                  <a:pt x="97" y="189"/>
                                  <a:pt x="97" y="190"/>
                                </a:cubicBezTo>
                                <a:cubicBezTo>
                                  <a:pt x="95" y="189"/>
                                  <a:pt x="95" y="189"/>
                                  <a:pt x="95" y="189"/>
                                </a:cubicBezTo>
                                <a:cubicBezTo>
                                  <a:pt x="96" y="189"/>
                                  <a:pt x="97" y="188"/>
                                  <a:pt x="97" y="187"/>
                                </a:cubicBezTo>
                                <a:cubicBezTo>
                                  <a:pt x="97" y="187"/>
                                  <a:pt x="98" y="187"/>
                                  <a:pt x="98" y="187"/>
                                </a:cubicBezTo>
                                <a:cubicBezTo>
                                  <a:pt x="99" y="187"/>
                                  <a:pt x="100" y="186"/>
                                  <a:pt x="100" y="186"/>
                                </a:cubicBezTo>
                                <a:cubicBezTo>
                                  <a:pt x="100" y="187"/>
                                  <a:pt x="99" y="187"/>
                                  <a:pt x="99" y="188"/>
                                </a:cubicBezTo>
                                <a:close/>
                                <a:moveTo>
                                  <a:pt x="98" y="200"/>
                                </a:moveTo>
                                <a:cubicBezTo>
                                  <a:pt x="99" y="200"/>
                                  <a:pt x="99" y="200"/>
                                  <a:pt x="99" y="200"/>
                                </a:cubicBezTo>
                                <a:cubicBezTo>
                                  <a:pt x="98" y="201"/>
                                  <a:pt x="98" y="202"/>
                                  <a:pt x="97" y="202"/>
                                </a:cubicBezTo>
                                <a:cubicBezTo>
                                  <a:pt x="96" y="202"/>
                                  <a:pt x="96" y="201"/>
                                  <a:pt x="95" y="201"/>
                                </a:cubicBezTo>
                                <a:cubicBezTo>
                                  <a:pt x="95" y="201"/>
                                  <a:pt x="95" y="201"/>
                                  <a:pt x="95" y="201"/>
                                </a:cubicBezTo>
                                <a:cubicBezTo>
                                  <a:pt x="96" y="200"/>
                                  <a:pt x="97" y="200"/>
                                  <a:pt x="98" y="200"/>
                                </a:cubicBezTo>
                                <a:close/>
                                <a:moveTo>
                                  <a:pt x="98" y="206"/>
                                </a:moveTo>
                                <a:cubicBezTo>
                                  <a:pt x="99" y="207"/>
                                  <a:pt x="100" y="208"/>
                                  <a:pt x="102" y="209"/>
                                </a:cubicBezTo>
                                <a:cubicBezTo>
                                  <a:pt x="102" y="209"/>
                                  <a:pt x="102" y="209"/>
                                  <a:pt x="101" y="209"/>
                                </a:cubicBezTo>
                                <a:cubicBezTo>
                                  <a:pt x="100" y="208"/>
                                  <a:pt x="99" y="207"/>
                                  <a:pt x="98" y="206"/>
                                </a:cubicBezTo>
                                <a:cubicBezTo>
                                  <a:pt x="98" y="206"/>
                                  <a:pt x="98" y="206"/>
                                  <a:pt x="98" y="206"/>
                                </a:cubicBezTo>
                                <a:close/>
                                <a:moveTo>
                                  <a:pt x="100" y="205"/>
                                </a:moveTo>
                                <a:cubicBezTo>
                                  <a:pt x="101" y="204"/>
                                  <a:pt x="102" y="203"/>
                                  <a:pt x="103" y="203"/>
                                </a:cubicBezTo>
                                <a:cubicBezTo>
                                  <a:pt x="104" y="203"/>
                                  <a:pt x="106" y="204"/>
                                  <a:pt x="107" y="205"/>
                                </a:cubicBezTo>
                                <a:cubicBezTo>
                                  <a:pt x="107" y="205"/>
                                  <a:pt x="106" y="205"/>
                                  <a:pt x="106" y="206"/>
                                </a:cubicBezTo>
                                <a:cubicBezTo>
                                  <a:pt x="106" y="206"/>
                                  <a:pt x="105" y="207"/>
                                  <a:pt x="104" y="207"/>
                                </a:cubicBezTo>
                                <a:cubicBezTo>
                                  <a:pt x="103" y="206"/>
                                  <a:pt x="102" y="205"/>
                                  <a:pt x="100" y="205"/>
                                </a:cubicBezTo>
                                <a:close/>
                                <a:moveTo>
                                  <a:pt x="104" y="213"/>
                                </a:moveTo>
                                <a:cubicBezTo>
                                  <a:pt x="105" y="214"/>
                                  <a:pt x="106" y="214"/>
                                  <a:pt x="107" y="215"/>
                                </a:cubicBezTo>
                                <a:cubicBezTo>
                                  <a:pt x="106" y="215"/>
                                  <a:pt x="106" y="216"/>
                                  <a:pt x="105" y="216"/>
                                </a:cubicBezTo>
                                <a:cubicBezTo>
                                  <a:pt x="104" y="215"/>
                                  <a:pt x="103" y="215"/>
                                  <a:pt x="103" y="214"/>
                                </a:cubicBezTo>
                                <a:cubicBezTo>
                                  <a:pt x="103" y="214"/>
                                  <a:pt x="104" y="214"/>
                                  <a:pt x="104" y="213"/>
                                </a:cubicBezTo>
                                <a:close/>
                                <a:moveTo>
                                  <a:pt x="106" y="212"/>
                                </a:moveTo>
                                <a:cubicBezTo>
                                  <a:pt x="106" y="212"/>
                                  <a:pt x="106" y="212"/>
                                  <a:pt x="106" y="212"/>
                                </a:cubicBezTo>
                                <a:cubicBezTo>
                                  <a:pt x="107" y="212"/>
                                  <a:pt x="108" y="213"/>
                                  <a:pt x="108" y="213"/>
                                </a:cubicBezTo>
                                <a:cubicBezTo>
                                  <a:pt x="108" y="213"/>
                                  <a:pt x="108" y="213"/>
                                  <a:pt x="108" y="213"/>
                                </a:cubicBezTo>
                                <a:cubicBezTo>
                                  <a:pt x="107" y="213"/>
                                  <a:pt x="106" y="213"/>
                                  <a:pt x="106" y="212"/>
                                </a:cubicBezTo>
                                <a:close/>
                                <a:moveTo>
                                  <a:pt x="107" y="200"/>
                                </a:moveTo>
                                <a:cubicBezTo>
                                  <a:pt x="107" y="199"/>
                                  <a:pt x="108" y="199"/>
                                  <a:pt x="108" y="198"/>
                                </a:cubicBezTo>
                                <a:cubicBezTo>
                                  <a:pt x="109" y="199"/>
                                  <a:pt x="110" y="200"/>
                                  <a:pt x="112" y="201"/>
                                </a:cubicBezTo>
                                <a:cubicBezTo>
                                  <a:pt x="111" y="201"/>
                                  <a:pt x="111" y="201"/>
                                  <a:pt x="110" y="202"/>
                                </a:cubicBezTo>
                                <a:cubicBezTo>
                                  <a:pt x="109" y="201"/>
                                  <a:pt x="108" y="200"/>
                                  <a:pt x="107" y="200"/>
                                </a:cubicBezTo>
                                <a:close/>
                                <a:moveTo>
                                  <a:pt x="109" y="197"/>
                                </a:moveTo>
                                <a:cubicBezTo>
                                  <a:pt x="111" y="196"/>
                                  <a:pt x="113" y="194"/>
                                  <a:pt x="114" y="193"/>
                                </a:cubicBezTo>
                                <a:cubicBezTo>
                                  <a:pt x="117" y="191"/>
                                  <a:pt x="120" y="190"/>
                                  <a:pt x="123" y="188"/>
                                </a:cubicBezTo>
                                <a:cubicBezTo>
                                  <a:pt x="121" y="191"/>
                                  <a:pt x="118" y="194"/>
                                  <a:pt x="115" y="197"/>
                                </a:cubicBezTo>
                                <a:cubicBezTo>
                                  <a:pt x="115" y="197"/>
                                  <a:pt x="115" y="197"/>
                                  <a:pt x="115" y="197"/>
                                </a:cubicBezTo>
                                <a:cubicBezTo>
                                  <a:pt x="114" y="198"/>
                                  <a:pt x="113" y="199"/>
                                  <a:pt x="113" y="200"/>
                                </a:cubicBezTo>
                                <a:cubicBezTo>
                                  <a:pt x="111" y="199"/>
                                  <a:pt x="110" y="198"/>
                                  <a:pt x="109" y="197"/>
                                </a:cubicBezTo>
                                <a:close/>
                                <a:moveTo>
                                  <a:pt x="113" y="202"/>
                                </a:moveTo>
                                <a:cubicBezTo>
                                  <a:pt x="113" y="202"/>
                                  <a:pt x="113" y="202"/>
                                  <a:pt x="113" y="202"/>
                                </a:cubicBezTo>
                                <a:cubicBezTo>
                                  <a:pt x="114" y="202"/>
                                  <a:pt x="115" y="203"/>
                                  <a:pt x="115" y="203"/>
                                </a:cubicBezTo>
                                <a:cubicBezTo>
                                  <a:pt x="115" y="203"/>
                                  <a:pt x="114" y="204"/>
                                  <a:pt x="114" y="204"/>
                                </a:cubicBezTo>
                                <a:cubicBezTo>
                                  <a:pt x="114" y="204"/>
                                  <a:pt x="114" y="204"/>
                                  <a:pt x="114" y="204"/>
                                </a:cubicBezTo>
                                <a:cubicBezTo>
                                  <a:pt x="113" y="204"/>
                                  <a:pt x="113" y="203"/>
                                  <a:pt x="112" y="203"/>
                                </a:cubicBezTo>
                                <a:cubicBezTo>
                                  <a:pt x="112" y="203"/>
                                  <a:pt x="113" y="203"/>
                                  <a:pt x="113" y="202"/>
                                </a:cubicBezTo>
                                <a:close/>
                                <a:moveTo>
                                  <a:pt x="120" y="203"/>
                                </a:moveTo>
                                <a:cubicBezTo>
                                  <a:pt x="122" y="202"/>
                                  <a:pt x="124" y="201"/>
                                  <a:pt x="126" y="200"/>
                                </a:cubicBezTo>
                                <a:cubicBezTo>
                                  <a:pt x="124" y="201"/>
                                  <a:pt x="122" y="203"/>
                                  <a:pt x="120" y="205"/>
                                </a:cubicBezTo>
                                <a:cubicBezTo>
                                  <a:pt x="120" y="205"/>
                                  <a:pt x="120" y="204"/>
                                  <a:pt x="119" y="204"/>
                                </a:cubicBezTo>
                                <a:cubicBezTo>
                                  <a:pt x="120" y="204"/>
                                  <a:pt x="120" y="203"/>
                                  <a:pt x="120" y="203"/>
                                </a:cubicBezTo>
                                <a:close/>
                                <a:moveTo>
                                  <a:pt x="125" y="204"/>
                                </a:moveTo>
                                <a:cubicBezTo>
                                  <a:pt x="127" y="202"/>
                                  <a:pt x="128" y="201"/>
                                  <a:pt x="129" y="200"/>
                                </a:cubicBezTo>
                                <a:cubicBezTo>
                                  <a:pt x="128" y="201"/>
                                  <a:pt x="127" y="203"/>
                                  <a:pt x="126" y="204"/>
                                </a:cubicBezTo>
                                <a:cubicBezTo>
                                  <a:pt x="125" y="205"/>
                                  <a:pt x="124" y="206"/>
                                  <a:pt x="123" y="206"/>
                                </a:cubicBezTo>
                                <a:cubicBezTo>
                                  <a:pt x="123" y="206"/>
                                  <a:pt x="122" y="206"/>
                                  <a:pt x="122" y="206"/>
                                </a:cubicBezTo>
                                <a:cubicBezTo>
                                  <a:pt x="123" y="205"/>
                                  <a:pt x="124" y="205"/>
                                  <a:pt x="125" y="204"/>
                                </a:cubicBezTo>
                                <a:close/>
                                <a:moveTo>
                                  <a:pt x="127" y="206"/>
                                </a:moveTo>
                                <a:cubicBezTo>
                                  <a:pt x="129" y="205"/>
                                  <a:pt x="131" y="204"/>
                                  <a:pt x="132" y="203"/>
                                </a:cubicBezTo>
                                <a:cubicBezTo>
                                  <a:pt x="131" y="204"/>
                                  <a:pt x="130" y="205"/>
                                  <a:pt x="129" y="206"/>
                                </a:cubicBezTo>
                                <a:cubicBezTo>
                                  <a:pt x="128" y="207"/>
                                  <a:pt x="127" y="208"/>
                                  <a:pt x="125" y="209"/>
                                </a:cubicBezTo>
                                <a:cubicBezTo>
                                  <a:pt x="125" y="209"/>
                                  <a:pt x="125" y="208"/>
                                  <a:pt x="125" y="208"/>
                                </a:cubicBezTo>
                                <a:cubicBezTo>
                                  <a:pt x="126" y="208"/>
                                  <a:pt x="126" y="207"/>
                                  <a:pt x="127" y="206"/>
                                </a:cubicBezTo>
                                <a:close/>
                                <a:moveTo>
                                  <a:pt x="147" y="192"/>
                                </a:moveTo>
                                <a:cubicBezTo>
                                  <a:pt x="151" y="189"/>
                                  <a:pt x="154" y="185"/>
                                  <a:pt x="158" y="182"/>
                                </a:cubicBezTo>
                                <a:cubicBezTo>
                                  <a:pt x="159" y="182"/>
                                  <a:pt x="160" y="181"/>
                                  <a:pt x="161" y="181"/>
                                </a:cubicBezTo>
                                <a:cubicBezTo>
                                  <a:pt x="160" y="182"/>
                                  <a:pt x="159" y="183"/>
                                  <a:pt x="158" y="184"/>
                                </a:cubicBezTo>
                                <a:cubicBezTo>
                                  <a:pt x="156" y="186"/>
                                  <a:pt x="154" y="187"/>
                                  <a:pt x="152" y="189"/>
                                </a:cubicBezTo>
                                <a:cubicBezTo>
                                  <a:pt x="150" y="190"/>
                                  <a:pt x="149" y="191"/>
                                  <a:pt x="147" y="192"/>
                                </a:cubicBezTo>
                                <a:close/>
                                <a:moveTo>
                                  <a:pt x="153" y="199"/>
                                </a:moveTo>
                                <a:cubicBezTo>
                                  <a:pt x="155" y="198"/>
                                  <a:pt x="156" y="197"/>
                                  <a:pt x="157" y="197"/>
                                </a:cubicBezTo>
                                <a:cubicBezTo>
                                  <a:pt x="155" y="198"/>
                                  <a:pt x="153" y="199"/>
                                  <a:pt x="151" y="201"/>
                                </a:cubicBezTo>
                                <a:cubicBezTo>
                                  <a:pt x="152" y="200"/>
                                  <a:pt x="153" y="199"/>
                                  <a:pt x="153" y="199"/>
                                </a:cubicBezTo>
                                <a:close/>
                                <a:moveTo>
                                  <a:pt x="155" y="195"/>
                                </a:moveTo>
                                <a:cubicBezTo>
                                  <a:pt x="154" y="195"/>
                                  <a:pt x="153" y="196"/>
                                  <a:pt x="153" y="196"/>
                                </a:cubicBezTo>
                                <a:cubicBezTo>
                                  <a:pt x="157" y="192"/>
                                  <a:pt x="161" y="187"/>
                                  <a:pt x="166" y="183"/>
                                </a:cubicBezTo>
                                <a:cubicBezTo>
                                  <a:pt x="165" y="183"/>
                                  <a:pt x="165" y="184"/>
                                  <a:pt x="164" y="185"/>
                                </a:cubicBezTo>
                                <a:cubicBezTo>
                                  <a:pt x="161" y="188"/>
                                  <a:pt x="158" y="191"/>
                                  <a:pt x="155" y="195"/>
                                </a:cubicBezTo>
                                <a:close/>
                                <a:moveTo>
                                  <a:pt x="178" y="173"/>
                                </a:moveTo>
                                <a:cubicBezTo>
                                  <a:pt x="178" y="173"/>
                                  <a:pt x="178" y="173"/>
                                  <a:pt x="178" y="173"/>
                                </a:cubicBezTo>
                                <a:cubicBezTo>
                                  <a:pt x="176" y="176"/>
                                  <a:pt x="174" y="180"/>
                                  <a:pt x="172" y="184"/>
                                </a:cubicBezTo>
                                <a:cubicBezTo>
                                  <a:pt x="169" y="186"/>
                                  <a:pt x="165" y="188"/>
                                  <a:pt x="162" y="190"/>
                                </a:cubicBezTo>
                                <a:cubicBezTo>
                                  <a:pt x="167" y="184"/>
                                  <a:pt x="173" y="179"/>
                                  <a:pt x="178" y="173"/>
                                </a:cubicBezTo>
                                <a:close/>
                                <a:moveTo>
                                  <a:pt x="183" y="168"/>
                                </a:moveTo>
                                <a:cubicBezTo>
                                  <a:pt x="185" y="166"/>
                                  <a:pt x="187" y="164"/>
                                  <a:pt x="189" y="163"/>
                                </a:cubicBezTo>
                                <a:cubicBezTo>
                                  <a:pt x="189" y="163"/>
                                  <a:pt x="189" y="162"/>
                                  <a:pt x="189" y="162"/>
                                </a:cubicBezTo>
                                <a:cubicBezTo>
                                  <a:pt x="185" y="168"/>
                                  <a:pt x="180" y="174"/>
                                  <a:pt x="176" y="180"/>
                                </a:cubicBezTo>
                                <a:cubicBezTo>
                                  <a:pt x="178" y="176"/>
                                  <a:pt x="181" y="172"/>
                                  <a:pt x="183" y="168"/>
                                </a:cubicBezTo>
                                <a:close/>
                                <a:moveTo>
                                  <a:pt x="178" y="198"/>
                                </a:moveTo>
                                <a:cubicBezTo>
                                  <a:pt x="178" y="197"/>
                                  <a:pt x="179" y="197"/>
                                  <a:pt x="180" y="196"/>
                                </a:cubicBezTo>
                                <a:cubicBezTo>
                                  <a:pt x="178" y="198"/>
                                  <a:pt x="176" y="199"/>
                                  <a:pt x="175" y="201"/>
                                </a:cubicBezTo>
                                <a:cubicBezTo>
                                  <a:pt x="174" y="201"/>
                                  <a:pt x="174" y="201"/>
                                  <a:pt x="174" y="201"/>
                                </a:cubicBezTo>
                                <a:cubicBezTo>
                                  <a:pt x="175" y="200"/>
                                  <a:pt x="176" y="199"/>
                                  <a:pt x="178" y="198"/>
                                </a:cubicBezTo>
                                <a:close/>
                                <a:moveTo>
                                  <a:pt x="172" y="191"/>
                                </a:moveTo>
                                <a:cubicBezTo>
                                  <a:pt x="175" y="189"/>
                                  <a:pt x="177" y="187"/>
                                  <a:pt x="180" y="184"/>
                                </a:cubicBezTo>
                                <a:cubicBezTo>
                                  <a:pt x="179" y="185"/>
                                  <a:pt x="179" y="185"/>
                                  <a:pt x="179" y="186"/>
                                </a:cubicBezTo>
                                <a:cubicBezTo>
                                  <a:pt x="177" y="188"/>
                                  <a:pt x="174" y="189"/>
                                  <a:pt x="172" y="191"/>
                                </a:cubicBezTo>
                                <a:close/>
                                <a:moveTo>
                                  <a:pt x="179" y="179"/>
                                </a:moveTo>
                                <a:cubicBezTo>
                                  <a:pt x="184" y="172"/>
                                  <a:pt x="189" y="166"/>
                                  <a:pt x="194" y="159"/>
                                </a:cubicBezTo>
                                <a:cubicBezTo>
                                  <a:pt x="194" y="159"/>
                                  <a:pt x="195" y="159"/>
                                  <a:pt x="195" y="158"/>
                                </a:cubicBezTo>
                                <a:cubicBezTo>
                                  <a:pt x="192" y="163"/>
                                  <a:pt x="189" y="169"/>
                                  <a:pt x="185" y="174"/>
                                </a:cubicBezTo>
                                <a:cubicBezTo>
                                  <a:pt x="185" y="174"/>
                                  <a:pt x="185" y="174"/>
                                  <a:pt x="185" y="174"/>
                                </a:cubicBezTo>
                                <a:cubicBezTo>
                                  <a:pt x="183" y="175"/>
                                  <a:pt x="181" y="177"/>
                                  <a:pt x="179" y="179"/>
                                </a:cubicBezTo>
                                <a:close/>
                                <a:moveTo>
                                  <a:pt x="196" y="176"/>
                                </a:moveTo>
                                <a:cubicBezTo>
                                  <a:pt x="196" y="177"/>
                                  <a:pt x="195" y="179"/>
                                  <a:pt x="195" y="180"/>
                                </a:cubicBezTo>
                                <a:cubicBezTo>
                                  <a:pt x="195" y="180"/>
                                  <a:pt x="194" y="180"/>
                                  <a:pt x="194" y="180"/>
                                </a:cubicBezTo>
                                <a:cubicBezTo>
                                  <a:pt x="193" y="181"/>
                                  <a:pt x="191" y="183"/>
                                  <a:pt x="189" y="184"/>
                                </a:cubicBezTo>
                                <a:cubicBezTo>
                                  <a:pt x="191" y="181"/>
                                  <a:pt x="194" y="179"/>
                                  <a:pt x="196" y="176"/>
                                </a:cubicBezTo>
                                <a:close/>
                                <a:moveTo>
                                  <a:pt x="198" y="182"/>
                                </a:moveTo>
                                <a:cubicBezTo>
                                  <a:pt x="199" y="182"/>
                                  <a:pt x="199" y="182"/>
                                  <a:pt x="199" y="182"/>
                                </a:cubicBezTo>
                                <a:cubicBezTo>
                                  <a:pt x="198" y="183"/>
                                  <a:pt x="197" y="184"/>
                                  <a:pt x="195" y="185"/>
                                </a:cubicBezTo>
                                <a:cubicBezTo>
                                  <a:pt x="196" y="184"/>
                                  <a:pt x="197" y="183"/>
                                  <a:pt x="198" y="182"/>
                                </a:cubicBezTo>
                                <a:close/>
                                <a:moveTo>
                                  <a:pt x="199" y="176"/>
                                </a:moveTo>
                                <a:cubicBezTo>
                                  <a:pt x="200" y="175"/>
                                  <a:pt x="200" y="173"/>
                                  <a:pt x="201" y="172"/>
                                </a:cubicBezTo>
                                <a:cubicBezTo>
                                  <a:pt x="201" y="172"/>
                                  <a:pt x="201" y="172"/>
                                  <a:pt x="201" y="172"/>
                                </a:cubicBezTo>
                                <a:cubicBezTo>
                                  <a:pt x="201" y="173"/>
                                  <a:pt x="200" y="174"/>
                                  <a:pt x="200" y="175"/>
                                </a:cubicBezTo>
                                <a:cubicBezTo>
                                  <a:pt x="200" y="176"/>
                                  <a:pt x="199" y="176"/>
                                  <a:pt x="199" y="176"/>
                                </a:cubicBezTo>
                                <a:close/>
                                <a:moveTo>
                                  <a:pt x="200" y="164"/>
                                </a:moveTo>
                                <a:cubicBezTo>
                                  <a:pt x="200" y="164"/>
                                  <a:pt x="199" y="165"/>
                                  <a:pt x="199" y="165"/>
                                </a:cubicBezTo>
                                <a:cubicBezTo>
                                  <a:pt x="200" y="163"/>
                                  <a:pt x="202" y="161"/>
                                  <a:pt x="203" y="158"/>
                                </a:cubicBezTo>
                                <a:cubicBezTo>
                                  <a:pt x="202" y="160"/>
                                  <a:pt x="202" y="161"/>
                                  <a:pt x="201" y="162"/>
                                </a:cubicBezTo>
                                <a:cubicBezTo>
                                  <a:pt x="201" y="163"/>
                                  <a:pt x="201" y="163"/>
                                  <a:pt x="200" y="164"/>
                                </a:cubicBezTo>
                                <a:close/>
                                <a:moveTo>
                                  <a:pt x="203" y="141"/>
                                </a:moveTo>
                                <a:cubicBezTo>
                                  <a:pt x="206" y="138"/>
                                  <a:pt x="209" y="134"/>
                                  <a:pt x="212" y="131"/>
                                </a:cubicBezTo>
                                <a:cubicBezTo>
                                  <a:pt x="210" y="134"/>
                                  <a:pt x="208" y="137"/>
                                  <a:pt x="206" y="139"/>
                                </a:cubicBezTo>
                                <a:cubicBezTo>
                                  <a:pt x="205" y="140"/>
                                  <a:pt x="205" y="141"/>
                                  <a:pt x="204" y="142"/>
                                </a:cubicBezTo>
                                <a:cubicBezTo>
                                  <a:pt x="204" y="141"/>
                                  <a:pt x="203" y="141"/>
                                  <a:pt x="203" y="141"/>
                                </a:cubicBezTo>
                                <a:close/>
                                <a:moveTo>
                                  <a:pt x="206" y="167"/>
                                </a:moveTo>
                                <a:cubicBezTo>
                                  <a:pt x="208" y="165"/>
                                  <a:pt x="209" y="164"/>
                                  <a:pt x="210" y="163"/>
                                </a:cubicBezTo>
                                <a:cubicBezTo>
                                  <a:pt x="208" y="165"/>
                                  <a:pt x="207" y="168"/>
                                  <a:pt x="205" y="170"/>
                                </a:cubicBezTo>
                                <a:cubicBezTo>
                                  <a:pt x="206" y="169"/>
                                  <a:pt x="206" y="168"/>
                                  <a:pt x="206" y="167"/>
                                </a:cubicBezTo>
                                <a:close/>
                                <a:moveTo>
                                  <a:pt x="208" y="157"/>
                                </a:moveTo>
                                <a:cubicBezTo>
                                  <a:pt x="208" y="157"/>
                                  <a:pt x="208" y="158"/>
                                  <a:pt x="208" y="158"/>
                                </a:cubicBezTo>
                                <a:cubicBezTo>
                                  <a:pt x="209" y="154"/>
                                  <a:pt x="210" y="151"/>
                                  <a:pt x="212" y="147"/>
                                </a:cubicBezTo>
                                <a:cubicBezTo>
                                  <a:pt x="210" y="151"/>
                                  <a:pt x="209" y="154"/>
                                  <a:pt x="208" y="157"/>
                                </a:cubicBezTo>
                                <a:close/>
                                <a:moveTo>
                                  <a:pt x="214" y="164"/>
                                </a:moveTo>
                                <a:cubicBezTo>
                                  <a:pt x="216" y="162"/>
                                  <a:pt x="219" y="160"/>
                                  <a:pt x="221" y="158"/>
                                </a:cubicBezTo>
                                <a:cubicBezTo>
                                  <a:pt x="220" y="161"/>
                                  <a:pt x="218" y="164"/>
                                  <a:pt x="216" y="166"/>
                                </a:cubicBezTo>
                                <a:cubicBezTo>
                                  <a:pt x="215" y="169"/>
                                  <a:pt x="213" y="171"/>
                                  <a:pt x="211" y="173"/>
                                </a:cubicBezTo>
                                <a:cubicBezTo>
                                  <a:pt x="211" y="173"/>
                                  <a:pt x="211" y="173"/>
                                  <a:pt x="211" y="173"/>
                                </a:cubicBezTo>
                                <a:cubicBezTo>
                                  <a:pt x="212" y="170"/>
                                  <a:pt x="213" y="167"/>
                                  <a:pt x="214" y="164"/>
                                </a:cubicBezTo>
                                <a:close/>
                                <a:moveTo>
                                  <a:pt x="210" y="165"/>
                                </a:moveTo>
                                <a:cubicBezTo>
                                  <a:pt x="211" y="164"/>
                                  <a:pt x="212" y="163"/>
                                  <a:pt x="212" y="162"/>
                                </a:cubicBezTo>
                                <a:cubicBezTo>
                                  <a:pt x="212" y="163"/>
                                  <a:pt x="212" y="163"/>
                                  <a:pt x="212" y="164"/>
                                </a:cubicBezTo>
                                <a:cubicBezTo>
                                  <a:pt x="211" y="165"/>
                                  <a:pt x="211" y="165"/>
                                  <a:pt x="210" y="165"/>
                                </a:cubicBezTo>
                                <a:close/>
                                <a:moveTo>
                                  <a:pt x="217" y="159"/>
                                </a:moveTo>
                                <a:cubicBezTo>
                                  <a:pt x="217" y="158"/>
                                  <a:pt x="217" y="158"/>
                                  <a:pt x="217" y="158"/>
                                </a:cubicBezTo>
                                <a:cubicBezTo>
                                  <a:pt x="217" y="158"/>
                                  <a:pt x="217" y="157"/>
                                  <a:pt x="217" y="157"/>
                                </a:cubicBezTo>
                                <a:cubicBezTo>
                                  <a:pt x="218" y="156"/>
                                  <a:pt x="220" y="156"/>
                                  <a:pt x="221" y="156"/>
                                </a:cubicBezTo>
                                <a:cubicBezTo>
                                  <a:pt x="220" y="157"/>
                                  <a:pt x="218" y="158"/>
                                  <a:pt x="217" y="159"/>
                                </a:cubicBezTo>
                                <a:close/>
                                <a:moveTo>
                                  <a:pt x="217" y="138"/>
                                </a:moveTo>
                                <a:cubicBezTo>
                                  <a:pt x="216" y="143"/>
                                  <a:pt x="216" y="147"/>
                                  <a:pt x="215" y="151"/>
                                </a:cubicBezTo>
                                <a:cubicBezTo>
                                  <a:pt x="214" y="152"/>
                                  <a:pt x="212" y="154"/>
                                  <a:pt x="211" y="155"/>
                                </a:cubicBezTo>
                                <a:cubicBezTo>
                                  <a:pt x="213" y="149"/>
                                  <a:pt x="215" y="144"/>
                                  <a:pt x="217" y="138"/>
                                </a:cubicBezTo>
                                <a:cubicBezTo>
                                  <a:pt x="217" y="138"/>
                                  <a:pt x="217" y="138"/>
                                  <a:pt x="217" y="138"/>
                                </a:cubicBezTo>
                                <a:close/>
                                <a:moveTo>
                                  <a:pt x="215" y="138"/>
                                </a:moveTo>
                                <a:cubicBezTo>
                                  <a:pt x="216" y="136"/>
                                  <a:pt x="217" y="134"/>
                                  <a:pt x="217" y="132"/>
                                </a:cubicBezTo>
                                <a:cubicBezTo>
                                  <a:pt x="217" y="132"/>
                                  <a:pt x="217" y="132"/>
                                  <a:pt x="217" y="132"/>
                                </a:cubicBezTo>
                                <a:cubicBezTo>
                                  <a:pt x="217" y="132"/>
                                  <a:pt x="217" y="133"/>
                                  <a:pt x="217" y="133"/>
                                </a:cubicBezTo>
                                <a:cubicBezTo>
                                  <a:pt x="217" y="135"/>
                                  <a:pt x="216" y="137"/>
                                  <a:pt x="215" y="138"/>
                                </a:cubicBezTo>
                                <a:close/>
                                <a:moveTo>
                                  <a:pt x="216" y="117"/>
                                </a:moveTo>
                                <a:cubicBezTo>
                                  <a:pt x="218" y="115"/>
                                  <a:pt x="219" y="113"/>
                                  <a:pt x="221" y="111"/>
                                </a:cubicBezTo>
                                <a:cubicBezTo>
                                  <a:pt x="221" y="112"/>
                                  <a:pt x="221" y="112"/>
                                  <a:pt x="221" y="113"/>
                                </a:cubicBezTo>
                                <a:cubicBezTo>
                                  <a:pt x="219" y="114"/>
                                  <a:pt x="218" y="116"/>
                                  <a:pt x="216" y="117"/>
                                </a:cubicBezTo>
                                <a:close/>
                                <a:moveTo>
                                  <a:pt x="221" y="99"/>
                                </a:moveTo>
                                <a:cubicBezTo>
                                  <a:pt x="220" y="98"/>
                                  <a:pt x="220" y="97"/>
                                  <a:pt x="220" y="96"/>
                                </a:cubicBezTo>
                                <a:cubicBezTo>
                                  <a:pt x="220" y="96"/>
                                  <a:pt x="220" y="96"/>
                                  <a:pt x="220" y="96"/>
                                </a:cubicBezTo>
                                <a:cubicBezTo>
                                  <a:pt x="221" y="97"/>
                                  <a:pt x="221" y="98"/>
                                  <a:pt x="221" y="99"/>
                                </a:cubicBezTo>
                                <a:cubicBezTo>
                                  <a:pt x="221" y="99"/>
                                  <a:pt x="221" y="99"/>
                                  <a:pt x="221" y="99"/>
                                </a:cubicBezTo>
                                <a:close/>
                                <a:moveTo>
                                  <a:pt x="220" y="108"/>
                                </a:moveTo>
                                <a:cubicBezTo>
                                  <a:pt x="220" y="108"/>
                                  <a:pt x="220" y="108"/>
                                  <a:pt x="220" y="109"/>
                                </a:cubicBezTo>
                                <a:cubicBezTo>
                                  <a:pt x="220" y="109"/>
                                  <a:pt x="220" y="109"/>
                                  <a:pt x="219" y="109"/>
                                </a:cubicBezTo>
                                <a:cubicBezTo>
                                  <a:pt x="219" y="109"/>
                                  <a:pt x="219" y="109"/>
                                  <a:pt x="219" y="109"/>
                                </a:cubicBezTo>
                                <a:cubicBezTo>
                                  <a:pt x="219" y="109"/>
                                  <a:pt x="219" y="109"/>
                                  <a:pt x="219" y="109"/>
                                </a:cubicBezTo>
                                <a:cubicBezTo>
                                  <a:pt x="217" y="110"/>
                                  <a:pt x="216" y="111"/>
                                  <a:pt x="215" y="111"/>
                                </a:cubicBezTo>
                                <a:cubicBezTo>
                                  <a:pt x="215" y="111"/>
                                  <a:pt x="215" y="111"/>
                                  <a:pt x="215" y="111"/>
                                </a:cubicBezTo>
                                <a:cubicBezTo>
                                  <a:pt x="215" y="111"/>
                                  <a:pt x="215" y="111"/>
                                  <a:pt x="215" y="110"/>
                                </a:cubicBezTo>
                                <a:cubicBezTo>
                                  <a:pt x="217" y="110"/>
                                  <a:pt x="219" y="109"/>
                                  <a:pt x="220" y="108"/>
                                </a:cubicBezTo>
                                <a:close/>
                                <a:moveTo>
                                  <a:pt x="219" y="93"/>
                                </a:moveTo>
                                <a:cubicBezTo>
                                  <a:pt x="219" y="92"/>
                                  <a:pt x="218" y="90"/>
                                  <a:pt x="218" y="89"/>
                                </a:cubicBezTo>
                                <a:cubicBezTo>
                                  <a:pt x="218" y="89"/>
                                  <a:pt x="219" y="89"/>
                                  <a:pt x="219" y="89"/>
                                </a:cubicBezTo>
                                <a:cubicBezTo>
                                  <a:pt x="219" y="90"/>
                                  <a:pt x="219" y="92"/>
                                  <a:pt x="220" y="93"/>
                                </a:cubicBezTo>
                                <a:cubicBezTo>
                                  <a:pt x="220" y="93"/>
                                  <a:pt x="219" y="93"/>
                                  <a:pt x="219" y="93"/>
                                </a:cubicBezTo>
                                <a:close/>
                                <a:moveTo>
                                  <a:pt x="217" y="87"/>
                                </a:moveTo>
                                <a:cubicBezTo>
                                  <a:pt x="217" y="86"/>
                                  <a:pt x="217" y="85"/>
                                  <a:pt x="217" y="84"/>
                                </a:cubicBezTo>
                                <a:cubicBezTo>
                                  <a:pt x="217" y="84"/>
                                  <a:pt x="217" y="84"/>
                                  <a:pt x="217" y="84"/>
                                </a:cubicBezTo>
                                <a:cubicBezTo>
                                  <a:pt x="218" y="85"/>
                                  <a:pt x="218" y="86"/>
                                  <a:pt x="218" y="87"/>
                                </a:cubicBezTo>
                                <a:cubicBezTo>
                                  <a:pt x="218" y="87"/>
                                  <a:pt x="218" y="87"/>
                                  <a:pt x="217" y="87"/>
                                </a:cubicBezTo>
                                <a:close/>
                                <a:moveTo>
                                  <a:pt x="216" y="82"/>
                                </a:moveTo>
                                <a:cubicBezTo>
                                  <a:pt x="215" y="79"/>
                                  <a:pt x="215" y="77"/>
                                  <a:pt x="214" y="74"/>
                                </a:cubicBezTo>
                                <a:cubicBezTo>
                                  <a:pt x="215" y="75"/>
                                  <a:pt x="215" y="76"/>
                                  <a:pt x="216" y="77"/>
                                </a:cubicBezTo>
                                <a:cubicBezTo>
                                  <a:pt x="216" y="78"/>
                                  <a:pt x="216" y="80"/>
                                  <a:pt x="217" y="82"/>
                                </a:cubicBezTo>
                                <a:cubicBezTo>
                                  <a:pt x="217" y="82"/>
                                  <a:pt x="216" y="82"/>
                                  <a:pt x="216" y="82"/>
                                </a:cubicBezTo>
                                <a:close/>
                                <a:moveTo>
                                  <a:pt x="215" y="88"/>
                                </a:moveTo>
                                <a:cubicBezTo>
                                  <a:pt x="211" y="90"/>
                                  <a:pt x="208" y="92"/>
                                  <a:pt x="205" y="93"/>
                                </a:cubicBezTo>
                                <a:cubicBezTo>
                                  <a:pt x="204" y="93"/>
                                  <a:pt x="204" y="93"/>
                                  <a:pt x="204" y="93"/>
                                </a:cubicBezTo>
                                <a:cubicBezTo>
                                  <a:pt x="206" y="91"/>
                                  <a:pt x="208" y="90"/>
                                  <a:pt x="210" y="88"/>
                                </a:cubicBezTo>
                                <a:cubicBezTo>
                                  <a:pt x="211" y="87"/>
                                  <a:pt x="213" y="87"/>
                                  <a:pt x="214" y="86"/>
                                </a:cubicBezTo>
                                <a:cubicBezTo>
                                  <a:pt x="214" y="87"/>
                                  <a:pt x="214" y="88"/>
                                  <a:pt x="215" y="88"/>
                                </a:cubicBezTo>
                                <a:close/>
                                <a:moveTo>
                                  <a:pt x="206" y="85"/>
                                </a:moveTo>
                                <a:cubicBezTo>
                                  <a:pt x="208" y="84"/>
                                  <a:pt x="208" y="84"/>
                                  <a:pt x="208" y="84"/>
                                </a:cubicBezTo>
                                <a:cubicBezTo>
                                  <a:pt x="209" y="83"/>
                                  <a:pt x="208" y="82"/>
                                  <a:pt x="207" y="82"/>
                                </a:cubicBezTo>
                                <a:cubicBezTo>
                                  <a:pt x="209" y="81"/>
                                  <a:pt x="210" y="80"/>
                                  <a:pt x="212" y="79"/>
                                </a:cubicBezTo>
                                <a:cubicBezTo>
                                  <a:pt x="212" y="81"/>
                                  <a:pt x="213" y="82"/>
                                  <a:pt x="213" y="83"/>
                                </a:cubicBezTo>
                                <a:cubicBezTo>
                                  <a:pt x="211" y="84"/>
                                  <a:pt x="208" y="84"/>
                                  <a:pt x="206" y="85"/>
                                </a:cubicBezTo>
                                <a:close/>
                                <a:moveTo>
                                  <a:pt x="206" y="58"/>
                                </a:moveTo>
                                <a:cubicBezTo>
                                  <a:pt x="206" y="58"/>
                                  <a:pt x="206" y="58"/>
                                  <a:pt x="206" y="57"/>
                                </a:cubicBezTo>
                                <a:cubicBezTo>
                                  <a:pt x="207" y="58"/>
                                  <a:pt x="208" y="59"/>
                                  <a:pt x="209" y="60"/>
                                </a:cubicBezTo>
                                <a:cubicBezTo>
                                  <a:pt x="209" y="61"/>
                                  <a:pt x="210" y="61"/>
                                  <a:pt x="210" y="61"/>
                                </a:cubicBezTo>
                                <a:cubicBezTo>
                                  <a:pt x="211" y="62"/>
                                  <a:pt x="211" y="63"/>
                                  <a:pt x="212" y="63"/>
                                </a:cubicBezTo>
                                <a:cubicBezTo>
                                  <a:pt x="210" y="61"/>
                                  <a:pt x="208" y="60"/>
                                  <a:pt x="206" y="58"/>
                                </a:cubicBezTo>
                                <a:close/>
                                <a:moveTo>
                                  <a:pt x="206" y="60"/>
                                </a:moveTo>
                                <a:cubicBezTo>
                                  <a:pt x="206" y="60"/>
                                  <a:pt x="205" y="60"/>
                                  <a:pt x="205" y="60"/>
                                </a:cubicBezTo>
                                <a:cubicBezTo>
                                  <a:pt x="204" y="59"/>
                                  <a:pt x="204" y="58"/>
                                  <a:pt x="203" y="57"/>
                                </a:cubicBezTo>
                                <a:cubicBezTo>
                                  <a:pt x="204" y="58"/>
                                  <a:pt x="204" y="58"/>
                                  <a:pt x="205" y="59"/>
                                </a:cubicBezTo>
                                <a:cubicBezTo>
                                  <a:pt x="205" y="60"/>
                                  <a:pt x="206" y="60"/>
                                  <a:pt x="206" y="60"/>
                                </a:cubicBezTo>
                                <a:close/>
                                <a:moveTo>
                                  <a:pt x="211" y="67"/>
                                </a:moveTo>
                                <a:cubicBezTo>
                                  <a:pt x="210" y="67"/>
                                  <a:pt x="210" y="67"/>
                                  <a:pt x="211" y="67"/>
                                </a:cubicBezTo>
                                <a:cubicBezTo>
                                  <a:pt x="211" y="68"/>
                                  <a:pt x="211" y="69"/>
                                  <a:pt x="211" y="70"/>
                                </a:cubicBezTo>
                                <a:cubicBezTo>
                                  <a:pt x="209" y="71"/>
                                  <a:pt x="207" y="72"/>
                                  <a:pt x="205" y="73"/>
                                </a:cubicBezTo>
                                <a:cubicBezTo>
                                  <a:pt x="206" y="71"/>
                                  <a:pt x="207" y="70"/>
                                  <a:pt x="208" y="68"/>
                                </a:cubicBezTo>
                                <a:cubicBezTo>
                                  <a:pt x="209" y="67"/>
                                  <a:pt x="208" y="66"/>
                                  <a:pt x="207" y="67"/>
                                </a:cubicBezTo>
                                <a:cubicBezTo>
                                  <a:pt x="207" y="67"/>
                                  <a:pt x="207" y="67"/>
                                  <a:pt x="206" y="68"/>
                                </a:cubicBezTo>
                                <a:cubicBezTo>
                                  <a:pt x="206" y="67"/>
                                  <a:pt x="206" y="67"/>
                                  <a:pt x="205" y="67"/>
                                </a:cubicBezTo>
                                <a:cubicBezTo>
                                  <a:pt x="201" y="68"/>
                                  <a:pt x="196" y="69"/>
                                  <a:pt x="191" y="71"/>
                                </a:cubicBezTo>
                                <a:cubicBezTo>
                                  <a:pt x="196" y="69"/>
                                  <a:pt x="200" y="66"/>
                                  <a:pt x="204" y="64"/>
                                </a:cubicBezTo>
                                <a:cubicBezTo>
                                  <a:pt x="205" y="63"/>
                                  <a:pt x="204" y="62"/>
                                  <a:pt x="203" y="62"/>
                                </a:cubicBezTo>
                                <a:cubicBezTo>
                                  <a:pt x="202" y="62"/>
                                  <a:pt x="202" y="63"/>
                                  <a:pt x="202" y="63"/>
                                </a:cubicBezTo>
                                <a:cubicBezTo>
                                  <a:pt x="202" y="63"/>
                                  <a:pt x="202" y="62"/>
                                  <a:pt x="202" y="62"/>
                                </a:cubicBezTo>
                                <a:cubicBezTo>
                                  <a:pt x="203" y="62"/>
                                  <a:pt x="203" y="60"/>
                                  <a:pt x="202" y="61"/>
                                </a:cubicBezTo>
                                <a:cubicBezTo>
                                  <a:pt x="201" y="61"/>
                                  <a:pt x="201" y="61"/>
                                  <a:pt x="201" y="61"/>
                                </a:cubicBezTo>
                                <a:cubicBezTo>
                                  <a:pt x="202" y="61"/>
                                  <a:pt x="202" y="60"/>
                                  <a:pt x="203" y="60"/>
                                </a:cubicBezTo>
                                <a:cubicBezTo>
                                  <a:pt x="203" y="60"/>
                                  <a:pt x="203" y="60"/>
                                  <a:pt x="203" y="60"/>
                                </a:cubicBezTo>
                                <a:cubicBezTo>
                                  <a:pt x="203" y="60"/>
                                  <a:pt x="203" y="60"/>
                                  <a:pt x="203" y="60"/>
                                </a:cubicBezTo>
                                <a:cubicBezTo>
                                  <a:pt x="205" y="63"/>
                                  <a:pt x="208" y="65"/>
                                  <a:pt x="211" y="67"/>
                                </a:cubicBezTo>
                                <a:close/>
                                <a:moveTo>
                                  <a:pt x="187" y="63"/>
                                </a:moveTo>
                                <a:cubicBezTo>
                                  <a:pt x="191" y="61"/>
                                  <a:pt x="195" y="59"/>
                                  <a:pt x="198" y="56"/>
                                </a:cubicBezTo>
                                <a:cubicBezTo>
                                  <a:pt x="199" y="57"/>
                                  <a:pt x="200" y="58"/>
                                  <a:pt x="201" y="59"/>
                                </a:cubicBezTo>
                                <a:cubicBezTo>
                                  <a:pt x="196" y="60"/>
                                  <a:pt x="192" y="61"/>
                                  <a:pt x="187" y="63"/>
                                </a:cubicBezTo>
                                <a:close/>
                                <a:moveTo>
                                  <a:pt x="191" y="56"/>
                                </a:moveTo>
                                <a:cubicBezTo>
                                  <a:pt x="192" y="55"/>
                                  <a:pt x="193" y="55"/>
                                  <a:pt x="194" y="54"/>
                                </a:cubicBezTo>
                                <a:cubicBezTo>
                                  <a:pt x="195" y="54"/>
                                  <a:pt x="195" y="54"/>
                                  <a:pt x="195" y="54"/>
                                </a:cubicBezTo>
                                <a:cubicBezTo>
                                  <a:pt x="195" y="54"/>
                                  <a:pt x="196" y="54"/>
                                  <a:pt x="196" y="55"/>
                                </a:cubicBezTo>
                                <a:cubicBezTo>
                                  <a:pt x="194" y="55"/>
                                  <a:pt x="193" y="55"/>
                                  <a:pt x="191" y="56"/>
                                </a:cubicBezTo>
                                <a:close/>
                                <a:moveTo>
                                  <a:pt x="189" y="54"/>
                                </a:moveTo>
                                <a:cubicBezTo>
                                  <a:pt x="189" y="54"/>
                                  <a:pt x="189" y="54"/>
                                  <a:pt x="190" y="53"/>
                                </a:cubicBezTo>
                                <a:cubicBezTo>
                                  <a:pt x="190" y="53"/>
                                  <a:pt x="189" y="52"/>
                                  <a:pt x="188" y="52"/>
                                </a:cubicBezTo>
                                <a:cubicBezTo>
                                  <a:pt x="187" y="53"/>
                                  <a:pt x="186" y="54"/>
                                  <a:pt x="186" y="55"/>
                                </a:cubicBezTo>
                                <a:cubicBezTo>
                                  <a:pt x="185" y="54"/>
                                  <a:pt x="185" y="54"/>
                                  <a:pt x="184" y="53"/>
                                </a:cubicBezTo>
                                <a:cubicBezTo>
                                  <a:pt x="186" y="52"/>
                                  <a:pt x="188" y="51"/>
                                  <a:pt x="189" y="50"/>
                                </a:cubicBezTo>
                                <a:cubicBezTo>
                                  <a:pt x="191" y="51"/>
                                  <a:pt x="192" y="52"/>
                                  <a:pt x="193" y="53"/>
                                </a:cubicBezTo>
                                <a:cubicBezTo>
                                  <a:pt x="192" y="53"/>
                                  <a:pt x="190" y="54"/>
                                  <a:pt x="189" y="54"/>
                                </a:cubicBezTo>
                                <a:close/>
                                <a:moveTo>
                                  <a:pt x="184" y="56"/>
                                </a:moveTo>
                                <a:cubicBezTo>
                                  <a:pt x="182" y="57"/>
                                  <a:pt x="179" y="58"/>
                                  <a:pt x="176" y="59"/>
                                </a:cubicBezTo>
                                <a:cubicBezTo>
                                  <a:pt x="177" y="58"/>
                                  <a:pt x="178" y="57"/>
                                  <a:pt x="179" y="55"/>
                                </a:cubicBezTo>
                                <a:cubicBezTo>
                                  <a:pt x="180" y="55"/>
                                  <a:pt x="181" y="54"/>
                                  <a:pt x="183" y="54"/>
                                </a:cubicBezTo>
                                <a:cubicBezTo>
                                  <a:pt x="183" y="54"/>
                                  <a:pt x="184" y="55"/>
                                  <a:pt x="184" y="56"/>
                                </a:cubicBezTo>
                                <a:close/>
                                <a:moveTo>
                                  <a:pt x="180" y="50"/>
                                </a:moveTo>
                                <a:cubicBezTo>
                                  <a:pt x="177" y="51"/>
                                  <a:pt x="173" y="53"/>
                                  <a:pt x="170" y="54"/>
                                </a:cubicBezTo>
                                <a:cubicBezTo>
                                  <a:pt x="171" y="53"/>
                                  <a:pt x="173" y="51"/>
                                  <a:pt x="174" y="50"/>
                                </a:cubicBezTo>
                                <a:cubicBezTo>
                                  <a:pt x="176" y="49"/>
                                  <a:pt x="178" y="48"/>
                                  <a:pt x="179" y="48"/>
                                </a:cubicBezTo>
                                <a:cubicBezTo>
                                  <a:pt x="180" y="48"/>
                                  <a:pt x="180" y="49"/>
                                  <a:pt x="180" y="50"/>
                                </a:cubicBezTo>
                                <a:cubicBezTo>
                                  <a:pt x="180" y="50"/>
                                  <a:pt x="180" y="50"/>
                                  <a:pt x="180" y="50"/>
                                </a:cubicBezTo>
                                <a:close/>
                                <a:moveTo>
                                  <a:pt x="166" y="49"/>
                                </a:moveTo>
                                <a:cubicBezTo>
                                  <a:pt x="167" y="48"/>
                                  <a:pt x="168" y="47"/>
                                  <a:pt x="169" y="46"/>
                                </a:cubicBezTo>
                                <a:cubicBezTo>
                                  <a:pt x="172" y="45"/>
                                  <a:pt x="175" y="44"/>
                                  <a:pt x="178" y="44"/>
                                </a:cubicBezTo>
                                <a:cubicBezTo>
                                  <a:pt x="174" y="45"/>
                                  <a:pt x="170" y="47"/>
                                  <a:pt x="166" y="49"/>
                                </a:cubicBezTo>
                                <a:close/>
                                <a:moveTo>
                                  <a:pt x="166" y="53"/>
                                </a:moveTo>
                                <a:cubicBezTo>
                                  <a:pt x="163" y="55"/>
                                  <a:pt x="159" y="58"/>
                                  <a:pt x="156" y="60"/>
                                </a:cubicBezTo>
                                <a:cubicBezTo>
                                  <a:pt x="155" y="61"/>
                                  <a:pt x="154" y="61"/>
                                  <a:pt x="153" y="62"/>
                                </a:cubicBezTo>
                                <a:cubicBezTo>
                                  <a:pt x="154" y="60"/>
                                  <a:pt x="155" y="59"/>
                                  <a:pt x="156" y="58"/>
                                </a:cubicBezTo>
                                <a:cubicBezTo>
                                  <a:pt x="159" y="56"/>
                                  <a:pt x="162" y="55"/>
                                  <a:pt x="166" y="53"/>
                                </a:cubicBezTo>
                                <a:cubicBezTo>
                                  <a:pt x="166" y="53"/>
                                  <a:pt x="166" y="53"/>
                                  <a:pt x="166" y="53"/>
                                </a:cubicBezTo>
                                <a:close/>
                                <a:moveTo>
                                  <a:pt x="154" y="49"/>
                                </a:moveTo>
                                <a:cubicBezTo>
                                  <a:pt x="154" y="48"/>
                                  <a:pt x="155" y="48"/>
                                  <a:pt x="155" y="48"/>
                                </a:cubicBezTo>
                                <a:cubicBezTo>
                                  <a:pt x="157" y="47"/>
                                  <a:pt x="159" y="46"/>
                                  <a:pt x="160" y="46"/>
                                </a:cubicBezTo>
                                <a:cubicBezTo>
                                  <a:pt x="158" y="47"/>
                                  <a:pt x="156" y="48"/>
                                  <a:pt x="154" y="49"/>
                                </a:cubicBezTo>
                                <a:close/>
                                <a:moveTo>
                                  <a:pt x="155" y="45"/>
                                </a:moveTo>
                                <a:cubicBezTo>
                                  <a:pt x="152" y="46"/>
                                  <a:pt x="149" y="47"/>
                                  <a:pt x="147" y="48"/>
                                </a:cubicBezTo>
                                <a:cubicBezTo>
                                  <a:pt x="149" y="46"/>
                                  <a:pt x="152" y="44"/>
                                  <a:pt x="155" y="42"/>
                                </a:cubicBezTo>
                                <a:cubicBezTo>
                                  <a:pt x="157" y="42"/>
                                  <a:pt x="159" y="41"/>
                                  <a:pt x="161" y="41"/>
                                </a:cubicBezTo>
                                <a:cubicBezTo>
                                  <a:pt x="159" y="42"/>
                                  <a:pt x="157" y="44"/>
                                  <a:pt x="155" y="45"/>
                                </a:cubicBezTo>
                                <a:close/>
                                <a:moveTo>
                                  <a:pt x="154" y="34"/>
                                </a:moveTo>
                                <a:cubicBezTo>
                                  <a:pt x="153" y="34"/>
                                  <a:pt x="153" y="34"/>
                                  <a:pt x="152" y="34"/>
                                </a:cubicBezTo>
                                <a:cubicBezTo>
                                  <a:pt x="153" y="34"/>
                                  <a:pt x="153" y="33"/>
                                  <a:pt x="154" y="33"/>
                                </a:cubicBezTo>
                                <a:cubicBezTo>
                                  <a:pt x="154" y="33"/>
                                  <a:pt x="154" y="33"/>
                                  <a:pt x="154" y="33"/>
                                </a:cubicBezTo>
                                <a:cubicBezTo>
                                  <a:pt x="154" y="33"/>
                                  <a:pt x="154" y="33"/>
                                  <a:pt x="154" y="33"/>
                                </a:cubicBezTo>
                                <a:cubicBezTo>
                                  <a:pt x="154" y="33"/>
                                  <a:pt x="154" y="34"/>
                                  <a:pt x="154" y="34"/>
                                </a:cubicBezTo>
                                <a:close/>
                                <a:moveTo>
                                  <a:pt x="152" y="36"/>
                                </a:moveTo>
                                <a:cubicBezTo>
                                  <a:pt x="150" y="37"/>
                                  <a:pt x="147" y="38"/>
                                  <a:pt x="145" y="40"/>
                                </a:cubicBezTo>
                                <a:cubicBezTo>
                                  <a:pt x="145" y="40"/>
                                  <a:pt x="145" y="40"/>
                                  <a:pt x="144" y="40"/>
                                </a:cubicBezTo>
                                <a:cubicBezTo>
                                  <a:pt x="146" y="38"/>
                                  <a:pt x="148" y="37"/>
                                  <a:pt x="150" y="36"/>
                                </a:cubicBezTo>
                                <a:cubicBezTo>
                                  <a:pt x="151" y="36"/>
                                  <a:pt x="151" y="36"/>
                                  <a:pt x="152" y="36"/>
                                </a:cubicBezTo>
                                <a:close/>
                                <a:moveTo>
                                  <a:pt x="150" y="34"/>
                                </a:moveTo>
                                <a:cubicBezTo>
                                  <a:pt x="148" y="34"/>
                                  <a:pt x="147" y="34"/>
                                  <a:pt x="146" y="34"/>
                                </a:cubicBezTo>
                                <a:cubicBezTo>
                                  <a:pt x="146" y="34"/>
                                  <a:pt x="147" y="33"/>
                                  <a:pt x="147" y="33"/>
                                </a:cubicBezTo>
                                <a:cubicBezTo>
                                  <a:pt x="149" y="33"/>
                                  <a:pt x="150" y="33"/>
                                  <a:pt x="151" y="33"/>
                                </a:cubicBezTo>
                                <a:cubicBezTo>
                                  <a:pt x="151" y="33"/>
                                  <a:pt x="150" y="34"/>
                                  <a:pt x="150" y="34"/>
                                </a:cubicBezTo>
                                <a:close/>
                                <a:moveTo>
                                  <a:pt x="151" y="29"/>
                                </a:moveTo>
                                <a:cubicBezTo>
                                  <a:pt x="151" y="29"/>
                                  <a:pt x="151" y="29"/>
                                  <a:pt x="151" y="29"/>
                                </a:cubicBezTo>
                                <a:cubicBezTo>
                                  <a:pt x="150" y="29"/>
                                  <a:pt x="149" y="29"/>
                                  <a:pt x="148" y="29"/>
                                </a:cubicBezTo>
                                <a:cubicBezTo>
                                  <a:pt x="148" y="29"/>
                                  <a:pt x="148" y="28"/>
                                  <a:pt x="149" y="28"/>
                                </a:cubicBezTo>
                                <a:cubicBezTo>
                                  <a:pt x="150" y="28"/>
                                  <a:pt x="151" y="29"/>
                                  <a:pt x="152" y="29"/>
                                </a:cubicBezTo>
                                <a:cubicBezTo>
                                  <a:pt x="151" y="29"/>
                                  <a:pt x="151" y="29"/>
                                  <a:pt x="151" y="29"/>
                                </a:cubicBezTo>
                                <a:close/>
                                <a:moveTo>
                                  <a:pt x="148" y="20"/>
                                </a:moveTo>
                                <a:cubicBezTo>
                                  <a:pt x="146" y="18"/>
                                  <a:pt x="144" y="17"/>
                                  <a:pt x="142" y="16"/>
                                </a:cubicBezTo>
                                <a:cubicBezTo>
                                  <a:pt x="142" y="16"/>
                                  <a:pt x="143" y="16"/>
                                  <a:pt x="143" y="15"/>
                                </a:cubicBezTo>
                                <a:cubicBezTo>
                                  <a:pt x="146" y="16"/>
                                  <a:pt x="149" y="17"/>
                                  <a:pt x="152" y="18"/>
                                </a:cubicBezTo>
                                <a:cubicBezTo>
                                  <a:pt x="151" y="18"/>
                                  <a:pt x="149" y="19"/>
                                  <a:pt x="148" y="20"/>
                                </a:cubicBezTo>
                                <a:close/>
                                <a:moveTo>
                                  <a:pt x="139" y="9"/>
                                </a:moveTo>
                                <a:cubicBezTo>
                                  <a:pt x="139" y="9"/>
                                  <a:pt x="139" y="9"/>
                                  <a:pt x="139" y="9"/>
                                </a:cubicBezTo>
                                <a:cubicBezTo>
                                  <a:pt x="138" y="8"/>
                                  <a:pt x="138" y="8"/>
                                  <a:pt x="138" y="8"/>
                                </a:cubicBezTo>
                                <a:cubicBezTo>
                                  <a:pt x="140" y="9"/>
                                  <a:pt x="142" y="9"/>
                                  <a:pt x="145" y="9"/>
                                </a:cubicBezTo>
                                <a:cubicBezTo>
                                  <a:pt x="145" y="9"/>
                                  <a:pt x="145" y="10"/>
                                  <a:pt x="146" y="10"/>
                                </a:cubicBezTo>
                                <a:cubicBezTo>
                                  <a:pt x="144" y="9"/>
                                  <a:pt x="142" y="9"/>
                                  <a:pt x="139" y="9"/>
                                </a:cubicBezTo>
                                <a:close/>
                                <a:moveTo>
                                  <a:pt x="143" y="13"/>
                                </a:moveTo>
                                <a:cubicBezTo>
                                  <a:pt x="142" y="13"/>
                                  <a:pt x="142" y="13"/>
                                  <a:pt x="142" y="13"/>
                                </a:cubicBezTo>
                                <a:cubicBezTo>
                                  <a:pt x="140" y="13"/>
                                  <a:pt x="138" y="13"/>
                                  <a:pt x="135" y="13"/>
                                </a:cubicBezTo>
                                <a:cubicBezTo>
                                  <a:pt x="136" y="12"/>
                                  <a:pt x="136" y="12"/>
                                  <a:pt x="136" y="12"/>
                                </a:cubicBezTo>
                                <a:cubicBezTo>
                                  <a:pt x="138" y="12"/>
                                  <a:pt x="141" y="13"/>
                                  <a:pt x="143" y="13"/>
                                </a:cubicBezTo>
                                <a:close/>
                                <a:moveTo>
                                  <a:pt x="136" y="14"/>
                                </a:moveTo>
                                <a:cubicBezTo>
                                  <a:pt x="137" y="14"/>
                                  <a:pt x="138" y="14"/>
                                  <a:pt x="139" y="15"/>
                                </a:cubicBezTo>
                                <a:cubicBezTo>
                                  <a:pt x="139" y="15"/>
                                  <a:pt x="139" y="15"/>
                                  <a:pt x="138" y="15"/>
                                </a:cubicBezTo>
                                <a:cubicBezTo>
                                  <a:pt x="138" y="15"/>
                                  <a:pt x="137" y="14"/>
                                  <a:pt x="136" y="14"/>
                                </a:cubicBezTo>
                                <a:cubicBezTo>
                                  <a:pt x="136" y="14"/>
                                  <a:pt x="136" y="14"/>
                                  <a:pt x="136" y="14"/>
                                </a:cubicBezTo>
                                <a:close/>
                                <a:moveTo>
                                  <a:pt x="138" y="18"/>
                                </a:moveTo>
                                <a:cubicBezTo>
                                  <a:pt x="141" y="19"/>
                                  <a:pt x="143" y="20"/>
                                  <a:pt x="146" y="21"/>
                                </a:cubicBezTo>
                                <a:cubicBezTo>
                                  <a:pt x="146" y="21"/>
                                  <a:pt x="146" y="21"/>
                                  <a:pt x="146" y="21"/>
                                </a:cubicBezTo>
                                <a:cubicBezTo>
                                  <a:pt x="143" y="20"/>
                                  <a:pt x="140" y="20"/>
                                  <a:pt x="137" y="19"/>
                                </a:cubicBezTo>
                                <a:cubicBezTo>
                                  <a:pt x="137" y="19"/>
                                  <a:pt x="138" y="19"/>
                                  <a:pt x="138" y="18"/>
                                </a:cubicBezTo>
                                <a:close/>
                                <a:moveTo>
                                  <a:pt x="141" y="27"/>
                                </a:moveTo>
                                <a:cubicBezTo>
                                  <a:pt x="143" y="27"/>
                                  <a:pt x="144" y="27"/>
                                  <a:pt x="146" y="28"/>
                                </a:cubicBezTo>
                                <a:cubicBezTo>
                                  <a:pt x="146" y="28"/>
                                  <a:pt x="145" y="28"/>
                                  <a:pt x="145" y="28"/>
                                </a:cubicBezTo>
                                <a:cubicBezTo>
                                  <a:pt x="143" y="28"/>
                                  <a:pt x="142" y="28"/>
                                  <a:pt x="140" y="27"/>
                                </a:cubicBezTo>
                                <a:cubicBezTo>
                                  <a:pt x="140" y="27"/>
                                  <a:pt x="141" y="27"/>
                                  <a:pt x="141" y="27"/>
                                </a:cubicBezTo>
                                <a:close/>
                                <a:moveTo>
                                  <a:pt x="142" y="30"/>
                                </a:moveTo>
                                <a:cubicBezTo>
                                  <a:pt x="142" y="30"/>
                                  <a:pt x="142" y="30"/>
                                  <a:pt x="142" y="30"/>
                                </a:cubicBezTo>
                                <a:cubicBezTo>
                                  <a:pt x="140" y="30"/>
                                  <a:pt x="138" y="29"/>
                                  <a:pt x="137" y="29"/>
                                </a:cubicBezTo>
                                <a:cubicBezTo>
                                  <a:pt x="137" y="29"/>
                                  <a:pt x="137" y="29"/>
                                  <a:pt x="138" y="29"/>
                                </a:cubicBezTo>
                                <a:cubicBezTo>
                                  <a:pt x="139" y="29"/>
                                  <a:pt x="141" y="29"/>
                                  <a:pt x="142" y="30"/>
                                </a:cubicBezTo>
                                <a:close/>
                                <a:moveTo>
                                  <a:pt x="140" y="34"/>
                                </a:moveTo>
                                <a:cubicBezTo>
                                  <a:pt x="141" y="33"/>
                                  <a:pt x="142" y="33"/>
                                  <a:pt x="144" y="33"/>
                                </a:cubicBezTo>
                                <a:cubicBezTo>
                                  <a:pt x="143" y="33"/>
                                  <a:pt x="143" y="34"/>
                                  <a:pt x="142" y="34"/>
                                </a:cubicBezTo>
                                <a:cubicBezTo>
                                  <a:pt x="141" y="34"/>
                                  <a:pt x="139" y="34"/>
                                  <a:pt x="138" y="34"/>
                                </a:cubicBezTo>
                                <a:cubicBezTo>
                                  <a:pt x="139" y="34"/>
                                  <a:pt x="139" y="34"/>
                                  <a:pt x="140" y="34"/>
                                </a:cubicBezTo>
                                <a:close/>
                                <a:moveTo>
                                  <a:pt x="143" y="36"/>
                                </a:moveTo>
                                <a:cubicBezTo>
                                  <a:pt x="144" y="36"/>
                                  <a:pt x="146" y="36"/>
                                  <a:pt x="147" y="36"/>
                                </a:cubicBezTo>
                                <a:cubicBezTo>
                                  <a:pt x="145" y="37"/>
                                  <a:pt x="143" y="39"/>
                                  <a:pt x="141" y="40"/>
                                </a:cubicBezTo>
                                <a:cubicBezTo>
                                  <a:pt x="140" y="40"/>
                                  <a:pt x="139" y="40"/>
                                  <a:pt x="138" y="40"/>
                                </a:cubicBezTo>
                                <a:cubicBezTo>
                                  <a:pt x="137" y="40"/>
                                  <a:pt x="136" y="40"/>
                                  <a:pt x="135" y="40"/>
                                </a:cubicBezTo>
                                <a:cubicBezTo>
                                  <a:pt x="137" y="39"/>
                                  <a:pt x="140" y="37"/>
                                  <a:pt x="143" y="36"/>
                                </a:cubicBezTo>
                                <a:close/>
                                <a:moveTo>
                                  <a:pt x="137" y="42"/>
                                </a:moveTo>
                                <a:cubicBezTo>
                                  <a:pt x="134" y="42"/>
                                  <a:pt x="132" y="43"/>
                                  <a:pt x="130" y="43"/>
                                </a:cubicBezTo>
                                <a:cubicBezTo>
                                  <a:pt x="131" y="43"/>
                                  <a:pt x="131" y="43"/>
                                  <a:pt x="132" y="42"/>
                                </a:cubicBezTo>
                                <a:cubicBezTo>
                                  <a:pt x="133" y="42"/>
                                  <a:pt x="135" y="42"/>
                                  <a:pt x="137" y="42"/>
                                </a:cubicBezTo>
                                <a:close/>
                                <a:moveTo>
                                  <a:pt x="136" y="44"/>
                                </a:moveTo>
                                <a:cubicBezTo>
                                  <a:pt x="136" y="44"/>
                                  <a:pt x="135" y="45"/>
                                  <a:pt x="135" y="45"/>
                                </a:cubicBezTo>
                                <a:cubicBezTo>
                                  <a:pt x="131" y="46"/>
                                  <a:pt x="128" y="46"/>
                                  <a:pt x="124" y="47"/>
                                </a:cubicBezTo>
                                <a:cubicBezTo>
                                  <a:pt x="125" y="47"/>
                                  <a:pt x="125" y="46"/>
                                  <a:pt x="126" y="46"/>
                                </a:cubicBezTo>
                                <a:cubicBezTo>
                                  <a:pt x="129" y="45"/>
                                  <a:pt x="133" y="45"/>
                                  <a:pt x="136" y="44"/>
                                </a:cubicBezTo>
                                <a:close/>
                                <a:moveTo>
                                  <a:pt x="126" y="44"/>
                                </a:moveTo>
                                <a:cubicBezTo>
                                  <a:pt x="123" y="45"/>
                                  <a:pt x="120" y="46"/>
                                  <a:pt x="117" y="47"/>
                                </a:cubicBezTo>
                                <a:cubicBezTo>
                                  <a:pt x="118" y="45"/>
                                  <a:pt x="120" y="44"/>
                                  <a:pt x="121" y="42"/>
                                </a:cubicBezTo>
                                <a:cubicBezTo>
                                  <a:pt x="121" y="42"/>
                                  <a:pt x="121" y="42"/>
                                  <a:pt x="121" y="42"/>
                                </a:cubicBezTo>
                                <a:cubicBezTo>
                                  <a:pt x="124" y="42"/>
                                  <a:pt x="126" y="42"/>
                                  <a:pt x="129" y="42"/>
                                </a:cubicBezTo>
                                <a:cubicBezTo>
                                  <a:pt x="128" y="43"/>
                                  <a:pt x="127" y="44"/>
                                  <a:pt x="126" y="44"/>
                                </a:cubicBezTo>
                                <a:close/>
                                <a:moveTo>
                                  <a:pt x="111" y="46"/>
                                </a:moveTo>
                                <a:cubicBezTo>
                                  <a:pt x="113" y="45"/>
                                  <a:pt x="114" y="44"/>
                                  <a:pt x="115" y="42"/>
                                </a:cubicBezTo>
                                <a:cubicBezTo>
                                  <a:pt x="116" y="42"/>
                                  <a:pt x="117" y="42"/>
                                  <a:pt x="118" y="42"/>
                                </a:cubicBezTo>
                                <a:cubicBezTo>
                                  <a:pt x="116" y="44"/>
                                  <a:pt x="114" y="45"/>
                                  <a:pt x="111" y="46"/>
                                </a:cubicBezTo>
                                <a:close/>
                                <a:moveTo>
                                  <a:pt x="115" y="41"/>
                                </a:moveTo>
                                <a:cubicBezTo>
                                  <a:pt x="114" y="40"/>
                                  <a:pt x="113" y="40"/>
                                  <a:pt x="112" y="41"/>
                                </a:cubicBezTo>
                                <a:cubicBezTo>
                                  <a:pt x="110" y="41"/>
                                  <a:pt x="109" y="41"/>
                                  <a:pt x="107" y="41"/>
                                </a:cubicBezTo>
                                <a:cubicBezTo>
                                  <a:pt x="107" y="40"/>
                                  <a:pt x="108" y="40"/>
                                  <a:pt x="108" y="40"/>
                                </a:cubicBezTo>
                                <a:cubicBezTo>
                                  <a:pt x="112" y="39"/>
                                  <a:pt x="115" y="38"/>
                                  <a:pt x="119" y="37"/>
                                </a:cubicBezTo>
                                <a:cubicBezTo>
                                  <a:pt x="118" y="38"/>
                                  <a:pt x="116" y="39"/>
                                  <a:pt x="115" y="41"/>
                                </a:cubicBezTo>
                                <a:close/>
                                <a:moveTo>
                                  <a:pt x="116" y="33"/>
                                </a:moveTo>
                                <a:cubicBezTo>
                                  <a:pt x="115" y="33"/>
                                  <a:pt x="115" y="33"/>
                                  <a:pt x="114" y="34"/>
                                </a:cubicBezTo>
                                <a:cubicBezTo>
                                  <a:pt x="115" y="33"/>
                                  <a:pt x="115" y="33"/>
                                  <a:pt x="116" y="33"/>
                                </a:cubicBezTo>
                                <a:cubicBezTo>
                                  <a:pt x="116" y="33"/>
                                  <a:pt x="117" y="33"/>
                                  <a:pt x="117" y="33"/>
                                </a:cubicBezTo>
                                <a:cubicBezTo>
                                  <a:pt x="117" y="33"/>
                                  <a:pt x="117" y="33"/>
                                  <a:pt x="116" y="33"/>
                                </a:cubicBezTo>
                                <a:close/>
                                <a:moveTo>
                                  <a:pt x="105" y="29"/>
                                </a:moveTo>
                                <a:cubicBezTo>
                                  <a:pt x="104" y="29"/>
                                  <a:pt x="103" y="29"/>
                                  <a:pt x="102" y="29"/>
                                </a:cubicBezTo>
                                <a:cubicBezTo>
                                  <a:pt x="104" y="29"/>
                                  <a:pt x="106" y="28"/>
                                  <a:pt x="107" y="27"/>
                                </a:cubicBezTo>
                                <a:cubicBezTo>
                                  <a:pt x="108" y="27"/>
                                  <a:pt x="108" y="27"/>
                                  <a:pt x="109" y="27"/>
                                </a:cubicBezTo>
                                <a:cubicBezTo>
                                  <a:pt x="108" y="28"/>
                                  <a:pt x="106" y="29"/>
                                  <a:pt x="105" y="29"/>
                                </a:cubicBezTo>
                                <a:close/>
                                <a:moveTo>
                                  <a:pt x="103" y="32"/>
                                </a:moveTo>
                                <a:cubicBezTo>
                                  <a:pt x="104" y="32"/>
                                  <a:pt x="104" y="32"/>
                                  <a:pt x="105" y="32"/>
                                </a:cubicBezTo>
                                <a:cubicBezTo>
                                  <a:pt x="104" y="33"/>
                                  <a:pt x="102" y="34"/>
                                  <a:pt x="101" y="35"/>
                                </a:cubicBezTo>
                                <a:cubicBezTo>
                                  <a:pt x="100" y="35"/>
                                  <a:pt x="100" y="35"/>
                                  <a:pt x="99" y="35"/>
                                </a:cubicBezTo>
                                <a:cubicBezTo>
                                  <a:pt x="99" y="35"/>
                                  <a:pt x="98" y="35"/>
                                  <a:pt x="98" y="36"/>
                                </a:cubicBezTo>
                                <a:cubicBezTo>
                                  <a:pt x="98" y="36"/>
                                  <a:pt x="97" y="36"/>
                                  <a:pt x="96" y="37"/>
                                </a:cubicBezTo>
                                <a:cubicBezTo>
                                  <a:pt x="98" y="35"/>
                                  <a:pt x="101" y="33"/>
                                  <a:pt x="103" y="32"/>
                                </a:cubicBezTo>
                                <a:close/>
                                <a:moveTo>
                                  <a:pt x="96" y="35"/>
                                </a:moveTo>
                                <a:cubicBezTo>
                                  <a:pt x="97" y="34"/>
                                  <a:pt x="98" y="33"/>
                                  <a:pt x="99" y="32"/>
                                </a:cubicBezTo>
                                <a:cubicBezTo>
                                  <a:pt x="99" y="32"/>
                                  <a:pt x="100" y="32"/>
                                  <a:pt x="100" y="32"/>
                                </a:cubicBezTo>
                                <a:cubicBezTo>
                                  <a:pt x="99" y="33"/>
                                  <a:pt x="98" y="34"/>
                                  <a:pt x="96" y="35"/>
                                </a:cubicBezTo>
                                <a:close/>
                                <a:moveTo>
                                  <a:pt x="96" y="30"/>
                                </a:moveTo>
                                <a:cubicBezTo>
                                  <a:pt x="96" y="30"/>
                                  <a:pt x="95" y="30"/>
                                  <a:pt x="95" y="30"/>
                                </a:cubicBezTo>
                                <a:cubicBezTo>
                                  <a:pt x="97" y="29"/>
                                  <a:pt x="98" y="28"/>
                                  <a:pt x="100" y="27"/>
                                </a:cubicBezTo>
                                <a:cubicBezTo>
                                  <a:pt x="100" y="27"/>
                                  <a:pt x="100" y="27"/>
                                  <a:pt x="100" y="27"/>
                                </a:cubicBezTo>
                                <a:cubicBezTo>
                                  <a:pt x="99" y="28"/>
                                  <a:pt x="97" y="29"/>
                                  <a:pt x="96" y="30"/>
                                </a:cubicBezTo>
                                <a:close/>
                                <a:moveTo>
                                  <a:pt x="90" y="31"/>
                                </a:moveTo>
                                <a:cubicBezTo>
                                  <a:pt x="90" y="31"/>
                                  <a:pt x="89" y="31"/>
                                  <a:pt x="89" y="31"/>
                                </a:cubicBezTo>
                                <a:cubicBezTo>
                                  <a:pt x="88" y="32"/>
                                  <a:pt x="86" y="33"/>
                                  <a:pt x="85" y="33"/>
                                </a:cubicBezTo>
                                <a:cubicBezTo>
                                  <a:pt x="85" y="33"/>
                                  <a:pt x="85" y="33"/>
                                  <a:pt x="85" y="33"/>
                                </a:cubicBezTo>
                                <a:cubicBezTo>
                                  <a:pt x="87" y="31"/>
                                  <a:pt x="89" y="28"/>
                                  <a:pt x="91" y="26"/>
                                </a:cubicBezTo>
                                <a:cubicBezTo>
                                  <a:pt x="93" y="26"/>
                                  <a:pt x="95" y="27"/>
                                  <a:pt x="97" y="27"/>
                                </a:cubicBezTo>
                                <a:cubicBezTo>
                                  <a:pt x="95" y="28"/>
                                  <a:pt x="92" y="30"/>
                                  <a:pt x="90" y="31"/>
                                </a:cubicBezTo>
                                <a:close/>
                                <a:moveTo>
                                  <a:pt x="89" y="18"/>
                                </a:moveTo>
                                <a:cubicBezTo>
                                  <a:pt x="89" y="18"/>
                                  <a:pt x="89" y="18"/>
                                  <a:pt x="88" y="18"/>
                                </a:cubicBezTo>
                                <a:cubicBezTo>
                                  <a:pt x="88" y="18"/>
                                  <a:pt x="87" y="19"/>
                                  <a:pt x="87" y="19"/>
                                </a:cubicBezTo>
                                <a:cubicBezTo>
                                  <a:pt x="83" y="21"/>
                                  <a:pt x="79" y="23"/>
                                  <a:pt x="75" y="26"/>
                                </a:cubicBezTo>
                                <a:cubicBezTo>
                                  <a:pt x="73" y="27"/>
                                  <a:pt x="70" y="28"/>
                                  <a:pt x="68" y="29"/>
                                </a:cubicBezTo>
                                <a:cubicBezTo>
                                  <a:pt x="68" y="29"/>
                                  <a:pt x="68" y="28"/>
                                  <a:pt x="69" y="28"/>
                                </a:cubicBezTo>
                                <a:cubicBezTo>
                                  <a:pt x="73" y="25"/>
                                  <a:pt x="78" y="23"/>
                                  <a:pt x="83" y="20"/>
                                </a:cubicBezTo>
                                <a:cubicBezTo>
                                  <a:pt x="86" y="19"/>
                                  <a:pt x="90" y="17"/>
                                  <a:pt x="94" y="16"/>
                                </a:cubicBezTo>
                                <a:cubicBezTo>
                                  <a:pt x="93" y="16"/>
                                  <a:pt x="93" y="16"/>
                                  <a:pt x="92" y="17"/>
                                </a:cubicBezTo>
                                <a:cubicBezTo>
                                  <a:pt x="91" y="17"/>
                                  <a:pt x="90" y="18"/>
                                  <a:pt x="89" y="18"/>
                                </a:cubicBezTo>
                                <a:close/>
                                <a:moveTo>
                                  <a:pt x="80" y="17"/>
                                </a:moveTo>
                                <a:cubicBezTo>
                                  <a:pt x="73" y="19"/>
                                  <a:pt x="66" y="23"/>
                                  <a:pt x="60" y="27"/>
                                </a:cubicBezTo>
                                <a:cubicBezTo>
                                  <a:pt x="60" y="27"/>
                                  <a:pt x="60" y="28"/>
                                  <a:pt x="60" y="28"/>
                                </a:cubicBezTo>
                                <a:cubicBezTo>
                                  <a:pt x="58" y="29"/>
                                  <a:pt x="56" y="31"/>
                                  <a:pt x="54" y="32"/>
                                </a:cubicBezTo>
                                <a:cubicBezTo>
                                  <a:pt x="51" y="34"/>
                                  <a:pt x="48" y="35"/>
                                  <a:pt x="45" y="36"/>
                                </a:cubicBezTo>
                                <a:cubicBezTo>
                                  <a:pt x="48" y="34"/>
                                  <a:pt x="52" y="31"/>
                                  <a:pt x="55" y="29"/>
                                </a:cubicBezTo>
                                <a:cubicBezTo>
                                  <a:pt x="62" y="23"/>
                                  <a:pt x="70" y="19"/>
                                  <a:pt x="79" y="15"/>
                                </a:cubicBezTo>
                                <a:cubicBezTo>
                                  <a:pt x="81" y="14"/>
                                  <a:pt x="83" y="13"/>
                                  <a:pt x="85" y="12"/>
                                </a:cubicBezTo>
                                <a:cubicBezTo>
                                  <a:pt x="83" y="13"/>
                                  <a:pt x="81" y="14"/>
                                  <a:pt x="80" y="15"/>
                                </a:cubicBezTo>
                                <a:cubicBezTo>
                                  <a:pt x="79" y="16"/>
                                  <a:pt x="79" y="16"/>
                                  <a:pt x="80" y="17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1" y="39"/>
                                  <a:pt x="52" y="38"/>
                                  <a:pt x="53" y="38"/>
                                </a:cubicBezTo>
                                <a:cubicBezTo>
                                  <a:pt x="52" y="39"/>
                                  <a:pt x="51" y="40"/>
                                  <a:pt x="50" y="41"/>
                                </a:cubicBezTo>
                                <a:cubicBezTo>
                                  <a:pt x="50" y="40"/>
                                  <a:pt x="50" y="40"/>
                                  <a:pt x="50" y="40"/>
                                </a:cubicBezTo>
                                <a:close/>
                                <a:moveTo>
                                  <a:pt x="56" y="38"/>
                                </a:moveTo>
                                <a:cubicBezTo>
                                  <a:pt x="56" y="38"/>
                                  <a:pt x="57" y="38"/>
                                  <a:pt x="57" y="38"/>
                                </a:cubicBezTo>
                                <a:cubicBezTo>
                                  <a:pt x="56" y="40"/>
                                  <a:pt x="54" y="42"/>
                                  <a:pt x="53" y="44"/>
                                </a:cubicBezTo>
                                <a:cubicBezTo>
                                  <a:pt x="49" y="46"/>
                                  <a:pt x="46" y="48"/>
                                  <a:pt x="43" y="51"/>
                                </a:cubicBezTo>
                                <a:cubicBezTo>
                                  <a:pt x="44" y="51"/>
                                  <a:pt x="44" y="50"/>
                                  <a:pt x="44" y="50"/>
                                </a:cubicBezTo>
                                <a:cubicBezTo>
                                  <a:pt x="48" y="46"/>
                                  <a:pt x="52" y="42"/>
                                  <a:pt x="56" y="38"/>
                                </a:cubicBezTo>
                                <a:close/>
                                <a:moveTo>
                                  <a:pt x="49" y="48"/>
                                </a:moveTo>
                                <a:cubicBezTo>
                                  <a:pt x="49" y="49"/>
                                  <a:pt x="48" y="50"/>
                                  <a:pt x="47" y="50"/>
                                </a:cubicBezTo>
                                <a:cubicBezTo>
                                  <a:pt x="46" y="51"/>
                                  <a:pt x="46" y="52"/>
                                  <a:pt x="45" y="53"/>
                                </a:cubicBezTo>
                                <a:cubicBezTo>
                                  <a:pt x="43" y="54"/>
                                  <a:pt x="41" y="56"/>
                                  <a:pt x="40" y="57"/>
                                </a:cubicBezTo>
                                <a:cubicBezTo>
                                  <a:pt x="40" y="56"/>
                                  <a:pt x="40" y="56"/>
                                  <a:pt x="40" y="56"/>
                                </a:cubicBezTo>
                                <a:cubicBezTo>
                                  <a:pt x="43" y="53"/>
                                  <a:pt x="46" y="51"/>
                                  <a:pt x="49" y="48"/>
                                </a:cubicBezTo>
                                <a:close/>
                                <a:moveTo>
                                  <a:pt x="39" y="55"/>
                                </a:moveTo>
                                <a:cubicBezTo>
                                  <a:pt x="38" y="55"/>
                                  <a:pt x="38" y="56"/>
                                  <a:pt x="37" y="57"/>
                                </a:cubicBezTo>
                                <a:cubicBezTo>
                                  <a:pt x="37" y="57"/>
                                  <a:pt x="37" y="56"/>
                                  <a:pt x="37" y="56"/>
                                </a:cubicBezTo>
                                <a:cubicBezTo>
                                  <a:pt x="38" y="56"/>
                                  <a:pt x="38" y="55"/>
                                  <a:pt x="39" y="54"/>
                                </a:cubicBezTo>
                                <a:cubicBezTo>
                                  <a:pt x="39" y="54"/>
                                  <a:pt x="40" y="53"/>
                                  <a:pt x="40" y="53"/>
                                </a:cubicBezTo>
                                <a:lnTo>
                                  <a:pt x="39" y="55"/>
                                </a:lnTo>
                                <a:close/>
                                <a:moveTo>
                                  <a:pt x="38" y="65"/>
                                </a:moveTo>
                                <a:cubicBezTo>
                                  <a:pt x="40" y="64"/>
                                  <a:pt x="42" y="62"/>
                                  <a:pt x="45" y="60"/>
                                </a:cubicBezTo>
                                <a:cubicBezTo>
                                  <a:pt x="40" y="65"/>
                                  <a:pt x="35" y="70"/>
                                  <a:pt x="30" y="75"/>
                                </a:cubicBezTo>
                                <a:cubicBezTo>
                                  <a:pt x="30" y="75"/>
                                  <a:pt x="30" y="77"/>
                                  <a:pt x="31" y="76"/>
                                </a:cubicBezTo>
                                <a:cubicBezTo>
                                  <a:pt x="32" y="76"/>
                                  <a:pt x="33" y="75"/>
                                  <a:pt x="34" y="75"/>
                                </a:cubicBezTo>
                                <a:cubicBezTo>
                                  <a:pt x="33" y="75"/>
                                  <a:pt x="33" y="76"/>
                                  <a:pt x="32" y="76"/>
                                </a:cubicBezTo>
                                <a:cubicBezTo>
                                  <a:pt x="31" y="77"/>
                                  <a:pt x="29" y="78"/>
                                  <a:pt x="27" y="78"/>
                                </a:cubicBezTo>
                                <a:cubicBezTo>
                                  <a:pt x="27" y="77"/>
                                  <a:pt x="28" y="76"/>
                                  <a:pt x="29" y="75"/>
                                </a:cubicBezTo>
                                <a:cubicBezTo>
                                  <a:pt x="32" y="72"/>
                                  <a:pt x="35" y="69"/>
                                  <a:pt x="38" y="65"/>
                                </a:cubicBezTo>
                                <a:close/>
                                <a:moveTo>
                                  <a:pt x="34" y="77"/>
                                </a:moveTo>
                                <a:cubicBezTo>
                                  <a:pt x="35" y="77"/>
                                  <a:pt x="36" y="76"/>
                                  <a:pt x="37" y="75"/>
                                </a:cubicBezTo>
                                <a:cubicBezTo>
                                  <a:pt x="35" y="78"/>
                                  <a:pt x="32" y="81"/>
                                  <a:pt x="30" y="83"/>
                                </a:cubicBezTo>
                                <a:cubicBezTo>
                                  <a:pt x="30" y="83"/>
                                  <a:pt x="30" y="83"/>
                                  <a:pt x="30" y="83"/>
                                </a:cubicBezTo>
                                <a:cubicBezTo>
                                  <a:pt x="31" y="81"/>
                                  <a:pt x="32" y="79"/>
                                  <a:pt x="34" y="77"/>
                                </a:cubicBezTo>
                                <a:close/>
                                <a:moveTo>
                                  <a:pt x="30" y="93"/>
                                </a:moveTo>
                                <a:cubicBezTo>
                                  <a:pt x="30" y="93"/>
                                  <a:pt x="30" y="93"/>
                                  <a:pt x="30" y="94"/>
                                </a:cubicBezTo>
                                <a:cubicBezTo>
                                  <a:pt x="30" y="94"/>
                                  <a:pt x="30" y="94"/>
                                  <a:pt x="30" y="94"/>
                                </a:cubicBezTo>
                                <a:cubicBezTo>
                                  <a:pt x="30" y="94"/>
                                  <a:pt x="30" y="93"/>
                                  <a:pt x="29" y="93"/>
                                </a:cubicBezTo>
                                <a:cubicBezTo>
                                  <a:pt x="29" y="93"/>
                                  <a:pt x="30" y="93"/>
                                  <a:pt x="30" y="93"/>
                                </a:cubicBezTo>
                                <a:close/>
                                <a:moveTo>
                                  <a:pt x="32" y="123"/>
                                </a:moveTo>
                                <a:cubicBezTo>
                                  <a:pt x="32" y="124"/>
                                  <a:pt x="32" y="124"/>
                                  <a:pt x="32" y="125"/>
                                </a:cubicBezTo>
                                <a:cubicBezTo>
                                  <a:pt x="32" y="125"/>
                                  <a:pt x="32" y="125"/>
                                  <a:pt x="32" y="126"/>
                                </a:cubicBezTo>
                                <a:cubicBezTo>
                                  <a:pt x="31" y="124"/>
                                  <a:pt x="31" y="124"/>
                                  <a:pt x="31" y="124"/>
                                </a:cubicBezTo>
                                <a:cubicBezTo>
                                  <a:pt x="32" y="124"/>
                                  <a:pt x="32" y="124"/>
                                  <a:pt x="32" y="123"/>
                                </a:cubicBezTo>
                                <a:close/>
                                <a:moveTo>
                                  <a:pt x="32" y="120"/>
                                </a:moveTo>
                                <a:cubicBezTo>
                                  <a:pt x="32" y="119"/>
                                  <a:pt x="33" y="117"/>
                                  <a:pt x="33" y="115"/>
                                </a:cubicBezTo>
                                <a:cubicBezTo>
                                  <a:pt x="33" y="116"/>
                                  <a:pt x="34" y="118"/>
                                  <a:pt x="34" y="119"/>
                                </a:cubicBezTo>
                                <a:cubicBezTo>
                                  <a:pt x="34" y="120"/>
                                  <a:pt x="34" y="120"/>
                                  <a:pt x="34" y="121"/>
                                </a:cubicBezTo>
                                <a:cubicBezTo>
                                  <a:pt x="33" y="122"/>
                                  <a:pt x="33" y="122"/>
                                  <a:pt x="33" y="123"/>
                                </a:cubicBezTo>
                                <a:cubicBezTo>
                                  <a:pt x="33" y="122"/>
                                  <a:pt x="32" y="121"/>
                                  <a:pt x="32" y="120"/>
                                </a:cubicBezTo>
                                <a:close/>
                                <a:moveTo>
                                  <a:pt x="33" y="131"/>
                                </a:moveTo>
                                <a:cubicBezTo>
                                  <a:pt x="34" y="130"/>
                                  <a:pt x="34" y="130"/>
                                  <a:pt x="34" y="130"/>
                                </a:cubicBezTo>
                                <a:cubicBezTo>
                                  <a:pt x="35" y="130"/>
                                  <a:pt x="35" y="131"/>
                                  <a:pt x="35" y="132"/>
                                </a:cubicBezTo>
                                <a:cubicBezTo>
                                  <a:pt x="35" y="132"/>
                                  <a:pt x="35" y="132"/>
                                  <a:pt x="35" y="133"/>
                                </a:cubicBezTo>
                                <a:cubicBezTo>
                                  <a:pt x="35" y="133"/>
                                  <a:pt x="35" y="134"/>
                                  <a:pt x="36" y="134"/>
                                </a:cubicBezTo>
                                <a:cubicBezTo>
                                  <a:pt x="36" y="134"/>
                                  <a:pt x="36" y="134"/>
                                  <a:pt x="36" y="134"/>
                                </a:cubicBezTo>
                                <a:cubicBezTo>
                                  <a:pt x="36" y="134"/>
                                  <a:pt x="36" y="134"/>
                                  <a:pt x="36" y="134"/>
                                </a:cubicBezTo>
                                <a:cubicBezTo>
                                  <a:pt x="36" y="135"/>
                                  <a:pt x="36" y="135"/>
                                  <a:pt x="37" y="135"/>
                                </a:cubicBezTo>
                                <a:cubicBezTo>
                                  <a:pt x="37" y="137"/>
                                  <a:pt x="38" y="138"/>
                                  <a:pt x="38" y="140"/>
                                </a:cubicBezTo>
                                <a:cubicBezTo>
                                  <a:pt x="39" y="140"/>
                                  <a:pt x="39" y="141"/>
                                  <a:pt x="39" y="142"/>
                                </a:cubicBezTo>
                                <a:cubicBezTo>
                                  <a:pt x="38" y="143"/>
                                  <a:pt x="38" y="144"/>
                                  <a:pt x="37" y="145"/>
                                </a:cubicBezTo>
                                <a:cubicBezTo>
                                  <a:pt x="37" y="146"/>
                                  <a:pt x="38" y="147"/>
                                  <a:pt x="39" y="146"/>
                                </a:cubicBezTo>
                                <a:cubicBezTo>
                                  <a:pt x="39" y="146"/>
                                  <a:pt x="39" y="145"/>
                                  <a:pt x="40" y="145"/>
                                </a:cubicBezTo>
                                <a:cubicBezTo>
                                  <a:pt x="40" y="148"/>
                                  <a:pt x="41" y="151"/>
                                  <a:pt x="42" y="153"/>
                                </a:cubicBezTo>
                                <a:cubicBezTo>
                                  <a:pt x="41" y="154"/>
                                  <a:pt x="41" y="154"/>
                                  <a:pt x="41" y="154"/>
                                </a:cubicBezTo>
                                <a:cubicBezTo>
                                  <a:pt x="41" y="155"/>
                                  <a:pt x="41" y="156"/>
                                  <a:pt x="42" y="156"/>
                                </a:cubicBezTo>
                                <a:cubicBezTo>
                                  <a:pt x="43" y="159"/>
                                  <a:pt x="44" y="162"/>
                                  <a:pt x="45" y="166"/>
                                </a:cubicBezTo>
                                <a:cubicBezTo>
                                  <a:pt x="43" y="161"/>
                                  <a:pt x="40" y="157"/>
                                  <a:pt x="38" y="152"/>
                                </a:cubicBezTo>
                                <a:cubicBezTo>
                                  <a:pt x="37" y="145"/>
                                  <a:pt x="35" y="138"/>
                                  <a:pt x="33" y="131"/>
                                </a:cubicBezTo>
                                <a:cubicBezTo>
                                  <a:pt x="33" y="131"/>
                                  <a:pt x="33" y="131"/>
                                  <a:pt x="33" y="131"/>
                                </a:cubicBezTo>
                                <a:close/>
                                <a:moveTo>
                                  <a:pt x="34" y="149"/>
                                </a:moveTo>
                                <a:cubicBezTo>
                                  <a:pt x="35" y="152"/>
                                  <a:pt x="36" y="155"/>
                                  <a:pt x="37" y="157"/>
                                </a:cubicBezTo>
                                <a:cubicBezTo>
                                  <a:pt x="37" y="158"/>
                                  <a:pt x="37" y="158"/>
                                  <a:pt x="37" y="158"/>
                                </a:cubicBezTo>
                                <a:cubicBezTo>
                                  <a:pt x="37" y="159"/>
                                  <a:pt x="38" y="161"/>
                                  <a:pt x="38" y="163"/>
                                </a:cubicBezTo>
                                <a:cubicBezTo>
                                  <a:pt x="37" y="161"/>
                                  <a:pt x="36" y="160"/>
                                  <a:pt x="36" y="159"/>
                                </a:cubicBezTo>
                                <a:cubicBezTo>
                                  <a:pt x="35" y="156"/>
                                  <a:pt x="35" y="152"/>
                                  <a:pt x="34" y="149"/>
                                </a:cubicBezTo>
                                <a:cubicBezTo>
                                  <a:pt x="34" y="149"/>
                                  <a:pt x="34" y="149"/>
                                  <a:pt x="34" y="149"/>
                                </a:cubicBezTo>
                                <a:close/>
                                <a:moveTo>
                                  <a:pt x="38" y="166"/>
                                </a:moveTo>
                                <a:cubicBezTo>
                                  <a:pt x="38" y="166"/>
                                  <a:pt x="38" y="166"/>
                                  <a:pt x="38" y="167"/>
                                </a:cubicBezTo>
                                <a:cubicBezTo>
                                  <a:pt x="38" y="165"/>
                                  <a:pt x="37" y="164"/>
                                  <a:pt x="36" y="163"/>
                                </a:cubicBezTo>
                                <a:cubicBezTo>
                                  <a:pt x="36" y="163"/>
                                  <a:pt x="36" y="162"/>
                                  <a:pt x="36" y="162"/>
                                </a:cubicBezTo>
                                <a:cubicBezTo>
                                  <a:pt x="37" y="163"/>
                                  <a:pt x="38" y="165"/>
                                  <a:pt x="38" y="166"/>
                                </a:cubicBezTo>
                                <a:close/>
                                <a:moveTo>
                                  <a:pt x="40" y="173"/>
                                </a:moveTo>
                                <a:cubicBezTo>
                                  <a:pt x="40" y="175"/>
                                  <a:pt x="40" y="176"/>
                                  <a:pt x="40" y="178"/>
                                </a:cubicBezTo>
                                <a:cubicBezTo>
                                  <a:pt x="39" y="175"/>
                                  <a:pt x="38" y="173"/>
                                  <a:pt x="38" y="170"/>
                                </a:cubicBezTo>
                                <a:cubicBezTo>
                                  <a:pt x="38" y="171"/>
                                  <a:pt x="39" y="172"/>
                                  <a:pt x="40" y="173"/>
                                </a:cubicBezTo>
                                <a:close/>
                                <a:moveTo>
                                  <a:pt x="42" y="197"/>
                                </a:moveTo>
                                <a:cubicBezTo>
                                  <a:pt x="42" y="197"/>
                                  <a:pt x="42" y="197"/>
                                  <a:pt x="42" y="197"/>
                                </a:cubicBezTo>
                                <a:cubicBezTo>
                                  <a:pt x="42" y="198"/>
                                  <a:pt x="43" y="198"/>
                                  <a:pt x="43" y="198"/>
                                </a:cubicBezTo>
                                <a:cubicBezTo>
                                  <a:pt x="43" y="199"/>
                                  <a:pt x="44" y="199"/>
                                  <a:pt x="44" y="200"/>
                                </a:cubicBezTo>
                                <a:cubicBezTo>
                                  <a:pt x="43" y="198"/>
                                  <a:pt x="41" y="196"/>
                                  <a:pt x="39" y="194"/>
                                </a:cubicBezTo>
                                <a:cubicBezTo>
                                  <a:pt x="39" y="194"/>
                                  <a:pt x="39" y="194"/>
                                  <a:pt x="39" y="194"/>
                                </a:cubicBezTo>
                                <a:cubicBezTo>
                                  <a:pt x="40" y="195"/>
                                  <a:pt x="41" y="196"/>
                                  <a:pt x="42" y="197"/>
                                </a:cubicBezTo>
                                <a:close/>
                                <a:moveTo>
                                  <a:pt x="43" y="192"/>
                                </a:moveTo>
                                <a:cubicBezTo>
                                  <a:pt x="43" y="191"/>
                                  <a:pt x="42" y="190"/>
                                  <a:pt x="42" y="189"/>
                                </a:cubicBezTo>
                                <a:cubicBezTo>
                                  <a:pt x="43" y="191"/>
                                  <a:pt x="45" y="194"/>
                                  <a:pt x="47" y="196"/>
                                </a:cubicBezTo>
                                <a:cubicBezTo>
                                  <a:pt x="46" y="196"/>
                                  <a:pt x="45" y="195"/>
                                  <a:pt x="45" y="195"/>
                                </a:cubicBezTo>
                                <a:cubicBezTo>
                                  <a:pt x="44" y="194"/>
                                  <a:pt x="43" y="193"/>
                                  <a:pt x="43" y="192"/>
                                </a:cubicBezTo>
                                <a:close/>
                                <a:moveTo>
                                  <a:pt x="48" y="198"/>
                                </a:moveTo>
                                <a:cubicBezTo>
                                  <a:pt x="50" y="201"/>
                                  <a:pt x="51" y="203"/>
                                  <a:pt x="53" y="205"/>
                                </a:cubicBezTo>
                                <a:cubicBezTo>
                                  <a:pt x="50" y="203"/>
                                  <a:pt x="48" y="200"/>
                                  <a:pt x="46" y="197"/>
                                </a:cubicBezTo>
                                <a:cubicBezTo>
                                  <a:pt x="47" y="197"/>
                                  <a:pt x="47" y="198"/>
                                  <a:pt x="48" y="198"/>
                                </a:cubicBezTo>
                                <a:close/>
                                <a:moveTo>
                                  <a:pt x="49" y="188"/>
                                </a:moveTo>
                                <a:cubicBezTo>
                                  <a:pt x="51" y="190"/>
                                  <a:pt x="52" y="192"/>
                                  <a:pt x="53" y="194"/>
                                </a:cubicBezTo>
                                <a:cubicBezTo>
                                  <a:pt x="54" y="197"/>
                                  <a:pt x="55" y="201"/>
                                  <a:pt x="56" y="204"/>
                                </a:cubicBezTo>
                                <a:cubicBezTo>
                                  <a:pt x="55" y="203"/>
                                  <a:pt x="55" y="203"/>
                                  <a:pt x="54" y="202"/>
                                </a:cubicBezTo>
                                <a:cubicBezTo>
                                  <a:pt x="52" y="197"/>
                                  <a:pt x="51" y="193"/>
                                  <a:pt x="49" y="188"/>
                                </a:cubicBezTo>
                                <a:close/>
                                <a:moveTo>
                                  <a:pt x="61" y="205"/>
                                </a:moveTo>
                                <a:cubicBezTo>
                                  <a:pt x="62" y="205"/>
                                  <a:pt x="62" y="205"/>
                                  <a:pt x="62" y="205"/>
                                </a:cubicBezTo>
                                <a:cubicBezTo>
                                  <a:pt x="63" y="207"/>
                                  <a:pt x="64" y="208"/>
                                  <a:pt x="65" y="210"/>
                                </a:cubicBezTo>
                                <a:cubicBezTo>
                                  <a:pt x="65" y="210"/>
                                  <a:pt x="64" y="210"/>
                                  <a:pt x="63" y="209"/>
                                </a:cubicBezTo>
                                <a:cubicBezTo>
                                  <a:pt x="63" y="208"/>
                                  <a:pt x="62" y="206"/>
                                  <a:pt x="61" y="205"/>
                                </a:cubicBezTo>
                                <a:close/>
                                <a:moveTo>
                                  <a:pt x="65" y="202"/>
                                </a:moveTo>
                                <a:cubicBezTo>
                                  <a:pt x="65" y="202"/>
                                  <a:pt x="65" y="202"/>
                                  <a:pt x="65" y="201"/>
                                </a:cubicBezTo>
                                <a:cubicBezTo>
                                  <a:pt x="65" y="201"/>
                                  <a:pt x="66" y="200"/>
                                  <a:pt x="66" y="200"/>
                                </a:cubicBezTo>
                                <a:cubicBezTo>
                                  <a:pt x="66" y="200"/>
                                  <a:pt x="67" y="201"/>
                                  <a:pt x="67" y="201"/>
                                </a:cubicBezTo>
                                <a:cubicBezTo>
                                  <a:pt x="67" y="201"/>
                                  <a:pt x="66" y="202"/>
                                  <a:pt x="65" y="202"/>
                                </a:cubicBezTo>
                                <a:close/>
                                <a:moveTo>
                                  <a:pt x="70" y="206"/>
                                </a:moveTo>
                                <a:cubicBezTo>
                                  <a:pt x="69" y="205"/>
                                  <a:pt x="68" y="204"/>
                                  <a:pt x="67" y="204"/>
                                </a:cubicBezTo>
                                <a:cubicBezTo>
                                  <a:pt x="67" y="204"/>
                                  <a:pt x="67" y="203"/>
                                  <a:pt x="67" y="203"/>
                                </a:cubicBezTo>
                                <a:cubicBezTo>
                                  <a:pt x="67" y="203"/>
                                  <a:pt x="68" y="203"/>
                                  <a:pt x="69" y="202"/>
                                </a:cubicBezTo>
                                <a:cubicBezTo>
                                  <a:pt x="69" y="203"/>
                                  <a:pt x="70" y="204"/>
                                  <a:pt x="71" y="205"/>
                                </a:cubicBezTo>
                                <a:cubicBezTo>
                                  <a:pt x="71" y="205"/>
                                  <a:pt x="72" y="205"/>
                                  <a:pt x="72" y="204"/>
                                </a:cubicBezTo>
                                <a:cubicBezTo>
                                  <a:pt x="72" y="204"/>
                                  <a:pt x="72" y="204"/>
                                  <a:pt x="73" y="203"/>
                                </a:cubicBezTo>
                                <a:cubicBezTo>
                                  <a:pt x="73" y="204"/>
                                  <a:pt x="74" y="205"/>
                                  <a:pt x="75" y="205"/>
                                </a:cubicBezTo>
                                <a:cubicBezTo>
                                  <a:pt x="75" y="206"/>
                                  <a:pt x="74" y="206"/>
                                  <a:pt x="74" y="206"/>
                                </a:cubicBezTo>
                                <a:cubicBezTo>
                                  <a:pt x="73" y="206"/>
                                  <a:pt x="72" y="205"/>
                                  <a:pt x="71" y="205"/>
                                </a:cubicBezTo>
                                <a:cubicBezTo>
                                  <a:pt x="71" y="204"/>
                                  <a:pt x="70" y="205"/>
                                  <a:pt x="70" y="206"/>
                                </a:cubicBezTo>
                                <a:close/>
                                <a:moveTo>
                                  <a:pt x="71" y="193"/>
                                </a:moveTo>
                                <a:cubicBezTo>
                                  <a:pt x="72" y="192"/>
                                  <a:pt x="73" y="191"/>
                                  <a:pt x="73" y="190"/>
                                </a:cubicBezTo>
                                <a:cubicBezTo>
                                  <a:pt x="73" y="191"/>
                                  <a:pt x="73" y="192"/>
                                  <a:pt x="73" y="194"/>
                                </a:cubicBezTo>
                                <a:cubicBezTo>
                                  <a:pt x="72" y="193"/>
                                  <a:pt x="72" y="193"/>
                                  <a:pt x="71" y="193"/>
                                </a:cubicBezTo>
                                <a:close/>
                                <a:moveTo>
                                  <a:pt x="73" y="159"/>
                                </a:moveTo>
                                <a:cubicBezTo>
                                  <a:pt x="74" y="159"/>
                                  <a:pt x="74" y="158"/>
                                  <a:pt x="75" y="158"/>
                                </a:cubicBezTo>
                                <a:cubicBezTo>
                                  <a:pt x="75" y="159"/>
                                  <a:pt x="76" y="161"/>
                                  <a:pt x="76" y="163"/>
                                </a:cubicBezTo>
                                <a:cubicBezTo>
                                  <a:pt x="75" y="163"/>
                                  <a:pt x="75" y="163"/>
                                  <a:pt x="74" y="164"/>
                                </a:cubicBezTo>
                                <a:cubicBezTo>
                                  <a:pt x="74" y="162"/>
                                  <a:pt x="74" y="161"/>
                                  <a:pt x="73" y="159"/>
                                </a:cubicBezTo>
                                <a:close/>
                                <a:moveTo>
                                  <a:pt x="75" y="191"/>
                                </a:moveTo>
                                <a:cubicBezTo>
                                  <a:pt x="75" y="191"/>
                                  <a:pt x="75" y="191"/>
                                  <a:pt x="76" y="192"/>
                                </a:cubicBezTo>
                                <a:cubicBezTo>
                                  <a:pt x="75" y="192"/>
                                  <a:pt x="75" y="192"/>
                                  <a:pt x="75" y="193"/>
                                </a:cubicBezTo>
                                <a:cubicBezTo>
                                  <a:pt x="75" y="192"/>
                                  <a:pt x="75" y="192"/>
                                  <a:pt x="75" y="191"/>
                                </a:cubicBezTo>
                                <a:close/>
                                <a:moveTo>
                                  <a:pt x="75" y="188"/>
                                </a:moveTo>
                                <a:cubicBezTo>
                                  <a:pt x="76" y="188"/>
                                  <a:pt x="76" y="187"/>
                                  <a:pt x="76" y="187"/>
                                </a:cubicBezTo>
                                <a:cubicBezTo>
                                  <a:pt x="77" y="187"/>
                                  <a:pt x="77" y="187"/>
                                  <a:pt x="77" y="187"/>
                                </a:cubicBezTo>
                                <a:cubicBezTo>
                                  <a:pt x="78" y="187"/>
                                  <a:pt x="78" y="187"/>
                                  <a:pt x="78" y="187"/>
                                </a:cubicBezTo>
                                <a:cubicBezTo>
                                  <a:pt x="78" y="188"/>
                                  <a:pt x="77" y="188"/>
                                  <a:pt x="77" y="189"/>
                                </a:cubicBezTo>
                                <a:cubicBezTo>
                                  <a:pt x="76" y="189"/>
                                  <a:pt x="76" y="188"/>
                                  <a:pt x="75" y="188"/>
                                </a:cubicBezTo>
                                <a:close/>
                                <a:moveTo>
                                  <a:pt x="77" y="193"/>
                                </a:moveTo>
                                <a:cubicBezTo>
                                  <a:pt x="78" y="193"/>
                                  <a:pt x="78" y="194"/>
                                  <a:pt x="79" y="194"/>
                                </a:cubicBezTo>
                                <a:cubicBezTo>
                                  <a:pt x="79" y="194"/>
                                  <a:pt x="78" y="195"/>
                                  <a:pt x="78" y="195"/>
                                </a:cubicBezTo>
                                <a:cubicBezTo>
                                  <a:pt x="78" y="195"/>
                                  <a:pt x="77" y="195"/>
                                  <a:pt x="77" y="196"/>
                                </a:cubicBezTo>
                                <a:cubicBezTo>
                                  <a:pt x="76" y="195"/>
                                  <a:pt x="76" y="195"/>
                                  <a:pt x="76" y="195"/>
                                </a:cubicBezTo>
                                <a:cubicBezTo>
                                  <a:pt x="76" y="194"/>
                                  <a:pt x="77" y="193"/>
                                  <a:pt x="77" y="193"/>
                                </a:cubicBezTo>
                                <a:close/>
                                <a:moveTo>
                                  <a:pt x="79" y="180"/>
                                </a:moveTo>
                                <a:cubicBezTo>
                                  <a:pt x="79" y="180"/>
                                  <a:pt x="79" y="180"/>
                                  <a:pt x="79" y="180"/>
                                </a:cubicBezTo>
                                <a:cubicBezTo>
                                  <a:pt x="79" y="179"/>
                                  <a:pt x="80" y="178"/>
                                  <a:pt x="81" y="177"/>
                                </a:cubicBezTo>
                                <a:cubicBezTo>
                                  <a:pt x="81" y="178"/>
                                  <a:pt x="81" y="178"/>
                                  <a:pt x="81" y="178"/>
                                </a:cubicBezTo>
                                <a:cubicBezTo>
                                  <a:pt x="80" y="178"/>
                                  <a:pt x="80" y="179"/>
                                  <a:pt x="79" y="180"/>
                                </a:cubicBezTo>
                                <a:close/>
                                <a:moveTo>
                                  <a:pt x="82" y="188"/>
                                </a:moveTo>
                                <a:cubicBezTo>
                                  <a:pt x="82" y="189"/>
                                  <a:pt x="82" y="189"/>
                                  <a:pt x="83" y="189"/>
                                </a:cubicBezTo>
                                <a:cubicBezTo>
                                  <a:pt x="82" y="189"/>
                                  <a:pt x="81" y="190"/>
                                  <a:pt x="80" y="190"/>
                                </a:cubicBezTo>
                                <a:cubicBezTo>
                                  <a:pt x="81" y="189"/>
                                  <a:pt x="81" y="189"/>
                                  <a:pt x="82" y="188"/>
                                </a:cubicBezTo>
                                <a:close/>
                                <a:moveTo>
                                  <a:pt x="83" y="191"/>
                                </a:moveTo>
                                <a:cubicBezTo>
                                  <a:pt x="83" y="191"/>
                                  <a:pt x="83" y="191"/>
                                  <a:pt x="83" y="191"/>
                                </a:cubicBezTo>
                                <a:cubicBezTo>
                                  <a:pt x="83" y="192"/>
                                  <a:pt x="82" y="192"/>
                                  <a:pt x="82" y="192"/>
                                </a:cubicBezTo>
                                <a:cubicBezTo>
                                  <a:pt x="81" y="192"/>
                                  <a:pt x="81" y="192"/>
                                  <a:pt x="81" y="192"/>
                                </a:cubicBezTo>
                                <a:cubicBezTo>
                                  <a:pt x="82" y="191"/>
                                  <a:pt x="82" y="191"/>
                                  <a:pt x="83" y="191"/>
                                </a:cubicBezTo>
                                <a:close/>
                                <a:moveTo>
                                  <a:pt x="83" y="187"/>
                                </a:moveTo>
                                <a:cubicBezTo>
                                  <a:pt x="83" y="187"/>
                                  <a:pt x="83" y="187"/>
                                  <a:pt x="83" y="187"/>
                                </a:cubicBezTo>
                                <a:cubicBezTo>
                                  <a:pt x="84" y="188"/>
                                  <a:pt x="84" y="188"/>
                                  <a:pt x="85" y="188"/>
                                </a:cubicBezTo>
                                <a:cubicBezTo>
                                  <a:pt x="85" y="188"/>
                                  <a:pt x="85" y="189"/>
                                  <a:pt x="85" y="189"/>
                                </a:cubicBezTo>
                                <a:cubicBezTo>
                                  <a:pt x="85" y="189"/>
                                  <a:pt x="85" y="189"/>
                                  <a:pt x="85" y="189"/>
                                </a:cubicBezTo>
                                <a:cubicBezTo>
                                  <a:pt x="84" y="188"/>
                                  <a:pt x="83" y="188"/>
                                  <a:pt x="83" y="187"/>
                                </a:cubicBezTo>
                                <a:close/>
                                <a:moveTo>
                                  <a:pt x="84" y="198"/>
                                </a:moveTo>
                                <a:cubicBezTo>
                                  <a:pt x="85" y="198"/>
                                  <a:pt x="85" y="199"/>
                                  <a:pt x="85" y="199"/>
                                </a:cubicBezTo>
                                <a:cubicBezTo>
                                  <a:pt x="85" y="199"/>
                                  <a:pt x="85" y="200"/>
                                  <a:pt x="85" y="200"/>
                                </a:cubicBezTo>
                                <a:cubicBezTo>
                                  <a:pt x="84" y="200"/>
                                  <a:pt x="84" y="200"/>
                                  <a:pt x="83" y="199"/>
                                </a:cubicBezTo>
                                <a:cubicBezTo>
                                  <a:pt x="84" y="199"/>
                                  <a:pt x="84" y="199"/>
                                  <a:pt x="84" y="198"/>
                                </a:cubicBezTo>
                                <a:close/>
                                <a:moveTo>
                                  <a:pt x="85" y="194"/>
                                </a:moveTo>
                                <a:cubicBezTo>
                                  <a:pt x="86" y="194"/>
                                  <a:pt x="87" y="193"/>
                                  <a:pt x="88" y="193"/>
                                </a:cubicBezTo>
                                <a:cubicBezTo>
                                  <a:pt x="87" y="194"/>
                                  <a:pt x="86" y="194"/>
                                  <a:pt x="86" y="195"/>
                                </a:cubicBezTo>
                                <a:cubicBezTo>
                                  <a:pt x="85" y="195"/>
                                  <a:pt x="85" y="195"/>
                                  <a:pt x="85" y="194"/>
                                </a:cubicBezTo>
                                <a:close/>
                                <a:moveTo>
                                  <a:pt x="86" y="205"/>
                                </a:moveTo>
                                <a:cubicBezTo>
                                  <a:pt x="86" y="206"/>
                                  <a:pt x="87" y="206"/>
                                  <a:pt x="88" y="207"/>
                                </a:cubicBezTo>
                                <a:cubicBezTo>
                                  <a:pt x="88" y="207"/>
                                  <a:pt x="88" y="207"/>
                                  <a:pt x="88" y="207"/>
                                </a:cubicBezTo>
                                <a:cubicBezTo>
                                  <a:pt x="88" y="207"/>
                                  <a:pt x="88" y="207"/>
                                  <a:pt x="88" y="207"/>
                                </a:cubicBezTo>
                                <a:cubicBezTo>
                                  <a:pt x="87" y="207"/>
                                  <a:pt x="87" y="207"/>
                                  <a:pt x="87" y="207"/>
                                </a:cubicBezTo>
                                <a:cubicBezTo>
                                  <a:pt x="86" y="206"/>
                                  <a:pt x="86" y="206"/>
                                  <a:pt x="86" y="206"/>
                                </a:cubicBezTo>
                                <a:cubicBezTo>
                                  <a:pt x="86" y="205"/>
                                  <a:pt x="86" y="205"/>
                                  <a:pt x="86" y="205"/>
                                </a:cubicBezTo>
                                <a:close/>
                                <a:moveTo>
                                  <a:pt x="88" y="204"/>
                                </a:moveTo>
                                <a:cubicBezTo>
                                  <a:pt x="88" y="204"/>
                                  <a:pt x="88" y="204"/>
                                  <a:pt x="88" y="204"/>
                                </a:cubicBezTo>
                                <a:cubicBezTo>
                                  <a:pt x="89" y="204"/>
                                  <a:pt x="89" y="204"/>
                                  <a:pt x="90" y="205"/>
                                </a:cubicBezTo>
                                <a:cubicBezTo>
                                  <a:pt x="90" y="205"/>
                                  <a:pt x="89" y="205"/>
                                  <a:pt x="89" y="205"/>
                                </a:cubicBezTo>
                                <a:cubicBezTo>
                                  <a:pt x="89" y="205"/>
                                  <a:pt x="88" y="205"/>
                                  <a:pt x="88" y="204"/>
                                </a:cubicBezTo>
                                <a:close/>
                                <a:moveTo>
                                  <a:pt x="90" y="186"/>
                                </a:moveTo>
                                <a:cubicBezTo>
                                  <a:pt x="90" y="185"/>
                                  <a:pt x="91" y="184"/>
                                  <a:pt x="92" y="183"/>
                                </a:cubicBezTo>
                                <a:cubicBezTo>
                                  <a:pt x="92" y="183"/>
                                  <a:pt x="92" y="183"/>
                                  <a:pt x="93" y="183"/>
                                </a:cubicBezTo>
                                <a:cubicBezTo>
                                  <a:pt x="92" y="184"/>
                                  <a:pt x="91" y="185"/>
                                  <a:pt x="90" y="186"/>
                                </a:cubicBezTo>
                                <a:close/>
                                <a:moveTo>
                                  <a:pt x="91" y="205"/>
                                </a:moveTo>
                                <a:cubicBezTo>
                                  <a:pt x="92" y="206"/>
                                  <a:pt x="92" y="206"/>
                                  <a:pt x="93" y="206"/>
                                </a:cubicBezTo>
                                <a:cubicBezTo>
                                  <a:pt x="93" y="207"/>
                                  <a:pt x="92" y="207"/>
                                  <a:pt x="92" y="207"/>
                                </a:cubicBezTo>
                                <a:cubicBezTo>
                                  <a:pt x="91" y="207"/>
                                  <a:pt x="91" y="207"/>
                                  <a:pt x="90" y="206"/>
                                </a:cubicBezTo>
                                <a:cubicBezTo>
                                  <a:pt x="91" y="206"/>
                                  <a:pt x="91" y="206"/>
                                  <a:pt x="91" y="205"/>
                                </a:cubicBezTo>
                                <a:close/>
                                <a:moveTo>
                                  <a:pt x="93" y="186"/>
                                </a:moveTo>
                                <a:cubicBezTo>
                                  <a:pt x="95" y="184"/>
                                  <a:pt x="98" y="182"/>
                                  <a:pt x="100" y="179"/>
                                </a:cubicBezTo>
                                <a:cubicBezTo>
                                  <a:pt x="102" y="179"/>
                                  <a:pt x="103" y="178"/>
                                  <a:pt x="104" y="177"/>
                                </a:cubicBezTo>
                                <a:cubicBezTo>
                                  <a:pt x="102" y="180"/>
                                  <a:pt x="99" y="182"/>
                                  <a:pt x="97" y="185"/>
                                </a:cubicBezTo>
                                <a:cubicBezTo>
                                  <a:pt x="96" y="185"/>
                                  <a:pt x="94" y="186"/>
                                  <a:pt x="93" y="186"/>
                                </a:cubicBezTo>
                                <a:close/>
                                <a:moveTo>
                                  <a:pt x="95" y="190"/>
                                </a:moveTo>
                                <a:cubicBezTo>
                                  <a:pt x="95" y="190"/>
                                  <a:pt x="95" y="191"/>
                                  <a:pt x="96" y="191"/>
                                </a:cubicBezTo>
                                <a:cubicBezTo>
                                  <a:pt x="95" y="191"/>
                                  <a:pt x="95" y="192"/>
                                  <a:pt x="94" y="192"/>
                                </a:cubicBezTo>
                                <a:cubicBezTo>
                                  <a:pt x="94" y="192"/>
                                  <a:pt x="94" y="192"/>
                                  <a:pt x="93" y="192"/>
                                </a:cubicBezTo>
                                <a:cubicBezTo>
                                  <a:pt x="94" y="191"/>
                                  <a:pt x="94" y="191"/>
                                  <a:pt x="95" y="190"/>
                                </a:cubicBezTo>
                                <a:close/>
                                <a:moveTo>
                                  <a:pt x="96" y="208"/>
                                </a:moveTo>
                                <a:cubicBezTo>
                                  <a:pt x="96" y="208"/>
                                  <a:pt x="96" y="208"/>
                                  <a:pt x="96" y="208"/>
                                </a:cubicBezTo>
                                <a:cubicBezTo>
                                  <a:pt x="97" y="209"/>
                                  <a:pt x="98" y="209"/>
                                  <a:pt x="100" y="210"/>
                                </a:cubicBezTo>
                                <a:cubicBezTo>
                                  <a:pt x="99" y="210"/>
                                  <a:pt x="99" y="210"/>
                                  <a:pt x="99" y="211"/>
                                </a:cubicBezTo>
                                <a:cubicBezTo>
                                  <a:pt x="98" y="211"/>
                                  <a:pt x="98" y="211"/>
                                  <a:pt x="97" y="211"/>
                                </a:cubicBezTo>
                                <a:cubicBezTo>
                                  <a:pt x="97" y="210"/>
                                  <a:pt x="96" y="210"/>
                                  <a:pt x="95" y="209"/>
                                </a:cubicBezTo>
                                <a:cubicBezTo>
                                  <a:pt x="95" y="209"/>
                                  <a:pt x="95" y="208"/>
                                  <a:pt x="96" y="208"/>
                                </a:cubicBezTo>
                                <a:close/>
                                <a:moveTo>
                                  <a:pt x="99" y="218"/>
                                </a:moveTo>
                                <a:cubicBezTo>
                                  <a:pt x="99" y="218"/>
                                  <a:pt x="100" y="219"/>
                                  <a:pt x="101" y="219"/>
                                </a:cubicBezTo>
                                <a:cubicBezTo>
                                  <a:pt x="100" y="219"/>
                                  <a:pt x="100" y="219"/>
                                  <a:pt x="100" y="219"/>
                                </a:cubicBezTo>
                                <a:cubicBezTo>
                                  <a:pt x="99" y="219"/>
                                  <a:pt x="99" y="219"/>
                                  <a:pt x="99" y="219"/>
                                </a:cubicBezTo>
                                <a:cubicBezTo>
                                  <a:pt x="99" y="218"/>
                                  <a:pt x="99" y="218"/>
                                  <a:pt x="99" y="218"/>
                                </a:cubicBezTo>
                                <a:close/>
                                <a:moveTo>
                                  <a:pt x="101" y="224"/>
                                </a:moveTo>
                                <a:cubicBezTo>
                                  <a:pt x="101" y="223"/>
                                  <a:pt x="101" y="223"/>
                                  <a:pt x="102" y="223"/>
                                </a:cubicBezTo>
                                <a:cubicBezTo>
                                  <a:pt x="103" y="223"/>
                                  <a:pt x="104" y="224"/>
                                  <a:pt x="105" y="225"/>
                                </a:cubicBezTo>
                                <a:cubicBezTo>
                                  <a:pt x="105" y="225"/>
                                  <a:pt x="105" y="225"/>
                                  <a:pt x="105" y="226"/>
                                </a:cubicBezTo>
                                <a:cubicBezTo>
                                  <a:pt x="105" y="226"/>
                                  <a:pt x="105" y="226"/>
                                  <a:pt x="105" y="226"/>
                                </a:cubicBezTo>
                                <a:cubicBezTo>
                                  <a:pt x="103" y="225"/>
                                  <a:pt x="102" y="225"/>
                                  <a:pt x="100" y="224"/>
                                </a:cubicBezTo>
                                <a:cubicBezTo>
                                  <a:pt x="100" y="224"/>
                                  <a:pt x="101" y="224"/>
                                  <a:pt x="101" y="224"/>
                                </a:cubicBezTo>
                                <a:close/>
                                <a:moveTo>
                                  <a:pt x="104" y="222"/>
                                </a:moveTo>
                                <a:cubicBezTo>
                                  <a:pt x="104" y="222"/>
                                  <a:pt x="104" y="222"/>
                                  <a:pt x="104" y="222"/>
                                </a:cubicBezTo>
                                <a:cubicBezTo>
                                  <a:pt x="104" y="222"/>
                                  <a:pt x="104" y="221"/>
                                  <a:pt x="104" y="221"/>
                                </a:cubicBezTo>
                                <a:cubicBezTo>
                                  <a:pt x="105" y="222"/>
                                  <a:pt x="106" y="222"/>
                                  <a:pt x="106" y="222"/>
                                </a:cubicBezTo>
                                <a:cubicBezTo>
                                  <a:pt x="106" y="222"/>
                                  <a:pt x="106" y="223"/>
                                  <a:pt x="106" y="223"/>
                                </a:cubicBezTo>
                                <a:cubicBezTo>
                                  <a:pt x="106" y="222"/>
                                  <a:pt x="105" y="222"/>
                                  <a:pt x="104" y="222"/>
                                </a:cubicBezTo>
                                <a:close/>
                                <a:moveTo>
                                  <a:pt x="108" y="226"/>
                                </a:moveTo>
                                <a:cubicBezTo>
                                  <a:pt x="108" y="226"/>
                                  <a:pt x="109" y="227"/>
                                  <a:pt x="110" y="227"/>
                                </a:cubicBezTo>
                                <a:cubicBezTo>
                                  <a:pt x="110" y="227"/>
                                  <a:pt x="109" y="228"/>
                                  <a:pt x="109" y="228"/>
                                </a:cubicBezTo>
                                <a:cubicBezTo>
                                  <a:pt x="109" y="228"/>
                                  <a:pt x="109" y="228"/>
                                  <a:pt x="109" y="228"/>
                                </a:cubicBezTo>
                                <a:cubicBezTo>
                                  <a:pt x="108" y="228"/>
                                  <a:pt x="107" y="227"/>
                                  <a:pt x="106" y="227"/>
                                </a:cubicBezTo>
                                <a:cubicBezTo>
                                  <a:pt x="107" y="226"/>
                                  <a:pt x="107" y="226"/>
                                  <a:pt x="108" y="226"/>
                                </a:cubicBezTo>
                                <a:close/>
                                <a:moveTo>
                                  <a:pt x="108" y="210"/>
                                </a:moveTo>
                                <a:cubicBezTo>
                                  <a:pt x="109" y="210"/>
                                  <a:pt x="110" y="209"/>
                                  <a:pt x="111" y="208"/>
                                </a:cubicBezTo>
                                <a:cubicBezTo>
                                  <a:pt x="112" y="208"/>
                                  <a:pt x="112" y="209"/>
                                  <a:pt x="112" y="209"/>
                                </a:cubicBezTo>
                                <a:cubicBezTo>
                                  <a:pt x="111" y="210"/>
                                  <a:pt x="110" y="210"/>
                                  <a:pt x="110" y="211"/>
                                </a:cubicBezTo>
                                <a:cubicBezTo>
                                  <a:pt x="109" y="211"/>
                                  <a:pt x="109" y="211"/>
                                  <a:pt x="108" y="210"/>
                                </a:cubicBezTo>
                                <a:close/>
                                <a:moveTo>
                                  <a:pt x="112" y="213"/>
                                </a:moveTo>
                                <a:cubicBezTo>
                                  <a:pt x="111" y="212"/>
                                  <a:pt x="111" y="212"/>
                                  <a:pt x="111" y="212"/>
                                </a:cubicBezTo>
                                <a:cubicBezTo>
                                  <a:pt x="112" y="211"/>
                                  <a:pt x="113" y="211"/>
                                  <a:pt x="114" y="210"/>
                                </a:cubicBezTo>
                                <a:cubicBezTo>
                                  <a:pt x="114" y="210"/>
                                  <a:pt x="114" y="210"/>
                                  <a:pt x="115" y="210"/>
                                </a:cubicBezTo>
                                <a:cubicBezTo>
                                  <a:pt x="114" y="211"/>
                                  <a:pt x="113" y="212"/>
                                  <a:pt x="112" y="213"/>
                                </a:cubicBezTo>
                                <a:close/>
                                <a:moveTo>
                                  <a:pt x="119" y="221"/>
                                </a:moveTo>
                                <a:cubicBezTo>
                                  <a:pt x="120" y="221"/>
                                  <a:pt x="120" y="221"/>
                                  <a:pt x="120" y="221"/>
                                </a:cubicBezTo>
                                <a:cubicBezTo>
                                  <a:pt x="120" y="221"/>
                                  <a:pt x="119" y="222"/>
                                  <a:pt x="119" y="222"/>
                                </a:cubicBezTo>
                                <a:cubicBezTo>
                                  <a:pt x="119" y="222"/>
                                  <a:pt x="119" y="222"/>
                                  <a:pt x="119" y="222"/>
                                </a:cubicBezTo>
                                <a:cubicBezTo>
                                  <a:pt x="119" y="222"/>
                                  <a:pt x="119" y="221"/>
                                  <a:pt x="119" y="221"/>
                                </a:cubicBezTo>
                                <a:cubicBezTo>
                                  <a:pt x="119" y="221"/>
                                  <a:pt x="119" y="221"/>
                                  <a:pt x="119" y="221"/>
                                </a:cubicBezTo>
                                <a:close/>
                                <a:moveTo>
                                  <a:pt x="120" y="211"/>
                                </a:moveTo>
                                <a:cubicBezTo>
                                  <a:pt x="120" y="210"/>
                                  <a:pt x="120" y="210"/>
                                  <a:pt x="121" y="210"/>
                                </a:cubicBezTo>
                                <a:cubicBezTo>
                                  <a:pt x="121" y="210"/>
                                  <a:pt x="121" y="210"/>
                                  <a:pt x="121" y="210"/>
                                </a:cubicBezTo>
                                <a:cubicBezTo>
                                  <a:pt x="121" y="211"/>
                                  <a:pt x="121" y="211"/>
                                  <a:pt x="121" y="211"/>
                                </a:cubicBezTo>
                                <a:cubicBezTo>
                                  <a:pt x="120" y="211"/>
                                  <a:pt x="120" y="211"/>
                                  <a:pt x="120" y="211"/>
                                </a:cubicBezTo>
                                <a:close/>
                                <a:moveTo>
                                  <a:pt x="123" y="218"/>
                                </a:moveTo>
                                <a:cubicBezTo>
                                  <a:pt x="123" y="218"/>
                                  <a:pt x="123" y="219"/>
                                  <a:pt x="124" y="219"/>
                                </a:cubicBezTo>
                                <a:cubicBezTo>
                                  <a:pt x="123" y="219"/>
                                  <a:pt x="122" y="220"/>
                                  <a:pt x="121" y="220"/>
                                </a:cubicBezTo>
                                <a:cubicBezTo>
                                  <a:pt x="121" y="220"/>
                                  <a:pt x="121" y="220"/>
                                  <a:pt x="121" y="220"/>
                                </a:cubicBezTo>
                                <a:cubicBezTo>
                                  <a:pt x="122" y="219"/>
                                  <a:pt x="122" y="219"/>
                                  <a:pt x="123" y="218"/>
                                </a:cubicBezTo>
                                <a:close/>
                                <a:moveTo>
                                  <a:pt x="123" y="222"/>
                                </a:moveTo>
                                <a:cubicBezTo>
                                  <a:pt x="124" y="222"/>
                                  <a:pt x="124" y="221"/>
                                  <a:pt x="125" y="221"/>
                                </a:cubicBezTo>
                                <a:cubicBezTo>
                                  <a:pt x="125" y="221"/>
                                  <a:pt x="126" y="222"/>
                                  <a:pt x="126" y="222"/>
                                </a:cubicBezTo>
                                <a:cubicBezTo>
                                  <a:pt x="126" y="223"/>
                                  <a:pt x="125" y="223"/>
                                  <a:pt x="125" y="223"/>
                                </a:cubicBezTo>
                                <a:cubicBezTo>
                                  <a:pt x="124" y="223"/>
                                  <a:pt x="124" y="223"/>
                                  <a:pt x="123" y="222"/>
                                </a:cubicBezTo>
                                <a:close/>
                                <a:moveTo>
                                  <a:pt x="125" y="225"/>
                                </a:moveTo>
                                <a:cubicBezTo>
                                  <a:pt x="126" y="225"/>
                                  <a:pt x="126" y="225"/>
                                  <a:pt x="127" y="224"/>
                                </a:cubicBezTo>
                                <a:cubicBezTo>
                                  <a:pt x="127" y="224"/>
                                  <a:pt x="127" y="225"/>
                                  <a:pt x="128" y="225"/>
                                </a:cubicBezTo>
                                <a:cubicBezTo>
                                  <a:pt x="127" y="226"/>
                                  <a:pt x="126" y="226"/>
                                  <a:pt x="125" y="227"/>
                                </a:cubicBezTo>
                                <a:cubicBezTo>
                                  <a:pt x="125" y="227"/>
                                  <a:pt x="125" y="227"/>
                                  <a:pt x="124" y="226"/>
                                </a:cubicBezTo>
                                <a:cubicBezTo>
                                  <a:pt x="124" y="226"/>
                                  <a:pt x="125" y="226"/>
                                  <a:pt x="125" y="225"/>
                                </a:cubicBezTo>
                                <a:close/>
                                <a:moveTo>
                                  <a:pt x="127" y="221"/>
                                </a:moveTo>
                                <a:cubicBezTo>
                                  <a:pt x="127" y="221"/>
                                  <a:pt x="126" y="220"/>
                                  <a:pt x="126" y="219"/>
                                </a:cubicBezTo>
                                <a:cubicBezTo>
                                  <a:pt x="126" y="219"/>
                                  <a:pt x="126" y="219"/>
                                  <a:pt x="126" y="219"/>
                                </a:cubicBezTo>
                                <a:cubicBezTo>
                                  <a:pt x="127" y="220"/>
                                  <a:pt x="127" y="220"/>
                                  <a:pt x="128" y="220"/>
                                </a:cubicBezTo>
                                <a:cubicBezTo>
                                  <a:pt x="128" y="221"/>
                                  <a:pt x="127" y="221"/>
                                  <a:pt x="127" y="221"/>
                                </a:cubicBezTo>
                                <a:close/>
                                <a:moveTo>
                                  <a:pt x="128" y="218"/>
                                </a:moveTo>
                                <a:cubicBezTo>
                                  <a:pt x="128" y="217"/>
                                  <a:pt x="129" y="216"/>
                                  <a:pt x="130" y="216"/>
                                </a:cubicBezTo>
                                <a:cubicBezTo>
                                  <a:pt x="130" y="216"/>
                                  <a:pt x="130" y="216"/>
                                  <a:pt x="130" y="216"/>
                                </a:cubicBezTo>
                                <a:cubicBezTo>
                                  <a:pt x="130" y="216"/>
                                  <a:pt x="130" y="217"/>
                                  <a:pt x="129" y="217"/>
                                </a:cubicBezTo>
                                <a:cubicBezTo>
                                  <a:pt x="129" y="218"/>
                                  <a:pt x="129" y="219"/>
                                  <a:pt x="130" y="219"/>
                                </a:cubicBezTo>
                                <a:cubicBezTo>
                                  <a:pt x="130" y="219"/>
                                  <a:pt x="129" y="219"/>
                                  <a:pt x="129" y="219"/>
                                </a:cubicBezTo>
                                <a:cubicBezTo>
                                  <a:pt x="129" y="219"/>
                                  <a:pt x="128" y="218"/>
                                  <a:pt x="128" y="218"/>
                                </a:cubicBezTo>
                                <a:close/>
                                <a:moveTo>
                                  <a:pt x="130" y="222"/>
                                </a:moveTo>
                                <a:cubicBezTo>
                                  <a:pt x="130" y="222"/>
                                  <a:pt x="130" y="222"/>
                                  <a:pt x="130" y="222"/>
                                </a:cubicBezTo>
                                <a:cubicBezTo>
                                  <a:pt x="130" y="223"/>
                                  <a:pt x="130" y="223"/>
                                  <a:pt x="129" y="224"/>
                                </a:cubicBezTo>
                                <a:cubicBezTo>
                                  <a:pt x="129" y="224"/>
                                  <a:pt x="129" y="224"/>
                                  <a:pt x="129" y="224"/>
                                </a:cubicBezTo>
                                <a:cubicBezTo>
                                  <a:pt x="129" y="224"/>
                                  <a:pt x="128" y="224"/>
                                  <a:pt x="128" y="223"/>
                                </a:cubicBezTo>
                                <a:cubicBezTo>
                                  <a:pt x="129" y="223"/>
                                  <a:pt x="129" y="223"/>
                                  <a:pt x="130" y="222"/>
                                </a:cubicBezTo>
                                <a:close/>
                                <a:moveTo>
                                  <a:pt x="162" y="206"/>
                                </a:moveTo>
                                <a:cubicBezTo>
                                  <a:pt x="163" y="205"/>
                                  <a:pt x="164" y="204"/>
                                  <a:pt x="165" y="203"/>
                                </a:cubicBezTo>
                                <a:cubicBezTo>
                                  <a:pt x="167" y="201"/>
                                  <a:pt x="169" y="200"/>
                                  <a:pt x="172" y="198"/>
                                </a:cubicBezTo>
                                <a:cubicBezTo>
                                  <a:pt x="172" y="198"/>
                                  <a:pt x="171" y="198"/>
                                  <a:pt x="171" y="198"/>
                                </a:cubicBezTo>
                                <a:cubicBezTo>
                                  <a:pt x="170" y="199"/>
                                  <a:pt x="169" y="200"/>
                                  <a:pt x="168" y="202"/>
                                </a:cubicBezTo>
                                <a:cubicBezTo>
                                  <a:pt x="166" y="203"/>
                                  <a:pt x="164" y="205"/>
                                  <a:pt x="162" y="206"/>
                                </a:cubicBezTo>
                                <a:close/>
                                <a:moveTo>
                                  <a:pt x="167" y="210"/>
                                </a:moveTo>
                                <a:cubicBezTo>
                                  <a:pt x="160" y="216"/>
                                  <a:pt x="153" y="221"/>
                                  <a:pt x="146" y="225"/>
                                </a:cubicBezTo>
                                <a:cubicBezTo>
                                  <a:pt x="149" y="222"/>
                                  <a:pt x="152" y="219"/>
                                  <a:pt x="156" y="216"/>
                                </a:cubicBezTo>
                                <a:cubicBezTo>
                                  <a:pt x="158" y="214"/>
                                  <a:pt x="160" y="213"/>
                                  <a:pt x="163" y="212"/>
                                </a:cubicBezTo>
                                <a:cubicBezTo>
                                  <a:pt x="163" y="212"/>
                                  <a:pt x="163" y="212"/>
                                  <a:pt x="164" y="212"/>
                                </a:cubicBezTo>
                                <a:cubicBezTo>
                                  <a:pt x="165" y="211"/>
                                  <a:pt x="166" y="211"/>
                                  <a:pt x="167" y="210"/>
                                </a:cubicBezTo>
                                <a:close/>
                                <a:moveTo>
                                  <a:pt x="154" y="209"/>
                                </a:moveTo>
                                <a:cubicBezTo>
                                  <a:pt x="155" y="208"/>
                                  <a:pt x="156" y="208"/>
                                  <a:pt x="157" y="207"/>
                                </a:cubicBezTo>
                                <a:cubicBezTo>
                                  <a:pt x="161" y="203"/>
                                  <a:pt x="166" y="199"/>
                                  <a:pt x="171" y="195"/>
                                </a:cubicBezTo>
                                <a:cubicBezTo>
                                  <a:pt x="168" y="197"/>
                                  <a:pt x="166" y="200"/>
                                  <a:pt x="163" y="202"/>
                                </a:cubicBezTo>
                                <a:cubicBezTo>
                                  <a:pt x="160" y="204"/>
                                  <a:pt x="157" y="207"/>
                                  <a:pt x="154" y="209"/>
                                </a:cubicBezTo>
                                <a:close/>
                                <a:moveTo>
                                  <a:pt x="158" y="208"/>
                                </a:moveTo>
                                <a:cubicBezTo>
                                  <a:pt x="157" y="210"/>
                                  <a:pt x="156" y="211"/>
                                  <a:pt x="155" y="212"/>
                                </a:cubicBezTo>
                                <a:cubicBezTo>
                                  <a:pt x="153" y="214"/>
                                  <a:pt x="150" y="216"/>
                                  <a:pt x="148" y="218"/>
                                </a:cubicBezTo>
                                <a:cubicBezTo>
                                  <a:pt x="146" y="220"/>
                                  <a:pt x="143" y="221"/>
                                  <a:pt x="141" y="222"/>
                                </a:cubicBezTo>
                                <a:cubicBezTo>
                                  <a:pt x="146" y="217"/>
                                  <a:pt x="152" y="213"/>
                                  <a:pt x="158" y="208"/>
                                </a:cubicBezTo>
                                <a:close/>
                                <a:moveTo>
                                  <a:pt x="146" y="227"/>
                                </a:moveTo>
                                <a:cubicBezTo>
                                  <a:pt x="146" y="227"/>
                                  <a:pt x="146" y="227"/>
                                  <a:pt x="146" y="227"/>
                                </a:cubicBezTo>
                                <a:cubicBezTo>
                                  <a:pt x="147" y="227"/>
                                  <a:pt x="148" y="227"/>
                                  <a:pt x="148" y="228"/>
                                </a:cubicBezTo>
                                <a:cubicBezTo>
                                  <a:pt x="148" y="228"/>
                                  <a:pt x="150" y="228"/>
                                  <a:pt x="150" y="228"/>
                                </a:cubicBezTo>
                                <a:cubicBezTo>
                                  <a:pt x="150" y="228"/>
                                  <a:pt x="150" y="228"/>
                                  <a:pt x="150" y="228"/>
                                </a:cubicBezTo>
                                <a:cubicBezTo>
                                  <a:pt x="149" y="228"/>
                                  <a:pt x="147" y="228"/>
                                  <a:pt x="146" y="228"/>
                                </a:cubicBezTo>
                                <a:cubicBezTo>
                                  <a:pt x="146" y="227"/>
                                  <a:pt x="146" y="227"/>
                                  <a:pt x="146" y="227"/>
                                </a:cubicBezTo>
                                <a:close/>
                                <a:moveTo>
                                  <a:pt x="151" y="231"/>
                                </a:moveTo>
                                <a:cubicBezTo>
                                  <a:pt x="151" y="231"/>
                                  <a:pt x="151" y="231"/>
                                  <a:pt x="151" y="231"/>
                                </a:cubicBezTo>
                                <a:cubicBezTo>
                                  <a:pt x="151" y="231"/>
                                  <a:pt x="150" y="232"/>
                                  <a:pt x="150" y="232"/>
                                </a:cubicBezTo>
                                <a:cubicBezTo>
                                  <a:pt x="150" y="232"/>
                                  <a:pt x="149" y="232"/>
                                  <a:pt x="149" y="232"/>
                                </a:cubicBezTo>
                                <a:cubicBezTo>
                                  <a:pt x="150" y="231"/>
                                  <a:pt x="151" y="231"/>
                                  <a:pt x="151" y="231"/>
                                </a:cubicBezTo>
                                <a:close/>
                                <a:moveTo>
                                  <a:pt x="150" y="228"/>
                                </a:moveTo>
                                <a:cubicBezTo>
                                  <a:pt x="149" y="227"/>
                                  <a:pt x="148" y="227"/>
                                  <a:pt x="147" y="227"/>
                                </a:cubicBezTo>
                                <a:cubicBezTo>
                                  <a:pt x="157" y="222"/>
                                  <a:pt x="165" y="214"/>
                                  <a:pt x="174" y="206"/>
                                </a:cubicBezTo>
                                <a:cubicBezTo>
                                  <a:pt x="174" y="207"/>
                                  <a:pt x="174" y="207"/>
                                  <a:pt x="175" y="207"/>
                                </a:cubicBezTo>
                                <a:cubicBezTo>
                                  <a:pt x="174" y="208"/>
                                  <a:pt x="173" y="208"/>
                                  <a:pt x="173" y="209"/>
                                </a:cubicBezTo>
                                <a:cubicBezTo>
                                  <a:pt x="165" y="215"/>
                                  <a:pt x="158" y="221"/>
                                  <a:pt x="150" y="228"/>
                                </a:cubicBezTo>
                                <a:close/>
                                <a:moveTo>
                                  <a:pt x="169" y="216"/>
                                </a:moveTo>
                                <a:cubicBezTo>
                                  <a:pt x="169" y="216"/>
                                  <a:pt x="169" y="216"/>
                                  <a:pt x="169" y="216"/>
                                </a:cubicBezTo>
                                <a:cubicBezTo>
                                  <a:pt x="168" y="216"/>
                                  <a:pt x="169" y="217"/>
                                  <a:pt x="170" y="217"/>
                                </a:cubicBezTo>
                                <a:cubicBezTo>
                                  <a:pt x="171" y="216"/>
                                  <a:pt x="172" y="216"/>
                                  <a:pt x="174" y="215"/>
                                </a:cubicBezTo>
                                <a:cubicBezTo>
                                  <a:pt x="168" y="220"/>
                                  <a:pt x="162" y="225"/>
                                  <a:pt x="155" y="229"/>
                                </a:cubicBezTo>
                                <a:cubicBezTo>
                                  <a:pt x="160" y="224"/>
                                  <a:pt x="164" y="220"/>
                                  <a:pt x="169" y="216"/>
                                </a:cubicBezTo>
                                <a:close/>
                                <a:moveTo>
                                  <a:pt x="183" y="211"/>
                                </a:moveTo>
                                <a:cubicBezTo>
                                  <a:pt x="185" y="210"/>
                                  <a:pt x="186" y="209"/>
                                  <a:pt x="187" y="209"/>
                                </a:cubicBezTo>
                                <a:cubicBezTo>
                                  <a:pt x="182" y="213"/>
                                  <a:pt x="176" y="218"/>
                                  <a:pt x="170" y="222"/>
                                </a:cubicBezTo>
                                <a:cubicBezTo>
                                  <a:pt x="174" y="218"/>
                                  <a:pt x="179" y="214"/>
                                  <a:pt x="183" y="211"/>
                                </a:cubicBezTo>
                                <a:close/>
                                <a:moveTo>
                                  <a:pt x="180" y="210"/>
                                </a:moveTo>
                                <a:cubicBezTo>
                                  <a:pt x="179" y="210"/>
                                  <a:pt x="179" y="211"/>
                                  <a:pt x="178" y="212"/>
                                </a:cubicBezTo>
                                <a:cubicBezTo>
                                  <a:pt x="176" y="213"/>
                                  <a:pt x="173" y="214"/>
                                  <a:pt x="171" y="215"/>
                                </a:cubicBezTo>
                                <a:cubicBezTo>
                                  <a:pt x="172" y="214"/>
                                  <a:pt x="172" y="213"/>
                                  <a:pt x="173" y="212"/>
                                </a:cubicBezTo>
                                <a:cubicBezTo>
                                  <a:pt x="178" y="208"/>
                                  <a:pt x="183" y="204"/>
                                  <a:pt x="188" y="200"/>
                                </a:cubicBezTo>
                                <a:cubicBezTo>
                                  <a:pt x="186" y="203"/>
                                  <a:pt x="183" y="206"/>
                                  <a:pt x="180" y="210"/>
                                </a:cubicBezTo>
                                <a:close/>
                                <a:moveTo>
                                  <a:pt x="183" y="199"/>
                                </a:moveTo>
                                <a:cubicBezTo>
                                  <a:pt x="184" y="198"/>
                                  <a:pt x="185" y="197"/>
                                  <a:pt x="186" y="196"/>
                                </a:cubicBezTo>
                                <a:cubicBezTo>
                                  <a:pt x="186" y="195"/>
                                  <a:pt x="187" y="195"/>
                                  <a:pt x="187" y="195"/>
                                </a:cubicBezTo>
                                <a:cubicBezTo>
                                  <a:pt x="188" y="194"/>
                                  <a:pt x="189" y="193"/>
                                  <a:pt x="190" y="193"/>
                                </a:cubicBezTo>
                                <a:cubicBezTo>
                                  <a:pt x="188" y="195"/>
                                  <a:pt x="185" y="197"/>
                                  <a:pt x="183" y="199"/>
                                </a:cubicBezTo>
                                <a:close/>
                                <a:moveTo>
                                  <a:pt x="195" y="193"/>
                                </a:moveTo>
                                <a:cubicBezTo>
                                  <a:pt x="194" y="194"/>
                                  <a:pt x="193" y="195"/>
                                  <a:pt x="192" y="195"/>
                                </a:cubicBezTo>
                                <a:cubicBezTo>
                                  <a:pt x="191" y="196"/>
                                  <a:pt x="190" y="197"/>
                                  <a:pt x="189" y="197"/>
                                </a:cubicBezTo>
                                <a:cubicBezTo>
                                  <a:pt x="191" y="196"/>
                                  <a:pt x="193" y="194"/>
                                  <a:pt x="195" y="193"/>
                                </a:cubicBezTo>
                                <a:close/>
                                <a:moveTo>
                                  <a:pt x="197" y="198"/>
                                </a:moveTo>
                                <a:cubicBezTo>
                                  <a:pt x="196" y="199"/>
                                  <a:pt x="196" y="199"/>
                                  <a:pt x="195" y="200"/>
                                </a:cubicBezTo>
                                <a:cubicBezTo>
                                  <a:pt x="195" y="200"/>
                                  <a:pt x="194" y="201"/>
                                  <a:pt x="194" y="201"/>
                                </a:cubicBezTo>
                                <a:cubicBezTo>
                                  <a:pt x="195" y="200"/>
                                  <a:pt x="196" y="199"/>
                                  <a:pt x="197" y="198"/>
                                </a:cubicBezTo>
                                <a:close/>
                                <a:moveTo>
                                  <a:pt x="196" y="192"/>
                                </a:moveTo>
                                <a:cubicBezTo>
                                  <a:pt x="196" y="191"/>
                                  <a:pt x="195" y="191"/>
                                  <a:pt x="194" y="191"/>
                                </a:cubicBezTo>
                                <a:cubicBezTo>
                                  <a:pt x="194" y="191"/>
                                  <a:pt x="194" y="192"/>
                                  <a:pt x="193" y="192"/>
                                </a:cubicBezTo>
                                <a:cubicBezTo>
                                  <a:pt x="196" y="189"/>
                                  <a:pt x="199" y="187"/>
                                  <a:pt x="202" y="184"/>
                                </a:cubicBezTo>
                                <a:cubicBezTo>
                                  <a:pt x="200" y="187"/>
                                  <a:pt x="198" y="189"/>
                                  <a:pt x="196" y="192"/>
                                </a:cubicBezTo>
                                <a:close/>
                                <a:moveTo>
                                  <a:pt x="204" y="185"/>
                                </a:moveTo>
                                <a:cubicBezTo>
                                  <a:pt x="204" y="185"/>
                                  <a:pt x="204" y="185"/>
                                  <a:pt x="205" y="185"/>
                                </a:cubicBezTo>
                                <a:cubicBezTo>
                                  <a:pt x="203" y="187"/>
                                  <a:pt x="201" y="189"/>
                                  <a:pt x="199" y="190"/>
                                </a:cubicBezTo>
                                <a:cubicBezTo>
                                  <a:pt x="201" y="188"/>
                                  <a:pt x="202" y="187"/>
                                  <a:pt x="204" y="185"/>
                                </a:cubicBezTo>
                                <a:close/>
                                <a:moveTo>
                                  <a:pt x="200" y="181"/>
                                </a:moveTo>
                                <a:cubicBezTo>
                                  <a:pt x="201" y="180"/>
                                  <a:pt x="202" y="178"/>
                                  <a:pt x="202" y="177"/>
                                </a:cubicBezTo>
                                <a:cubicBezTo>
                                  <a:pt x="203" y="175"/>
                                  <a:pt x="204" y="174"/>
                                  <a:pt x="206" y="172"/>
                                </a:cubicBezTo>
                                <a:cubicBezTo>
                                  <a:pt x="207" y="171"/>
                                  <a:pt x="209" y="169"/>
                                  <a:pt x="210" y="168"/>
                                </a:cubicBezTo>
                                <a:cubicBezTo>
                                  <a:pt x="209" y="170"/>
                                  <a:pt x="208" y="173"/>
                                  <a:pt x="207" y="175"/>
                                </a:cubicBezTo>
                                <a:cubicBezTo>
                                  <a:pt x="205" y="177"/>
                                  <a:pt x="203" y="179"/>
                                  <a:pt x="200" y="181"/>
                                </a:cubicBezTo>
                                <a:close/>
                                <a:moveTo>
                                  <a:pt x="207" y="181"/>
                                </a:moveTo>
                                <a:cubicBezTo>
                                  <a:pt x="212" y="175"/>
                                  <a:pt x="217" y="169"/>
                                  <a:pt x="221" y="163"/>
                                </a:cubicBezTo>
                                <a:cubicBezTo>
                                  <a:pt x="221" y="164"/>
                                  <a:pt x="221" y="164"/>
                                  <a:pt x="221" y="165"/>
                                </a:cubicBezTo>
                                <a:cubicBezTo>
                                  <a:pt x="217" y="170"/>
                                  <a:pt x="213" y="174"/>
                                  <a:pt x="210" y="179"/>
                                </a:cubicBezTo>
                                <a:cubicBezTo>
                                  <a:pt x="209" y="180"/>
                                  <a:pt x="208" y="181"/>
                                  <a:pt x="207" y="183"/>
                                </a:cubicBezTo>
                                <a:cubicBezTo>
                                  <a:pt x="206" y="183"/>
                                  <a:pt x="206" y="183"/>
                                  <a:pt x="206" y="184"/>
                                </a:cubicBezTo>
                                <a:cubicBezTo>
                                  <a:pt x="206" y="183"/>
                                  <a:pt x="207" y="182"/>
                                  <a:pt x="207" y="181"/>
                                </a:cubicBezTo>
                                <a:close/>
                                <a:moveTo>
                                  <a:pt x="218" y="155"/>
                                </a:moveTo>
                                <a:cubicBezTo>
                                  <a:pt x="219" y="153"/>
                                  <a:pt x="219" y="151"/>
                                  <a:pt x="220" y="149"/>
                                </a:cubicBezTo>
                                <a:cubicBezTo>
                                  <a:pt x="221" y="147"/>
                                  <a:pt x="222" y="144"/>
                                  <a:pt x="222" y="141"/>
                                </a:cubicBezTo>
                                <a:cubicBezTo>
                                  <a:pt x="222" y="141"/>
                                  <a:pt x="223" y="141"/>
                                  <a:pt x="223" y="141"/>
                                </a:cubicBezTo>
                                <a:cubicBezTo>
                                  <a:pt x="222" y="145"/>
                                  <a:pt x="222" y="149"/>
                                  <a:pt x="222" y="154"/>
                                </a:cubicBezTo>
                                <a:cubicBezTo>
                                  <a:pt x="220" y="154"/>
                                  <a:pt x="219" y="154"/>
                                  <a:pt x="218" y="155"/>
                                </a:cubicBezTo>
                                <a:close/>
                                <a:moveTo>
                                  <a:pt x="217" y="149"/>
                                </a:moveTo>
                                <a:cubicBezTo>
                                  <a:pt x="217" y="144"/>
                                  <a:pt x="218" y="139"/>
                                  <a:pt x="218" y="135"/>
                                </a:cubicBezTo>
                                <a:cubicBezTo>
                                  <a:pt x="220" y="132"/>
                                  <a:pt x="221" y="129"/>
                                  <a:pt x="223" y="126"/>
                                </a:cubicBezTo>
                                <a:cubicBezTo>
                                  <a:pt x="222" y="134"/>
                                  <a:pt x="219" y="142"/>
                                  <a:pt x="217" y="149"/>
                                </a:cubicBezTo>
                                <a:close/>
                                <a:moveTo>
                                  <a:pt x="223" y="98"/>
                                </a:moveTo>
                                <a:cubicBezTo>
                                  <a:pt x="222" y="97"/>
                                  <a:pt x="222" y="96"/>
                                  <a:pt x="222" y="95"/>
                                </a:cubicBezTo>
                                <a:cubicBezTo>
                                  <a:pt x="222" y="95"/>
                                  <a:pt x="222" y="95"/>
                                  <a:pt x="222" y="94"/>
                                </a:cubicBezTo>
                                <a:cubicBezTo>
                                  <a:pt x="223" y="96"/>
                                  <a:pt x="223" y="97"/>
                                  <a:pt x="224" y="98"/>
                                </a:cubicBezTo>
                                <a:cubicBezTo>
                                  <a:pt x="223" y="98"/>
                                  <a:pt x="223" y="98"/>
                                  <a:pt x="223" y="98"/>
                                </a:cubicBezTo>
                                <a:close/>
                                <a:moveTo>
                                  <a:pt x="221" y="87"/>
                                </a:moveTo>
                                <a:cubicBezTo>
                                  <a:pt x="222" y="87"/>
                                  <a:pt x="222" y="87"/>
                                  <a:pt x="222" y="87"/>
                                </a:cubicBezTo>
                                <a:cubicBezTo>
                                  <a:pt x="223" y="88"/>
                                  <a:pt x="223" y="90"/>
                                  <a:pt x="223" y="91"/>
                                </a:cubicBezTo>
                                <a:cubicBezTo>
                                  <a:pt x="223" y="91"/>
                                  <a:pt x="223" y="91"/>
                                  <a:pt x="223" y="91"/>
                                </a:cubicBezTo>
                                <a:cubicBezTo>
                                  <a:pt x="222" y="90"/>
                                  <a:pt x="222" y="89"/>
                                  <a:pt x="221" y="87"/>
                                </a:cubicBezTo>
                                <a:close/>
                                <a:moveTo>
                                  <a:pt x="226" y="83"/>
                                </a:moveTo>
                                <a:cubicBezTo>
                                  <a:pt x="225" y="83"/>
                                  <a:pt x="224" y="84"/>
                                  <a:pt x="223" y="84"/>
                                </a:cubicBezTo>
                                <a:cubicBezTo>
                                  <a:pt x="222" y="82"/>
                                  <a:pt x="222" y="80"/>
                                  <a:pt x="221" y="77"/>
                                </a:cubicBezTo>
                                <a:cubicBezTo>
                                  <a:pt x="222" y="78"/>
                                  <a:pt x="222" y="78"/>
                                  <a:pt x="223" y="79"/>
                                </a:cubicBezTo>
                                <a:cubicBezTo>
                                  <a:pt x="223" y="79"/>
                                  <a:pt x="224" y="79"/>
                                  <a:pt x="224" y="78"/>
                                </a:cubicBezTo>
                                <a:cubicBezTo>
                                  <a:pt x="225" y="79"/>
                                  <a:pt x="225" y="80"/>
                                  <a:pt x="226" y="81"/>
                                </a:cubicBezTo>
                                <a:cubicBezTo>
                                  <a:pt x="226" y="82"/>
                                  <a:pt x="226" y="82"/>
                                  <a:pt x="226" y="83"/>
                                </a:cubicBezTo>
                                <a:cubicBezTo>
                                  <a:pt x="226" y="83"/>
                                  <a:pt x="226" y="83"/>
                                  <a:pt x="226" y="83"/>
                                </a:cubicBezTo>
                                <a:close/>
                                <a:moveTo>
                                  <a:pt x="224" y="75"/>
                                </a:moveTo>
                                <a:cubicBezTo>
                                  <a:pt x="223" y="74"/>
                                  <a:pt x="223" y="74"/>
                                  <a:pt x="223" y="73"/>
                                </a:cubicBezTo>
                                <a:cubicBezTo>
                                  <a:pt x="223" y="73"/>
                                  <a:pt x="223" y="73"/>
                                  <a:pt x="223" y="73"/>
                                </a:cubicBezTo>
                                <a:cubicBezTo>
                                  <a:pt x="224" y="74"/>
                                  <a:pt x="224" y="75"/>
                                  <a:pt x="224" y="76"/>
                                </a:cubicBezTo>
                                <a:cubicBezTo>
                                  <a:pt x="224" y="75"/>
                                  <a:pt x="224" y="75"/>
                                  <a:pt x="224" y="75"/>
                                </a:cubicBezTo>
                                <a:close/>
                                <a:moveTo>
                                  <a:pt x="224" y="70"/>
                                </a:moveTo>
                                <a:cubicBezTo>
                                  <a:pt x="223" y="69"/>
                                  <a:pt x="222" y="67"/>
                                  <a:pt x="221" y="65"/>
                                </a:cubicBezTo>
                                <a:cubicBezTo>
                                  <a:pt x="222" y="67"/>
                                  <a:pt x="223" y="68"/>
                                  <a:pt x="224" y="69"/>
                                </a:cubicBezTo>
                                <a:cubicBezTo>
                                  <a:pt x="224" y="69"/>
                                  <a:pt x="223" y="69"/>
                                  <a:pt x="224" y="70"/>
                                </a:cubicBezTo>
                                <a:cubicBezTo>
                                  <a:pt x="224" y="70"/>
                                  <a:pt x="224" y="70"/>
                                  <a:pt x="224" y="70"/>
                                </a:cubicBezTo>
                                <a:close/>
                                <a:moveTo>
                                  <a:pt x="222" y="76"/>
                                </a:moveTo>
                                <a:cubicBezTo>
                                  <a:pt x="222" y="76"/>
                                  <a:pt x="222" y="76"/>
                                  <a:pt x="222" y="76"/>
                                </a:cubicBezTo>
                                <a:cubicBezTo>
                                  <a:pt x="221" y="75"/>
                                  <a:pt x="221" y="75"/>
                                  <a:pt x="220" y="74"/>
                                </a:cubicBezTo>
                                <a:cubicBezTo>
                                  <a:pt x="220" y="74"/>
                                  <a:pt x="220" y="74"/>
                                  <a:pt x="220" y="73"/>
                                </a:cubicBezTo>
                                <a:cubicBezTo>
                                  <a:pt x="220" y="74"/>
                                  <a:pt x="221" y="74"/>
                                  <a:pt x="221" y="75"/>
                                </a:cubicBezTo>
                                <a:cubicBezTo>
                                  <a:pt x="221" y="75"/>
                                  <a:pt x="222" y="75"/>
                                  <a:pt x="222" y="76"/>
                                </a:cubicBezTo>
                                <a:close/>
                                <a:moveTo>
                                  <a:pt x="220" y="81"/>
                                </a:moveTo>
                                <a:cubicBezTo>
                                  <a:pt x="219" y="80"/>
                                  <a:pt x="219" y="78"/>
                                  <a:pt x="218" y="77"/>
                                </a:cubicBezTo>
                                <a:cubicBezTo>
                                  <a:pt x="217" y="75"/>
                                  <a:pt x="217" y="74"/>
                                  <a:pt x="216" y="73"/>
                                </a:cubicBezTo>
                                <a:cubicBezTo>
                                  <a:pt x="217" y="73"/>
                                  <a:pt x="218" y="74"/>
                                  <a:pt x="219" y="75"/>
                                </a:cubicBezTo>
                                <a:cubicBezTo>
                                  <a:pt x="219" y="77"/>
                                  <a:pt x="220" y="79"/>
                                  <a:pt x="220" y="81"/>
                                </a:cubicBezTo>
                                <a:close/>
                                <a:moveTo>
                                  <a:pt x="218" y="67"/>
                                </a:moveTo>
                                <a:cubicBezTo>
                                  <a:pt x="217" y="65"/>
                                  <a:pt x="216" y="63"/>
                                  <a:pt x="215" y="61"/>
                                </a:cubicBezTo>
                                <a:cubicBezTo>
                                  <a:pt x="217" y="63"/>
                                  <a:pt x="218" y="65"/>
                                  <a:pt x="219" y="68"/>
                                </a:cubicBezTo>
                                <a:cubicBezTo>
                                  <a:pt x="219" y="67"/>
                                  <a:pt x="219" y="67"/>
                                  <a:pt x="218" y="67"/>
                                </a:cubicBezTo>
                                <a:close/>
                                <a:moveTo>
                                  <a:pt x="216" y="64"/>
                                </a:moveTo>
                                <a:cubicBezTo>
                                  <a:pt x="214" y="62"/>
                                  <a:pt x="212" y="59"/>
                                  <a:pt x="210" y="56"/>
                                </a:cubicBezTo>
                                <a:cubicBezTo>
                                  <a:pt x="209" y="54"/>
                                  <a:pt x="207" y="53"/>
                                  <a:pt x="206" y="51"/>
                                </a:cubicBezTo>
                                <a:cubicBezTo>
                                  <a:pt x="208" y="53"/>
                                  <a:pt x="211" y="55"/>
                                  <a:pt x="213" y="58"/>
                                </a:cubicBezTo>
                                <a:cubicBezTo>
                                  <a:pt x="213" y="58"/>
                                  <a:pt x="213" y="58"/>
                                  <a:pt x="213" y="58"/>
                                </a:cubicBezTo>
                                <a:cubicBezTo>
                                  <a:pt x="214" y="60"/>
                                  <a:pt x="215" y="62"/>
                                  <a:pt x="216" y="64"/>
                                </a:cubicBezTo>
                                <a:close/>
                                <a:moveTo>
                                  <a:pt x="201" y="44"/>
                                </a:moveTo>
                                <a:cubicBezTo>
                                  <a:pt x="200" y="44"/>
                                  <a:pt x="200" y="43"/>
                                  <a:pt x="199" y="43"/>
                                </a:cubicBezTo>
                                <a:cubicBezTo>
                                  <a:pt x="202" y="45"/>
                                  <a:pt x="205" y="47"/>
                                  <a:pt x="208" y="50"/>
                                </a:cubicBezTo>
                                <a:cubicBezTo>
                                  <a:pt x="205" y="48"/>
                                  <a:pt x="203" y="46"/>
                                  <a:pt x="201" y="44"/>
                                </a:cubicBezTo>
                                <a:close/>
                                <a:moveTo>
                                  <a:pt x="201" y="46"/>
                                </a:moveTo>
                                <a:cubicBezTo>
                                  <a:pt x="204" y="50"/>
                                  <a:pt x="207" y="55"/>
                                  <a:pt x="209" y="58"/>
                                </a:cubicBezTo>
                                <a:cubicBezTo>
                                  <a:pt x="209" y="58"/>
                                  <a:pt x="209" y="58"/>
                                  <a:pt x="209" y="58"/>
                                </a:cubicBezTo>
                                <a:cubicBezTo>
                                  <a:pt x="205" y="53"/>
                                  <a:pt x="201" y="48"/>
                                  <a:pt x="197" y="44"/>
                                </a:cubicBezTo>
                                <a:cubicBezTo>
                                  <a:pt x="198" y="45"/>
                                  <a:pt x="200" y="45"/>
                                  <a:pt x="201" y="46"/>
                                </a:cubicBezTo>
                                <a:close/>
                                <a:moveTo>
                                  <a:pt x="189" y="41"/>
                                </a:moveTo>
                                <a:cubicBezTo>
                                  <a:pt x="189" y="41"/>
                                  <a:pt x="189" y="41"/>
                                  <a:pt x="188" y="41"/>
                                </a:cubicBezTo>
                                <a:cubicBezTo>
                                  <a:pt x="188" y="40"/>
                                  <a:pt x="188" y="40"/>
                                  <a:pt x="187" y="40"/>
                                </a:cubicBezTo>
                                <a:cubicBezTo>
                                  <a:pt x="187" y="40"/>
                                  <a:pt x="187" y="40"/>
                                  <a:pt x="186" y="40"/>
                                </a:cubicBezTo>
                                <a:cubicBezTo>
                                  <a:pt x="186" y="40"/>
                                  <a:pt x="186" y="40"/>
                                  <a:pt x="186" y="40"/>
                                </a:cubicBezTo>
                                <a:cubicBezTo>
                                  <a:pt x="186" y="40"/>
                                  <a:pt x="185" y="39"/>
                                  <a:pt x="185" y="39"/>
                                </a:cubicBezTo>
                                <a:cubicBezTo>
                                  <a:pt x="186" y="39"/>
                                  <a:pt x="188" y="38"/>
                                  <a:pt x="189" y="38"/>
                                </a:cubicBezTo>
                                <a:cubicBezTo>
                                  <a:pt x="190" y="39"/>
                                  <a:pt x="191" y="40"/>
                                  <a:pt x="192" y="41"/>
                                </a:cubicBezTo>
                                <a:cubicBezTo>
                                  <a:pt x="191" y="41"/>
                                  <a:pt x="190" y="41"/>
                                  <a:pt x="189" y="41"/>
                                </a:cubicBezTo>
                                <a:close/>
                                <a:moveTo>
                                  <a:pt x="188" y="44"/>
                                </a:moveTo>
                                <a:cubicBezTo>
                                  <a:pt x="189" y="45"/>
                                  <a:pt x="190" y="46"/>
                                  <a:pt x="191" y="47"/>
                                </a:cubicBezTo>
                                <a:cubicBezTo>
                                  <a:pt x="190" y="47"/>
                                  <a:pt x="189" y="47"/>
                                  <a:pt x="188" y="48"/>
                                </a:cubicBezTo>
                                <a:cubicBezTo>
                                  <a:pt x="187" y="47"/>
                                  <a:pt x="186" y="46"/>
                                  <a:pt x="185" y="46"/>
                                </a:cubicBezTo>
                                <a:cubicBezTo>
                                  <a:pt x="186" y="45"/>
                                  <a:pt x="187" y="45"/>
                                  <a:pt x="188" y="44"/>
                                </a:cubicBezTo>
                                <a:close/>
                                <a:moveTo>
                                  <a:pt x="186" y="48"/>
                                </a:moveTo>
                                <a:cubicBezTo>
                                  <a:pt x="185" y="49"/>
                                  <a:pt x="183" y="49"/>
                                  <a:pt x="182" y="49"/>
                                </a:cubicBezTo>
                                <a:cubicBezTo>
                                  <a:pt x="182" y="49"/>
                                  <a:pt x="181" y="48"/>
                                  <a:pt x="181" y="47"/>
                                </a:cubicBezTo>
                                <a:cubicBezTo>
                                  <a:pt x="181" y="47"/>
                                  <a:pt x="182" y="47"/>
                                  <a:pt x="183" y="46"/>
                                </a:cubicBezTo>
                                <a:cubicBezTo>
                                  <a:pt x="184" y="47"/>
                                  <a:pt x="185" y="48"/>
                                  <a:pt x="186" y="48"/>
                                </a:cubicBezTo>
                                <a:close/>
                                <a:moveTo>
                                  <a:pt x="172" y="43"/>
                                </a:moveTo>
                                <a:cubicBezTo>
                                  <a:pt x="176" y="42"/>
                                  <a:pt x="180" y="41"/>
                                  <a:pt x="183" y="40"/>
                                </a:cubicBezTo>
                                <a:cubicBezTo>
                                  <a:pt x="183" y="40"/>
                                  <a:pt x="184" y="40"/>
                                  <a:pt x="184" y="40"/>
                                </a:cubicBezTo>
                                <a:cubicBezTo>
                                  <a:pt x="184" y="40"/>
                                  <a:pt x="184" y="40"/>
                                  <a:pt x="184" y="40"/>
                                </a:cubicBezTo>
                                <a:cubicBezTo>
                                  <a:pt x="180" y="41"/>
                                  <a:pt x="176" y="42"/>
                                  <a:pt x="172" y="43"/>
                                </a:cubicBezTo>
                                <a:close/>
                                <a:moveTo>
                                  <a:pt x="159" y="44"/>
                                </a:moveTo>
                                <a:cubicBezTo>
                                  <a:pt x="161" y="43"/>
                                  <a:pt x="163" y="41"/>
                                  <a:pt x="164" y="40"/>
                                </a:cubicBezTo>
                                <a:cubicBezTo>
                                  <a:pt x="170" y="39"/>
                                  <a:pt x="175" y="38"/>
                                  <a:pt x="180" y="37"/>
                                </a:cubicBezTo>
                                <a:cubicBezTo>
                                  <a:pt x="173" y="40"/>
                                  <a:pt x="166" y="42"/>
                                  <a:pt x="159" y="44"/>
                                </a:cubicBezTo>
                                <a:close/>
                                <a:moveTo>
                                  <a:pt x="172" y="31"/>
                                </a:moveTo>
                                <a:cubicBezTo>
                                  <a:pt x="171" y="31"/>
                                  <a:pt x="171" y="31"/>
                                  <a:pt x="170" y="31"/>
                                </a:cubicBezTo>
                                <a:cubicBezTo>
                                  <a:pt x="169" y="31"/>
                                  <a:pt x="168" y="31"/>
                                  <a:pt x="167" y="30"/>
                                </a:cubicBezTo>
                                <a:cubicBezTo>
                                  <a:pt x="167" y="30"/>
                                  <a:pt x="167" y="30"/>
                                  <a:pt x="166" y="29"/>
                                </a:cubicBezTo>
                                <a:cubicBezTo>
                                  <a:pt x="166" y="29"/>
                                  <a:pt x="165" y="29"/>
                                  <a:pt x="164" y="28"/>
                                </a:cubicBezTo>
                                <a:cubicBezTo>
                                  <a:pt x="164" y="28"/>
                                  <a:pt x="164" y="28"/>
                                  <a:pt x="164" y="28"/>
                                </a:cubicBezTo>
                                <a:cubicBezTo>
                                  <a:pt x="167" y="29"/>
                                  <a:pt x="170" y="30"/>
                                  <a:pt x="173" y="31"/>
                                </a:cubicBezTo>
                                <a:cubicBezTo>
                                  <a:pt x="173" y="31"/>
                                  <a:pt x="173" y="31"/>
                                  <a:pt x="172" y="31"/>
                                </a:cubicBezTo>
                                <a:close/>
                                <a:moveTo>
                                  <a:pt x="166" y="36"/>
                                </a:moveTo>
                                <a:cubicBezTo>
                                  <a:pt x="166" y="36"/>
                                  <a:pt x="167" y="36"/>
                                  <a:pt x="167" y="36"/>
                                </a:cubicBezTo>
                                <a:cubicBezTo>
                                  <a:pt x="167" y="36"/>
                                  <a:pt x="167" y="36"/>
                                  <a:pt x="167" y="36"/>
                                </a:cubicBezTo>
                                <a:cubicBezTo>
                                  <a:pt x="166" y="37"/>
                                  <a:pt x="164" y="37"/>
                                  <a:pt x="163" y="37"/>
                                </a:cubicBezTo>
                                <a:cubicBezTo>
                                  <a:pt x="164" y="37"/>
                                  <a:pt x="165" y="36"/>
                                  <a:pt x="166" y="36"/>
                                </a:cubicBezTo>
                                <a:close/>
                                <a:moveTo>
                                  <a:pt x="154" y="12"/>
                                </a:moveTo>
                                <a:cubicBezTo>
                                  <a:pt x="154" y="12"/>
                                  <a:pt x="154" y="12"/>
                                  <a:pt x="154" y="12"/>
                                </a:cubicBezTo>
                                <a:cubicBezTo>
                                  <a:pt x="153" y="11"/>
                                  <a:pt x="153" y="11"/>
                                  <a:pt x="152" y="11"/>
                                </a:cubicBezTo>
                                <a:cubicBezTo>
                                  <a:pt x="153" y="11"/>
                                  <a:pt x="155" y="11"/>
                                  <a:pt x="156" y="12"/>
                                </a:cubicBezTo>
                                <a:cubicBezTo>
                                  <a:pt x="157" y="12"/>
                                  <a:pt x="159" y="13"/>
                                  <a:pt x="160" y="14"/>
                                </a:cubicBezTo>
                                <a:cubicBezTo>
                                  <a:pt x="158" y="13"/>
                                  <a:pt x="156" y="13"/>
                                  <a:pt x="154" y="12"/>
                                </a:cubicBezTo>
                                <a:close/>
                                <a:moveTo>
                                  <a:pt x="154" y="6"/>
                                </a:moveTo>
                                <a:cubicBezTo>
                                  <a:pt x="153" y="6"/>
                                  <a:pt x="153" y="6"/>
                                  <a:pt x="153" y="7"/>
                                </a:cubicBezTo>
                                <a:cubicBezTo>
                                  <a:pt x="150" y="6"/>
                                  <a:pt x="147" y="6"/>
                                  <a:pt x="144" y="6"/>
                                </a:cubicBezTo>
                                <a:cubicBezTo>
                                  <a:pt x="144" y="5"/>
                                  <a:pt x="143" y="5"/>
                                  <a:pt x="142" y="5"/>
                                </a:cubicBezTo>
                                <a:cubicBezTo>
                                  <a:pt x="139" y="5"/>
                                  <a:pt x="136" y="4"/>
                                  <a:pt x="133" y="3"/>
                                </a:cubicBezTo>
                                <a:cubicBezTo>
                                  <a:pt x="136" y="3"/>
                                  <a:pt x="138" y="3"/>
                                  <a:pt x="140" y="3"/>
                                </a:cubicBezTo>
                                <a:cubicBezTo>
                                  <a:pt x="147" y="4"/>
                                  <a:pt x="154" y="5"/>
                                  <a:pt x="161" y="7"/>
                                </a:cubicBezTo>
                                <a:cubicBezTo>
                                  <a:pt x="163" y="8"/>
                                  <a:pt x="165" y="9"/>
                                  <a:pt x="167" y="10"/>
                                </a:cubicBezTo>
                                <a:cubicBezTo>
                                  <a:pt x="167" y="10"/>
                                  <a:pt x="166" y="10"/>
                                  <a:pt x="166" y="10"/>
                                </a:cubicBezTo>
                                <a:cubicBezTo>
                                  <a:pt x="165" y="9"/>
                                  <a:pt x="165" y="10"/>
                                  <a:pt x="165" y="10"/>
                                </a:cubicBezTo>
                                <a:cubicBezTo>
                                  <a:pt x="164" y="9"/>
                                  <a:pt x="162" y="9"/>
                                  <a:pt x="160" y="8"/>
                                </a:cubicBezTo>
                                <a:cubicBezTo>
                                  <a:pt x="158" y="7"/>
                                  <a:pt x="156" y="7"/>
                                  <a:pt x="154" y="6"/>
                                </a:cubicBezTo>
                                <a:close/>
                                <a:moveTo>
                                  <a:pt x="136" y="26"/>
                                </a:moveTo>
                                <a:cubicBezTo>
                                  <a:pt x="135" y="26"/>
                                  <a:pt x="135" y="26"/>
                                  <a:pt x="135" y="27"/>
                                </a:cubicBezTo>
                                <a:cubicBezTo>
                                  <a:pt x="134" y="26"/>
                                  <a:pt x="133" y="26"/>
                                  <a:pt x="132" y="26"/>
                                </a:cubicBezTo>
                                <a:cubicBezTo>
                                  <a:pt x="133" y="26"/>
                                  <a:pt x="135" y="26"/>
                                  <a:pt x="136" y="26"/>
                                </a:cubicBezTo>
                                <a:close/>
                                <a:moveTo>
                                  <a:pt x="135" y="28"/>
                                </a:moveTo>
                                <a:cubicBezTo>
                                  <a:pt x="135" y="29"/>
                                  <a:pt x="134" y="29"/>
                                  <a:pt x="134" y="29"/>
                                </a:cubicBezTo>
                                <a:cubicBezTo>
                                  <a:pt x="134" y="29"/>
                                  <a:pt x="133" y="29"/>
                                  <a:pt x="133" y="29"/>
                                </a:cubicBezTo>
                                <a:cubicBezTo>
                                  <a:pt x="134" y="29"/>
                                  <a:pt x="134" y="29"/>
                                  <a:pt x="135" y="28"/>
                                </a:cubicBezTo>
                                <a:cubicBezTo>
                                  <a:pt x="135" y="28"/>
                                  <a:pt x="135" y="28"/>
                                  <a:pt x="135" y="28"/>
                                </a:cubicBezTo>
                                <a:close/>
                                <a:moveTo>
                                  <a:pt x="120" y="31"/>
                                </a:moveTo>
                                <a:cubicBezTo>
                                  <a:pt x="120" y="31"/>
                                  <a:pt x="119" y="31"/>
                                  <a:pt x="118" y="31"/>
                                </a:cubicBezTo>
                                <a:cubicBezTo>
                                  <a:pt x="118" y="31"/>
                                  <a:pt x="118" y="31"/>
                                  <a:pt x="118" y="31"/>
                                </a:cubicBezTo>
                                <a:cubicBezTo>
                                  <a:pt x="119" y="31"/>
                                  <a:pt x="120" y="31"/>
                                  <a:pt x="121" y="31"/>
                                </a:cubicBezTo>
                                <a:cubicBezTo>
                                  <a:pt x="121" y="31"/>
                                  <a:pt x="121" y="31"/>
                                  <a:pt x="120" y="31"/>
                                </a:cubicBezTo>
                                <a:close/>
                                <a:moveTo>
                                  <a:pt x="118" y="29"/>
                                </a:moveTo>
                                <a:cubicBezTo>
                                  <a:pt x="117" y="29"/>
                                  <a:pt x="117" y="29"/>
                                  <a:pt x="116" y="29"/>
                                </a:cubicBezTo>
                                <a:cubicBezTo>
                                  <a:pt x="117" y="28"/>
                                  <a:pt x="119" y="27"/>
                                  <a:pt x="120" y="27"/>
                                </a:cubicBezTo>
                                <a:cubicBezTo>
                                  <a:pt x="121" y="27"/>
                                  <a:pt x="121" y="26"/>
                                  <a:pt x="122" y="26"/>
                                </a:cubicBezTo>
                                <a:cubicBezTo>
                                  <a:pt x="121" y="27"/>
                                  <a:pt x="120" y="28"/>
                                  <a:pt x="118" y="29"/>
                                </a:cubicBezTo>
                                <a:close/>
                                <a:moveTo>
                                  <a:pt x="122" y="24"/>
                                </a:moveTo>
                                <a:cubicBezTo>
                                  <a:pt x="120" y="24"/>
                                  <a:pt x="119" y="24"/>
                                  <a:pt x="118" y="24"/>
                                </a:cubicBezTo>
                                <a:cubicBezTo>
                                  <a:pt x="118" y="24"/>
                                  <a:pt x="118" y="23"/>
                                  <a:pt x="119" y="23"/>
                                </a:cubicBezTo>
                                <a:cubicBezTo>
                                  <a:pt x="120" y="24"/>
                                  <a:pt x="121" y="24"/>
                                  <a:pt x="122" y="24"/>
                                </a:cubicBezTo>
                                <a:cubicBezTo>
                                  <a:pt x="122" y="24"/>
                                  <a:pt x="122" y="24"/>
                                  <a:pt x="122" y="24"/>
                                </a:cubicBezTo>
                                <a:close/>
                                <a:moveTo>
                                  <a:pt x="117" y="16"/>
                                </a:moveTo>
                                <a:cubicBezTo>
                                  <a:pt x="116" y="16"/>
                                  <a:pt x="116" y="16"/>
                                  <a:pt x="116" y="16"/>
                                </a:cubicBezTo>
                                <a:cubicBezTo>
                                  <a:pt x="117" y="16"/>
                                  <a:pt x="117" y="15"/>
                                  <a:pt x="116" y="15"/>
                                </a:cubicBezTo>
                                <a:cubicBezTo>
                                  <a:pt x="115" y="15"/>
                                  <a:pt x="113" y="15"/>
                                  <a:pt x="112" y="16"/>
                                </a:cubicBezTo>
                                <a:cubicBezTo>
                                  <a:pt x="111" y="16"/>
                                  <a:pt x="111" y="16"/>
                                  <a:pt x="111" y="16"/>
                                </a:cubicBezTo>
                                <a:cubicBezTo>
                                  <a:pt x="111" y="15"/>
                                  <a:pt x="110" y="15"/>
                                  <a:pt x="110" y="15"/>
                                </a:cubicBezTo>
                                <a:cubicBezTo>
                                  <a:pt x="113" y="14"/>
                                  <a:pt x="115" y="13"/>
                                  <a:pt x="118" y="12"/>
                                </a:cubicBezTo>
                                <a:cubicBezTo>
                                  <a:pt x="119" y="12"/>
                                  <a:pt x="119" y="12"/>
                                  <a:pt x="119" y="12"/>
                                </a:cubicBezTo>
                                <a:cubicBezTo>
                                  <a:pt x="121" y="12"/>
                                  <a:pt x="122" y="12"/>
                                  <a:pt x="123" y="13"/>
                                </a:cubicBezTo>
                                <a:cubicBezTo>
                                  <a:pt x="121" y="14"/>
                                  <a:pt x="119" y="15"/>
                                  <a:pt x="117" y="16"/>
                                </a:cubicBezTo>
                                <a:close/>
                                <a:moveTo>
                                  <a:pt x="107" y="24"/>
                                </a:moveTo>
                                <a:cubicBezTo>
                                  <a:pt x="108" y="24"/>
                                  <a:pt x="109" y="24"/>
                                  <a:pt x="110" y="24"/>
                                </a:cubicBezTo>
                                <a:cubicBezTo>
                                  <a:pt x="109" y="25"/>
                                  <a:pt x="108" y="25"/>
                                  <a:pt x="107" y="25"/>
                                </a:cubicBezTo>
                                <a:cubicBezTo>
                                  <a:pt x="107" y="25"/>
                                  <a:pt x="106" y="25"/>
                                  <a:pt x="105" y="25"/>
                                </a:cubicBezTo>
                                <a:cubicBezTo>
                                  <a:pt x="106" y="25"/>
                                  <a:pt x="107" y="24"/>
                                  <a:pt x="107" y="24"/>
                                </a:cubicBezTo>
                                <a:close/>
                                <a:moveTo>
                                  <a:pt x="100" y="22"/>
                                </a:moveTo>
                                <a:cubicBezTo>
                                  <a:pt x="101" y="22"/>
                                  <a:pt x="102" y="22"/>
                                  <a:pt x="102" y="21"/>
                                </a:cubicBezTo>
                                <a:cubicBezTo>
                                  <a:pt x="104" y="22"/>
                                  <a:pt x="105" y="22"/>
                                  <a:pt x="106" y="22"/>
                                </a:cubicBezTo>
                                <a:cubicBezTo>
                                  <a:pt x="106" y="22"/>
                                  <a:pt x="106" y="22"/>
                                  <a:pt x="105" y="22"/>
                                </a:cubicBezTo>
                                <a:cubicBezTo>
                                  <a:pt x="104" y="22"/>
                                  <a:pt x="102" y="22"/>
                                  <a:pt x="100" y="22"/>
                                </a:cubicBezTo>
                                <a:close/>
                                <a:moveTo>
                                  <a:pt x="103" y="8"/>
                                </a:moveTo>
                                <a:cubicBezTo>
                                  <a:pt x="104" y="7"/>
                                  <a:pt x="104" y="7"/>
                                  <a:pt x="105" y="7"/>
                                </a:cubicBezTo>
                                <a:cubicBezTo>
                                  <a:pt x="106" y="7"/>
                                  <a:pt x="106" y="7"/>
                                  <a:pt x="106" y="7"/>
                                </a:cubicBezTo>
                                <a:cubicBezTo>
                                  <a:pt x="105" y="7"/>
                                  <a:pt x="104" y="7"/>
                                  <a:pt x="103" y="8"/>
                                </a:cubicBezTo>
                                <a:close/>
                                <a:moveTo>
                                  <a:pt x="104" y="17"/>
                                </a:moveTo>
                                <a:cubicBezTo>
                                  <a:pt x="103" y="17"/>
                                  <a:pt x="103" y="17"/>
                                  <a:pt x="102" y="17"/>
                                </a:cubicBezTo>
                                <a:cubicBezTo>
                                  <a:pt x="101" y="18"/>
                                  <a:pt x="99" y="18"/>
                                  <a:pt x="97" y="18"/>
                                </a:cubicBezTo>
                                <a:cubicBezTo>
                                  <a:pt x="97" y="18"/>
                                  <a:pt x="97" y="18"/>
                                  <a:pt x="97" y="18"/>
                                </a:cubicBezTo>
                                <a:cubicBezTo>
                                  <a:pt x="97" y="18"/>
                                  <a:pt x="97" y="18"/>
                                  <a:pt x="97" y="18"/>
                                </a:cubicBezTo>
                                <a:cubicBezTo>
                                  <a:pt x="99" y="18"/>
                                  <a:pt x="101" y="17"/>
                                  <a:pt x="102" y="16"/>
                                </a:cubicBezTo>
                                <a:cubicBezTo>
                                  <a:pt x="103" y="16"/>
                                  <a:pt x="103" y="17"/>
                                  <a:pt x="104" y="17"/>
                                </a:cubicBezTo>
                                <a:close/>
                                <a:moveTo>
                                  <a:pt x="100" y="11"/>
                                </a:moveTo>
                                <a:cubicBezTo>
                                  <a:pt x="99" y="12"/>
                                  <a:pt x="98" y="12"/>
                                  <a:pt x="97" y="12"/>
                                </a:cubicBezTo>
                                <a:cubicBezTo>
                                  <a:pt x="97" y="12"/>
                                  <a:pt x="97" y="12"/>
                                  <a:pt x="97" y="12"/>
                                </a:cubicBezTo>
                                <a:cubicBezTo>
                                  <a:pt x="97" y="12"/>
                                  <a:pt x="98" y="11"/>
                                  <a:pt x="98" y="11"/>
                                </a:cubicBezTo>
                                <a:cubicBezTo>
                                  <a:pt x="99" y="11"/>
                                  <a:pt x="100" y="11"/>
                                  <a:pt x="102" y="11"/>
                                </a:cubicBezTo>
                                <a:cubicBezTo>
                                  <a:pt x="101" y="11"/>
                                  <a:pt x="101" y="11"/>
                                  <a:pt x="100" y="11"/>
                                </a:cubicBezTo>
                                <a:close/>
                                <a:moveTo>
                                  <a:pt x="102" y="24"/>
                                </a:moveTo>
                                <a:cubicBezTo>
                                  <a:pt x="102" y="24"/>
                                  <a:pt x="101" y="25"/>
                                  <a:pt x="100" y="25"/>
                                </a:cubicBezTo>
                                <a:cubicBezTo>
                                  <a:pt x="97" y="25"/>
                                  <a:pt x="95" y="25"/>
                                  <a:pt x="93" y="25"/>
                                </a:cubicBezTo>
                                <a:cubicBezTo>
                                  <a:pt x="93" y="24"/>
                                  <a:pt x="93" y="24"/>
                                  <a:pt x="94" y="24"/>
                                </a:cubicBezTo>
                                <a:cubicBezTo>
                                  <a:pt x="97" y="24"/>
                                  <a:pt x="99" y="24"/>
                                  <a:pt x="102" y="24"/>
                                </a:cubicBezTo>
                                <a:close/>
                                <a:moveTo>
                                  <a:pt x="93" y="10"/>
                                </a:moveTo>
                                <a:cubicBezTo>
                                  <a:pt x="93" y="10"/>
                                  <a:pt x="93" y="11"/>
                                  <a:pt x="92" y="11"/>
                                </a:cubicBezTo>
                                <a:cubicBezTo>
                                  <a:pt x="91" y="11"/>
                                  <a:pt x="89" y="12"/>
                                  <a:pt x="88" y="12"/>
                                </a:cubicBezTo>
                                <a:cubicBezTo>
                                  <a:pt x="87" y="13"/>
                                  <a:pt x="87" y="13"/>
                                  <a:pt x="87" y="13"/>
                                </a:cubicBezTo>
                                <a:cubicBezTo>
                                  <a:pt x="86" y="13"/>
                                  <a:pt x="86" y="14"/>
                                  <a:pt x="85" y="14"/>
                                </a:cubicBezTo>
                                <a:cubicBezTo>
                                  <a:pt x="87" y="12"/>
                                  <a:pt x="90" y="11"/>
                                  <a:pt x="93" y="10"/>
                                </a:cubicBezTo>
                                <a:cubicBezTo>
                                  <a:pt x="94" y="9"/>
                                  <a:pt x="95" y="9"/>
                                  <a:pt x="96" y="9"/>
                                </a:cubicBezTo>
                                <a:cubicBezTo>
                                  <a:pt x="95" y="9"/>
                                  <a:pt x="94" y="10"/>
                                  <a:pt x="93" y="10"/>
                                </a:cubicBezTo>
                                <a:close/>
                                <a:moveTo>
                                  <a:pt x="92" y="8"/>
                                </a:moveTo>
                                <a:cubicBezTo>
                                  <a:pt x="78" y="11"/>
                                  <a:pt x="65" y="20"/>
                                  <a:pt x="55" y="27"/>
                                </a:cubicBezTo>
                                <a:cubicBezTo>
                                  <a:pt x="50" y="30"/>
                                  <a:pt x="46" y="34"/>
                                  <a:pt x="42" y="37"/>
                                </a:cubicBezTo>
                                <a:cubicBezTo>
                                  <a:pt x="41" y="37"/>
                                  <a:pt x="41" y="37"/>
                                  <a:pt x="41" y="38"/>
                                </a:cubicBezTo>
                                <a:cubicBezTo>
                                  <a:pt x="41" y="38"/>
                                  <a:pt x="41" y="38"/>
                                  <a:pt x="41" y="38"/>
                                </a:cubicBezTo>
                                <a:cubicBezTo>
                                  <a:pt x="40" y="38"/>
                                  <a:pt x="39" y="38"/>
                                  <a:pt x="39" y="39"/>
                                </a:cubicBezTo>
                                <a:cubicBezTo>
                                  <a:pt x="42" y="35"/>
                                  <a:pt x="46" y="32"/>
                                  <a:pt x="51" y="29"/>
                                </a:cubicBezTo>
                                <a:cubicBezTo>
                                  <a:pt x="57" y="24"/>
                                  <a:pt x="65" y="19"/>
                                  <a:pt x="72" y="15"/>
                                </a:cubicBezTo>
                                <a:cubicBezTo>
                                  <a:pt x="79" y="12"/>
                                  <a:pt x="87" y="9"/>
                                  <a:pt x="94" y="7"/>
                                </a:cubicBezTo>
                                <a:cubicBezTo>
                                  <a:pt x="94" y="7"/>
                                  <a:pt x="94" y="7"/>
                                  <a:pt x="95" y="7"/>
                                </a:cubicBezTo>
                                <a:cubicBezTo>
                                  <a:pt x="94" y="8"/>
                                  <a:pt x="93" y="8"/>
                                  <a:pt x="92" y="8"/>
                                </a:cubicBezTo>
                                <a:close/>
                                <a:moveTo>
                                  <a:pt x="42" y="39"/>
                                </a:moveTo>
                                <a:cubicBezTo>
                                  <a:pt x="42" y="39"/>
                                  <a:pt x="42" y="39"/>
                                  <a:pt x="42" y="39"/>
                                </a:cubicBezTo>
                                <a:cubicBezTo>
                                  <a:pt x="44" y="38"/>
                                  <a:pt x="47" y="37"/>
                                  <a:pt x="49" y="36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9" y="38"/>
                                  <a:pt x="48" y="38"/>
                                  <a:pt x="48" y="39"/>
                                </a:cubicBezTo>
                                <a:cubicBezTo>
                                  <a:pt x="47" y="40"/>
                                  <a:pt x="46" y="40"/>
                                  <a:pt x="45" y="41"/>
                                </a:cubicBezTo>
                                <a:cubicBezTo>
                                  <a:pt x="46" y="40"/>
                                  <a:pt x="47" y="39"/>
                                  <a:pt x="49" y="38"/>
                                </a:cubicBezTo>
                                <a:cubicBezTo>
                                  <a:pt x="49" y="37"/>
                                  <a:pt x="48" y="36"/>
                                  <a:pt x="48" y="37"/>
                                </a:cubicBezTo>
                                <a:cubicBezTo>
                                  <a:pt x="46" y="39"/>
                                  <a:pt x="44" y="40"/>
                                  <a:pt x="42" y="42"/>
                                </a:cubicBezTo>
                                <a:cubicBezTo>
                                  <a:pt x="42" y="42"/>
                                  <a:pt x="41" y="42"/>
                                  <a:pt x="41" y="42"/>
                                </a:cubicBezTo>
                                <a:cubicBezTo>
                                  <a:pt x="41" y="43"/>
                                  <a:pt x="40" y="43"/>
                                  <a:pt x="40" y="44"/>
                                </a:cubicBezTo>
                                <a:cubicBezTo>
                                  <a:pt x="40" y="44"/>
                                  <a:pt x="40" y="44"/>
                                  <a:pt x="39" y="44"/>
                                </a:cubicBezTo>
                                <a:cubicBezTo>
                                  <a:pt x="40" y="43"/>
                                  <a:pt x="41" y="41"/>
                                  <a:pt x="42" y="39"/>
                                </a:cubicBezTo>
                                <a:close/>
                                <a:moveTo>
                                  <a:pt x="41" y="46"/>
                                </a:moveTo>
                                <a:cubicBezTo>
                                  <a:pt x="42" y="46"/>
                                  <a:pt x="43" y="45"/>
                                  <a:pt x="44" y="44"/>
                                </a:cubicBezTo>
                                <a:cubicBezTo>
                                  <a:pt x="42" y="47"/>
                                  <a:pt x="40" y="50"/>
                                  <a:pt x="38" y="53"/>
                                </a:cubicBezTo>
                                <a:cubicBezTo>
                                  <a:pt x="38" y="53"/>
                                  <a:pt x="37" y="54"/>
                                  <a:pt x="37" y="54"/>
                                </a:cubicBezTo>
                                <a:cubicBezTo>
                                  <a:pt x="37" y="54"/>
                                  <a:pt x="37" y="54"/>
                                  <a:pt x="37" y="54"/>
                                </a:cubicBezTo>
                                <a:cubicBezTo>
                                  <a:pt x="38" y="52"/>
                                  <a:pt x="39" y="49"/>
                                  <a:pt x="41" y="46"/>
                                </a:cubicBezTo>
                                <a:close/>
                                <a:moveTo>
                                  <a:pt x="36" y="50"/>
                                </a:moveTo>
                                <a:cubicBezTo>
                                  <a:pt x="36" y="50"/>
                                  <a:pt x="36" y="50"/>
                                  <a:pt x="37" y="49"/>
                                </a:cubicBezTo>
                                <a:cubicBezTo>
                                  <a:pt x="37" y="50"/>
                                  <a:pt x="37" y="50"/>
                                  <a:pt x="37" y="50"/>
                                </a:cubicBezTo>
                                <a:cubicBezTo>
                                  <a:pt x="36" y="52"/>
                                  <a:pt x="35" y="54"/>
                                  <a:pt x="34" y="57"/>
                                </a:cubicBezTo>
                                <a:cubicBezTo>
                                  <a:pt x="33" y="57"/>
                                  <a:pt x="32" y="58"/>
                                  <a:pt x="31" y="59"/>
                                </a:cubicBezTo>
                                <a:cubicBezTo>
                                  <a:pt x="33" y="56"/>
                                  <a:pt x="34" y="53"/>
                                  <a:pt x="36" y="50"/>
                                </a:cubicBezTo>
                                <a:close/>
                                <a:moveTo>
                                  <a:pt x="35" y="46"/>
                                </a:moveTo>
                                <a:cubicBezTo>
                                  <a:pt x="36" y="45"/>
                                  <a:pt x="37" y="44"/>
                                  <a:pt x="38" y="43"/>
                                </a:cubicBezTo>
                                <a:cubicBezTo>
                                  <a:pt x="37" y="44"/>
                                  <a:pt x="36" y="45"/>
                                  <a:pt x="36" y="46"/>
                                </a:cubicBezTo>
                                <a:cubicBezTo>
                                  <a:pt x="35" y="46"/>
                                  <a:pt x="35" y="46"/>
                                  <a:pt x="35" y="46"/>
                                </a:cubicBezTo>
                                <a:cubicBezTo>
                                  <a:pt x="35" y="46"/>
                                  <a:pt x="35" y="46"/>
                                  <a:pt x="35" y="46"/>
                                </a:cubicBezTo>
                                <a:close/>
                                <a:moveTo>
                                  <a:pt x="32" y="55"/>
                                </a:moveTo>
                                <a:cubicBezTo>
                                  <a:pt x="31" y="57"/>
                                  <a:pt x="30" y="58"/>
                                  <a:pt x="29" y="60"/>
                                </a:cubicBezTo>
                                <a:cubicBezTo>
                                  <a:pt x="28" y="60"/>
                                  <a:pt x="28" y="60"/>
                                  <a:pt x="28" y="60"/>
                                </a:cubicBezTo>
                                <a:lnTo>
                                  <a:pt x="32" y="55"/>
                                </a:lnTo>
                                <a:close/>
                                <a:moveTo>
                                  <a:pt x="28" y="54"/>
                                </a:moveTo>
                                <a:cubicBezTo>
                                  <a:pt x="30" y="51"/>
                                  <a:pt x="32" y="49"/>
                                  <a:pt x="34" y="47"/>
                                </a:cubicBezTo>
                                <a:cubicBezTo>
                                  <a:pt x="33" y="48"/>
                                  <a:pt x="32" y="50"/>
                                  <a:pt x="31" y="51"/>
                                </a:cubicBezTo>
                                <a:cubicBezTo>
                                  <a:pt x="30" y="52"/>
                                  <a:pt x="29" y="53"/>
                                  <a:pt x="28" y="54"/>
                                </a:cubicBezTo>
                                <a:close/>
                                <a:moveTo>
                                  <a:pt x="31" y="79"/>
                                </a:moveTo>
                                <a:cubicBezTo>
                                  <a:pt x="30" y="80"/>
                                  <a:pt x="29" y="81"/>
                                  <a:pt x="28" y="82"/>
                                </a:cubicBezTo>
                                <a:cubicBezTo>
                                  <a:pt x="27" y="82"/>
                                  <a:pt x="25" y="83"/>
                                  <a:pt x="24" y="84"/>
                                </a:cubicBezTo>
                                <a:cubicBezTo>
                                  <a:pt x="25" y="83"/>
                                  <a:pt x="25" y="81"/>
                                  <a:pt x="26" y="80"/>
                                </a:cubicBezTo>
                                <a:cubicBezTo>
                                  <a:pt x="28" y="80"/>
                                  <a:pt x="29" y="79"/>
                                  <a:pt x="31" y="79"/>
                                </a:cubicBezTo>
                                <a:close/>
                                <a:moveTo>
                                  <a:pt x="23" y="83"/>
                                </a:moveTo>
                                <a:cubicBezTo>
                                  <a:pt x="22" y="83"/>
                                  <a:pt x="22" y="83"/>
                                  <a:pt x="22" y="83"/>
                                </a:cubicBezTo>
                                <a:cubicBezTo>
                                  <a:pt x="22" y="82"/>
                                  <a:pt x="23" y="81"/>
                                  <a:pt x="24" y="80"/>
                                </a:cubicBezTo>
                                <a:cubicBezTo>
                                  <a:pt x="24" y="80"/>
                                  <a:pt x="24" y="80"/>
                                  <a:pt x="24" y="80"/>
                                </a:cubicBezTo>
                                <a:cubicBezTo>
                                  <a:pt x="24" y="80"/>
                                  <a:pt x="24" y="80"/>
                                  <a:pt x="24" y="80"/>
                                </a:cubicBezTo>
                                <a:cubicBezTo>
                                  <a:pt x="24" y="81"/>
                                  <a:pt x="23" y="82"/>
                                  <a:pt x="23" y="83"/>
                                </a:cubicBezTo>
                                <a:close/>
                                <a:moveTo>
                                  <a:pt x="22" y="98"/>
                                </a:moveTo>
                                <a:cubicBezTo>
                                  <a:pt x="24" y="103"/>
                                  <a:pt x="25" y="109"/>
                                  <a:pt x="26" y="115"/>
                                </a:cubicBezTo>
                                <a:cubicBezTo>
                                  <a:pt x="26" y="117"/>
                                  <a:pt x="26" y="118"/>
                                  <a:pt x="27" y="120"/>
                                </a:cubicBezTo>
                                <a:cubicBezTo>
                                  <a:pt x="25" y="114"/>
                                  <a:pt x="23" y="108"/>
                                  <a:pt x="22" y="102"/>
                                </a:cubicBezTo>
                                <a:cubicBezTo>
                                  <a:pt x="22" y="101"/>
                                  <a:pt x="22" y="99"/>
                                  <a:pt x="22" y="98"/>
                                </a:cubicBezTo>
                                <a:close/>
                                <a:moveTo>
                                  <a:pt x="27" y="139"/>
                                </a:moveTo>
                                <a:cubicBezTo>
                                  <a:pt x="27" y="139"/>
                                  <a:pt x="27" y="139"/>
                                  <a:pt x="27" y="139"/>
                                </a:cubicBezTo>
                                <a:cubicBezTo>
                                  <a:pt x="26" y="140"/>
                                  <a:pt x="27" y="140"/>
                                  <a:pt x="27" y="140"/>
                                </a:cubicBezTo>
                                <a:cubicBezTo>
                                  <a:pt x="27" y="141"/>
                                  <a:pt x="27" y="141"/>
                                  <a:pt x="27" y="141"/>
                                </a:cubicBezTo>
                                <a:cubicBezTo>
                                  <a:pt x="25" y="137"/>
                                  <a:pt x="24" y="133"/>
                                  <a:pt x="23" y="129"/>
                                </a:cubicBezTo>
                                <a:cubicBezTo>
                                  <a:pt x="23" y="127"/>
                                  <a:pt x="23" y="125"/>
                                  <a:pt x="23" y="123"/>
                                </a:cubicBezTo>
                                <a:cubicBezTo>
                                  <a:pt x="22" y="121"/>
                                  <a:pt x="22" y="118"/>
                                  <a:pt x="22" y="115"/>
                                </a:cubicBezTo>
                                <a:cubicBezTo>
                                  <a:pt x="24" y="123"/>
                                  <a:pt x="25" y="131"/>
                                  <a:pt x="27" y="139"/>
                                </a:cubicBezTo>
                                <a:close/>
                                <a:moveTo>
                                  <a:pt x="25" y="156"/>
                                </a:moveTo>
                                <a:cubicBezTo>
                                  <a:pt x="23" y="153"/>
                                  <a:pt x="22" y="149"/>
                                  <a:pt x="21" y="146"/>
                                </a:cubicBezTo>
                                <a:cubicBezTo>
                                  <a:pt x="21" y="145"/>
                                  <a:pt x="20" y="145"/>
                                  <a:pt x="20" y="144"/>
                                </a:cubicBezTo>
                                <a:cubicBezTo>
                                  <a:pt x="20" y="144"/>
                                  <a:pt x="20" y="144"/>
                                  <a:pt x="20" y="144"/>
                                </a:cubicBezTo>
                                <a:cubicBezTo>
                                  <a:pt x="22" y="147"/>
                                  <a:pt x="23" y="150"/>
                                  <a:pt x="25" y="154"/>
                                </a:cubicBezTo>
                                <a:cubicBezTo>
                                  <a:pt x="25" y="154"/>
                                  <a:pt x="25" y="155"/>
                                  <a:pt x="25" y="156"/>
                                </a:cubicBezTo>
                                <a:cubicBezTo>
                                  <a:pt x="25" y="156"/>
                                  <a:pt x="25" y="156"/>
                                  <a:pt x="25" y="156"/>
                                </a:cubicBezTo>
                                <a:close/>
                                <a:moveTo>
                                  <a:pt x="29" y="163"/>
                                </a:moveTo>
                                <a:cubicBezTo>
                                  <a:pt x="30" y="164"/>
                                  <a:pt x="30" y="165"/>
                                  <a:pt x="30" y="167"/>
                                </a:cubicBezTo>
                                <a:cubicBezTo>
                                  <a:pt x="29" y="164"/>
                                  <a:pt x="29" y="162"/>
                                  <a:pt x="28" y="160"/>
                                </a:cubicBezTo>
                                <a:cubicBezTo>
                                  <a:pt x="28" y="161"/>
                                  <a:pt x="29" y="162"/>
                                  <a:pt x="29" y="163"/>
                                </a:cubicBezTo>
                                <a:close/>
                                <a:moveTo>
                                  <a:pt x="29" y="148"/>
                                </a:moveTo>
                                <a:cubicBezTo>
                                  <a:pt x="29" y="147"/>
                                  <a:pt x="29" y="146"/>
                                  <a:pt x="29" y="145"/>
                                </a:cubicBezTo>
                                <a:cubicBezTo>
                                  <a:pt x="30" y="143"/>
                                  <a:pt x="30" y="142"/>
                                  <a:pt x="31" y="140"/>
                                </a:cubicBezTo>
                                <a:cubicBezTo>
                                  <a:pt x="31" y="141"/>
                                  <a:pt x="31" y="141"/>
                                  <a:pt x="31" y="141"/>
                                </a:cubicBezTo>
                                <a:cubicBezTo>
                                  <a:pt x="31" y="142"/>
                                  <a:pt x="31" y="143"/>
                                  <a:pt x="32" y="144"/>
                                </a:cubicBezTo>
                                <a:cubicBezTo>
                                  <a:pt x="32" y="147"/>
                                  <a:pt x="33" y="151"/>
                                  <a:pt x="33" y="155"/>
                                </a:cubicBezTo>
                                <a:cubicBezTo>
                                  <a:pt x="32" y="153"/>
                                  <a:pt x="31" y="151"/>
                                  <a:pt x="30" y="149"/>
                                </a:cubicBezTo>
                                <a:cubicBezTo>
                                  <a:pt x="30" y="149"/>
                                  <a:pt x="30" y="149"/>
                                  <a:pt x="30" y="149"/>
                                </a:cubicBezTo>
                                <a:cubicBezTo>
                                  <a:pt x="30" y="149"/>
                                  <a:pt x="30" y="148"/>
                                  <a:pt x="29" y="148"/>
                                </a:cubicBezTo>
                                <a:close/>
                                <a:moveTo>
                                  <a:pt x="35" y="166"/>
                                </a:moveTo>
                                <a:cubicBezTo>
                                  <a:pt x="36" y="168"/>
                                  <a:pt x="36" y="169"/>
                                  <a:pt x="36" y="171"/>
                                </a:cubicBezTo>
                                <a:cubicBezTo>
                                  <a:pt x="35" y="166"/>
                                  <a:pt x="33" y="161"/>
                                  <a:pt x="30" y="156"/>
                                </a:cubicBezTo>
                                <a:cubicBezTo>
                                  <a:pt x="30" y="156"/>
                                  <a:pt x="30" y="155"/>
                                  <a:pt x="30" y="155"/>
                                </a:cubicBezTo>
                                <a:cubicBezTo>
                                  <a:pt x="32" y="159"/>
                                  <a:pt x="33" y="162"/>
                                  <a:pt x="35" y="166"/>
                                </a:cubicBezTo>
                                <a:close/>
                                <a:moveTo>
                                  <a:pt x="38" y="182"/>
                                </a:moveTo>
                                <a:cubicBezTo>
                                  <a:pt x="39" y="183"/>
                                  <a:pt x="39" y="185"/>
                                  <a:pt x="39" y="186"/>
                                </a:cubicBezTo>
                                <a:cubicBezTo>
                                  <a:pt x="39" y="186"/>
                                  <a:pt x="39" y="186"/>
                                  <a:pt x="39" y="186"/>
                                </a:cubicBezTo>
                                <a:cubicBezTo>
                                  <a:pt x="38" y="184"/>
                                  <a:pt x="37" y="182"/>
                                  <a:pt x="35" y="180"/>
                                </a:cubicBezTo>
                                <a:cubicBezTo>
                                  <a:pt x="34" y="178"/>
                                  <a:pt x="33" y="175"/>
                                  <a:pt x="32" y="173"/>
                                </a:cubicBezTo>
                                <a:cubicBezTo>
                                  <a:pt x="32" y="171"/>
                                  <a:pt x="32" y="170"/>
                                  <a:pt x="31" y="168"/>
                                </a:cubicBezTo>
                                <a:cubicBezTo>
                                  <a:pt x="34" y="173"/>
                                  <a:pt x="36" y="177"/>
                                  <a:pt x="38" y="182"/>
                                </a:cubicBezTo>
                                <a:close/>
                                <a:moveTo>
                                  <a:pt x="32" y="177"/>
                                </a:moveTo>
                                <a:cubicBezTo>
                                  <a:pt x="32" y="177"/>
                                  <a:pt x="32" y="178"/>
                                  <a:pt x="32" y="178"/>
                                </a:cubicBezTo>
                                <a:cubicBezTo>
                                  <a:pt x="34" y="182"/>
                                  <a:pt x="37" y="186"/>
                                  <a:pt x="39" y="190"/>
                                </a:cubicBezTo>
                                <a:cubicBezTo>
                                  <a:pt x="39" y="190"/>
                                  <a:pt x="39" y="190"/>
                                  <a:pt x="39" y="191"/>
                                </a:cubicBezTo>
                                <a:cubicBezTo>
                                  <a:pt x="36" y="188"/>
                                  <a:pt x="34" y="185"/>
                                  <a:pt x="32" y="183"/>
                                </a:cubicBezTo>
                                <a:cubicBezTo>
                                  <a:pt x="32" y="182"/>
                                  <a:pt x="32" y="182"/>
                                  <a:pt x="32" y="182"/>
                                </a:cubicBezTo>
                                <a:cubicBezTo>
                                  <a:pt x="32" y="182"/>
                                  <a:pt x="32" y="182"/>
                                  <a:pt x="32" y="181"/>
                                </a:cubicBezTo>
                                <a:cubicBezTo>
                                  <a:pt x="32" y="180"/>
                                  <a:pt x="32" y="179"/>
                                  <a:pt x="32" y="177"/>
                                </a:cubicBezTo>
                                <a:close/>
                                <a:moveTo>
                                  <a:pt x="38" y="192"/>
                                </a:moveTo>
                                <a:cubicBezTo>
                                  <a:pt x="38" y="192"/>
                                  <a:pt x="38" y="193"/>
                                  <a:pt x="38" y="193"/>
                                </a:cubicBezTo>
                                <a:cubicBezTo>
                                  <a:pt x="38" y="192"/>
                                  <a:pt x="37" y="192"/>
                                  <a:pt x="37" y="192"/>
                                </a:cubicBezTo>
                                <a:cubicBezTo>
                                  <a:pt x="36" y="190"/>
                                  <a:pt x="36" y="189"/>
                                  <a:pt x="35" y="188"/>
                                </a:cubicBezTo>
                                <a:cubicBezTo>
                                  <a:pt x="36" y="189"/>
                                  <a:pt x="37" y="191"/>
                                  <a:pt x="38" y="192"/>
                                </a:cubicBezTo>
                                <a:close/>
                                <a:moveTo>
                                  <a:pt x="39" y="197"/>
                                </a:moveTo>
                                <a:cubicBezTo>
                                  <a:pt x="39" y="196"/>
                                  <a:pt x="39" y="196"/>
                                  <a:pt x="38" y="196"/>
                                </a:cubicBezTo>
                                <a:cubicBezTo>
                                  <a:pt x="39" y="196"/>
                                  <a:pt x="39" y="196"/>
                                  <a:pt x="39" y="196"/>
                                </a:cubicBezTo>
                                <a:cubicBezTo>
                                  <a:pt x="41" y="199"/>
                                  <a:pt x="44" y="202"/>
                                  <a:pt x="48" y="204"/>
                                </a:cubicBezTo>
                                <a:cubicBezTo>
                                  <a:pt x="48" y="204"/>
                                  <a:pt x="49" y="204"/>
                                  <a:pt x="49" y="203"/>
                                </a:cubicBezTo>
                                <a:cubicBezTo>
                                  <a:pt x="49" y="204"/>
                                  <a:pt x="50" y="205"/>
                                  <a:pt x="50" y="205"/>
                                </a:cubicBezTo>
                                <a:cubicBezTo>
                                  <a:pt x="50" y="205"/>
                                  <a:pt x="49" y="205"/>
                                  <a:pt x="49" y="204"/>
                                </a:cubicBezTo>
                                <a:cubicBezTo>
                                  <a:pt x="48" y="204"/>
                                  <a:pt x="48" y="205"/>
                                  <a:pt x="48" y="206"/>
                                </a:cubicBezTo>
                                <a:cubicBezTo>
                                  <a:pt x="50" y="207"/>
                                  <a:pt x="52" y="208"/>
                                  <a:pt x="54" y="209"/>
                                </a:cubicBezTo>
                                <a:cubicBezTo>
                                  <a:pt x="54" y="210"/>
                                  <a:pt x="55" y="211"/>
                                  <a:pt x="56" y="212"/>
                                </a:cubicBezTo>
                                <a:cubicBezTo>
                                  <a:pt x="54" y="210"/>
                                  <a:pt x="51" y="209"/>
                                  <a:pt x="49" y="208"/>
                                </a:cubicBezTo>
                                <a:cubicBezTo>
                                  <a:pt x="46" y="205"/>
                                  <a:pt x="42" y="201"/>
                                  <a:pt x="39" y="197"/>
                                </a:cubicBezTo>
                                <a:close/>
                                <a:moveTo>
                                  <a:pt x="51" y="212"/>
                                </a:moveTo>
                                <a:cubicBezTo>
                                  <a:pt x="52" y="214"/>
                                  <a:pt x="54" y="216"/>
                                  <a:pt x="56" y="218"/>
                                </a:cubicBezTo>
                                <a:cubicBezTo>
                                  <a:pt x="56" y="217"/>
                                  <a:pt x="56" y="217"/>
                                  <a:pt x="56" y="217"/>
                                </a:cubicBezTo>
                                <a:cubicBezTo>
                                  <a:pt x="55" y="217"/>
                                  <a:pt x="54" y="216"/>
                                  <a:pt x="52" y="215"/>
                                </a:cubicBezTo>
                                <a:cubicBezTo>
                                  <a:pt x="51" y="214"/>
                                  <a:pt x="50" y="212"/>
                                  <a:pt x="49" y="210"/>
                                </a:cubicBezTo>
                                <a:cubicBezTo>
                                  <a:pt x="49" y="211"/>
                                  <a:pt x="50" y="211"/>
                                  <a:pt x="51" y="212"/>
                                </a:cubicBezTo>
                                <a:close/>
                                <a:moveTo>
                                  <a:pt x="54" y="220"/>
                                </a:moveTo>
                                <a:cubicBezTo>
                                  <a:pt x="55" y="221"/>
                                  <a:pt x="56" y="222"/>
                                  <a:pt x="57" y="223"/>
                                </a:cubicBezTo>
                                <a:cubicBezTo>
                                  <a:pt x="56" y="222"/>
                                  <a:pt x="55" y="222"/>
                                  <a:pt x="54" y="221"/>
                                </a:cubicBezTo>
                                <a:cubicBezTo>
                                  <a:pt x="53" y="220"/>
                                  <a:pt x="52" y="220"/>
                                  <a:pt x="52" y="219"/>
                                </a:cubicBezTo>
                                <a:cubicBezTo>
                                  <a:pt x="52" y="219"/>
                                  <a:pt x="52" y="219"/>
                                  <a:pt x="52" y="219"/>
                                </a:cubicBezTo>
                                <a:cubicBezTo>
                                  <a:pt x="52" y="219"/>
                                  <a:pt x="53" y="220"/>
                                  <a:pt x="53" y="220"/>
                                </a:cubicBezTo>
                                <a:cubicBezTo>
                                  <a:pt x="54" y="220"/>
                                  <a:pt x="54" y="220"/>
                                  <a:pt x="54" y="220"/>
                                </a:cubicBezTo>
                                <a:close/>
                                <a:moveTo>
                                  <a:pt x="53" y="222"/>
                                </a:moveTo>
                                <a:cubicBezTo>
                                  <a:pt x="53" y="223"/>
                                  <a:pt x="54" y="223"/>
                                  <a:pt x="54" y="223"/>
                                </a:cubicBezTo>
                                <a:cubicBezTo>
                                  <a:pt x="53" y="223"/>
                                  <a:pt x="52" y="222"/>
                                  <a:pt x="51" y="221"/>
                                </a:cubicBezTo>
                                <a:cubicBezTo>
                                  <a:pt x="51" y="221"/>
                                  <a:pt x="51" y="221"/>
                                  <a:pt x="51" y="220"/>
                                </a:cubicBezTo>
                                <a:cubicBezTo>
                                  <a:pt x="51" y="221"/>
                                  <a:pt x="52" y="222"/>
                                  <a:pt x="53" y="222"/>
                                </a:cubicBezTo>
                                <a:close/>
                                <a:moveTo>
                                  <a:pt x="56" y="228"/>
                                </a:moveTo>
                                <a:cubicBezTo>
                                  <a:pt x="57" y="228"/>
                                  <a:pt x="57" y="228"/>
                                  <a:pt x="57" y="228"/>
                                </a:cubicBezTo>
                                <a:cubicBezTo>
                                  <a:pt x="57" y="228"/>
                                  <a:pt x="57" y="228"/>
                                  <a:pt x="57" y="228"/>
                                </a:cubicBezTo>
                                <a:cubicBezTo>
                                  <a:pt x="55" y="227"/>
                                  <a:pt x="54" y="226"/>
                                  <a:pt x="52" y="225"/>
                                </a:cubicBezTo>
                                <a:cubicBezTo>
                                  <a:pt x="54" y="226"/>
                                  <a:pt x="55" y="227"/>
                                  <a:pt x="56" y="228"/>
                                </a:cubicBezTo>
                                <a:close/>
                                <a:moveTo>
                                  <a:pt x="55" y="218"/>
                                </a:moveTo>
                                <a:cubicBezTo>
                                  <a:pt x="55" y="218"/>
                                  <a:pt x="55" y="218"/>
                                  <a:pt x="55" y="218"/>
                                </a:cubicBezTo>
                                <a:cubicBezTo>
                                  <a:pt x="57" y="219"/>
                                  <a:pt x="58" y="220"/>
                                  <a:pt x="60" y="221"/>
                                </a:cubicBezTo>
                                <a:cubicBezTo>
                                  <a:pt x="63" y="224"/>
                                  <a:pt x="66" y="227"/>
                                  <a:pt x="69" y="230"/>
                                </a:cubicBezTo>
                                <a:cubicBezTo>
                                  <a:pt x="69" y="230"/>
                                  <a:pt x="68" y="230"/>
                                  <a:pt x="67" y="229"/>
                                </a:cubicBezTo>
                                <a:cubicBezTo>
                                  <a:pt x="65" y="228"/>
                                  <a:pt x="62" y="226"/>
                                  <a:pt x="60" y="225"/>
                                </a:cubicBezTo>
                                <a:cubicBezTo>
                                  <a:pt x="58" y="223"/>
                                  <a:pt x="56" y="220"/>
                                  <a:pt x="55" y="218"/>
                                </a:cubicBezTo>
                                <a:close/>
                                <a:moveTo>
                                  <a:pt x="68" y="227"/>
                                </a:moveTo>
                                <a:cubicBezTo>
                                  <a:pt x="68" y="227"/>
                                  <a:pt x="68" y="227"/>
                                  <a:pt x="68" y="227"/>
                                </a:cubicBezTo>
                                <a:cubicBezTo>
                                  <a:pt x="67" y="226"/>
                                  <a:pt x="66" y="225"/>
                                  <a:pt x="65" y="224"/>
                                </a:cubicBezTo>
                                <a:cubicBezTo>
                                  <a:pt x="66" y="225"/>
                                  <a:pt x="67" y="226"/>
                                  <a:pt x="69" y="226"/>
                                </a:cubicBezTo>
                                <a:cubicBezTo>
                                  <a:pt x="69" y="227"/>
                                  <a:pt x="70" y="227"/>
                                  <a:pt x="70" y="228"/>
                                </a:cubicBezTo>
                                <a:cubicBezTo>
                                  <a:pt x="69" y="228"/>
                                  <a:pt x="69" y="228"/>
                                  <a:pt x="68" y="227"/>
                                </a:cubicBezTo>
                                <a:close/>
                                <a:moveTo>
                                  <a:pt x="60" y="220"/>
                                </a:moveTo>
                                <a:cubicBezTo>
                                  <a:pt x="59" y="218"/>
                                  <a:pt x="57" y="216"/>
                                  <a:pt x="55" y="215"/>
                                </a:cubicBezTo>
                                <a:cubicBezTo>
                                  <a:pt x="58" y="216"/>
                                  <a:pt x="60" y="218"/>
                                  <a:pt x="63" y="219"/>
                                </a:cubicBezTo>
                                <a:cubicBezTo>
                                  <a:pt x="64" y="221"/>
                                  <a:pt x="65" y="222"/>
                                  <a:pt x="66" y="223"/>
                                </a:cubicBezTo>
                                <a:cubicBezTo>
                                  <a:pt x="64" y="222"/>
                                  <a:pt x="62" y="221"/>
                                  <a:pt x="60" y="220"/>
                                </a:cubicBezTo>
                                <a:close/>
                                <a:moveTo>
                                  <a:pt x="62" y="216"/>
                                </a:moveTo>
                                <a:cubicBezTo>
                                  <a:pt x="66" y="219"/>
                                  <a:pt x="71" y="222"/>
                                  <a:pt x="75" y="225"/>
                                </a:cubicBezTo>
                                <a:cubicBezTo>
                                  <a:pt x="71" y="222"/>
                                  <a:pt x="67" y="220"/>
                                  <a:pt x="63" y="218"/>
                                </a:cubicBezTo>
                                <a:cubicBezTo>
                                  <a:pt x="63" y="217"/>
                                  <a:pt x="62" y="217"/>
                                  <a:pt x="62" y="216"/>
                                </a:cubicBezTo>
                                <a:close/>
                                <a:moveTo>
                                  <a:pt x="74" y="221"/>
                                </a:moveTo>
                                <a:cubicBezTo>
                                  <a:pt x="73" y="220"/>
                                  <a:pt x="73" y="220"/>
                                  <a:pt x="72" y="219"/>
                                </a:cubicBezTo>
                                <a:cubicBezTo>
                                  <a:pt x="75" y="221"/>
                                  <a:pt x="77" y="223"/>
                                  <a:pt x="80" y="225"/>
                                </a:cubicBezTo>
                                <a:cubicBezTo>
                                  <a:pt x="80" y="225"/>
                                  <a:pt x="80" y="225"/>
                                  <a:pt x="80" y="225"/>
                                </a:cubicBezTo>
                                <a:cubicBezTo>
                                  <a:pt x="78" y="224"/>
                                  <a:pt x="76" y="222"/>
                                  <a:pt x="74" y="221"/>
                                </a:cubicBezTo>
                                <a:close/>
                                <a:moveTo>
                                  <a:pt x="68" y="215"/>
                                </a:moveTo>
                                <a:cubicBezTo>
                                  <a:pt x="66" y="214"/>
                                  <a:pt x="65" y="213"/>
                                  <a:pt x="64" y="211"/>
                                </a:cubicBezTo>
                                <a:cubicBezTo>
                                  <a:pt x="65" y="212"/>
                                  <a:pt x="67" y="212"/>
                                  <a:pt x="68" y="213"/>
                                </a:cubicBezTo>
                                <a:cubicBezTo>
                                  <a:pt x="69" y="213"/>
                                  <a:pt x="69" y="214"/>
                                  <a:pt x="70" y="214"/>
                                </a:cubicBezTo>
                                <a:cubicBezTo>
                                  <a:pt x="70" y="214"/>
                                  <a:pt x="70" y="215"/>
                                  <a:pt x="69" y="215"/>
                                </a:cubicBezTo>
                                <a:cubicBezTo>
                                  <a:pt x="69" y="216"/>
                                  <a:pt x="70" y="216"/>
                                  <a:pt x="71" y="216"/>
                                </a:cubicBezTo>
                                <a:cubicBezTo>
                                  <a:pt x="71" y="215"/>
                                  <a:pt x="72" y="215"/>
                                  <a:pt x="73" y="215"/>
                                </a:cubicBezTo>
                                <a:cubicBezTo>
                                  <a:pt x="74" y="215"/>
                                  <a:pt x="75" y="215"/>
                                  <a:pt x="75" y="216"/>
                                </a:cubicBezTo>
                                <a:cubicBezTo>
                                  <a:pt x="77" y="218"/>
                                  <a:pt x="78" y="220"/>
                                  <a:pt x="79" y="222"/>
                                </a:cubicBezTo>
                                <a:cubicBezTo>
                                  <a:pt x="75" y="220"/>
                                  <a:pt x="71" y="217"/>
                                  <a:pt x="68" y="215"/>
                                </a:cubicBezTo>
                                <a:close/>
                                <a:moveTo>
                                  <a:pt x="76" y="204"/>
                                </a:moveTo>
                                <a:cubicBezTo>
                                  <a:pt x="75" y="203"/>
                                  <a:pt x="74" y="202"/>
                                  <a:pt x="73" y="202"/>
                                </a:cubicBezTo>
                                <a:cubicBezTo>
                                  <a:pt x="73" y="202"/>
                                  <a:pt x="73" y="202"/>
                                  <a:pt x="73" y="202"/>
                                </a:cubicBezTo>
                                <a:cubicBezTo>
                                  <a:pt x="74" y="202"/>
                                  <a:pt x="75" y="203"/>
                                  <a:pt x="76" y="203"/>
                                </a:cubicBezTo>
                                <a:cubicBezTo>
                                  <a:pt x="76" y="203"/>
                                  <a:pt x="76" y="204"/>
                                  <a:pt x="76" y="204"/>
                                </a:cubicBezTo>
                                <a:close/>
                                <a:moveTo>
                                  <a:pt x="74" y="200"/>
                                </a:moveTo>
                                <a:cubicBezTo>
                                  <a:pt x="74" y="200"/>
                                  <a:pt x="74" y="200"/>
                                  <a:pt x="74" y="200"/>
                                </a:cubicBezTo>
                                <a:cubicBezTo>
                                  <a:pt x="74" y="200"/>
                                  <a:pt x="74" y="199"/>
                                  <a:pt x="74" y="199"/>
                                </a:cubicBezTo>
                                <a:cubicBezTo>
                                  <a:pt x="75" y="200"/>
                                  <a:pt x="76" y="201"/>
                                  <a:pt x="77" y="202"/>
                                </a:cubicBezTo>
                                <a:cubicBezTo>
                                  <a:pt x="77" y="202"/>
                                  <a:pt x="77" y="202"/>
                                  <a:pt x="77" y="202"/>
                                </a:cubicBezTo>
                                <a:cubicBezTo>
                                  <a:pt x="76" y="201"/>
                                  <a:pt x="75" y="201"/>
                                  <a:pt x="74" y="200"/>
                                </a:cubicBezTo>
                                <a:close/>
                                <a:moveTo>
                                  <a:pt x="75" y="199"/>
                                </a:moveTo>
                                <a:cubicBezTo>
                                  <a:pt x="75" y="199"/>
                                  <a:pt x="76" y="199"/>
                                  <a:pt x="76" y="199"/>
                                </a:cubicBezTo>
                                <a:cubicBezTo>
                                  <a:pt x="76" y="199"/>
                                  <a:pt x="77" y="200"/>
                                  <a:pt x="78" y="200"/>
                                </a:cubicBezTo>
                                <a:cubicBezTo>
                                  <a:pt x="78" y="200"/>
                                  <a:pt x="78" y="201"/>
                                  <a:pt x="78" y="201"/>
                                </a:cubicBezTo>
                                <a:cubicBezTo>
                                  <a:pt x="77" y="200"/>
                                  <a:pt x="76" y="199"/>
                                  <a:pt x="75" y="199"/>
                                </a:cubicBezTo>
                                <a:close/>
                                <a:moveTo>
                                  <a:pt x="78" y="208"/>
                                </a:moveTo>
                                <a:cubicBezTo>
                                  <a:pt x="78" y="208"/>
                                  <a:pt x="79" y="208"/>
                                  <a:pt x="79" y="208"/>
                                </a:cubicBezTo>
                                <a:cubicBezTo>
                                  <a:pt x="79" y="208"/>
                                  <a:pt x="78" y="209"/>
                                  <a:pt x="78" y="209"/>
                                </a:cubicBezTo>
                                <a:cubicBezTo>
                                  <a:pt x="78" y="209"/>
                                  <a:pt x="78" y="208"/>
                                  <a:pt x="77" y="208"/>
                                </a:cubicBezTo>
                                <a:cubicBezTo>
                                  <a:pt x="78" y="208"/>
                                  <a:pt x="78" y="208"/>
                                  <a:pt x="78" y="208"/>
                                </a:cubicBezTo>
                                <a:close/>
                                <a:moveTo>
                                  <a:pt x="78" y="206"/>
                                </a:moveTo>
                                <a:cubicBezTo>
                                  <a:pt x="78" y="206"/>
                                  <a:pt x="78" y="206"/>
                                  <a:pt x="78" y="205"/>
                                </a:cubicBezTo>
                                <a:cubicBezTo>
                                  <a:pt x="78" y="205"/>
                                  <a:pt x="78" y="205"/>
                                  <a:pt x="79" y="204"/>
                                </a:cubicBezTo>
                                <a:cubicBezTo>
                                  <a:pt x="79" y="204"/>
                                  <a:pt x="79" y="204"/>
                                  <a:pt x="79" y="204"/>
                                </a:cubicBezTo>
                                <a:cubicBezTo>
                                  <a:pt x="79" y="205"/>
                                  <a:pt x="79" y="205"/>
                                  <a:pt x="79" y="205"/>
                                </a:cubicBezTo>
                                <a:cubicBezTo>
                                  <a:pt x="79" y="205"/>
                                  <a:pt x="78" y="205"/>
                                  <a:pt x="78" y="206"/>
                                </a:cubicBezTo>
                                <a:close/>
                                <a:moveTo>
                                  <a:pt x="79" y="197"/>
                                </a:moveTo>
                                <a:cubicBezTo>
                                  <a:pt x="79" y="196"/>
                                  <a:pt x="80" y="196"/>
                                  <a:pt x="80" y="196"/>
                                </a:cubicBezTo>
                                <a:cubicBezTo>
                                  <a:pt x="81" y="196"/>
                                  <a:pt x="81" y="196"/>
                                  <a:pt x="81" y="196"/>
                                </a:cubicBezTo>
                                <a:cubicBezTo>
                                  <a:pt x="81" y="197"/>
                                  <a:pt x="80" y="197"/>
                                  <a:pt x="80" y="197"/>
                                </a:cubicBezTo>
                                <a:lnTo>
                                  <a:pt x="79" y="197"/>
                                </a:lnTo>
                                <a:close/>
                                <a:moveTo>
                                  <a:pt x="80" y="206"/>
                                </a:moveTo>
                                <a:cubicBezTo>
                                  <a:pt x="81" y="206"/>
                                  <a:pt x="81" y="206"/>
                                  <a:pt x="81" y="206"/>
                                </a:cubicBezTo>
                                <a:cubicBezTo>
                                  <a:pt x="81" y="207"/>
                                  <a:pt x="81" y="207"/>
                                  <a:pt x="81" y="207"/>
                                </a:cubicBezTo>
                                <a:cubicBezTo>
                                  <a:pt x="81" y="207"/>
                                  <a:pt x="80" y="207"/>
                                  <a:pt x="80" y="207"/>
                                </a:cubicBezTo>
                                <a:cubicBezTo>
                                  <a:pt x="80" y="207"/>
                                  <a:pt x="80" y="207"/>
                                  <a:pt x="80" y="207"/>
                                </a:cubicBezTo>
                                <a:cubicBezTo>
                                  <a:pt x="80" y="207"/>
                                  <a:pt x="80" y="206"/>
                                  <a:pt x="80" y="206"/>
                                </a:cubicBezTo>
                                <a:close/>
                                <a:moveTo>
                                  <a:pt x="80" y="209"/>
                                </a:moveTo>
                                <a:cubicBezTo>
                                  <a:pt x="82" y="210"/>
                                  <a:pt x="83" y="211"/>
                                  <a:pt x="85" y="212"/>
                                </a:cubicBezTo>
                                <a:cubicBezTo>
                                  <a:pt x="85" y="212"/>
                                  <a:pt x="84" y="212"/>
                                  <a:pt x="84" y="212"/>
                                </a:cubicBezTo>
                                <a:cubicBezTo>
                                  <a:pt x="83" y="211"/>
                                  <a:pt x="81" y="210"/>
                                  <a:pt x="80" y="210"/>
                                </a:cubicBezTo>
                                <a:cubicBezTo>
                                  <a:pt x="80" y="209"/>
                                  <a:pt x="80" y="209"/>
                                  <a:pt x="80" y="209"/>
                                </a:cubicBezTo>
                                <a:close/>
                                <a:moveTo>
                                  <a:pt x="82" y="208"/>
                                </a:moveTo>
                                <a:cubicBezTo>
                                  <a:pt x="82" y="208"/>
                                  <a:pt x="82" y="208"/>
                                  <a:pt x="83" y="208"/>
                                </a:cubicBezTo>
                                <a:cubicBezTo>
                                  <a:pt x="84" y="208"/>
                                  <a:pt x="85" y="209"/>
                                  <a:pt x="86" y="210"/>
                                </a:cubicBezTo>
                                <a:cubicBezTo>
                                  <a:pt x="86" y="210"/>
                                  <a:pt x="86" y="210"/>
                                  <a:pt x="85" y="211"/>
                                </a:cubicBezTo>
                                <a:cubicBezTo>
                                  <a:pt x="84" y="210"/>
                                  <a:pt x="83" y="209"/>
                                  <a:pt x="82" y="208"/>
                                </a:cubicBezTo>
                                <a:close/>
                                <a:moveTo>
                                  <a:pt x="85" y="214"/>
                                </a:moveTo>
                                <a:cubicBezTo>
                                  <a:pt x="88" y="216"/>
                                  <a:pt x="91" y="217"/>
                                  <a:pt x="94" y="219"/>
                                </a:cubicBezTo>
                                <a:cubicBezTo>
                                  <a:pt x="93" y="218"/>
                                  <a:pt x="91" y="218"/>
                                  <a:pt x="89" y="217"/>
                                </a:cubicBezTo>
                                <a:cubicBezTo>
                                  <a:pt x="88" y="216"/>
                                  <a:pt x="86" y="215"/>
                                  <a:pt x="85" y="214"/>
                                </a:cubicBezTo>
                                <a:cubicBezTo>
                                  <a:pt x="85" y="214"/>
                                  <a:pt x="85" y="214"/>
                                  <a:pt x="85" y="214"/>
                                </a:cubicBezTo>
                                <a:close/>
                                <a:moveTo>
                                  <a:pt x="95" y="221"/>
                                </a:moveTo>
                                <a:cubicBezTo>
                                  <a:pt x="95" y="221"/>
                                  <a:pt x="95" y="221"/>
                                  <a:pt x="95" y="221"/>
                                </a:cubicBezTo>
                                <a:cubicBezTo>
                                  <a:pt x="95" y="221"/>
                                  <a:pt x="94" y="221"/>
                                  <a:pt x="94" y="221"/>
                                </a:cubicBezTo>
                                <a:cubicBezTo>
                                  <a:pt x="94" y="221"/>
                                  <a:pt x="93" y="220"/>
                                  <a:pt x="93" y="220"/>
                                </a:cubicBezTo>
                                <a:cubicBezTo>
                                  <a:pt x="94" y="220"/>
                                  <a:pt x="94" y="220"/>
                                  <a:pt x="95" y="221"/>
                                </a:cubicBezTo>
                                <a:close/>
                                <a:moveTo>
                                  <a:pt x="93" y="216"/>
                                </a:moveTo>
                                <a:cubicBezTo>
                                  <a:pt x="94" y="215"/>
                                  <a:pt x="94" y="215"/>
                                  <a:pt x="94" y="215"/>
                                </a:cubicBezTo>
                                <a:cubicBezTo>
                                  <a:pt x="95" y="216"/>
                                  <a:pt x="96" y="216"/>
                                  <a:pt x="97" y="217"/>
                                </a:cubicBezTo>
                                <a:cubicBezTo>
                                  <a:pt x="96" y="217"/>
                                  <a:pt x="97" y="218"/>
                                  <a:pt x="97" y="218"/>
                                </a:cubicBezTo>
                                <a:cubicBezTo>
                                  <a:pt x="97" y="218"/>
                                  <a:pt x="97" y="218"/>
                                  <a:pt x="97" y="218"/>
                                </a:cubicBezTo>
                                <a:cubicBezTo>
                                  <a:pt x="96" y="217"/>
                                  <a:pt x="95" y="216"/>
                                  <a:pt x="93" y="216"/>
                                </a:cubicBezTo>
                                <a:close/>
                                <a:moveTo>
                                  <a:pt x="98" y="222"/>
                                </a:moveTo>
                                <a:cubicBezTo>
                                  <a:pt x="99" y="222"/>
                                  <a:pt x="99" y="222"/>
                                  <a:pt x="100" y="222"/>
                                </a:cubicBezTo>
                                <a:cubicBezTo>
                                  <a:pt x="100" y="222"/>
                                  <a:pt x="100" y="222"/>
                                  <a:pt x="99" y="223"/>
                                </a:cubicBezTo>
                                <a:cubicBezTo>
                                  <a:pt x="99" y="223"/>
                                  <a:pt x="99" y="223"/>
                                  <a:pt x="99" y="223"/>
                                </a:cubicBezTo>
                                <a:cubicBezTo>
                                  <a:pt x="99" y="223"/>
                                  <a:pt x="98" y="223"/>
                                  <a:pt x="97" y="222"/>
                                </a:cubicBezTo>
                                <a:cubicBezTo>
                                  <a:pt x="97" y="222"/>
                                  <a:pt x="98" y="222"/>
                                  <a:pt x="98" y="222"/>
                                </a:cubicBezTo>
                                <a:close/>
                                <a:moveTo>
                                  <a:pt x="106" y="235"/>
                                </a:moveTo>
                                <a:cubicBezTo>
                                  <a:pt x="106" y="236"/>
                                  <a:pt x="106" y="236"/>
                                  <a:pt x="107" y="236"/>
                                </a:cubicBezTo>
                                <a:cubicBezTo>
                                  <a:pt x="108" y="236"/>
                                  <a:pt x="109" y="237"/>
                                  <a:pt x="110" y="237"/>
                                </a:cubicBezTo>
                                <a:cubicBezTo>
                                  <a:pt x="111" y="238"/>
                                  <a:pt x="111" y="238"/>
                                  <a:pt x="111" y="238"/>
                                </a:cubicBezTo>
                                <a:cubicBezTo>
                                  <a:pt x="109" y="238"/>
                                  <a:pt x="107" y="237"/>
                                  <a:pt x="106" y="235"/>
                                </a:cubicBezTo>
                                <a:close/>
                                <a:moveTo>
                                  <a:pt x="110" y="234"/>
                                </a:moveTo>
                                <a:cubicBezTo>
                                  <a:pt x="111" y="234"/>
                                  <a:pt x="111" y="234"/>
                                  <a:pt x="112" y="234"/>
                                </a:cubicBezTo>
                                <a:cubicBezTo>
                                  <a:pt x="113" y="235"/>
                                  <a:pt x="113" y="235"/>
                                  <a:pt x="114" y="235"/>
                                </a:cubicBezTo>
                                <a:cubicBezTo>
                                  <a:pt x="114" y="236"/>
                                  <a:pt x="114" y="236"/>
                                  <a:pt x="113" y="236"/>
                                </a:cubicBezTo>
                                <a:cubicBezTo>
                                  <a:pt x="112" y="235"/>
                                  <a:pt x="111" y="235"/>
                                  <a:pt x="110" y="234"/>
                                </a:cubicBezTo>
                                <a:close/>
                                <a:moveTo>
                                  <a:pt x="114" y="231"/>
                                </a:moveTo>
                                <a:cubicBezTo>
                                  <a:pt x="113" y="231"/>
                                  <a:pt x="113" y="230"/>
                                  <a:pt x="113" y="230"/>
                                </a:cubicBezTo>
                                <a:cubicBezTo>
                                  <a:pt x="113" y="230"/>
                                  <a:pt x="114" y="230"/>
                                  <a:pt x="114" y="230"/>
                                </a:cubicBezTo>
                                <a:cubicBezTo>
                                  <a:pt x="115" y="231"/>
                                  <a:pt x="115" y="231"/>
                                  <a:pt x="116" y="231"/>
                                </a:cubicBezTo>
                                <a:cubicBezTo>
                                  <a:pt x="115" y="232"/>
                                  <a:pt x="115" y="232"/>
                                  <a:pt x="115" y="232"/>
                                </a:cubicBezTo>
                                <a:cubicBezTo>
                                  <a:pt x="115" y="231"/>
                                  <a:pt x="114" y="231"/>
                                  <a:pt x="114" y="231"/>
                                </a:cubicBezTo>
                                <a:close/>
                                <a:moveTo>
                                  <a:pt x="113" y="227"/>
                                </a:moveTo>
                                <a:cubicBezTo>
                                  <a:pt x="113" y="227"/>
                                  <a:pt x="113" y="227"/>
                                  <a:pt x="114" y="227"/>
                                </a:cubicBezTo>
                                <a:cubicBezTo>
                                  <a:pt x="115" y="228"/>
                                  <a:pt x="116" y="228"/>
                                  <a:pt x="117" y="228"/>
                                </a:cubicBezTo>
                                <a:cubicBezTo>
                                  <a:pt x="117" y="229"/>
                                  <a:pt x="117" y="230"/>
                                  <a:pt x="118" y="229"/>
                                </a:cubicBezTo>
                                <a:cubicBezTo>
                                  <a:pt x="118" y="229"/>
                                  <a:pt x="118" y="229"/>
                                  <a:pt x="118" y="229"/>
                                </a:cubicBezTo>
                                <a:cubicBezTo>
                                  <a:pt x="118" y="229"/>
                                  <a:pt x="119" y="229"/>
                                  <a:pt x="119" y="230"/>
                                </a:cubicBezTo>
                                <a:cubicBezTo>
                                  <a:pt x="119" y="230"/>
                                  <a:pt x="119" y="230"/>
                                  <a:pt x="119" y="230"/>
                                </a:cubicBezTo>
                                <a:cubicBezTo>
                                  <a:pt x="118" y="230"/>
                                  <a:pt x="117" y="230"/>
                                  <a:pt x="117" y="230"/>
                                </a:cubicBezTo>
                                <a:cubicBezTo>
                                  <a:pt x="115" y="229"/>
                                  <a:pt x="114" y="228"/>
                                  <a:pt x="113" y="227"/>
                                </a:cubicBezTo>
                                <a:close/>
                                <a:moveTo>
                                  <a:pt x="118" y="224"/>
                                </a:moveTo>
                                <a:cubicBezTo>
                                  <a:pt x="119" y="224"/>
                                  <a:pt x="120" y="223"/>
                                  <a:pt x="121" y="222"/>
                                </a:cubicBezTo>
                                <a:cubicBezTo>
                                  <a:pt x="121" y="222"/>
                                  <a:pt x="121" y="222"/>
                                  <a:pt x="121" y="222"/>
                                </a:cubicBezTo>
                                <a:cubicBezTo>
                                  <a:pt x="121" y="223"/>
                                  <a:pt x="120" y="224"/>
                                  <a:pt x="119" y="225"/>
                                </a:cubicBezTo>
                                <a:cubicBezTo>
                                  <a:pt x="119" y="225"/>
                                  <a:pt x="118" y="225"/>
                                  <a:pt x="118" y="224"/>
                                </a:cubicBezTo>
                                <a:close/>
                                <a:moveTo>
                                  <a:pt x="121" y="232"/>
                                </a:moveTo>
                                <a:cubicBezTo>
                                  <a:pt x="121" y="232"/>
                                  <a:pt x="121" y="232"/>
                                  <a:pt x="122" y="232"/>
                                </a:cubicBezTo>
                                <a:cubicBezTo>
                                  <a:pt x="123" y="232"/>
                                  <a:pt x="124" y="233"/>
                                  <a:pt x="124" y="234"/>
                                </a:cubicBezTo>
                                <a:cubicBezTo>
                                  <a:pt x="125" y="234"/>
                                  <a:pt x="126" y="233"/>
                                  <a:pt x="125" y="232"/>
                                </a:cubicBezTo>
                                <a:cubicBezTo>
                                  <a:pt x="125" y="232"/>
                                  <a:pt x="124" y="232"/>
                                  <a:pt x="124" y="231"/>
                                </a:cubicBezTo>
                                <a:cubicBezTo>
                                  <a:pt x="126" y="231"/>
                                  <a:pt x="129" y="230"/>
                                  <a:pt x="131" y="230"/>
                                </a:cubicBezTo>
                                <a:cubicBezTo>
                                  <a:pt x="131" y="230"/>
                                  <a:pt x="131" y="230"/>
                                  <a:pt x="131" y="230"/>
                                </a:cubicBezTo>
                                <a:cubicBezTo>
                                  <a:pt x="130" y="231"/>
                                  <a:pt x="130" y="232"/>
                                  <a:pt x="129" y="233"/>
                                </a:cubicBezTo>
                                <a:cubicBezTo>
                                  <a:pt x="128" y="233"/>
                                  <a:pt x="128" y="233"/>
                                  <a:pt x="128" y="234"/>
                                </a:cubicBezTo>
                                <a:cubicBezTo>
                                  <a:pt x="126" y="234"/>
                                  <a:pt x="124" y="234"/>
                                  <a:pt x="122" y="234"/>
                                </a:cubicBezTo>
                                <a:cubicBezTo>
                                  <a:pt x="121" y="233"/>
                                  <a:pt x="121" y="233"/>
                                  <a:pt x="120" y="232"/>
                                </a:cubicBezTo>
                                <a:cubicBezTo>
                                  <a:pt x="120" y="232"/>
                                  <a:pt x="120" y="232"/>
                                  <a:pt x="121" y="232"/>
                                </a:cubicBezTo>
                                <a:close/>
                                <a:moveTo>
                                  <a:pt x="132" y="235"/>
                                </a:moveTo>
                                <a:cubicBezTo>
                                  <a:pt x="130" y="235"/>
                                  <a:pt x="128" y="236"/>
                                  <a:pt x="126" y="236"/>
                                </a:cubicBezTo>
                                <a:cubicBezTo>
                                  <a:pt x="125" y="236"/>
                                  <a:pt x="124" y="235"/>
                                  <a:pt x="123" y="235"/>
                                </a:cubicBezTo>
                                <a:cubicBezTo>
                                  <a:pt x="126" y="235"/>
                                  <a:pt x="129" y="235"/>
                                  <a:pt x="132" y="235"/>
                                </a:cubicBezTo>
                                <a:close/>
                                <a:moveTo>
                                  <a:pt x="137" y="235"/>
                                </a:moveTo>
                                <a:cubicBezTo>
                                  <a:pt x="137" y="235"/>
                                  <a:pt x="136" y="235"/>
                                  <a:pt x="136" y="236"/>
                                </a:cubicBezTo>
                                <a:cubicBezTo>
                                  <a:pt x="135" y="236"/>
                                  <a:pt x="134" y="236"/>
                                  <a:pt x="133" y="236"/>
                                </a:cubicBezTo>
                                <a:cubicBezTo>
                                  <a:pt x="132" y="236"/>
                                  <a:pt x="131" y="236"/>
                                  <a:pt x="130" y="237"/>
                                </a:cubicBezTo>
                                <a:cubicBezTo>
                                  <a:pt x="132" y="236"/>
                                  <a:pt x="134" y="236"/>
                                  <a:pt x="137" y="235"/>
                                </a:cubicBezTo>
                                <a:close/>
                                <a:moveTo>
                                  <a:pt x="130" y="234"/>
                                </a:moveTo>
                                <a:cubicBezTo>
                                  <a:pt x="132" y="233"/>
                                  <a:pt x="134" y="232"/>
                                  <a:pt x="135" y="231"/>
                                </a:cubicBezTo>
                                <a:cubicBezTo>
                                  <a:pt x="135" y="231"/>
                                  <a:pt x="136" y="232"/>
                                  <a:pt x="137" y="232"/>
                                </a:cubicBezTo>
                                <a:cubicBezTo>
                                  <a:pt x="138" y="231"/>
                                  <a:pt x="139" y="231"/>
                                  <a:pt x="140" y="230"/>
                                </a:cubicBezTo>
                                <a:cubicBezTo>
                                  <a:pt x="139" y="231"/>
                                  <a:pt x="139" y="232"/>
                                  <a:pt x="138" y="233"/>
                                </a:cubicBezTo>
                                <a:cubicBezTo>
                                  <a:pt x="135" y="233"/>
                                  <a:pt x="133" y="234"/>
                                  <a:pt x="130" y="234"/>
                                </a:cubicBezTo>
                                <a:close/>
                                <a:moveTo>
                                  <a:pt x="139" y="226"/>
                                </a:moveTo>
                                <a:cubicBezTo>
                                  <a:pt x="139" y="226"/>
                                  <a:pt x="139" y="227"/>
                                  <a:pt x="139" y="227"/>
                                </a:cubicBezTo>
                                <a:cubicBezTo>
                                  <a:pt x="138" y="227"/>
                                  <a:pt x="137" y="227"/>
                                  <a:pt x="136" y="227"/>
                                </a:cubicBezTo>
                                <a:cubicBezTo>
                                  <a:pt x="137" y="227"/>
                                  <a:pt x="137" y="227"/>
                                  <a:pt x="137" y="227"/>
                                </a:cubicBezTo>
                                <a:cubicBezTo>
                                  <a:pt x="139" y="226"/>
                                  <a:pt x="140" y="225"/>
                                  <a:pt x="142" y="224"/>
                                </a:cubicBezTo>
                                <a:cubicBezTo>
                                  <a:pt x="141" y="225"/>
                                  <a:pt x="140" y="225"/>
                                  <a:pt x="139" y="226"/>
                                </a:cubicBezTo>
                                <a:close/>
                                <a:moveTo>
                                  <a:pt x="143" y="229"/>
                                </a:moveTo>
                                <a:cubicBezTo>
                                  <a:pt x="145" y="229"/>
                                  <a:pt x="146" y="229"/>
                                  <a:pt x="147" y="229"/>
                                </a:cubicBezTo>
                                <a:cubicBezTo>
                                  <a:pt x="148" y="229"/>
                                  <a:pt x="149" y="229"/>
                                  <a:pt x="149" y="229"/>
                                </a:cubicBezTo>
                                <a:cubicBezTo>
                                  <a:pt x="149" y="229"/>
                                  <a:pt x="148" y="230"/>
                                  <a:pt x="148" y="230"/>
                                </a:cubicBezTo>
                                <a:cubicBezTo>
                                  <a:pt x="147" y="231"/>
                                  <a:pt x="145" y="232"/>
                                  <a:pt x="144" y="232"/>
                                </a:cubicBezTo>
                                <a:cubicBezTo>
                                  <a:pt x="143" y="233"/>
                                  <a:pt x="141" y="233"/>
                                  <a:pt x="140" y="233"/>
                                </a:cubicBezTo>
                                <a:cubicBezTo>
                                  <a:pt x="141" y="232"/>
                                  <a:pt x="142" y="230"/>
                                  <a:pt x="143" y="229"/>
                                </a:cubicBezTo>
                                <a:close/>
                                <a:moveTo>
                                  <a:pt x="145" y="236"/>
                                </a:moveTo>
                                <a:cubicBezTo>
                                  <a:pt x="149" y="235"/>
                                  <a:pt x="153" y="234"/>
                                  <a:pt x="158" y="234"/>
                                </a:cubicBezTo>
                                <a:cubicBezTo>
                                  <a:pt x="157" y="234"/>
                                  <a:pt x="157" y="234"/>
                                  <a:pt x="157" y="235"/>
                                </a:cubicBezTo>
                                <a:cubicBezTo>
                                  <a:pt x="152" y="235"/>
                                  <a:pt x="148" y="236"/>
                                  <a:pt x="144" y="236"/>
                                </a:cubicBezTo>
                                <a:cubicBezTo>
                                  <a:pt x="144" y="236"/>
                                  <a:pt x="145" y="236"/>
                                  <a:pt x="145" y="236"/>
                                </a:cubicBezTo>
                                <a:close/>
                                <a:moveTo>
                                  <a:pt x="157" y="231"/>
                                </a:moveTo>
                                <a:cubicBezTo>
                                  <a:pt x="158" y="231"/>
                                  <a:pt x="160" y="230"/>
                                  <a:pt x="161" y="229"/>
                                </a:cubicBezTo>
                                <a:cubicBezTo>
                                  <a:pt x="160" y="230"/>
                                  <a:pt x="160" y="230"/>
                                  <a:pt x="159" y="231"/>
                                </a:cubicBezTo>
                                <a:cubicBezTo>
                                  <a:pt x="159" y="231"/>
                                  <a:pt x="158" y="231"/>
                                  <a:pt x="157" y="231"/>
                                </a:cubicBezTo>
                                <a:close/>
                                <a:moveTo>
                                  <a:pt x="159" y="229"/>
                                </a:moveTo>
                                <a:cubicBezTo>
                                  <a:pt x="161" y="227"/>
                                  <a:pt x="164" y="225"/>
                                  <a:pt x="166" y="223"/>
                                </a:cubicBezTo>
                                <a:cubicBezTo>
                                  <a:pt x="166" y="224"/>
                                  <a:pt x="165" y="225"/>
                                  <a:pt x="164" y="226"/>
                                </a:cubicBezTo>
                                <a:cubicBezTo>
                                  <a:pt x="162" y="227"/>
                                  <a:pt x="161" y="228"/>
                                  <a:pt x="159" y="229"/>
                                </a:cubicBezTo>
                                <a:close/>
                                <a:moveTo>
                                  <a:pt x="165" y="227"/>
                                </a:moveTo>
                                <a:cubicBezTo>
                                  <a:pt x="174" y="222"/>
                                  <a:pt x="182" y="215"/>
                                  <a:pt x="190" y="208"/>
                                </a:cubicBezTo>
                                <a:cubicBezTo>
                                  <a:pt x="190" y="209"/>
                                  <a:pt x="189" y="210"/>
                                  <a:pt x="189" y="210"/>
                                </a:cubicBezTo>
                                <a:cubicBezTo>
                                  <a:pt x="189" y="210"/>
                                  <a:pt x="189" y="210"/>
                                  <a:pt x="189" y="210"/>
                                </a:cubicBezTo>
                                <a:cubicBezTo>
                                  <a:pt x="180" y="217"/>
                                  <a:pt x="172" y="224"/>
                                  <a:pt x="163" y="231"/>
                                </a:cubicBezTo>
                                <a:cubicBezTo>
                                  <a:pt x="163" y="231"/>
                                  <a:pt x="162" y="231"/>
                                  <a:pt x="162" y="231"/>
                                </a:cubicBezTo>
                                <a:cubicBezTo>
                                  <a:pt x="163" y="229"/>
                                  <a:pt x="164" y="228"/>
                                  <a:pt x="165" y="227"/>
                                </a:cubicBezTo>
                                <a:close/>
                                <a:moveTo>
                                  <a:pt x="177" y="222"/>
                                </a:moveTo>
                                <a:cubicBezTo>
                                  <a:pt x="175" y="224"/>
                                  <a:pt x="172" y="226"/>
                                  <a:pt x="170" y="229"/>
                                </a:cubicBezTo>
                                <a:cubicBezTo>
                                  <a:pt x="169" y="229"/>
                                  <a:pt x="168" y="230"/>
                                  <a:pt x="168" y="230"/>
                                </a:cubicBezTo>
                                <a:cubicBezTo>
                                  <a:pt x="167" y="230"/>
                                  <a:pt x="167" y="230"/>
                                  <a:pt x="167" y="230"/>
                                </a:cubicBezTo>
                                <a:cubicBezTo>
                                  <a:pt x="170" y="227"/>
                                  <a:pt x="174" y="224"/>
                                  <a:pt x="177" y="222"/>
                                </a:cubicBezTo>
                                <a:close/>
                                <a:moveTo>
                                  <a:pt x="185" y="218"/>
                                </a:moveTo>
                                <a:cubicBezTo>
                                  <a:pt x="184" y="218"/>
                                  <a:pt x="183" y="219"/>
                                  <a:pt x="183" y="220"/>
                                </a:cubicBezTo>
                                <a:cubicBezTo>
                                  <a:pt x="181" y="221"/>
                                  <a:pt x="179" y="223"/>
                                  <a:pt x="177" y="225"/>
                                </a:cubicBezTo>
                                <a:cubicBezTo>
                                  <a:pt x="176" y="225"/>
                                  <a:pt x="176" y="226"/>
                                  <a:pt x="175" y="226"/>
                                </a:cubicBezTo>
                                <a:cubicBezTo>
                                  <a:pt x="178" y="223"/>
                                  <a:pt x="181" y="220"/>
                                  <a:pt x="185" y="218"/>
                                </a:cubicBezTo>
                                <a:close/>
                                <a:moveTo>
                                  <a:pt x="184" y="216"/>
                                </a:moveTo>
                                <a:cubicBezTo>
                                  <a:pt x="186" y="215"/>
                                  <a:pt x="188" y="213"/>
                                  <a:pt x="190" y="212"/>
                                </a:cubicBezTo>
                                <a:cubicBezTo>
                                  <a:pt x="190" y="212"/>
                                  <a:pt x="190" y="212"/>
                                  <a:pt x="190" y="212"/>
                                </a:cubicBezTo>
                                <a:cubicBezTo>
                                  <a:pt x="191" y="211"/>
                                  <a:pt x="191" y="211"/>
                                  <a:pt x="192" y="210"/>
                                </a:cubicBezTo>
                                <a:cubicBezTo>
                                  <a:pt x="192" y="211"/>
                                  <a:pt x="192" y="211"/>
                                  <a:pt x="191" y="211"/>
                                </a:cubicBezTo>
                                <a:cubicBezTo>
                                  <a:pt x="189" y="213"/>
                                  <a:pt x="186" y="215"/>
                                  <a:pt x="184" y="216"/>
                                </a:cubicBezTo>
                                <a:close/>
                                <a:moveTo>
                                  <a:pt x="192" y="212"/>
                                </a:moveTo>
                                <a:cubicBezTo>
                                  <a:pt x="193" y="212"/>
                                  <a:pt x="193" y="212"/>
                                  <a:pt x="194" y="212"/>
                                </a:cubicBezTo>
                                <a:cubicBezTo>
                                  <a:pt x="193" y="212"/>
                                  <a:pt x="193" y="213"/>
                                  <a:pt x="192" y="214"/>
                                </a:cubicBezTo>
                                <a:cubicBezTo>
                                  <a:pt x="191" y="215"/>
                                  <a:pt x="189" y="217"/>
                                  <a:pt x="187" y="218"/>
                                </a:cubicBezTo>
                                <a:cubicBezTo>
                                  <a:pt x="189" y="216"/>
                                  <a:pt x="191" y="214"/>
                                  <a:pt x="192" y="212"/>
                                </a:cubicBezTo>
                                <a:close/>
                                <a:moveTo>
                                  <a:pt x="193" y="207"/>
                                </a:moveTo>
                                <a:cubicBezTo>
                                  <a:pt x="194" y="206"/>
                                  <a:pt x="194" y="205"/>
                                  <a:pt x="195" y="204"/>
                                </a:cubicBezTo>
                                <a:cubicBezTo>
                                  <a:pt x="197" y="202"/>
                                  <a:pt x="199" y="201"/>
                                  <a:pt x="201" y="199"/>
                                </a:cubicBezTo>
                                <a:cubicBezTo>
                                  <a:pt x="202" y="198"/>
                                  <a:pt x="202" y="198"/>
                                  <a:pt x="203" y="197"/>
                                </a:cubicBezTo>
                                <a:cubicBezTo>
                                  <a:pt x="203" y="198"/>
                                  <a:pt x="202" y="199"/>
                                  <a:pt x="201" y="200"/>
                                </a:cubicBezTo>
                                <a:cubicBezTo>
                                  <a:pt x="198" y="203"/>
                                  <a:pt x="196" y="205"/>
                                  <a:pt x="193" y="207"/>
                                </a:cubicBezTo>
                                <a:close/>
                                <a:moveTo>
                                  <a:pt x="206" y="192"/>
                                </a:moveTo>
                                <a:cubicBezTo>
                                  <a:pt x="204" y="194"/>
                                  <a:pt x="202" y="196"/>
                                  <a:pt x="199" y="197"/>
                                </a:cubicBezTo>
                                <a:cubicBezTo>
                                  <a:pt x="201" y="195"/>
                                  <a:pt x="202" y="193"/>
                                  <a:pt x="204" y="191"/>
                                </a:cubicBezTo>
                                <a:cubicBezTo>
                                  <a:pt x="210" y="184"/>
                                  <a:pt x="216" y="177"/>
                                  <a:pt x="223" y="171"/>
                                </a:cubicBezTo>
                                <a:cubicBezTo>
                                  <a:pt x="223" y="171"/>
                                  <a:pt x="223" y="171"/>
                                  <a:pt x="223" y="171"/>
                                </a:cubicBezTo>
                                <a:cubicBezTo>
                                  <a:pt x="220" y="174"/>
                                  <a:pt x="218" y="177"/>
                                  <a:pt x="216" y="179"/>
                                </a:cubicBezTo>
                                <a:cubicBezTo>
                                  <a:pt x="213" y="183"/>
                                  <a:pt x="209" y="188"/>
                                  <a:pt x="206" y="192"/>
                                </a:cubicBezTo>
                                <a:close/>
                                <a:moveTo>
                                  <a:pt x="220" y="144"/>
                                </a:moveTo>
                                <a:cubicBezTo>
                                  <a:pt x="220" y="146"/>
                                  <a:pt x="219" y="148"/>
                                  <a:pt x="219" y="150"/>
                                </a:cubicBezTo>
                                <a:cubicBezTo>
                                  <a:pt x="219" y="150"/>
                                  <a:pt x="219" y="150"/>
                                  <a:pt x="219" y="150"/>
                                </a:cubicBezTo>
                                <a:cubicBezTo>
                                  <a:pt x="221" y="144"/>
                                  <a:pt x="222" y="137"/>
                                  <a:pt x="224" y="131"/>
                                </a:cubicBezTo>
                                <a:cubicBezTo>
                                  <a:pt x="223" y="133"/>
                                  <a:pt x="223" y="134"/>
                                  <a:pt x="223" y="136"/>
                                </a:cubicBezTo>
                                <a:cubicBezTo>
                                  <a:pt x="222" y="139"/>
                                  <a:pt x="221" y="142"/>
                                  <a:pt x="220" y="144"/>
                                </a:cubicBezTo>
                                <a:close/>
                                <a:moveTo>
                                  <a:pt x="223" y="102"/>
                                </a:moveTo>
                                <a:cubicBezTo>
                                  <a:pt x="223" y="102"/>
                                  <a:pt x="223" y="101"/>
                                  <a:pt x="223" y="101"/>
                                </a:cubicBezTo>
                                <a:cubicBezTo>
                                  <a:pt x="224" y="101"/>
                                  <a:pt x="224" y="100"/>
                                  <a:pt x="225" y="100"/>
                                </a:cubicBezTo>
                                <a:cubicBezTo>
                                  <a:pt x="225" y="100"/>
                                  <a:pt x="225" y="101"/>
                                  <a:pt x="225" y="101"/>
                                </a:cubicBezTo>
                                <a:cubicBezTo>
                                  <a:pt x="225" y="101"/>
                                  <a:pt x="224" y="102"/>
                                  <a:pt x="223" y="102"/>
                                </a:cubicBezTo>
                                <a:close/>
                                <a:moveTo>
                                  <a:pt x="226" y="103"/>
                                </a:moveTo>
                                <a:cubicBezTo>
                                  <a:pt x="226" y="103"/>
                                  <a:pt x="227" y="104"/>
                                  <a:pt x="227" y="104"/>
                                </a:cubicBezTo>
                                <a:cubicBezTo>
                                  <a:pt x="227" y="104"/>
                                  <a:pt x="227" y="104"/>
                                  <a:pt x="227" y="104"/>
                                </a:cubicBezTo>
                                <a:cubicBezTo>
                                  <a:pt x="226" y="105"/>
                                  <a:pt x="225" y="105"/>
                                  <a:pt x="224" y="105"/>
                                </a:cubicBezTo>
                                <a:cubicBezTo>
                                  <a:pt x="224" y="105"/>
                                  <a:pt x="224" y="105"/>
                                  <a:pt x="224" y="104"/>
                                </a:cubicBezTo>
                                <a:cubicBezTo>
                                  <a:pt x="224" y="104"/>
                                  <a:pt x="225" y="103"/>
                                  <a:pt x="226" y="103"/>
                                </a:cubicBezTo>
                                <a:close/>
                                <a:moveTo>
                                  <a:pt x="226" y="151"/>
                                </a:moveTo>
                                <a:cubicBezTo>
                                  <a:pt x="226" y="151"/>
                                  <a:pt x="225" y="152"/>
                                  <a:pt x="225" y="152"/>
                                </a:cubicBezTo>
                                <a:cubicBezTo>
                                  <a:pt x="225" y="152"/>
                                  <a:pt x="225" y="153"/>
                                  <a:pt x="225" y="153"/>
                                </a:cubicBezTo>
                                <a:cubicBezTo>
                                  <a:pt x="225" y="152"/>
                                  <a:pt x="225" y="151"/>
                                  <a:pt x="226" y="151"/>
                                </a:cubicBezTo>
                                <a:close/>
                                <a:moveTo>
                                  <a:pt x="224" y="151"/>
                                </a:moveTo>
                                <a:cubicBezTo>
                                  <a:pt x="224" y="146"/>
                                  <a:pt x="225" y="140"/>
                                  <a:pt x="225" y="135"/>
                                </a:cubicBezTo>
                                <a:cubicBezTo>
                                  <a:pt x="225" y="135"/>
                                  <a:pt x="225" y="135"/>
                                  <a:pt x="226" y="135"/>
                                </a:cubicBezTo>
                                <a:cubicBezTo>
                                  <a:pt x="226" y="138"/>
                                  <a:pt x="226" y="142"/>
                                  <a:pt x="226" y="145"/>
                                </a:cubicBezTo>
                                <a:cubicBezTo>
                                  <a:pt x="225" y="147"/>
                                  <a:pt x="225" y="149"/>
                                  <a:pt x="224" y="151"/>
                                </a:cubicBezTo>
                                <a:close/>
                                <a:moveTo>
                                  <a:pt x="226" y="158"/>
                                </a:moveTo>
                                <a:cubicBezTo>
                                  <a:pt x="226" y="157"/>
                                  <a:pt x="227" y="157"/>
                                  <a:pt x="227" y="156"/>
                                </a:cubicBezTo>
                                <a:cubicBezTo>
                                  <a:pt x="227" y="157"/>
                                  <a:pt x="227" y="157"/>
                                  <a:pt x="227" y="158"/>
                                </a:cubicBezTo>
                                <a:cubicBezTo>
                                  <a:pt x="226" y="159"/>
                                  <a:pt x="226" y="159"/>
                                  <a:pt x="225" y="160"/>
                                </a:cubicBezTo>
                                <a:cubicBezTo>
                                  <a:pt x="226" y="159"/>
                                  <a:pt x="226" y="159"/>
                                  <a:pt x="226" y="158"/>
                                </a:cubicBezTo>
                                <a:close/>
                                <a:moveTo>
                                  <a:pt x="226" y="123"/>
                                </a:moveTo>
                                <a:cubicBezTo>
                                  <a:pt x="226" y="122"/>
                                  <a:pt x="226" y="121"/>
                                  <a:pt x="226" y="119"/>
                                </a:cubicBezTo>
                                <a:cubicBezTo>
                                  <a:pt x="226" y="119"/>
                                  <a:pt x="226" y="119"/>
                                  <a:pt x="226" y="119"/>
                                </a:cubicBezTo>
                                <a:cubicBezTo>
                                  <a:pt x="227" y="124"/>
                                  <a:pt x="227" y="129"/>
                                  <a:pt x="227" y="135"/>
                                </a:cubicBezTo>
                                <a:cubicBezTo>
                                  <a:pt x="227" y="131"/>
                                  <a:pt x="226" y="127"/>
                                  <a:pt x="226" y="123"/>
                                </a:cubicBezTo>
                                <a:close/>
                                <a:moveTo>
                                  <a:pt x="224" y="164"/>
                                </a:moveTo>
                                <a:cubicBezTo>
                                  <a:pt x="225" y="163"/>
                                  <a:pt x="226" y="162"/>
                                  <a:pt x="227" y="161"/>
                                </a:cubicBezTo>
                                <a:cubicBezTo>
                                  <a:pt x="227" y="162"/>
                                  <a:pt x="227" y="162"/>
                                  <a:pt x="227" y="162"/>
                                </a:cubicBezTo>
                                <a:cubicBezTo>
                                  <a:pt x="226" y="163"/>
                                  <a:pt x="225" y="164"/>
                                  <a:pt x="224" y="165"/>
                                </a:cubicBezTo>
                                <a:cubicBezTo>
                                  <a:pt x="224" y="164"/>
                                  <a:pt x="224" y="164"/>
                                  <a:pt x="224" y="164"/>
                                </a:cubicBezTo>
                                <a:close/>
                                <a:moveTo>
                                  <a:pt x="227" y="169"/>
                                </a:moveTo>
                                <a:cubicBezTo>
                                  <a:pt x="227" y="168"/>
                                  <a:pt x="228" y="167"/>
                                  <a:pt x="228" y="167"/>
                                </a:cubicBezTo>
                                <a:cubicBezTo>
                                  <a:pt x="227" y="168"/>
                                  <a:pt x="226" y="170"/>
                                  <a:pt x="225" y="171"/>
                                </a:cubicBezTo>
                                <a:cubicBezTo>
                                  <a:pt x="225" y="171"/>
                                  <a:pt x="225" y="171"/>
                                  <a:pt x="225" y="171"/>
                                </a:cubicBezTo>
                                <a:cubicBezTo>
                                  <a:pt x="226" y="171"/>
                                  <a:pt x="226" y="170"/>
                                  <a:pt x="227" y="169"/>
                                </a:cubicBezTo>
                                <a:close/>
                                <a:moveTo>
                                  <a:pt x="228" y="123"/>
                                </a:moveTo>
                                <a:cubicBezTo>
                                  <a:pt x="228" y="121"/>
                                  <a:pt x="228" y="119"/>
                                  <a:pt x="228" y="117"/>
                                </a:cubicBezTo>
                                <a:cubicBezTo>
                                  <a:pt x="228" y="116"/>
                                  <a:pt x="228" y="116"/>
                                  <a:pt x="229" y="115"/>
                                </a:cubicBezTo>
                                <a:cubicBezTo>
                                  <a:pt x="228" y="118"/>
                                  <a:pt x="228" y="121"/>
                                  <a:pt x="228" y="123"/>
                                </a:cubicBezTo>
                                <a:close/>
                                <a:moveTo>
                                  <a:pt x="227" y="112"/>
                                </a:moveTo>
                                <a:cubicBezTo>
                                  <a:pt x="227" y="111"/>
                                  <a:pt x="227" y="111"/>
                                  <a:pt x="226" y="110"/>
                                </a:cubicBezTo>
                                <a:cubicBezTo>
                                  <a:pt x="227" y="110"/>
                                  <a:pt x="228" y="109"/>
                                  <a:pt x="229" y="108"/>
                                </a:cubicBezTo>
                                <a:cubicBezTo>
                                  <a:pt x="229" y="109"/>
                                  <a:pt x="229" y="109"/>
                                  <a:pt x="229" y="109"/>
                                </a:cubicBezTo>
                                <a:cubicBezTo>
                                  <a:pt x="228" y="110"/>
                                  <a:pt x="227" y="111"/>
                                  <a:pt x="227" y="112"/>
                                </a:cubicBezTo>
                                <a:close/>
                                <a:moveTo>
                                  <a:pt x="232" y="108"/>
                                </a:moveTo>
                                <a:cubicBezTo>
                                  <a:pt x="232" y="108"/>
                                  <a:pt x="232" y="107"/>
                                  <a:pt x="232" y="107"/>
                                </a:cubicBezTo>
                                <a:cubicBezTo>
                                  <a:pt x="232" y="106"/>
                                  <a:pt x="232" y="106"/>
                                  <a:pt x="233" y="105"/>
                                </a:cubicBezTo>
                                <a:cubicBezTo>
                                  <a:pt x="233" y="108"/>
                                  <a:pt x="234" y="111"/>
                                  <a:pt x="235" y="114"/>
                                </a:cubicBezTo>
                                <a:cubicBezTo>
                                  <a:pt x="235" y="114"/>
                                  <a:pt x="235" y="114"/>
                                  <a:pt x="235" y="115"/>
                                </a:cubicBezTo>
                                <a:cubicBezTo>
                                  <a:pt x="234" y="112"/>
                                  <a:pt x="233" y="110"/>
                                  <a:pt x="232" y="108"/>
                                </a:cubicBezTo>
                                <a:close/>
                                <a:moveTo>
                                  <a:pt x="234" y="103"/>
                                </a:moveTo>
                                <a:cubicBezTo>
                                  <a:pt x="234" y="103"/>
                                  <a:pt x="234" y="103"/>
                                  <a:pt x="233" y="103"/>
                                </a:cubicBezTo>
                                <a:cubicBezTo>
                                  <a:pt x="232" y="97"/>
                                  <a:pt x="230" y="92"/>
                                  <a:pt x="229" y="87"/>
                                </a:cubicBezTo>
                                <a:cubicBezTo>
                                  <a:pt x="230" y="89"/>
                                  <a:pt x="231" y="90"/>
                                  <a:pt x="231" y="92"/>
                                </a:cubicBezTo>
                                <a:cubicBezTo>
                                  <a:pt x="233" y="97"/>
                                  <a:pt x="234" y="102"/>
                                  <a:pt x="235" y="107"/>
                                </a:cubicBezTo>
                                <a:cubicBezTo>
                                  <a:pt x="235" y="106"/>
                                  <a:pt x="234" y="105"/>
                                  <a:pt x="234" y="103"/>
                                </a:cubicBezTo>
                                <a:close/>
                                <a:moveTo>
                                  <a:pt x="229" y="69"/>
                                </a:moveTo>
                                <a:cubicBezTo>
                                  <a:pt x="230" y="69"/>
                                  <a:pt x="230" y="69"/>
                                  <a:pt x="230" y="70"/>
                                </a:cubicBezTo>
                                <a:cubicBezTo>
                                  <a:pt x="231" y="71"/>
                                  <a:pt x="231" y="72"/>
                                  <a:pt x="232" y="72"/>
                                </a:cubicBezTo>
                                <a:cubicBezTo>
                                  <a:pt x="231" y="72"/>
                                  <a:pt x="231" y="72"/>
                                  <a:pt x="231" y="72"/>
                                </a:cubicBezTo>
                                <a:cubicBezTo>
                                  <a:pt x="231" y="72"/>
                                  <a:pt x="231" y="72"/>
                                  <a:pt x="231" y="71"/>
                                </a:cubicBezTo>
                                <a:cubicBezTo>
                                  <a:pt x="230" y="71"/>
                                  <a:pt x="230" y="71"/>
                                  <a:pt x="230" y="71"/>
                                </a:cubicBezTo>
                                <a:cubicBezTo>
                                  <a:pt x="230" y="71"/>
                                  <a:pt x="230" y="71"/>
                                  <a:pt x="230" y="71"/>
                                </a:cubicBezTo>
                                <a:cubicBezTo>
                                  <a:pt x="230" y="70"/>
                                  <a:pt x="229" y="69"/>
                                  <a:pt x="229" y="69"/>
                                </a:cubicBezTo>
                                <a:close/>
                                <a:moveTo>
                                  <a:pt x="233" y="86"/>
                                </a:moveTo>
                                <a:cubicBezTo>
                                  <a:pt x="233" y="86"/>
                                  <a:pt x="233" y="86"/>
                                  <a:pt x="233" y="86"/>
                                </a:cubicBezTo>
                                <a:cubicBezTo>
                                  <a:pt x="233" y="87"/>
                                  <a:pt x="234" y="88"/>
                                  <a:pt x="234" y="88"/>
                                </a:cubicBezTo>
                                <a:cubicBezTo>
                                  <a:pt x="234" y="88"/>
                                  <a:pt x="233" y="87"/>
                                  <a:pt x="233" y="86"/>
                                </a:cubicBezTo>
                                <a:close/>
                                <a:moveTo>
                                  <a:pt x="232" y="69"/>
                                </a:moveTo>
                                <a:cubicBezTo>
                                  <a:pt x="231" y="68"/>
                                  <a:pt x="231" y="68"/>
                                  <a:pt x="231" y="67"/>
                                </a:cubicBezTo>
                                <a:cubicBezTo>
                                  <a:pt x="232" y="69"/>
                                  <a:pt x="233" y="70"/>
                                  <a:pt x="235" y="71"/>
                                </a:cubicBezTo>
                                <a:cubicBezTo>
                                  <a:pt x="235" y="72"/>
                                  <a:pt x="235" y="73"/>
                                  <a:pt x="236" y="74"/>
                                </a:cubicBezTo>
                                <a:cubicBezTo>
                                  <a:pt x="236" y="74"/>
                                  <a:pt x="236" y="74"/>
                                  <a:pt x="237" y="74"/>
                                </a:cubicBezTo>
                                <a:cubicBezTo>
                                  <a:pt x="237" y="75"/>
                                  <a:pt x="237" y="75"/>
                                  <a:pt x="237" y="76"/>
                                </a:cubicBezTo>
                                <a:cubicBezTo>
                                  <a:pt x="235" y="73"/>
                                  <a:pt x="234" y="71"/>
                                  <a:pt x="232" y="69"/>
                                </a:cubicBezTo>
                                <a:close/>
                                <a:moveTo>
                                  <a:pt x="226" y="55"/>
                                </a:moveTo>
                                <a:cubicBezTo>
                                  <a:pt x="225" y="54"/>
                                  <a:pt x="225" y="53"/>
                                  <a:pt x="224" y="52"/>
                                </a:cubicBezTo>
                                <a:cubicBezTo>
                                  <a:pt x="224" y="51"/>
                                  <a:pt x="223" y="50"/>
                                  <a:pt x="223" y="50"/>
                                </a:cubicBezTo>
                                <a:cubicBezTo>
                                  <a:pt x="224" y="51"/>
                                  <a:pt x="225" y="52"/>
                                  <a:pt x="226" y="53"/>
                                </a:cubicBezTo>
                                <a:cubicBezTo>
                                  <a:pt x="226" y="53"/>
                                  <a:pt x="226" y="54"/>
                                  <a:pt x="226" y="55"/>
                                </a:cubicBezTo>
                                <a:close/>
                                <a:moveTo>
                                  <a:pt x="223" y="54"/>
                                </a:moveTo>
                                <a:cubicBezTo>
                                  <a:pt x="225" y="56"/>
                                  <a:pt x="226" y="59"/>
                                  <a:pt x="228" y="62"/>
                                </a:cubicBezTo>
                                <a:cubicBezTo>
                                  <a:pt x="226" y="60"/>
                                  <a:pt x="224" y="58"/>
                                  <a:pt x="223" y="56"/>
                                </a:cubicBezTo>
                                <a:cubicBezTo>
                                  <a:pt x="223" y="56"/>
                                  <a:pt x="224" y="56"/>
                                  <a:pt x="223" y="56"/>
                                </a:cubicBezTo>
                                <a:cubicBezTo>
                                  <a:pt x="223" y="55"/>
                                  <a:pt x="223" y="54"/>
                                  <a:pt x="223" y="54"/>
                                </a:cubicBezTo>
                                <a:close/>
                                <a:moveTo>
                                  <a:pt x="228" y="65"/>
                                </a:moveTo>
                                <a:cubicBezTo>
                                  <a:pt x="227" y="66"/>
                                  <a:pt x="227" y="66"/>
                                  <a:pt x="227" y="66"/>
                                </a:cubicBezTo>
                                <a:cubicBezTo>
                                  <a:pt x="227" y="68"/>
                                  <a:pt x="228" y="70"/>
                                  <a:pt x="228" y="71"/>
                                </a:cubicBezTo>
                                <a:cubicBezTo>
                                  <a:pt x="228" y="71"/>
                                  <a:pt x="228" y="72"/>
                                  <a:pt x="228" y="72"/>
                                </a:cubicBezTo>
                                <a:cubicBezTo>
                                  <a:pt x="227" y="70"/>
                                  <a:pt x="226" y="68"/>
                                  <a:pt x="225" y="66"/>
                                </a:cubicBezTo>
                                <a:cubicBezTo>
                                  <a:pt x="225" y="65"/>
                                  <a:pt x="224" y="65"/>
                                  <a:pt x="224" y="65"/>
                                </a:cubicBezTo>
                                <a:cubicBezTo>
                                  <a:pt x="223" y="64"/>
                                  <a:pt x="222" y="62"/>
                                  <a:pt x="222" y="61"/>
                                </a:cubicBezTo>
                                <a:cubicBezTo>
                                  <a:pt x="222" y="61"/>
                                  <a:pt x="223" y="60"/>
                                  <a:pt x="222" y="60"/>
                                </a:cubicBezTo>
                                <a:cubicBezTo>
                                  <a:pt x="221" y="58"/>
                                  <a:pt x="220" y="57"/>
                                  <a:pt x="218" y="55"/>
                                </a:cubicBezTo>
                                <a:cubicBezTo>
                                  <a:pt x="218" y="55"/>
                                  <a:pt x="218" y="54"/>
                                  <a:pt x="217" y="53"/>
                                </a:cubicBezTo>
                                <a:cubicBezTo>
                                  <a:pt x="221" y="57"/>
                                  <a:pt x="225" y="61"/>
                                  <a:pt x="228" y="65"/>
                                </a:cubicBezTo>
                                <a:close/>
                                <a:moveTo>
                                  <a:pt x="214" y="48"/>
                                </a:moveTo>
                                <a:cubicBezTo>
                                  <a:pt x="213" y="47"/>
                                  <a:pt x="212" y="45"/>
                                  <a:pt x="211" y="44"/>
                                </a:cubicBezTo>
                                <a:cubicBezTo>
                                  <a:pt x="214" y="46"/>
                                  <a:pt x="216" y="47"/>
                                  <a:pt x="218" y="49"/>
                                </a:cubicBezTo>
                                <a:cubicBezTo>
                                  <a:pt x="219" y="51"/>
                                  <a:pt x="220" y="53"/>
                                  <a:pt x="221" y="54"/>
                                </a:cubicBezTo>
                                <a:cubicBezTo>
                                  <a:pt x="219" y="52"/>
                                  <a:pt x="216" y="50"/>
                                  <a:pt x="214" y="48"/>
                                </a:cubicBezTo>
                                <a:close/>
                                <a:moveTo>
                                  <a:pt x="211" y="42"/>
                                </a:moveTo>
                                <a:cubicBezTo>
                                  <a:pt x="211" y="41"/>
                                  <a:pt x="211" y="41"/>
                                  <a:pt x="210" y="41"/>
                                </a:cubicBezTo>
                                <a:cubicBezTo>
                                  <a:pt x="210" y="41"/>
                                  <a:pt x="210" y="41"/>
                                  <a:pt x="210" y="41"/>
                                </a:cubicBezTo>
                                <a:cubicBezTo>
                                  <a:pt x="212" y="42"/>
                                  <a:pt x="214" y="43"/>
                                  <a:pt x="215" y="45"/>
                                </a:cubicBezTo>
                                <a:cubicBezTo>
                                  <a:pt x="214" y="44"/>
                                  <a:pt x="212" y="43"/>
                                  <a:pt x="211" y="42"/>
                                </a:cubicBezTo>
                                <a:close/>
                                <a:moveTo>
                                  <a:pt x="210" y="47"/>
                                </a:moveTo>
                                <a:cubicBezTo>
                                  <a:pt x="211" y="48"/>
                                  <a:pt x="211" y="48"/>
                                  <a:pt x="211" y="49"/>
                                </a:cubicBezTo>
                                <a:cubicBezTo>
                                  <a:pt x="210" y="47"/>
                                  <a:pt x="208" y="45"/>
                                  <a:pt x="206" y="43"/>
                                </a:cubicBezTo>
                                <a:cubicBezTo>
                                  <a:pt x="207" y="44"/>
                                  <a:pt x="209" y="46"/>
                                  <a:pt x="210" y="47"/>
                                </a:cubicBezTo>
                                <a:close/>
                                <a:moveTo>
                                  <a:pt x="208" y="40"/>
                                </a:moveTo>
                                <a:cubicBezTo>
                                  <a:pt x="207" y="39"/>
                                  <a:pt x="206" y="38"/>
                                  <a:pt x="206" y="37"/>
                                </a:cubicBezTo>
                                <a:cubicBezTo>
                                  <a:pt x="206" y="38"/>
                                  <a:pt x="207" y="38"/>
                                  <a:pt x="208" y="39"/>
                                </a:cubicBezTo>
                                <a:cubicBezTo>
                                  <a:pt x="208" y="39"/>
                                  <a:pt x="208" y="39"/>
                                  <a:pt x="208" y="40"/>
                                </a:cubicBezTo>
                                <a:cubicBezTo>
                                  <a:pt x="208" y="40"/>
                                  <a:pt x="208" y="40"/>
                                  <a:pt x="208" y="40"/>
                                </a:cubicBezTo>
                                <a:close/>
                                <a:moveTo>
                                  <a:pt x="207" y="42"/>
                                </a:moveTo>
                                <a:cubicBezTo>
                                  <a:pt x="205" y="40"/>
                                  <a:pt x="202" y="39"/>
                                  <a:pt x="200" y="37"/>
                                </a:cubicBezTo>
                                <a:cubicBezTo>
                                  <a:pt x="200" y="37"/>
                                  <a:pt x="200" y="37"/>
                                  <a:pt x="201" y="37"/>
                                </a:cubicBezTo>
                                <a:cubicBezTo>
                                  <a:pt x="201" y="37"/>
                                  <a:pt x="202" y="36"/>
                                  <a:pt x="201" y="36"/>
                                </a:cubicBezTo>
                                <a:cubicBezTo>
                                  <a:pt x="201" y="36"/>
                                  <a:pt x="201" y="36"/>
                                  <a:pt x="201" y="36"/>
                                </a:cubicBezTo>
                                <a:cubicBezTo>
                                  <a:pt x="202" y="36"/>
                                  <a:pt x="202" y="36"/>
                                  <a:pt x="203" y="36"/>
                                </a:cubicBezTo>
                                <a:cubicBezTo>
                                  <a:pt x="204" y="38"/>
                                  <a:pt x="206" y="40"/>
                                  <a:pt x="207" y="42"/>
                                </a:cubicBezTo>
                                <a:close/>
                                <a:moveTo>
                                  <a:pt x="202" y="34"/>
                                </a:moveTo>
                                <a:cubicBezTo>
                                  <a:pt x="201" y="34"/>
                                  <a:pt x="201" y="34"/>
                                  <a:pt x="200" y="34"/>
                                </a:cubicBezTo>
                                <a:cubicBezTo>
                                  <a:pt x="198" y="32"/>
                                  <a:pt x="196" y="30"/>
                                  <a:pt x="194" y="28"/>
                                </a:cubicBezTo>
                                <a:cubicBezTo>
                                  <a:pt x="197" y="29"/>
                                  <a:pt x="200" y="31"/>
                                  <a:pt x="202" y="33"/>
                                </a:cubicBezTo>
                                <a:cubicBezTo>
                                  <a:pt x="202" y="33"/>
                                  <a:pt x="201" y="34"/>
                                  <a:pt x="202" y="34"/>
                                </a:cubicBezTo>
                                <a:close/>
                                <a:moveTo>
                                  <a:pt x="194" y="32"/>
                                </a:moveTo>
                                <a:cubicBezTo>
                                  <a:pt x="195" y="32"/>
                                  <a:pt x="195" y="32"/>
                                  <a:pt x="195" y="32"/>
                                </a:cubicBezTo>
                                <a:cubicBezTo>
                                  <a:pt x="196" y="33"/>
                                  <a:pt x="197" y="34"/>
                                  <a:pt x="198" y="35"/>
                                </a:cubicBezTo>
                                <a:cubicBezTo>
                                  <a:pt x="198" y="35"/>
                                  <a:pt x="198" y="35"/>
                                  <a:pt x="198" y="35"/>
                                </a:cubicBezTo>
                                <a:cubicBezTo>
                                  <a:pt x="197" y="35"/>
                                  <a:pt x="196" y="34"/>
                                  <a:pt x="195" y="34"/>
                                </a:cubicBezTo>
                                <a:cubicBezTo>
                                  <a:pt x="193" y="33"/>
                                  <a:pt x="191" y="31"/>
                                  <a:pt x="189" y="29"/>
                                </a:cubicBezTo>
                                <a:cubicBezTo>
                                  <a:pt x="190" y="29"/>
                                  <a:pt x="190" y="29"/>
                                  <a:pt x="190" y="29"/>
                                </a:cubicBezTo>
                                <a:cubicBezTo>
                                  <a:pt x="191" y="30"/>
                                  <a:pt x="193" y="31"/>
                                  <a:pt x="194" y="32"/>
                                </a:cubicBezTo>
                                <a:close/>
                                <a:moveTo>
                                  <a:pt x="192" y="33"/>
                                </a:moveTo>
                                <a:cubicBezTo>
                                  <a:pt x="191" y="33"/>
                                  <a:pt x="191" y="33"/>
                                  <a:pt x="190" y="33"/>
                                </a:cubicBezTo>
                                <a:cubicBezTo>
                                  <a:pt x="190" y="32"/>
                                  <a:pt x="190" y="33"/>
                                  <a:pt x="190" y="33"/>
                                </a:cubicBezTo>
                                <a:cubicBezTo>
                                  <a:pt x="191" y="34"/>
                                  <a:pt x="193" y="35"/>
                                  <a:pt x="195" y="36"/>
                                </a:cubicBezTo>
                                <a:cubicBezTo>
                                  <a:pt x="195" y="36"/>
                                  <a:pt x="196" y="36"/>
                                  <a:pt x="196" y="37"/>
                                </a:cubicBezTo>
                                <a:cubicBezTo>
                                  <a:pt x="196" y="37"/>
                                  <a:pt x="196" y="37"/>
                                  <a:pt x="196" y="37"/>
                                </a:cubicBezTo>
                                <a:cubicBezTo>
                                  <a:pt x="198" y="38"/>
                                  <a:pt x="200" y="40"/>
                                  <a:pt x="201" y="41"/>
                                </a:cubicBezTo>
                                <a:cubicBezTo>
                                  <a:pt x="203" y="43"/>
                                  <a:pt x="204" y="44"/>
                                  <a:pt x="205" y="46"/>
                                </a:cubicBezTo>
                                <a:cubicBezTo>
                                  <a:pt x="202" y="42"/>
                                  <a:pt x="197" y="39"/>
                                  <a:pt x="193" y="36"/>
                                </a:cubicBezTo>
                                <a:cubicBezTo>
                                  <a:pt x="193" y="36"/>
                                  <a:pt x="193" y="35"/>
                                  <a:pt x="192" y="35"/>
                                </a:cubicBezTo>
                                <a:cubicBezTo>
                                  <a:pt x="191" y="35"/>
                                  <a:pt x="191" y="35"/>
                                  <a:pt x="191" y="35"/>
                                </a:cubicBezTo>
                                <a:cubicBezTo>
                                  <a:pt x="190" y="34"/>
                                  <a:pt x="188" y="34"/>
                                  <a:pt x="187" y="33"/>
                                </a:cubicBezTo>
                                <a:cubicBezTo>
                                  <a:pt x="187" y="33"/>
                                  <a:pt x="186" y="34"/>
                                  <a:pt x="187" y="34"/>
                                </a:cubicBezTo>
                                <a:cubicBezTo>
                                  <a:pt x="187" y="34"/>
                                  <a:pt x="187" y="34"/>
                                  <a:pt x="187" y="35"/>
                                </a:cubicBezTo>
                                <a:cubicBezTo>
                                  <a:pt x="184" y="35"/>
                                  <a:pt x="180" y="35"/>
                                  <a:pt x="177" y="36"/>
                                </a:cubicBezTo>
                                <a:cubicBezTo>
                                  <a:pt x="178" y="35"/>
                                  <a:pt x="180" y="35"/>
                                  <a:pt x="181" y="34"/>
                                </a:cubicBezTo>
                                <a:cubicBezTo>
                                  <a:pt x="182" y="34"/>
                                  <a:pt x="182" y="33"/>
                                  <a:pt x="181" y="33"/>
                                </a:cubicBezTo>
                                <a:cubicBezTo>
                                  <a:pt x="180" y="33"/>
                                  <a:pt x="179" y="32"/>
                                  <a:pt x="178" y="32"/>
                                </a:cubicBezTo>
                                <a:cubicBezTo>
                                  <a:pt x="179" y="32"/>
                                  <a:pt x="179" y="31"/>
                                  <a:pt x="178" y="31"/>
                                </a:cubicBezTo>
                                <a:cubicBezTo>
                                  <a:pt x="176" y="30"/>
                                  <a:pt x="173" y="29"/>
                                  <a:pt x="170" y="28"/>
                                </a:cubicBezTo>
                                <a:cubicBezTo>
                                  <a:pt x="170" y="27"/>
                                  <a:pt x="170" y="27"/>
                                  <a:pt x="170" y="27"/>
                                </a:cubicBezTo>
                                <a:cubicBezTo>
                                  <a:pt x="168" y="26"/>
                                  <a:pt x="166" y="26"/>
                                  <a:pt x="164" y="25"/>
                                </a:cubicBezTo>
                                <a:cubicBezTo>
                                  <a:pt x="164" y="25"/>
                                  <a:pt x="165" y="24"/>
                                  <a:pt x="166" y="23"/>
                                </a:cubicBezTo>
                                <a:cubicBezTo>
                                  <a:pt x="166" y="23"/>
                                  <a:pt x="166" y="23"/>
                                  <a:pt x="166" y="23"/>
                                </a:cubicBezTo>
                                <a:cubicBezTo>
                                  <a:pt x="173" y="26"/>
                                  <a:pt x="180" y="29"/>
                                  <a:pt x="186" y="32"/>
                                </a:cubicBezTo>
                                <a:cubicBezTo>
                                  <a:pt x="187" y="32"/>
                                  <a:pt x="188" y="31"/>
                                  <a:pt x="187" y="30"/>
                                </a:cubicBezTo>
                                <a:cubicBezTo>
                                  <a:pt x="186" y="30"/>
                                  <a:pt x="185" y="29"/>
                                  <a:pt x="184" y="28"/>
                                </a:cubicBezTo>
                                <a:cubicBezTo>
                                  <a:pt x="185" y="29"/>
                                  <a:pt x="186" y="29"/>
                                  <a:pt x="187" y="29"/>
                                </a:cubicBezTo>
                                <a:cubicBezTo>
                                  <a:pt x="189" y="30"/>
                                  <a:pt x="190" y="32"/>
                                  <a:pt x="192" y="33"/>
                                </a:cubicBezTo>
                                <a:close/>
                                <a:moveTo>
                                  <a:pt x="167" y="17"/>
                                </a:moveTo>
                                <a:cubicBezTo>
                                  <a:pt x="165" y="15"/>
                                  <a:pt x="162" y="14"/>
                                  <a:pt x="160" y="12"/>
                                </a:cubicBezTo>
                                <a:cubicBezTo>
                                  <a:pt x="160" y="12"/>
                                  <a:pt x="160" y="12"/>
                                  <a:pt x="161" y="12"/>
                                </a:cubicBezTo>
                                <a:cubicBezTo>
                                  <a:pt x="161" y="12"/>
                                  <a:pt x="161" y="12"/>
                                  <a:pt x="161" y="12"/>
                                </a:cubicBezTo>
                                <a:cubicBezTo>
                                  <a:pt x="164" y="12"/>
                                  <a:pt x="166" y="14"/>
                                  <a:pt x="169" y="15"/>
                                </a:cubicBezTo>
                                <a:cubicBezTo>
                                  <a:pt x="174" y="18"/>
                                  <a:pt x="180" y="23"/>
                                  <a:pt x="185" y="26"/>
                                </a:cubicBezTo>
                                <a:cubicBezTo>
                                  <a:pt x="179" y="23"/>
                                  <a:pt x="173" y="20"/>
                                  <a:pt x="167" y="17"/>
                                </a:cubicBezTo>
                                <a:close/>
                                <a:moveTo>
                                  <a:pt x="172" y="13"/>
                                </a:moveTo>
                                <a:cubicBezTo>
                                  <a:pt x="171" y="13"/>
                                  <a:pt x="169" y="12"/>
                                  <a:pt x="168" y="11"/>
                                </a:cubicBezTo>
                                <a:cubicBezTo>
                                  <a:pt x="169" y="12"/>
                                  <a:pt x="171" y="12"/>
                                  <a:pt x="173" y="13"/>
                                </a:cubicBezTo>
                                <a:cubicBezTo>
                                  <a:pt x="172" y="13"/>
                                  <a:pt x="172" y="13"/>
                                  <a:pt x="172" y="13"/>
                                </a:cubicBezTo>
                                <a:close/>
                                <a:moveTo>
                                  <a:pt x="133" y="12"/>
                                </a:moveTo>
                                <a:cubicBezTo>
                                  <a:pt x="133" y="12"/>
                                  <a:pt x="132" y="12"/>
                                  <a:pt x="132" y="12"/>
                                </a:cubicBezTo>
                                <a:cubicBezTo>
                                  <a:pt x="131" y="12"/>
                                  <a:pt x="129" y="12"/>
                                  <a:pt x="128" y="12"/>
                                </a:cubicBezTo>
                                <a:cubicBezTo>
                                  <a:pt x="128" y="12"/>
                                  <a:pt x="127" y="12"/>
                                  <a:pt x="127" y="12"/>
                                </a:cubicBezTo>
                                <a:cubicBezTo>
                                  <a:pt x="127" y="12"/>
                                  <a:pt x="127" y="11"/>
                                  <a:pt x="128" y="11"/>
                                </a:cubicBezTo>
                                <a:cubicBezTo>
                                  <a:pt x="130" y="11"/>
                                  <a:pt x="131" y="11"/>
                                  <a:pt x="133" y="12"/>
                                </a:cubicBezTo>
                                <a:close/>
                                <a:moveTo>
                                  <a:pt x="132" y="28"/>
                                </a:moveTo>
                                <a:cubicBezTo>
                                  <a:pt x="132" y="28"/>
                                  <a:pt x="131" y="29"/>
                                  <a:pt x="130" y="29"/>
                                </a:cubicBezTo>
                                <a:cubicBezTo>
                                  <a:pt x="129" y="29"/>
                                  <a:pt x="129" y="29"/>
                                  <a:pt x="128" y="29"/>
                                </a:cubicBezTo>
                                <a:cubicBezTo>
                                  <a:pt x="129" y="29"/>
                                  <a:pt x="129" y="28"/>
                                  <a:pt x="129" y="28"/>
                                </a:cubicBezTo>
                                <a:cubicBezTo>
                                  <a:pt x="129" y="28"/>
                                  <a:pt x="129" y="27"/>
                                  <a:pt x="128" y="27"/>
                                </a:cubicBezTo>
                                <a:cubicBezTo>
                                  <a:pt x="127" y="28"/>
                                  <a:pt x="126" y="28"/>
                                  <a:pt x="124" y="29"/>
                                </a:cubicBezTo>
                                <a:cubicBezTo>
                                  <a:pt x="123" y="29"/>
                                  <a:pt x="122" y="29"/>
                                  <a:pt x="121" y="29"/>
                                </a:cubicBezTo>
                                <a:cubicBezTo>
                                  <a:pt x="122" y="28"/>
                                  <a:pt x="124" y="27"/>
                                  <a:pt x="125" y="26"/>
                                </a:cubicBezTo>
                                <a:cubicBezTo>
                                  <a:pt x="128" y="27"/>
                                  <a:pt x="130" y="27"/>
                                  <a:pt x="132" y="28"/>
                                </a:cubicBezTo>
                                <a:close/>
                                <a:moveTo>
                                  <a:pt x="124" y="22"/>
                                </a:moveTo>
                                <a:cubicBezTo>
                                  <a:pt x="123" y="22"/>
                                  <a:pt x="122" y="22"/>
                                  <a:pt x="121" y="22"/>
                                </a:cubicBezTo>
                                <a:cubicBezTo>
                                  <a:pt x="121" y="22"/>
                                  <a:pt x="122" y="22"/>
                                  <a:pt x="122" y="21"/>
                                </a:cubicBezTo>
                                <a:cubicBezTo>
                                  <a:pt x="123" y="21"/>
                                  <a:pt x="125" y="22"/>
                                  <a:pt x="126" y="22"/>
                                </a:cubicBezTo>
                                <a:cubicBezTo>
                                  <a:pt x="125" y="22"/>
                                  <a:pt x="125" y="22"/>
                                  <a:pt x="124" y="22"/>
                                </a:cubicBezTo>
                                <a:close/>
                                <a:moveTo>
                                  <a:pt x="123" y="15"/>
                                </a:moveTo>
                                <a:cubicBezTo>
                                  <a:pt x="122" y="16"/>
                                  <a:pt x="121" y="16"/>
                                  <a:pt x="120" y="17"/>
                                </a:cubicBezTo>
                                <a:cubicBezTo>
                                  <a:pt x="120" y="17"/>
                                  <a:pt x="119" y="17"/>
                                  <a:pt x="119" y="17"/>
                                </a:cubicBezTo>
                                <a:cubicBezTo>
                                  <a:pt x="121" y="16"/>
                                  <a:pt x="122" y="15"/>
                                  <a:pt x="124" y="14"/>
                                </a:cubicBezTo>
                                <a:cubicBezTo>
                                  <a:pt x="124" y="14"/>
                                  <a:pt x="124" y="14"/>
                                  <a:pt x="124" y="14"/>
                                </a:cubicBezTo>
                                <a:cubicBezTo>
                                  <a:pt x="124" y="14"/>
                                  <a:pt x="125" y="14"/>
                                  <a:pt x="126" y="15"/>
                                </a:cubicBezTo>
                                <a:cubicBezTo>
                                  <a:pt x="125" y="15"/>
                                  <a:pt x="124" y="15"/>
                                  <a:pt x="123" y="15"/>
                                </a:cubicBezTo>
                                <a:close/>
                                <a:moveTo>
                                  <a:pt x="125" y="11"/>
                                </a:moveTo>
                                <a:cubicBezTo>
                                  <a:pt x="124" y="11"/>
                                  <a:pt x="123" y="11"/>
                                  <a:pt x="122" y="11"/>
                                </a:cubicBezTo>
                                <a:cubicBezTo>
                                  <a:pt x="123" y="11"/>
                                  <a:pt x="124" y="11"/>
                                  <a:pt x="125" y="11"/>
                                </a:cubicBezTo>
                                <a:cubicBezTo>
                                  <a:pt x="125" y="11"/>
                                  <a:pt x="125" y="11"/>
                                  <a:pt x="125" y="11"/>
                                </a:cubicBezTo>
                                <a:close/>
                                <a:moveTo>
                                  <a:pt x="114" y="5"/>
                                </a:moveTo>
                                <a:cubicBezTo>
                                  <a:pt x="114" y="5"/>
                                  <a:pt x="114" y="5"/>
                                  <a:pt x="113" y="5"/>
                                </a:cubicBezTo>
                                <a:cubicBezTo>
                                  <a:pt x="113" y="5"/>
                                  <a:pt x="113" y="5"/>
                                  <a:pt x="113" y="6"/>
                                </a:cubicBezTo>
                                <a:cubicBezTo>
                                  <a:pt x="111" y="6"/>
                                  <a:pt x="110" y="6"/>
                                  <a:pt x="108" y="6"/>
                                </a:cubicBezTo>
                                <a:cubicBezTo>
                                  <a:pt x="108" y="6"/>
                                  <a:pt x="108" y="6"/>
                                  <a:pt x="108" y="6"/>
                                </a:cubicBezTo>
                                <a:cubicBezTo>
                                  <a:pt x="109" y="6"/>
                                  <a:pt x="111" y="5"/>
                                  <a:pt x="113" y="5"/>
                                </a:cubicBezTo>
                                <a:cubicBezTo>
                                  <a:pt x="114" y="5"/>
                                  <a:pt x="114" y="5"/>
                                  <a:pt x="115" y="5"/>
                                </a:cubicBezTo>
                                <a:cubicBezTo>
                                  <a:pt x="115" y="5"/>
                                  <a:pt x="115" y="5"/>
                                  <a:pt x="114" y="5"/>
                                </a:cubicBezTo>
                                <a:close/>
                                <a:moveTo>
                                  <a:pt x="99" y="5"/>
                                </a:moveTo>
                                <a:cubicBezTo>
                                  <a:pt x="99" y="5"/>
                                  <a:pt x="98" y="5"/>
                                  <a:pt x="98" y="5"/>
                                </a:cubicBezTo>
                                <a:cubicBezTo>
                                  <a:pt x="99" y="5"/>
                                  <a:pt x="100" y="4"/>
                                  <a:pt x="102" y="4"/>
                                </a:cubicBezTo>
                                <a:cubicBezTo>
                                  <a:pt x="101" y="4"/>
                                  <a:pt x="100" y="5"/>
                                  <a:pt x="99" y="5"/>
                                </a:cubicBezTo>
                                <a:close/>
                                <a:moveTo>
                                  <a:pt x="22" y="63"/>
                                </a:moveTo>
                                <a:cubicBezTo>
                                  <a:pt x="23" y="63"/>
                                  <a:pt x="23" y="63"/>
                                  <a:pt x="23" y="63"/>
                                </a:cubicBezTo>
                                <a:cubicBezTo>
                                  <a:pt x="23" y="63"/>
                                  <a:pt x="23" y="63"/>
                                  <a:pt x="23" y="63"/>
                                </a:cubicBezTo>
                                <a:cubicBezTo>
                                  <a:pt x="22" y="65"/>
                                  <a:pt x="21" y="66"/>
                                  <a:pt x="20" y="68"/>
                                </a:cubicBezTo>
                                <a:cubicBezTo>
                                  <a:pt x="19" y="68"/>
                                  <a:pt x="19" y="69"/>
                                  <a:pt x="18" y="70"/>
                                </a:cubicBezTo>
                                <a:cubicBezTo>
                                  <a:pt x="18" y="70"/>
                                  <a:pt x="17" y="70"/>
                                  <a:pt x="17" y="70"/>
                                </a:cubicBezTo>
                                <a:cubicBezTo>
                                  <a:pt x="19" y="68"/>
                                  <a:pt x="20" y="65"/>
                                  <a:pt x="22" y="63"/>
                                </a:cubicBezTo>
                                <a:close/>
                                <a:moveTo>
                                  <a:pt x="21" y="78"/>
                                </a:moveTo>
                                <a:cubicBezTo>
                                  <a:pt x="23" y="76"/>
                                  <a:pt x="24" y="75"/>
                                  <a:pt x="25" y="73"/>
                                </a:cubicBezTo>
                                <a:cubicBezTo>
                                  <a:pt x="24" y="76"/>
                                  <a:pt x="22" y="79"/>
                                  <a:pt x="20" y="82"/>
                                </a:cubicBezTo>
                                <a:cubicBezTo>
                                  <a:pt x="19" y="83"/>
                                  <a:pt x="18" y="84"/>
                                  <a:pt x="17" y="85"/>
                                </a:cubicBezTo>
                                <a:cubicBezTo>
                                  <a:pt x="17" y="85"/>
                                  <a:pt x="17" y="84"/>
                                  <a:pt x="17" y="84"/>
                                </a:cubicBezTo>
                                <a:cubicBezTo>
                                  <a:pt x="17" y="83"/>
                                  <a:pt x="17" y="83"/>
                                  <a:pt x="16" y="83"/>
                                </a:cubicBezTo>
                                <a:cubicBezTo>
                                  <a:pt x="17" y="82"/>
                                  <a:pt x="17" y="81"/>
                                  <a:pt x="17" y="80"/>
                                </a:cubicBezTo>
                                <a:cubicBezTo>
                                  <a:pt x="18" y="79"/>
                                  <a:pt x="19" y="78"/>
                                  <a:pt x="20" y="77"/>
                                </a:cubicBezTo>
                                <a:cubicBezTo>
                                  <a:pt x="20" y="78"/>
                                  <a:pt x="21" y="78"/>
                                  <a:pt x="21" y="78"/>
                                </a:cubicBezTo>
                                <a:close/>
                                <a:moveTo>
                                  <a:pt x="20" y="88"/>
                                </a:moveTo>
                                <a:cubicBezTo>
                                  <a:pt x="20" y="87"/>
                                  <a:pt x="20" y="87"/>
                                  <a:pt x="20" y="86"/>
                                </a:cubicBezTo>
                                <a:cubicBezTo>
                                  <a:pt x="20" y="85"/>
                                  <a:pt x="21" y="85"/>
                                  <a:pt x="21" y="84"/>
                                </a:cubicBezTo>
                                <a:cubicBezTo>
                                  <a:pt x="21" y="84"/>
                                  <a:pt x="21" y="84"/>
                                  <a:pt x="21" y="84"/>
                                </a:cubicBezTo>
                                <a:cubicBezTo>
                                  <a:pt x="22" y="84"/>
                                  <a:pt x="22" y="85"/>
                                  <a:pt x="22" y="85"/>
                                </a:cubicBezTo>
                                <a:cubicBezTo>
                                  <a:pt x="21" y="86"/>
                                  <a:pt x="21" y="87"/>
                                  <a:pt x="20" y="88"/>
                                </a:cubicBezTo>
                                <a:close/>
                                <a:moveTo>
                                  <a:pt x="21" y="120"/>
                                </a:moveTo>
                                <a:cubicBezTo>
                                  <a:pt x="19" y="113"/>
                                  <a:pt x="18" y="107"/>
                                  <a:pt x="17" y="100"/>
                                </a:cubicBezTo>
                                <a:cubicBezTo>
                                  <a:pt x="18" y="100"/>
                                  <a:pt x="18" y="100"/>
                                  <a:pt x="18" y="100"/>
                                </a:cubicBezTo>
                                <a:cubicBezTo>
                                  <a:pt x="19" y="102"/>
                                  <a:pt x="19" y="105"/>
                                  <a:pt x="20" y="108"/>
                                </a:cubicBezTo>
                                <a:cubicBezTo>
                                  <a:pt x="20" y="110"/>
                                  <a:pt x="20" y="113"/>
                                  <a:pt x="20" y="115"/>
                                </a:cubicBezTo>
                                <a:cubicBezTo>
                                  <a:pt x="20" y="117"/>
                                  <a:pt x="21" y="118"/>
                                  <a:pt x="21" y="120"/>
                                </a:cubicBezTo>
                                <a:close/>
                                <a:moveTo>
                                  <a:pt x="17" y="89"/>
                                </a:moveTo>
                                <a:cubicBezTo>
                                  <a:pt x="17" y="89"/>
                                  <a:pt x="17" y="89"/>
                                  <a:pt x="18" y="89"/>
                                </a:cubicBezTo>
                                <a:cubicBezTo>
                                  <a:pt x="18" y="91"/>
                                  <a:pt x="18" y="93"/>
                                  <a:pt x="18" y="95"/>
                                </a:cubicBezTo>
                                <a:cubicBezTo>
                                  <a:pt x="18" y="95"/>
                                  <a:pt x="18" y="95"/>
                                  <a:pt x="18" y="95"/>
                                </a:cubicBezTo>
                                <a:cubicBezTo>
                                  <a:pt x="18" y="93"/>
                                  <a:pt x="17" y="92"/>
                                  <a:pt x="17" y="90"/>
                                </a:cubicBezTo>
                                <a:cubicBezTo>
                                  <a:pt x="17" y="90"/>
                                  <a:pt x="17" y="90"/>
                                  <a:pt x="16" y="89"/>
                                </a:cubicBezTo>
                                <a:cubicBezTo>
                                  <a:pt x="17" y="89"/>
                                  <a:pt x="17" y="89"/>
                                  <a:pt x="17" y="89"/>
                                </a:cubicBezTo>
                                <a:close/>
                                <a:moveTo>
                                  <a:pt x="18" y="114"/>
                                </a:moveTo>
                                <a:cubicBezTo>
                                  <a:pt x="17" y="110"/>
                                  <a:pt x="16" y="106"/>
                                  <a:pt x="15" y="103"/>
                                </a:cubicBezTo>
                                <a:cubicBezTo>
                                  <a:pt x="15" y="102"/>
                                  <a:pt x="16" y="102"/>
                                  <a:pt x="16" y="102"/>
                                </a:cubicBezTo>
                                <a:cubicBezTo>
                                  <a:pt x="16" y="106"/>
                                  <a:pt x="17" y="110"/>
                                  <a:pt x="18" y="114"/>
                                </a:cubicBezTo>
                                <a:close/>
                                <a:moveTo>
                                  <a:pt x="15" y="100"/>
                                </a:moveTo>
                                <a:cubicBezTo>
                                  <a:pt x="15" y="98"/>
                                  <a:pt x="15" y="96"/>
                                  <a:pt x="15" y="93"/>
                                </a:cubicBezTo>
                                <a:cubicBezTo>
                                  <a:pt x="15" y="95"/>
                                  <a:pt x="16" y="97"/>
                                  <a:pt x="16" y="98"/>
                                </a:cubicBezTo>
                                <a:cubicBezTo>
                                  <a:pt x="15" y="99"/>
                                  <a:pt x="15" y="99"/>
                                  <a:pt x="15" y="100"/>
                                </a:cubicBezTo>
                                <a:close/>
                                <a:moveTo>
                                  <a:pt x="21" y="131"/>
                                </a:moveTo>
                                <a:cubicBezTo>
                                  <a:pt x="21" y="133"/>
                                  <a:pt x="22" y="135"/>
                                  <a:pt x="22" y="136"/>
                                </a:cubicBezTo>
                                <a:cubicBezTo>
                                  <a:pt x="22" y="136"/>
                                  <a:pt x="22" y="136"/>
                                  <a:pt x="22" y="135"/>
                                </a:cubicBezTo>
                                <a:cubicBezTo>
                                  <a:pt x="21" y="134"/>
                                  <a:pt x="20" y="135"/>
                                  <a:pt x="20" y="136"/>
                                </a:cubicBezTo>
                                <a:cubicBezTo>
                                  <a:pt x="21" y="139"/>
                                  <a:pt x="22" y="142"/>
                                  <a:pt x="23" y="145"/>
                                </a:cubicBezTo>
                                <a:cubicBezTo>
                                  <a:pt x="22" y="143"/>
                                  <a:pt x="21" y="141"/>
                                  <a:pt x="19" y="140"/>
                                </a:cubicBezTo>
                                <a:cubicBezTo>
                                  <a:pt x="17" y="129"/>
                                  <a:pt x="16" y="118"/>
                                  <a:pt x="14" y="107"/>
                                </a:cubicBezTo>
                                <a:cubicBezTo>
                                  <a:pt x="16" y="115"/>
                                  <a:pt x="19" y="123"/>
                                  <a:pt x="21" y="131"/>
                                </a:cubicBezTo>
                                <a:close/>
                                <a:moveTo>
                                  <a:pt x="17" y="165"/>
                                </a:move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ubicBezTo>
                                  <a:pt x="18" y="167"/>
                                  <a:pt x="18" y="168"/>
                                  <a:pt x="19" y="170"/>
                                </a:cubicBezTo>
                                <a:cubicBezTo>
                                  <a:pt x="19" y="169"/>
                                  <a:pt x="18" y="169"/>
                                  <a:pt x="18" y="168"/>
                                </a:cubicBezTo>
                                <a:cubicBezTo>
                                  <a:pt x="17" y="167"/>
                                  <a:pt x="17" y="166"/>
                                  <a:pt x="16" y="166"/>
                                </a:cubicBez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lose/>
                                <a:moveTo>
                                  <a:pt x="19" y="163"/>
                                </a:moveTo>
                                <a:cubicBezTo>
                                  <a:pt x="19" y="163"/>
                                  <a:pt x="18" y="163"/>
                                  <a:pt x="18" y="163"/>
                                </a:cubicBezTo>
                                <a:cubicBezTo>
                                  <a:pt x="17" y="162"/>
                                  <a:pt x="17" y="162"/>
                                  <a:pt x="16" y="161"/>
                                </a:cubicBezTo>
                                <a:cubicBezTo>
                                  <a:pt x="16" y="157"/>
                                  <a:pt x="15" y="154"/>
                                  <a:pt x="15" y="150"/>
                                </a:cubicBezTo>
                                <a:cubicBezTo>
                                  <a:pt x="16" y="155"/>
                                  <a:pt x="18" y="160"/>
                                  <a:pt x="20" y="164"/>
                                </a:cubicBezTo>
                                <a:cubicBezTo>
                                  <a:pt x="19" y="164"/>
                                  <a:pt x="19" y="164"/>
                                  <a:pt x="19" y="163"/>
                                </a:cubicBezTo>
                                <a:close/>
                                <a:moveTo>
                                  <a:pt x="15" y="169"/>
                                </a:moveTo>
                                <a:cubicBezTo>
                                  <a:pt x="15" y="169"/>
                                  <a:pt x="15" y="169"/>
                                  <a:pt x="15" y="169"/>
                                </a:cubicBezTo>
                                <a:cubicBezTo>
                                  <a:pt x="14" y="165"/>
                                  <a:pt x="13" y="162"/>
                                  <a:pt x="11" y="158"/>
                                </a:cubicBezTo>
                                <a:cubicBezTo>
                                  <a:pt x="12" y="160"/>
                                  <a:pt x="13" y="162"/>
                                  <a:pt x="14" y="164"/>
                                </a:cubicBezTo>
                                <a:cubicBezTo>
                                  <a:pt x="14" y="164"/>
                                  <a:pt x="14" y="164"/>
                                  <a:pt x="14" y="164"/>
                                </a:cubicBezTo>
                                <a:cubicBezTo>
                                  <a:pt x="15" y="165"/>
                                  <a:pt x="15" y="166"/>
                                  <a:pt x="16" y="167"/>
                                </a:cubicBezTo>
                                <a:cubicBezTo>
                                  <a:pt x="16" y="168"/>
                                  <a:pt x="16" y="168"/>
                                  <a:pt x="16" y="168"/>
                                </a:cubicBezTo>
                                <a:cubicBezTo>
                                  <a:pt x="16" y="168"/>
                                  <a:pt x="15" y="168"/>
                                  <a:pt x="15" y="169"/>
                                </a:cubicBezTo>
                                <a:close/>
                                <a:moveTo>
                                  <a:pt x="8" y="128"/>
                                </a:moveTo>
                                <a:cubicBezTo>
                                  <a:pt x="9" y="129"/>
                                  <a:pt x="10" y="128"/>
                                  <a:pt x="10" y="128"/>
                                </a:cubicBezTo>
                                <a:cubicBezTo>
                                  <a:pt x="10" y="124"/>
                                  <a:pt x="9" y="120"/>
                                  <a:pt x="9" y="117"/>
                                </a:cubicBezTo>
                                <a:cubicBezTo>
                                  <a:pt x="9" y="116"/>
                                  <a:pt x="10" y="115"/>
                                  <a:pt x="10" y="114"/>
                                </a:cubicBezTo>
                                <a:cubicBezTo>
                                  <a:pt x="10" y="121"/>
                                  <a:pt x="11" y="129"/>
                                  <a:pt x="12" y="137"/>
                                </a:cubicBezTo>
                                <a:cubicBezTo>
                                  <a:pt x="12" y="142"/>
                                  <a:pt x="13" y="146"/>
                                  <a:pt x="13" y="151"/>
                                </a:cubicBezTo>
                                <a:cubicBezTo>
                                  <a:pt x="12" y="147"/>
                                  <a:pt x="11" y="142"/>
                                  <a:pt x="10" y="138"/>
                                </a:cubicBezTo>
                                <a:cubicBezTo>
                                  <a:pt x="10" y="136"/>
                                  <a:pt x="9" y="134"/>
                                  <a:pt x="9" y="133"/>
                                </a:cubicBezTo>
                                <a:cubicBezTo>
                                  <a:pt x="9" y="131"/>
                                  <a:pt x="8" y="129"/>
                                  <a:pt x="8" y="128"/>
                                </a:cubicBezTo>
                                <a:cubicBezTo>
                                  <a:pt x="8" y="128"/>
                                  <a:pt x="8" y="128"/>
                                  <a:pt x="8" y="128"/>
                                </a:cubicBezTo>
                                <a:close/>
                                <a:moveTo>
                                  <a:pt x="8" y="106"/>
                                </a:moveTo>
                                <a:cubicBezTo>
                                  <a:pt x="8" y="105"/>
                                  <a:pt x="9" y="104"/>
                                  <a:pt x="9" y="103"/>
                                </a:cubicBezTo>
                                <a:cubicBezTo>
                                  <a:pt x="9" y="105"/>
                                  <a:pt x="9" y="108"/>
                                  <a:pt x="9" y="111"/>
                                </a:cubicBezTo>
                                <a:cubicBezTo>
                                  <a:pt x="9" y="109"/>
                                  <a:pt x="8" y="108"/>
                                  <a:pt x="8" y="106"/>
                                </a:cubicBezTo>
                                <a:close/>
                                <a:moveTo>
                                  <a:pt x="9" y="99"/>
                                </a:moveTo>
                                <a:cubicBezTo>
                                  <a:pt x="10" y="98"/>
                                  <a:pt x="10" y="97"/>
                                  <a:pt x="10" y="96"/>
                                </a:cubicBezTo>
                                <a:cubicBezTo>
                                  <a:pt x="10" y="97"/>
                                  <a:pt x="11" y="97"/>
                                  <a:pt x="11" y="97"/>
                                </a:cubicBezTo>
                                <a:cubicBezTo>
                                  <a:pt x="11" y="99"/>
                                  <a:pt x="10" y="101"/>
                                  <a:pt x="10" y="103"/>
                                </a:cubicBezTo>
                                <a:cubicBezTo>
                                  <a:pt x="10" y="102"/>
                                  <a:pt x="10" y="100"/>
                                  <a:pt x="9" y="99"/>
                                </a:cubicBezTo>
                                <a:close/>
                                <a:moveTo>
                                  <a:pt x="11" y="149"/>
                                </a:moveTo>
                                <a:cubicBezTo>
                                  <a:pt x="12" y="153"/>
                                  <a:pt x="13" y="157"/>
                                  <a:pt x="14" y="161"/>
                                </a:cubicBezTo>
                                <a:cubicBezTo>
                                  <a:pt x="13" y="159"/>
                                  <a:pt x="12" y="156"/>
                                  <a:pt x="11" y="154"/>
                                </a:cubicBezTo>
                                <a:cubicBezTo>
                                  <a:pt x="11" y="152"/>
                                  <a:pt x="11" y="150"/>
                                  <a:pt x="11" y="149"/>
                                </a:cubicBezTo>
                                <a:close/>
                                <a:moveTo>
                                  <a:pt x="14" y="141"/>
                                </a:moveTo>
                                <a:cubicBezTo>
                                  <a:pt x="14" y="140"/>
                                  <a:pt x="14" y="139"/>
                                  <a:pt x="14" y="138"/>
                                </a:cubicBezTo>
                                <a:cubicBezTo>
                                  <a:pt x="14" y="136"/>
                                  <a:pt x="14" y="134"/>
                                  <a:pt x="14" y="132"/>
                                </a:cubicBezTo>
                                <a:cubicBezTo>
                                  <a:pt x="14" y="133"/>
                                  <a:pt x="14" y="134"/>
                                  <a:pt x="15" y="135"/>
                                </a:cubicBezTo>
                                <a:cubicBezTo>
                                  <a:pt x="15" y="138"/>
                                  <a:pt x="16" y="141"/>
                                  <a:pt x="16" y="143"/>
                                </a:cubicBezTo>
                                <a:cubicBezTo>
                                  <a:pt x="17" y="147"/>
                                  <a:pt x="17" y="152"/>
                                  <a:pt x="18" y="156"/>
                                </a:cubicBezTo>
                                <a:cubicBezTo>
                                  <a:pt x="17" y="151"/>
                                  <a:pt x="15" y="146"/>
                                  <a:pt x="14" y="141"/>
                                </a:cubicBezTo>
                                <a:close/>
                                <a:moveTo>
                                  <a:pt x="10" y="90"/>
                                </a:moveTo>
                                <a:cubicBezTo>
                                  <a:pt x="10" y="91"/>
                                  <a:pt x="9" y="92"/>
                                  <a:pt x="8" y="92"/>
                                </a:cubicBezTo>
                                <a:cubicBezTo>
                                  <a:pt x="9" y="91"/>
                                  <a:pt x="10" y="89"/>
                                  <a:pt x="12" y="88"/>
                                </a:cubicBezTo>
                                <a:cubicBezTo>
                                  <a:pt x="11" y="89"/>
                                  <a:pt x="11" y="89"/>
                                  <a:pt x="10" y="90"/>
                                </a:cubicBezTo>
                                <a:close/>
                                <a:moveTo>
                                  <a:pt x="9" y="93"/>
                                </a:moveTo>
                                <a:cubicBezTo>
                                  <a:pt x="9" y="94"/>
                                  <a:pt x="9" y="95"/>
                                  <a:pt x="9" y="96"/>
                                </a:cubicBezTo>
                                <a:cubicBezTo>
                                  <a:pt x="8" y="96"/>
                                  <a:pt x="8" y="95"/>
                                  <a:pt x="8" y="95"/>
                                </a:cubicBezTo>
                                <a:cubicBezTo>
                                  <a:pt x="8" y="95"/>
                                  <a:pt x="8" y="95"/>
                                  <a:pt x="8" y="95"/>
                                </a:cubicBezTo>
                                <a:cubicBezTo>
                                  <a:pt x="8" y="94"/>
                                  <a:pt x="9" y="94"/>
                                  <a:pt x="9" y="93"/>
                                </a:cubicBezTo>
                                <a:close/>
                                <a:moveTo>
                                  <a:pt x="8" y="116"/>
                                </a:moveTo>
                                <a:cubicBezTo>
                                  <a:pt x="8" y="117"/>
                                  <a:pt x="7" y="117"/>
                                  <a:pt x="7" y="118"/>
                                </a:cubicBezTo>
                                <a:cubicBezTo>
                                  <a:pt x="7" y="117"/>
                                  <a:pt x="7" y="117"/>
                                  <a:pt x="7" y="116"/>
                                </a:cubicBezTo>
                                <a:cubicBezTo>
                                  <a:pt x="7" y="115"/>
                                  <a:pt x="7" y="113"/>
                                  <a:pt x="7" y="112"/>
                                </a:cubicBezTo>
                                <a:cubicBezTo>
                                  <a:pt x="7" y="113"/>
                                  <a:pt x="8" y="115"/>
                                  <a:pt x="8" y="116"/>
                                </a:cubicBezTo>
                                <a:close/>
                                <a:moveTo>
                                  <a:pt x="8" y="144"/>
                                </a:moveTo>
                                <a:cubicBezTo>
                                  <a:pt x="8" y="140"/>
                                  <a:pt x="7" y="136"/>
                                  <a:pt x="7" y="133"/>
                                </a:cubicBezTo>
                                <a:cubicBezTo>
                                  <a:pt x="7" y="133"/>
                                  <a:pt x="7" y="134"/>
                                  <a:pt x="7" y="134"/>
                                </a:cubicBezTo>
                                <a:cubicBezTo>
                                  <a:pt x="8" y="137"/>
                                  <a:pt x="8" y="141"/>
                                  <a:pt x="8" y="144"/>
                                </a:cubicBezTo>
                                <a:close/>
                                <a:moveTo>
                                  <a:pt x="9" y="159"/>
                                </a:moveTo>
                                <a:cubicBezTo>
                                  <a:pt x="9" y="158"/>
                                  <a:pt x="8" y="157"/>
                                  <a:pt x="8" y="157"/>
                                </a:cubicBezTo>
                                <a:cubicBezTo>
                                  <a:pt x="8" y="156"/>
                                  <a:pt x="8" y="156"/>
                                  <a:pt x="8" y="155"/>
                                </a:cubicBezTo>
                                <a:cubicBezTo>
                                  <a:pt x="8" y="156"/>
                                  <a:pt x="9" y="157"/>
                                  <a:pt x="9" y="158"/>
                                </a:cubicBezTo>
                                <a:cubicBezTo>
                                  <a:pt x="9" y="158"/>
                                  <a:pt x="10" y="158"/>
                                  <a:pt x="10" y="158"/>
                                </a:cubicBezTo>
                                <a:cubicBezTo>
                                  <a:pt x="11" y="160"/>
                                  <a:pt x="12" y="163"/>
                                  <a:pt x="12" y="165"/>
                                </a:cubicBezTo>
                                <a:cubicBezTo>
                                  <a:pt x="12" y="165"/>
                                  <a:pt x="12" y="165"/>
                                  <a:pt x="12" y="166"/>
                                </a:cubicBezTo>
                                <a:cubicBezTo>
                                  <a:pt x="14" y="171"/>
                                  <a:pt x="16" y="176"/>
                                  <a:pt x="19" y="181"/>
                                </a:cubicBezTo>
                                <a:cubicBezTo>
                                  <a:pt x="20" y="182"/>
                                  <a:pt x="20" y="183"/>
                                  <a:pt x="20" y="184"/>
                                </a:cubicBezTo>
                                <a:cubicBezTo>
                                  <a:pt x="20" y="183"/>
                                  <a:pt x="20" y="182"/>
                                  <a:pt x="19" y="182"/>
                                </a:cubicBezTo>
                                <a:cubicBezTo>
                                  <a:pt x="15" y="174"/>
                                  <a:pt x="12" y="166"/>
                                  <a:pt x="9" y="159"/>
                                </a:cubicBezTo>
                                <a:close/>
                                <a:moveTo>
                                  <a:pt x="18" y="144"/>
                                </a:moveTo>
                                <a:cubicBezTo>
                                  <a:pt x="19" y="145"/>
                                  <a:pt x="19" y="145"/>
                                  <a:pt x="19" y="146"/>
                                </a:cubicBezTo>
                                <a:cubicBezTo>
                                  <a:pt x="19" y="147"/>
                                  <a:pt x="19" y="147"/>
                                  <a:pt x="19" y="148"/>
                                </a:cubicBezTo>
                                <a:cubicBezTo>
                                  <a:pt x="21" y="154"/>
                                  <a:pt x="23" y="161"/>
                                  <a:pt x="25" y="168"/>
                                </a:cubicBezTo>
                                <a:cubicBezTo>
                                  <a:pt x="25" y="168"/>
                                  <a:pt x="25" y="169"/>
                                  <a:pt x="25" y="169"/>
                                </a:cubicBezTo>
                                <a:cubicBezTo>
                                  <a:pt x="24" y="168"/>
                                  <a:pt x="24" y="168"/>
                                  <a:pt x="23" y="168"/>
                                </a:cubicBezTo>
                                <a:cubicBezTo>
                                  <a:pt x="22" y="160"/>
                                  <a:pt x="20" y="152"/>
                                  <a:pt x="18" y="144"/>
                                </a:cubicBezTo>
                                <a:close/>
                                <a:moveTo>
                                  <a:pt x="27" y="189"/>
                                </a:moveTo>
                                <a:cubicBezTo>
                                  <a:pt x="28" y="191"/>
                                  <a:pt x="29" y="193"/>
                                  <a:pt x="30" y="195"/>
                                </a:cubicBezTo>
                                <a:cubicBezTo>
                                  <a:pt x="30" y="195"/>
                                  <a:pt x="30" y="195"/>
                                  <a:pt x="29" y="195"/>
                                </a:cubicBezTo>
                                <a:cubicBezTo>
                                  <a:pt x="28" y="191"/>
                                  <a:pt x="26" y="188"/>
                                  <a:pt x="25" y="185"/>
                                </a:cubicBezTo>
                                <a:cubicBezTo>
                                  <a:pt x="25" y="187"/>
                                  <a:pt x="26" y="188"/>
                                  <a:pt x="27" y="189"/>
                                </a:cubicBezTo>
                                <a:close/>
                                <a:moveTo>
                                  <a:pt x="30" y="190"/>
                                </a:moveTo>
                                <a:cubicBezTo>
                                  <a:pt x="29" y="190"/>
                                  <a:pt x="29" y="189"/>
                                  <a:pt x="29" y="188"/>
                                </a:cubicBezTo>
                                <a:cubicBezTo>
                                  <a:pt x="29" y="189"/>
                                  <a:pt x="30" y="190"/>
                                  <a:pt x="31" y="191"/>
                                </a:cubicBezTo>
                                <a:cubicBezTo>
                                  <a:pt x="32" y="192"/>
                                  <a:pt x="32" y="193"/>
                                  <a:pt x="32" y="194"/>
                                </a:cubicBezTo>
                                <a:cubicBezTo>
                                  <a:pt x="32" y="194"/>
                                  <a:pt x="32" y="194"/>
                                  <a:pt x="32" y="194"/>
                                </a:cubicBezTo>
                                <a:cubicBezTo>
                                  <a:pt x="31" y="193"/>
                                  <a:pt x="31" y="192"/>
                                  <a:pt x="30" y="190"/>
                                </a:cubicBezTo>
                                <a:close/>
                                <a:moveTo>
                                  <a:pt x="31" y="187"/>
                                </a:moveTo>
                                <a:cubicBezTo>
                                  <a:pt x="30" y="185"/>
                                  <a:pt x="28" y="182"/>
                                  <a:pt x="27" y="180"/>
                                </a:cubicBezTo>
                                <a:cubicBezTo>
                                  <a:pt x="29" y="182"/>
                                  <a:pt x="30" y="184"/>
                                  <a:pt x="31" y="186"/>
                                </a:cubicBezTo>
                                <a:cubicBezTo>
                                  <a:pt x="31" y="186"/>
                                  <a:pt x="31" y="186"/>
                                  <a:pt x="32" y="187"/>
                                </a:cubicBezTo>
                                <a:cubicBezTo>
                                  <a:pt x="33" y="189"/>
                                  <a:pt x="35" y="192"/>
                                  <a:pt x="36" y="195"/>
                                </a:cubicBezTo>
                                <a:cubicBezTo>
                                  <a:pt x="36" y="195"/>
                                  <a:pt x="36" y="195"/>
                                  <a:pt x="36" y="195"/>
                                </a:cubicBezTo>
                                <a:cubicBezTo>
                                  <a:pt x="36" y="194"/>
                                  <a:pt x="35" y="194"/>
                                  <a:pt x="35" y="193"/>
                                </a:cubicBezTo>
                                <a:cubicBezTo>
                                  <a:pt x="34" y="192"/>
                                  <a:pt x="34" y="192"/>
                                  <a:pt x="33" y="191"/>
                                </a:cubicBezTo>
                                <a:cubicBezTo>
                                  <a:pt x="32" y="190"/>
                                  <a:pt x="32" y="188"/>
                                  <a:pt x="31" y="187"/>
                                </a:cubicBezTo>
                                <a:close/>
                                <a:moveTo>
                                  <a:pt x="37" y="206"/>
                                </a:moveTo>
                                <a:cubicBezTo>
                                  <a:pt x="39" y="208"/>
                                  <a:pt x="41" y="210"/>
                                  <a:pt x="43" y="212"/>
                                </a:cubicBezTo>
                                <a:cubicBezTo>
                                  <a:pt x="42" y="211"/>
                                  <a:pt x="41" y="211"/>
                                  <a:pt x="40" y="210"/>
                                </a:cubicBezTo>
                                <a:cubicBezTo>
                                  <a:pt x="40" y="210"/>
                                  <a:pt x="40" y="210"/>
                                  <a:pt x="39" y="209"/>
                                </a:cubicBezTo>
                                <a:cubicBezTo>
                                  <a:pt x="38" y="207"/>
                                  <a:pt x="36" y="205"/>
                                  <a:pt x="34" y="204"/>
                                </a:cubicBezTo>
                                <a:cubicBezTo>
                                  <a:pt x="35" y="204"/>
                                  <a:pt x="36" y="205"/>
                                  <a:pt x="37" y="206"/>
                                </a:cubicBezTo>
                                <a:close/>
                                <a:moveTo>
                                  <a:pt x="41" y="205"/>
                                </a:moveTo>
                                <a:cubicBezTo>
                                  <a:pt x="41" y="204"/>
                                  <a:pt x="40" y="203"/>
                                  <a:pt x="40" y="203"/>
                                </a:cubicBezTo>
                                <a:cubicBezTo>
                                  <a:pt x="40" y="203"/>
                                  <a:pt x="40" y="203"/>
                                  <a:pt x="40" y="203"/>
                                </a:cubicBezTo>
                                <a:cubicBezTo>
                                  <a:pt x="42" y="205"/>
                                  <a:pt x="44" y="208"/>
                                  <a:pt x="46" y="211"/>
                                </a:cubicBezTo>
                                <a:cubicBezTo>
                                  <a:pt x="45" y="209"/>
                                  <a:pt x="43" y="207"/>
                                  <a:pt x="41" y="205"/>
                                </a:cubicBezTo>
                                <a:close/>
                                <a:moveTo>
                                  <a:pt x="43" y="212"/>
                                </a:moveTo>
                                <a:cubicBezTo>
                                  <a:pt x="44" y="212"/>
                                  <a:pt x="44" y="213"/>
                                  <a:pt x="45" y="213"/>
                                </a:cubicBezTo>
                                <a:cubicBezTo>
                                  <a:pt x="45" y="213"/>
                                  <a:pt x="45" y="213"/>
                                  <a:pt x="45" y="213"/>
                                </a:cubicBezTo>
                                <a:cubicBezTo>
                                  <a:pt x="46" y="214"/>
                                  <a:pt x="47" y="215"/>
                                  <a:pt x="49" y="216"/>
                                </a:cubicBezTo>
                                <a:cubicBezTo>
                                  <a:pt x="47" y="214"/>
                                  <a:pt x="45" y="213"/>
                                  <a:pt x="43" y="212"/>
                                </a:cubicBezTo>
                                <a:cubicBezTo>
                                  <a:pt x="43" y="212"/>
                                  <a:pt x="43" y="212"/>
                                  <a:pt x="43" y="212"/>
                                </a:cubicBezTo>
                                <a:close/>
                                <a:moveTo>
                                  <a:pt x="44" y="215"/>
                                </a:moveTo>
                                <a:cubicBezTo>
                                  <a:pt x="45" y="215"/>
                                  <a:pt x="45" y="215"/>
                                  <a:pt x="45" y="216"/>
                                </a:cubicBezTo>
                                <a:cubicBezTo>
                                  <a:pt x="45" y="216"/>
                                  <a:pt x="45" y="216"/>
                                  <a:pt x="45" y="216"/>
                                </a:cubicBezTo>
                                <a:cubicBezTo>
                                  <a:pt x="45" y="217"/>
                                  <a:pt x="46" y="217"/>
                                  <a:pt x="46" y="217"/>
                                </a:cubicBezTo>
                                <a:cubicBezTo>
                                  <a:pt x="45" y="216"/>
                                  <a:pt x="44" y="216"/>
                                  <a:pt x="44" y="215"/>
                                </a:cubicBezTo>
                                <a:cubicBezTo>
                                  <a:pt x="44" y="215"/>
                                  <a:pt x="44" y="215"/>
                                  <a:pt x="44" y="215"/>
                                </a:cubicBezTo>
                                <a:close/>
                                <a:moveTo>
                                  <a:pt x="50" y="222"/>
                                </a:moveTo>
                                <a:cubicBezTo>
                                  <a:pt x="51" y="222"/>
                                  <a:pt x="51" y="222"/>
                                  <a:pt x="51" y="223"/>
                                </a:cubicBezTo>
                                <a:cubicBezTo>
                                  <a:pt x="49" y="221"/>
                                  <a:pt x="47" y="219"/>
                                  <a:pt x="45" y="217"/>
                                </a:cubicBezTo>
                                <a:cubicBezTo>
                                  <a:pt x="46" y="219"/>
                                  <a:pt x="48" y="220"/>
                                  <a:pt x="50" y="222"/>
                                </a:cubicBezTo>
                                <a:close/>
                                <a:moveTo>
                                  <a:pt x="73" y="227"/>
                                </a:moveTo>
                                <a:cubicBezTo>
                                  <a:pt x="72" y="226"/>
                                  <a:pt x="70" y="226"/>
                                  <a:pt x="69" y="225"/>
                                </a:cubicBezTo>
                                <a:cubicBezTo>
                                  <a:pt x="68" y="223"/>
                                  <a:pt x="67" y="222"/>
                                  <a:pt x="66" y="221"/>
                                </a:cubicBezTo>
                                <a:cubicBezTo>
                                  <a:pt x="74" y="225"/>
                                  <a:pt x="81" y="229"/>
                                  <a:pt x="88" y="235"/>
                                </a:cubicBezTo>
                                <a:cubicBezTo>
                                  <a:pt x="87" y="235"/>
                                  <a:pt x="86" y="234"/>
                                  <a:pt x="86" y="234"/>
                                </a:cubicBezTo>
                                <a:cubicBezTo>
                                  <a:pt x="81" y="232"/>
                                  <a:pt x="77" y="229"/>
                                  <a:pt x="73" y="227"/>
                                </a:cubicBezTo>
                                <a:close/>
                                <a:moveTo>
                                  <a:pt x="81" y="225"/>
                                </a:moveTo>
                                <a:cubicBezTo>
                                  <a:pt x="82" y="226"/>
                                  <a:pt x="84" y="227"/>
                                  <a:pt x="85" y="229"/>
                                </a:cubicBezTo>
                                <a:cubicBezTo>
                                  <a:pt x="84" y="228"/>
                                  <a:pt x="83" y="227"/>
                                  <a:pt x="81" y="226"/>
                                </a:cubicBezTo>
                                <a:cubicBezTo>
                                  <a:pt x="81" y="226"/>
                                  <a:pt x="81" y="226"/>
                                  <a:pt x="81" y="225"/>
                                </a:cubicBezTo>
                                <a:close/>
                                <a:moveTo>
                                  <a:pt x="82" y="223"/>
                                </a:moveTo>
                                <a:cubicBezTo>
                                  <a:pt x="81" y="223"/>
                                  <a:pt x="81" y="223"/>
                                  <a:pt x="81" y="224"/>
                                </a:cubicBezTo>
                                <a:cubicBezTo>
                                  <a:pt x="81" y="224"/>
                                  <a:pt x="81" y="223"/>
                                  <a:pt x="80" y="223"/>
                                </a:cubicBezTo>
                                <a:cubicBezTo>
                                  <a:pt x="79" y="221"/>
                                  <a:pt x="78" y="219"/>
                                  <a:pt x="77" y="216"/>
                                </a:cubicBezTo>
                                <a:cubicBezTo>
                                  <a:pt x="79" y="218"/>
                                  <a:pt x="81" y="220"/>
                                  <a:pt x="83" y="222"/>
                                </a:cubicBezTo>
                                <a:cubicBezTo>
                                  <a:pt x="83" y="222"/>
                                  <a:pt x="83" y="222"/>
                                  <a:pt x="83" y="223"/>
                                </a:cubicBezTo>
                                <a:cubicBezTo>
                                  <a:pt x="86" y="225"/>
                                  <a:pt x="89" y="228"/>
                                  <a:pt x="93" y="230"/>
                                </a:cubicBezTo>
                                <a:cubicBezTo>
                                  <a:pt x="93" y="230"/>
                                  <a:pt x="93" y="230"/>
                                  <a:pt x="93" y="231"/>
                                </a:cubicBezTo>
                                <a:cubicBezTo>
                                  <a:pt x="89" y="229"/>
                                  <a:pt x="86" y="226"/>
                                  <a:pt x="82" y="223"/>
                                </a:cubicBezTo>
                                <a:close/>
                                <a:moveTo>
                                  <a:pt x="98" y="240"/>
                                </a:moveTo>
                                <a:cubicBezTo>
                                  <a:pt x="98" y="240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8" y="238"/>
                                  <a:pt x="97" y="237"/>
                                  <a:pt x="96" y="236"/>
                                </a:cubicBezTo>
                                <a:cubicBezTo>
                                  <a:pt x="97" y="237"/>
                                  <a:pt x="97" y="237"/>
                                  <a:pt x="98" y="237"/>
                                </a:cubicBezTo>
                                <a:cubicBezTo>
                                  <a:pt x="98" y="237"/>
                                  <a:pt x="98" y="238"/>
                                  <a:pt x="98" y="238"/>
                                </a:cubicBezTo>
                                <a:cubicBezTo>
                                  <a:pt x="100" y="239"/>
                                  <a:pt x="102" y="240"/>
                                  <a:pt x="104" y="241"/>
                                </a:cubicBezTo>
                                <a:cubicBezTo>
                                  <a:pt x="102" y="241"/>
                                  <a:pt x="101" y="241"/>
                                  <a:pt x="99" y="241"/>
                                </a:cubicBezTo>
                                <a:cubicBezTo>
                                  <a:pt x="97" y="239"/>
                                  <a:pt x="95" y="238"/>
                                  <a:pt x="93" y="237"/>
                                </a:cubicBezTo>
                                <a:cubicBezTo>
                                  <a:pt x="91" y="236"/>
                                  <a:pt x="90" y="235"/>
                                  <a:pt x="89" y="234"/>
                                </a:cubicBezTo>
                                <a:cubicBezTo>
                                  <a:pt x="92" y="236"/>
                                  <a:pt x="95" y="238"/>
                                  <a:pt x="98" y="240"/>
                                </a:cubicBezTo>
                                <a:close/>
                                <a:moveTo>
                                  <a:pt x="96" y="243"/>
                                </a:moveTo>
                                <a:cubicBezTo>
                                  <a:pt x="99" y="244"/>
                                  <a:pt x="102" y="244"/>
                                  <a:pt x="105" y="244"/>
                                </a:cubicBezTo>
                                <a:cubicBezTo>
                                  <a:pt x="107" y="245"/>
                                  <a:pt x="109" y="245"/>
                                  <a:pt x="112" y="246"/>
                                </a:cubicBezTo>
                                <a:cubicBezTo>
                                  <a:pt x="109" y="246"/>
                                  <a:pt x="107" y="246"/>
                                  <a:pt x="104" y="246"/>
                                </a:cubicBezTo>
                                <a:cubicBezTo>
                                  <a:pt x="101" y="245"/>
                                  <a:pt x="99" y="244"/>
                                  <a:pt x="96" y="244"/>
                                </a:cubicBezTo>
                                <a:cubicBezTo>
                                  <a:pt x="96" y="244"/>
                                  <a:pt x="96" y="243"/>
                                  <a:pt x="96" y="243"/>
                                </a:cubicBezTo>
                                <a:close/>
                                <a:moveTo>
                                  <a:pt x="109" y="242"/>
                                </a:moveTo>
                                <a:cubicBezTo>
                                  <a:pt x="106" y="241"/>
                                  <a:pt x="104" y="240"/>
                                  <a:pt x="101" y="238"/>
                                </a:cubicBezTo>
                                <a:cubicBezTo>
                                  <a:pt x="104" y="239"/>
                                  <a:pt x="106" y="239"/>
                                  <a:pt x="108" y="239"/>
                                </a:cubicBezTo>
                                <a:cubicBezTo>
                                  <a:pt x="110" y="241"/>
                                  <a:pt x="113" y="242"/>
                                  <a:pt x="115" y="243"/>
                                </a:cubicBezTo>
                                <a:cubicBezTo>
                                  <a:pt x="113" y="243"/>
                                  <a:pt x="111" y="243"/>
                                  <a:pt x="109" y="242"/>
                                </a:cubicBezTo>
                                <a:close/>
                                <a:moveTo>
                                  <a:pt x="122" y="241"/>
                                </a:moveTo>
                                <a:cubicBezTo>
                                  <a:pt x="122" y="241"/>
                                  <a:pt x="122" y="240"/>
                                  <a:pt x="122" y="240"/>
                                </a:cubicBezTo>
                                <a:cubicBezTo>
                                  <a:pt x="122" y="240"/>
                                  <a:pt x="122" y="240"/>
                                  <a:pt x="122" y="240"/>
                                </a:cubicBezTo>
                                <a:cubicBezTo>
                                  <a:pt x="123" y="240"/>
                                  <a:pt x="124" y="241"/>
                                  <a:pt x="125" y="241"/>
                                </a:cubicBezTo>
                                <a:cubicBezTo>
                                  <a:pt x="126" y="241"/>
                                  <a:pt x="127" y="240"/>
                                  <a:pt x="126" y="240"/>
                                </a:cubicBezTo>
                                <a:cubicBezTo>
                                  <a:pt x="126" y="240"/>
                                  <a:pt x="126" y="240"/>
                                  <a:pt x="126" y="240"/>
                                </a:cubicBezTo>
                                <a:cubicBezTo>
                                  <a:pt x="129" y="240"/>
                                  <a:pt x="131" y="239"/>
                                  <a:pt x="134" y="239"/>
                                </a:cubicBezTo>
                                <a:cubicBezTo>
                                  <a:pt x="131" y="240"/>
                                  <a:pt x="127" y="241"/>
                                  <a:pt x="124" y="242"/>
                                </a:cubicBezTo>
                                <a:cubicBezTo>
                                  <a:pt x="123" y="242"/>
                                  <a:pt x="122" y="241"/>
                                  <a:pt x="122" y="241"/>
                                </a:cubicBezTo>
                                <a:close/>
                                <a:moveTo>
                                  <a:pt x="127" y="244"/>
                                </a:moveTo>
                                <a:cubicBezTo>
                                  <a:pt x="129" y="244"/>
                                  <a:pt x="131" y="244"/>
                                  <a:pt x="133" y="244"/>
                                </a:cubicBezTo>
                                <a:cubicBezTo>
                                  <a:pt x="131" y="244"/>
                                  <a:pt x="129" y="244"/>
                                  <a:pt x="127" y="245"/>
                                </a:cubicBezTo>
                                <a:cubicBezTo>
                                  <a:pt x="127" y="244"/>
                                  <a:pt x="127" y="244"/>
                                  <a:pt x="127" y="244"/>
                                </a:cubicBezTo>
                                <a:close/>
                                <a:moveTo>
                                  <a:pt x="127" y="243"/>
                                </a:moveTo>
                                <a:cubicBezTo>
                                  <a:pt x="136" y="240"/>
                                  <a:pt x="146" y="238"/>
                                  <a:pt x="155" y="237"/>
                                </a:cubicBezTo>
                                <a:cubicBezTo>
                                  <a:pt x="155" y="237"/>
                                  <a:pt x="155" y="237"/>
                                  <a:pt x="155" y="237"/>
                                </a:cubicBezTo>
                                <a:cubicBezTo>
                                  <a:pt x="146" y="239"/>
                                  <a:pt x="137" y="242"/>
                                  <a:pt x="127" y="243"/>
                                </a:cubicBezTo>
                                <a:close/>
                                <a:moveTo>
                                  <a:pt x="140" y="245"/>
                                </a:moveTo>
                                <a:cubicBezTo>
                                  <a:pt x="143" y="245"/>
                                  <a:pt x="145" y="245"/>
                                  <a:pt x="148" y="244"/>
                                </a:cubicBezTo>
                                <a:cubicBezTo>
                                  <a:pt x="150" y="244"/>
                                  <a:pt x="153" y="244"/>
                                  <a:pt x="155" y="243"/>
                                </a:cubicBezTo>
                                <a:cubicBezTo>
                                  <a:pt x="152" y="244"/>
                                  <a:pt x="149" y="245"/>
                                  <a:pt x="146" y="245"/>
                                </a:cubicBezTo>
                                <a:cubicBezTo>
                                  <a:pt x="144" y="245"/>
                                  <a:pt x="142" y="246"/>
                                  <a:pt x="140" y="246"/>
                                </a:cubicBezTo>
                                <a:cubicBezTo>
                                  <a:pt x="139" y="246"/>
                                  <a:pt x="138" y="246"/>
                                  <a:pt x="136" y="246"/>
                                </a:cubicBezTo>
                                <a:cubicBezTo>
                                  <a:pt x="138" y="246"/>
                                  <a:pt x="139" y="246"/>
                                  <a:pt x="140" y="245"/>
                                </a:cubicBezTo>
                                <a:close/>
                                <a:moveTo>
                                  <a:pt x="147" y="243"/>
                                </a:moveTo>
                                <a:cubicBezTo>
                                  <a:pt x="146" y="243"/>
                                  <a:pt x="144" y="243"/>
                                  <a:pt x="142" y="243"/>
                                </a:cubicBezTo>
                                <a:cubicBezTo>
                                  <a:pt x="150" y="242"/>
                                  <a:pt x="157" y="240"/>
                                  <a:pt x="164" y="237"/>
                                </a:cubicBezTo>
                                <a:cubicBezTo>
                                  <a:pt x="165" y="237"/>
                                  <a:pt x="165" y="236"/>
                                  <a:pt x="165" y="236"/>
                                </a:cubicBezTo>
                                <a:cubicBezTo>
                                  <a:pt x="165" y="236"/>
                                  <a:pt x="165" y="236"/>
                                  <a:pt x="165" y="236"/>
                                </a:cubicBezTo>
                                <a:cubicBezTo>
                                  <a:pt x="165" y="236"/>
                                  <a:pt x="166" y="236"/>
                                  <a:pt x="166" y="236"/>
                                </a:cubicBezTo>
                                <a:cubicBezTo>
                                  <a:pt x="169" y="236"/>
                                  <a:pt x="172" y="235"/>
                                  <a:pt x="175" y="234"/>
                                </a:cubicBezTo>
                                <a:cubicBezTo>
                                  <a:pt x="175" y="234"/>
                                  <a:pt x="174" y="234"/>
                                  <a:pt x="174" y="234"/>
                                </a:cubicBezTo>
                                <a:cubicBezTo>
                                  <a:pt x="174" y="235"/>
                                  <a:pt x="174" y="235"/>
                                  <a:pt x="174" y="235"/>
                                </a:cubicBezTo>
                                <a:cubicBezTo>
                                  <a:pt x="169" y="237"/>
                                  <a:pt x="164" y="239"/>
                                  <a:pt x="160" y="242"/>
                                </a:cubicBezTo>
                                <a:cubicBezTo>
                                  <a:pt x="160" y="242"/>
                                  <a:pt x="159" y="242"/>
                                  <a:pt x="159" y="242"/>
                                </a:cubicBezTo>
                                <a:cubicBezTo>
                                  <a:pt x="155" y="242"/>
                                  <a:pt x="151" y="242"/>
                                  <a:pt x="147" y="243"/>
                                </a:cubicBezTo>
                                <a:close/>
                                <a:moveTo>
                                  <a:pt x="168" y="234"/>
                                </a:moveTo>
                                <a:cubicBezTo>
                                  <a:pt x="168" y="234"/>
                                  <a:pt x="168" y="233"/>
                                  <a:pt x="169" y="233"/>
                                </a:cubicBezTo>
                                <a:cubicBezTo>
                                  <a:pt x="172" y="231"/>
                                  <a:pt x="175" y="229"/>
                                  <a:pt x="178" y="226"/>
                                </a:cubicBezTo>
                                <a:cubicBezTo>
                                  <a:pt x="182" y="224"/>
                                  <a:pt x="186" y="221"/>
                                  <a:pt x="190" y="218"/>
                                </a:cubicBezTo>
                                <a:cubicBezTo>
                                  <a:pt x="188" y="220"/>
                                  <a:pt x="186" y="223"/>
                                  <a:pt x="184" y="225"/>
                                </a:cubicBezTo>
                                <a:cubicBezTo>
                                  <a:pt x="184" y="225"/>
                                  <a:pt x="184" y="225"/>
                                  <a:pt x="184" y="225"/>
                                </a:cubicBezTo>
                                <a:cubicBezTo>
                                  <a:pt x="183" y="226"/>
                                  <a:pt x="182" y="227"/>
                                  <a:pt x="181" y="228"/>
                                </a:cubicBezTo>
                                <a:cubicBezTo>
                                  <a:pt x="181" y="228"/>
                                  <a:pt x="181" y="228"/>
                                  <a:pt x="181" y="229"/>
                                </a:cubicBezTo>
                                <a:cubicBezTo>
                                  <a:pt x="180" y="229"/>
                                  <a:pt x="180" y="229"/>
                                  <a:pt x="180" y="230"/>
                                </a:cubicBezTo>
                                <a:cubicBezTo>
                                  <a:pt x="176" y="232"/>
                                  <a:pt x="172" y="233"/>
                                  <a:pt x="168" y="234"/>
                                </a:cubicBezTo>
                                <a:close/>
                                <a:moveTo>
                                  <a:pt x="198" y="221"/>
                                </a:moveTo>
                                <a:cubicBezTo>
                                  <a:pt x="198" y="221"/>
                                  <a:pt x="199" y="220"/>
                                  <a:pt x="199" y="220"/>
                                </a:cubicBezTo>
                                <a:cubicBezTo>
                                  <a:pt x="199" y="220"/>
                                  <a:pt x="199" y="220"/>
                                  <a:pt x="199" y="221"/>
                                </a:cubicBezTo>
                                <a:cubicBezTo>
                                  <a:pt x="198" y="221"/>
                                  <a:pt x="197" y="222"/>
                                  <a:pt x="196" y="223"/>
                                </a:cubicBezTo>
                                <a:cubicBezTo>
                                  <a:pt x="196" y="223"/>
                                  <a:pt x="196" y="223"/>
                                  <a:pt x="196" y="223"/>
                                </a:cubicBezTo>
                                <a:cubicBezTo>
                                  <a:pt x="196" y="222"/>
                                  <a:pt x="197" y="222"/>
                                  <a:pt x="198" y="221"/>
                                </a:cubicBezTo>
                                <a:close/>
                                <a:moveTo>
                                  <a:pt x="192" y="219"/>
                                </a:moveTo>
                                <a:cubicBezTo>
                                  <a:pt x="193" y="218"/>
                                  <a:pt x="193" y="218"/>
                                  <a:pt x="194" y="217"/>
                                </a:cubicBezTo>
                                <a:cubicBezTo>
                                  <a:pt x="196" y="215"/>
                                  <a:pt x="198" y="214"/>
                                  <a:pt x="200" y="212"/>
                                </a:cubicBezTo>
                                <a:cubicBezTo>
                                  <a:pt x="197" y="214"/>
                                  <a:pt x="195" y="217"/>
                                  <a:pt x="192" y="219"/>
                                </a:cubicBezTo>
                                <a:close/>
                                <a:moveTo>
                                  <a:pt x="229" y="185"/>
                                </a:moveTo>
                                <a:cubicBezTo>
                                  <a:pt x="231" y="183"/>
                                  <a:pt x="232" y="181"/>
                                  <a:pt x="233" y="179"/>
                                </a:cubicBezTo>
                                <a:cubicBezTo>
                                  <a:pt x="234" y="177"/>
                                  <a:pt x="235" y="175"/>
                                  <a:pt x="237" y="172"/>
                                </a:cubicBezTo>
                                <a:cubicBezTo>
                                  <a:pt x="237" y="172"/>
                                  <a:pt x="237" y="172"/>
                                  <a:pt x="237" y="172"/>
                                </a:cubicBezTo>
                                <a:cubicBezTo>
                                  <a:pt x="236" y="174"/>
                                  <a:pt x="236" y="176"/>
                                  <a:pt x="235" y="177"/>
                                </a:cubicBezTo>
                                <a:cubicBezTo>
                                  <a:pt x="235" y="178"/>
                                  <a:pt x="234" y="179"/>
                                  <a:pt x="234" y="180"/>
                                </a:cubicBezTo>
                                <a:cubicBezTo>
                                  <a:pt x="232" y="183"/>
                                  <a:pt x="230" y="185"/>
                                  <a:pt x="228" y="188"/>
                                </a:cubicBezTo>
                                <a:cubicBezTo>
                                  <a:pt x="229" y="187"/>
                                  <a:pt x="229" y="186"/>
                                  <a:pt x="229" y="185"/>
                                </a:cubicBezTo>
                                <a:close/>
                                <a:moveTo>
                                  <a:pt x="233" y="152"/>
                                </a:moveTo>
                                <a:cubicBezTo>
                                  <a:pt x="234" y="142"/>
                                  <a:pt x="235" y="131"/>
                                  <a:pt x="236" y="120"/>
                                </a:cubicBezTo>
                                <a:cubicBezTo>
                                  <a:pt x="236" y="120"/>
                                  <a:pt x="236" y="120"/>
                                  <a:pt x="237" y="120"/>
                                </a:cubicBezTo>
                                <a:cubicBezTo>
                                  <a:pt x="237" y="121"/>
                                  <a:pt x="237" y="122"/>
                                  <a:pt x="237" y="122"/>
                                </a:cubicBezTo>
                                <a:cubicBezTo>
                                  <a:pt x="237" y="123"/>
                                  <a:pt x="237" y="124"/>
                                  <a:pt x="237" y="125"/>
                                </a:cubicBezTo>
                                <a:cubicBezTo>
                                  <a:pt x="237" y="134"/>
                                  <a:pt x="235" y="143"/>
                                  <a:pt x="233" y="152"/>
                                </a:cubicBezTo>
                                <a:close/>
                                <a:moveTo>
                                  <a:pt x="237" y="112"/>
                                </a:moveTo>
                                <a:cubicBezTo>
                                  <a:pt x="237" y="112"/>
                                  <a:pt x="237" y="111"/>
                                  <a:pt x="237" y="110"/>
                                </a:cubicBezTo>
                                <a:cubicBezTo>
                                  <a:pt x="237" y="112"/>
                                  <a:pt x="238" y="113"/>
                                  <a:pt x="238" y="115"/>
                                </a:cubicBezTo>
                                <a:cubicBezTo>
                                  <a:pt x="238" y="115"/>
                                  <a:pt x="238" y="116"/>
                                  <a:pt x="238" y="117"/>
                                </a:cubicBezTo>
                                <a:cubicBezTo>
                                  <a:pt x="238" y="115"/>
                                  <a:pt x="237" y="114"/>
                                  <a:pt x="237" y="112"/>
                                </a:cubicBezTo>
                                <a:close/>
                                <a:moveTo>
                                  <a:pt x="236" y="94"/>
                                </a:moveTo>
                                <a:cubicBezTo>
                                  <a:pt x="237" y="98"/>
                                  <a:pt x="238" y="101"/>
                                  <a:pt x="239" y="105"/>
                                </a:cubicBezTo>
                                <a:cubicBezTo>
                                  <a:pt x="239" y="104"/>
                                  <a:pt x="239" y="103"/>
                                  <a:pt x="238" y="103"/>
                                </a:cubicBezTo>
                                <a:cubicBezTo>
                                  <a:pt x="238" y="100"/>
                                  <a:pt x="237" y="97"/>
                                  <a:pt x="236" y="94"/>
                                </a:cubicBezTo>
                                <a:close/>
                                <a:moveTo>
                                  <a:pt x="239" y="156"/>
                                </a:moveTo>
                                <a:cubicBezTo>
                                  <a:pt x="239" y="156"/>
                                  <a:pt x="239" y="155"/>
                                  <a:pt x="240" y="155"/>
                                </a:cubicBezTo>
                                <a:cubicBezTo>
                                  <a:pt x="240" y="156"/>
                                  <a:pt x="239" y="157"/>
                                  <a:pt x="239" y="158"/>
                                </a:cubicBezTo>
                                <a:cubicBezTo>
                                  <a:pt x="239" y="158"/>
                                  <a:pt x="239" y="159"/>
                                  <a:pt x="238" y="160"/>
                                </a:cubicBezTo>
                                <a:cubicBezTo>
                                  <a:pt x="239" y="158"/>
                                  <a:pt x="239" y="157"/>
                                  <a:pt x="239" y="156"/>
                                </a:cubicBezTo>
                                <a:close/>
                                <a:moveTo>
                                  <a:pt x="239" y="153"/>
                                </a:moveTo>
                                <a:cubicBezTo>
                                  <a:pt x="239" y="151"/>
                                  <a:pt x="239" y="150"/>
                                  <a:pt x="240" y="148"/>
                                </a:cubicBezTo>
                                <a:cubicBezTo>
                                  <a:pt x="241" y="140"/>
                                  <a:pt x="241" y="132"/>
                                  <a:pt x="241" y="124"/>
                                </a:cubicBezTo>
                                <a:cubicBezTo>
                                  <a:pt x="241" y="124"/>
                                  <a:pt x="242" y="125"/>
                                  <a:pt x="242" y="126"/>
                                </a:cubicBezTo>
                                <a:cubicBezTo>
                                  <a:pt x="242" y="127"/>
                                  <a:pt x="243" y="127"/>
                                  <a:pt x="243" y="127"/>
                                </a:cubicBezTo>
                                <a:cubicBezTo>
                                  <a:pt x="243" y="127"/>
                                  <a:pt x="243" y="127"/>
                                  <a:pt x="243" y="127"/>
                                </a:cubicBezTo>
                                <a:cubicBezTo>
                                  <a:pt x="243" y="127"/>
                                  <a:pt x="243" y="127"/>
                                  <a:pt x="243" y="127"/>
                                </a:cubicBezTo>
                                <a:cubicBezTo>
                                  <a:pt x="243" y="136"/>
                                  <a:pt x="242" y="144"/>
                                  <a:pt x="240" y="153"/>
                                </a:cubicBezTo>
                                <a:cubicBezTo>
                                  <a:pt x="240" y="153"/>
                                  <a:pt x="240" y="153"/>
                                  <a:pt x="240" y="153"/>
                                </a:cubicBezTo>
                                <a:cubicBezTo>
                                  <a:pt x="240" y="153"/>
                                  <a:pt x="239" y="153"/>
                                  <a:pt x="239" y="153"/>
                                </a:cubicBezTo>
                                <a:close/>
                                <a:moveTo>
                                  <a:pt x="244" y="139"/>
                                </a:moveTo>
                                <a:cubicBezTo>
                                  <a:pt x="245" y="141"/>
                                  <a:pt x="245" y="143"/>
                                  <a:pt x="245" y="145"/>
                                </a:cubicBezTo>
                                <a:cubicBezTo>
                                  <a:pt x="245" y="146"/>
                                  <a:pt x="245" y="147"/>
                                  <a:pt x="244" y="148"/>
                                </a:cubicBezTo>
                                <a:cubicBezTo>
                                  <a:pt x="244" y="148"/>
                                  <a:pt x="244" y="148"/>
                                  <a:pt x="244" y="148"/>
                                </a:cubicBezTo>
                                <a:cubicBezTo>
                                  <a:pt x="244" y="150"/>
                                  <a:pt x="243" y="151"/>
                                  <a:pt x="243" y="153"/>
                                </a:cubicBezTo>
                                <a:cubicBezTo>
                                  <a:pt x="243" y="155"/>
                                  <a:pt x="242" y="156"/>
                                  <a:pt x="242" y="158"/>
                                </a:cubicBezTo>
                                <a:cubicBezTo>
                                  <a:pt x="243" y="152"/>
                                  <a:pt x="244" y="145"/>
                                  <a:pt x="244" y="139"/>
                                </a:cubicBezTo>
                                <a:close/>
                                <a:moveTo>
                                  <a:pt x="245" y="135"/>
                                </a:moveTo>
                                <a:cubicBezTo>
                                  <a:pt x="245" y="132"/>
                                  <a:pt x="245" y="129"/>
                                  <a:pt x="245" y="126"/>
                                </a:cubicBezTo>
                                <a:cubicBezTo>
                                  <a:pt x="245" y="126"/>
                                  <a:pt x="245" y="126"/>
                                  <a:pt x="245" y="127"/>
                                </a:cubicBezTo>
                                <a:cubicBezTo>
                                  <a:pt x="245" y="127"/>
                                  <a:pt x="245" y="127"/>
                                  <a:pt x="246" y="127"/>
                                </a:cubicBezTo>
                                <a:cubicBezTo>
                                  <a:pt x="246" y="131"/>
                                  <a:pt x="246" y="135"/>
                                  <a:pt x="246" y="140"/>
                                </a:cubicBezTo>
                                <a:cubicBezTo>
                                  <a:pt x="246" y="138"/>
                                  <a:pt x="245" y="137"/>
                                  <a:pt x="245" y="136"/>
                                </a:cubicBezTo>
                                <a:cubicBezTo>
                                  <a:pt x="245" y="135"/>
                                  <a:pt x="245" y="135"/>
                                  <a:pt x="245" y="135"/>
                                </a:cubicBezTo>
                                <a:close/>
                                <a:moveTo>
                                  <a:pt x="245" y="95"/>
                                </a:moveTo>
                                <a:cubicBezTo>
                                  <a:pt x="247" y="99"/>
                                  <a:pt x="248" y="103"/>
                                  <a:pt x="248" y="107"/>
                                </a:cubicBezTo>
                                <a:cubicBezTo>
                                  <a:pt x="248" y="103"/>
                                  <a:pt x="246" y="99"/>
                                  <a:pt x="245" y="95"/>
                                </a:cubicBezTo>
                                <a:close/>
                                <a:moveTo>
                                  <a:pt x="247" y="129"/>
                                </a:moveTo>
                                <a:cubicBezTo>
                                  <a:pt x="247" y="129"/>
                                  <a:pt x="247" y="129"/>
                                  <a:pt x="248" y="128"/>
                                </a:cubicBezTo>
                                <a:cubicBezTo>
                                  <a:pt x="247" y="130"/>
                                  <a:pt x="247" y="132"/>
                                  <a:pt x="247" y="133"/>
                                </a:cubicBezTo>
                                <a:cubicBezTo>
                                  <a:pt x="247" y="132"/>
                                  <a:pt x="247" y="130"/>
                                  <a:pt x="247" y="129"/>
                                </a:cubicBezTo>
                                <a:close/>
                                <a:moveTo>
                                  <a:pt x="247" y="123"/>
                                </a:moveTo>
                                <a:cubicBezTo>
                                  <a:pt x="247" y="120"/>
                                  <a:pt x="247" y="116"/>
                                  <a:pt x="247" y="112"/>
                                </a:cubicBezTo>
                                <a:cubicBezTo>
                                  <a:pt x="248" y="114"/>
                                  <a:pt x="248" y="117"/>
                                  <a:pt x="249" y="119"/>
                                </a:cubicBezTo>
                                <a:cubicBezTo>
                                  <a:pt x="248" y="122"/>
                                  <a:pt x="248" y="125"/>
                                  <a:pt x="248" y="127"/>
                                </a:cubicBezTo>
                                <a:cubicBezTo>
                                  <a:pt x="248" y="126"/>
                                  <a:pt x="247" y="125"/>
                                  <a:pt x="247" y="123"/>
                                </a:cubicBezTo>
                                <a:close/>
                                <a:moveTo>
                                  <a:pt x="225" y="50"/>
                                </a:moveTo>
                                <a:cubicBezTo>
                                  <a:pt x="223" y="47"/>
                                  <a:pt x="220" y="45"/>
                                  <a:pt x="218" y="42"/>
                                </a:cubicBezTo>
                                <a:cubicBezTo>
                                  <a:pt x="218" y="42"/>
                                  <a:pt x="217" y="42"/>
                                  <a:pt x="217" y="43"/>
                                </a:cubicBezTo>
                                <a:cubicBezTo>
                                  <a:pt x="216" y="41"/>
                                  <a:pt x="215" y="40"/>
                                  <a:pt x="213" y="39"/>
                                </a:cubicBezTo>
                                <a:cubicBezTo>
                                  <a:pt x="213" y="38"/>
                                  <a:pt x="212" y="39"/>
                                  <a:pt x="212" y="39"/>
                                </a:cubicBezTo>
                                <a:cubicBezTo>
                                  <a:pt x="211" y="39"/>
                                  <a:pt x="211" y="38"/>
                                  <a:pt x="211" y="38"/>
                                </a:cubicBezTo>
                                <a:cubicBezTo>
                                  <a:pt x="211" y="38"/>
                                  <a:pt x="211" y="37"/>
                                  <a:pt x="211" y="37"/>
                                </a:cubicBezTo>
                                <a:cubicBezTo>
                                  <a:pt x="210" y="36"/>
                                  <a:pt x="208" y="34"/>
                                  <a:pt x="207" y="33"/>
                                </a:cubicBezTo>
                                <a:cubicBezTo>
                                  <a:pt x="204" y="29"/>
                                  <a:pt x="200" y="26"/>
                                  <a:pt x="195" y="24"/>
                                </a:cubicBezTo>
                                <a:cubicBezTo>
                                  <a:pt x="190" y="20"/>
                                  <a:pt x="184" y="17"/>
                                  <a:pt x="179" y="13"/>
                                </a:cubicBezTo>
                                <a:cubicBezTo>
                                  <a:pt x="192" y="19"/>
                                  <a:pt x="204" y="28"/>
                                  <a:pt x="215" y="38"/>
                                </a:cubicBezTo>
                                <a:cubicBezTo>
                                  <a:pt x="219" y="42"/>
                                  <a:pt x="222" y="46"/>
                                  <a:pt x="225" y="50"/>
                                </a:cubicBezTo>
                                <a:close/>
                                <a:moveTo>
                                  <a:pt x="178" y="13"/>
                                </a:moveTo>
                                <a:cubicBezTo>
                                  <a:pt x="178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6" y="13"/>
                                </a:cubicBezTo>
                                <a:cubicBezTo>
                                  <a:pt x="176" y="12"/>
                                  <a:pt x="175" y="12"/>
                                  <a:pt x="175" y="12"/>
                                </a:cubicBezTo>
                                <a:cubicBezTo>
                                  <a:pt x="174" y="12"/>
                                  <a:pt x="174" y="11"/>
                                  <a:pt x="173" y="11"/>
                                </a:cubicBezTo>
                                <a:cubicBezTo>
                                  <a:pt x="175" y="11"/>
                                  <a:pt x="176" y="12"/>
                                  <a:pt x="178" y="13"/>
                                </a:cubicBezTo>
                                <a:close/>
                                <a:moveTo>
                                  <a:pt x="128" y="2"/>
                                </a:moveTo>
                                <a:cubicBezTo>
                                  <a:pt x="124" y="2"/>
                                  <a:pt x="120" y="2"/>
                                  <a:pt x="116" y="3"/>
                                </a:cubicBezTo>
                                <a:cubicBezTo>
                                  <a:pt x="114" y="3"/>
                                  <a:pt x="112" y="3"/>
                                  <a:pt x="110" y="3"/>
                                </a:cubicBezTo>
                                <a:cubicBezTo>
                                  <a:pt x="116" y="2"/>
                                  <a:pt x="121" y="2"/>
                                  <a:pt x="126" y="2"/>
                                </a:cubicBezTo>
                                <a:cubicBezTo>
                                  <a:pt x="127" y="2"/>
                                  <a:pt x="127" y="2"/>
                                  <a:pt x="128" y="2"/>
                                </a:cubicBezTo>
                                <a:close/>
                                <a:moveTo>
                                  <a:pt x="8" y="87"/>
                                </a:moveTo>
                                <a:cubicBezTo>
                                  <a:pt x="9" y="86"/>
                                  <a:pt x="10" y="84"/>
                                  <a:pt x="11" y="83"/>
                                </a:cubicBezTo>
                                <a:cubicBezTo>
                                  <a:pt x="13" y="82"/>
                                  <a:pt x="14" y="81"/>
                                  <a:pt x="15" y="79"/>
                                </a:cubicBezTo>
                                <a:cubicBezTo>
                                  <a:pt x="16" y="79"/>
                                  <a:pt x="15" y="79"/>
                                  <a:pt x="15" y="79"/>
                                </a:cubicBezTo>
                                <a:cubicBezTo>
                                  <a:pt x="14" y="79"/>
                                  <a:pt x="14" y="80"/>
                                  <a:pt x="13" y="81"/>
                                </a:cubicBezTo>
                                <a:cubicBezTo>
                                  <a:pt x="12" y="81"/>
                                  <a:pt x="12" y="82"/>
                                  <a:pt x="12" y="82"/>
                                </a:cubicBezTo>
                                <a:cubicBezTo>
                                  <a:pt x="14" y="78"/>
                                  <a:pt x="17" y="75"/>
                                  <a:pt x="19" y="71"/>
                                </a:cubicBezTo>
                                <a:cubicBezTo>
                                  <a:pt x="20" y="71"/>
                                  <a:pt x="20" y="71"/>
                                  <a:pt x="20" y="71"/>
                                </a:cubicBezTo>
                                <a:cubicBezTo>
                                  <a:pt x="19" y="73"/>
                                  <a:pt x="19" y="74"/>
                                  <a:pt x="18" y="75"/>
                                </a:cubicBezTo>
                                <a:cubicBezTo>
                                  <a:pt x="17" y="77"/>
                                  <a:pt x="17" y="78"/>
                                  <a:pt x="16" y="79"/>
                                </a:cubicBezTo>
                                <a:cubicBezTo>
                                  <a:pt x="13" y="83"/>
                                  <a:pt x="10" y="87"/>
                                  <a:pt x="7" y="92"/>
                                </a:cubicBezTo>
                                <a:cubicBezTo>
                                  <a:pt x="7" y="90"/>
                                  <a:pt x="8" y="89"/>
                                  <a:pt x="8" y="87"/>
                                </a:cubicBezTo>
                                <a:close/>
                                <a:moveTo>
                                  <a:pt x="8" y="166"/>
                                </a:moveTo>
                                <a:cubicBezTo>
                                  <a:pt x="9" y="168"/>
                                  <a:pt x="10" y="170"/>
                                  <a:pt x="11" y="173"/>
                                </a:cubicBezTo>
                                <a:cubicBezTo>
                                  <a:pt x="11" y="173"/>
                                  <a:pt x="11" y="173"/>
                                  <a:pt x="11" y="173"/>
                                </a:cubicBezTo>
                                <a:cubicBezTo>
                                  <a:pt x="12" y="173"/>
                                  <a:pt x="12" y="173"/>
                                  <a:pt x="12" y="173"/>
                                </a:cubicBezTo>
                                <a:cubicBezTo>
                                  <a:pt x="13" y="177"/>
                                  <a:pt x="15" y="181"/>
                                  <a:pt x="17" y="184"/>
                                </a:cubicBezTo>
                                <a:cubicBezTo>
                                  <a:pt x="16" y="183"/>
                                  <a:pt x="15" y="182"/>
                                  <a:pt x="14" y="180"/>
                                </a:cubicBezTo>
                                <a:cubicBezTo>
                                  <a:pt x="11" y="176"/>
                                  <a:pt x="9" y="171"/>
                                  <a:pt x="8" y="166"/>
                                </a:cubicBezTo>
                                <a:close/>
                                <a:moveTo>
                                  <a:pt x="17" y="188"/>
                                </a:moveTo>
                                <a:cubicBezTo>
                                  <a:pt x="19" y="189"/>
                                  <a:pt x="20" y="191"/>
                                  <a:pt x="21" y="192"/>
                                </a:cubicBezTo>
                                <a:cubicBezTo>
                                  <a:pt x="21" y="192"/>
                                  <a:pt x="21" y="192"/>
                                  <a:pt x="21" y="192"/>
                                </a:cubicBezTo>
                                <a:cubicBezTo>
                                  <a:pt x="22" y="193"/>
                                  <a:pt x="23" y="194"/>
                                  <a:pt x="23" y="195"/>
                                </a:cubicBezTo>
                                <a:cubicBezTo>
                                  <a:pt x="24" y="195"/>
                                  <a:pt x="24" y="195"/>
                                  <a:pt x="24" y="195"/>
                                </a:cubicBezTo>
                                <a:cubicBezTo>
                                  <a:pt x="24" y="195"/>
                                  <a:pt x="24" y="195"/>
                                  <a:pt x="24" y="196"/>
                                </a:cubicBezTo>
                                <a:cubicBezTo>
                                  <a:pt x="24" y="196"/>
                                  <a:pt x="25" y="197"/>
                                  <a:pt x="25" y="197"/>
                                </a:cubicBezTo>
                                <a:cubicBezTo>
                                  <a:pt x="28" y="200"/>
                                  <a:pt x="30" y="203"/>
                                  <a:pt x="33" y="206"/>
                                </a:cubicBezTo>
                                <a:cubicBezTo>
                                  <a:pt x="32" y="206"/>
                                  <a:pt x="32" y="207"/>
                                  <a:pt x="32" y="207"/>
                                </a:cubicBezTo>
                                <a:cubicBezTo>
                                  <a:pt x="33" y="209"/>
                                  <a:pt x="35" y="210"/>
                                  <a:pt x="36" y="211"/>
                                </a:cubicBezTo>
                                <a:cubicBezTo>
                                  <a:pt x="36" y="211"/>
                                  <a:pt x="36" y="211"/>
                                  <a:pt x="36" y="212"/>
                                </a:cubicBezTo>
                                <a:cubicBezTo>
                                  <a:pt x="40" y="216"/>
                                  <a:pt x="43" y="220"/>
                                  <a:pt x="47" y="223"/>
                                </a:cubicBezTo>
                                <a:cubicBezTo>
                                  <a:pt x="44" y="221"/>
                                  <a:pt x="41" y="218"/>
                                  <a:pt x="38" y="215"/>
                                </a:cubicBezTo>
                                <a:cubicBezTo>
                                  <a:pt x="30" y="207"/>
                                  <a:pt x="23" y="198"/>
                                  <a:pt x="17" y="188"/>
                                </a:cubicBezTo>
                                <a:close/>
                                <a:moveTo>
                                  <a:pt x="94" y="245"/>
                                </a:moveTo>
                                <a:cubicBezTo>
                                  <a:pt x="95" y="246"/>
                                  <a:pt x="96" y="246"/>
                                  <a:pt x="97" y="246"/>
                                </a:cubicBezTo>
                                <a:cubicBezTo>
                                  <a:pt x="97" y="246"/>
                                  <a:pt x="97" y="247"/>
                                  <a:pt x="97" y="247"/>
                                </a:cubicBezTo>
                                <a:cubicBezTo>
                                  <a:pt x="100" y="248"/>
                                  <a:pt x="102" y="248"/>
                                  <a:pt x="105" y="249"/>
                                </a:cubicBezTo>
                                <a:cubicBezTo>
                                  <a:pt x="105" y="249"/>
                                  <a:pt x="105" y="249"/>
                                  <a:pt x="105" y="248"/>
                                </a:cubicBezTo>
                                <a:cubicBezTo>
                                  <a:pt x="109" y="249"/>
                                  <a:pt x="112" y="249"/>
                                  <a:pt x="116" y="249"/>
                                </a:cubicBezTo>
                                <a:cubicBezTo>
                                  <a:pt x="115" y="250"/>
                                  <a:pt x="116" y="250"/>
                                  <a:pt x="116" y="250"/>
                                </a:cubicBezTo>
                                <a:cubicBezTo>
                                  <a:pt x="119" y="251"/>
                                  <a:pt x="121" y="251"/>
                                  <a:pt x="123" y="251"/>
                                </a:cubicBezTo>
                                <a:cubicBezTo>
                                  <a:pt x="111" y="251"/>
                                  <a:pt x="99" y="249"/>
                                  <a:pt x="88" y="245"/>
                                </a:cubicBezTo>
                                <a:cubicBezTo>
                                  <a:pt x="90" y="245"/>
                                  <a:pt x="92" y="245"/>
                                  <a:pt x="94" y="245"/>
                                </a:cubicBezTo>
                                <a:close/>
                                <a:moveTo>
                                  <a:pt x="135" y="251"/>
                                </a:moveTo>
                                <a:cubicBezTo>
                                  <a:pt x="140" y="250"/>
                                  <a:pt x="145" y="249"/>
                                  <a:pt x="150" y="248"/>
                                </a:cubicBezTo>
                                <a:cubicBezTo>
                                  <a:pt x="151" y="248"/>
                                  <a:pt x="150" y="247"/>
                                  <a:pt x="150" y="247"/>
                                </a:cubicBezTo>
                                <a:cubicBezTo>
                                  <a:pt x="142" y="249"/>
                                  <a:pt x="134" y="250"/>
                                  <a:pt x="127" y="250"/>
                                </a:cubicBezTo>
                                <a:cubicBezTo>
                                  <a:pt x="127" y="250"/>
                                  <a:pt x="126" y="249"/>
                                  <a:pt x="126" y="249"/>
                                </a:cubicBezTo>
                                <a:cubicBezTo>
                                  <a:pt x="120" y="248"/>
                                  <a:pt x="114" y="248"/>
                                  <a:pt x="108" y="248"/>
                                </a:cubicBezTo>
                                <a:cubicBezTo>
                                  <a:pt x="108" y="247"/>
                                  <a:pt x="108" y="247"/>
                                  <a:pt x="108" y="247"/>
                                </a:cubicBezTo>
                                <a:cubicBezTo>
                                  <a:pt x="110" y="247"/>
                                  <a:pt x="113" y="247"/>
                                  <a:pt x="115" y="247"/>
                                </a:cubicBezTo>
                                <a:cubicBezTo>
                                  <a:pt x="115" y="247"/>
                                  <a:pt x="115" y="247"/>
                                  <a:pt x="115" y="246"/>
                                </a:cubicBezTo>
                                <a:cubicBezTo>
                                  <a:pt x="117" y="246"/>
                                  <a:pt x="118" y="247"/>
                                  <a:pt x="119" y="247"/>
                                </a:cubicBezTo>
                                <a:cubicBezTo>
                                  <a:pt x="120" y="247"/>
                                  <a:pt x="120" y="247"/>
                                  <a:pt x="120" y="247"/>
                                </a:cubicBezTo>
                                <a:cubicBezTo>
                                  <a:pt x="120" y="247"/>
                                  <a:pt x="120" y="247"/>
                                  <a:pt x="120" y="247"/>
                                </a:cubicBezTo>
                                <a:cubicBezTo>
                                  <a:pt x="121" y="247"/>
                                  <a:pt x="121" y="247"/>
                                  <a:pt x="121" y="247"/>
                                </a:cubicBezTo>
                                <a:cubicBezTo>
                                  <a:pt x="121" y="247"/>
                                  <a:pt x="121" y="247"/>
                                  <a:pt x="121" y="247"/>
                                </a:cubicBezTo>
                                <a:cubicBezTo>
                                  <a:pt x="122" y="247"/>
                                  <a:pt x="122" y="247"/>
                                  <a:pt x="122" y="247"/>
                                </a:cubicBezTo>
                                <a:cubicBezTo>
                                  <a:pt x="123" y="247"/>
                                  <a:pt x="125" y="247"/>
                                  <a:pt x="126" y="248"/>
                                </a:cubicBezTo>
                                <a:cubicBezTo>
                                  <a:pt x="126" y="248"/>
                                  <a:pt x="126" y="248"/>
                                  <a:pt x="127" y="248"/>
                                </a:cubicBezTo>
                                <a:cubicBezTo>
                                  <a:pt x="136" y="248"/>
                                  <a:pt x="144" y="247"/>
                                  <a:pt x="153" y="246"/>
                                </a:cubicBezTo>
                                <a:cubicBezTo>
                                  <a:pt x="153" y="246"/>
                                  <a:pt x="153" y="246"/>
                                  <a:pt x="154" y="246"/>
                                </a:cubicBezTo>
                                <a:cubicBezTo>
                                  <a:pt x="154" y="246"/>
                                  <a:pt x="154" y="246"/>
                                  <a:pt x="154" y="246"/>
                                </a:cubicBezTo>
                                <a:cubicBezTo>
                                  <a:pt x="154" y="246"/>
                                  <a:pt x="154" y="246"/>
                                  <a:pt x="154" y="246"/>
                                </a:cubicBezTo>
                                <a:cubicBezTo>
                                  <a:pt x="155" y="246"/>
                                  <a:pt x="156" y="246"/>
                                  <a:pt x="157" y="245"/>
                                </a:cubicBezTo>
                                <a:cubicBezTo>
                                  <a:pt x="157" y="246"/>
                                  <a:pt x="158" y="246"/>
                                  <a:pt x="159" y="246"/>
                                </a:cubicBezTo>
                                <a:cubicBezTo>
                                  <a:pt x="160" y="246"/>
                                  <a:pt x="161" y="245"/>
                                  <a:pt x="162" y="244"/>
                                </a:cubicBezTo>
                                <a:cubicBezTo>
                                  <a:pt x="164" y="244"/>
                                  <a:pt x="165" y="243"/>
                                  <a:pt x="166" y="243"/>
                                </a:cubicBezTo>
                                <a:cubicBezTo>
                                  <a:pt x="168" y="242"/>
                                  <a:pt x="170" y="242"/>
                                  <a:pt x="171" y="241"/>
                                </a:cubicBezTo>
                                <a:cubicBezTo>
                                  <a:pt x="172" y="241"/>
                                  <a:pt x="174" y="240"/>
                                  <a:pt x="175" y="240"/>
                                </a:cubicBezTo>
                                <a:cubicBezTo>
                                  <a:pt x="177" y="239"/>
                                  <a:pt x="178" y="238"/>
                                  <a:pt x="180" y="238"/>
                                </a:cubicBezTo>
                                <a:cubicBezTo>
                                  <a:pt x="180" y="238"/>
                                  <a:pt x="180" y="238"/>
                                  <a:pt x="181" y="238"/>
                                </a:cubicBezTo>
                                <a:cubicBezTo>
                                  <a:pt x="184" y="236"/>
                                  <a:pt x="188" y="234"/>
                                  <a:pt x="191" y="232"/>
                                </a:cubicBezTo>
                                <a:cubicBezTo>
                                  <a:pt x="192" y="231"/>
                                  <a:pt x="191" y="230"/>
                                  <a:pt x="190" y="231"/>
                                </a:cubicBezTo>
                                <a:cubicBezTo>
                                  <a:pt x="193" y="229"/>
                                  <a:pt x="195" y="228"/>
                                  <a:pt x="197" y="226"/>
                                </a:cubicBezTo>
                                <a:cubicBezTo>
                                  <a:pt x="197" y="226"/>
                                  <a:pt x="197" y="226"/>
                                  <a:pt x="197" y="226"/>
                                </a:cubicBezTo>
                                <a:cubicBezTo>
                                  <a:pt x="198" y="225"/>
                                  <a:pt x="199" y="225"/>
                                  <a:pt x="200" y="224"/>
                                </a:cubicBezTo>
                                <a:cubicBezTo>
                                  <a:pt x="200" y="223"/>
                                  <a:pt x="201" y="223"/>
                                  <a:pt x="201" y="223"/>
                                </a:cubicBezTo>
                                <a:cubicBezTo>
                                  <a:pt x="203" y="221"/>
                                  <a:pt x="205" y="220"/>
                                  <a:pt x="207" y="218"/>
                                </a:cubicBezTo>
                                <a:cubicBezTo>
                                  <a:pt x="207" y="218"/>
                                  <a:pt x="207" y="218"/>
                                  <a:pt x="208" y="218"/>
                                </a:cubicBezTo>
                                <a:cubicBezTo>
                                  <a:pt x="207" y="218"/>
                                  <a:pt x="207" y="219"/>
                                  <a:pt x="206" y="220"/>
                                </a:cubicBezTo>
                                <a:cubicBezTo>
                                  <a:pt x="206" y="220"/>
                                  <a:pt x="207" y="221"/>
                                  <a:pt x="207" y="221"/>
                                </a:cubicBezTo>
                                <a:cubicBezTo>
                                  <a:pt x="208" y="220"/>
                                  <a:pt x="209" y="219"/>
                                  <a:pt x="210" y="218"/>
                                </a:cubicBezTo>
                                <a:cubicBezTo>
                                  <a:pt x="210" y="218"/>
                                  <a:pt x="211" y="219"/>
                                  <a:pt x="211" y="219"/>
                                </a:cubicBezTo>
                                <a:cubicBezTo>
                                  <a:pt x="190" y="237"/>
                                  <a:pt x="163" y="249"/>
                                  <a:pt x="135" y="251"/>
                                </a:cubicBezTo>
                                <a:close/>
                                <a:moveTo>
                                  <a:pt x="215" y="215"/>
                                </a:moveTo>
                                <a:cubicBezTo>
                                  <a:pt x="214" y="215"/>
                                  <a:pt x="214" y="215"/>
                                  <a:pt x="214" y="216"/>
                                </a:cubicBezTo>
                                <a:cubicBezTo>
                                  <a:pt x="214" y="215"/>
                                  <a:pt x="215" y="214"/>
                                  <a:pt x="216" y="213"/>
                                </a:cubicBezTo>
                                <a:cubicBezTo>
                                  <a:pt x="220" y="209"/>
                                  <a:pt x="224" y="203"/>
                                  <a:pt x="227" y="197"/>
                                </a:cubicBezTo>
                                <a:cubicBezTo>
                                  <a:pt x="229" y="196"/>
                                  <a:pt x="230" y="195"/>
                                  <a:pt x="231" y="194"/>
                                </a:cubicBezTo>
                                <a:cubicBezTo>
                                  <a:pt x="231" y="193"/>
                                  <a:pt x="231" y="193"/>
                                  <a:pt x="231" y="193"/>
                                </a:cubicBezTo>
                                <a:cubicBezTo>
                                  <a:pt x="229" y="193"/>
                                  <a:pt x="228" y="193"/>
                                  <a:pt x="227" y="194"/>
                                </a:cubicBezTo>
                                <a:cubicBezTo>
                                  <a:pt x="227" y="193"/>
                                  <a:pt x="227" y="193"/>
                                  <a:pt x="227" y="193"/>
                                </a:cubicBezTo>
                                <a:cubicBezTo>
                                  <a:pt x="227" y="193"/>
                                  <a:pt x="228" y="193"/>
                                  <a:pt x="228" y="193"/>
                                </a:cubicBezTo>
                                <a:cubicBezTo>
                                  <a:pt x="230" y="192"/>
                                  <a:pt x="231" y="190"/>
                                  <a:pt x="232" y="188"/>
                                </a:cubicBezTo>
                                <a:cubicBezTo>
                                  <a:pt x="232" y="188"/>
                                  <a:pt x="232" y="188"/>
                                  <a:pt x="233" y="188"/>
                                </a:cubicBezTo>
                                <a:cubicBezTo>
                                  <a:pt x="233" y="188"/>
                                  <a:pt x="233" y="188"/>
                                  <a:pt x="233" y="188"/>
                                </a:cubicBezTo>
                                <a:cubicBezTo>
                                  <a:pt x="234" y="187"/>
                                  <a:pt x="234" y="185"/>
                                  <a:pt x="235" y="184"/>
                                </a:cubicBezTo>
                                <a:cubicBezTo>
                                  <a:pt x="242" y="175"/>
                                  <a:pt x="246" y="164"/>
                                  <a:pt x="246" y="153"/>
                                </a:cubicBezTo>
                                <a:cubicBezTo>
                                  <a:pt x="246" y="152"/>
                                  <a:pt x="246" y="151"/>
                                  <a:pt x="246" y="150"/>
                                </a:cubicBezTo>
                                <a:cubicBezTo>
                                  <a:pt x="248" y="145"/>
                                  <a:pt x="248" y="140"/>
                                  <a:pt x="248" y="134"/>
                                </a:cubicBezTo>
                                <a:cubicBezTo>
                                  <a:pt x="249" y="132"/>
                                  <a:pt x="249" y="129"/>
                                  <a:pt x="250" y="126"/>
                                </a:cubicBezTo>
                                <a:cubicBezTo>
                                  <a:pt x="250" y="128"/>
                                  <a:pt x="250" y="131"/>
                                  <a:pt x="250" y="133"/>
                                </a:cubicBezTo>
                                <a:cubicBezTo>
                                  <a:pt x="250" y="134"/>
                                  <a:pt x="251" y="134"/>
                                  <a:pt x="252" y="133"/>
                                </a:cubicBezTo>
                                <a:cubicBezTo>
                                  <a:pt x="250" y="164"/>
                                  <a:pt x="237" y="193"/>
                                  <a:pt x="215" y="2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9C63A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192" w:lineRule="auto"/>
                                <w:jc w:val="center"/>
                                <w:rPr>
                                  <w:rFonts w:hint="eastAsia" w:ascii="微软雅黑" w:hAnsi="微软雅黑" w:eastAsia="微软雅黑"/>
                                  <w:color w:val="1F386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1F3864"/>
                                  <w:lang w:val="en-US" w:eastAsia="zh-CN"/>
                                </w:rPr>
                                <w:t>火</w:t>
                              </w:r>
                            </w:p>
                          </w:txbxContent>
                        </wps:txbx>
                        <wps:bodyPr vert="horz" wrap="square" lIns="0" tIns="0" rIns="0" bIns="0" numCol="1" anchor="ctr" anchorCtr="0" compatLnSpc="1">
                          <a:noAutofit/>
                        </wps:bodyPr>
                      </wps:wsp>
                      <wps:wsp>
                        <wps:cNvPr id="39" name="Freeform 13" descr="KSO_WM_UNIT_INDEX=1_1&amp;KSO_WM_UNIT_TYPE=q_i&amp;KSO_WM_UNIT_ID=wpsdiag20163441_5*q_i*1_1&amp;KSO_WM_UNIT_LAYERLEVEL=1_1&amp;KSO_WM_UNIT_CLEAR=1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"/>
                        <wps:cNvSpPr>
                          <a:spLocks noEditPoints="1"/>
                        </wps:cNvSpPr>
                        <wps:spPr bwMode="auto">
                          <a:xfrm rot="20634168">
                            <a:off x="903489" y="898162"/>
                            <a:ext cx="83926" cy="66909"/>
                          </a:xfrm>
                          <a:custGeom>
                            <a:avLst/>
                            <a:gdLst>
                              <a:gd name="T0" fmla="*/ 202 w 232"/>
                              <a:gd name="T1" fmla="*/ 90 h 184"/>
                              <a:gd name="T2" fmla="*/ 21 w 232"/>
                              <a:gd name="T3" fmla="*/ 128 h 184"/>
                              <a:gd name="T4" fmla="*/ 108 w 232"/>
                              <a:gd name="T5" fmla="*/ 145 h 184"/>
                              <a:gd name="T6" fmla="*/ 208 w 232"/>
                              <a:gd name="T7" fmla="*/ 117 h 184"/>
                              <a:gd name="T8" fmla="*/ 4 w 232"/>
                              <a:gd name="T9" fmla="*/ 84 h 184"/>
                              <a:gd name="T10" fmla="*/ 110 w 232"/>
                              <a:gd name="T11" fmla="*/ 159 h 184"/>
                              <a:gd name="T12" fmla="*/ 116 w 232"/>
                              <a:gd name="T13" fmla="*/ 162 h 184"/>
                              <a:gd name="T14" fmla="*/ 28 w 232"/>
                              <a:gd name="T15" fmla="*/ 120 h 184"/>
                              <a:gd name="T16" fmla="*/ 28 w 232"/>
                              <a:gd name="T17" fmla="*/ 120 h 184"/>
                              <a:gd name="T18" fmla="*/ 93 w 232"/>
                              <a:gd name="T19" fmla="*/ 153 h 184"/>
                              <a:gd name="T20" fmla="*/ 25 w 232"/>
                              <a:gd name="T21" fmla="*/ 129 h 184"/>
                              <a:gd name="T22" fmla="*/ 160 w 232"/>
                              <a:gd name="T23" fmla="*/ 171 h 184"/>
                              <a:gd name="T24" fmla="*/ 111 w 232"/>
                              <a:gd name="T25" fmla="*/ 151 h 184"/>
                              <a:gd name="T26" fmla="*/ 134 w 232"/>
                              <a:gd name="T27" fmla="*/ 157 h 184"/>
                              <a:gd name="T28" fmla="*/ 37 w 232"/>
                              <a:gd name="T29" fmla="*/ 126 h 184"/>
                              <a:gd name="T30" fmla="*/ 127 w 232"/>
                              <a:gd name="T31" fmla="*/ 153 h 184"/>
                              <a:gd name="T32" fmla="*/ 100 w 232"/>
                              <a:gd name="T33" fmla="*/ 148 h 184"/>
                              <a:gd name="T34" fmla="*/ 105 w 232"/>
                              <a:gd name="T35" fmla="*/ 151 h 184"/>
                              <a:gd name="T36" fmla="*/ 134 w 232"/>
                              <a:gd name="T37" fmla="*/ 154 h 184"/>
                              <a:gd name="T38" fmla="*/ 174 w 232"/>
                              <a:gd name="T39" fmla="*/ 168 h 184"/>
                              <a:gd name="T40" fmla="*/ 84 w 232"/>
                              <a:gd name="T41" fmla="*/ 133 h 184"/>
                              <a:gd name="T42" fmla="*/ 103 w 232"/>
                              <a:gd name="T43" fmla="*/ 157 h 184"/>
                              <a:gd name="T44" fmla="*/ 180 w 232"/>
                              <a:gd name="T45" fmla="*/ 164 h 184"/>
                              <a:gd name="T46" fmla="*/ 145 w 232"/>
                              <a:gd name="T47" fmla="*/ 158 h 184"/>
                              <a:gd name="T48" fmla="*/ 140 w 232"/>
                              <a:gd name="T49" fmla="*/ 156 h 184"/>
                              <a:gd name="T50" fmla="*/ 96 w 232"/>
                              <a:gd name="T51" fmla="*/ 146 h 184"/>
                              <a:gd name="T52" fmla="*/ 98 w 232"/>
                              <a:gd name="T53" fmla="*/ 140 h 184"/>
                              <a:gd name="T54" fmla="*/ 155 w 232"/>
                              <a:gd name="T55" fmla="*/ 166 h 184"/>
                              <a:gd name="T56" fmla="*/ 147 w 232"/>
                              <a:gd name="T57" fmla="*/ 164 h 184"/>
                              <a:gd name="T58" fmla="*/ 12 w 232"/>
                              <a:gd name="T59" fmla="*/ 38 h 184"/>
                              <a:gd name="T60" fmla="*/ 142 w 232"/>
                              <a:gd name="T61" fmla="*/ 156 h 184"/>
                              <a:gd name="T62" fmla="*/ 83 w 232"/>
                              <a:gd name="T63" fmla="*/ 70 h 184"/>
                              <a:gd name="T64" fmla="*/ 173 w 232"/>
                              <a:gd name="T65" fmla="*/ 159 h 184"/>
                              <a:gd name="T66" fmla="*/ 157 w 232"/>
                              <a:gd name="T67" fmla="*/ 158 h 184"/>
                              <a:gd name="T68" fmla="*/ 144 w 232"/>
                              <a:gd name="T69" fmla="*/ 164 h 184"/>
                              <a:gd name="T70" fmla="*/ 85 w 232"/>
                              <a:gd name="T71" fmla="*/ 133 h 184"/>
                              <a:gd name="T72" fmla="*/ 32 w 232"/>
                              <a:gd name="T73" fmla="*/ 23 h 184"/>
                              <a:gd name="T74" fmla="*/ 17 w 232"/>
                              <a:gd name="T75" fmla="*/ 49 h 184"/>
                              <a:gd name="T76" fmla="*/ 88 w 232"/>
                              <a:gd name="T77" fmla="*/ 67 h 184"/>
                              <a:gd name="T78" fmla="*/ 14 w 232"/>
                              <a:gd name="T79" fmla="*/ 45 h 184"/>
                              <a:gd name="T80" fmla="*/ 94 w 232"/>
                              <a:gd name="T81" fmla="*/ 60 h 184"/>
                              <a:gd name="T82" fmla="*/ 59 w 232"/>
                              <a:gd name="T83" fmla="*/ 114 h 184"/>
                              <a:gd name="T84" fmla="*/ 24 w 232"/>
                              <a:gd name="T85" fmla="*/ 54 h 184"/>
                              <a:gd name="T86" fmla="*/ 19 w 232"/>
                              <a:gd name="T87" fmla="*/ 120 h 184"/>
                              <a:gd name="T88" fmla="*/ 153 w 232"/>
                              <a:gd name="T89" fmla="*/ 147 h 184"/>
                              <a:gd name="T90" fmla="*/ 204 w 232"/>
                              <a:gd name="T91" fmla="*/ 129 h 184"/>
                              <a:gd name="T92" fmla="*/ 186 w 232"/>
                              <a:gd name="T93" fmla="*/ 132 h 184"/>
                              <a:gd name="T94" fmla="*/ 168 w 232"/>
                              <a:gd name="T95" fmla="*/ 117 h 184"/>
                              <a:gd name="T96" fmla="*/ 192 w 232"/>
                              <a:gd name="T97" fmla="*/ 108 h 184"/>
                              <a:gd name="T98" fmla="*/ 64 w 232"/>
                              <a:gd name="T99" fmla="*/ 66 h 184"/>
                              <a:gd name="T100" fmla="*/ 47 w 232"/>
                              <a:gd name="T101" fmla="*/ 31 h 184"/>
                              <a:gd name="T102" fmla="*/ 40 w 232"/>
                              <a:gd name="T103" fmla="*/ 59 h 184"/>
                              <a:gd name="T104" fmla="*/ 28 w 232"/>
                              <a:gd name="T105" fmla="*/ 61 h 184"/>
                              <a:gd name="T106" fmla="*/ 209 w 232"/>
                              <a:gd name="T107" fmla="*/ 172 h 184"/>
                              <a:gd name="T108" fmla="*/ 162 w 232"/>
                              <a:gd name="T109" fmla="*/ 176 h 184"/>
                              <a:gd name="T110" fmla="*/ 47 w 232"/>
                              <a:gd name="T111" fmla="*/ 126 h 184"/>
                              <a:gd name="T112" fmla="*/ 6 w 232"/>
                              <a:gd name="T113" fmla="*/ 74 h 184"/>
                              <a:gd name="T114" fmla="*/ 4 w 232"/>
                              <a:gd name="T115" fmla="*/ 81 h 184"/>
                              <a:gd name="T116" fmla="*/ 2 w 232"/>
                              <a:gd name="T117" fmla="*/ 38 h 184"/>
                              <a:gd name="T118" fmla="*/ 7 w 232"/>
                              <a:gd name="T119" fmla="*/ 6 h 184"/>
                              <a:gd name="T120" fmla="*/ 104 w 232"/>
                              <a:gd name="T121" fmla="*/ 31 h 184"/>
                              <a:gd name="T122" fmla="*/ 186 w 232"/>
                              <a:gd name="T123" fmla="*/ 83 h 184"/>
                              <a:gd name="T124" fmla="*/ 224 w 232"/>
                              <a:gd name="T125" fmla="*/ 14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32" h="184">
                                <a:moveTo>
                                  <a:pt x="191" y="61"/>
                                </a:moveTo>
                                <a:cubicBezTo>
                                  <a:pt x="191" y="61"/>
                                  <a:pt x="191" y="62"/>
                                  <a:pt x="191" y="62"/>
                                </a:cubicBezTo>
                                <a:cubicBezTo>
                                  <a:pt x="190" y="62"/>
                                  <a:pt x="191" y="61"/>
                                  <a:pt x="191" y="61"/>
                                </a:cubicBezTo>
                                <a:cubicBezTo>
                                  <a:pt x="191" y="61"/>
                                  <a:pt x="191" y="61"/>
                                  <a:pt x="191" y="61"/>
                                </a:cubicBezTo>
                                <a:close/>
                                <a:moveTo>
                                  <a:pt x="16" y="50"/>
                                </a:moveTo>
                                <a:cubicBezTo>
                                  <a:pt x="16" y="50"/>
                                  <a:pt x="16" y="50"/>
                                  <a:pt x="16" y="50"/>
                                </a:cubicBezTo>
                                <a:cubicBezTo>
                                  <a:pt x="16" y="50"/>
                                  <a:pt x="16" y="50"/>
                                  <a:pt x="16" y="49"/>
                                </a:cubicBezTo>
                                <a:cubicBezTo>
                                  <a:pt x="16" y="51"/>
                                  <a:pt x="16" y="51"/>
                                  <a:pt x="16" y="51"/>
                                </a:cubicBezTo>
                                <a:cubicBezTo>
                                  <a:pt x="15" y="51"/>
                                  <a:pt x="15" y="51"/>
                                  <a:pt x="15" y="51"/>
                                </a:cubicBezTo>
                                <a:cubicBezTo>
                                  <a:pt x="16" y="51"/>
                                  <a:pt x="16" y="51"/>
                                  <a:pt x="16" y="51"/>
                                </a:cubicBezTo>
                                <a:cubicBezTo>
                                  <a:pt x="16" y="50"/>
                                  <a:pt x="16" y="50"/>
                                  <a:pt x="16" y="50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201" y="89"/>
                                  <a:pt x="201" y="89"/>
                                  <a:pt x="201" y="89"/>
                                </a:cubicBezTo>
                                <a:cubicBezTo>
                                  <a:pt x="201" y="90"/>
                                  <a:pt x="201" y="90"/>
                                  <a:pt x="202" y="90"/>
                                </a:cubicBezTo>
                                <a:cubicBezTo>
                                  <a:pt x="201" y="90"/>
                                  <a:pt x="201" y="89"/>
                                  <a:pt x="201" y="89"/>
                                </a:cubicBezTo>
                                <a:lnTo>
                                  <a:pt x="201" y="88"/>
                                </a:lnTo>
                                <a:close/>
                                <a:moveTo>
                                  <a:pt x="81" y="71"/>
                                </a:moveTo>
                                <a:cubicBezTo>
                                  <a:pt x="81" y="69"/>
                                  <a:pt x="81" y="69"/>
                                  <a:pt x="81" y="69"/>
                                </a:cubicBezTo>
                                <a:cubicBezTo>
                                  <a:pt x="80" y="69"/>
                                  <a:pt x="81" y="70"/>
                                  <a:pt x="81" y="70"/>
                                </a:cubicBezTo>
                                <a:cubicBezTo>
                                  <a:pt x="81" y="71"/>
                                  <a:pt x="81" y="71"/>
                                  <a:pt x="81" y="71"/>
                                </a:cubicBezTo>
                                <a:close/>
                                <a:moveTo>
                                  <a:pt x="91" y="82"/>
                                </a:moveTo>
                                <a:cubicBezTo>
                                  <a:pt x="91" y="81"/>
                                  <a:pt x="90" y="81"/>
                                  <a:pt x="89" y="81"/>
                                </a:cubicBezTo>
                                <a:cubicBezTo>
                                  <a:pt x="89" y="82"/>
                                  <a:pt x="90" y="82"/>
                                  <a:pt x="91" y="82"/>
                                </a:cubicBezTo>
                                <a:close/>
                                <a:moveTo>
                                  <a:pt x="21" y="128"/>
                                </a:moveTo>
                                <a:cubicBezTo>
                                  <a:pt x="21" y="128"/>
                                  <a:pt x="21" y="129"/>
                                  <a:pt x="21" y="129"/>
                                </a:cubicBezTo>
                                <a:cubicBezTo>
                                  <a:pt x="21" y="130"/>
                                  <a:pt x="21" y="130"/>
                                  <a:pt x="21" y="130"/>
                                </a:cubicBezTo>
                                <a:cubicBezTo>
                                  <a:pt x="21" y="129"/>
                                  <a:pt x="21" y="129"/>
                                  <a:pt x="21" y="129"/>
                                </a:cubicBezTo>
                                <a:cubicBezTo>
                                  <a:pt x="21" y="129"/>
                                  <a:pt x="21" y="128"/>
                                  <a:pt x="21" y="128"/>
                                </a:cubicBezTo>
                                <a:close/>
                                <a:moveTo>
                                  <a:pt x="143" y="168"/>
                                </a:moveTo>
                                <a:cubicBezTo>
                                  <a:pt x="143" y="168"/>
                                  <a:pt x="143" y="168"/>
                                  <a:pt x="143" y="169"/>
                                </a:cubicBezTo>
                                <a:cubicBezTo>
                                  <a:pt x="143" y="169"/>
                                  <a:pt x="144" y="169"/>
                                  <a:pt x="145" y="168"/>
                                </a:cubicBezTo>
                                <a:cubicBezTo>
                                  <a:pt x="144" y="168"/>
                                  <a:pt x="144" y="168"/>
                                  <a:pt x="143" y="168"/>
                                </a:cubicBezTo>
                                <a:close/>
                                <a:moveTo>
                                  <a:pt x="4" y="52"/>
                                </a:moveTo>
                                <a:cubicBezTo>
                                  <a:pt x="4" y="52"/>
                                  <a:pt x="4" y="52"/>
                                  <a:pt x="4" y="52"/>
                                </a:cubicBezTo>
                                <a:cubicBezTo>
                                  <a:pt x="4" y="53"/>
                                  <a:pt x="4" y="54"/>
                                  <a:pt x="4" y="54"/>
                                </a:cubicBezTo>
                                <a:lnTo>
                                  <a:pt x="4" y="52"/>
                                </a:lnTo>
                                <a:close/>
                                <a:moveTo>
                                  <a:pt x="185" y="153"/>
                                </a:moveTo>
                                <a:cubicBezTo>
                                  <a:pt x="185" y="154"/>
                                  <a:pt x="185" y="153"/>
                                  <a:pt x="185" y="153"/>
                                </a:cubicBezTo>
                                <a:cubicBezTo>
                                  <a:pt x="184" y="153"/>
                                  <a:pt x="184" y="154"/>
                                  <a:pt x="185" y="154"/>
                                </a:cubicBezTo>
                                <a:cubicBezTo>
                                  <a:pt x="185" y="154"/>
                                  <a:pt x="186" y="154"/>
                                  <a:pt x="185" y="153"/>
                                </a:cubicBezTo>
                                <a:close/>
                                <a:moveTo>
                                  <a:pt x="108" y="145"/>
                                </a:moveTo>
                                <a:cubicBezTo>
                                  <a:pt x="108" y="145"/>
                                  <a:pt x="108" y="145"/>
                                  <a:pt x="108" y="145"/>
                                </a:cubicBezTo>
                                <a:cubicBezTo>
                                  <a:pt x="108" y="146"/>
                                  <a:pt x="108" y="147"/>
                                  <a:pt x="108" y="147"/>
                                </a:cubicBezTo>
                                <a:cubicBezTo>
                                  <a:pt x="108" y="146"/>
                                  <a:pt x="109" y="146"/>
                                  <a:pt x="108" y="145"/>
                                </a:cubicBezTo>
                                <a:close/>
                                <a:moveTo>
                                  <a:pt x="25" y="136"/>
                                </a:moveTo>
                                <a:cubicBezTo>
                                  <a:pt x="25" y="136"/>
                                  <a:pt x="26" y="135"/>
                                  <a:pt x="25" y="135"/>
                                </a:cubicBezTo>
                                <a:cubicBezTo>
                                  <a:pt x="25" y="135"/>
                                  <a:pt x="26" y="137"/>
                                  <a:pt x="25" y="136"/>
                                </a:cubicBezTo>
                                <a:close/>
                                <a:moveTo>
                                  <a:pt x="175" y="171"/>
                                </a:moveTo>
                                <a:cubicBezTo>
                                  <a:pt x="174" y="171"/>
                                  <a:pt x="173" y="171"/>
                                  <a:pt x="173" y="172"/>
                                </a:cubicBezTo>
                                <a:cubicBezTo>
                                  <a:pt x="174" y="172"/>
                                  <a:pt x="175" y="172"/>
                                  <a:pt x="176" y="172"/>
                                </a:cubicBezTo>
                                <a:cubicBezTo>
                                  <a:pt x="175" y="171"/>
                                  <a:pt x="175" y="171"/>
                                  <a:pt x="175" y="171"/>
                                </a:cubicBezTo>
                                <a:close/>
                                <a:moveTo>
                                  <a:pt x="14" y="33"/>
                                </a:moveTo>
                                <a:cubicBezTo>
                                  <a:pt x="14" y="34"/>
                                  <a:pt x="13" y="34"/>
                                  <a:pt x="13" y="35"/>
                                </a:cubicBezTo>
                                <a:cubicBezTo>
                                  <a:pt x="13" y="35"/>
                                  <a:pt x="14" y="34"/>
                                  <a:pt x="14" y="33"/>
                                </a:cubicBezTo>
                                <a:close/>
                                <a:moveTo>
                                  <a:pt x="209" y="119"/>
                                </a:moveTo>
                                <a:cubicBezTo>
                                  <a:pt x="209" y="119"/>
                                  <a:pt x="208" y="118"/>
                                  <a:pt x="208" y="117"/>
                                </a:cubicBezTo>
                                <a:cubicBezTo>
                                  <a:pt x="208" y="118"/>
                                  <a:pt x="208" y="119"/>
                                  <a:pt x="209" y="119"/>
                                </a:cubicBezTo>
                                <a:close/>
                                <a:moveTo>
                                  <a:pt x="5" y="87"/>
                                </a:moveTo>
                                <a:cubicBezTo>
                                  <a:pt x="5" y="88"/>
                                  <a:pt x="5" y="89"/>
                                  <a:pt x="5" y="89"/>
                                </a:cubicBezTo>
                                <a:cubicBezTo>
                                  <a:pt x="4" y="88"/>
                                  <a:pt x="4" y="88"/>
                                  <a:pt x="4" y="87"/>
                                </a:cubicBezTo>
                                <a:lnTo>
                                  <a:pt x="5" y="87"/>
                                </a:lnTo>
                                <a:close/>
                                <a:moveTo>
                                  <a:pt x="24" y="123"/>
                                </a:moveTo>
                                <a:cubicBezTo>
                                  <a:pt x="24" y="121"/>
                                  <a:pt x="24" y="121"/>
                                  <a:pt x="24" y="121"/>
                                </a:cubicBezTo>
                                <a:cubicBezTo>
                                  <a:pt x="23" y="121"/>
                                  <a:pt x="24" y="122"/>
                                  <a:pt x="24" y="123"/>
                                </a:cubicBezTo>
                                <a:cubicBezTo>
                                  <a:pt x="24" y="123"/>
                                  <a:pt x="24" y="123"/>
                                  <a:pt x="24" y="123"/>
                                </a:cubicBezTo>
                                <a:close/>
                                <a:moveTo>
                                  <a:pt x="21" y="128"/>
                                </a:moveTo>
                                <a:cubicBezTo>
                                  <a:pt x="21" y="127"/>
                                  <a:pt x="21" y="126"/>
                                  <a:pt x="20" y="126"/>
                                </a:cubicBezTo>
                                <a:cubicBezTo>
                                  <a:pt x="20" y="126"/>
                                  <a:pt x="20" y="127"/>
                                  <a:pt x="21" y="128"/>
                                </a:cubicBezTo>
                                <a:close/>
                                <a:moveTo>
                                  <a:pt x="4" y="84"/>
                                </a:moveTo>
                                <a:cubicBezTo>
                                  <a:pt x="4" y="83"/>
                                  <a:pt x="3" y="84"/>
                                  <a:pt x="4" y="84"/>
                                </a:cubicBezTo>
                                <a:cubicBezTo>
                                  <a:pt x="4" y="84"/>
                                  <a:pt x="3" y="86"/>
                                  <a:pt x="4" y="85"/>
                                </a:cubicBezTo>
                                <a:cubicBezTo>
                                  <a:pt x="4" y="85"/>
                                  <a:pt x="4" y="84"/>
                                  <a:pt x="4" y="84"/>
                                </a:cubicBezTo>
                                <a:close/>
                                <a:moveTo>
                                  <a:pt x="103" y="139"/>
                                </a:moveTo>
                                <a:cubicBezTo>
                                  <a:pt x="102" y="139"/>
                                  <a:pt x="102" y="139"/>
                                  <a:pt x="102" y="139"/>
                                </a:cubicBezTo>
                                <a:cubicBezTo>
                                  <a:pt x="102" y="139"/>
                                  <a:pt x="103" y="140"/>
                                  <a:pt x="104" y="139"/>
                                </a:cubicBezTo>
                                <a:cubicBezTo>
                                  <a:pt x="104" y="139"/>
                                  <a:pt x="103" y="139"/>
                                  <a:pt x="103" y="139"/>
                                </a:cubicBezTo>
                                <a:close/>
                                <a:moveTo>
                                  <a:pt x="87" y="67"/>
                                </a:moveTo>
                                <a:cubicBezTo>
                                  <a:pt x="87" y="66"/>
                                  <a:pt x="86" y="66"/>
                                  <a:pt x="86" y="67"/>
                                </a:cubicBezTo>
                                <a:cubicBezTo>
                                  <a:pt x="86" y="67"/>
                                  <a:pt x="86" y="69"/>
                                  <a:pt x="87" y="68"/>
                                </a:cubicBezTo>
                                <a:cubicBezTo>
                                  <a:pt x="87" y="68"/>
                                  <a:pt x="87" y="67"/>
                                  <a:pt x="87" y="67"/>
                                </a:cubicBezTo>
                                <a:close/>
                                <a:moveTo>
                                  <a:pt x="191" y="170"/>
                                </a:moveTo>
                                <a:cubicBezTo>
                                  <a:pt x="191" y="170"/>
                                  <a:pt x="190" y="171"/>
                                  <a:pt x="189" y="172"/>
                                </a:cubicBezTo>
                                <a:cubicBezTo>
                                  <a:pt x="190" y="171"/>
                                  <a:pt x="191" y="171"/>
                                  <a:pt x="191" y="170"/>
                                </a:cubicBezTo>
                                <a:close/>
                                <a:moveTo>
                                  <a:pt x="110" y="159"/>
                                </a:moveTo>
                                <a:cubicBezTo>
                                  <a:pt x="109" y="159"/>
                                  <a:pt x="111" y="160"/>
                                  <a:pt x="109" y="160"/>
                                </a:cubicBezTo>
                                <a:cubicBezTo>
                                  <a:pt x="110" y="161"/>
                                  <a:pt x="110" y="161"/>
                                  <a:pt x="110" y="161"/>
                                </a:cubicBezTo>
                                <a:cubicBezTo>
                                  <a:pt x="110" y="160"/>
                                  <a:pt x="111" y="160"/>
                                  <a:pt x="110" y="159"/>
                                </a:cubicBezTo>
                                <a:close/>
                                <a:moveTo>
                                  <a:pt x="27" y="122"/>
                                </a:moveTo>
                                <a:cubicBezTo>
                                  <a:pt x="28" y="121"/>
                                  <a:pt x="27" y="120"/>
                                  <a:pt x="27" y="118"/>
                                </a:cubicBezTo>
                                <a:cubicBezTo>
                                  <a:pt x="27" y="120"/>
                                  <a:pt x="27" y="121"/>
                                  <a:pt x="27" y="122"/>
                                </a:cubicBezTo>
                                <a:cubicBezTo>
                                  <a:pt x="27" y="122"/>
                                  <a:pt x="27" y="122"/>
                                  <a:pt x="27" y="122"/>
                                </a:cubicBezTo>
                                <a:close/>
                                <a:moveTo>
                                  <a:pt x="195" y="170"/>
                                </a:moveTo>
                                <a:cubicBezTo>
                                  <a:pt x="194" y="170"/>
                                  <a:pt x="193" y="171"/>
                                  <a:pt x="193" y="172"/>
                                </a:cubicBezTo>
                                <a:cubicBezTo>
                                  <a:pt x="194" y="172"/>
                                  <a:pt x="195" y="171"/>
                                  <a:pt x="195" y="170"/>
                                </a:cubicBezTo>
                                <a:close/>
                                <a:moveTo>
                                  <a:pt x="116" y="162"/>
                                </a:moveTo>
                                <a:cubicBezTo>
                                  <a:pt x="116" y="162"/>
                                  <a:pt x="116" y="162"/>
                                  <a:pt x="115" y="162"/>
                                </a:cubicBezTo>
                                <a:cubicBezTo>
                                  <a:pt x="115" y="162"/>
                                  <a:pt x="116" y="163"/>
                                  <a:pt x="116" y="163"/>
                                </a:cubicBezTo>
                                <a:cubicBezTo>
                                  <a:pt x="116" y="163"/>
                                  <a:pt x="117" y="162"/>
                                  <a:pt x="116" y="162"/>
                                </a:cubicBezTo>
                                <a:close/>
                                <a:moveTo>
                                  <a:pt x="92" y="152"/>
                                </a:moveTo>
                                <a:cubicBezTo>
                                  <a:pt x="91" y="151"/>
                                  <a:pt x="90" y="151"/>
                                  <a:pt x="89" y="150"/>
                                </a:cubicBezTo>
                                <a:cubicBezTo>
                                  <a:pt x="90" y="151"/>
                                  <a:pt x="91" y="152"/>
                                  <a:pt x="92" y="152"/>
                                </a:cubicBezTo>
                                <a:cubicBezTo>
                                  <a:pt x="92" y="152"/>
                                  <a:pt x="92" y="152"/>
                                  <a:pt x="92" y="152"/>
                                </a:cubicBezTo>
                                <a:close/>
                                <a:moveTo>
                                  <a:pt x="98" y="155"/>
                                </a:moveTo>
                                <a:cubicBezTo>
                                  <a:pt x="98" y="155"/>
                                  <a:pt x="98" y="154"/>
                                  <a:pt x="98" y="154"/>
                                </a:cubicBezTo>
                                <a:cubicBezTo>
                                  <a:pt x="97" y="155"/>
                                  <a:pt x="98" y="156"/>
                                  <a:pt x="99" y="156"/>
                                </a:cubicBezTo>
                                <a:cubicBezTo>
                                  <a:pt x="99" y="156"/>
                                  <a:pt x="99" y="155"/>
                                  <a:pt x="99" y="155"/>
                                </a:cubicBezTo>
                                <a:cubicBezTo>
                                  <a:pt x="99" y="155"/>
                                  <a:pt x="98" y="155"/>
                                  <a:pt x="98" y="155"/>
                                </a:cubicBezTo>
                                <a:close/>
                                <a:moveTo>
                                  <a:pt x="107" y="149"/>
                                </a:moveTo>
                                <a:cubicBezTo>
                                  <a:pt x="106" y="149"/>
                                  <a:pt x="106" y="149"/>
                                  <a:pt x="106" y="149"/>
                                </a:cubicBezTo>
                                <a:cubicBezTo>
                                  <a:pt x="106" y="150"/>
                                  <a:pt x="106" y="153"/>
                                  <a:pt x="106" y="153"/>
                                </a:cubicBezTo>
                                <a:cubicBezTo>
                                  <a:pt x="106" y="152"/>
                                  <a:pt x="106" y="151"/>
                                  <a:pt x="107" y="149"/>
                                </a:cubicBezTo>
                                <a:close/>
                                <a:moveTo>
                                  <a:pt x="28" y="120"/>
                                </a:moveTo>
                                <a:cubicBezTo>
                                  <a:pt x="28" y="119"/>
                                  <a:pt x="29" y="118"/>
                                  <a:pt x="29" y="117"/>
                                </a:cubicBezTo>
                                <a:cubicBezTo>
                                  <a:pt x="28" y="117"/>
                                  <a:pt x="28" y="118"/>
                                  <a:pt x="28" y="118"/>
                                </a:cubicBezTo>
                                <a:cubicBezTo>
                                  <a:pt x="28" y="119"/>
                                  <a:pt x="28" y="119"/>
                                  <a:pt x="28" y="120"/>
                                </a:cubicBezTo>
                                <a:close/>
                                <a:moveTo>
                                  <a:pt x="139" y="167"/>
                                </a:moveTo>
                                <a:cubicBezTo>
                                  <a:pt x="138" y="168"/>
                                  <a:pt x="137" y="167"/>
                                  <a:pt x="136" y="168"/>
                                </a:cubicBezTo>
                                <a:cubicBezTo>
                                  <a:pt x="137" y="168"/>
                                  <a:pt x="139" y="168"/>
                                  <a:pt x="139" y="168"/>
                                </a:cubicBezTo>
                                <a:cubicBezTo>
                                  <a:pt x="140" y="168"/>
                                  <a:pt x="140" y="167"/>
                                  <a:pt x="139" y="167"/>
                                </a:cubicBezTo>
                                <a:close/>
                                <a:moveTo>
                                  <a:pt x="28" y="120"/>
                                </a:moveTo>
                                <a:cubicBezTo>
                                  <a:pt x="28" y="121"/>
                                  <a:pt x="29" y="122"/>
                                  <a:pt x="29" y="124"/>
                                </a:cubicBezTo>
                                <a:cubicBezTo>
                                  <a:pt x="29" y="124"/>
                                  <a:pt x="29" y="124"/>
                                  <a:pt x="29" y="124"/>
                                </a:cubicBezTo>
                                <a:cubicBezTo>
                                  <a:pt x="29" y="125"/>
                                  <a:pt x="29" y="125"/>
                                  <a:pt x="29" y="125"/>
                                </a:cubicBezTo>
                                <a:cubicBezTo>
                                  <a:pt x="29" y="124"/>
                                  <a:pt x="29" y="124"/>
                                  <a:pt x="29" y="124"/>
                                </a:cubicBezTo>
                                <a:cubicBezTo>
                                  <a:pt x="29" y="123"/>
                                  <a:pt x="29" y="121"/>
                                  <a:pt x="29" y="120"/>
                                </a:cubicBezTo>
                                <a:cubicBezTo>
                                  <a:pt x="29" y="120"/>
                                  <a:pt x="28" y="120"/>
                                  <a:pt x="28" y="120"/>
                                </a:cubicBezTo>
                                <a:close/>
                                <a:moveTo>
                                  <a:pt x="179" y="154"/>
                                </a:moveTo>
                                <a:cubicBezTo>
                                  <a:pt x="180" y="154"/>
                                  <a:pt x="182" y="154"/>
                                  <a:pt x="183" y="154"/>
                                </a:cubicBezTo>
                                <a:cubicBezTo>
                                  <a:pt x="182" y="154"/>
                                  <a:pt x="181" y="154"/>
                                  <a:pt x="181" y="153"/>
                                </a:cubicBezTo>
                                <a:cubicBezTo>
                                  <a:pt x="180" y="154"/>
                                  <a:pt x="180" y="154"/>
                                  <a:pt x="179" y="154"/>
                                </a:cubicBezTo>
                                <a:close/>
                                <a:moveTo>
                                  <a:pt x="114" y="148"/>
                                </a:moveTo>
                                <a:cubicBezTo>
                                  <a:pt x="114" y="149"/>
                                  <a:pt x="114" y="150"/>
                                  <a:pt x="114" y="151"/>
                                </a:cubicBezTo>
                                <a:cubicBezTo>
                                  <a:pt x="114" y="150"/>
                                  <a:pt x="114" y="149"/>
                                  <a:pt x="115" y="149"/>
                                </a:cubicBezTo>
                                <a:cubicBezTo>
                                  <a:pt x="115" y="148"/>
                                  <a:pt x="115" y="148"/>
                                  <a:pt x="114" y="148"/>
                                </a:cubicBezTo>
                                <a:close/>
                                <a:moveTo>
                                  <a:pt x="156" y="154"/>
                                </a:moveTo>
                                <a:cubicBezTo>
                                  <a:pt x="156" y="154"/>
                                  <a:pt x="156" y="153"/>
                                  <a:pt x="156" y="153"/>
                                </a:cubicBezTo>
                                <a:cubicBezTo>
                                  <a:pt x="155" y="153"/>
                                  <a:pt x="153" y="153"/>
                                  <a:pt x="152" y="153"/>
                                </a:cubicBezTo>
                                <a:lnTo>
                                  <a:pt x="156" y="154"/>
                                </a:lnTo>
                                <a:close/>
                                <a:moveTo>
                                  <a:pt x="96" y="154"/>
                                </a:moveTo>
                                <a:cubicBezTo>
                                  <a:pt x="95" y="153"/>
                                  <a:pt x="94" y="153"/>
                                  <a:pt x="93" y="153"/>
                                </a:cubicBezTo>
                                <a:cubicBezTo>
                                  <a:pt x="94" y="154"/>
                                  <a:pt x="95" y="154"/>
                                  <a:pt x="96" y="155"/>
                                </a:cubicBezTo>
                                <a:cubicBezTo>
                                  <a:pt x="96" y="155"/>
                                  <a:pt x="96" y="154"/>
                                  <a:pt x="96" y="154"/>
                                </a:cubicBezTo>
                                <a:close/>
                                <a:moveTo>
                                  <a:pt x="171" y="171"/>
                                </a:moveTo>
                                <a:cubicBezTo>
                                  <a:pt x="170" y="172"/>
                                  <a:pt x="169" y="171"/>
                                  <a:pt x="168" y="171"/>
                                </a:cubicBezTo>
                                <a:cubicBezTo>
                                  <a:pt x="168" y="171"/>
                                  <a:pt x="168" y="172"/>
                                  <a:pt x="168" y="172"/>
                                </a:cubicBezTo>
                                <a:cubicBezTo>
                                  <a:pt x="169" y="172"/>
                                  <a:pt x="170" y="172"/>
                                  <a:pt x="170" y="172"/>
                                </a:cubicBezTo>
                                <a:cubicBezTo>
                                  <a:pt x="171" y="172"/>
                                  <a:pt x="172" y="172"/>
                                  <a:pt x="171" y="171"/>
                                </a:cubicBezTo>
                                <a:close/>
                                <a:moveTo>
                                  <a:pt x="24" y="123"/>
                                </a:moveTo>
                                <a:cubicBezTo>
                                  <a:pt x="24" y="123"/>
                                  <a:pt x="24" y="124"/>
                                  <a:pt x="24" y="125"/>
                                </a:cubicBezTo>
                                <a:cubicBezTo>
                                  <a:pt x="24" y="125"/>
                                  <a:pt x="25" y="125"/>
                                  <a:pt x="25" y="125"/>
                                </a:cubicBezTo>
                                <a:cubicBezTo>
                                  <a:pt x="25" y="125"/>
                                  <a:pt x="25" y="126"/>
                                  <a:pt x="25" y="126"/>
                                </a:cubicBezTo>
                                <a:cubicBezTo>
                                  <a:pt x="25" y="127"/>
                                  <a:pt x="25" y="127"/>
                                  <a:pt x="25" y="127"/>
                                </a:cubicBezTo>
                                <a:cubicBezTo>
                                  <a:pt x="25" y="128"/>
                                  <a:pt x="25" y="128"/>
                                  <a:pt x="25" y="128"/>
                                </a:cubicBezTo>
                                <a:cubicBezTo>
                                  <a:pt x="25" y="129"/>
                                  <a:pt x="25" y="129"/>
                                  <a:pt x="25" y="129"/>
                                </a:cubicBezTo>
                                <a:cubicBezTo>
                                  <a:pt x="25" y="130"/>
                                  <a:pt x="25" y="130"/>
                                  <a:pt x="25" y="130"/>
                                </a:cubicBezTo>
                                <a:cubicBezTo>
                                  <a:pt x="25" y="129"/>
                                  <a:pt x="25" y="129"/>
                                  <a:pt x="25" y="129"/>
                                </a:cubicBezTo>
                                <a:cubicBezTo>
                                  <a:pt x="25" y="128"/>
                                  <a:pt x="25" y="128"/>
                                  <a:pt x="25" y="128"/>
                                </a:cubicBezTo>
                                <a:cubicBezTo>
                                  <a:pt x="25" y="127"/>
                                  <a:pt x="25" y="127"/>
                                  <a:pt x="25" y="127"/>
                                </a:cubicBezTo>
                                <a:cubicBezTo>
                                  <a:pt x="25" y="126"/>
                                  <a:pt x="25" y="126"/>
                                  <a:pt x="25" y="126"/>
                                </a:cubicBezTo>
                                <a:cubicBezTo>
                                  <a:pt x="25" y="126"/>
                                  <a:pt x="25" y="125"/>
                                  <a:pt x="25" y="125"/>
                                </a:cubicBezTo>
                                <a:cubicBezTo>
                                  <a:pt x="25" y="124"/>
                                  <a:pt x="25" y="124"/>
                                  <a:pt x="25" y="123"/>
                                </a:cubicBezTo>
                                <a:cubicBezTo>
                                  <a:pt x="24" y="123"/>
                                  <a:pt x="24" y="123"/>
                                  <a:pt x="24" y="123"/>
                                </a:cubicBezTo>
                                <a:close/>
                                <a:moveTo>
                                  <a:pt x="114" y="161"/>
                                </a:moveTo>
                                <a:cubicBezTo>
                                  <a:pt x="113" y="161"/>
                                  <a:pt x="112" y="160"/>
                                  <a:pt x="112" y="160"/>
                                </a:cubicBezTo>
                                <a:cubicBezTo>
                                  <a:pt x="111" y="161"/>
                                  <a:pt x="112" y="161"/>
                                  <a:pt x="113" y="162"/>
                                </a:cubicBezTo>
                                <a:cubicBezTo>
                                  <a:pt x="113" y="162"/>
                                  <a:pt x="114" y="161"/>
                                  <a:pt x="114" y="161"/>
                                </a:cubicBezTo>
                                <a:close/>
                                <a:moveTo>
                                  <a:pt x="162" y="171"/>
                                </a:moveTo>
                                <a:cubicBezTo>
                                  <a:pt x="161" y="171"/>
                                  <a:pt x="161" y="170"/>
                                  <a:pt x="160" y="171"/>
                                </a:cubicBezTo>
                                <a:cubicBezTo>
                                  <a:pt x="161" y="171"/>
                                  <a:pt x="162" y="171"/>
                                  <a:pt x="163" y="171"/>
                                </a:cubicBezTo>
                                <a:cubicBezTo>
                                  <a:pt x="163" y="171"/>
                                  <a:pt x="164" y="171"/>
                                  <a:pt x="164" y="171"/>
                                </a:cubicBezTo>
                                <a:cubicBezTo>
                                  <a:pt x="163" y="171"/>
                                  <a:pt x="163" y="171"/>
                                  <a:pt x="162" y="171"/>
                                </a:cubicBezTo>
                                <a:close/>
                                <a:moveTo>
                                  <a:pt x="96" y="84"/>
                                </a:moveTo>
                                <a:cubicBezTo>
                                  <a:pt x="95" y="83"/>
                                  <a:pt x="93" y="82"/>
                                  <a:pt x="91" y="82"/>
                                </a:cubicBezTo>
                                <a:cubicBezTo>
                                  <a:pt x="93" y="82"/>
                                  <a:pt x="94" y="83"/>
                                  <a:pt x="96" y="84"/>
                                </a:cubicBezTo>
                                <a:close/>
                                <a:moveTo>
                                  <a:pt x="123" y="154"/>
                                </a:moveTo>
                                <a:cubicBezTo>
                                  <a:pt x="124" y="153"/>
                                  <a:pt x="124" y="152"/>
                                  <a:pt x="125" y="152"/>
                                </a:cubicBezTo>
                                <a:cubicBezTo>
                                  <a:pt x="124" y="151"/>
                                  <a:pt x="124" y="151"/>
                                  <a:pt x="124" y="152"/>
                                </a:cubicBezTo>
                                <a:cubicBezTo>
                                  <a:pt x="123" y="153"/>
                                  <a:pt x="123" y="154"/>
                                  <a:pt x="123" y="155"/>
                                </a:cubicBezTo>
                                <a:cubicBezTo>
                                  <a:pt x="123" y="155"/>
                                  <a:pt x="123" y="154"/>
                                  <a:pt x="123" y="154"/>
                                </a:cubicBezTo>
                                <a:close/>
                                <a:moveTo>
                                  <a:pt x="112" y="147"/>
                                </a:moveTo>
                                <a:cubicBezTo>
                                  <a:pt x="112" y="147"/>
                                  <a:pt x="111" y="147"/>
                                  <a:pt x="111" y="147"/>
                                </a:cubicBezTo>
                                <a:cubicBezTo>
                                  <a:pt x="111" y="148"/>
                                  <a:pt x="111" y="150"/>
                                  <a:pt x="111" y="151"/>
                                </a:cubicBezTo>
                                <a:cubicBezTo>
                                  <a:pt x="111" y="149"/>
                                  <a:pt x="112" y="148"/>
                                  <a:pt x="112" y="147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201" y="87"/>
                                  <a:pt x="200" y="85"/>
                                  <a:pt x="200" y="83"/>
                                </a:cubicBezTo>
                                <a:cubicBezTo>
                                  <a:pt x="200" y="84"/>
                                  <a:pt x="199" y="84"/>
                                  <a:pt x="199" y="84"/>
                                </a:cubicBezTo>
                                <a:cubicBezTo>
                                  <a:pt x="200" y="86"/>
                                  <a:pt x="200" y="87"/>
                                  <a:pt x="201" y="88"/>
                                </a:cubicBezTo>
                                <a:close/>
                                <a:moveTo>
                                  <a:pt x="207" y="158"/>
                                </a:moveTo>
                                <a:cubicBezTo>
                                  <a:pt x="206" y="159"/>
                                  <a:pt x="204" y="160"/>
                                  <a:pt x="203" y="162"/>
                                </a:cubicBezTo>
                                <a:cubicBezTo>
                                  <a:pt x="203" y="162"/>
                                  <a:pt x="203" y="162"/>
                                  <a:pt x="203" y="162"/>
                                </a:cubicBezTo>
                                <a:cubicBezTo>
                                  <a:pt x="204" y="161"/>
                                  <a:pt x="206" y="160"/>
                                  <a:pt x="207" y="158"/>
                                </a:cubicBezTo>
                                <a:cubicBezTo>
                                  <a:pt x="207" y="158"/>
                                  <a:pt x="207" y="158"/>
                                  <a:pt x="207" y="158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3" y="159"/>
                                  <a:pt x="132" y="160"/>
                                  <a:pt x="131" y="162"/>
                                </a:cubicBezTo>
                                <a:cubicBezTo>
                                  <a:pt x="131" y="162"/>
                                  <a:pt x="131" y="162"/>
                                  <a:pt x="132" y="162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112" y="151"/>
                                </a:moveTo>
                                <a:cubicBezTo>
                                  <a:pt x="112" y="152"/>
                                  <a:pt x="111" y="154"/>
                                  <a:pt x="111" y="155"/>
                                </a:cubicBezTo>
                                <a:cubicBezTo>
                                  <a:pt x="112" y="155"/>
                                  <a:pt x="112" y="155"/>
                                  <a:pt x="112" y="155"/>
                                </a:cubicBezTo>
                                <a:cubicBezTo>
                                  <a:pt x="112" y="154"/>
                                  <a:pt x="112" y="153"/>
                                  <a:pt x="112" y="152"/>
                                </a:cubicBezTo>
                                <a:cubicBezTo>
                                  <a:pt x="112" y="151"/>
                                  <a:pt x="113" y="151"/>
                                  <a:pt x="112" y="151"/>
                                </a:cubicBezTo>
                                <a:close/>
                                <a:moveTo>
                                  <a:pt x="164" y="153"/>
                                </a:moveTo>
                                <a:cubicBezTo>
                                  <a:pt x="164" y="153"/>
                                  <a:pt x="164" y="154"/>
                                  <a:pt x="164" y="154"/>
                                </a:cubicBezTo>
                                <a:cubicBezTo>
                                  <a:pt x="157" y="153"/>
                                  <a:pt x="157" y="153"/>
                                  <a:pt x="157" y="153"/>
                                </a:cubicBezTo>
                                <a:cubicBezTo>
                                  <a:pt x="159" y="154"/>
                                  <a:pt x="161" y="154"/>
                                  <a:pt x="162" y="154"/>
                                </a:cubicBezTo>
                                <a:cubicBezTo>
                                  <a:pt x="163" y="154"/>
                                  <a:pt x="164" y="154"/>
                                  <a:pt x="164" y="153"/>
                                </a:cubicBezTo>
                                <a:close/>
                                <a:moveTo>
                                  <a:pt x="37" y="126"/>
                                </a:moveTo>
                                <a:cubicBezTo>
                                  <a:pt x="37" y="124"/>
                                  <a:pt x="37" y="122"/>
                                  <a:pt x="36" y="120"/>
                                </a:cubicBezTo>
                                <a:cubicBezTo>
                                  <a:pt x="37" y="120"/>
                                  <a:pt x="36" y="119"/>
                                  <a:pt x="36" y="120"/>
                                </a:cubicBezTo>
                                <a:cubicBezTo>
                                  <a:pt x="37" y="126"/>
                                  <a:pt x="37" y="126"/>
                                  <a:pt x="37" y="126"/>
                                </a:cubicBezTo>
                                <a:cubicBezTo>
                                  <a:pt x="37" y="126"/>
                                  <a:pt x="38" y="127"/>
                                  <a:pt x="37" y="126"/>
                                </a:cubicBezTo>
                                <a:close/>
                                <a:moveTo>
                                  <a:pt x="35" y="127"/>
                                </a:moveTo>
                                <a:cubicBezTo>
                                  <a:pt x="33" y="120"/>
                                  <a:pt x="33" y="120"/>
                                  <a:pt x="33" y="120"/>
                                </a:cubicBezTo>
                                <a:cubicBezTo>
                                  <a:pt x="33" y="123"/>
                                  <a:pt x="34" y="126"/>
                                  <a:pt x="34" y="129"/>
                                </a:cubicBezTo>
                                <a:cubicBezTo>
                                  <a:pt x="34" y="128"/>
                                  <a:pt x="35" y="128"/>
                                  <a:pt x="35" y="127"/>
                                </a:cubicBezTo>
                                <a:close/>
                                <a:moveTo>
                                  <a:pt x="15" y="21"/>
                                </a:moveTo>
                                <a:cubicBezTo>
                                  <a:pt x="13" y="21"/>
                                  <a:pt x="12" y="23"/>
                                  <a:pt x="11" y="25"/>
                                </a:cubicBezTo>
                                <a:cubicBezTo>
                                  <a:pt x="13" y="24"/>
                                  <a:pt x="14" y="22"/>
                                  <a:pt x="15" y="21"/>
                                </a:cubicBezTo>
                                <a:close/>
                                <a:moveTo>
                                  <a:pt x="74" y="67"/>
                                </a:moveTo>
                                <a:cubicBezTo>
                                  <a:pt x="74" y="67"/>
                                  <a:pt x="73" y="64"/>
                                  <a:pt x="73" y="63"/>
                                </a:cubicBezTo>
                                <a:cubicBezTo>
                                  <a:pt x="73" y="64"/>
                                  <a:pt x="72" y="64"/>
                                  <a:pt x="72" y="65"/>
                                </a:cubicBezTo>
                                <a:cubicBezTo>
                                  <a:pt x="73" y="66"/>
                                  <a:pt x="73" y="67"/>
                                  <a:pt x="74" y="68"/>
                                </a:cubicBezTo>
                                <a:cubicBezTo>
                                  <a:pt x="74" y="68"/>
                                  <a:pt x="74" y="68"/>
                                  <a:pt x="74" y="67"/>
                                </a:cubicBezTo>
                                <a:close/>
                                <a:moveTo>
                                  <a:pt x="127" y="153"/>
                                </a:moveTo>
                                <a:cubicBezTo>
                                  <a:pt x="126" y="154"/>
                                  <a:pt x="126" y="156"/>
                                  <a:pt x="126" y="157"/>
                                </a:cubicBezTo>
                                <a:cubicBezTo>
                                  <a:pt x="127" y="156"/>
                                  <a:pt x="128" y="154"/>
                                  <a:pt x="128" y="153"/>
                                </a:cubicBezTo>
                                <a:lnTo>
                                  <a:pt x="127" y="153"/>
                                </a:lnTo>
                                <a:close/>
                                <a:moveTo>
                                  <a:pt x="125" y="154"/>
                                </a:moveTo>
                                <a:cubicBezTo>
                                  <a:pt x="124" y="155"/>
                                  <a:pt x="123" y="157"/>
                                  <a:pt x="122" y="159"/>
                                </a:cubicBezTo>
                                <a:cubicBezTo>
                                  <a:pt x="122" y="159"/>
                                  <a:pt x="123" y="160"/>
                                  <a:pt x="123" y="159"/>
                                </a:cubicBezTo>
                                <a:lnTo>
                                  <a:pt x="125" y="154"/>
                                </a:lnTo>
                                <a:close/>
                                <a:moveTo>
                                  <a:pt x="30" y="123"/>
                                </a:moveTo>
                                <a:cubicBezTo>
                                  <a:pt x="30" y="124"/>
                                  <a:pt x="30" y="124"/>
                                  <a:pt x="30" y="124"/>
                                </a:cubicBezTo>
                                <a:cubicBezTo>
                                  <a:pt x="31" y="131"/>
                                  <a:pt x="31" y="131"/>
                                  <a:pt x="31" y="131"/>
                                </a:cubicBezTo>
                                <a:cubicBezTo>
                                  <a:pt x="31" y="131"/>
                                  <a:pt x="32" y="131"/>
                                  <a:pt x="32" y="130"/>
                                </a:cubicBezTo>
                                <a:cubicBezTo>
                                  <a:pt x="30" y="124"/>
                                  <a:pt x="30" y="124"/>
                                  <a:pt x="30" y="124"/>
                                </a:cubicBezTo>
                                <a:lnTo>
                                  <a:pt x="30" y="123"/>
                                </a:lnTo>
                                <a:close/>
                                <a:moveTo>
                                  <a:pt x="100" y="148"/>
                                </a:moveTo>
                                <a:cubicBezTo>
                                  <a:pt x="99" y="147"/>
                                  <a:pt x="100" y="146"/>
                                  <a:pt x="99" y="145"/>
                                </a:cubicBezTo>
                                <a:cubicBezTo>
                                  <a:pt x="98" y="150"/>
                                  <a:pt x="98" y="150"/>
                                  <a:pt x="98" y="150"/>
                                </a:cubicBezTo>
                                <a:cubicBezTo>
                                  <a:pt x="100" y="151"/>
                                  <a:pt x="100" y="151"/>
                                  <a:pt x="100" y="151"/>
                                </a:cubicBezTo>
                                <a:cubicBezTo>
                                  <a:pt x="100" y="150"/>
                                  <a:pt x="100" y="149"/>
                                  <a:pt x="100" y="148"/>
                                </a:cubicBezTo>
                                <a:close/>
                                <a:moveTo>
                                  <a:pt x="134" y="160"/>
                                </a:moveTo>
                                <a:cubicBezTo>
                                  <a:pt x="135" y="158"/>
                                  <a:pt x="137" y="157"/>
                                  <a:pt x="138" y="155"/>
                                </a:cubicBezTo>
                                <a:cubicBezTo>
                                  <a:pt x="137" y="155"/>
                                  <a:pt x="136" y="154"/>
                                  <a:pt x="136" y="155"/>
                                </a:cubicBezTo>
                                <a:cubicBezTo>
                                  <a:pt x="136" y="157"/>
                                  <a:pt x="135" y="158"/>
                                  <a:pt x="134" y="160"/>
                                </a:cubicBezTo>
                                <a:close/>
                                <a:moveTo>
                                  <a:pt x="27" y="122"/>
                                </a:moveTo>
                                <a:cubicBezTo>
                                  <a:pt x="29" y="133"/>
                                  <a:pt x="29" y="133"/>
                                  <a:pt x="29" y="133"/>
                                </a:cubicBezTo>
                                <a:cubicBezTo>
                                  <a:pt x="29" y="133"/>
                                  <a:pt x="30" y="133"/>
                                  <a:pt x="29" y="132"/>
                                </a:cubicBezTo>
                                <a:lnTo>
                                  <a:pt x="27" y="122"/>
                                </a:lnTo>
                                <a:close/>
                                <a:moveTo>
                                  <a:pt x="104" y="151"/>
                                </a:moveTo>
                                <a:cubicBezTo>
                                  <a:pt x="105" y="151"/>
                                  <a:pt x="105" y="151"/>
                                  <a:pt x="105" y="151"/>
                                </a:cubicBezTo>
                                <a:cubicBezTo>
                                  <a:pt x="105" y="149"/>
                                  <a:pt x="106" y="146"/>
                                  <a:pt x="106" y="144"/>
                                </a:cubicBezTo>
                                <a:cubicBezTo>
                                  <a:pt x="105" y="144"/>
                                  <a:pt x="105" y="144"/>
                                  <a:pt x="105" y="144"/>
                                </a:cubicBezTo>
                                <a:cubicBezTo>
                                  <a:pt x="105" y="146"/>
                                  <a:pt x="105" y="148"/>
                                  <a:pt x="104" y="151"/>
                                </a:cubicBezTo>
                                <a:close/>
                                <a:moveTo>
                                  <a:pt x="179" y="154"/>
                                </a:moveTo>
                                <a:cubicBezTo>
                                  <a:pt x="175" y="154"/>
                                  <a:pt x="171" y="154"/>
                                  <a:pt x="166" y="154"/>
                                </a:cubicBezTo>
                                <a:cubicBezTo>
                                  <a:pt x="166" y="155"/>
                                  <a:pt x="167" y="154"/>
                                  <a:pt x="167" y="154"/>
                                </a:cubicBezTo>
                                <a:cubicBezTo>
                                  <a:pt x="172" y="154"/>
                                  <a:pt x="175" y="154"/>
                                  <a:pt x="179" y="154"/>
                                </a:cubicBezTo>
                                <a:close/>
                                <a:moveTo>
                                  <a:pt x="77" y="69"/>
                                </a:moveTo>
                                <a:cubicBezTo>
                                  <a:pt x="76" y="62"/>
                                  <a:pt x="76" y="62"/>
                                  <a:pt x="76" y="62"/>
                                </a:cubicBezTo>
                                <a:cubicBezTo>
                                  <a:pt x="76" y="62"/>
                                  <a:pt x="75" y="62"/>
                                  <a:pt x="75" y="62"/>
                                </a:cubicBezTo>
                                <a:cubicBezTo>
                                  <a:pt x="76" y="65"/>
                                  <a:pt x="76" y="68"/>
                                  <a:pt x="77" y="71"/>
                                </a:cubicBezTo>
                                <a:cubicBezTo>
                                  <a:pt x="77" y="70"/>
                                  <a:pt x="77" y="69"/>
                                  <a:pt x="77" y="69"/>
                                </a:cubicBezTo>
                                <a:close/>
                                <a:moveTo>
                                  <a:pt x="130" y="160"/>
                                </a:moveTo>
                                <a:cubicBezTo>
                                  <a:pt x="132" y="158"/>
                                  <a:pt x="133" y="156"/>
                                  <a:pt x="134" y="154"/>
                                </a:cubicBezTo>
                                <a:cubicBezTo>
                                  <a:pt x="133" y="155"/>
                                  <a:pt x="133" y="154"/>
                                  <a:pt x="132" y="154"/>
                                </a:cubicBezTo>
                                <a:lnTo>
                                  <a:pt x="130" y="160"/>
                                </a:lnTo>
                                <a:close/>
                                <a:moveTo>
                                  <a:pt x="188" y="169"/>
                                </a:moveTo>
                                <a:cubicBezTo>
                                  <a:pt x="187" y="170"/>
                                  <a:pt x="186" y="171"/>
                                  <a:pt x="184" y="171"/>
                                </a:cubicBezTo>
                                <a:cubicBezTo>
                                  <a:pt x="184" y="171"/>
                                  <a:pt x="183" y="171"/>
                                  <a:pt x="183" y="172"/>
                                </a:cubicBezTo>
                                <a:cubicBezTo>
                                  <a:pt x="188" y="172"/>
                                  <a:pt x="188" y="172"/>
                                  <a:pt x="188" y="172"/>
                                </a:cubicBezTo>
                                <a:cubicBezTo>
                                  <a:pt x="187" y="171"/>
                                  <a:pt x="189" y="170"/>
                                  <a:pt x="188" y="169"/>
                                </a:cubicBezTo>
                                <a:close/>
                                <a:moveTo>
                                  <a:pt x="125" y="165"/>
                                </a:moveTo>
                                <a:cubicBezTo>
                                  <a:pt x="118" y="162"/>
                                  <a:pt x="118" y="162"/>
                                  <a:pt x="118" y="162"/>
                                </a:cubicBezTo>
                                <a:cubicBezTo>
                                  <a:pt x="118" y="162"/>
                                  <a:pt x="118" y="163"/>
                                  <a:pt x="117" y="163"/>
                                </a:cubicBezTo>
                                <a:cubicBezTo>
                                  <a:pt x="120" y="164"/>
                                  <a:pt x="122" y="164"/>
                                  <a:pt x="125" y="165"/>
                                </a:cubicBezTo>
                                <a:close/>
                                <a:moveTo>
                                  <a:pt x="179" y="163"/>
                                </a:moveTo>
                                <a:cubicBezTo>
                                  <a:pt x="177" y="164"/>
                                  <a:pt x="175" y="166"/>
                                  <a:pt x="173" y="168"/>
                                </a:cubicBezTo>
                                <a:cubicBezTo>
                                  <a:pt x="173" y="168"/>
                                  <a:pt x="174" y="168"/>
                                  <a:pt x="174" y="168"/>
                                </a:cubicBezTo>
                                <a:cubicBezTo>
                                  <a:pt x="176" y="167"/>
                                  <a:pt x="177" y="165"/>
                                  <a:pt x="179" y="163"/>
                                </a:cubicBezTo>
                                <a:cubicBezTo>
                                  <a:pt x="179" y="163"/>
                                  <a:pt x="179" y="163"/>
                                  <a:pt x="179" y="163"/>
                                </a:cubicBezTo>
                                <a:close/>
                                <a:moveTo>
                                  <a:pt x="122" y="151"/>
                                </a:moveTo>
                                <a:cubicBezTo>
                                  <a:pt x="122" y="151"/>
                                  <a:pt x="122" y="151"/>
                                  <a:pt x="122" y="151"/>
                                </a:cubicBezTo>
                                <a:cubicBezTo>
                                  <a:pt x="121" y="153"/>
                                  <a:pt x="120" y="156"/>
                                  <a:pt x="119" y="158"/>
                                </a:cubicBezTo>
                                <a:cubicBezTo>
                                  <a:pt x="120" y="158"/>
                                  <a:pt x="120" y="159"/>
                                  <a:pt x="121" y="158"/>
                                </a:cubicBezTo>
                                <a:cubicBezTo>
                                  <a:pt x="123" y="152"/>
                                  <a:pt x="123" y="152"/>
                                  <a:pt x="123" y="152"/>
                                </a:cubicBezTo>
                                <a:cubicBezTo>
                                  <a:pt x="123" y="152"/>
                                  <a:pt x="122" y="151"/>
                                  <a:pt x="122" y="151"/>
                                </a:cubicBezTo>
                                <a:close/>
                                <a:moveTo>
                                  <a:pt x="84" y="133"/>
                                </a:moveTo>
                                <a:cubicBezTo>
                                  <a:pt x="84" y="133"/>
                                  <a:pt x="84" y="132"/>
                                  <a:pt x="84" y="132"/>
                                </a:cubicBezTo>
                                <a:cubicBezTo>
                                  <a:pt x="83" y="132"/>
                                  <a:pt x="82" y="131"/>
                                  <a:pt x="82" y="131"/>
                                </a:cubicBezTo>
                                <a:cubicBezTo>
                                  <a:pt x="81" y="131"/>
                                  <a:pt x="81" y="131"/>
                                  <a:pt x="81" y="132"/>
                                </a:cubicBezTo>
                                <a:cubicBezTo>
                                  <a:pt x="82" y="133"/>
                                  <a:pt x="82" y="136"/>
                                  <a:pt x="83" y="138"/>
                                </a:cubicBezTo>
                                <a:lnTo>
                                  <a:pt x="84" y="133"/>
                                </a:lnTo>
                                <a:close/>
                                <a:moveTo>
                                  <a:pt x="94" y="138"/>
                                </a:moveTo>
                                <a:cubicBezTo>
                                  <a:pt x="94" y="138"/>
                                  <a:pt x="94" y="138"/>
                                  <a:pt x="93" y="138"/>
                                </a:cubicBezTo>
                                <a:cubicBezTo>
                                  <a:pt x="93" y="140"/>
                                  <a:pt x="93" y="143"/>
                                  <a:pt x="94" y="146"/>
                                </a:cubicBezTo>
                                <a:cubicBezTo>
                                  <a:pt x="94" y="143"/>
                                  <a:pt x="95" y="141"/>
                                  <a:pt x="95" y="139"/>
                                </a:cubicBezTo>
                                <a:cubicBezTo>
                                  <a:pt x="95" y="139"/>
                                  <a:pt x="94" y="139"/>
                                  <a:pt x="94" y="138"/>
                                </a:cubicBezTo>
                                <a:close/>
                                <a:moveTo>
                                  <a:pt x="119" y="150"/>
                                </a:moveTo>
                                <a:cubicBezTo>
                                  <a:pt x="119" y="150"/>
                                  <a:pt x="118" y="150"/>
                                  <a:pt x="118" y="149"/>
                                </a:cubicBezTo>
                                <a:cubicBezTo>
                                  <a:pt x="118" y="152"/>
                                  <a:pt x="117" y="155"/>
                                  <a:pt x="116" y="157"/>
                                </a:cubicBezTo>
                                <a:cubicBezTo>
                                  <a:pt x="117" y="155"/>
                                  <a:pt x="118" y="152"/>
                                  <a:pt x="119" y="150"/>
                                </a:cubicBezTo>
                                <a:close/>
                                <a:moveTo>
                                  <a:pt x="108" y="159"/>
                                </a:moveTo>
                                <a:cubicBezTo>
                                  <a:pt x="107" y="158"/>
                                  <a:pt x="107" y="158"/>
                                  <a:pt x="106" y="158"/>
                                </a:cubicBezTo>
                                <a:cubicBezTo>
                                  <a:pt x="106" y="158"/>
                                  <a:pt x="105" y="158"/>
                                  <a:pt x="105" y="157"/>
                                </a:cubicBezTo>
                                <a:cubicBezTo>
                                  <a:pt x="104" y="157"/>
                                  <a:pt x="104" y="157"/>
                                  <a:pt x="103" y="158"/>
                                </a:cubicBezTo>
                                <a:cubicBezTo>
                                  <a:pt x="103" y="158"/>
                                  <a:pt x="103" y="157"/>
                                  <a:pt x="103" y="157"/>
                                </a:cubicBezTo>
                                <a:cubicBezTo>
                                  <a:pt x="103" y="156"/>
                                  <a:pt x="102" y="156"/>
                                  <a:pt x="101" y="156"/>
                                </a:cubicBezTo>
                                <a:cubicBezTo>
                                  <a:pt x="100" y="155"/>
                                  <a:pt x="100" y="156"/>
                                  <a:pt x="100" y="156"/>
                                </a:cubicBezTo>
                                <a:cubicBezTo>
                                  <a:pt x="103" y="158"/>
                                  <a:pt x="105" y="159"/>
                                  <a:pt x="108" y="160"/>
                                </a:cubicBezTo>
                                <a:cubicBezTo>
                                  <a:pt x="108" y="159"/>
                                  <a:pt x="108" y="159"/>
                                  <a:pt x="108" y="159"/>
                                </a:cubicBezTo>
                                <a:close/>
                                <a:moveTo>
                                  <a:pt x="17" y="21"/>
                                </a:moveTo>
                                <a:cubicBezTo>
                                  <a:pt x="17" y="21"/>
                                  <a:pt x="17" y="21"/>
                                  <a:pt x="17" y="21"/>
                                </a:cubicBezTo>
                                <a:cubicBezTo>
                                  <a:pt x="15" y="23"/>
                                  <a:pt x="13" y="25"/>
                                  <a:pt x="12" y="27"/>
                                </a:cubicBezTo>
                                <a:cubicBezTo>
                                  <a:pt x="12" y="27"/>
                                  <a:pt x="12" y="28"/>
                                  <a:pt x="12" y="28"/>
                                </a:cubicBezTo>
                                <a:cubicBezTo>
                                  <a:pt x="14" y="26"/>
                                  <a:pt x="16" y="24"/>
                                  <a:pt x="17" y="22"/>
                                </a:cubicBezTo>
                                <a:cubicBezTo>
                                  <a:pt x="18" y="22"/>
                                  <a:pt x="18" y="21"/>
                                  <a:pt x="17" y="21"/>
                                </a:cubicBezTo>
                                <a:close/>
                                <a:moveTo>
                                  <a:pt x="180" y="164"/>
                                </a:moveTo>
                                <a:cubicBezTo>
                                  <a:pt x="183" y="162"/>
                                  <a:pt x="185" y="160"/>
                                  <a:pt x="188" y="158"/>
                                </a:cubicBezTo>
                                <a:cubicBezTo>
                                  <a:pt x="187" y="158"/>
                                  <a:pt x="186" y="158"/>
                                  <a:pt x="186" y="158"/>
                                </a:cubicBezTo>
                                <a:cubicBezTo>
                                  <a:pt x="184" y="160"/>
                                  <a:pt x="182" y="162"/>
                                  <a:pt x="180" y="164"/>
                                </a:cubicBezTo>
                                <a:close/>
                                <a:moveTo>
                                  <a:pt x="198" y="152"/>
                                </a:moveTo>
                                <a:cubicBezTo>
                                  <a:pt x="194" y="152"/>
                                  <a:pt x="190" y="152"/>
                                  <a:pt x="187" y="153"/>
                                </a:cubicBezTo>
                                <a:cubicBezTo>
                                  <a:pt x="186" y="153"/>
                                  <a:pt x="186" y="154"/>
                                  <a:pt x="186" y="153"/>
                                </a:cubicBezTo>
                                <a:cubicBezTo>
                                  <a:pt x="190" y="153"/>
                                  <a:pt x="195" y="153"/>
                                  <a:pt x="198" y="152"/>
                                </a:cubicBezTo>
                                <a:close/>
                                <a:moveTo>
                                  <a:pt x="116" y="149"/>
                                </a:moveTo>
                                <a:cubicBezTo>
                                  <a:pt x="116" y="149"/>
                                  <a:pt x="116" y="149"/>
                                  <a:pt x="116" y="149"/>
                                </a:cubicBezTo>
                                <a:cubicBezTo>
                                  <a:pt x="113" y="156"/>
                                  <a:pt x="113" y="156"/>
                                  <a:pt x="113" y="156"/>
                                </a:cubicBezTo>
                                <a:cubicBezTo>
                                  <a:pt x="114" y="156"/>
                                  <a:pt x="115" y="157"/>
                                  <a:pt x="115" y="156"/>
                                </a:cubicBezTo>
                                <a:cubicBezTo>
                                  <a:pt x="116" y="154"/>
                                  <a:pt x="116" y="151"/>
                                  <a:pt x="116" y="149"/>
                                </a:cubicBezTo>
                                <a:close/>
                                <a:moveTo>
                                  <a:pt x="145" y="158"/>
                                </a:moveTo>
                                <a:cubicBezTo>
                                  <a:pt x="143" y="160"/>
                                  <a:pt x="142" y="162"/>
                                  <a:pt x="140" y="164"/>
                                </a:cubicBezTo>
                                <a:cubicBezTo>
                                  <a:pt x="142" y="164"/>
                                  <a:pt x="142" y="164"/>
                                  <a:pt x="142" y="164"/>
                                </a:cubicBezTo>
                                <a:cubicBezTo>
                                  <a:pt x="143" y="162"/>
                                  <a:pt x="144" y="160"/>
                                  <a:pt x="145" y="159"/>
                                </a:cubicBezTo>
                                <a:cubicBezTo>
                                  <a:pt x="145" y="159"/>
                                  <a:pt x="145" y="158"/>
                                  <a:pt x="145" y="158"/>
                                </a:cubicBezTo>
                                <a:close/>
                                <a:moveTo>
                                  <a:pt x="109" y="153"/>
                                </a:moveTo>
                                <a:cubicBezTo>
                                  <a:pt x="110" y="149"/>
                                  <a:pt x="110" y="149"/>
                                  <a:pt x="110" y="149"/>
                                </a:cubicBezTo>
                                <a:cubicBezTo>
                                  <a:pt x="110" y="148"/>
                                  <a:pt x="110" y="146"/>
                                  <a:pt x="109" y="147"/>
                                </a:cubicBezTo>
                                <a:cubicBezTo>
                                  <a:pt x="108" y="154"/>
                                  <a:pt x="108" y="154"/>
                                  <a:pt x="108" y="154"/>
                                </a:cubicBezTo>
                                <a:cubicBezTo>
                                  <a:pt x="107" y="154"/>
                                  <a:pt x="109" y="155"/>
                                  <a:pt x="109" y="155"/>
                                </a:cubicBezTo>
                                <a:cubicBezTo>
                                  <a:pt x="109" y="154"/>
                                  <a:pt x="109" y="153"/>
                                  <a:pt x="109" y="153"/>
                                </a:cubicBezTo>
                                <a:close/>
                                <a:moveTo>
                                  <a:pt x="173" y="161"/>
                                </a:moveTo>
                                <a:cubicBezTo>
                                  <a:pt x="170" y="163"/>
                                  <a:pt x="167" y="165"/>
                                  <a:pt x="165" y="167"/>
                                </a:cubicBezTo>
                                <a:cubicBezTo>
                                  <a:pt x="166" y="167"/>
                                  <a:pt x="167" y="168"/>
                                  <a:pt x="168" y="167"/>
                                </a:cubicBezTo>
                                <a:lnTo>
                                  <a:pt x="173" y="161"/>
                                </a:lnTo>
                                <a:close/>
                                <a:moveTo>
                                  <a:pt x="140" y="156"/>
                                </a:moveTo>
                                <a:cubicBezTo>
                                  <a:pt x="137" y="158"/>
                                  <a:pt x="136" y="160"/>
                                  <a:pt x="134" y="163"/>
                                </a:cubicBezTo>
                                <a:cubicBezTo>
                                  <a:pt x="135" y="163"/>
                                  <a:pt x="136" y="163"/>
                                  <a:pt x="136" y="163"/>
                                </a:cubicBezTo>
                                <a:cubicBezTo>
                                  <a:pt x="137" y="161"/>
                                  <a:pt x="139" y="158"/>
                                  <a:pt x="140" y="156"/>
                                </a:cubicBezTo>
                                <a:close/>
                                <a:moveTo>
                                  <a:pt x="80" y="72"/>
                                </a:moveTo>
                                <a:cubicBezTo>
                                  <a:pt x="80" y="68"/>
                                  <a:pt x="79" y="64"/>
                                  <a:pt x="78" y="60"/>
                                </a:cubicBezTo>
                                <a:cubicBezTo>
                                  <a:pt x="78" y="59"/>
                                  <a:pt x="77" y="60"/>
                                  <a:pt x="77" y="61"/>
                                </a:cubicBezTo>
                                <a:cubicBezTo>
                                  <a:pt x="78" y="64"/>
                                  <a:pt x="78" y="67"/>
                                  <a:pt x="79" y="70"/>
                                </a:cubicBezTo>
                                <a:cubicBezTo>
                                  <a:pt x="79" y="70"/>
                                  <a:pt x="79" y="72"/>
                                  <a:pt x="80" y="72"/>
                                </a:cubicBezTo>
                                <a:close/>
                                <a:moveTo>
                                  <a:pt x="199" y="159"/>
                                </a:moveTo>
                                <a:cubicBezTo>
                                  <a:pt x="195" y="161"/>
                                  <a:pt x="192" y="164"/>
                                  <a:pt x="189" y="166"/>
                                </a:cubicBezTo>
                                <a:cubicBezTo>
                                  <a:pt x="191" y="167"/>
                                  <a:pt x="193" y="166"/>
                                  <a:pt x="194" y="164"/>
                                </a:cubicBezTo>
                                <a:cubicBezTo>
                                  <a:pt x="195" y="163"/>
                                  <a:pt x="197" y="161"/>
                                  <a:pt x="199" y="159"/>
                                </a:cubicBezTo>
                                <a:close/>
                                <a:moveTo>
                                  <a:pt x="96" y="146"/>
                                </a:moveTo>
                                <a:cubicBezTo>
                                  <a:pt x="96" y="140"/>
                                  <a:pt x="96" y="140"/>
                                  <a:pt x="96" y="140"/>
                                </a:cubicBezTo>
                                <a:cubicBezTo>
                                  <a:pt x="96" y="143"/>
                                  <a:pt x="95" y="145"/>
                                  <a:pt x="94" y="149"/>
                                </a:cubicBezTo>
                                <a:cubicBezTo>
                                  <a:pt x="96" y="149"/>
                                  <a:pt x="96" y="149"/>
                                  <a:pt x="96" y="149"/>
                                </a:cubicBezTo>
                                <a:cubicBezTo>
                                  <a:pt x="97" y="148"/>
                                  <a:pt x="97" y="147"/>
                                  <a:pt x="96" y="146"/>
                                </a:cubicBezTo>
                                <a:close/>
                                <a:moveTo>
                                  <a:pt x="86" y="69"/>
                                </a:moveTo>
                                <a:cubicBezTo>
                                  <a:pt x="84" y="56"/>
                                  <a:pt x="84" y="56"/>
                                  <a:pt x="84" y="56"/>
                                </a:cubicBezTo>
                                <a:cubicBezTo>
                                  <a:pt x="84" y="56"/>
                                  <a:pt x="82" y="56"/>
                                  <a:pt x="83" y="56"/>
                                </a:cubicBezTo>
                                <a:cubicBezTo>
                                  <a:pt x="85" y="68"/>
                                  <a:pt x="85" y="68"/>
                                  <a:pt x="85" y="68"/>
                                </a:cubicBezTo>
                                <a:cubicBezTo>
                                  <a:pt x="85" y="69"/>
                                  <a:pt x="86" y="69"/>
                                  <a:pt x="86" y="69"/>
                                </a:cubicBezTo>
                                <a:close/>
                                <a:moveTo>
                                  <a:pt x="104" y="150"/>
                                </a:moveTo>
                                <a:cubicBezTo>
                                  <a:pt x="104" y="146"/>
                                  <a:pt x="104" y="146"/>
                                  <a:pt x="104" y="146"/>
                                </a:cubicBezTo>
                                <a:cubicBezTo>
                                  <a:pt x="104" y="145"/>
                                  <a:pt x="104" y="144"/>
                                  <a:pt x="103" y="143"/>
                                </a:cubicBezTo>
                                <a:cubicBezTo>
                                  <a:pt x="101" y="151"/>
                                  <a:pt x="101" y="151"/>
                                  <a:pt x="101" y="151"/>
                                </a:cubicBezTo>
                                <a:cubicBezTo>
                                  <a:pt x="101" y="152"/>
                                  <a:pt x="102" y="152"/>
                                  <a:pt x="103" y="152"/>
                                </a:cubicBezTo>
                                <a:cubicBezTo>
                                  <a:pt x="103" y="152"/>
                                  <a:pt x="104" y="150"/>
                                  <a:pt x="104" y="150"/>
                                </a:cubicBezTo>
                                <a:close/>
                                <a:moveTo>
                                  <a:pt x="102" y="143"/>
                                </a:moveTo>
                                <a:cubicBezTo>
                                  <a:pt x="102" y="143"/>
                                  <a:pt x="102" y="142"/>
                                  <a:pt x="102" y="142"/>
                                </a:cubicBezTo>
                                <a:cubicBezTo>
                                  <a:pt x="100" y="142"/>
                                  <a:pt x="99" y="141"/>
                                  <a:pt x="98" y="140"/>
                                </a:cubicBezTo>
                                <a:cubicBezTo>
                                  <a:pt x="97" y="142"/>
                                  <a:pt x="98" y="144"/>
                                  <a:pt x="98" y="146"/>
                                </a:cubicBezTo>
                                <a:cubicBezTo>
                                  <a:pt x="98" y="145"/>
                                  <a:pt x="98" y="144"/>
                                  <a:pt x="99" y="143"/>
                                </a:cubicBezTo>
                                <a:cubicBezTo>
                                  <a:pt x="99" y="142"/>
                                  <a:pt x="100" y="142"/>
                                  <a:pt x="100" y="142"/>
                                </a:cubicBezTo>
                                <a:cubicBezTo>
                                  <a:pt x="100" y="143"/>
                                  <a:pt x="101" y="145"/>
                                  <a:pt x="101" y="147"/>
                                </a:cubicBezTo>
                                <a:cubicBezTo>
                                  <a:pt x="101" y="145"/>
                                  <a:pt x="102" y="144"/>
                                  <a:pt x="102" y="143"/>
                                </a:cubicBezTo>
                                <a:close/>
                                <a:moveTo>
                                  <a:pt x="36" y="127"/>
                                </a:moveTo>
                                <a:cubicBezTo>
                                  <a:pt x="35" y="122"/>
                                  <a:pt x="34" y="117"/>
                                  <a:pt x="34" y="112"/>
                                </a:cubicBezTo>
                                <a:cubicBezTo>
                                  <a:pt x="33" y="113"/>
                                  <a:pt x="33" y="113"/>
                                  <a:pt x="33" y="113"/>
                                </a:cubicBezTo>
                                <a:cubicBezTo>
                                  <a:pt x="35" y="126"/>
                                  <a:pt x="35" y="126"/>
                                  <a:pt x="35" y="126"/>
                                </a:cubicBezTo>
                                <a:cubicBezTo>
                                  <a:pt x="35" y="126"/>
                                  <a:pt x="36" y="128"/>
                                  <a:pt x="36" y="127"/>
                                </a:cubicBezTo>
                                <a:close/>
                                <a:moveTo>
                                  <a:pt x="162" y="158"/>
                                </a:moveTo>
                                <a:cubicBezTo>
                                  <a:pt x="161" y="158"/>
                                  <a:pt x="161" y="159"/>
                                  <a:pt x="161" y="159"/>
                                </a:cubicBezTo>
                                <a:cubicBezTo>
                                  <a:pt x="158" y="161"/>
                                  <a:pt x="156" y="163"/>
                                  <a:pt x="153" y="166"/>
                                </a:cubicBezTo>
                                <a:cubicBezTo>
                                  <a:pt x="154" y="166"/>
                                  <a:pt x="155" y="166"/>
                                  <a:pt x="155" y="166"/>
                                </a:cubicBezTo>
                                <a:cubicBezTo>
                                  <a:pt x="158" y="164"/>
                                  <a:pt x="159" y="161"/>
                                  <a:pt x="162" y="158"/>
                                </a:cubicBezTo>
                                <a:close/>
                                <a:moveTo>
                                  <a:pt x="218" y="145"/>
                                </a:moveTo>
                                <a:cubicBezTo>
                                  <a:pt x="217" y="141"/>
                                  <a:pt x="217" y="141"/>
                                  <a:pt x="217" y="141"/>
                                </a:cubicBezTo>
                                <a:cubicBezTo>
                                  <a:pt x="216" y="139"/>
                                  <a:pt x="216" y="137"/>
                                  <a:pt x="215" y="137"/>
                                </a:cubicBezTo>
                                <a:cubicBezTo>
                                  <a:pt x="215" y="140"/>
                                  <a:pt x="216" y="143"/>
                                  <a:pt x="217" y="145"/>
                                </a:cubicBezTo>
                                <a:cubicBezTo>
                                  <a:pt x="217" y="146"/>
                                  <a:pt x="217" y="145"/>
                                  <a:pt x="218" y="145"/>
                                </a:cubicBezTo>
                                <a:cubicBezTo>
                                  <a:pt x="218" y="145"/>
                                  <a:pt x="218" y="146"/>
                                  <a:pt x="218" y="145"/>
                                </a:cubicBezTo>
                                <a:close/>
                                <a:moveTo>
                                  <a:pt x="191" y="160"/>
                                </a:moveTo>
                                <a:cubicBezTo>
                                  <a:pt x="187" y="162"/>
                                  <a:pt x="184" y="164"/>
                                  <a:pt x="181" y="167"/>
                                </a:cubicBezTo>
                                <a:cubicBezTo>
                                  <a:pt x="180" y="168"/>
                                  <a:pt x="181" y="168"/>
                                  <a:pt x="181" y="168"/>
                                </a:cubicBezTo>
                                <a:cubicBezTo>
                                  <a:pt x="182" y="167"/>
                                  <a:pt x="183" y="168"/>
                                  <a:pt x="183" y="168"/>
                                </a:cubicBezTo>
                                <a:cubicBezTo>
                                  <a:pt x="186" y="164"/>
                                  <a:pt x="188" y="162"/>
                                  <a:pt x="191" y="160"/>
                                </a:cubicBezTo>
                                <a:close/>
                                <a:moveTo>
                                  <a:pt x="154" y="158"/>
                                </a:moveTo>
                                <a:cubicBezTo>
                                  <a:pt x="152" y="160"/>
                                  <a:pt x="149" y="162"/>
                                  <a:pt x="147" y="164"/>
                                </a:cubicBezTo>
                                <a:cubicBezTo>
                                  <a:pt x="147" y="165"/>
                                  <a:pt x="149" y="166"/>
                                  <a:pt x="149" y="165"/>
                                </a:cubicBezTo>
                                <a:cubicBezTo>
                                  <a:pt x="154" y="159"/>
                                  <a:pt x="154" y="159"/>
                                  <a:pt x="154" y="159"/>
                                </a:cubicBezTo>
                                <a:cubicBezTo>
                                  <a:pt x="153" y="158"/>
                                  <a:pt x="154" y="157"/>
                                  <a:pt x="154" y="158"/>
                                </a:cubicBezTo>
                                <a:close/>
                                <a:moveTo>
                                  <a:pt x="33" y="129"/>
                                </a:moveTo>
                                <a:cubicBezTo>
                                  <a:pt x="33" y="124"/>
                                  <a:pt x="31" y="120"/>
                                  <a:pt x="32" y="114"/>
                                </a:cubicBezTo>
                                <a:cubicBezTo>
                                  <a:pt x="31" y="115"/>
                                  <a:pt x="30" y="115"/>
                                  <a:pt x="30" y="116"/>
                                </a:cubicBezTo>
                                <a:cubicBezTo>
                                  <a:pt x="31" y="120"/>
                                  <a:pt x="32" y="124"/>
                                  <a:pt x="33" y="129"/>
                                </a:cubicBezTo>
                                <a:cubicBezTo>
                                  <a:pt x="33" y="129"/>
                                  <a:pt x="33" y="130"/>
                                  <a:pt x="33" y="129"/>
                                </a:cubicBezTo>
                                <a:close/>
                                <a:moveTo>
                                  <a:pt x="24" y="26"/>
                                </a:move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23" y="27"/>
                                  <a:pt x="23" y="27"/>
                                  <a:pt x="23" y="28"/>
                                </a:cubicBezTo>
                                <a:cubicBezTo>
                                  <a:pt x="23" y="28"/>
                                  <a:pt x="23" y="28"/>
                                  <a:pt x="23" y="28"/>
                                </a:cubicBezTo>
                                <a:cubicBezTo>
                                  <a:pt x="19" y="31"/>
                                  <a:pt x="16" y="34"/>
                                  <a:pt x="12" y="38"/>
                                </a:cubicBezTo>
                                <a:cubicBezTo>
                                  <a:pt x="12" y="38"/>
                                  <a:pt x="12" y="39"/>
                                  <a:pt x="12" y="40"/>
                                </a:cubicBezTo>
                                <a:cubicBezTo>
                                  <a:pt x="13" y="41"/>
                                  <a:pt x="13" y="40"/>
                                  <a:pt x="13" y="40"/>
                                </a:cubicBezTo>
                                <a:cubicBezTo>
                                  <a:pt x="16" y="35"/>
                                  <a:pt x="19" y="32"/>
                                  <a:pt x="23" y="28"/>
                                </a:cubicBezTo>
                                <a:cubicBezTo>
                                  <a:pt x="23" y="28"/>
                                  <a:pt x="23" y="28"/>
                                  <a:pt x="23" y="28"/>
                                </a:cubicBezTo>
                                <a:cubicBezTo>
                                  <a:pt x="23" y="28"/>
                                  <a:pt x="24" y="27"/>
                                  <a:pt x="24" y="27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lnTo>
                                  <a:pt x="24" y="26"/>
                                </a:lnTo>
                                <a:close/>
                                <a:moveTo>
                                  <a:pt x="21" y="21"/>
                                </a:moveTo>
                                <a:cubicBezTo>
                                  <a:pt x="21" y="21"/>
                                  <a:pt x="20" y="21"/>
                                  <a:pt x="20" y="21"/>
                                </a:cubicBezTo>
                                <a:cubicBezTo>
                                  <a:pt x="17" y="25"/>
                                  <a:pt x="14" y="28"/>
                                  <a:pt x="12" y="32"/>
                                </a:cubicBezTo>
                                <a:cubicBezTo>
                                  <a:pt x="23" y="22"/>
                                  <a:pt x="23" y="22"/>
                                  <a:pt x="23" y="22"/>
                                </a:cubicBezTo>
                                <a:cubicBezTo>
                                  <a:pt x="22" y="22"/>
                                  <a:pt x="22" y="21"/>
                                  <a:pt x="21" y="21"/>
                                </a:cubicBezTo>
                                <a:close/>
                                <a:moveTo>
                                  <a:pt x="144" y="156"/>
                                </a:moveTo>
                                <a:cubicBezTo>
                                  <a:pt x="143" y="156"/>
                                  <a:pt x="142" y="156"/>
                                  <a:pt x="142" y="156"/>
                                </a:cubicBezTo>
                                <a:cubicBezTo>
                                  <a:pt x="141" y="156"/>
                                  <a:pt x="141" y="156"/>
                                  <a:pt x="141" y="156"/>
                                </a:cubicBezTo>
                                <a:cubicBezTo>
                                  <a:pt x="140" y="159"/>
                                  <a:pt x="139" y="161"/>
                                  <a:pt x="137" y="163"/>
                                </a:cubicBezTo>
                                <a:cubicBezTo>
                                  <a:pt x="137" y="163"/>
                                  <a:pt x="138" y="163"/>
                                  <a:pt x="138" y="163"/>
                                </a:cubicBezTo>
                                <a:cubicBezTo>
                                  <a:pt x="140" y="161"/>
                                  <a:pt x="142" y="159"/>
                                  <a:pt x="144" y="156"/>
                                </a:cubicBezTo>
                                <a:cubicBezTo>
                                  <a:pt x="144" y="156"/>
                                  <a:pt x="144" y="156"/>
                                  <a:pt x="144" y="156"/>
                                </a:cubicBezTo>
                                <a:close/>
                                <a:moveTo>
                                  <a:pt x="197" y="163"/>
                                </a:moveTo>
                                <a:cubicBezTo>
                                  <a:pt x="201" y="161"/>
                                  <a:pt x="205" y="158"/>
                                  <a:pt x="208" y="155"/>
                                </a:cubicBezTo>
                                <a:cubicBezTo>
                                  <a:pt x="207" y="155"/>
                                  <a:pt x="205" y="155"/>
                                  <a:pt x="205" y="155"/>
                                </a:cubicBezTo>
                                <a:cubicBezTo>
                                  <a:pt x="202" y="158"/>
                                  <a:pt x="199" y="160"/>
                                  <a:pt x="197" y="163"/>
                                </a:cubicBezTo>
                                <a:close/>
                                <a:moveTo>
                                  <a:pt x="83" y="70"/>
                                </a:moveTo>
                                <a:cubicBezTo>
                                  <a:pt x="83" y="66"/>
                                  <a:pt x="82" y="61"/>
                                  <a:pt x="81" y="57"/>
                                </a:cubicBezTo>
                                <a:cubicBezTo>
                                  <a:pt x="81" y="58"/>
                                  <a:pt x="80" y="58"/>
                                  <a:pt x="80" y="59"/>
                                </a:cubicBezTo>
                                <a:cubicBezTo>
                                  <a:pt x="81" y="63"/>
                                  <a:pt x="82" y="67"/>
                                  <a:pt x="83" y="71"/>
                                </a:cubicBezTo>
                                <a:cubicBezTo>
                                  <a:pt x="84" y="71"/>
                                  <a:pt x="83" y="70"/>
                                  <a:pt x="83" y="70"/>
                                </a:cubicBezTo>
                                <a:close/>
                                <a:moveTo>
                                  <a:pt x="129" y="154"/>
                                </a:moveTo>
                                <a:cubicBezTo>
                                  <a:pt x="128" y="156"/>
                                  <a:pt x="127" y="158"/>
                                  <a:pt x="125" y="160"/>
                                </a:cubicBezTo>
                                <a:cubicBezTo>
                                  <a:pt x="126" y="160"/>
                                  <a:pt x="127" y="160"/>
                                  <a:pt x="128" y="161"/>
                                </a:cubicBezTo>
                                <a:cubicBezTo>
                                  <a:pt x="129" y="159"/>
                                  <a:pt x="130" y="156"/>
                                  <a:pt x="131" y="154"/>
                                </a:cubicBezTo>
                                <a:cubicBezTo>
                                  <a:pt x="131" y="154"/>
                                  <a:pt x="130" y="153"/>
                                  <a:pt x="129" y="154"/>
                                </a:cubicBezTo>
                                <a:close/>
                                <a:moveTo>
                                  <a:pt x="14" y="33"/>
                                </a:moveTo>
                                <a:cubicBezTo>
                                  <a:pt x="14" y="33"/>
                                  <a:pt x="15" y="34"/>
                                  <a:pt x="15" y="33"/>
                                </a:cubicBezTo>
                                <a:cubicBezTo>
                                  <a:pt x="27" y="22"/>
                                  <a:pt x="27" y="22"/>
                                  <a:pt x="27" y="22"/>
                                </a:cubicBezTo>
                                <a:cubicBezTo>
                                  <a:pt x="26" y="22"/>
                                  <a:pt x="26" y="22"/>
                                  <a:pt x="25" y="21"/>
                                </a:cubicBezTo>
                                <a:cubicBezTo>
                                  <a:pt x="21" y="25"/>
                                  <a:pt x="18" y="29"/>
                                  <a:pt x="14" y="33"/>
                                </a:cubicBezTo>
                                <a:close/>
                                <a:moveTo>
                                  <a:pt x="173" y="159"/>
                                </a:moveTo>
                                <a:cubicBezTo>
                                  <a:pt x="171" y="159"/>
                                  <a:pt x="170" y="158"/>
                                  <a:pt x="169" y="159"/>
                                </a:cubicBezTo>
                                <a:cubicBezTo>
                                  <a:pt x="162" y="167"/>
                                  <a:pt x="162" y="167"/>
                                  <a:pt x="162" y="167"/>
                                </a:cubicBezTo>
                                <a:lnTo>
                                  <a:pt x="173" y="159"/>
                                </a:lnTo>
                                <a:close/>
                                <a:moveTo>
                                  <a:pt x="39" y="123"/>
                                </a:moveTo>
                                <a:cubicBezTo>
                                  <a:pt x="38" y="118"/>
                                  <a:pt x="37" y="114"/>
                                  <a:pt x="37" y="109"/>
                                </a:cubicBezTo>
                                <a:cubicBezTo>
                                  <a:pt x="36" y="109"/>
                                  <a:pt x="35" y="110"/>
                                  <a:pt x="35" y="111"/>
                                </a:cubicBezTo>
                                <a:cubicBezTo>
                                  <a:pt x="39" y="126"/>
                                  <a:pt x="39" y="126"/>
                                  <a:pt x="39" y="126"/>
                                </a:cubicBezTo>
                                <a:cubicBezTo>
                                  <a:pt x="39" y="124"/>
                                  <a:pt x="39" y="123"/>
                                  <a:pt x="39" y="123"/>
                                </a:cubicBezTo>
                                <a:close/>
                                <a:moveTo>
                                  <a:pt x="46" y="119"/>
                                </a:moveTo>
                                <a:cubicBezTo>
                                  <a:pt x="45" y="113"/>
                                  <a:pt x="45" y="113"/>
                                  <a:pt x="45" y="113"/>
                                </a:cubicBezTo>
                                <a:cubicBezTo>
                                  <a:pt x="45" y="113"/>
                                  <a:pt x="44" y="112"/>
                                  <a:pt x="44" y="112"/>
                                </a:cubicBezTo>
                                <a:cubicBezTo>
                                  <a:pt x="43" y="112"/>
                                  <a:pt x="43" y="111"/>
                                  <a:pt x="43" y="111"/>
                                </a:cubicBezTo>
                                <a:cubicBezTo>
                                  <a:pt x="43" y="115"/>
                                  <a:pt x="44" y="118"/>
                                  <a:pt x="44" y="123"/>
                                </a:cubicBezTo>
                                <a:cubicBezTo>
                                  <a:pt x="44" y="122"/>
                                  <a:pt x="45" y="122"/>
                                  <a:pt x="45" y="122"/>
                                </a:cubicBezTo>
                                <a:cubicBezTo>
                                  <a:pt x="45" y="121"/>
                                  <a:pt x="46" y="120"/>
                                  <a:pt x="46" y="119"/>
                                </a:cubicBezTo>
                                <a:close/>
                                <a:moveTo>
                                  <a:pt x="159" y="158"/>
                                </a:moveTo>
                                <a:cubicBezTo>
                                  <a:pt x="158" y="158"/>
                                  <a:pt x="158" y="158"/>
                                  <a:pt x="157" y="158"/>
                                </a:cubicBezTo>
                                <a:cubicBezTo>
                                  <a:pt x="157" y="158"/>
                                  <a:pt x="155" y="157"/>
                                  <a:pt x="155" y="158"/>
                                </a:cubicBezTo>
                                <a:cubicBezTo>
                                  <a:pt x="154" y="160"/>
                                  <a:pt x="153" y="162"/>
                                  <a:pt x="152" y="163"/>
                                </a:cubicBezTo>
                                <a:cubicBezTo>
                                  <a:pt x="152" y="164"/>
                                  <a:pt x="151" y="166"/>
                                  <a:pt x="151" y="166"/>
                                </a:cubicBezTo>
                                <a:cubicBezTo>
                                  <a:pt x="159" y="159"/>
                                  <a:pt x="159" y="159"/>
                                  <a:pt x="159" y="159"/>
                                </a:cubicBezTo>
                                <a:cubicBezTo>
                                  <a:pt x="159" y="159"/>
                                  <a:pt x="160" y="158"/>
                                  <a:pt x="159" y="158"/>
                                </a:cubicBezTo>
                                <a:close/>
                                <a:moveTo>
                                  <a:pt x="42" y="123"/>
                                </a:moveTo>
                                <a:cubicBezTo>
                                  <a:pt x="42" y="123"/>
                                  <a:pt x="42" y="123"/>
                                  <a:pt x="42" y="123"/>
                                </a:cubicBezTo>
                                <a:cubicBezTo>
                                  <a:pt x="40" y="118"/>
                                  <a:pt x="39" y="114"/>
                                  <a:pt x="38" y="109"/>
                                </a:cubicBezTo>
                                <a:cubicBezTo>
                                  <a:pt x="39" y="114"/>
                                  <a:pt x="39" y="120"/>
                                  <a:pt x="40" y="125"/>
                                </a:cubicBezTo>
                                <a:cubicBezTo>
                                  <a:pt x="40" y="125"/>
                                  <a:pt x="41" y="124"/>
                                  <a:pt x="42" y="123"/>
                                </a:cubicBezTo>
                                <a:close/>
                                <a:moveTo>
                                  <a:pt x="149" y="157"/>
                                </a:moveTo>
                                <a:cubicBezTo>
                                  <a:pt x="149" y="157"/>
                                  <a:pt x="148" y="157"/>
                                  <a:pt x="148" y="157"/>
                                </a:cubicBezTo>
                                <a:cubicBezTo>
                                  <a:pt x="144" y="164"/>
                                  <a:pt x="144" y="164"/>
                                  <a:pt x="144" y="164"/>
                                </a:cubicBezTo>
                                <a:cubicBezTo>
                                  <a:pt x="143" y="164"/>
                                  <a:pt x="144" y="165"/>
                                  <a:pt x="144" y="164"/>
                                </a:cubicBezTo>
                                <a:cubicBezTo>
                                  <a:pt x="147" y="162"/>
                                  <a:pt x="149" y="160"/>
                                  <a:pt x="152" y="157"/>
                                </a:cubicBezTo>
                                <a:cubicBezTo>
                                  <a:pt x="151" y="157"/>
                                  <a:pt x="150" y="157"/>
                                  <a:pt x="149" y="157"/>
                                </a:cubicBezTo>
                                <a:close/>
                                <a:moveTo>
                                  <a:pt x="200" y="156"/>
                                </a:moveTo>
                                <a:cubicBezTo>
                                  <a:pt x="195" y="156"/>
                                  <a:pt x="193" y="159"/>
                                  <a:pt x="191" y="162"/>
                                </a:cubicBezTo>
                                <a:cubicBezTo>
                                  <a:pt x="186" y="167"/>
                                  <a:pt x="186" y="167"/>
                                  <a:pt x="186" y="167"/>
                                </a:cubicBezTo>
                                <a:cubicBezTo>
                                  <a:pt x="190" y="163"/>
                                  <a:pt x="195" y="160"/>
                                  <a:pt x="200" y="156"/>
                                </a:cubicBezTo>
                                <a:close/>
                                <a:moveTo>
                                  <a:pt x="157" y="166"/>
                                </a:moveTo>
                                <a:cubicBezTo>
                                  <a:pt x="157" y="167"/>
                                  <a:pt x="158" y="167"/>
                                  <a:pt x="158" y="167"/>
                                </a:cubicBezTo>
                                <a:cubicBezTo>
                                  <a:pt x="161" y="164"/>
                                  <a:pt x="164" y="162"/>
                                  <a:pt x="167" y="159"/>
                                </a:cubicBezTo>
                                <a:cubicBezTo>
                                  <a:pt x="166" y="159"/>
                                  <a:pt x="165" y="158"/>
                                  <a:pt x="163" y="159"/>
                                </a:cubicBezTo>
                                <a:lnTo>
                                  <a:pt x="157" y="166"/>
                                </a:lnTo>
                                <a:close/>
                                <a:moveTo>
                                  <a:pt x="87" y="144"/>
                                </a:moveTo>
                                <a:cubicBezTo>
                                  <a:pt x="87" y="140"/>
                                  <a:pt x="86" y="137"/>
                                  <a:pt x="86" y="134"/>
                                </a:cubicBezTo>
                                <a:cubicBezTo>
                                  <a:pt x="86" y="134"/>
                                  <a:pt x="85" y="133"/>
                                  <a:pt x="85" y="133"/>
                                </a:cubicBezTo>
                                <a:cubicBezTo>
                                  <a:pt x="84" y="137"/>
                                  <a:pt x="83" y="140"/>
                                  <a:pt x="83" y="143"/>
                                </a:cubicBezTo>
                                <a:cubicBezTo>
                                  <a:pt x="84" y="143"/>
                                  <a:pt x="85" y="144"/>
                                  <a:pt x="86" y="145"/>
                                </a:cubicBezTo>
                                <a:cubicBezTo>
                                  <a:pt x="86" y="145"/>
                                  <a:pt x="87" y="144"/>
                                  <a:pt x="87" y="144"/>
                                </a:cubicBezTo>
                                <a:close/>
                                <a:moveTo>
                                  <a:pt x="182" y="158"/>
                                </a:moveTo>
                                <a:cubicBezTo>
                                  <a:pt x="180" y="159"/>
                                  <a:pt x="179" y="159"/>
                                  <a:pt x="177" y="159"/>
                                </a:cubicBezTo>
                                <a:cubicBezTo>
                                  <a:pt x="169" y="168"/>
                                  <a:pt x="169" y="168"/>
                                  <a:pt x="169" y="168"/>
                                </a:cubicBezTo>
                                <a:cubicBezTo>
                                  <a:pt x="169" y="168"/>
                                  <a:pt x="170" y="168"/>
                                  <a:pt x="170" y="168"/>
                                </a:cubicBezTo>
                                <a:cubicBezTo>
                                  <a:pt x="174" y="165"/>
                                  <a:pt x="178" y="162"/>
                                  <a:pt x="181" y="159"/>
                                </a:cubicBezTo>
                                <a:cubicBezTo>
                                  <a:pt x="182" y="159"/>
                                  <a:pt x="183" y="158"/>
                                  <a:pt x="182" y="158"/>
                                </a:cubicBezTo>
                                <a:close/>
                                <a:moveTo>
                                  <a:pt x="30" y="23"/>
                                </a:moveTo>
                                <a:cubicBezTo>
                                  <a:pt x="30" y="23"/>
                                  <a:pt x="29" y="23"/>
                                  <a:pt x="29" y="23"/>
                                </a:cubicBezTo>
                                <a:cubicBezTo>
                                  <a:pt x="24" y="29"/>
                                  <a:pt x="18" y="34"/>
                                  <a:pt x="14" y="41"/>
                                </a:cubicBezTo>
                                <a:cubicBezTo>
                                  <a:pt x="14" y="41"/>
                                  <a:pt x="15" y="41"/>
                                  <a:pt x="15" y="41"/>
                                </a:cubicBezTo>
                                <a:cubicBezTo>
                                  <a:pt x="20" y="35"/>
                                  <a:pt x="26" y="29"/>
                                  <a:pt x="32" y="23"/>
                                </a:cubicBezTo>
                                <a:cubicBezTo>
                                  <a:pt x="31" y="23"/>
                                  <a:pt x="30" y="23"/>
                                  <a:pt x="30" y="23"/>
                                </a:cubicBezTo>
                                <a:close/>
                                <a:moveTo>
                                  <a:pt x="44" y="112"/>
                                </a:moveTo>
                                <a:cubicBezTo>
                                  <a:pt x="44" y="109"/>
                                  <a:pt x="44" y="107"/>
                                  <a:pt x="43" y="104"/>
                                </a:cubicBezTo>
                                <a:cubicBezTo>
                                  <a:pt x="39" y="107"/>
                                  <a:pt x="39" y="107"/>
                                  <a:pt x="39" y="107"/>
                                </a:cubicBezTo>
                                <a:cubicBezTo>
                                  <a:pt x="40" y="112"/>
                                  <a:pt x="41" y="118"/>
                                  <a:pt x="43" y="122"/>
                                </a:cubicBezTo>
                                <a:cubicBezTo>
                                  <a:pt x="43" y="117"/>
                                  <a:pt x="42" y="112"/>
                                  <a:pt x="42" y="108"/>
                                </a:cubicBezTo>
                                <a:cubicBezTo>
                                  <a:pt x="42" y="107"/>
                                  <a:pt x="42" y="107"/>
                                  <a:pt x="42" y="107"/>
                                </a:cubicBezTo>
                                <a:cubicBezTo>
                                  <a:pt x="44" y="112"/>
                                  <a:pt x="44" y="112"/>
                                  <a:pt x="44" y="112"/>
                                </a:cubicBezTo>
                                <a:cubicBezTo>
                                  <a:pt x="44" y="112"/>
                                  <a:pt x="44" y="112"/>
                                  <a:pt x="44" y="112"/>
                                </a:cubicBezTo>
                                <a:close/>
                                <a:moveTo>
                                  <a:pt x="17" y="49"/>
                                </a:moveTo>
                                <a:cubicBezTo>
                                  <a:pt x="25" y="41"/>
                                  <a:pt x="32" y="32"/>
                                  <a:pt x="41" y="25"/>
                                </a:cubicBezTo>
                                <a:cubicBezTo>
                                  <a:pt x="41" y="25"/>
                                  <a:pt x="39" y="25"/>
                                  <a:pt x="38" y="25"/>
                                </a:cubicBezTo>
                                <a:cubicBezTo>
                                  <a:pt x="38" y="25"/>
                                  <a:pt x="37" y="25"/>
                                  <a:pt x="37" y="26"/>
                                </a:cubicBezTo>
                                <a:cubicBezTo>
                                  <a:pt x="30" y="33"/>
                                  <a:pt x="24" y="41"/>
                                  <a:pt x="17" y="49"/>
                                </a:cubicBezTo>
                                <a:close/>
                                <a:moveTo>
                                  <a:pt x="82" y="140"/>
                                </a:moveTo>
                                <a:cubicBezTo>
                                  <a:pt x="82" y="137"/>
                                  <a:pt x="81" y="136"/>
                                  <a:pt x="81" y="134"/>
                                </a:cubicBezTo>
                                <a:cubicBezTo>
                                  <a:pt x="81" y="133"/>
                                  <a:pt x="80" y="131"/>
                                  <a:pt x="80" y="132"/>
                                </a:cubicBezTo>
                                <a:cubicBezTo>
                                  <a:pt x="79" y="134"/>
                                  <a:pt x="78" y="136"/>
                                  <a:pt x="77" y="139"/>
                                </a:cubicBezTo>
                                <a:cubicBezTo>
                                  <a:pt x="77" y="139"/>
                                  <a:pt x="77" y="139"/>
                                  <a:pt x="77" y="138"/>
                                </a:cubicBezTo>
                                <a:cubicBezTo>
                                  <a:pt x="76" y="136"/>
                                  <a:pt x="76" y="134"/>
                                  <a:pt x="75" y="132"/>
                                </a:cubicBezTo>
                                <a:cubicBezTo>
                                  <a:pt x="75" y="134"/>
                                  <a:pt x="75" y="136"/>
                                  <a:pt x="75" y="139"/>
                                </a:cubicBezTo>
                                <a:cubicBezTo>
                                  <a:pt x="77" y="140"/>
                                  <a:pt x="80" y="141"/>
                                  <a:pt x="82" y="142"/>
                                </a:cubicBezTo>
                                <a:cubicBezTo>
                                  <a:pt x="82" y="141"/>
                                  <a:pt x="82" y="140"/>
                                  <a:pt x="82" y="140"/>
                                </a:cubicBezTo>
                                <a:close/>
                                <a:moveTo>
                                  <a:pt x="89" y="64"/>
                                </a:moveTo>
                                <a:cubicBezTo>
                                  <a:pt x="89" y="64"/>
                                  <a:pt x="89" y="63"/>
                                  <a:pt x="89" y="63"/>
                                </a:cubicBezTo>
                                <a:cubicBezTo>
                                  <a:pt x="89" y="59"/>
                                  <a:pt x="89" y="55"/>
                                  <a:pt x="89" y="51"/>
                                </a:cubicBezTo>
                                <a:cubicBezTo>
                                  <a:pt x="85" y="55"/>
                                  <a:pt x="85" y="55"/>
                                  <a:pt x="85" y="55"/>
                                </a:cubicBezTo>
                                <a:cubicBezTo>
                                  <a:pt x="86" y="58"/>
                                  <a:pt x="87" y="62"/>
                                  <a:pt x="88" y="67"/>
                                </a:cubicBezTo>
                                <a:cubicBezTo>
                                  <a:pt x="88" y="67"/>
                                  <a:pt x="89" y="67"/>
                                  <a:pt x="89" y="66"/>
                                </a:cubicBezTo>
                                <a:cubicBezTo>
                                  <a:pt x="89" y="66"/>
                                  <a:pt x="89" y="65"/>
                                  <a:pt x="89" y="64"/>
                                </a:cubicBezTo>
                                <a:close/>
                                <a:moveTo>
                                  <a:pt x="92" y="145"/>
                                </a:moveTo>
                                <a:cubicBezTo>
                                  <a:pt x="92" y="137"/>
                                  <a:pt x="92" y="137"/>
                                  <a:pt x="92" y="137"/>
                                </a:cubicBezTo>
                                <a:cubicBezTo>
                                  <a:pt x="91" y="137"/>
                                  <a:pt x="89" y="136"/>
                                  <a:pt x="88" y="135"/>
                                </a:cubicBezTo>
                                <a:cubicBezTo>
                                  <a:pt x="87" y="135"/>
                                  <a:pt x="87" y="133"/>
                                  <a:pt x="87" y="135"/>
                                </a:cubicBezTo>
                                <a:cubicBezTo>
                                  <a:pt x="88" y="142"/>
                                  <a:pt x="88" y="142"/>
                                  <a:pt x="88" y="142"/>
                                </a:cubicBezTo>
                                <a:cubicBezTo>
                                  <a:pt x="88" y="140"/>
                                  <a:pt x="89" y="139"/>
                                  <a:pt x="89" y="137"/>
                                </a:cubicBezTo>
                                <a:cubicBezTo>
                                  <a:pt x="89" y="136"/>
                                  <a:pt x="90" y="136"/>
                                  <a:pt x="90" y="137"/>
                                </a:cubicBezTo>
                                <a:cubicBezTo>
                                  <a:pt x="89" y="140"/>
                                  <a:pt x="89" y="143"/>
                                  <a:pt x="88" y="146"/>
                                </a:cubicBezTo>
                                <a:cubicBezTo>
                                  <a:pt x="90" y="146"/>
                                  <a:pt x="91" y="147"/>
                                  <a:pt x="92" y="148"/>
                                </a:cubicBezTo>
                                <a:cubicBezTo>
                                  <a:pt x="92" y="146"/>
                                  <a:pt x="92" y="145"/>
                                  <a:pt x="92" y="145"/>
                                </a:cubicBezTo>
                                <a:close/>
                                <a:moveTo>
                                  <a:pt x="34" y="24"/>
                                </a:moveTo>
                                <a:cubicBezTo>
                                  <a:pt x="27" y="30"/>
                                  <a:pt x="20" y="37"/>
                                  <a:pt x="14" y="45"/>
                                </a:cubicBezTo>
                                <a:cubicBezTo>
                                  <a:pt x="13" y="46"/>
                                  <a:pt x="12" y="47"/>
                                  <a:pt x="13" y="49"/>
                                </a:cubicBezTo>
                                <a:cubicBezTo>
                                  <a:pt x="13" y="50"/>
                                  <a:pt x="13" y="50"/>
                                  <a:pt x="13" y="50"/>
                                </a:cubicBezTo>
                                <a:cubicBezTo>
                                  <a:pt x="21" y="41"/>
                                  <a:pt x="28" y="32"/>
                                  <a:pt x="37" y="24"/>
                                </a:cubicBezTo>
                                <a:cubicBezTo>
                                  <a:pt x="36" y="24"/>
                                  <a:pt x="34" y="23"/>
                                  <a:pt x="34" y="24"/>
                                </a:cubicBezTo>
                                <a:close/>
                                <a:moveTo>
                                  <a:pt x="103" y="54"/>
                                </a:moveTo>
                                <a:cubicBezTo>
                                  <a:pt x="102" y="53"/>
                                  <a:pt x="101" y="53"/>
                                  <a:pt x="101" y="53"/>
                                </a:cubicBezTo>
                                <a:cubicBezTo>
                                  <a:pt x="101" y="48"/>
                                  <a:pt x="101" y="43"/>
                                  <a:pt x="101" y="38"/>
                                </a:cubicBezTo>
                                <a:cubicBezTo>
                                  <a:pt x="97" y="42"/>
                                  <a:pt x="94" y="46"/>
                                  <a:pt x="91" y="50"/>
                                </a:cubicBezTo>
                                <a:cubicBezTo>
                                  <a:pt x="92" y="52"/>
                                  <a:pt x="92" y="55"/>
                                  <a:pt x="93" y="59"/>
                                </a:cubicBezTo>
                                <a:cubicBezTo>
                                  <a:pt x="93" y="59"/>
                                  <a:pt x="94" y="59"/>
                                  <a:pt x="94" y="59"/>
                                </a:cubicBezTo>
                                <a:cubicBezTo>
                                  <a:pt x="96" y="50"/>
                                  <a:pt x="96" y="50"/>
                                  <a:pt x="96" y="50"/>
                                </a:cubicBezTo>
                                <a:cubicBezTo>
                                  <a:pt x="96" y="49"/>
                                  <a:pt x="96" y="49"/>
                                  <a:pt x="97" y="48"/>
                                </a:cubicBezTo>
                                <a:cubicBezTo>
                                  <a:pt x="96" y="59"/>
                                  <a:pt x="96" y="59"/>
                                  <a:pt x="96" y="59"/>
                                </a:cubicBezTo>
                                <a:cubicBezTo>
                                  <a:pt x="96" y="60"/>
                                  <a:pt x="95" y="60"/>
                                  <a:pt x="94" y="60"/>
                                </a:cubicBezTo>
                                <a:cubicBezTo>
                                  <a:pt x="93" y="60"/>
                                  <a:pt x="93" y="60"/>
                                  <a:pt x="92" y="59"/>
                                </a:cubicBezTo>
                                <a:cubicBezTo>
                                  <a:pt x="91" y="56"/>
                                  <a:pt x="91" y="53"/>
                                  <a:pt x="90" y="50"/>
                                </a:cubicBezTo>
                                <a:cubicBezTo>
                                  <a:pt x="90" y="56"/>
                                  <a:pt x="90" y="60"/>
                                  <a:pt x="90" y="66"/>
                                </a:cubicBezTo>
                                <a:cubicBezTo>
                                  <a:pt x="95" y="62"/>
                                  <a:pt x="98" y="58"/>
                                  <a:pt x="103" y="54"/>
                                </a:cubicBezTo>
                                <a:close/>
                                <a:moveTo>
                                  <a:pt x="73" y="136"/>
                                </a:moveTo>
                                <a:cubicBezTo>
                                  <a:pt x="73" y="137"/>
                                  <a:pt x="74" y="137"/>
                                  <a:pt x="74" y="138"/>
                                </a:cubicBezTo>
                                <a:cubicBezTo>
                                  <a:pt x="74" y="135"/>
                                  <a:pt x="74" y="132"/>
                                  <a:pt x="75" y="130"/>
                                </a:cubicBezTo>
                                <a:cubicBezTo>
                                  <a:pt x="75" y="129"/>
                                  <a:pt x="76" y="130"/>
                                  <a:pt x="76" y="130"/>
                                </a:cubicBezTo>
                                <a:cubicBezTo>
                                  <a:pt x="77" y="137"/>
                                  <a:pt x="77" y="137"/>
                                  <a:pt x="77" y="137"/>
                                </a:cubicBezTo>
                                <a:cubicBezTo>
                                  <a:pt x="78" y="136"/>
                                  <a:pt x="78" y="133"/>
                                  <a:pt x="79" y="131"/>
                                </a:cubicBezTo>
                                <a:cubicBezTo>
                                  <a:pt x="80" y="131"/>
                                  <a:pt x="80" y="130"/>
                                  <a:pt x="81" y="131"/>
                                </a:cubicBezTo>
                                <a:cubicBezTo>
                                  <a:pt x="73" y="126"/>
                                  <a:pt x="67" y="121"/>
                                  <a:pt x="60" y="115"/>
                                </a:cubicBezTo>
                                <a:cubicBezTo>
                                  <a:pt x="60" y="115"/>
                                  <a:pt x="59" y="115"/>
                                  <a:pt x="60" y="115"/>
                                </a:cubicBezTo>
                                <a:cubicBezTo>
                                  <a:pt x="60" y="114"/>
                                  <a:pt x="60" y="115"/>
                                  <a:pt x="59" y="114"/>
                                </a:cubicBezTo>
                                <a:cubicBezTo>
                                  <a:pt x="58" y="114"/>
                                  <a:pt x="58" y="113"/>
                                  <a:pt x="57" y="112"/>
                                </a:cubicBezTo>
                                <a:cubicBezTo>
                                  <a:pt x="50" y="105"/>
                                  <a:pt x="50" y="105"/>
                                  <a:pt x="50" y="105"/>
                                </a:cubicBezTo>
                                <a:cubicBezTo>
                                  <a:pt x="50" y="111"/>
                                  <a:pt x="51" y="116"/>
                                  <a:pt x="52" y="121"/>
                                </a:cubicBezTo>
                                <a:cubicBezTo>
                                  <a:pt x="58" y="127"/>
                                  <a:pt x="65" y="132"/>
                                  <a:pt x="73" y="137"/>
                                </a:cubicBezTo>
                                <a:cubicBezTo>
                                  <a:pt x="72" y="137"/>
                                  <a:pt x="72" y="136"/>
                                  <a:pt x="73" y="136"/>
                                </a:cubicBezTo>
                                <a:close/>
                                <a:moveTo>
                                  <a:pt x="33" y="51"/>
                                </a:moveTo>
                                <a:cubicBezTo>
                                  <a:pt x="33" y="51"/>
                                  <a:pt x="33" y="51"/>
                                  <a:pt x="33" y="51"/>
                                </a:cubicBezTo>
                                <a:cubicBezTo>
                                  <a:pt x="33" y="51"/>
                                  <a:pt x="33" y="51"/>
                                  <a:pt x="33" y="51"/>
                                </a:cubicBezTo>
                                <a:cubicBezTo>
                                  <a:pt x="31" y="53"/>
                                  <a:pt x="30" y="54"/>
                                  <a:pt x="28" y="56"/>
                                </a:cubicBezTo>
                                <a:cubicBezTo>
                                  <a:pt x="25" y="58"/>
                                  <a:pt x="23" y="61"/>
                                  <a:pt x="20" y="63"/>
                                </a:cubicBezTo>
                                <a:cubicBezTo>
                                  <a:pt x="19" y="64"/>
                                  <a:pt x="18" y="62"/>
                                  <a:pt x="18" y="62"/>
                                </a:cubicBezTo>
                                <a:cubicBezTo>
                                  <a:pt x="20" y="59"/>
                                  <a:pt x="22" y="57"/>
                                  <a:pt x="24" y="54"/>
                                </a:cubicBezTo>
                                <a:cubicBezTo>
                                  <a:pt x="24" y="54"/>
                                  <a:pt x="24" y="54"/>
                                  <a:pt x="24" y="54"/>
                                </a:cubicBezTo>
                                <a:cubicBezTo>
                                  <a:pt x="24" y="54"/>
                                  <a:pt x="24" y="54"/>
                                  <a:pt x="24" y="54"/>
                                </a:cubicBezTo>
                                <a:cubicBezTo>
                                  <a:pt x="24" y="54"/>
                                  <a:pt x="23" y="54"/>
                                  <a:pt x="23" y="54"/>
                                </a:cubicBezTo>
                                <a:cubicBezTo>
                                  <a:pt x="21" y="56"/>
                                  <a:pt x="19" y="59"/>
                                  <a:pt x="17" y="61"/>
                                </a:cubicBezTo>
                                <a:cubicBezTo>
                                  <a:pt x="16" y="61"/>
                                  <a:pt x="15" y="62"/>
                                  <a:pt x="14" y="61"/>
                                </a:cubicBezTo>
                                <a:cubicBezTo>
                                  <a:pt x="13" y="61"/>
                                  <a:pt x="13" y="60"/>
                                  <a:pt x="14" y="59"/>
                                </a:cubicBezTo>
                                <a:cubicBezTo>
                                  <a:pt x="16" y="54"/>
                                  <a:pt x="19" y="50"/>
                                  <a:pt x="23" y="46"/>
                                </a:cubicBezTo>
                                <a:cubicBezTo>
                                  <a:pt x="28" y="39"/>
                                  <a:pt x="35" y="34"/>
                                  <a:pt x="42" y="27"/>
                                </a:cubicBezTo>
                                <a:cubicBezTo>
                                  <a:pt x="39" y="29"/>
                                  <a:pt x="37" y="30"/>
                                  <a:pt x="35" y="32"/>
                                </a:cubicBezTo>
                                <a:cubicBezTo>
                                  <a:pt x="27" y="39"/>
                                  <a:pt x="20" y="48"/>
                                  <a:pt x="13" y="56"/>
                                </a:cubicBezTo>
                                <a:cubicBezTo>
                                  <a:pt x="13" y="66"/>
                                  <a:pt x="12" y="78"/>
                                  <a:pt x="13" y="88"/>
                                </a:cubicBezTo>
                                <a:cubicBezTo>
                                  <a:pt x="13" y="93"/>
                                  <a:pt x="13" y="97"/>
                                  <a:pt x="14" y="101"/>
                                </a:cubicBezTo>
                                <a:cubicBezTo>
                                  <a:pt x="14" y="101"/>
                                  <a:pt x="14" y="102"/>
                                  <a:pt x="13" y="102"/>
                                </a:cubicBezTo>
                                <a:cubicBezTo>
                                  <a:pt x="14" y="109"/>
                                  <a:pt x="14" y="116"/>
                                  <a:pt x="16" y="121"/>
                                </a:cubicBezTo>
                                <a:cubicBezTo>
                                  <a:pt x="16" y="122"/>
                                  <a:pt x="17" y="122"/>
                                  <a:pt x="17" y="122"/>
                                </a:cubicBezTo>
                                <a:cubicBezTo>
                                  <a:pt x="18" y="122"/>
                                  <a:pt x="19" y="121"/>
                                  <a:pt x="19" y="120"/>
                                </a:cubicBezTo>
                                <a:cubicBezTo>
                                  <a:pt x="21" y="119"/>
                                  <a:pt x="23" y="117"/>
                                  <a:pt x="24" y="115"/>
                                </a:cubicBezTo>
                                <a:cubicBezTo>
                                  <a:pt x="24" y="115"/>
                                  <a:pt x="25" y="115"/>
                                  <a:pt x="25" y="115"/>
                                </a:cubicBezTo>
                                <a:cubicBezTo>
                                  <a:pt x="25" y="114"/>
                                  <a:pt x="25" y="113"/>
                                  <a:pt x="26" y="112"/>
                                </a:cubicBezTo>
                                <a:cubicBezTo>
                                  <a:pt x="26" y="112"/>
                                  <a:pt x="26" y="113"/>
                                  <a:pt x="27" y="114"/>
                                </a:cubicBezTo>
                                <a:cubicBezTo>
                                  <a:pt x="33" y="108"/>
                                  <a:pt x="38" y="103"/>
                                  <a:pt x="45" y="99"/>
                                </a:cubicBezTo>
                                <a:cubicBezTo>
                                  <a:pt x="45" y="97"/>
                                  <a:pt x="46" y="97"/>
                                  <a:pt x="47" y="97"/>
                                </a:cubicBezTo>
                                <a:cubicBezTo>
                                  <a:pt x="48" y="98"/>
                                  <a:pt x="48" y="99"/>
                                  <a:pt x="49" y="100"/>
                                </a:cubicBezTo>
                                <a:cubicBezTo>
                                  <a:pt x="49" y="100"/>
                                  <a:pt x="50" y="100"/>
                                  <a:pt x="51" y="100"/>
                                </a:cubicBezTo>
                                <a:cubicBezTo>
                                  <a:pt x="60" y="107"/>
                                  <a:pt x="68" y="113"/>
                                  <a:pt x="77" y="120"/>
                                </a:cubicBezTo>
                                <a:cubicBezTo>
                                  <a:pt x="81" y="122"/>
                                  <a:pt x="85" y="125"/>
                                  <a:pt x="89" y="127"/>
                                </a:cubicBezTo>
                                <a:cubicBezTo>
                                  <a:pt x="98" y="132"/>
                                  <a:pt x="107" y="136"/>
                                  <a:pt x="117" y="140"/>
                                </a:cubicBezTo>
                                <a:cubicBezTo>
                                  <a:pt x="123" y="142"/>
                                  <a:pt x="129" y="143"/>
                                  <a:pt x="135" y="144"/>
                                </a:cubicBezTo>
                                <a:cubicBezTo>
                                  <a:pt x="141" y="146"/>
                                  <a:pt x="146" y="146"/>
                                  <a:pt x="152" y="147"/>
                                </a:cubicBezTo>
                                <a:cubicBezTo>
                                  <a:pt x="153" y="146"/>
                                  <a:pt x="153" y="147"/>
                                  <a:pt x="153" y="147"/>
                                </a:cubicBezTo>
                                <a:cubicBezTo>
                                  <a:pt x="154" y="147"/>
                                  <a:pt x="155" y="147"/>
                                  <a:pt x="155" y="146"/>
                                </a:cubicBezTo>
                                <a:cubicBezTo>
                                  <a:pt x="155" y="147"/>
                                  <a:pt x="155" y="147"/>
                                  <a:pt x="155" y="147"/>
                                </a:cubicBezTo>
                                <a:cubicBezTo>
                                  <a:pt x="155" y="148"/>
                                  <a:pt x="156" y="148"/>
                                  <a:pt x="156" y="148"/>
                                </a:cubicBezTo>
                                <a:cubicBezTo>
                                  <a:pt x="177" y="150"/>
                                  <a:pt x="196" y="148"/>
                                  <a:pt x="215" y="146"/>
                                </a:cubicBezTo>
                                <a:cubicBezTo>
                                  <a:pt x="212" y="134"/>
                                  <a:pt x="212" y="134"/>
                                  <a:pt x="212" y="134"/>
                                </a:cubicBezTo>
                                <a:cubicBezTo>
                                  <a:pt x="211" y="130"/>
                                  <a:pt x="209" y="127"/>
                                  <a:pt x="208" y="123"/>
                                </a:cubicBezTo>
                                <a:cubicBezTo>
                                  <a:pt x="209" y="127"/>
                                  <a:pt x="210" y="131"/>
                                  <a:pt x="211" y="134"/>
                                </a:cubicBezTo>
                                <a:cubicBezTo>
                                  <a:pt x="211" y="134"/>
                                  <a:pt x="211" y="134"/>
                                  <a:pt x="212" y="134"/>
                                </a:cubicBezTo>
                                <a:cubicBezTo>
                                  <a:pt x="212" y="135"/>
                                  <a:pt x="212" y="135"/>
                                  <a:pt x="211" y="136"/>
                                </a:cubicBezTo>
                                <a:cubicBezTo>
                                  <a:pt x="210" y="136"/>
                                  <a:pt x="210" y="135"/>
                                  <a:pt x="210" y="135"/>
                                </a:cubicBezTo>
                                <a:cubicBezTo>
                                  <a:pt x="207" y="126"/>
                                  <a:pt x="205" y="116"/>
                                  <a:pt x="201" y="106"/>
                                </a:cubicBezTo>
                                <a:cubicBezTo>
                                  <a:pt x="203" y="114"/>
                                  <a:pt x="203" y="122"/>
                                  <a:pt x="206" y="129"/>
                                </a:cubicBezTo>
                                <a:cubicBezTo>
                                  <a:pt x="206" y="130"/>
                                  <a:pt x="205" y="130"/>
                                  <a:pt x="205" y="130"/>
                                </a:cubicBezTo>
                                <a:cubicBezTo>
                                  <a:pt x="205" y="130"/>
                                  <a:pt x="204" y="130"/>
                                  <a:pt x="204" y="129"/>
                                </a:cubicBezTo>
                                <a:cubicBezTo>
                                  <a:pt x="202" y="123"/>
                                  <a:pt x="201" y="117"/>
                                  <a:pt x="199" y="111"/>
                                </a:cubicBezTo>
                                <a:cubicBezTo>
                                  <a:pt x="198" y="110"/>
                                  <a:pt x="198" y="109"/>
                                  <a:pt x="198" y="109"/>
                                </a:cubicBezTo>
                                <a:cubicBezTo>
                                  <a:pt x="198" y="110"/>
                                  <a:pt x="198" y="110"/>
                                  <a:pt x="198" y="111"/>
                                </a:cubicBezTo>
                                <a:cubicBezTo>
                                  <a:pt x="198" y="111"/>
                                  <a:pt x="198" y="111"/>
                                  <a:pt x="199" y="111"/>
                                </a:cubicBezTo>
                                <a:cubicBezTo>
                                  <a:pt x="198" y="111"/>
                                  <a:pt x="198" y="111"/>
                                  <a:pt x="198" y="111"/>
                                </a:cubicBezTo>
                                <a:cubicBezTo>
                                  <a:pt x="199" y="119"/>
                                  <a:pt x="200" y="126"/>
                                  <a:pt x="201" y="134"/>
                                </a:cubicBezTo>
                                <a:cubicBezTo>
                                  <a:pt x="201" y="134"/>
                                  <a:pt x="200" y="134"/>
                                  <a:pt x="200" y="134"/>
                                </a:cubicBezTo>
                                <a:cubicBezTo>
                                  <a:pt x="198" y="126"/>
                                  <a:pt x="195" y="118"/>
                                  <a:pt x="193" y="110"/>
                                </a:cubicBezTo>
                                <a:cubicBezTo>
                                  <a:pt x="193" y="117"/>
                                  <a:pt x="194" y="124"/>
                                  <a:pt x="194" y="131"/>
                                </a:cubicBezTo>
                                <a:cubicBezTo>
                                  <a:pt x="194" y="132"/>
                                  <a:pt x="193" y="132"/>
                                  <a:pt x="193" y="131"/>
                                </a:cubicBezTo>
                                <a:cubicBezTo>
                                  <a:pt x="191" y="125"/>
                                  <a:pt x="190" y="119"/>
                                  <a:pt x="188" y="113"/>
                                </a:cubicBezTo>
                                <a:cubicBezTo>
                                  <a:pt x="188" y="120"/>
                                  <a:pt x="188" y="120"/>
                                  <a:pt x="188" y="120"/>
                                </a:cubicBezTo>
                                <a:cubicBezTo>
                                  <a:pt x="188" y="124"/>
                                  <a:pt x="188" y="128"/>
                                  <a:pt x="187" y="133"/>
                                </a:cubicBezTo>
                                <a:cubicBezTo>
                                  <a:pt x="187" y="132"/>
                                  <a:pt x="186" y="133"/>
                                  <a:pt x="186" y="132"/>
                                </a:cubicBezTo>
                                <a:cubicBezTo>
                                  <a:pt x="185" y="127"/>
                                  <a:pt x="183" y="121"/>
                                  <a:pt x="182" y="115"/>
                                </a:cubicBezTo>
                                <a:cubicBezTo>
                                  <a:pt x="180" y="128"/>
                                  <a:pt x="180" y="128"/>
                                  <a:pt x="180" y="128"/>
                                </a:cubicBezTo>
                                <a:cubicBezTo>
                                  <a:pt x="180" y="128"/>
                                  <a:pt x="179" y="128"/>
                                  <a:pt x="179" y="128"/>
                                </a:cubicBezTo>
                                <a:cubicBezTo>
                                  <a:pt x="178" y="124"/>
                                  <a:pt x="178" y="120"/>
                                  <a:pt x="177" y="116"/>
                                </a:cubicBezTo>
                                <a:cubicBezTo>
                                  <a:pt x="176" y="120"/>
                                  <a:pt x="175" y="123"/>
                                  <a:pt x="175" y="126"/>
                                </a:cubicBezTo>
                                <a:cubicBezTo>
                                  <a:pt x="174" y="127"/>
                                  <a:pt x="173" y="126"/>
                                  <a:pt x="173" y="126"/>
                                </a:cubicBezTo>
                                <a:cubicBezTo>
                                  <a:pt x="171" y="124"/>
                                  <a:pt x="171" y="121"/>
                                  <a:pt x="170" y="119"/>
                                </a:cubicBezTo>
                                <a:cubicBezTo>
                                  <a:pt x="170" y="118"/>
                                  <a:pt x="169" y="118"/>
                                  <a:pt x="168" y="118"/>
                                </a:cubicBezTo>
                                <a:cubicBezTo>
                                  <a:pt x="166" y="121"/>
                                  <a:pt x="164" y="123"/>
                                  <a:pt x="162" y="126"/>
                                </a:cubicBezTo>
                                <a:cubicBezTo>
                                  <a:pt x="161" y="127"/>
                                  <a:pt x="160" y="128"/>
                                  <a:pt x="158" y="128"/>
                                </a:cubicBezTo>
                                <a:cubicBezTo>
                                  <a:pt x="155" y="127"/>
                                  <a:pt x="154" y="125"/>
                                  <a:pt x="153" y="123"/>
                                </a:cubicBezTo>
                                <a:cubicBezTo>
                                  <a:pt x="155" y="125"/>
                                  <a:pt x="156" y="127"/>
                                  <a:pt x="159" y="127"/>
                                </a:cubicBezTo>
                                <a:cubicBezTo>
                                  <a:pt x="161" y="125"/>
                                  <a:pt x="162" y="124"/>
                                  <a:pt x="164" y="122"/>
                                </a:cubicBezTo>
                                <a:cubicBezTo>
                                  <a:pt x="165" y="120"/>
                                  <a:pt x="166" y="118"/>
                                  <a:pt x="168" y="117"/>
                                </a:cubicBezTo>
                                <a:cubicBezTo>
                                  <a:pt x="169" y="117"/>
                                  <a:pt x="170" y="117"/>
                                  <a:pt x="170" y="118"/>
                                </a:cubicBezTo>
                                <a:cubicBezTo>
                                  <a:pt x="172" y="119"/>
                                  <a:pt x="172" y="122"/>
                                  <a:pt x="174" y="125"/>
                                </a:cubicBezTo>
                                <a:cubicBezTo>
                                  <a:pt x="176" y="115"/>
                                  <a:pt x="176" y="115"/>
                                  <a:pt x="176" y="115"/>
                                </a:cubicBezTo>
                                <a:cubicBezTo>
                                  <a:pt x="176" y="114"/>
                                  <a:pt x="177" y="114"/>
                                  <a:pt x="177" y="115"/>
                                </a:cubicBezTo>
                                <a:cubicBezTo>
                                  <a:pt x="178" y="117"/>
                                  <a:pt x="179" y="120"/>
                                  <a:pt x="179" y="123"/>
                                </a:cubicBezTo>
                                <a:cubicBezTo>
                                  <a:pt x="180" y="121"/>
                                  <a:pt x="180" y="118"/>
                                  <a:pt x="181" y="114"/>
                                </a:cubicBezTo>
                                <a:cubicBezTo>
                                  <a:pt x="181" y="113"/>
                                  <a:pt x="183" y="114"/>
                                  <a:pt x="183" y="115"/>
                                </a:cubicBezTo>
                                <a:cubicBezTo>
                                  <a:pt x="185" y="119"/>
                                  <a:pt x="185" y="124"/>
                                  <a:pt x="186" y="128"/>
                                </a:cubicBezTo>
                                <a:cubicBezTo>
                                  <a:pt x="187" y="123"/>
                                  <a:pt x="187" y="119"/>
                                  <a:pt x="187" y="114"/>
                                </a:cubicBezTo>
                                <a:cubicBezTo>
                                  <a:pt x="187" y="113"/>
                                  <a:pt x="186" y="111"/>
                                  <a:pt x="187" y="110"/>
                                </a:cubicBezTo>
                                <a:cubicBezTo>
                                  <a:pt x="188" y="110"/>
                                  <a:pt x="188" y="110"/>
                                  <a:pt x="189" y="111"/>
                                </a:cubicBezTo>
                                <a:cubicBezTo>
                                  <a:pt x="190" y="113"/>
                                  <a:pt x="191" y="117"/>
                                  <a:pt x="192" y="120"/>
                                </a:cubicBezTo>
                                <a:cubicBezTo>
                                  <a:pt x="191" y="112"/>
                                  <a:pt x="191" y="112"/>
                                  <a:pt x="191" y="112"/>
                                </a:cubicBezTo>
                                <a:cubicBezTo>
                                  <a:pt x="191" y="111"/>
                                  <a:pt x="191" y="109"/>
                                  <a:pt x="192" y="108"/>
                                </a:cubicBezTo>
                                <a:cubicBezTo>
                                  <a:pt x="192" y="108"/>
                                  <a:pt x="193" y="108"/>
                                  <a:pt x="193" y="109"/>
                                </a:cubicBezTo>
                                <a:cubicBezTo>
                                  <a:pt x="198" y="121"/>
                                  <a:pt x="198" y="121"/>
                                  <a:pt x="198" y="121"/>
                                </a:cubicBezTo>
                                <a:cubicBezTo>
                                  <a:pt x="198" y="122"/>
                                  <a:pt x="198" y="122"/>
                                  <a:pt x="198" y="122"/>
                                </a:cubicBezTo>
                                <a:cubicBezTo>
                                  <a:pt x="198" y="121"/>
                                  <a:pt x="198" y="121"/>
                                  <a:pt x="198" y="121"/>
                                </a:cubicBezTo>
                                <a:cubicBezTo>
                                  <a:pt x="196" y="107"/>
                                  <a:pt x="196" y="107"/>
                                  <a:pt x="196" y="107"/>
                                </a:cubicBezTo>
                                <a:cubicBezTo>
                                  <a:pt x="196" y="106"/>
                                  <a:pt x="195" y="104"/>
                                  <a:pt x="196" y="102"/>
                                </a:cubicBezTo>
                                <a:cubicBezTo>
                                  <a:pt x="196" y="102"/>
                                  <a:pt x="197" y="103"/>
                                  <a:pt x="197" y="103"/>
                                </a:cubicBezTo>
                                <a:cubicBezTo>
                                  <a:pt x="199" y="106"/>
                                  <a:pt x="200" y="108"/>
                                  <a:pt x="200" y="111"/>
                                </a:cubicBezTo>
                                <a:cubicBezTo>
                                  <a:pt x="200" y="107"/>
                                  <a:pt x="199" y="102"/>
                                  <a:pt x="198" y="98"/>
                                </a:cubicBezTo>
                                <a:cubicBezTo>
                                  <a:pt x="198" y="97"/>
                                  <a:pt x="198" y="96"/>
                                  <a:pt x="199" y="95"/>
                                </a:cubicBezTo>
                                <a:cubicBezTo>
                                  <a:pt x="198" y="92"/>
                                  <a:pt x="197" y="89"/>
                                  <a:pt x="196" y="86"/>
                                </a:cubicBezTo>
                                <a:cubicBezTo>
                                  <a:pt x="182" y="91"/>
                                  <a:pt x="168" y="94"/>
                                  <a:pt x="153" y="96"/>
                                </a:cubicBezTo>
                                <a:cubicBezTo>
                                  <a:pt x="133" y="98"/>
                                  <a:pt x="105" y="94"/>
                                  <a:pt x="87" y="85"/>
                                </a:cubicBezTo>
                                <a:cubicBezTo>
                                  <a:pt x="77" y="80"/>
                                  <a:pt x="69" y="74"/>
                                  <a:pt x="64" y="66"/>
                                </a:cubicBezTo>
                                <a:cubicBezTo>
                                  <a:pt x="62" y="61"/>
                                  <a:pt x="62" y="61"/>
                                  <a:pt x="62" y="61"/>
                                </a:cubicBezTo>
                                <a:cubicBezTo>
                                  <a:pt x="61" y="61"/>
                                  <a:pt x="63" y="59"/>
                                  <a:pt x="64" y="60"/>
                                </a:cubicBezTo>
                                <a:cubicBezTo>
                                  <a:pt x="68" y="63"/>
                                  <a:pt x="68" y="63"/>
                                  <a:pt x="68" y="63"/>
                                </a:cubicBezTo>
                                <a:cubicBezTo>
                                  <a:pt x="77" y="55"/>
                                  <a:pt x="77" y="55"/>
                                  <a:pt x="77" y="55"/>
                                </a:cubicBezTo>
                                <a:cubicBezTo>
                                  <a:pt x="85" y="49"/>
                                  <a:pt x="93" y="43"/>
                                  <a:pt x="99" y="35"/>
                                </a:cubicBezTo>
                                <a:cubicBezTo>
                                  <a:pt x="94" y="35"/>
                                  <a:pt x="90" y="35"/>
                                  <a:pt x="85" y="34"/>
                                </a:cubicBezTo>
                                <a:cubicBezTo>
                                  <a:pt x="75" y="32"/>
                                  <a:pt x="66" y="31"/>
                                  <a:pt x="58" y="29"/>
                                </a:cubicBezTo>
                                <a:cubicBezTo>
                                  <a:pt x="53" y="27"/>
                                  <a:pt x="49" y="27"/>
                                  <a:pt x="44" y="26"/>
                                </a:cubicBezTo>
                                <a:cubicBezTo>
                                  <a:pt x="43" y="29"/>
                                  <a:pt x="40" y="30"/>
                                  <a:pt x="38" y="32"/>
                                </a:cubicBezTo>
                                <a:cubicBezTo>
                                  <a:pt x="30" y="41"/>
                                  <a:pt x="22" y="48"/>
                                  <a:pt x="15" y="59"/>
                                </a:cubicBezTo>
                                <a:cubicBezTo>
                                  <a:pt x="16" y="59"/>
                                  <a:pt x="14" y="60"/>
                                  <a:pt x="15" y="60"/>
                                </a:cubicBezTo>
                                <a:cubicBezTo>
                                  <a:pt x="16" y="60"/>
                                  <a:pt x="17" y="58"/>
                                  <a:pt x="18" y="58"/>
                                </a:cubicBezTo>
                                <a:cubicBezTo>
                                  <a:pt x="22" y="53"/>
                                  <a:pt x="27" y="49"/>
                                  <a:pt x="32" y="44"/>
                                </a:cubicBezTo>
                                <a:cubicBezTo>
                                  <a:pt x="36" y="39"/>
                                  <a:pt x="41" y="35"/>
                                  <a:pt x="47" y="31"/>
                                </a:cubicBezTo>
                                <a:cubicBezTo>
                                  <a:pt x="47" y="30"/>
                                  <a:pt x="48" y="31"/>
                                  <a:pt x="48" y="32"/>
                                </a:cubicBezTo>
                                <a:cubicBezTo>
                                  <a:pt x="46" y="34"/>
                                  <a:pt x="45" y="35"/>
                                  <a:pt x="43" y="37"/>
                                </a:cubicBezTo>
                                <a:cubicBezTo>
                                  <a:pt x="36" y="44"/>
                                  <a:pt x="28" y="51"/>
                                  <a:pt x="22" y="60"/>
                                </a:cubicBezTo>
                                <a:cubicBezTo>
                                  <a:pt x="21" y="60"/>
                                  <a:pt x="21" y="60"/>
                                  <a:pt x="21" y="61"/>
                                </a:cubicBezTo>
                                <a:cubicBezTo>
                                  <a:pt x="21" y="60"/>
                                  <a:pt x="22" y="60"/>
                                  <a:pt x="22" y="60"/>
                                </a:cubicBezTo>
                                <a:cubicBezTo>
                                  <a:pt x="22" y="60"/>
                                  <a:pt x="22" y="60"/>
                                  <a:pt x="22" y="60"/>
                                </a:cubicBezTo>
                                <a:cubicBezTo>
                                  <a:pt x="24" y="58"/>
                                  <a:pt x="25" y="57"/>
                                  <a:pt x="26" y="55"/>
                                </a:cubicBezTo>
                                <a:cubicBezTo>
                                  <a:pt x="32" y="51"/>
                                  <a:pt x="36" y="46"/>
                                  <a:pt x="41" y="43"/>
                                </a:cubicBezTo>
                                <a:cubicBezTo>
                                  <a:pt x="42" y="42"/>
                                  <a:pt x="42" y="44"/>
                                  <a:pt x="42" y="44"/>
                                </a:cubicBezTo>
                                <a:cubicBezTo>
                                  <a:pt x="37" y="49"/>
                                  <a:pt x="33" y="54"/>
                                  <a:pt x="29" y="60"/>
                                </a:cubicBezTo>
                                <a:cubicBezTo>
                                  <a:pt x="43" y="50"/>
                                  <a:pt x="43" y="50"/>
                                  <a:pt x="43" y="50"/>
                                </a:cubicBezTo>
                                <a:cubicBezTo>
                                  <a:pt x="44" y="49"/>
                                  <a:pt x="44" y="51"/>
                                  <a:pt x="44" y="51"/>
                                </a:cubicBezTo>
                                <a:cubicBezTo>
                                  <a:pt x="42" y="55"/>
                                  <a:pt x="39" y="58"/>
                                  <a:pt x="36" y="62"/>
                                </a:cubicBezTo>
                                <a:cubicBezTo>
                                  <a:pt x="38" y="61"/>
                                  <a:pt x="39" y="60"/>
                                  <a:pt x="40" y="59"/>
                                </a:cubicBezTo>
                                <a:cubicBezTo>
                                  <a:pt x="41" y="59"/>
                                  <a:pt x="42" y="59"/>
                                  <a:pt x="42" y="60"/>
                                </a:cubicBezTo>
                                <a:cubicBezTo>
                                  <a:pt x="42" y="62"/>
                                  <a:pt x="41" y="64"/>
                                  <a:pt x="41" y="66"/>
                                </a:cubicBezTo>
                                <a:cubicBezTo>
                                  <a:pt x="41" y="66"/>
                                  <a:pt x="41" y="67"/>
                                  <a:pt x="42" y="67"/>
                                </a:cubicBezTo>
                                <a:cubicBezTo>
                                  <a:pt x="43" y="67"/>
                                  <a:pt x="45" y="67"/>
                                  <a:pt x="46" y="67"/>
                                </a:cubicBezTo>
                                <a:cubicBezTo>
                                  <a:pt x="46" y="67"/>
                                  <a:pt x="46" y="68"/>
                                  <a:pt x="45" y="68"/>
                                </a:cubicBezTo>
                                <a:cubicBezTo>
                                  <a:pt x="45" y="68"/>
                                  <a:pt x="44" y="68"/>
                                  <a:pt x="43" y="69"/>
                                </a:cubicBezTo>
                                <a:cubicBezTo>
                                  <a:pt x="41" y="69"/>
                                  <a:pt x="40" y="68"/>
                                  <a:pt x="39" y="66"/>
                                </a:cubicBezTo>
                                <a:cubicBezTo>
                                  <a:pt x="39" y="65"/>
                                  <a:pt x="39" y="63"/>
                                  <a:pt x="40" y="61"/>
                                </a:cubicBezTo>
                                <a:cubicBezTo>
                                  <a:pt x="39" y="62"/>
                                  <a:pt x="38" y="62"/>
                                  <a:pt x="37" y="63"/>
                                </a:cubicBezTo>
                                <a:cubicBezTo>
                                  <a:pt x="37" y="64"/>
                                  <a:pt x="36" y="64"/>
                                  <a:pt x="35" y="63"/>
                                </a:cubicBezTo>
                                <a:cubicBezTo>
                                  <a:pt x="34" y="62"/>
                                  <a:pt x="35" y="61"/>
                                  <a:pt x="36" y="60"/>
                                </a:cubicBezTo>
                                <a:cubicBezTo>
                                  <a:pt x="41" y="53"/>
                                  <a:pt x="41" y="53"/>
                                  <a:pt x="41" y="53"/>
                                </a:cubicBezTo>
                                <a:cubicBezTo>
                                  <a:pt x="32" y="60"/>
                                  <a:pt x="32" y="60"/>
                                  <a:pt x="32" y="60"/>
                                </a:cubicBezTo>
                                <a:cubicBezTo>
                                  <a:pt x="31" y="61"/>
                                  <a:pt x="30" y="62"/>
                                  <a:pt x="28" y="61"/>
                                </a:cubicBezTo>
                                <a:cubicBezTo>
                                  <a:pt x="28" y="61"/>
                                  <a:pt x="27" y="60"/>
                                  <a:pt x="28" y="59"/>
                                </a:cubicBezTo>
                                <a:cubicBezTo>
                                  <a:pt x="29" y="56"/>
                                  <a:pt x="31" y="54"/>
                                  <a:pt x="33" y="51"/>
                                </a:cubicBezTo>
                                <a:close/>
                                <a:moveTo>
                                  <a:pt x="232" y="140"/>
                                </a:moveTo>
                                <a:cubicBezTo>
                                  <a:pt x="230" y="143"/>
                                  <a:pt x="228" y="146"/>
                                  <a:pt x="226" y="148"/>
                                </a:cubicBezTo>
                                <a:cubicBezTo>
                                  <a:pt x="228" y="154"/>
                                  <a:pt x="228" y="154"/>
                                  <a:pt x="228" y="154"/>
                                </a:cubicBezTo>
                                <a:cubicBezTo>
                                  <a:pt x="228" y="154"/>
                                  <a:pt x="227" y="155"/>
                                  <a:pt x="228" y="156"/>
                                </a:cubicBezTo>
                                <a:cubicBezTo>
                                  <a:pt x="227" y="156"/>
                                  <a:pt x="225" y="156"/>
                                  <a:pt x="224" y="156"/>
                                </a:cubicBezTo>
                                <a:cubicBezTo>
                                  <a:pt x="223" y="156"/>
                                  <a:pt x="222" y="154"/>
                                  <a:pt x="222" y="153"/>
                                </a:cubicBezTo>
                                <a:cubicBezTo>
                                  <a:pt x="216" y="158"/>
                                  <a:pt x="211" y="163"/>
                                  <a:pt x="206" y="169"/>
                                </a:cubicBezTo>
                                <a:cubicBezTo>
                                  <a:pt x="206" y="169"/>
                                  <a:pt x="206" y="170"/>
                                  <a:pt x="205" y="170"/>
                                </a:cubicBezTo>
                                <a:cubicBezTo>
                                  <a:pt x="207" y="170"/>
                                  <a:pt x="207" y="170"/>
                                  <a:pt x="207" y="170"/>
                                </a:cubicBezTo>
                                <a:cubicBezTo>
                                  <a:pt x="207" y="170"/>
                                  <a:pt x="207" y="169"/>
                                  <a:pt x="207" y="169"/>
                                </a:cubicBezTo>
                                <a:cubicBezTo>
                                  <a:pt x="207" y="169"/>
                                  <a:pt x="209" y="169"/>
                                  <a:pt x="209" y="170"/>
                                </a:cubicBezTo>
                                <a:cubicBezTo>
                                  <a:pt x="210" y="170"/>
                                  <a:pt x="210" y="172"/>
                                  <a:pt x="209" y="172"/>
                                </a:cubicBezTo>
                                <a:cubicBezTo>
                                  <a:pt x="208" y="173"/>
                                  <a:pt x="207" y="174"/>
                                  <a:pt x="206" y="174"/>
                                </a:cubicBezTo>
                                <a:cubicBezTo>
                                  <a:pt x="207" y="176"/>
                                  <a:pt x="207" y="178"/>
                                  <a:pt x="208" y="180"/>
                                </a:cubicBezTo>
                                <a:cubicBezTo>
                                  <a:pt x="209" y="181"/>
                                  <a:pt x="209" y="181"/>
                                  <a:pt x="209" y="182"/>
                                </a:cubicBezTo>
                                <a:cubicBezTo>
                                  <a:pt x="208" y="183"/>
                                  <a:pt x="207" y="184"/>
                                  <a:pt x="205" y="183"/>
                                </a:cubicBezTo>
                                <a:cubicBezTo>
                                  <a:pt x="205" y="183"/>
                                  <a:pt x="205" y="183"/>
                                  <a:pt x="205" y="182"/>
                                </a:cubicBezTo>
                                <a:cubicBezTo>
                                  <a:pt x="205" y="182"/>
                                  <a:pt x="204" y="183"/>
                                  <a:pt x="204" y="182"/>
                                </a:cubicBezTo>
                                <a:cubicBezTo>
                                  <a:pt x="203" y="180"/>
                                  <a:pt x="203" y="177"/>
                                  <a:pt x="202" y="175"/>
                                </a:cubicBezTo>
                                <a:cubicBezTo>
                                  <a:pt x="198" y="175"/>
                                  <a:pt x="195" y="177"/>
                                  <a:pt x="193" y="180"/>
                                </a:cubicBezTo>
                                <a:cubicBezTo>
                                  <a:pt x="193" y="181"/>
                                  <a:pt x="192" y="182"/>
                                  <a:pt x="191" y="182"/>
                                </a:cubicBezTo>
                                <a:cubicBezTo>
                                  <a:pt x="191" y="183"/>
                                  <a:pt x="190" y="183"/>
                                  <a:pt x="190" y="183"/>
                                </a:cubicBezTo>
                                <a:cubicBezTo>
                                  <a:pt x="189" y="182"/>
                                  <a:pt x="189" y="182"/>
                                  <a:pt x="189" y="181"/>
                                </a:cubicBezTo>
                                <a:cubicBezTo>
                                  <a:pt x="189" y="181"/>
                                  <a:pt x="189" y="180"/>
                                  <a:pt x="188" y="181"/>
                                </a:cubicBezTo>
                                <a:cubicBezTo>
                                  <a:pt x="187" y="179"/>
                                  <a:pt x="187" y="177"/>
                                  <a:pt x="189" y="176"/>
                                </a:cubicBezTo>
                                <a:cubicBezTo>
                                  <a:pt x="180" y="175"/>
                                  <a:pt x="172" y="177"/>
                                  <a:pt x="162" y="176"/>
                                </a:cubicBezTo>
                                <a:cubicBezTo>
                                  <a:pt x="162" y="176"/>
                                  <a:pt x="161" y="177"/>
                                  <a:pt x="161" y="176"/>
                                </a:cubicBezTo>
                                <a:cubicBezTo>
                                  <a:pt x="161" y="175"/>
                                  <a:pt x="159" y="175"/>
                                  <a:pt x="159" y="175"/>
                                </a:cubicBezTo>
                                <a:cubicBezTo>
                                  <a:pt x="153" y="175"/>
                                  <a:pt x="150" y="174"/>
                                  <a:pt x="145" y="173"/>
                                </a:cubicBezTo>
                                <a:cubicBezTo>
                                  <a:pt x="145" y="173"/>
                                  <a:pt x="145" y="174"/>
                                  <a:pt x="144" y="174"/>
                                </a:cubicBezTo>
                                <a:cubicBezTo>
                                  <a:pt x="143" y="174"/>
                                  <a:pt x="143" y="173"/>
                                  <a:pt x="143" y="173"/>
                                </a:cubicBezTo>
                                <a:cubicBezTo>
                                  <a:pt x="129" y="170"/>
                                  <a:pt x="113" y="168"/>
                                  <a:pt x="102" y="162"/>
                                </a:cubicBezTo>
                                <a:cubicBezTo>
                                  <a:pt x="94" y="159"/>
                                  <a:pt x="87" y="155"/>
                                  <a:pt x="80" y="151"/>
                                </a:cubicBezTo>
                                <a:cubicBezTo>
                                  <a:pt x="71" y="146"/>
                                  <a:pt x="62" y="139"/>
                                  <a:pt x="55" y="133"/>
                                </a:cubicBezTo>
                                <a:cubicBezTo>
                                  <a:pt x="54" y="132"/>
                                  <a:pt x="53" y="131"/>
                                  <a:pt x="52" y="130"/>
                                </a:cubicBezTo>
                                <a:cubicBezTo>
                                  <a:pt x="51" y="129"/>
                                  <a:pt x="52" y="130"/>
                                  <a:pt x="52" y="130"/>
                                </a:cubicBezTo>
                                <a:cubicBezTo>
                                  <a:pt x="51" y="132"/>
                                  <a:pt x="52" y="133"/>
                                  <a:pt x="52" y="135"/>
                                </a:cubicBezTo>
                                <a:cubicBezTo>
                                  <a:pt x="52" y="136"/>
                                  <a:pt x="51" y="136"/>
                                  <a:pt x="51" y="136"/>
                                </a:cubicBezTo>
                                <a:cubicBezTo>
                                  <a:pt x="50" y="136"/>
                                  <a:pt x="48" y="137"/>
                                  <a:pt x="48" y="136"/>
                                </a:cubicBezTo>
                                <a:cubicBezTo>
                                  <a:pt x="47" y="132"/>
                                  <a:pt x="47" y="129"/>
                                  <a:pt x="47" y="126"/>
                                </a:cubicBezTo>
                                <a:cubicBezTo>
                                  <a:pt x="46" y="126"/>
                                  <a:pt x="44" y="127"/>
                                  <a:pt x="43" y="127"/>
                                </a:cubicBezTo>
                                <a:cubicBezTo>
                                  <a:pt x="36" y="131"/>
                                  <a:pt x="31" y="136"/>
                                  <a:pt x="26" y="142"/>
                                </a:cubicBezTo>
                                <a:cubicBezTo>
                                  <a:pt x="25" y="143"/>
                                  <a:pt x="24" y="144"/>
                                  <a:pt x="23" y="144"/>
                                </a:cubicBezTo>
                                <a:cubicBezTo>
                                  <a:pt x="23" y="144"/>
                                  <a:pt x="22" y="143"/>
                                  <a:pt x="21" y="142"/>
                                </a:cubicBezTo>
                                <a:cubicBezTo>
                                  <a:pt x="22" y="145"/>
                                  <a:pt x="24" y="147"/>
                                  <a:pt x="24" y="149"/>
                                </a:cubicBezTo>
                                <a:cubicBezTo>
                                  <a:pt x="24" y="150"/>
                                  <a:pt x="24" y="152"/>
                                  <a:pt x="24" y="152"/>
                                </a:cubicBezTo>
                                <a:cubicBezTo>
                                  <a:pt x="23" y="151"/>
                                  <a:pt x="21" y="153"/>
                                  <a:pt x="21" y="152"/>
                                </a:cubicBezTo>
                                <a:cubicBezTo>
                                  <a:pt x="19" y="146"/>
                                  <a:pt x="17" y="139"/>
                                  <a:pt x="15" y="133"/>
                                </a:cubicBezTo>
                                <a:cubicBezTo>
                                  <a:pt x="14" y="133"/>
                                  <a:pt x="14" y="133"/>
                                  <a:pt x="14" y="133"/>
                                </a:cubicBezTo>
                                <a:cubicBezTo>
                                  <a:pt x="14" y="134"/>
                                  <a:pt x="15" y="135"/>
                                  <a:pt x="14" y="136"/>
                                </a:cubicBezTo>
                                <a:cubicBezTo>
                                  <a:pt x="14" y="136"/>
                                  <a:pt x="12" y="136"/>
                                  <a:pt x="11" y="136"/>
                                </a:cubicBezTo>
                                <a:cubicBezTo>
                                  <a:pt x="11" y="135"/>
                                  <a:pt x="10" y="133"/>
                                  <a:pt x="10" y="133"/>
                                </a:cubicBezTo>
                                <a:cubicBezTo>
                                  <a:pt x="8" y="119"/>
                                  <a:pt x="7" y="105"/>
                                  <a:pt x="7" y="90"/>
                                </a:cubicBezTo>
                                <a:cubicBezTo>
                                  <a:pt x="7" y="85"/>
                                  <a:pt x="7" y="79"/>
                                  <a:pt x="6" y="74"/>
                                </a:cubicBezTo>
                                <a:cubicBezTo>
                                  <a:pt x="6" y="70"/>
                                  <a:pt x="5" y="65"/>
                                  <a:pt x="5" y="60"/>
                                </a:cubicBezTo>
                                <a:cubicBezTo>
                                  <a:pt x="4" y="60"/>
                                  <a:pt x="4" y="60"/>
                                  <a:pt x="4" y="59"/>
                                </a:cubicBezTo>
                                <a:cubicBezTo>
                                  <a:pt x="5" y="60"/>
                                  <a:pt x="5" y="59"/>
                                  <a:pt x="5" y="59"/>
                                </a:cubicBezTo>
                                <a:cubicBezTo>
                                  <a:pt x="4" y="59"/>
                                  <a:pt x="4" y="58"/>
                                  <a:pt x="4" y="58"/>
                                </a:cubicBezTo>
                                <a:cubicBezTo>
                                  <a:pt x="5" y="57"/>
                                  <a:pt x="4" y="56"/>
                                  <a:pt x="4" y="54"/>
                                </a:cubicBezTo>
                                <a:cubicBezTo>
                                  <a:pt x="4" y="55"/>
                                  <a:pt x="4" y="56"/>
                                  <a:pt x="4" y="57"/>
                                </a:cubicBezTo>
                                <a:cubicBezTo>
                                  <a:pt x="4" y="58"/>
                                  <a:pt x="4" y="60"/>
                                  <a:pt x="4" y="61"/>
                                </a:cubicBezTo>
                                <a:cubicBezTo>
                                  <a:pt x="4" y="60"/>
                                  <a:pt x="5" y="61"/>
                                  <a:pt x="4" y="62"/>
                                </a:cubicBezTo>
                                <a:cubicBezTo>
                                  <a:pt x="4" y="62"/>
                                  <a:pt x="4" y="61"/>
                                  <a:pt x="4" y="61"/>
                                </a:cubicBezTo>
                                <a:cubicBezTo>
                                  <a:pt x="4" y="62"/>
                                  <a:pt x="4" y="64"/>
                                  <a:pt x="4" y="65"/>
                                </a:cubicBezTo>
                                <a:cubicBezTo>
                                  <a:pt x="4" y="66"/>
                                  <a:pt x="5" y="66"/>
                                  <a:pt x="4" y="66"/>
                                </a:cubicBezTo>
                                <a:cubicBezTo>
                                  <a:pt x="3" y="70"/>
                                  <a:pt x="4" y="75"/>
                                  <a:pt x="4" y="79"/>
                                </a:cubicBezTo>
                                <a:cubicBezTo>
                                  <a:pt x="4" y="79"/>
                                  <a:pt x="5" y="80"/>
                                  <a:pt x="4" y="81"/>
                                </a:cubicBezTo>
                                <a:cubicBezTo>
                                  <a:pt x="3" y="81"/>
                                  <a:pt x="4" y="81"/>
                                  <a:pt x="4" y="81"/>
                                </a:cubicBezTo>
                                <a:cubicBezTo>
                                  <a:pt x="4" y="82"/>
                                  <a:pt x="4" y="84"/>
                                  <a:pt x="5" y="85"/>
                                </a:cubicBezTo>
                                <a:cubicBezTo>
                                  <a:pt x="5" y="85"/>
                                  <a:pt x="5" y="85"/>
                                  <a:pt x="4" y="85"/>
                                </a:cubicBezTo>
                                <a:cubicBezTo>
                                  <a:pt x="5" y="86"/>
                                  <a:pt x="5" y="87"/>
                                  <a:pt x="4" y="87"/>
                                </a:cubicBezTo>
                                <a:cubicBezTo>
                                  <a:pt x="4" y="87"/>
                                  <a:pt x="4" y="86"/>
                                  <a:pt x="4" y="86"/>
                                </a:cubicBezTo>
                                <a:cubicBezTo>
                                  <a:pt x="5" y="98"/>
                                  <a:pt x="5" y="98"/>
                                  <a:pt x="5" y="98"/>
                                </a:cubicBezTo>
                                <a:cubicBezTo>
                                  <a:pt x="5" y="98"/>
                                  <a:pt x="5" y="99"/>
                                  <a:pt x="5" y="100"/>
                                </a:cubicBezTo>
                                <a:cubicBezTo>
                                  <a:pt x="4" y="96"/>
                                  <a:pt x="4" y="93"/>
                                  <a:pt x="3" y="90"/>
                                </a:cubicBezTo>
                                <a:cubicBezTo>
                                  <a:pt x="3" y="87"/>
                                  <a:pt x="3" y="84"/>
                                  <a:pt x="2" y="81"/>
                                </a:cubicBezTo>
                                <a:cubicBezTo>
                                  <a:pt x="2" y="80"/>
                                  <a:pt x="2" y="80"/>
                                  <a:pt x="3" y="80"/>
                                </a:cubicBezTo>
                                <a:cubicBezTo>
                                  <a:pt x="3" y="80"/>
                                  <a:pt x="2" y="79"/>
                                  <a:pt x="2" y="79"/>
                                </a:cubicBezTo>
                                <a:cubicBezTo>
                                  <a:pt x="2" y="76"/>
                                  <a:pt x="2" y="73"/>
                                  <a:pt x="2" y="70"/>
                                </a:cubicBezTo>
                                <a:cubicBezTo>
                                  <a:pt x="2" y="70"/>
                                  <a:pt x="2" y="70"/>
                                  <a:pt x="2" y="69"/>
                                </a:cubicBezTo>
                                <a:cubicBezTo>
                                  <a:pt x="2" y="69"/>
                                  <a:pt x="2" y="68"/>
                                  <a:pt x="2" y="68"/>
                                </a:cubicBezTo>
                                <a:cubicBezTo>
                                  <a:pt x="1" y="58"/>
                                  <a:pt x="2" y="48"/>
                                  <a:pt x="2" y="38"/>
                                </a:cubicBezTo>
                                <a:cubicBezTo>
                                  <a:pt x="2" y="36"/>
                                  <a:pt x="3" y="35"/>
                                  <a:pt x="3" y="33"/>
                                </a:cubicBezTo>
                                <a:cubicBezTo>
                                  <a:pt x="3" y="33"/>
                                  <a:pt x="3" y="33"/>
                                  <a:pt x="3" y="33"/>
                                </a:cubicBezTo>
                                <a:cubicBezTo>
                                  <a:pt x="3" y="18"/>
                                  <a:pt x="3" y="18"/>
                                  <a:pt x="3" y="18"/>
                                </a:cubicBezTo>
                                <a:cubicBezTo>
                                  <a:pt x="3" y="17"/>
                                  <a:pt x="2" y="16"/>
                                  <a:pt x="3" y="15"/>
                                </a:cubicBezTo>
                                <a:cubicBezTo>
                                  <a:pt x="3" y="16"/>
                                  <a:pt x="4" y="15"/>
                                  <a:pt x="3" y="15"/>
                                </a:cubicBezTo>
                                <a:cubicBezTo>
                                  <a:pt x="3" y="15"/>
                                  <a:pt x="2" y="15"/>
                                  <a:pt x="2" y="14"/>
                                </a:cubicBezTo>
                                <a:cubicBezTo>
                                  <a:pt x="3" y="15"/>
                                  <a:pt x="4" y="14"/>
                                  <a:pt x="3" y="14"/>
                                </a:cubicBezTo>
                                <a:cubicBezTo>
                                  <a:pt x="3" y="13"/>
                                  <a:pt x="2" y="13"/>
                                  <a:pt x="1" y="13"/>
                                </a:cubicBezTo>
                                <a:cubicBezTo>
                                  <a:pt x="0" y="12"/>
                                  <a:pt x="0" y="11"/>
                                  <a:pt x="0" y="11"/>
                                </a:cubicBezTo>
                                <a:cubicBezTo>
                                  <a:pt x="1" y="9"/>
                                  <a:pt x="1" y="8"/>
                                  <a:pt x="2" y="7"/>
                                </a:cubicBezTo>
                                <a:cubicBezTo>
                                  <a:pt x="3" y="7"/>
                                  <a:pt x="3" y="7"/>
                                  <a:pt x="4" y="7"/>
                                </a:cubicBezTo>
                                <a:cubicBezTo>
                                  <a:pt x="4" y="1"/>
                                  <a:pt x="4" y="1"/>
                                  <a:pt x="4" y="1"/>
                                </a:cubicBezTo>
                                <a:cubicBezTo>
                                  <a:pt x="5" y="0"/>
                                  <a:pt x="6" y="0"/>
                                  <a:pt x="7" y="0"/>
                                </a:cubicBezTo>
                                <a:cubicBezTo>
                                  <a:pt x="7" y="2"/>
                                  <a:pt x="7" y="4"/>
                                  <a:pt x="7" y="6"/>
                                </a:cubicBezTo>
                                <a:cubicBezTo>
                                  <a:pt x="7" y="6"/>
                                  <a:pt x="8" y="7"/>
                                  <a:pt x="8" y="8"/>
                                </a:cubicBezTo>
                                <a:cubicBezTo>
                                  <a:pt x="8" y="8"/>
                                  <a:pt x="8" y="9"/>
                                  <a:pt x="8" y="9"/>
                                </a:cubicBezTo>
                                <a:cubicBezTo>
                                  <a:pt x="9" y="9"/>
                                  <a:pt x="10" y="8"/>
                                  <a:pt x="11" y="9"/>
                                </a:cubicBezTo>
                                <a:cubicBezTo>
                                  <a:pt x="11" y="10"/>
                                  <a:pt x="11" y="11"/>
                                  <a:pt x="12" y="11"/>
                                </a:cubicBezTo>
                                <a:cubicBezTo>
                                  <a:pt x="17" y="11"/>
                                  <a:pt x="21" y="12"/>
                                  <a:pt x="26" y="13"/>
                                </a:cubicBezTo>
                                <a:cubicBezTo>
                                  <a:pt x="27" y="13"/>
                                  <a:pt x="28" y="13"/>
                                  <a:pt x="28" y="13"/>
                                </a:cubicBezTo>
                                <a:cubicBezTo>
                                  <a:pt x="29" y="13"/>
                                  <a:pt x="31" y="14"/>
                                  <a:pt x="32" y="14"/>
                                </a:cubicBezTo>
                                <a:cubicBezTo>
                                  <a:pt x="32" y="14"/>
                                  <a:pt x="33" y="15"/>
                                  <a:pt x="33" y="15"/>
                                </a:cubicBezTo>
                                <a:cubicBezTo>
                                  <a:pt x="52" y="17"/>
                                  <a:pt x="72" y="21"/>
                                  <a:pt x="90" y="26"/>
                                </a:cubicBezTo>
                                <a:cubicBezTo>
                                  <a:pt x="93" y="27"/>
                                  <a:pt x="97" y="27"/>
                                  <a:pt x="100" y="28"/>
                                </a:cubicBezTo>
                                <a:cubicBezTo>
                                  <a:pt x="100" y="27"/>
                                  <a:pt x="99" y="27"/>
                                  <a:pt x="100" y="26"/>
                                </a:cubicBezTo>
                                <a:cubicBezTo>
                                  <a:pt x="101" y="26"/>
                                  <a:pt x="102" y="25"/>
                                  <a:pt x="103" y="25"/>
                                </a:cubicBezTo>
                                <a:cubicBezTo>
                                  <a:pt x="104" y="26"/>
                                  <a:pt x="103" y="26"/>
                                  <a:pt x="103" y="27"/>
                                </a:cubicBezTo>
                                <a:cubicBezTo>
                                  <a:pt x="103" y="28"/>
                                  <a:pt x="104" y="30"/>
                                  <a:pt x="104" y="31"/>
                                </a:cubicBezTo>
                                <a:cubicBezTo>
                                  <a:pt x="104" y="31"/>
                                  <a:pt x="105" y="31"/>
                                  <a:pt x="105" y="31"/>
                                </a:cubicBezTo>
                                <a:cubicBezTo>
                                  <a:pt x="105" y="32"/>
                                  <a:pt x="105" y="33"/>
                                  <a:pt x="106" y="33"/>
                                </a:cubicBezTo>
                                <a:cubicBezTo>
                                  <a:pt x="106" y="34"/>
                                  <a:pt x="104" y="35"/>
                                  <a:pt x="104" y="36"/>
                                </a:cubicBezTo>
                                <a:cubicBezTo>
                                  <a:pt x="105" y="42"/>
                                  <a:pt x="107" y="47"/>
                                  <a:pt x="108" y="53"/>
                                </a:cubicBezTo>
                                <a:cubicBezTo>
                                  <a:pt x="110" y="59"/>
                                  <a:pt x="110" y="59"/>
                                  <a:pt x="110" y="59"/>
                                </a:cubicBezTo>
                                <a:cubicBezTo>
                                  <a:pt x="110" y="60"/>
                                  <a:pt x="108" y="60"/>
                                  <a:pt x="107" y="61"/>
                                </a:cubicBezTo>
                                <a:cubicBezTo>
                                  <a:pt x="108" y="63"/>
                                  <a:pt x="108" y="64"/>
                                  <a:pt x="109" y="65"/>
                                </a:cubicBezTo>
                                <a:cubicBezTo>
                                  <a:pt x="109" y="65"/>
                                  <a:pt x="109" y="67"/>
                                  <a:pt x="108" y="67"/>
                                </a:cubicBezTo>
                                <a:cubicBezTo>
                                  <a:pt x="107" y="67"/>
                                  <a:pt x="106" y="67"/>
                                  <a:pt x="105" y="66"/>
                                </a:cubicBezTo>
                                <a:cubicBezTo>
                                  <a:pt x="104" y="64"/>
                                  <a:pt x="104" y="61"/>
                                  <a:pt x="104" y="58"/>
                                </a:cubicBezTo>
                                <a:cubicBezTo>
                                  <a:pt x="95" y="67"/>
                                  <a:pt x="95" y="67"/>
                                  <a:pt x="95" y="67"/>
                                </a:cubicBezTo>
                                <a:cubicBezTo>
                                  <a:pt x="92" y="69"/>
                                  <a:pt x="88" y="71"/>
                                  <a:pt x="85" y="74"/>
                                </a:cubicBezTo>
                                <a:cubicBezTo>
                                  <a:pt x="104" y="83"/>
                                  <a:pt x="133" y="91"/>
                                  <a:pt x="155" y="89"/>
                                </a:cubicBezTo>
                                <a:cubicBezTo>
                                  <a:pt x="167" y="89"/>
                                  <a:pt x="176" y="85"/>
                                  <a:pt x="186" y="83"/>
                                </a:cubicBezTo>
                                <a:cubicBezTo>
                                  <a:pt x="188" y="82"/>
                                  <a:pt x="191" y="81"/>
                                  <a:pt x="193" y="81"/>
                                </a:cubicBezTo>
                                <a:cubicBezTo>
                                  <a:pt x="194" y="81"/>
                                  <a:pt x="194" y="81"/>
                                  <a:pt x="194" y="80"/>
                                </a:cubicBezTo>
                                <a:cubicBezTo>
                                  <a:pt x="193" y="78"/>
                                  <a:pt x="193" y="76"/>
                                  <a:pt x="193" y="74"/>
                                </a:cubicBezTo>
                                <a:cubicBezTo>
                                  <a:pt x="193" y="73"/>
                                  <a:pt x="193" y="73"/>
                                  <a:pt x="193" y="72"/>
                                </a:cubicBezTo>
                                <a:cubicBezTo>
                                  <a:pt x="194" y="72"/>
                                  <a:pt x="195" y="72"/>
                                  <a:pt x="196" y="72"/>
                                </a:cubicBezTo>
                                <a:cubicBezTo>
                                  <a:pt x="196" y="75"/>
                                  <a:pt x="197" y="77"/>
                                  <a:pt x="198" y="79"/>
                                </a:cubicBezTo>
                                <a:cubicBezTo>
                                  <a:pt x="198" y="80"/>
                                  <a:pt x="199" y="79"/>
                                  <a:pt x="199" y="79"/>
                                </a:cubicBezTo>
                                <a:cubicBezTo>
                                  <a:pt x="198" y="77"/>
                                  <a:pt x="197" y="76"/>
                                  <a:pt x="197" y="74"/>
                                </a:cubicBezTo>
                                <a:cubicBezTo>
                                  <a:pt x="197" y="73"/>
                                  <a:pt x="197" y="73"/>
                                  <a:pt x="198" y="73"/>
                                </a:cubicBezTo>
                                <a:cubicBezTo>
                                  <a:pt x="198" y="73"/>
                                  <a:pt x="199" y="72"/>
                                  <a:pt x="200" y="72"/>
                                </a:cubicBezTo>
                                <a:cubicBezTo>
                                  <a:pt x="200" y="72"/>
                                  <a:pt x="201" y="73"/>
                                  <a:pt x="201" y="74"/>
                                </a:cubicBezTo>
                                <a:cubicBezTo>
                                  <a:pt x="207" y="96"/>
                                  <a:pt x="215" y="117"/>
                                  <a:pt x="222" y="138"/>
                                </a:cubicBezTo>
                                <a:cubicBezTo>
                                  <a:pt x="222" y="139"/>
                                  <a:pt x="223" y="140"/>
                                  <a:pt x="224" y="141"/>
                                </a:cubicBezTo>
                                <a:cubicBezTo>
                                  <a:pt x="224" y="141"/>
                                  <a:pt x="224" y="140"/>
                                  <a:pt x="224" y="140"/>
                                </a:cubicBezTo>
                                <a:cubicBezTo>
                                  <a:pt x="225" y="140"/>
                                  <a:pt x="226" y="140"/>
                                  <a:pt x="226" y="140"/>
                                </a:cubicBezTo>
                                <a:cubicBezTo>
                                  <a:pt x="226" y="141"/>
                                  <a:pt x="227" y="142"/>
                                  <a:pt x="226" y="142"/>
                                </a:cubicBezTo>
                                <a:cubicBezTo>
                                  <a:pt x="227" y="143"/>
                                  <a:pt x="227" y="142"/>
                                  <a:pt x="227" y="142"/>
                                </a:cubicBezTo>
                                <a:cubicBezTo>
                                  <a:pt x="229" y="138"/>
                                  <a:pt x="229" y="138"/>
                                  <a:pt x="229" y="138"/>
                                </a:cubicBezTo>
                                <a:cubicBezTo>
                                  <a:pt x="230" y="138"/>
                                  <a:pt x="231" y="138"/>
                                  <a:pt x="232" y="139"/>
                                </a:cubicBezTo>
                                <a:cubicBezTo>
                                  <a:pt x="232" y="139"/>
                                  <a:pt x="232" y="140"/>
                                  <a:pt x="232" y="1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9C63A"/>
                          </a:solidFill>
                          <a:ln>
                            <a:noFill/>
                          </a:ln>
                        </wps:spPr>
                        <wps:bodyPr vert="horz" wrap="square" lIns="0" tIns="0" rIns="0" bIns="0" numCol="1" anchor="ctr" anchorCtr="0" compatLnSpc="1"/>
                      </wps:wsp>
                      <wps:wsp>
                        <wps:cNvPr id="40" name="Freeform 13" descr="KSO_WM_UNIT_INDEX=1_2&amp;KSO_WM_UNIT_TYPE=q_i&amp;KSO_WM_UNIT_ID=wpsdiag20163441_5*q_i*1_2&amp;KSO_WM_UNIT_LAYERLEVEL=1_1&amp;KSO_WM_UNIT_CLEAR=1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"/>
                        <wps:cNvSpPr>
                          <a:spLocks noEditPoints="1"/>
                        </wps:cNvSpPr>
                        <wps:spPr bwMode="auto">
                          <a:xfrm rot="6727599">
                            <a:off x="723829" y="396637"/>
                            <a:ext cx="83926" cy="66909"/>
                          </a:xfrm>
                          <a:custGeom>
                            <a:avLst/>
                            <a:gdLst>
                              <a:gd name="T0" fmla="*/ 202 w 232"/>
                              <a:gd name="T1" fmla="*/ 90 h 184"/>
                              <a:gd name="T2" fmla="*/ 21 w 232"/>
                              <a:gd name="T3" fmla="*/ 128 h 184"/>
                              <a:gd name="T4" fmla="*/ 108 w 232"/>
                              <a:gd name="T5" fmla="*/ 145 h 184"/>
                              <a:gd name="T6" fmla="*/ 208 w 232"/>
                              <a:gd name="T7" fmla="*/ 117 h 184"/>
                              <a:gd name="T8" fmla="*/ 4 w 232"/>
                              <a:gd name="T9" fmla="*/ 84 h 184"/>
                              <a:gd name="T10" fmla="*/ 110 w 232"/>
                              <a:gd name="T11" fmla="*/ 159 h 184"/>
                              <a:gd name="T12" fmla="*/ 116 w 232"/>
                              <a:gd name="T13" fmla="*/ 162 h 184"/>
                              <a:gd name="T14" fmla="*/ 28 w 232"/>
                              <a:gd name="T15" fmla="*/ 120 h 184"/>
                              <a:gd name="T16" fmla="*/ 28 w 232"/>
                              <a:gd name="T17" fmla="*/ 120 h 184"/>
                              <a:gd name="T18" fmla="*/ 93 w 232"/>
                              <a:gd name="T19" fmla="*/ 153 h 184"/>
                              <a:gd name="T20" fmla="*/ 25 w 232"/>
                              <a:gd name="T21" fmla="*/ 129 h 184"/>
                              <a:gd name="T22" fmla="*/ 160 w 232"/>
                              <a:gd name="T23" fmla="*/ 171 h 184"/>
                              <a:gd name="T24" fmla="*/ 111 w 232"/>
                              <a:gd name="T25" fmla="*/ 151 h 184"/>
                              <a:gd name="T26" fmla="*/ 134 w 232"/>
                              <a:gd name="T27" fmla="*/ 157 h 184"/>
                              <a:gd name="T28" fmla="*/ 37 w 232"/>
                              <a:gd name="T29" fmla="*/ 126 h 184"/>
                              <a:gd name="T30" fmla="*/ 127 w 232"/>
                              <a:gd name="T31" fmla="*/ 153 h 184"/>
                              <a:gd name="T32" fmla="*/ 100 w 232"/>
                              <a:gd name="T33" fmla="*/ 148 h 184"/>
                              <a:gd name="T34" fmla="*/ 105 w 232"/>
                              <a:gd name="T35" fmla="*/ 151 h 184"/>
                              <a:gd name="T36" fmla="*/ 134 w 232"/>
                              <a:gd name="T37" fmla="*/ 154 h 184"/>
                              <a:gd name="T38" fmla="*/ 174 w 232"/>
                              <a:gd name="T39" fmla="*/ 168 h 184"/>
                              <a:gd name="T40" fmla="*/ 84 w 232"/>
                              <a:gd name="T41" fmla="*/ 133 h 184"/>
                              <a:gd name="T42" fmla="*/ 103 w 232"/>
                              <a:gd name="T43" fmla="*/ 157 h 184"/>
                              <a:gd name="T44" fmla="*/ 180 w 232"/>
                              <a:gd name="T45" fmla="*/ 164 h 184"/>
                              <a:gd name="T46" fmla="*/ 145 w 232"/>
                              <a:gd name="T47" fmla="*/ 158 h 184"/>
                              <a:gd name="T48" fmla="*/ 140 w 232"/>
                              <a:gd name="T49" fmla="*/ 156 h 184"/>
                              <a:gd name="T50" fmla="*/ 96 w 232"/>
                              <a:gd name="T51" fmla="*/ 146 h 184"/>
                              <a:gd name="T52" fmla="*/ 98 w 232"/>
                              <a:gd name="T53" fmla="*/ 140 h 184"/>
                              <a:gd name="T54" fmla="*/ 155 w 232"/>
                              <a:gd name="T55" fmla="*/ 166 h 184"/>
                              <a:gd name="T56" fmla="*/ 147 w 232"/>
                              <a:gd name="T57" fmla="*/ 164 h 184"/>
                              <a:gd name="T58" fmla="*/ 12 w 232"/>
                              <a:gd name="T59" fmla="*/ 38 h 184"/>
                              <a:gd name="T60" fmla="*/ 142 w 232"/>
                              <a:gd name="T61" fmla="*/ 156 h 184"/>
                              <a:gd name="T62" fmla="*/ 83 w 232"/>
                              <a:gd name="T63" fmla="*/ 70 h 184"/>
                              <a:gd name="T64" fmla="*/ 173 w 232"/>
                              <a:gd name="T65" fmla="*/ 159 h 184"/>
                              <a:gd name="T66" fmla="*/ 157 w 232"/>
                              <a:gd name="T67" fmla="*/ 158 h 184"/>
                              <a:gd name="T68" fmla="*/ 144 w 232"/>
                              <a:gd name="T69" fmla="*/ 164 h 184"/>
                              <a:gd name="T70" fmla="*/ 85 w 232"/>
                              <a:gd name="T71" fmla="*/ 133 h 184"/>
                              <a:gd name="T72" fmla="*/ 32 w 232"/>
                              <a:gd name="T73" fmla="*/ 23 h 184"/>
                              <a:gd name="T74" fmla="*/ 17 w 232"/>
                              <a:gd name="T75" fmla="*/ 49 h 184"/>
                              <a:gd name="T76" fmla="*/ 88 w 232"/>
                              <a:gd name="T77" fmla="*/ 67 h 184"/>
                              <a:gd name="T78" fmla="*/ 14 w 232"/>
                              <a:gd name="T79" fmla="*/ 45 h 184"/>
                              <a:gd name="T80" fmla="*/ 94 w 232"/>
                              <a:gd name="T81" fmla="*/ 60 h 184"/>
                              <a:gd name="T82" fmla="*/ 59 w 232"/>
                              <a:gd name="T83" fmla="*/ 114 h 184"/>
                              <a:gd name="T84" fmla="*/ 24 w 232"/>
                              <a:gd name="T85" fmla="*/ 54 h 184"/>
                              <a:gd name="T86" fmla="*/ 19 w 232"/>
                              <a:gd name="T87" fmla="*/ 120 h 184"/>
                              <a:gd name="T88" fmla="*/ 153 w 232"/>
                              <a:gd name="T89" fmla="*/ 147 h 184"/>
                              <a:gd name="T90" fmla="*/ 204 w 232"/>
                              <a:gd name="T91" fmla="*/ 129 h 184"/>
                              <a:gd name="T92" fmla="*/ 186 w 232"/>
                              <a:gd name="T93" fmla="*/ 132 h 184"/>
                              <a:gd name="T94" fmla="*/ 168 w 232"/>
                              <a:gd name="T95" fmla="*/ 117 h 184"/>
                              <a:gd name="T96" fmla="*/ 192 w 232"/>
                              <a:gd name="T97" fmla="*/ 108 h 184"/>
                              <a:gd name="T98" fmla="*/ 64 w 232"/>
                              <a:gd name="T99" fmla="*/ 66 h 184"/>
                              <a:gd name="T100" fmla="*/ 47 w 232"/>
                              <a:gd name="T101" fmla="*/ 31 h 184"/>
                              <a:gd name="T102" fmla="*/ 40 w 232"/>
                              <a:gd name="T103" fmla="*/ 59 h 184"/>
                              <a:gd name="T104" fmla="*/ 28 w 232"/>
                              <a:gd name="T105" fmla="*/ 61 h 184"/>
                              <a:gd name="T106" fmla="*/ 209 w 232"/>
                              <a:gd name="T107" fmla="*/ 172 h 184"/>
                              <a:gd name="T108" fmla="*/ 162 w 232"/>
                              <a:gd name="T109" fmla="*/ 176 h 184"/>
                              <a:gd name="T110" fmla="*/ 47 w 232"/>
                              <a:gd name="T111" fmla="*/ 126 h 184"/>
                              <a:gd name="T112" fmla="*/ 6 w 232"/>
                              <a:gd name="T113" fmla="*/ 74 h 184"/>
                              <a:gd name="T114" fmla="*/ 4 w 232"/>
                              <a:gd name="T115" fmla="*/ 81 h 184"/>
                              <a:gd name="T116" fmla="*/ 2 w 232"/>
                              <a:gd name="T117" fmla="*/ 38 h 184"/>
                              <a:gd name="T118" fmla="*/ 7 w 232"/>
                              <a:gd name="T119" fmla="*/ 6 h 184"/>
                              <a:gd name="T120" fmla="*/ 104 w 232"/>
                              <a:gd name="T121" fmla="*/ 31 h 184"/>
                              <a:gd name="T122" fmla="*/ 186 w 232"/>
                              <a:gd name="T123" fmla="*/ 83 h 184"/>
                              <a:gd name="T124" fmla="*/ 224 w 232"/>
                              <a:gd name="T125" fmla="*/ 14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32" h="184">
                                <a:moveTo>
                                  <a:pt x="191" y="61"/>
                                </a:moveTo>
                                <a:cubicBezTo>
                                  <a:pt x="191" y="61"/>
                                  <a:pt x="191" y="62"/>
                                  <a:pt x="191" y="62"/>
                                </a:cubicBezTo>
                                <a:cubicBezTo>
                                  <a:pt x="190" y="62"/>
                                  <a:pt x="191" y="61"/>
                                  <a:pt x="191" y="61"/>
                                </a:cubicBezTo>
                                <a:cubicBezTo>
                                  <a:pt x="191" y="61"/>
                                  <a:pt x="191" y="61"/>
                                  <a:pt x="191" y="61"/>
                                </a:cubicBezTo>
                                <a:close/>
                                <a:moveTo>
                                  <a:pt x="16" y="50"/>
                                </a:moveTo>
                                <a:cubicBezTo>
                                  <a:pt x="16" y="50"/>
                                  <a:pt x="16" y="50"/>
                                  <a:pt x="16" y="50"/>
                                </a:cubicBezTo>
                                <a:cubicBezTo>
                                  <a:pt x="16" y="50"/>
                                  <a:pt x="16" y="50"/>
                                  <a:pt x="16" y="49"/>
                                </a:cubicBezTo>
                                <a:cubicBezTo>
                                  <a:pt x="16" y="51"/>
                                  <a:pt x="16" y="51"/>
                                  <a:pt x="16" y="51"/>
                                </a:cubicBezTo>
                                <a:cubicBezTo>
                                  <a:pt x="15" y="51"/>
                                  <a:pt x="15" y="51"/>
                                  <a:pt x="15" y="51"/>
                                </a:cubicBezTo>
                                <a:cubicBezTo>
                                  <a:pt x="16" y="51"/>
                                  <a:pt x="16" y="51"/>
                                  <a:pt x="16" y="51"/>
                                </a:cubicBezTo>
                                <a:cubicBezTo>
                                  <a:pt x="16" y="50"/>
                                  <a:pt x="16" y="50"/>
                                  <a:pt x="16" y="50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201" y="89"/>
                                  <a:pt x="201" y="89"/>
                                  <a:pt x="201" y="89"/>
                                </a:cubicBezTo>
                                <a:cubicBezTo>
                                  <a:pt x="201" y="90"/>
                                  <a:pt x="201" y="90"/>
                                  <a:pt x="202" y="90"/>
                                </a:cubicBezTo>
                                <a:cubicBezTo>
                                  <a:pt x="201" y="90"/>
                                  <a:pt x="201" y="89"/>
                                  <a:pt x="201" y="89"/>
                                </a:cubicBezTo>
                                <a:lnTo>
                                  <a:pt x="201" y="88"/>
                                </a:lnTo>
                                <a:close/>
                                <a:moveTo>
                                  <a:pt x="81" y="71"/>
                                </a:moveTo>
                                <a:cubicBezTo>
                                  <a:pt x="81" y="69"/>
                                  <a:pt x="81" y="69"/>
                                  <a:pt x="81" y="69"/>
                                </a:cubicBezTo>
                                <a:cubicBezTo>
                                  <a:pt x="80" y="69"/>
                                  <a:pt x="81" y="70"/>
                                  <a:pt x="81" y="70"/>
                                </a:cubicBezTo>
                                <a:cubicBezTo>
                                  <a:pt x="81" y="71"/>
                                  <a:pt x="81" y="71"/>
                                  <a:pt x="81" y="71"/>
                                </a:cubicBezTo>
                                <a:close/>
                                <a:moveTo>
                                  <a:pt x="91" y="82"/>
                                </a:moveTo>
                                <a:cubicBezTo>
                                  <a:pt x="91" y="81"/>
                                  <a:pt x="90" y="81"/>
                                  <a:pt x="89" y="81"/>
                                </a:cubicBezTo>
                                <a:cubicBezTo>
                                  <a:pt x="89" y="82"/>
                                  <a:pt x="90" y="82"/>
                                  <a:pt x="91" y="82"/>
                                </a:cubicBezTo>
                                <a:close/>
                                <a:moveTo>
                                  <a:pt x="21" y="128"/>
                                </a:moveTo>
                                <a:cubicBezTo>
                                  <a:pt x="21" y="128"/>
                                  <a:pt x="21" y="129"/>
                                  <a:pt x="21" y="129"/>
                                </a:cubicBezTo>
                                <a:cubicBezTo>
                                  <a:pt x="21" y="130"/>
                                  <a:pt x="21" y="130"/>
                                  <a:pt x="21" y="130"/>
                                </a:cubicBezTo>
                                <a:cubicBezTo>
                                  <a:pt x="21" y="129"/>
                                  <a:pt x="21" y="129"/>
                                  <a:pt x="21" y="129"/>
                                </a:cubicBezTo>
                                <a:cubicBezTo>
                                  <a:pt x="21" y="129"/>
                                  <a:pt x="21" y="128"/>
                                  <a:pt x="21" y="128"/>
                                </a:cubicBezTo>
                                <a:close/>
                                <a:moveTo>
                                  <a:pt x="143" y="168"/>
                                </a:moveTo>
                                <a:cubicBezTo>
                                  <a:pt x="143" y="168"/>
                                  <a:pt x="143" y="168"/>
                                  <a:pt x="143" y="169"/>
                                </a:cubicBezTo>
                                <a:cubicBezTo>
                                  <a:pt x="143" y="169"/>
                                  <a:pt x="144" y="169"/>
                                  <a:pt x="145" y="168"/>
                                </a:cubicBezTo>
                                <a:cubicBezTo>
                                  <a:pt x="144" y="168"/>
                                  <a:pt x="144" y="168"/>
                                  <a:pt x="143" y="168"/>
                                </a:cubicBezTo>
                                <a:close/>
                                <a:moveTo>
                                  <a:pt x="4" y="52"/>
                                </a:moveTo>
                                <a:cubicBezTo>
                                  <a:pt x="4" y="52"/>
                                  <a:pt x="4" y="52"/>
                                  <a:pt x="4" y="52"/>
                                </a:cubicBezTo>
                                <a:cubicBezTo>
                                  <a:pt x="4" y="53"/>
                                  <a:pt x="4" y="54"/>
                                  <a:pt x="4" y="54"/>
                                </a:cubicBezTo>
                                <a:lnTo>
                                  <a:pt x="4" y="52"/>
                                </a:lnTo>
                                <a:close/>
                                <a:moveTo>
                                  <a:pt x="185" y="153"/>
                                </a:moveTo>
                                <a:cubicBezTo>
                                  <a:pt x="185" y="154"/>
                                  <a:pt x="185" y="153"/>
                                  <a:pt x="185" y="153"/>
                                </a:cubicBezTo>
                                <a:cubicBezTo>
                                  <a:pt x="184" y="153"/>
                                  <a:pt x="184" y="154"/>
                                  <a:pt x="185" y="154"/>
                                </a:cubicBezTo>
                                <a:cubicBezTo>
                                  <a:pt x="185" y="154"/>
                                  <a:pt x="186" y="154"/>
                                  <a:pt x="185" y="153"/>
                                </a:cubicBezTo>
                                <a:close/>
                                <a:moveTo>
                                  <a:pt x="108" y="145"/>
                                </a:moveTo>
                                <a:cubicBezTo>
                                  <a:pt x="108" y="145"/>
                                  <a:pt x="108" y="145"/>
                                  <a:pt x="108" y="145"/>
                                </a:cubicBezTo>
                                <a:cubicBezTo>
                                  <a:pt x="108" y="146"/>
                                  <a:pt x="108" y="147"/>
                                  <a:pt x="108" y="147"/>
                                </a:cubicBezTo>
                                <a:cubicBezTo>
                                  <a:pt x="108" y="146"/>
                                  <a:pt x="109" y="146"/>
                                  <a:pt x="108" y="145"/>
                                </a:cubicBezTo>
                                <a:close/>
                                <a:moveTo>
                                  <a:pt x="25" y="136"/>
                                </a:moveTo>
                                <a:cubicBezTo>
                                  <a:pt x="25" y="136"/>
                                  <a:pt x="26" y="135"/>
                                  <a:pt x="25" y="135"/>
                                </a:cubicBezTo>
                                <a:cubicBezTo>
                                  <a:pt x="25" y="135"/>
                                  <a:pt x="26" y="137"/>
                                  <a:pt x="25" y="136"/>
                                </a:cubicBezTo>
                                <a:close/>
                                <a:moveTo>
                                  <a:pt x="175" y="171"/>
                                </a:moveTo>
                                <a:cubicBezTo>
                                  <a:pt x="174" y="171"/>
                                  <a:pt x="173" y="171"/>
                                  <a:pt x="173" y="172"/>
                                </a:cubicBezTo>
                                <a:cubicBezTo>
                                  <a:pt x="174" y="172"/>
                                  <a:pt x="175" y="172"/>
                                  <a:pt x="176" y="172"/>
                                </a:cubicBezTo>
                                <a:cubicBezTo>
                                  <a:pt x="175" y="171"/>
                                  <a:pt x="175" y="171"/>
                                  <a:pt x="175" y="171"/>
                                </a:cubicBezTo>
                                <a:close/>
                                <a:moveTo>
                                  <a:pt x="14" y="33"/>
                                </a:moveTo>
                                <a:cubicBezTo>
                                  <a:pt x="14" y="34"/>
                                  <a:pt x="13" y="34"/>
                                  <a:pt x="13" y="35"/>
                                </a:cubicBezTo>
                                <a:cubicBezTo>
                                  <a:pt x="13" y="35"/>
                                  <a:pt x="14" y="34"/>
                                  <a:pt x="14" y="33"/>
                                </a:cubicBezTo>
                                <a:close/>
                                <a:moveTo>
                                  <a:pt x="209" y="119"/>
                                </a:moveTo>
                                <a:cubicBezTo>
                                  <a:pt x="209" y="119"/>
                                  <a:pt x="208" y="118"/>
                                  <a:pt x="208" y="117"/>
                                </a:cubicBezTo>
                                <a:cubicBezTo>
                                  <a:pt x="208" y="118"/>
                                  <a:pt x="208" y="119"/>
                                  <a:pt x="209" y="119"/>
                                </a:cubicBezTo>
                                <a:close/>
                                <a:moveTo>
                                  <a:pt x="5" y="87"/>
                                </a:moveTo>
                                <a:cubicBezTo>
                                  <a:pt x="5" y="88"/>
                                  <a:pt x="5" y="89"/>
                                  <a:pt x="5" y="89"/>
                                </a:cubicBezTo>
                                <a:cubicBezTo>
                                  <a:pt x="4" y="88"/>
                                  <a:pt x="4" y="88"/>
                                  <a:pt x="4" y="87"/>
                                </a:cubicBezTo>
                                <a:lnTo>
                                  <a:pt x="5" y="87"/>
                                </a:lnTo>
                                <a:close/>
                                <a:moveTo>
                                  <a:pt x="24" y="123"/>
                                </a:moveTo>
                                <a:cubicBezTo>
                                  <a:pt x="24" y="121"/>
                                  <a:pt x="24" y="121"/>
                                  <a:pt x="24" y="121"/>
                                </a:cubicBezTo>
                                <a:cubicBezTo>
                                  <a:pt x="23" y="121"/>
                                  <a:pt x="24" y="122"/>
                                  <a:pt x="24" y="123"/>
                                </a:cubicBezTo>
                                <a:cubicBezTo>
                                  <a:pt x="24" y="123"/>
                                  <a:pt x="24" y="123"/>
                                  <a:pt x="24" y="123"/>
                                </a:cubicBezTo>
                                <a:close/>
                                <a:moveTo>
                                  <a:pt x="21" y="128"/>
                                </a:moveTo>
                                <a:cubicBezTo>
                                  <a:pt x="21" y="127"/>
                                  <a:pt x="21" y="126"/>
                                  <a:pt x="20" y="126"/>
                                </a:cubicBezTo>
                                <a:cubicBezTo>
                                  <a:pt x="20" y="126"/>
                                  <a:pt x="20" y="127"/>
                                  <a:pt x="21" y="128"/>
                                </a:cubicBezTo>
                                <a:close/>
                                <a:moveTo>
                                  <a:pt x="4" y="84"/>
                                </a:moveTo>
                                <a:cubicBezTo>
                                  <a:pt x="4" y="83"/>
                                  <a:pt x="3" y="84"/>
                                  <a:pt x="4" y="84"/>
                                </a:cubicBezTo>
                                <a:cubicBezTo>
                                  <a:pt x="4" y="84"/>
                                  <a:pt x="3" y="86"/>
                                  <a:pt x="4" y="85"/>
                                </a:cubicBezTo>
                                <a:cubicBezTo>
                                  <a:pt x="4" y="85"/>
                                  <a:pt x="4" y="84"/>
                                  <a:pt x="4" y="84"/>
                                </a:cubicBezTo>
                                <a:close/>
                                <a:moveTo>
                                  <a:pt x="103" y="139"/>
                                </a:moveTo>
                                <a:cubicBezTo>
                                  <a:pt x="102" y="139"/>
                                  <a:pt x="102" y="139"/>
                                  <a:pt x="102" y="139"/>
                                </a:cubicBezTo>
                                <a:cubicBezTo>
                                  <a:pt x="102" y="139"/>
                                  <a:pt x="103" y="140"/>
                                  <a:pt x="104" y="139"/>
                                </a:cubicBezTo>
                                <a:cubicBezTo>
                                  <a:pt x="104" y="139"/>
                                  <a:pt x="103" y="139"/>
                                  <a:pt x="103" y="139"/>
                                </a:cubicBezTo>
                                <a:close/>
                                <a:moveTo>
                                  <a:pt x="87" y="67"/>
                                </a:moveTo>
                                <a:cubicBezTo>
                                  <a:pt x="87" y="66"/>
                                  <a:pt x="86" y="66"/>
                                  <a:pt x="86" y="67"/>
                                </a:cubicBezTo>
                                <a:cubicBezTo>
                                  <a:pt x="86" y="67"/>
                                  <a:pt x="86" y="69"/>
                                  <a:pt x="87" y="68"/>
                                </a:cubicBezTo>
                                <a:cubicBezTo>
                                  <a:pt x="87" y="68"/>
                                  <a:pt x="87" y="67"/>
                                  <a:pt x="87" y="67"/>
                                </a:cubicBezTo>
                                <a:close/>
                                <a:moveTo>
                                  <a:pt x="191" y="170"/>
                                </a:moveTo>
                                <a:cubicBezTo>
                                  <a:pt x="191" y="170"/>
                                  <a:pt x="190" y="171"/>
                                  <a:pt x="189" y="172"/>
                                </a:cubicBezTo>
                                <a:cubicBezTo>
                                  <a:pt x="190" y="171"/>
                                  <a:pt x="191" y="171"/>
                                  <a:pt x="191" y="170"/>
                                </a:cubicBezTo>
                                <a:close/>
                                <a:moveTo>
                                  <a:pt x="110" y="159"/>
                                </a:moveTo>
                                <a:cubicBezTo>
                                  <a:pt x="109" y="159"/>
                                  <a:pt x="111" y="160"/>
                                  <a:pt x="109" y="160"/>
                                </a:cubicBezTo>
                                <a:cubicBezTo>
                                  <a:pt x="110" y="161"/>
                                  <a:pt x="110" y="161"/>
                                  <a:pt x="110" y="161"/>
                                </a:cubicBezTo>
                                <a:cubicBezTo>
                                  <a:pt x="110" y="160"/>
                                  <a:pt x="111" y="160"/>
                                  <a:pt x="110" y="159"/>
                                </a:cubicBezTo>
                                <a:close/>
                                <a:moveTo>
                                  <a:pt x="27" y="122"/>
                                </a:moveTo>
                                <a:cubicBezTo>
                                  <a:pt x="28" y="121"/>
                                  <a:pt x="27" y="120"/>
                                  <a:pt x="27" y="118"/>
                                </a:cubicBezTo>
                                <a:cubicBezTo>
                                  <a:pt x="27" y="120"/>
                                  <a:pt x="27" y="121"/>
                                  <a:pt x="27" y="122"/>
                                </a:cubicBezTo>
                                <a:cubicBezTo>
                                  <a:pt x="27" y="122"/>
                                  <a:pt x="27" y="122"/>
                                  <a:pt x="27" y="122"/>
                                </a:cubicBezTo>
                                <a:close/>
                                <a:moveTo>
                                  <a:pt x="195" y="170"/>
                                </a:moveTo>
                                <a:cubicBezTo>
                                  <a:pt x="194" y="170"/>
                                  <a:pt x="193" y="171"/>
                                  <a:pt x="193" y="172"/>
                                </a:cubicBezTo>
                                <a:cubicBezTo>
                                  <a:pt x="194" y="172"/>
                                  <a:pt x="195" y="171"/>
                                  <a:pt x="195" y="170"/>
                                </a:cubicBezTo>
                                <a:close/>
                                <a:moveTo>
                                  <a:pt x="116" y="162"/>
                                </a:moveTo>
                                <a:cubicBezTo>
                                  <a:pt x="116" y="162"/>
                                  <a:pt x="116" y="162"/>
                                  <a:pt x="115" y="162"/>
                                </a:cubicBezTo>
                                <a:cubicBezTo>
                                  <a:pt x="115" y="162"/>
                                  <a:pt x="116" y="163"/>
                                  <a:pt x="116" y="163"/>
                                </a:cubicBezTo>
                                <a:cubicBezTo>
                                  <a:pt x="116" y="163"/>
                                  <a:pt x="117" y="162"/>
                                  <a:pt x="116" y="162"/>
                                </a:cubicBezTo>
                                <a:close/>
                                <a:moveTo>
                                  <a:pt x="92" y="152"/>
                                </a:moveTo>
                                <a:cubicBezTo>
                                  <a:pt x="91" y="151"/>
                                  <a:pt x="90" y="151"/>
                                  <a:pt x="89" y="150"/>
                                </a:cubicBezTo>
                                <a:cubicBezTo>
                                  <a:pt x="90" y="151"/>
                                  <a:pt x="91" y="152"/>
                                  <a:pt x="92" y="152"/>
                                </a:cubicBezTo>
                                <a:cubicBezTo>
                                  <a:pt x="92" y="152"/>
                                  <a:pt x="92" y="152"/>
                                  <a:pt x="92" y="152"/>
                                </a:cubicBezTo>
                                <a:close/>
                                <a:moveTo>
                                  <a:pt x="98" y="155"/>
                                </a:moveTo>
                                <a:cubicBezTo>
                                  <a:pt x="98" y="155"/>
                                  <a:pt x="98" y="154"/>
                                  <a:pt x="98" y="154"/>
                                </a:cubicBezTo>
                                <a:cubicBezTo>
                                  <a:pt x="97" y="155"/>
                                  <a:pt x="98" y="156"/>
                                  <a:pt x="99" y="156"/>
                                </a:cubicBezTo>
                                <a:cubicBezTo>
                                  <a:pt x="99" y="156"/>
                                  <a:pt x="99" y="155"/>
                                  <a:pt x="99" y="155"/>
                                </a:cubicBezTo>
                                <a:cubicBezTo>
                                  <a:pt x="99" y="155"/>
                                  <a:pt x="98" y="155"/>
                                  <a:pt x="98" y="155"/>
                                </a:cubicBezTo>
                                <a:close/>
                                <a:moveTo>
                                  <a:pt x="107" y="149"/>
                                </a:moveTo>
                                <a:cubicBezTo>
                                  <a:pt x="106" y="149"/>
                                  <a:pt x="106" y="149"/>
                                  <a:pt x="106" y="149"/>
                                </a:cubicBezTo>
                                <a:cubicBezTo>
                                  <a:pt x="106" y="150"/>
                                  <a:pt x="106" y="153"/>
                                  <a:pt x="106" y="153"/>
                                </a:cubicBezTo>
                                <a:cubicBezTo>
                                  <a:pt x="106" y="152"/>
                                  <a:pt x="106" y="151"/>
                                  <a:pt x="107" y="149"/>
                                </a:cubicBezTo>
                                <a:close/>
                                <a:moveTo>
                                  <a:pt x="28" y="120"/>
                                </a:moveTo>
                                <a:cubicBezTo>
                                  <a:pt x="28" y="119"/>
                                  <a:pt x="29" y="118"/>
                                  <a:pt x="29" y="117"/>
                                </a:cubicBezTo>
                                <a:cubicBezTo>
                                  <a:pt x="28" y="117"/>
                                  <a:pt x="28" y="118"/>
                                  <a:pt x="28" y="118"/>
                                </a:cubicBezTo>
                                <a:cubicBezTo>
                                  <a:pt x="28" y="119"/>
                                  <a:pt x="28" y="119"/>
                                  <a:pt x="28" y="120"/>
                                </a:cubicBezTo>
                                <a:close/>
                                <a:moveTo>
                                  <a:pt x="139" y="167"/>
                                </a:moveTo>
                                <a:cubicBezTo>
                                  <a:pt x="138" y="168"/>
                                  <a:pt x="137" y="167"/>
                                  <a:pt x="136" y="168"/>
                                </a:cubicBezTo>
                                <a:cubicBezTo>
                                  <a:pt x="137" y="168"/>
                                  <a:pt x="139" y="168"/>
                                  <a:pt x="139" y="168"/>
                                </a:cubicBezTo>
                                <a:cubicBezTo>
                                  <a:pt x="140" y="168"/>
                                  <a:pt x="140" y="167"/>
                                  <a:pt x="139" y="167"/>
                                </a:cubicBezTo>
                                <a:close/>
                                <a:moveTo>
                                  <a:pt x="28" y="120"/>
                                </a:moveTo>
                                <a:cubicBezTo>
                                  <a:pt x="28" y="121"/>
                                  <a:pt x="29" y="122"/>
                                  <a:pt x="29" y="124"/>
                                </a:cubicBezTo>
                                <a:cubicBezTo>
                                  <a:pt x="29" y="124"/>
                                  <a:pt x="29" y="124"/>
                                  <a:pt x="29" y="124"/>
                                </a:cubicBezTo>
                                <a:cubicBezTo>
                                  <a:pt x="29" y="125"/>
                                  <a:pt x="29" y="125"/>
                                  <a:pt x="29" y="125"/>
                                </a:cubicBezTo>
                                <a:cubicBezTo>
                                  <a:pt x="29" y="124"/>
                                  <a:pt x="29" y="124"/>
                                  <a:pt x="29" y="124"/>
                                </a:cubicBezTo>
                                <a:cubicBezTo>
                                  <a:pt x="29" y="123"/>
                                  <a:pt x="29" y="121"/>
                                  <a:pt x="29" y="120"/>
                                </a:cubicBezTo>
                                <a:cubicBezTo>
                                  <a:pt x="29" y="120"/>
                                  <a:pt x="28" y="120"/>
                                  <a:pt x="28" y="120"/>
                                </a:cubicBezTo>
                                <a:close/>
                                <a:moveTo>
                                  <a:pt x="179" y="154"/>
                                </a:moveTo>
                                <a:cubicBezTo>
                                  <a:pt x="180" y="154"/>
                                  <a:pt x="182" y="154"/>
                                  <a:pt x="183" y="154"/>
                                </a:cubicBezTo>
                                <a:cubicBezTo>
                                  <a:pt x="182" y="154"/>
                                  <a:pt x="181" y="154"/>
                                  <a:pt x="181" y="153"/>
                                </a:cubicBezTo>
                                <a:cubicBezTo>
                                  <a:pt x="180" y="154"/>
                                  <a:pt x="180" y="154"/>
                                  <a:pt x="179" y="154"/>
                                </a:cubicBezTo>
                                <a:close/>
                                <a:moveTo>
                                  <a:pt x="114" y="148"/>
                                </a:moveTo>
                                <a:cubicBezTo>
                                  <a:pt x="114" y="149"/>
                                  <a:pt x="114" y="150"/>
                                  <a:pt x="114" y="151"/>
                                </a:cubicBezTo>
                                <a:cubicBezTo>
                                  <a:pt x="114" y="150"/>
                                  <a:pt x="114" y="149"/>
                                  <a:pt x="115" y="149"/>
                                </a:cubicBezTo>
                                <a:cubicBezTo>
                                  <a:pt x="115" y="148"/>
                                  <a:pt x="115" y="148"/>
                                  <a:pt x="114" y="148"/>
                                </a:cubicBezTo>
                                <a:close/>
                                <a:moveTo>
                                  <a:pt x="156" y="154"/>
                                </a:moveTo>
                                <a:cubicBezTo>
                                  <a:pt x="156" y="154"/>
                                  <a:pt x="156" y="153"/>
                                  <a:pt x="156" y="153"/>
                                </a:cubicBezTo>
                                <a:cubicBezTo>
                                  <a:pt x="155" y="153"/>
                                  <a:pt x="153" y="153"/>
                                  <a:pt x="152" y="153"/>
                                </a:cubicBezTo>
                                <a:lnTo>
                                  <a:pt x="156" y="154"/>
                                </a:lnTo>
                                <a:close/>
                                <a:moveTo>
                                  <a:pt x="96" y="154"/>
                                </a:moveTo>
                                <a:cubicBezTo>
                                  <a:pt x="95" y="153"/>
                                  <a:pt x="94" y="153"/>
                                  <a:pt x="93" y="153"/>
                                </a:cubicBezTo>
                                <a:cubicBezTo>
                                  <a:pt x="94" y="154"/>
                                  <a:pt x="95" y="154"/>
                                  <a:pt x="96" y="155"/>
                                </a:cubicBezTo>
                                <a:cubicBezTo>
                                  <a:pt x="96" y="155"/>
                                  <a:pt x="96" y="154"/>
                                  <a:pt x="96" y="154"/>
                                </a:cubicBezTo>
                                <a:close/>
                                <a:moveTo>
                                  <a:pt x="171" y="171"/>
                                </a:moveTo>
                                <a:cubicBezTo>
                                  <a:pt x="170" y="172"/>
                                  <a:pt x="169" y="171"/>
                                  <a:pt x="168" y="171"/>
                                </a:cubicBezTo>
                                <a:cubicBezTo>
                                  <a:pt x="168" y="171"/>
                                  <a:pt x="168" y="172"/>
                                  <a:pt x="168" y="172"/>
                                </a:cubicBezTo>
                                <a:cubicBezTo>
                                  <a:pt x="169" y="172"/>
                                  <a:pt x="170" y="172"/>
                                  <a:pt x="170" y="172"/>
                                </a:cubicBezTo>
                                <a:cubicBezTo>
                                  <a:pt x="171" y="172"/>
                                  <a:pt x="172" y="172"/>
                                  <a:pt x="171" y="171"/>
                                </a:cubicBezTo>
                                <a:close/>
                                <a:moveTo>
                                  <a:pt x="24" y="123"/>
                                </a:moveTo>
                                <a:cubicBezTo>
                                  <a:pt x="24" y="123"/>
                                  <a:pt x="24" y="124"/>
                                  <a:pt x="24" y="125"/>
                                </a:cubicBezTo>
                                <a:cubicBezTo>
                                  <a:pt x="24" y="125"/>
                                  <a:pt x="25" y="125"/>
                                  <a:pt x="25" y="125"/>
                                </a:cubicBezTo>
                                <a:cubicBezTo>
                                  <a:pt x="25" y="125"/>
                                  <a:pt x="25" y="126"/>
                                  <a:pt x="25" y="126"/>
                                </a:cubicBezTo>
                                <a:cubicBezTo>
                                  <a:pt x="25" y="127"/>
                                  <a:pt x="25" y="127"/>
                                  <a:pt x="25" y="127"/>
                                </a:cubicBezTo>
                                <a:cubicBezTo>
                                  <a:pt x="25" y="128"/>
                                  <a:pt x="25" y="128"/>
                                  <a:pt x="25" y="128"/>
                                </a:cubicBezTo>
                                <a:cubicBezTo>
                                  <a:pt x="25" y="129"/>
                                  <a:pt x="25" y="129"/>
                                  <a:pt x="25" y="129"/>
                                </a:cubicBezTo>
                                <a:cubicBezTo>
                                  <a:pt x="25" y="130"/>
                                  <a:pt x="25" y="130"/>
                                  <a:pt x="25" y="130"/>
                                </a:cubicBezTo>
                                <a:cubicBezTo>
                                  <a:pt x="25" y="129"/>
                                  <a:pt x="25" y="129"/>
                                  <a:pt x="25" y="129"/>
                                </a:cubicBezTo>
                                <a:cubicBezTo>
                                  <a:pt x="25" y="128"/>
                                  <a:pt x="25" y="128"/>
                                  <a:pt x="25" y="128"/>
                                </a:cubicBezTo>
                                <a:cubicBezTo>
                                  <a:pt x="25" y="127"/>
                                  <a:pt x="25" y="127"/>
                                  <a:pt x="25" y="127"/>
                                </a:cubicBezTo>
                                <a:cubicBezTo>
                                  <a:pt x="25" y="126"/>
                                  <a:pt x="25" y="126"/>
                                  <a:pt x="25" y="126"/>
                                </a:cubicBezTo>
                                <a:cubicBezTo>
                                  <a:pt x="25" y="126"/>
                                  <a:pt x="25" y="125"/>
                                  <a:pt x="25" y="125"/>
                                </a:cubicBezTo>
                                <a:cubicBezTo>
                                  <a:pt x="25" y="124"/>
                                  <a:pt x="25" y="124"/>
                                  <a:pt x="25" y="123"/>
                                </a:cubicBezTo>
                                <a:cubicBezTo>
                                  <a:pt x="24" y="123"/>
                                  <a:pt x="24" y="123"/>
                                  <a:pt x="24" y="123"/>
                                </a:cubicBezTo>
                                <a:close/>
                                <a:moveTo>
                                  <a:pt x="114" y="161"/>
                                </a:moveTo>
                                <a:cubicBezTo>
                                  <a:pt x="113" y="161"/>
                                  <a:pt x="112" y="160"/>
                                  <a:pt x="112" y="160"/>
                                </a:cubicBezTo>
                                <a:cubicBezTo>
                                  <a:pt x="111" y="161"/>
                                  <a:pt x="112" y="161"/>
                                  <a:pt x="113" y="162"/>
                                </a:cubicBezTo>
                                <a:cubicBezTo>
                                  <a:pt x="113" y="162"/>
                                  <a:pt x="114" y="161"/>
                                  <a:pt x="114" y="161"/>
                                </a:cubicBezTo>
                                <a:close/>
                                <a:moveTo>
                                  <a:pt x="162" y="171"/>
                                </a:moveTo>
                                <a:cubicBezTo>
                                  <a:pt x="161" y="171"/>
                                  <a:pt x="161" y="170"/>
                                  <a:pt x="160" y="171"/>
                                </a:cubicBezTo>
                                <a:cubicBezTo>
                                  <a:pt x="161" y="171"/>
                                  <a:pt x="162" y="171"/>
                                  <a:pt x="163" y="171"/>
                                </a:cubicBezTo>
                                <a:cubicBezTo>
                                  <a:pt x="163" y="171"/>
                                  <a:pt x="164" y="171"/>
                                  <a:pt x="164" y="171"/>
                                </a:cubicBezTo>
                                <a:cubicBezTo>
                                  <a:pt x="163" y="171"/>
                                  <a:pt x="163" y="171"/>
                                  <a:pt x="162" y="171"/>
                                </a:cubicBezTo>
                                <a:close/>
                                <a:moveTo>
                                  <a:pt x="96" y="84"/>
                                </a:moveTo>
                                <a:cubicBezTo>
                                  <a:pt x="95" y="83"/>
                                  <a:pt x="93" y="82"/>
                                  <a:pt x="91" y="82"/>
                                </a:cubicBezTo>
                                <a:cubicBezTo>
                                  <a:pt x="93" y="82"/>
                                  <a:pt x="94" y="83"/>
                                  <a:pt x="96" y="84"/>
                                </a:cubicBezTo>
                                <a:close/>
                                <a:moveTo>
                                  <a:pt x="123" y="154"/>
                                </a:moveTo>
                                <a:cubicBezTo>
                                  <a:pt x="124" y="153"/>
                                  <a:pt x="124" y="152"/>
                                  <a:pt x="125" y="152"/>
                                </a:cubicBezTo>
                                <a:cubicBezTo>
                                  <a:pt x="124" y="151"/>
                                  <a:pt x="124" y="151"/>
                                  <a:pt x="124" y="152"/>
                                </a:cubicBezTo>
                                <a:cubicBezTo>
                                  <a:pt x="123" y="153"/>
                                  <a:pt x="123" y="154"/>
                                  <a:pt x="123" y="155"/>
                                </a:cubicBezTo>
                                <a:cubicBezTo>
                                  <a:pt x="123" y="155"/>
                                  <a:pt x="123" y="154"/>
                                  <a:pt x="123" y="154"/>
                                </a:cubicBezTo>
                                <a:close/>
                                <a:moveTo>
                                  <a:pt x="112" y="147"/>
                                </a:moveTo>
                                <a:cubicBezTo>
                                  <a:pt x="112" y="147"/>
                                  <a:pt x="111" y="147"/>
                                  <a:pt x="111" y="147"/>
                                </a:cubicBezTo>
                                <a:cubicBezTo>
                                  <a:pt x="111" y="148"/>
                                  <a:pt x="111" y="150"/>
                                  <a:pt x="111" y="151"/>
                                </a:cubicBezTo>
                                <a:cubicBezTo>
                                  <a:pt x="111" y="149"/>
                                  <a:pt x="112" y="148"/>
                                  <a:pt x="112" y="147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201" y="87"/>
                                  <a:pt x="200" y="85"/>
                                  <a:pt x="200" y="83"/>
                                </a:cubicBezTo>
                                <a:cubicBezTo>
                                  <a:pt x="200" y="84"/>
                                  <a:pt x="199" y="84"/>
                                  <a:pt x="199" y="84"/>
                                </a:cubicBezTo>
                                <a:cubicBezTo>
                                  <a:pt x="200" y="86"/>
                                  <a:pt x="200" y="87"/>
                                  <a:pt x="201" y="88"/>
                                </a:cubicBezTo>
                                <a:close/>
                                <a:moveTo>
                                  <a:pt x="207" y="158"/>
                                </a:moveTo>
                                <a:cubicBezTo>
                                  <a:pt x="206" y="159"/>
                                  <a:pt x="204" y="160"/>
                                  <a:pt x="203" y="162"/>
                                </a:cubicBezTo>
                                <a:cubicBezTo>
                                  <a:pt x="203" y="162"/>
                                  <a:pt x="203" y="162"/>
                                  <a:pt x="203" y="162"/>
                                </a:cubicBezTo>
                                <a:cubicBezTo>
                                  <a:pt x="204" y="161"/>
                                  <a:pt x="206" y="160"/>
                                  <a:pt x="207" y="158"/>
                                </a:cubicBezTo>
                                <a:cubicBezTo>
                                  <a:pt x="207" y="158"/>
                                  <a:pt x="207" y="158"/>
                                  <a:pt x="207" y="158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3" y="159"/>
                                  <a:pt x="132" y="160"/>
                                  <a:pt x="131" y="162"/>
                                </a:cubicBezTo>
                                <a:cubicBezTo>
                                  <a:pt x="131" y="162"/>
                                  <a:pt x="131" y="162"/>
                                  <a:pt x="132" y="162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112" y="151"/>
                                </a:moveTo>
                                <a:cubicBezTo>
                                  <a:pt x="112" y="152"/>
                                  <a:pt x="111" y="154"/>
                                  <a:pt x="111" y="155"/>
                                </a:cubicBezTo>
                                <a:cubicBezTo>
                                  <a:pt x="112" y="155"/>
                                  <a:pt x="112" y="155"/>
                                  <a:pt x="112" y="155"/>
                                </a:cubicBezTo>
                                <a:cubicBezTo>
                                  <a:pt x="112" y="154"/>
                                  <a:pt x="112" y="153"/>
                                  <a:pt x="112" y="152"/>
                                </a:cubicBezTo>
                                <a:cubicBezTo>
                                  <a:pt x="112" y="151"/>
                                  <a:pt x="113" y="151"/>
                                  <a:pt x="112" y="151"/>
                                </a:cubicBezTo>
                                <a:close/>
                                <a:moveTo>
                                  <a:pt x="164" y="153"/>
                                </a:moveTo>
                                <a:cubicBezTo>
                                  <a:pt x="164" y="153"/>
                                  <a:pt x="164" y="154"/>
                                  <a:pt x="164" y="154"/>
                                </a:cubicBezTo>
                                <a:cubicBezTo>
                                  <a:pt x="157" y="153"/>
                                  <a:pt x="157" y="153"/>
                                  <a:pt x="157" y="153"/>
                                </a:cubicBezTo>
                                <a:cubicBezTo>
                                  <a:pt x="159" y="154"/>
                                  <a:pt x="161" y="154"/>
                                  <a:pt x="162" y="154"/>
                                </a:cubicBezTo>
                                <a:cubicBezTo>
                                  <a:pt x="163" y="154"/>
                                  <a:pt x="164" y="154"/>
                                  <a:pt x="164" y="153"/>
                                </a:cubicBezTo>
                                <a:close/>
                                <a:moveTo>
                                  <a:pt x="37" y="126"/>
                                </a:moveTo>
                                <a:cubicBezTo>
                                  <a:pt x="37" y="124"/>
                                  <a:pt x="37" y="122"/>
                                  <a:pt x="36" y="120"/>
                                </a:cubicBezTo>
                                <a:cubicBezTo>
                                  <a:pt x="37" y="120"/>
                                  <a:pt x="36" y="119"/>
                                  <a:pt x="36" y="120"/>
                                </a:cubicBezTo>
                                <a:cubicBezTo>
                                  <a:pt x="37" y="126"/>
                                  <a:pt x="37" y="126"/>
                                  <a:pt x="37" y="126"/>
                                </a:cubicBezTo>
                                <a:cubicBezTo>
                                  <a:pt x="37" y="126"/>
                                  <a:pt x="38" y="127"/>
                                  <a:pt x="37" y="126"/>
                                </a:cubicBezTo>
                                <a:close/>
                                <a:moveTo>
                                  <a:pt x="35" y="127"/>
                                </a:moveTo>
                                <a:cubicBezTo>
                                  <a:pt x="33" y="120"/>
                                  <a:pt x="33" y="120"/>
                                  <a:pt x="33" y="120"/>
                                </a:cubicBezTo>
                                <a:cubicBezTo>
                                  <a:pt x="33" y="123"/>
                                  <a:pt x="34" y="126"/>
                                  <a:pt x="34" y="129"/>
                                </a:cubicBezTo>
                                <a:cubicBezTo>
                                  <a:pt x="34" y="128"/>
                                  <a:pt x="35" y="128"/>
                                  <a:pt x="35" y="127"/>
                                </a:cubicBezTo>
                                <a:close/>
                                <a:moveTo>
                                  <a:pt x="15" y="21"/>
                                </a:moveTo>
                                <a:cubicBezTo>
                                  <a:pt x="13" y="21"/>
                                  <a:pt x="12" y="23"/>
                                  <a:pt x="11" y="25"/>
                                </a:cubicBezTo>
                                <a:cubicBezTo>
                                  <a:pt x="13" y="24"/>
                                  <a:pt x="14" y="22"/>
                                  <a:pt x="15" y="21"/>
                                </a:cubicBezTo>
                                <a:close/>
                                <a:moveTo>
                                  <a:pt x="74" y="67"/>
                                </a:moveTo>
                                <a:cubicBezTo>
                                  <a:pt x="74" y="67"/>
                                  <a:pt x="73" y="64"/>
                                  <a:pt x="73" y="63"/>
                                </a:cubicBezTo>
                                <a:cubicBezTo>
                                  <a:pt x="73" y="64"/>
                                  <a:pt x="72" y="64"/>
                                  <a:pt x="72" y="65"/>
                                </a:cubicBezTo>
                                <a:cubicBezTo>
                                  <a:pt x="73" y="66"/>
                                  <a:pt x="73" y="67"/>
                                  <a:pt x="74" y="68"/>
                                </a:cubicBezTo>
                                <a:cubicBezTo>
                                  <a:pt x="74" y="68"/>
                                  <a:pt x="74" y="68"/>
                                  <a:pt x="74" y="67"/>
                                </a:cubicBezTo>
                                <a:close/>
                                <a:moveTo>
                                  <a:pt x="127" y="153"/>
                                </a:moveTo>
                                <a:cubicBezTo>
                                  <a:pt x="126" y="154"/>
                                  <a:pt x="126" y="156"/>
                                  <a:pt x="126" y="157"/>
                                </a:cubicBezTo>
                                <a:cubicBezTo>
                                  <a:pt x="127" y="156"/>
                                  <a:pt x="128" y="154"/>
                                  <a:pt x="128" y="153"/>
                                </a:cubicBezTo>
                                <a:lnTo>
                                  <a:pt x="127" y="153"/>
                                </a:lnTo>
                                <a:close/>
                                <a:moveTo>
                                  <a:pt x="125" y="154"/>
                                </a:moveTo>
                                <a:cubicBezTo>
                                  <a:pt x="124" y="155"/>
                                  <a:pt x="123" y="157"/>
                                  <a:pt x="122" y="159"/>
                                </a:cubicBezTo>
                                <a:cubicBezTo>
                                  <a:pt x="122" y="159"/>
                                  <a:pt x="123" y="160"/>
                                  <a:pt x="123" y="159"/>
                                </a:cubicBezTo>
                                <a:lnTo>
                                  <a:pt x="125" y="154"/>
                                </a:lnTo>
                                <a:close/>
                                <a:moveTo>
                                  <a:pt x="30" y="123"/>
                                </a:moveTo>
                                <a:cubicBezTo>
                                  <a:pt x="30" y="124"/>
                                  <a:pt x="30" y="124"/>
                                  <a:pt x="30" y="124"/>
                                </a:cubicBezTo>
                                <a:cubicBezTo>
                                  <a:pt x="31" y="131"/>
                                  <a:pt x="31" y="131"/>
                                  <a:pt x="31" y="131"/>
                                </a:cubicBezTo>
                                <a:cubicBezTo>
                                  <a:pt x="31" y="131"/>
                                  <a:pt x="32" y="131"/>
                                  <a:pt x="32" y="130"/>
                                </a:cubicBezTo>
                                <a:cubicBezTo>
                                  <a:pt x="30" y="124"/>
                                  <a:pt x="30" y="124"/>
                                  <a:pt x="30" y="124"/>
                                </a:cubicBezTo>
                                <a:lnTo>
                                  <a:pt x="30" y="123"/>
                                </a:lnTo>
                                <a:close/>
                                <a:moveTo>
                                  <a:pt x="100" y="148"/>
                                </a:moveTo>
                                <a:cubicBezTo>
                                  <a:pt x="99" y="147"/>
                                  <a:pt x="100" y="146"/>
                                  <a:pt x="99" y="145"/>
                                </a:cubicBezTo>
                                <a:cubicBezTo>
                                  <a:pt x="98" y="150"/>
                                  <a:pt x="98" y="150"/>
                                  <a:pt x="98" y="150"/>
                                </a:cubicBezTo>
                                <a:cubicBezTo>
                                  <a:pt x="100" y="151"/>
                                  <a:pt x="100" y="151"/>
                                  <a:pt x="100" y="151"/>
                                </a:cubicBezTo>
                                <a:cubicBezTo>
                                  <a:pt x="100" y="150"/>
                                  <a:pt x="100" y="149"/>
                                  <a:pt x="100" y="148"/>
                                </a:cubicBezTo>
                                <a:close/>
                                <a:moveTo>
                                  <a:pt x="134" y="160"/>
                                </a:moveTo>
                                <a:cubicBezTo>
                                  <a:pt x="135" y="158"/>
                                  <a:pt x="137" y="157"/>
                                  <a:pt x="138" y="155"/>
                                </a:cubicBezTo>
                                <a:cubicBezTo>
                                  <a:pt x="137" y="155"/>
                                  <a:pt x="136" y="154"/>
                                  <a:pt x="136" y="155"/>
                                </a:cubicBezTo>
                                <a:cubicBezTo>
                                  <a:pt x="136" y="157"/>
                                  <a:pt x="135" y="158"/>
                                  <a:pt x="134" y="160"/>
                                </a:cubicBezTo>
                                <a:close/>
                                <a:moveTo>
                                  <a:pt x="27" y="122"/>
                                </a:moveTo>
                                <a:cubicBezTo>
                                  <a:pt x="29" y="133"/>
                                  <a:pt x="29" y="133"/>
                                  <a:pt x="29" y="133"/>
                                </a:cubicBezTo>
                                <a:cubicBezTo>
                                  <a:pt x="29" y="133"/>
                                  <a:pt x="30" y="133"/>
                                  <a:pt x="29" y="132"/>
                                </a:cubicBezTo>
                                <a:lnTo>
                                  <a:pt x="27" y="122"/>
                                </a:lnTo>
                                <a:close/>
                                <a:moveTo>
                                  <a:pt x="104" y="151"/>
                                </a:moveTo>
                                <a:cubicBezTo>
                                  <a:pt x="105" y="151"/>
                                  <a:pt x="105" y="151"/>
                                  <a:pt x="105" y="151"/>
                                </a:cubicBezTo>
                                <a:cubicBezTo>
                                  <a:pt x="105" y="149"/>
                                  <a:pt x="106" y="146"/>
                                  <a:pt x="106" y="144"/>
                                </a:cubicBezTo>
                                <a:cubicBezTo>
                                  <a:pt x="105" y="144"/>
                                  <a:pt x="105" y="144"/>
                                  <a:pt x="105" y="144"/>
                                </a:cubicBezTo>
                                <a:cubicBezTo>
                                  <a:pt x="105" y="146"/>
                                  <a:pt x="105" y="148"/>
                                  <a:pt x="104" y="151"/>
                                </a:cubicBezTo>
                                <a:close/>
                                <a:moveTo>
                                  <a:pt x="179" y="154"/>
                                </a:moveTo>
                                <a:cubicBezTo>
                                  <a:pt x="175" y="154"/>
                                  <a:pt x="171" y="154"/>
                                  <a:pt x="166" y="154"/>
                                </a:cubicBezTo>
                                <a:cubicBezTo>
                                  <a:pt x="166" y="155"/>
                                  <a:pt x="167" y="154"/>
                                  <a:pt x="167" y="154"/>
                                </a:cubicBezTo>
                                <a:cubicBezTo>
                                  <a:pt x="172" y="154"/>
                                  <a:pt x="175" y="154"/>
                                  <a:pt x="179" y="154"/>
                                </a:cubicBezTo>
                                <a:close/>
                                <a:moveTo>
                                  <a:pt x="77" y="69"/>
                                </a:moveTo>
                                <a:cubicBezTo>
                                  <a:pt x="76" y="62"/>
                                  <a:pt x="76" y="62"/>
                                  <a:pt x="76" y="62"/>
                                </a:cubicBezTo>
                                <a:cubicBezTo>
                                  <a:pt x="76" y="62"/>
                                  <a:pt x="75" y="62"/>
                                  <a:pt x="75" y="62"/>
                                </a:cubicBezTo>
                                <a:cubicBezTo>
                                  <a:pt x="76" y="65"/>
                                  <a:pt x="76" y="68"/>
                                  <a:pt x="77" y="71"/>
                                </a:cubicBezTo>
                                <a:cubicBezTo>
                                  <a:pt x="77" y="70"/>
                                  <a:pt x="77" y="69"/>
                                  <a:pt x="77" y="69"/>
                                </a:cubicBezTo>
                                <a:close/>
                                <a:moveTo>
                                  <a:pt x="130" y="160"/>
                                </a:moveTo>
                                <a:cubicBezTo>
                                  <a:pt x="132" y="158"/>
                                  <a:pt x="133" y="156"/>
                                  <a:pt x="134" y="154"/>
                                </a:cubicBezTo>
                                <a:cubicBezTo>
                                  <a:pt x="133" y="155"/>
                                  <a:pt x="133" y="154"/>
                                  <a:pt x="132" y="154"/>
                                </a:cubicBezTo>
                                <a:lnTo>
                                  <a:pt x="130" y="160"/>
                                </a:lnTo>
                                <a:close/>
                                <a:moveTo>
                                  <a:pt x="188" y="169"/>
                                </a:moveTo>
                                <a:cubicBezTo>
                                  <a:pt x="187" y="170"/>
                                  <a:pt x="186" y="171"/>
                                  <a:pt x="184" y="171"/>
                                </a:cubicBezTo>
                                <a:cubicBezTo>
                                  <a:pt x="184" y="171"/>
                                  <a:pt x="183" y="171"/>
                                  <a:pt x="183" y="172"/>
                                </a:cubicBezTo>
                                <a:cubicBezTo>
                                  <a:pt x="188" y="172"/>
                                  <a:pt x="188" y="172"/>
                                  <a:pt x="188" y="172"/>
                                </a:cubicBezTo>
                                <a:cubicBezTo>
                                  <a:pt x="187" y="171"/>
                                  <a:pt x="189" y="170"/>
                                  <a:pt x="188" y="169"/>
                                </a:cubicBezTo>
                                <a:close/>
                                <a:moveTo>
                                  <a:pt x="125" y="165"/>
                                </a:moveTo>
                                <a:cubicBezTo>
                                  <a:pt x="118" y="162"/>
                                  <a:pt x="118" y="162"/>
                                  <a:pt x="118" y="162"/>
                                </a:cubicBezTo>
                                <a:cubicBezTo>
                                  <a:pt x="118" y="162"/>
                                  <a:pt x="118" y="163"/>
                                  <a:pt x="117" y="163"/>
                                </a:cubicBezTo>
                                <a:cubicBezTo>
                                  <a:pt x="120" y="164"/>
                                  <a:pt x="122" y="164"/>
                                  <a:pt x="125" y="165"/>
                                </a:cubicBezTo>
                                <a:close/>
                                <a:moveTo>
                                  <a:pt x="179" y="163"/>
                                </a:moveTo>
                                <a:cubicBezTo>
                                  <a:pt x="177" y="164"/>
                                  <a:pt x="175" y="166"/>
                                  <a:pt x="173" y="168"/>
                                </a:cubicBezTo>
                                <a:cubicBezTo>
                                  <a:pt x="173" y="168"/>
                                  <a:pt x="174" y="168"/>
                                  <a:pt x="174" y="168"/>
                                </a:cubicBezTo>
                                <a:cubicBezTo>
                                  <a:pt x="176" y="167"/>
                                  <a:pt x="177" y="165"/>
                                  <a:pt x="179" y="163"/>
                                </a:cubicBezTo>
                                <a:cubicBezTo>
                                  <a:pt x="179" y="163"/>
                                  <a:pt x="179" y="163"/>
                                  <a:pt x="179" y="163"/>
                                </a:cubicBezTo>
                                <a:close/>
                                <a:moveTo>
                                  <a:pt x="122" y="151"/>
                                </a:moveTo>
                                <a:cubicBezTo>
                                  <a:pt x="122" y="151"/>
                                  <a:pt x="122" y="151"/>
                                  <a:pt x="122" y="151"/>
                                </a:cubicBezTo>
                                <a:cubicBezTo>
                                  <a:pt x="121" y="153"/>
                                  <a:pt x="120" y="156"/>
                                  <a:pt x="119" y="158"/>
                                </a:cubicBezTo>
                                <a:cubicBezTo>
                                  <a:pt x="120" y="158"/>
                                  <a:pt x="120" y="159"/>
                                  <a:pt x="121" y="158"/>
                                </a:cubicBezTo>
                                <a:cubicBezTo>
                                  <a:pt x="123" y="152"/>
                                  <a:pt x="123" y="152"/>
                                  <a:pt x="123" y="152"/>
                                </a:cubicBezTo>
                                <a:cubicBezTo>
                                  <a:pt x="123" y="152"/>
                                  <a:pt x="122" y="151"/>
                                  <a:pt x="122" y="151"/>
                                </a:cubicBezTo>
                                <a:close/>
                                <a:moveTo>
                                  <a:pt x="84" y="133"/>
                                </a:moveTo>
                                <a:cubicBezTo>
                                  <a:pt x="84" y="133"/>
                                  <a:pt x="84" y="132"/>
                                  <a:pt x="84" y="132"/>
                                </a:cubicBezTo>
                                <a:cubicBezTo>
                                  <a:pt x="83" y="132"/>
                                  <a:pt x="82" y="131"/>
                                  <a:pt x="82" y="131"/>
                                </a:cubicBezTo>
                                <a:cubicBezTo>
                                  <a:pt x="81" y="131"/>
                                  <a:pt x="81" y="131"/>
                                  <a:pt x="81" y="132"/>
                                </a:cubicBezTo>
                                <a:cubicBezTo>
                                  <a:pt x="82" y="133"/>
                                  <a:pt x="82" y="136"/>
                                  <a:pt x="83" y="138"/>
                                </a:cubicBezTo>
                                <a:lnTo>
                                  <a:pt x="84" y="133"/>
                                </a:lnTo>
                                <a:close/>
                                <a:moveTo>
                                  <a:pt x="94" y="138"/>
                                </a:moveTo>
                                <a:cubicBezTo>
                                  <a:pt x="94" y="138"/>
                                  <a:pt x="94" y="138"/>
                                  <a:pt x="93" y="138"/>
                                </a:cubicBezTo>
                                <a:cubicBezTo>
                                  <a:pt x="93" y="140"/>
                                  <a:pt x="93" y="143"/>
                                  <a:pt x="94" y="146"/>
                                </a:cubicBezTo>
                                <a:cubicBezTo>
                                  <a:pt x="94" y="143"/>
                                  <a:pt x="95" y="141"/>
                                  <a:pt x="95" y="139"/>
                                </a:cubicBezTo>
                                <a:cubicBezTo>
                                  <a:pt x="95" y="139"/>
                                  <a:pt x="94" y="139"/>
                                  <a:pt x="94" y="138"/>
                                </a:cubicBezTo>
                                <a:close/>
                                <a:moveTo>
                                  <a:pt x="119" y="150"/>
                                </a:moveTo>
                                <a:cubicBezTo>
                                  <a:pt x="119" y="150"/>
                                  <a:pt x="118" y="150"/>
                                  <a:pt x="118" y="149"/>
                                </a:cubicBezTo>
                                <a:cubicBezTo>
                                  <a:pt x="118" y="152"/>
                                  <a:pt x="117" y="155"/>
                                  <a:pt x="116" y="157"/>
                                </a:cubicBezTo>
                                <a:cubicBezTo>
                                  <a:pt x="117" y="155"/>
                                  <a:pt x="118" y="152"/>
                                  <a:pt x="119" y="150"/>
                                </a:cubicBezTo>
                                <a:close/>
                                <a:moveTo>
                                  <a:pt x="108" y="159"/>
                                </a:moveTo>
                                <a:cubicBezTo>
                                  <a:pt x="107" y="158"/>
                                  <a:pt x="107" y="158"/>
                                  <a:pt x="106" y="158"/>
                                </a:cubicBezTo>
                                <a:cubicBezTo>
                                  <a:pt x="106" y="158"/>
                                  <a:pt x="105" y="158"/>
                                  <a:pt x="105" y="157"/>
                                </a:cubicBezTo>
                                <a:cubicBezTo>
                                  <a:pt x="104" y="157"/>
                                  <a:pt x="104" y="157"/>
                                  <a:pt x="103" y="158"/>
                                </a:cubicBezTo>
                                <a:cubicBezTo>
                                  <a:pt x="103" y="158"/>
                                  <a:pt x="103" y="157"/>
                                  <a:pt x="103" y="157"/>
                                </a:cubicBezTo>
                                <a:cubicBezTo>
                                  <a:pt x="103" y="156"/>
                                  <a:pt x="102" y="156"/>
                                  <a:pt x="101" y="156"/>
                                </a:cubicBezTo>
                                <a:cubicBezTo>
                                  <a:pt x="100" y="155"/>
                                  <a:pt x="100" y="156"/>
                                  <a:pt x="100" y="156"/>
                                </a:cubicBezTo>
                                <a:cubicBezTo>
                                  <a:pt x="103" y="158"/>
                                  <a:pt x="105" y="159"/>
                                  <a:pt x="108" y="160"/>
                                </a:cubicBezTo>
                                <a:cubicBezTo>
                                  <a:pt x="108" y="159"/>
                                  <a:pt x="108" y="159"/>
                                  <a:pt x="108" y="159"/>
                                </a:cubicBezTo>
                                <a:close/>
                                <a:moveTo>
                                  <a:pt x="17" y="21"/>
                                </a:moveTo>
                                <a:cubicBezTo>
                                  <a:pt x="17" y="21"/>
                                  <a:pt x="17" y="21"/>
                                  <a:pt x="17" y="21"/>
                                </a:cubicBezTo>
                                <a:cubicBezTo>
                                  <a:pt x="15" y="23"/>
                                  <a:pt x="13" y="25"/>
                                  <a:pt x="12" y="27"/>
                                </a:cubicBezTo>
                                <a:cubicBezTo>
                                  <a:pt x="12" y="27"/>
                                  <a:pt x="12" y="28"/>
                                  <a:pt x="12" y="28"/>
                                </a:cubicBezTo>
                                <a:cubicBezTo>
                                  <a:pt x="14" y="26"/>
                                  <a:pt x="16" y="24"/>
                                  <a:pt x="17" y="22"/>
                                </a:cubicBezTo>
                                <a:cubicBezTo>
                                  <a:pt x="18" y="22"/>
                                  <a:pt x="18" y="21"/>
                                  <a:pt x="17" y="21"/>
                                </a:cubicBezTo>
                                <a:close/>
                                <a:moveTo>
                                  <a:pt x="180" y="164"/>
                                </a:moveTo>
                                <a:cubicBezTo>
                                  <a:pt x="183" y="162"/>
                                  <a:pt x="185" y="160"/>
                                  <a:pt x="188" y="158"/>
                                </a:cubicBezTo>
                                <a:cubicBezTo>
                                  <a:pt x="187" y="158"/>
                                  <a:pt x="186" y="158"/>
                                  <a:pt x="186" y="158"/>
                                </a:cubicBezTo>
                                <a:cubicBezTo>
                                  <a:pt x="184" y="160"/>
                                  <a:pt x="182" y="162"/>
                                  <a:pt x="180" y="164"/>
                                </a:cubicBezTo>
                                <a:close/>
                                <a:moveTo>
                                  <a:pt x="198" y="152"/>
                                </a:moveTo>
                                <a:cubicBezTo>
                                  <a:pt x="194" y="152"/>
                                  <a:pt x="190" y="152"/>
                                  <a:pt x="187" y="153"/>
                                </a:cubicBezTo>
                                <a:cubicBezTo>
                                  <a:pt x="186" y="153"/>
                                  <a:pt x="186" y="154"/>
                                  <a:pt x="186" y="153"/>
                                </a:cubicBezTo>
                                <a:cubicBezTo>
                                  <a:pt x="190" y="153"/>
                                  <a:pt x="195" y="153"/>
                                  <a:pt x="198" y="152"/>
                                </a:cubicBezTo>
                                <a:close/>
                                <a:moveTo>
                                  <a:pt x="116" y="149"/>
                                </a:moveTo>
                                <a:cubicBezTo>
                                  <a:pt x="116" y="149"/>
                                  <a:pt x="116" y="149"/>
                                  <a:pt x="116" y="149"/>
                                </a:cubicBezTo>
                                <a:cubicBezTo>
                                  <a:pt x="113" y="156"/>
                                  <a:pt x="113" y="156"/>
                                  <a:pt x="113" y="156"/>
                                </a:cubicBezTo>
                                <a:cubicBezTo>
                                  <a:pt x="114" y="156"/>
                                  <a:pt x="115" y="157"/>
                                  <a:pt x="115" y="156"/>
                                </a:cubicBezTo>
                                <a:cubicBezTo>
                                  <a:pt x="116" y="154"/>
                                  <a:pt x="116" y="151"/>
                                  <a:pt x="116" y="149"/>
                                </a:cubicBezTo>
                                <a:close/>
                                <a:moveTo>
                                  <a:pt x="145" y="158"/>
                                </a:moveTo>
                                <a:cubicBezTo>
                                  <a:pt x="143" y="160"/>
                                  <a:pt x="142" y="162"/>
                                  <a:pt x="140" y="164"/>
                                </a:cubicBezTo>
                                <a:cubicBezTo>
                                  <a:pt x="142" y="164"/>
                                  <a:pt x="142" y="164"/>
                                  <a:pt x="142" y="164"/>
                                </a:cubicBezTo>
                                <a:cubicBezTo>
                                  <a:pt x="143" y="162"/>
                                  <a:pt x="144" y="160"/>
                                  <a:pt x="145" y="159"/>
                                </a:cubicBezTo>
                                <a:cubicBezTo>
                                  <a:pt x="145" y="159"/>
                                  <a:pt x="145" y="158"/>
                                  <a:pt x="145" y="158"/>
                                </a:cubicBezTo>
                                <a:close/>
                                <a:moveTo>
                                  <a:pt x="109" y="153"/>
                                </a:moveTo>
                                <a:cubicBezTo>
                                  <a:pt x="110" y="149"/>
                                  <a:pt x="110" y="149"/>
                                  <a:pt x="110" y="149"/>
                                </a:cubicBezTo>
                                <a:cubicBezTo>
                                  <a:pt x="110" y="148"/>
                                  <a:pt x="110" y="146"/>
                                  <a:pt x="109" y="147"/>
                                </a:cubicBezTo>
                                <a:cubicBezTo>
                                  <a:pt x="108" y="154"/>
                                  <a:pt x="108" y="154"/>
                                  <a:pt x="108" y="154"/>
                                </a:cubicBezTo>
                                <a:cubicBezTo>
                                  <a:pt x="107" y="154"/>
                                  <a:pt x="109" y="155"/>
                                  <a:pt x="109" y="155"/>
                                </a:cubicBezTo>
                                <a:cubicBezTo>
                                  <a:pt x="109" y="154"/>
                                  <a:pt x="109" y="153"/>
                                  <a:pt x="109" y="153"/>
                                </a:cubicBezTo>
                                <a:close/>
                                <a:moveTo>
                                  <a:pt x="173" y="161"/>
                                </a:moveTo>
                                <a:cubicBezTo>
                                  <a:pt x="170" y="163"/>
                                  <a:pt x="167" y="165"/>
                                  <a:pt x="165" y="167"/>
                                </a:cubicBezTo>
                                <a:cubicBezTo>
                                  <a:pt x="166" y="167"/>
                                  <a:pt x="167" y="168"/>
                                  <a:pt x="168" y="167"/>
                                </a:cubicBezTo>
                                <a:lnTo>
                                  <a:pt x="173" y="161"/>
                                </a:lnTo>
                                <a:close/>
                                <a:moveTo>
                                  <a:pt x="140" y="156"/>
                                </a:moveTo>
                                <a:cubicBezTo>
                                  <a:pt x="137" y="158"/>
                                  <a:pt x="136" y="160"/>
                                  <a:pt x="134" y="163"/>
                                </a:cubicBezTo>
                                <a:cubicBezTo>
                                  <a:pt x="135" y="163"/>
                                  <a:pt x="136" y="163"/>
                                  <a:pt x="136" y="163"/>
                                </a:cubicBezTo>
                                <a:cubicBezTo>
                                  <a:pt x="137" y="161"/>
                                  <a:pt x="139" y="158"/>
                                  <a:pt x="140" y="156"/>
                                </a:cubicBezTo>
                                <a:close/>
                                <a:moveTo>
                                  <a:pt x="80" y="72"/>
                                </a:moveTo>
                                <a:cubicBezTo>
                                  <a:pt x="80" y="68"/>
                                  <a:pt x="79" y="64"/>
                                  <a:pt x="78" y="60"/>
                                </a:cubicBezTo>
                                <a:cubicBezTo>
                                  <a:pt x="78" y="59"/>
                                  <a:pt x="77" y="60"/>
                                  <a:pt x="77" y="61"/>
                                </a:cubicBezTo>
                                <a:cubicBezTo>
                                  <a:pt x="78" y="64"/>
                                  <a:pt x="78" y="67"/>
                                  <a:pt x="79" y="70"/>
                                </a:cubicBezTo>
                                <a:cubicBezTo>
                                  <a:pt x="79" y="70"/>
                                  <a:pt x="79" y="72"/>
                                  <a:pt x="80" y="72"/>
                                </a:cubicBezTo>
                                <a:close/>
                                <a:moveTo>
                                  <a:pt x="199" y="159"/>
                                </a:moveTo>
                                <a:cubicBezTo>
                                  <a:pt x="195" y="161"/>
                                  <a:pt x="192" y="164"/>
                                  <a:pt x="189" y="166"/>
                                </a:cubicBezTo>
                                <a:cubicBezTo>
                                  <a:pt x="191" y="167"/>
                                  <a:pt x="193" y="166"/>
                                  <a:pt x="194" y="164"/>
                                </a:cubicBezTo>
                                <a:cubicBezTo>
                                  <a:pt x="195" y="163"/>
                                  <a:pt x="197" y="161"/>
                                  <a:pt x="199" y="159"/>
                                </a:cubicBezTo>
                                <a:close/>
                                <a:moveTo>
                                  <a:pt x="96" y="146"/>
                                </a:moveTo>
                                <a:cubicBezTo>
                                  <a:pt x="96" y="140"/>
                                  <a:pt x="96" y="140"/>
                                  <a:pt x="96" y="140"/>
                                </a:cubicBezTo>
                                <a:cubicBezTo>
                                  <a:pt x="96" y="143"/>
                                  <a:pt x="95" y="145"/>
                                  <a:pt x="94" y="149"/>
                                </a:cubicBezTo>
                                <a:cubicBezTo>
                                  <a:pt x="96" y="149"/>
                                  <a:pt x="96" y="149"/>
                                  <a:pt x="96" y="149"/>
                                </a:cubicBezTo>
                                <a:cubicBezTo>
                                  <a:pt x="97" y="148"/>
                                  <a:pt x="97" y="147"/>
                                  <a:pt x="96" y="146"/>
                                </a:cubicBezTo>
                                <a:close/>
                                <a:moveTo>
                                  <a:pt x="86" y="69"/>
                                </a:moveTo>
                                <a:cubicBezTo>
                                  <a:pt x="84" y="56"/>
                                  <a:pt x="84" y="56"/>
                                  <a:pt x="84" y="56"/>
                                </a:cubicBezTo>
                                <a:cubicBezTo>
                                  <a:pt x="84" y="56"/>
                                  <a:pt x="82" y="56"/>
                                  <a:pt x="83" y="56"/>
                                </a:cubicBezTo>
                                <a:cubicBezTo>
                                  <a:pt x="85" y="68"/>
                                  <a:pt x="85" y="68"/>
                                  <a:pt x="85" y="68"/>
                                </a:cubicBezTo>
                                <a:cubicBezTo>
                                  <a:pt x="85" y="69"/>
                                  <a:pt x="86" y="69"/>
                                  <a:pt x="86" y="69"/>
                                </a:cubicBezTo>
                                <a:close/>
                                <a:moveTo>
                                  <a:pt x="104" y="150"/>
                                </a:moveTo>
                                <a:cubicBezTo>
                                  <a:pt x="104" y="146"/>
                                  <a:pt x="104" y="146"/>
                                  <a:pt x="104" y="146"/>
                                </a:cubicBezTo>
                                <a:cubicBezTo>
                                  <a:pt x="104" y="145"/>
                                  <a:pt x="104" y="144"/>
                                  <a:pt x="103" y="143"/>
                                </a:cubicBezTo>
                                <a:cubicBezTo>
                                  <a:pt x="101" y="151"/>
                                  <a:pt x="101" y="151"/>
                                  <a:pt x="101" y="151"/>
                                </a:cubicBezTo>
                                <a:cubicBezTo>
                                  <a:pt x="101" y="152"/>
                                  <a:pt x="102" y="152"/>
                                  <a:pt x="103" y="152"/>
                                </a:cubicBezTo>
                                <a:cubicBezTo>
                                  <a:pt x="103" y="152"/>
                                  <a:pt x="104" y="150"/>
                                  <a:pt x="104" y="150"/>
                                </a:cubicBezTo>
                                <a:close/>
                                <a:moveTo>
                                  <a:pt x="102" y="143"/>
                                </a:moveTo>
                                <a:cubicBezTo>
                                  <a:pt x="102" y="143"/>
                                  <a:pt x="102" y="142"/>
                                  <a:pt x="102" y="142"/>
                                </a:cubicBezTo>
                                <a:cubicBezTo>
                                  <a:pt x="100" y="142"/>
                                  <a:pt x="99" y="141"/>
                                  <a:pt x="98" y="140"/>
                                </a:cubicBezTo>
                                <a:cubicBezTo>
                                  <a:pt x="97" y="142"/>
                                  <a:pt x="98" y="144"/>
                                  <a:pt x="98" y="146"/>
                                </a:cubicBezTo>
                                <a:cubicBezTo>
                                  <a:pt x="98" y="145"/>
                                  <a:pt x="98" y="144"/>
                                  <a:pt x="99" y="143"/>
                                </a:cubicBezTo>
                                <a:cubicBezTo>
                                  <a:pt x="99" y="142"/>
                                  <a:pt x="100" y="142"/>
                                  <a:pt x="100" y="142"/>
                                </a:cubicBezTo>
                                <a:cubicBezTo>
                                  <a:pt x="100" y="143"/>
                                  <a:pt x="101" y="145"/>
                                  <a:pt x="101" y="147"/>
                                </a:cubicBezTo>
                                <a:cubicBezTo>
                                  <a:pt x="101" y="145"/>
                                  <a:pt x="102" y="144"/>
                                  <a:pt x="102" y="143"/>
                                </a:cubicBezTo>
                                <a:close/>
                                <a:moveTo>
                                  <a:pt x="36" y="127"/>
                                </a:moveTo>
                                <a:cubicBezTo>
                                  <a:pt x="35" y="122"/>
                                  <a:pt x="34" y="117"/>
                                  <a:pt x="34" y="112"/>
                                </a:cubicBezTo>
                                <a:cubicBezTo>
                                  <a:pt x="33" y="113"/>
                                  <a:pt x="33" y="113"/>
                                  <a:pt x="33" y="113"/>
                                </a:cubicBezTo>
                                <a:cubicBezTo>
                                  <a:pt x="35" y="126"/>
                                  <a:pt x="35" y="126"/>
                                  <a:pt x="35" y="126"/>
                                </a:cubicBezTo>
                                <a:cubicBezTo>
                                  <a:pt x="35" y="126"/>
                                  <a:pt x="36" y="128"/>
                                  <a:pt x="36" y="127"/>
                                </a:cubicBezTo>
                                <a:close/>
                                <a:moveTo>
                                  <a:pt x="162" y="158"/>
                                </a:moveTo>
                                <a:cubicBezTo>
                                  <a:pt x="161" y="158"/>
                                  <a:pt x="161" y="159"/>
                                  <a:pt x="161" y="159"/>
                                </a:cubicBezTo>
                                <a:cubicBezTo>
                                  <a:pt x="158" y="161"/>
                                  <a:pt x="156" y="163"/>
                                  <a:pt x="153" y="166"/>
                                </a:cubicBezTo>
                                <a:cubicBezTo>
                                  <a:pt x="154" y="166"/>
                                  <a:pt x="155" y="166"/>
                                  <a:pt x="155" y="166"/>
                                </a:cubicBezTo>
                                <a:cubicBezTo>
                                  <a:pt x="158" y="164"/>
                                  <a:pt x="159" y="161"/>
                                  <a:pt x="162" y="158"/>
                                </a:cubicBezTo>
                                <a:close/>
                                <a:moveTo>
                                  <a:pt x="218" y="145"/>
                                </a:moveTo>
                                <a:cubicBezTo>
                                  <a:pt x="217" y="141"/>
                                  <a:pt x="217" y="141"/>
                                  <a:pt x="217" y="141"/>
                                </a:cubicBezTo>
                                <a:cubicBezTo>
                                  <a:pt x="216" y="139"/>
                                  <a:pt x="216" y="137"/>
                                  <a:pt x="215" y="137"/>
                                </a:cubicBezTo>
                                <a:cubicBezTo>
                                  <a:pt x="215" y="140"/>
                                  <a:pt x="216" y="143"/>
                                  <a:pt x="217" y="145"/>
                                </a:cubicBezTo>
                                <a:cubicBezTo>
                                  <a:pt x="217" y="146"/>
                                  <a:pt x="217" y="145"/>
                                  <a:pt x="218" y="145"/>
                                </a:cubicBezTo>
                                <a:cubicBezTo>
                                  <a:pt x="218" y="145"/>
                                  <a:pt x="218" y="146"/>
                                  <a:pt x="218" y="145"/>
                                </a:cubicBezTo>
                                <a:close/>
                                <a:moveTo>
                                  <a:pt x="191" y="160"/>
                                </a:moveTo>
                                <a:cubicBezTo>
                                  <a:pt x="187" y="162"/>
                                  <a:pt x="184" y="164"/>
                                  <a:pt x="181" y="167"/>
                                </a:cubicBezTo>
                                <a:cubicBezTo>
                                  <a:pt x="180" y="168"/>
                                  <a:pt x="181" y="168"/>
                                  <a:pt x="181" y="168"/>
                                </a:cubicBezTo>
                                <a:cubicBezTo>
                                  <a:pt x="182" y="167"/>
                                  <a:pt x="183" y="168"/>
                                  <a:pt x="183" y="168"/>
                                </a:cubicBezTo>
                                <a:cubicBezTo>
                                  <a:pt x="186" y="164"/>
                                  <a:pt x="188" y="162"/>
                                  <a:pt x="191" y="160"/>
                                </a:cubicBezTo>
                                <a:close/>
                                <a:moveTo>
                                  <a:pt x="154" y="158"/>
                                </a:moveTo>
                                <a:cubicBezTo>
                                  <a:pt x="152" y="160"/>
                                  <a:pt x="149" y="162"/>
                                  <a:pt x="147" y="164"/>
                                </a:cubicBezTo>
                                <a:cubicBezTo>
                                  <a:pt x="147" y="165"/>
                                  <a:pt x="149" y="166"/>
                                  <a:pt x="149" y="165"/>
                                </a:cubicBezTo>
                                <a:cubicBezTo>
                                  <a:pt x="154" y="159"/>
                                  <a:pt x="154" y="159"/>
                                  <a:pt x="154" y="159"/>
                                </a:cubicBezTo>
                                <a:cubicBezTo>
                                  <a:pt x="153" y="158"/>
                                  <a:pt x="154" y="157"/>
                                  <a:pt x="154" y="158"/>
                                </a:cubicBezTo>
                                <a:close/>
                                <a:moveTo>
                                  <a:pt x="33" y="129"/>
                                </a:moveTo>
                                <a:cubicBezTo>
                                  <a:pt x="33" y="124"/>
                                  <a:pt x="31" y="120"/>
                                  <a:pt x="32" y="114"/>
                                </a:cubicBezTo>
                                <a:cubicBezTo>
                                  <a:pt x="31" y="115"/>
                                  <a:pt x="30" y="115"/>
                                  <a:pt x="30" y="116"/>
                                </a:cubicBezTo>
                                <a:cubicBezTo>
                                  <a:pt x="31" y="120"/>
                                  <a:pt x="32" y="124"/>
                                  <a:pt x="33" y="129"/>
                                </a:cubicBezTo>
                                <a:cubicBezTo>
                                  <a:pt x="33" y="129"/>
                                  <a:pt x="33" y="130"/>
                                  <a:pt x="33" y="129"/>
                                </a:cubicBezTo>
                                <a:close/>
                                <a:moveTo>
                                  <a:pt x="24" y="26"/>
                                </a:move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23" y="27"/>
                                  <a:pt x="23" y="27"/>
                                  <a:pt x="23" y="28"/>
                                </a:cubicBezTo>
                                <a:cubicBezTo>
                                  <a:pt x="23" y="28"/>
                                  <a:pt x="23" y="28"/>
                                  <a:pt x="23" y="28"/>
                                </a:cubicBezTo>
                                <a:cubicBezTo>
                                  <a:pt x="19" y="31"/>
                                  <a:pt x="16" y="34"/>
                                  <a:pt x="12" y="38"/>
                                </a:cubicBezTo>
                                <a:cubicBezTo>
                                  <a:pt x="12" y="38"/>
                                  <a:pt x="12" y="39"/>
                                  <a:pt x="12" y="40"/>
                                </a:cubicBezTo>
                                <a:cubicBezTo>
                                  <a:pt x="13" y="41"/>
                                  <a:pt x="13" y="40"/>
                                  <a:pt x="13" y="40"/>
                                </a:cubicBezTo>
                                <a:cubicBezTo>
                                  <a:pt x="16" y="35"/>
                                  <a:pt x="19" y="32"/>
                                  <a:pt x="23" y="28"/>
                                </a:cubicBezTo>
                                <a:cubicBezTo>
                                  <a:pt x="23" y="28"/>
                                  <a:pt x="23" y="28"/>
                                  <a:pt x="23" y="28"/>
                                </a:cubicBezTo>
                                <a:cubicBezTo>
                                  <a:pt x="23" y="28"/>
                                  <a:pt x="24" y="27"/>
                                  <a:pt x="24" y="27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lnTo>
                                  <a:pt x="24" y="26"/>
                                </a:lnTo>
                                <a:close/>
                                <a:moveTo>
                                  <a:pt x="21" y="21"/>
                                </a:moveTo>
                                <a:cubicBezTo>
                                  <a:pt x="21" y="21"/>
                                  <a:pt x="20" y="21"/>
                                  <a:pt x="20" y="21"/>
                                </a:cubicBezTo>
                                <a:cubicBezTo>
                                  <a:pt x="17" y="25"/>
                                  <a:pt x="14" y="28"/>
                                  <a:pt x="12" y="32"/>
                                </a:cubicBezTo>
                                <a:cubicBezTo>
                                  <a:pt x="23" y="22"/>
                                  <a:pt x="23" y="22"/>
                                  <a:pt x="23" y="22"/>
                                </a:cubicBezTo>
                                <a:cubicBezTo>
                                  <a:pt x="22" y="22"/>
                                  <a:pt x="22" y="21"/>
                                  <a:pt x="21" y="21"/>
                                </a:cubicBezTo>
                                <a:close/>
                                <a:moveTo>
                                  <a:pt x="144" y="156"/>
                                </a:moveTo>
                                <a:cubicBezTo>
                                  <a:pt x="143" y="156"/>
                                  <a:pt x="142" y="156"/>
                                  <a:pt x="142" y="156"/>
                                </a:cubicBezTo>
                                <a:cubicBezTo>
                                  <a:pt x="141" y="156"/>
                                  <a:pt x="141" y="156"/>
                                  <a:pt x="141" y="156"/>
                                </a:cubicBezTo>
                                <a:cubicBezTo>
                                  <a:pt x="140" y="159"/>
                                  <a:pt x="139" y="161"/>
                                  <a:pt x="137" y="163"/>
                                </a:cubicBezTo>
                                <a:cubicBezTo>
                                  <a:pt x="137" y="163"/>
                                  <a:pt x="138" y="163"/>
                                  <a:pt x="138" y="163"/>
                                </a:cubicBezTo>
                                <a:cubicBezTo>
                                  <a:pt x="140" y="161"/>
                                  <a:pt x="142" y="159"/>
                                  <a:pt x="144" y="156"/>
                                </a:cubicBezTo>
                                <a:cubicBezTo>
                                  <a:pt x="144" y="156"/>
                                  <a:pt x="144" y="156"/>
                                  <a:pt x="144" y="156"/>
                                </a:cubicBezTo>
                                <a:close/>
                                <a:moveTo>
                                  <a:pt x="197" y="163"/>
                                </a:moveTo>
                                <a:cubicBezTo>
                                  <a:pt x="201" y="161"/>
                                  <a:pt x="205" y="158"/>
                                  <a:pt x="208" y="155"/>
                                </a:cubicBezTo>
                                <a:cubicBezTo>
                                  <a:pt x="207" y="155"/>
                                  <a:pt x="205" y="155"/>
                                  <a:pt x="205" y="155"/>
                                </a:cubicBezTo>
                                <a:cubicBezTo>
                                  <a:pt x="202" y="158"/>
                                  <a:pt x="199" y="160"/>
                                  <a:pt x="197" y="163"/>
                                </a:cubicBezTo>
                                <a:close/>
                                <a:moveTo>
                                  <a:pt x="83" y="70"/>
                                </a:moveTo>
                                <a:cubicBezTo>
                                  <a:pt x="83" y="66"/>
                                  <a:pt x="82" y="61"/>
                                  <a:pt x="81" y="57"/>
                                </a:cubicBezTo>
                                <a:cubicBezTo>
                                  <a:pt x="81" y="58"/>
                                  <a:pt x="80" y="58"/>
                                  <a:pt x="80" y="59"/>
                                </a:cubicBezTo>
                                <a:cubicBezTo>
                                  <a:pt x="81" y="63"/>
                                  <a:pt x="82" y="67"/>
                                  <a:pt x="83" y="71"/>
                                </a:cubicBezTo>
                                <a:cubicBezTo>
                                  <a:pt x="84" y="71"/>
                                  <a:pt x="83" y="70"/>
                                  <a:pt x="83" y="70"/>
                                </a:cubicBezTo>
                                <a:close/>
                                <a:moveTo>
                                  <a:pt x="129" y="154"/>
                                </a:moveTo>
                                <a:cubicBezTo>
                                  <a:pt x="128" y="156"/>
                                  <a:pt x="127" y="158"/>
                                  <a:pt x="125" y="160"/>
                                </a:cubicBezTo>
                                <a:cubicBezTo>
                                  <a:pt x="126" y="160"/>
                                  <a:pt x="127" y="160"/>
                                  <a:pt x="128" y="161"/>
                                </a:cubicBezTo>
                                <a:cubicBezTo>
                                  <a:pt x="129" y="159"/>
                                  <a:pt x="130" y="156"/>
                                  <a:pt x="131" y="154"/>
                                </a:cubicBezTo>
                                <a:cubicBezTo>
                                  <a:pt x="131" y="154"/>
                                  <a:pt x="130" y="153"/>
                                  <a:pt x="129" y="154"/>
                                </a:cubicBezTo>
                                <a:close/>
                                <a:moveTo>
                                  <a:pt x="14" y="33"/>
                                </a:moveTo>
                                <a:cubicBezTo>
                                  <a:pt x="14" y="33"/>
                                  <a:pt x="15" y="34"/>
                                  <a:pt x="15" y="33"/>
                                </a:cubicBezTo>
                                <a:cubicBezTo>
                                  <a:pt x="27" y="22"/>
                                  <a:pt x="27" y="22"/>
                                  <a:pt x="27" y="22"/>
                                </a:cubicBezTo>
                                <a:cubicBezTo>
                                  <a:pt x="26" y="22"/>
                                  <a:pt x="26" y="22"/>
                                  <a:pt x="25" y="21"/>
                                </a:cubicBezTo>
                                <a:cubicBezTo>
                                  <a:pt x="21" y="25"/>
                                  <a:pt x="18" y="29"/>
                                  <a:pt x="14" y="33"/>
                                </a:cubicBezTo>
                                <a:close/>
                                <a:moveTo>
                                  <a:pt x="173" y="159"/>
                                </a:moveTo>
                                <a:cubicBezTo>
                                  <a:pt x="171" y="159"/>
                                  <a:pt x="170" y="158"/>
                                  <a:pt x="169" y="159"/>
                                </a:cubicBezTo>
                                <a:cubicBezTo>
                                  <a:pt x="162" y="167"/>
                                  <a:pt x="162" y="167"/>
                                  <a:pt x="162" y="167"/>
                                </a:cubicBezTo>
                                <a:lnTo>
                                  <a:pt x="173" y="159"/>
                                </a:lnTo>
                                <a:close/>
                                <a:moveTo>
                                  <a:pt x="39" y="123"/>
                                </a:moveTo>
                                <a:cubicBezTo>
                                  <a:pt x="38" y="118"/>
                                  <a:pt x="37" y="114"/>
                                  <a:pt x="37" y="109"/>
                                </a:cubicBezTo>
                                <a:cubicBezTo>
                                  <a:pt x="36" y="109"/>
                                  <a:pt x="35" y="110"/>
                                  <a:pt x="35" y="111"/>
                                </a:cubicBezTo>
                                <a:cubicBezTo>
                                  <a:pt x="39" y="126"/>
                                  <a:pt x="39" y="126"/>
                                  <a:pt x="39" y="126"/>
                                </a:cubicBezTo>
                                <a:cubicBezTo>
                                  <a:pt x="39" y="124"/>
                                  <a:pt x="39" y="123"/>
                                  <a:pt x="39" y="123"/>
                                </a:cubicBezTo>
                                <a:close/>
                                <a:moveTo>
                                  <a:pt x="46" y="119"/>
                                </a:moveTo>
                                <a:cubicBezTo>
                                  <a:pt x="45" y="113"/>
                                  <a:pt x="45" y="113"/>
                                  <a:pt x="45" y="113"/>
                                </a:cubicBezTo>
                                <a:cubicBezTo>
                                  <a:pt x="45" y="113"/>
                                  <a:pt x="44" y="112"/>
                                  <a:pt x="44" y="112"/>
                                </a:cubicBezTo>
                                <a:cubicBezTo>
                                  <a:pt x="43" y="112"/>
                                  <a:pt x="43" y="111"/>
                                  <a:pt x="43" y="111"/>
                                </a:cubicBezTo>
                                <a:cubicBezTo>
                                  <a:pt x="43" y="115"/>
                                  <a:pt x="44" y="118"/>
                                  <a:pt x="44" y="123"/>
                                </a:cubicBezTo>
                                <a:cubicBezTo>
                                  <a:pt x="44" y="122"/>
                                  <a:pt x="45" y="122"/>
                                  <a:pt x="45" y="122"/>
                                </a:cubicBezTo>
                                <a:cubicBezTo>
                                  <a:pt x="45" y="121"/>
                                  <a:pt x="46" y="120"/>
                                  <a:pt x="46" y="119"/>
                                </a:cubicBezTo>
                                <a:close/>
                                <a:moveTo>
                                  <a:pt x="159" y="158"/>
                                </a:moveTo>
                                <a:cubicBezTo>
                                  <a:pt x="158" y="158"/>
                                  <a:pt x="158" y="158"/>
                                  <a:pt x="157" y="158"/>
                                </a:cubicBezTo>
                                <a:cubicBezTo>
                                  <a:pt x="157" y="158"/>
                                  <a:pt x="155" y="157"/>
                                  <a:pt x="155" y="158"/>
                                </a:cubicBezTo>
                                <a:cubicBezTo>
                                  <a:pt x="154" y="160"/>
                                  <a:pt x="153" y="162"/>
                                  <a:pt x="152" y="163"/>
                                </a:cubicBezTo>
                                <a:cubicBezTo>
                                  <a:pt x="152" y="164"/>
                                  <a:pt x="151" y="166"/>
                                  <a:pt x="151" y="166"/>
                                </a:cubicBezTo>
                                <a:cubicBezTo>
                                  <a:pt x="159" y="159"/>
                                  <a:pt x="159" y="159"/>
                                  <a:pt x="159" y="159"/>
                                </a:cubicBezTo>
                                <a:cubicBezTo>
                                  <a:pt x="159" y="159"/>
                                  <a:pt x="160" y="158"/>
                                  <a:pt x="159" y="158"/>
                                </a:cubicBezTo>
                                <a:close/>
                                <a:moveTo>
                                  <a:pt x="42" y="123"/>
                                </a:moveTo>
                                <a:cubicBezTo>
                                  <a:pt x="42" y="123"/>
                                  <a:pt x="42" y="123"/>
                                  <a:pt x="42" y="123"/>
                                </a:cubicBezTo>
                                <a:cubicBezTo>
                                  <a:pt x="40" y="118"/>
                                  <a:pt x="39" y="114"/>
                                  <a:pt x="38" y="109"/>
                                </a:cubicBezTo>
                                <a:cubicBezTo>
                                  <a:pt x="39" y="114"/>
                                  <a:pt x="39" y="120"/>
                                  <a:pt x="40" y="125"/>
                                </a:cubicBezTo>
                                <a:cubicBezTo>
                                  <a:pt x="40" y="125"/>
                                  <a:pt x="41" y="124"/>
                                  <a:pt x="42" y="123"/>
                                </a:cubicBezTo>
                                <a:close/>
                                <a:moveTo>
                                  <a:pt x="149" y="157"/>
                                </a:moveTo>
                                <a:cubicBezTo>
                                  <a:pt x="149" y="157"/>
                                  <a:pt x="148" y="157"/>
                                  <a:pt x="148" y="157"/>
                                </a:cubicBezTo>
                                <a:cubicBezTo>
                                  <a:pt x="144" y="164"/>
                                  <a:pt x="144" y="164"/>
                                  <a:pt x="144" y="164"/>
                                </a:cubicBezTo>
                                <a:cubicBezTo>
                                  <a:pt x="143" y="164"/>
                                  <a:pt x="144" y="165"/>
                                  <a:pt x="144" y="164"/>
                                </a:cubicBezTo>
                                <a:cubicBezTo>
                                  <a:pt x="147" y="162"/>
                                  <a:pt x="149" y="160"/>
                                  <a:pt x="152" y="157"/>
                                </a:cubicBezTo>
                                <a:cubicBezTo>
                                  <a:pt x="151" y="157"/>
                                  <a:pt x="150" y="157"/>
                                  <a:pt x="149" y="157"/>
                                </a:cubicBezTo>
                                <a:close/>
                                <a:moveTo>
                                  <a:pt x="200" y="156"/>
                                </a:moveTo>
                                <a:cubicBezTo>
                                  <a:pt x="195" y="156"/>
                                  <a:pt x="193" y="159"/>
                                  <a:pt x="191" y="162"/>
                                </a:cubicBezTo>
                                <a:cubicBezTo>
                                  <a:pt x="186" y="167"/>
                                  <a:pt x="186" y="167"/>
                                  <a:pt x="186" y="167"/>
                                </a:cubicBezTo>
                                <a:cubicBezTo>
                                  <a:pt x="190" y="163"/>
                                  <a:pt x="195" y="160"/>
                                  <a:pt x="200" y="156"/>
                                </a:cubicBezTo>
                                <a:close/>
                                <a:moveTo>
                                  <a:pt x="157" y="166"/>
                                </a:moveTo>
                                <a:cubicBezTo>
                                  <a:pt x="157" y="167"/>
                                  <a:pt x="158" y="167"/>
                                  <a:pt x="158" y="167"/>
                                </a:cubicBezTo>
                                <a:cubicBezTo>
                                  <a:pt x="161" y="164"/>
                                  <a:pt x="164" y="162"/>
                                  <a:pt x="167" y="159"/>
                                </a:cubicBezTo>
                                <a:cubicBezTo>
                                  <a:pt x="166" y="159"/>
                                  <a:pt x="165" y="158"/>
                                  <a:pt x="163" y="159"/>
                                </a:cubicBezTo>
                                <a:lnTo>
                                  <a:pt x="157" y="166"/>
                                </a:lnTo>
                                <a:close/>
                                <a:moveTo>
                                  <a:pt x="87" y="144"/>
                                </a:moveTo>
                                <a:cubicBezTo>
                                  <a:pt x="87" y="140"/>
                                  <a:pt x="86" y="137"/>
                                  <a:pt x="86" y="134"/>
                                </a:cubicBezTo>
                                <a:cubicBezTo>
                                  <a:pt x="86" y="134"/>
                                  <a:pt x="85" y="133"/>
                                  <a:pt x="85" y="133"/>
                                </a:cubicBezTo>
                                <a:cubicBezTo>
                                  <a:pt x="84" y="137"/>
                                  <a:pt x="83" y="140"/>
                                  <a:pt x="83" y="143"/>
                                </a:cubicBezTo>
                                <a:cubicBezTo>
                                  <a:pt x="84" y="143"/>
                                  <a:pt x="85" y="144"/>
                                  <a:pt x="86" y="145"/>
                                </a:cubicBezTo>
                                <a:cubicBezTo>
                                  <a:pt x="86" y="145"/>
                                  <a:pt x="87" y="144"/>
                                  <a:pt x="87" y="144"/>
                                </a:cubicBezTo>
                                <a:close/>
                                <a:moveTo>
                                  <a:pt x="182" y="158"/>
                                </a:moveTo>
                                <a:cubicBezTo>
                                  <a:pt x="180" y="159"/>
                                  <a:pt x="179" y="159"/>
                                  <a:pt x="177" y="159"/>
                                </a:cubicBezTo>
                                <a:cubicBezTo>
                                  <a:pt x="169" y="168"/>
                                  <a:pt x="169" y="168"/>
                                  <a:pt x="169" y="168"/>
                                </a:cubicBezTo>
                                <a:cubicBezTo>
                                  <a:pt x="169" y="168"/>
                                  <a:pt x="170" y="168"/>
                                  <a:pt x="170" y="168"/>
                                </a:cubicBezTo>
                                <a:cubicBezTo>
                                  <a:pt x="174" y="165"/>
                                  <a:pt x="178" y="162"/>
                                  <a:pt x="181" y="159"/>
                                </a:cubicBezTo>
                                <a:cubicBezTo>
                                  <a:pt x="182" y="159"/>
                                  <a:pt x="183" y="158"/>
                                  <a:pt x="182" y="158"/>
                                </a:cubicBezTo>
                                <a:close/>
                                <a:moveTo>
                                  <a:pt x="30" y="23"/>
                                </a:moveTo>
                                <a:cubicBezTo>
                                  <a:pt x="30" y="23"/>
                                  <a:pt x="29" y="23"/>
                                  <a:pt x="29" y="23"/>
                                </a:cubicBezTo>
                                <a:cubicBezTo>
                                  <a:pt x="24" y="29"/>
                                  <a:pt x="18" y="34"/>
                                  <a:pt x="14" y="41"/>
                                </a:cubicBezTo>
                                <a:cubicBezTo>
                                  <a:pt x="14" y="41"/>
                                  <a:pt x="15" y="41"/>
                                  <a:pt x="15" y="41"/>
                                </a:cubicBezTo>
                                <a:cubicBezTo>
                                  <a:pt x="20" y="35"/>
                                  <a:pt x="26" y="29"/>
                                  <a:pt x="32" y="23"/>
                                </a:cubicBezTo>
                                <a:cubicBezTo>
                                  <a:pt x="31" y="23"/>
                                  <a:pt x="30" y="23"/>
                                  <a:pt x="30" y="23"/>
                                </a:cubicBezTo>
                                <a:close/>
                                <a:moveTo>
                                  <a:pt x="44" y="112"/>
                                </a:moveTo>
                                <a:cubicBezTo>
                                  <a:pt x="44" y="109"/>
                                  <a:pt x="44" y="107"/>
                                  <a:pt x="43" y="104"/>
                                </a:cubicBezTo>
                                <a:cubicBezTo>
                                  <a:pt x="39" y="107"/>
                                  <a:pt x="39" y="107"/>
                                  <a:pt x="39" y="107"/>
                                </a:cubicBezTo>
                                <a:cubicBezTo>
                                  <a:pt x="40" y="112"/>
                                  <a:pt x="41" y="118"/>
                                  <a:pt x="43" y="122"/>
                                </a:cubicBezTo>
                                <a:cubicBezTo>
                                  <a:pt x="43" y="117"/>
                                  <a:pt x="42" y="112"/>
                                  <a:pt x="42" y="108"/>
                                </a:cubicBezTo>
                                <a:cubicBezTo>
                                  <a:pt x="42" y="107"/>
                                  <a:pt x="42" y="107"/>
                                  <a:pt x="42" y="107"/>
                                </a:cubicBezTo>
                                <a:cubicBezTo>
                                  <a:pt x="44" y="112"/>
                                  <a:pt x="44" y="112"/>
                                  <a:pt x="44" y="112"/>
                                </a:cubicBezTo>
                                <a:cubicBezTo>
                                  <a:pt x="44" y="112"/>
                                  <a:pt x="44" y="112"/>
                                  <a:pt x="44" y="112"/>
                                </a:cubicBezTo>
                                <a:close/>
                                <a:moveTo>
                                  <a:pt x="17" y="49"/>
                                </a:moveTo>
                                <a:cubicBezTo>
                                  <a:pt x="25" y="41"/>
                                  <a:pt x="32" y="32"/>
                                  <a:pt x="41" y="25"/>
                                </a:cubicBezTo>
                                <a:cubicBezTo>
                                  <a:pt x="41" y="25"/>
                                  <a:pt x="39" y="25"/>
                                  <a:pt x="38" y="25"/>
                                </a:cubicBezTo>
                                <a:cubicBezTo>
                                  <a:pt x="38" y="25"/>
                                  <a:pt x="37" y="25"/>
                                  <a:pt x="37" y="26"/>
                                </a:cubicBezTo>
                                <a:cubicBezTo>
                                  <a:pt x="30" y="33"/>
                                  <a:pt x="24" y="41"/>
                                  <a:pt x="17" y="49"/>
                                </a:cubicBezTo>
                                <a:close/>
                                <a:moveTo>
                                  <a:pt x="82" y="140"/>
                                </a:moveTo>
                                <a:cubicBezTo>
                                  <a:pt x="82" y="137"/>
                                  <a:pt x="81" y="136"/>
                                  <a:pt x="81" y="134"/>
                                </a:cubicBezTo>
                                <a:cubicBezTo>
                                  <a:pt x="81" y="133"/>
                                  <a:pt x="80" y="131"/>
                                  <a:pt x="80" y="132"/>
                                </a:cubicBezTo>
                                <a:cubicBezTo>
                                  <a:pt x="79" y="134"/>
                                  <a:pt x="78" y="136"/>
                                  <a:pt x="77" y="139"/>
                                </a:cubicBezTo>
                                <a:cubicBezTo>
                                  <a:pt x="77" y="139"/>
                                  <a:pt x="77" y="139"/>
                                  <a:pt x="77" y="138"/>
                                </a:cubicBezTo>
                                <a:cubicBezTo>
                                  <a:pt x="76" y="136"/>
                                  <a:pt x="76" y="134"/>
                                  <a:pt x="75" y="132"/>
                                </a:cubicBezTo>
                                <a:cubicBezTo>
                                  <a:pt x="75" y="134"/>
                                  <a:pt x="75" y="136"/>
                                  <a:pt x="75" y="139"/>
                                </a:cubicBezTo>
                                <a:cubicBezTo>
                                  <a:pt x="77" y="140"/>
                                  <a:pt x="80" y="141"/>
                                  <a:pt x="82" y="142"/>
                                </a:cubicBezTo>
                                <a:cubicBezTo>
                                  <a:pt x="82" y="141"/>
                                  <a:pt x="82" y="140"/>
                                  <a:pt x="82" y="140"/>
                                </a:cubicBezTo>
                                <a:close/>
                                <a:moveTo>
                                  <a:pt x="89" y="64"/>
                                </a:moveTo>
                                <a:cubicBezTo>
                                  <a:pt x="89" y="64"/>
                                  <a:pt x="89" y="63"/>
                                  <a:pt x="89" y="63"/>
                                </a:cubicBezTo>
                                <a:cubicBezTo>
                                  <a:pt x="89" y="59"/>
                                  <a:pt x="89" y="55"/>
                                  <a:pt x="89" y="51"/>
                                </a:cubicBezTo>
                                <a:cubicBezTo>
                                  <a:pt x="85" y="55"/>
                                  <a:pt x="85" y="55"/>
                                  <a:pt x="85" y="55"/>
                                </a:cubicBezTo>
                                <a:cubicBezTo>
                                  <a:pt x="86" y="58"/>
                                  <a:pt x="87" y="62"/>
                                  <a:pt x="88" y="67"/>
                                </a:cubicBezTo>
                                <a:cubicBezTo>
                                  <a:pt x="88" y="67"/>
                                  <a:pt x="89" y="67"/>
                                  <a:pt x="89" y="66"/>
                                </a:cubicBezTo>
                                <a:cubicBezTo>
                                  <a:pt x="89" y="66"/>
                                  <a:pt x="89" y="65"/>
                                  <a:pt x="89" y="64"/>
                                </a:cubicBezTo>
                                <a:close/>
                                <a:moveTo>
                                  <a:pt x="92" y="145"/>
                                </a:moveTo>
                                <a:cubicBezTo>
                                  <a:pt x="92" y="137"/>
                                  <a:pt x="92" y="137"/>
                                  <a:pt x="92" y="137"/>
                                </a:cubicBezTo>
                                <a:cubicBezTo>
                                  <a:pt x="91" y="137"/>
                                  <a:pt x="89" y="136"/>
                                  <a:pt x="88" y="135"/>
                                </a:cubicBezTo>
                                <a:cubicBezTo>
                                  <a:pt x="87" y="135"/>
                                  <a:pt x="87" y="133"/>
                                  <a:pt x="87" y="135"/>
                                </a:cubicBezTo>
                                <a:cubicBezTo>
                                  <a:pt x="88" y="142"/>
                                  <a:pt x="88" y="142"/>
                                  <a:pt x="88" y="142"/>
                                </a:cubicBezTo>
                                <a:cubicBezTo>
                                  <a:pt x="88" y="140"/>
                                  <a:pt x="89" y="139"/>
                                  <a:pt x="89" y="137"/>
                                </a:cubicBezTo>
                                <a:cubicBezTo>
                                  <a:pt x="89" y="136"/>
                                  <a:pt x="90" y="136"/>
                                  <a:pt x="90" y="137"/>
                                </a:cubicBezTo>
                                <a:cubicBezTo>
                                  <a:pt x="89" y="140"/>
                                  <a:pt x="89" y="143"/>
                                  <a:pt x="88" y="146"/>
                                </a:cubicBezTo>
                                <a:cubicBezTo>
                                  <a:pt x="90" y="146"/>
                                  <a:pt x="91" y="147"/>
                                  <a:pt x="92" y="148"/>
                                </a:cubicBezTo>
                                <a:cubicBezTo>
                                  <a:pt x="92" y="146"/>
                                  <a:pt x="92" y="145"/>
                                  <a:pt x="92" y="145"/>
                                </a:cubicBezTo>
                                <a:close/>
                                <a:moveTo>
                                  <a:pt x="34" y="24"/>
                                </a:moveTo>
                                <a:cubicBezTo>
                                  <a:pt x="27" y="30"/>
                                  <a:pt x="20" y="37"/>
                                  <a:pt x="14" y="45"/>
                                </a:cubicBezTo>
                                <a:cubicBezTo>
                                  <a:pt x="13" y="46"/>
                                  <a:pt x="12" y="47"/>
                                  <a:pt x="13" y="49"/>
                                </a:cubicBezTo>
                                <a:cubicBezTo>
                                  <a:pt x="13" y="50"/>
                                  <a:pt x="13" y="50"/>
                                  <a:pt x="13" y="50"/>
                                </a:cubicBezTo>
                                <a:cubicBezTo>
                                  <a:pt x="21" y="41"/>
                                  <a:pt x="28" y="32"/>
                                  <a:pt x="37" y="24"/>
                                </a:cubicBezTo>
                                <a:cubicBezTo>
                                  <a:pt x="36" y="24"/>
                                  <a:pt x="34" y="23"/>
                                  <a:pt x="34" y="24"/>
                                </a:cubicBezTo>
                                <a:close/>
                                <a:moveTo>
                                  <a:pt x="103" y="54"/>
                                </a:moveTo>
                                <a:cubicBezTo>
                                  <a:pt x="102" y="53"/>
                                  <a:pt x="101" y="53"/>
                                  <a:pt x="101" y="53"/>
                                </a:cubicBezTo>
                                <a:cubicBezTo>
                                  <a:pt x="101" y="48"/>
                                  <a:pt x="101" y="43"/>
                                  <a:pt x="101" y="38"/>
                                </a:cubicBezTo>
                                <a:cubicBezTo>
                                  <a:pt x="97" y="42"/>
                                  <a:pt x="94" y="46"/>
                                  <a:pt x="91" y="50"/>
                                </a:cubicBezTo>
                                <a:cubicBezTo>
                                  <a:pt x="92" y="52"/>
                                  <a:pt x="92" y="55"/>
                                  <a:pt x="93" y="59"/>
                                </a:cubicBezTo>
                                <a:cubicBezTo>
                                  <a:pt x="93" y="59"/>
                                  <a:pt x="94" y="59"/>
                                  <a:pt x="94" y="59"/>
                                </a:cubicBezTo>
                                <a:cubicBezTo>
                                  <a:pt x="96" y="50"/>
                                  <a:pt x="96" y="50"/>
                                  <a:pt x="96" y="50"/>
                                </a:cubicBezTo>
                                <a:cubicBezTo>
                                  <a:pt x="96" y="49"/>
                                  <a:pt x="96" y="49"/>
                                  <a:pt x="97" y="48"/>
                                </a:cubicBezTo>
                                <a:cubicBezTo>
                                  <a:pt x="96" y="59"/>
                                  <a:pt x="96" y="59"/>
                                  <a:pt x="96" y="59"/>
                                </a:cubicBezTo>
                                <a:cubicBezTo>
                                  <a:pt x="96" y="60"/>
                                  <a:pt x="95" y="60"/>
                                  <a:pt x="94" y="60"/>
                                </a:cubicBezTo>
                                <a:cubicBezTo>
                                  <a:pt x="93" y="60"/>
                                  <a:pt x="93" y="60"/>
                                  <a:pt x="92" y="59"/>
                                </a:cubicBezTo>
                                <a:cubicBezTo>
                                  <a:pt x="91" y="56"/>
                                  <a:pt x="91" y="53"/>
                                  <a:pt x="90" y="50"/>
                                </a:cubicBezTo>
                                <a:cubicBezTo>
                                  <a:pt x="90" y="56"/>
                                  <a:pt x="90" y="60"/>
                                  <a:pt x="90" y="66"/>
                                </a:cubicBezTo>
                                <a:cubicBezTo>
                                  <a:pt x="95" y="62"/>
                                  <a:pt x="98" y="58"/>
                                  <a:pt x="103" y="54"/>
                                </a:cubicBezTo>
                                <a:close/>
                                <a:moveTo>
                                  <a:pt x="73" y="136"/>
                                </a:moveTo>
                                <a:cubicBezTo>
                                  <a:pt x="73" y="137"/>
                                  <a:pt x="74" y="137"/>
                                  <a:pt x="74" y="138"/>
                                </a:cubicBezTo>
                                <a:cubicBezTo>
                                  <a:pt x="74" y="135"/>
                                  <a:pt x="74" y="132"/>
                                  <a:pt x="75" y="130"/>
                                </a:cubicBezTo>
                                <a:cubicBezTo>
                                  <a:pt x="75" y="129"/>
                                  <a:pt x="76" y="130"/>
                                  <a:pt x="76" y="130"/>
                                </a:cubicBezTo>
                                <a:cubicBezTo>
                                  <a:pt x="77" y="137"/>
                                  <a:pt x="77" y="137"/>
                                  <a:pt x="77" y="137"/>
                                </a:cubicBezTo>
                                <a:cubicBezTo>
                                  <a:pt x="78" y="136"/>
                                  <a:pt x="78" y="133"/>
                                  <a:pt x="79" y="131"/>
                                </a:cubicBezTo>
                                <a:cubicBezTo>
                                  <a:pt x="80" y="131"/>
                                  <a:pt x="80" y="130"/>
                                  <a:pt x="81" y="131"/>
                                </a:cubicBezTo>
                                <a:cubicBezTo>
                                  <a:pt x="73" y="126"/>
                                  <a:pt x="67" y="121"/>
                                  <a:pt x="60" y="115"/>
                                </a:cubicBezTo>
                                <a:cubicBezTo>
                                  <a:pt x="60" y="115"/>
                                  <a:pt x="59" y="115"/>
                                  <a:pt x="60" y="115"/>
                                </a:cubicBezTo>
                                <a:cubicBezTo>
                                  <a:pt x="60" y="114"/>
                                  <a:pt x="60" y="115"/>
                                  <a:pt x="59" y="114"/>
                                </a:cubicBezTo>
                                <a:cubicBezTo>
                                  <a:pt x="58" y="114"/>
                                  <a:pt x="58" y="113"/>
                                  <a:pt x="57" y="112"/>
                                </a:cubicBezTo>
                                <a:cubicBezTo>
                                  <a:pt x="50" y="105"/>
                                  <a:pt x="50" y="105"/>
                                  <a:pt x="50" y="105"/>
                                </a:cubicBezTo>
                                <a:cubicBezTo>
                                  <a:pt x="50" y="111"/>
                                  <a:pt x="51" y="116"/>
                                  <a:pt x="52" y="121"/>
                                </a:cubicBezTo>
                                <a:cubicBezTo>
                                  <a:pt x="58" y="127"/>
                                  <a:pt x="65" y="132"/>
                                  <a:pt x="73" y="137"/>
                                </a:cubicBezTo>
                                <a:cubicBezTo>
                                  <a:pt x="72" y="137"/>
                                  <a:pt x="72" y="136"/>
                                  <a:pt x="73" y="136"/>
                                </a:cubicBezTo>
                                <a:close/>
                                <a:moveTo>
                                  <a:pt x="33" y="51"/>
                                </a:moveTo>
                                <a:cubicBezTo>
                                  <a:pt x="33" y="51"/>
                                  <a:pt x="33" y="51"/>
                                  <a:pt x="33" y="51"/>
                                </a:cubicBezTo>
                                <a:cubicBezTo>
                                  <a:pt x="33" y="51"/>
                                  <a:pt x="33" y="51"/>
                                  <a:pt x="33" y="51"/>
                                </a:cubicBezTo>
                                <a:cubicBezTo>
                                  <a:pt x="31" y="53"/>
                                  <a:pt x="30" y="54"/>
                                  <a:pt x="28" y="56"/>
                                </a:cubicBezTo>
                                <a:cubicBezTo>
                                  <a:pt x="25" y="58"/>
                                  <a:pt x="23" y="61"/>
                                  <a:pt x="20" y="63"/>
                                </a:cubicBezTo>
                                <a:cubicBezTo>
                                  <a:pt x="19" y="64"/>
                                  <a:pt x="18" y="62"/>
                                  <a:pt x="18" y="62"/>
                                </a:cubicBezTo>
                                <a:cubicBezTo>
                                  <a:pt x="20" y="59"/>
                                  <a:pt x="22" y="57"/>
                                  <a:pt x="24" y="54"/>
                                </a:cubicBezTo>
                                <a:cubicBezTo>
                                  <a:pt x="24" y="54"/>
                                  <a:pt x="24" y="54"/>
                                  <a:pt x="24" y="54"/>
                                </a:cubicBezTo>
                                <a:cubicBezTo>
                                  <a:pt x="24" y="54"/>
                                  <a:pt x="24" y="54"/>
                                  <a:pt x="24" y="54"/>
                                </a:cubicBezTo>
                                <a:cubicBezTo>
                                  <a:pt x="24" y="54"/>
                                  <a:pt x="23" y="54"/>
                                  <a:pt x="23" y="54"/>
                                </a:cubicBezTo>
                                <a:cubicBezTo>
                                  <a:pt x="21" y="56"/>
                                  <a:pt x="19" y="59"/>
                                  <a:pt x="17" y="61"/>
                                </a:cubicBezTo>
                                <a:cubicBezTo>
                                  <a:pt x="16" y="61"/>
                                  <a:pt x="15" y="62"/>
                                  <a:pt x="14" y="61"/>
                                </a:cubicBezTo>
                                <a:cubicBezTo>
                                  <a:pt x="13" y="61"/>
                                  <a:pt x="13" y="60"/>
                                  <a:pt x="14" y="59"/>
                                </a:cubicBezTo>
                                <a:cubicBezTo>
                                  <a:pt x="16" y="54"/>
                                  <a:pt x="19" y="50"/>
                                  <a:pt x="23" y="46"/>
                                </a:cubicBezTo>
                                <a:cubicBezTo>
                                  <a:pt x="28" y="39"/>
                                  <a:pt x="35" y="34"/>
                                  <a:pt x="42" y="27"/>
                                </a:cubicBezTo>
                                <a:cubicBezTo>
                                  <a:pt x="39" y="29"/>
                                  <a:pt x="37" y="30"/>
                                  <a:pt x="35" y="32"/>
                                </a:cubicBezTo>
                                <a:cubicBezTo>
                                  <a:pt x="27" y="39"/>
                                  <a:pt x="20" y="48"/>
                                  <a:pt x="13" y="56"/>
                                </a:cubicBezTo>
                                <a:cubicBezTo>
                                  <a:pt x="13" y="66"/>
                                  <a:pt x="12" y="78"/>
                                  <a:pt x="13" y="88"/>
                                </a:cubicBezTo>
                                <a:cubicBezTo>
                                  <a:pt x="13" y="93"/>
                                  <a:pt x="13" y="97"/>
                                  <a:pt x="14" y="101"/>
                                </a:cubicBezTo>
                                <a:cubicBezTo>
                                  <a:pt x="14" y="101"/>
                                  <a:pt x="14" y="102"/>
                                  <a:pt x="13" y="102"/>
                                </a:cubicBezTo>
                                <a:cubicBezTo>
                                  <a:pt x="14" y="109"/>
                                  <a:pt x="14" y="116"/>
                                  <a:pt x="16" y="121"/>
                                </a:cubicBezTo>
                                <a:cubicBezTo>
                                  <a:pt x="16" y="122"/>
                                  <a:pt x="17" y="122"/>
                                  <a:pt x="17" y="122"/>
                                </a:cubicBezTo>
                                <a:cubicBezTo>
                                  <a:pt x="18" y="122"/>
                                  <a:pt x="19" y="121"/>
                                  <a:pt x="19" y="120"/>
                                </a:cubicBezTo>
                                <a:cubicBezTo>
                                  <a:pt x="21" y="119"/>
                                  <a:pt x="23" y="117"/>
                                  <a:pt x="24" y="115"/>
                                </a:cubicBezTo>
                                <a:cubicBezTo>
                                  <a:pt x="24" y="115"/>
                                  <a:pt x="25" y="115"/>
                                  <a:pt x="25" y="115"/>
                                </a:cubicBezTo>
                                <a:cubicBezTo>
                                  <a:pt x="25" y="114"/>
                                  <a:pt x="25" y="113"/>
                                  <a:pt x="26" y="112"/>
                                </a:cubicBezTo>
                                <a:cubicBezTo>
                                  <a:pt x="26" y="112"/>
                                  <a:pt x="26" y="113"/>
                                  <a:pt x="27" y="114"/>
                                </a:cubicBezTo>
                                <a:cubicBezTo>
                                  <a:pt x="33" y="108"/>
                                  <a:pt x="38" y="103"/>
                                  <a:pt x="45" y="99"/>
                                </a:cubicBezTo>
                                <a:cubicBezTo>
                                  <a:pt x="45" y="97"/>
                                  <a:pt x="46" y="97"/>
                                  <a:pt x="47" y="97"/>
                                </a:cubicBezTo>
                                <a:cubicBezTo>
                                  <a:pt x="48" y="98"/>
                                  <a:pt x="48" y="99"/>
                                  <a:pt x="49" y="100"/>
                                </a:cubicBezTo>
                                <a:cubicBezTo>
                                  <a:pt x="49" y="100"/>
                                  <a:pt x="50" y="100"/>
                                  <a:pt x="51" y="100"/>
                                </a:cubicBezTo>
                                <a:cubicBezTo>
                                  <a:pt x="60" y="107"/>
                                  <a:pt x="68" y="113"/>
                                  <a:pt x="77" y="120"/>
                                </a:cubicBezTo>
                                <a:cubicBezTo>
                                  <a:pt x="81" y="122"/>
                                  <a:pt x="85" y="125"/>
                                  <a:pt x="89" y="127"/>
                                </a:cubicBezTo>
                                <a:cubicBezTo>
                                  <a:pt x="98" y="132"/>
                                  <a:pt x="107" y="136"/>
                                  <a:pt x="117" y="140"/>
                                </a:cubicBezTo>
                                <a:cubicBezTo>
                                  <a:pt x="123" y="142"/>
                                  <a:pt x="129" y="143"/>
                                  <a:pt x="135" y="144"/>
                                </a:cubicBezTo>
                                <a:cubicBezTo>
                                  <a:pt x="141" y="146"/>
                                  <a:pt x="146" y="146"/>
                                  <a:pt x="152" y="147"/>
                                </a:cubicBezTo>
                                <a:cubicBezTo>
                                  <a:pt x="153" y="146"/>
                                  <a:pt x="153" y="147"/>
                                  <a:pt x="153" y="147"/>
                                </a:cubicBezTo>
                                <a:cubicBezTo>
                                  <a:pt x="154" y="147"/>
                                  <a:pt x="155" y="147"/>
                                  <a:pt x="155" y="146"/>
                                </a:cubicBezTo>
                                <a:cubicBezTo>
                                  <a:pt x="155" y="147"/>
                                  <a:pt x="155" y="147"/>
                                  <a:pt x="155" y="147"/>
                                </a:cubicBezTo>
                                <a:cubicBezTo>
                                  <a:pt x="155" y="148"/>
                                  <a:pt x="156" y="148"/>
                                  <a:pt x="156" y="148"/>
                                </a:cubicBezTo>
                                <a:cubicBezTo>
                                  <a:pt x="177" y="150"/>
                                  <a:pt x="196" y="148"/>
                                  <a:pt x="215" y="146"/>
                                </a:cubicBezTo>
                                <a:cubicBezTo>
                                  <a:pt x="212" y="134"/>
                                  <a:pt x="212" y="134"/>
                                  <a:pt x="212" y="134"/>
                                </a:cubicBezTo>
                                <a:cubicBezTo>
                                  <a:pt x="211" y="130"/>
                                  <a:pt x="209" y="127"/>
                                  <a:pt x="208" y="123"/>
                                </a:cubicBezTo>
                                <a:cubicBezTo>
                                  <a:pt x="209" y="127"/>
                                  <a:pt x="210" y="131"/>
                                  <a:pt x="211" y="134"/>
                                </a:cubicBezTo>
                                <a:cubicBezTo>
                                  <a:pt x="211" y="134"/>
                                  <a:pt x="211" y="134"/>
                                  <a:pt x="212" y="134"/>
                                </a:cubicBezTo>
                                <a:cubicBezTo>
                                  <a:pt x="212" y="135"/>
                                  <a:pt x="212" y="135"/>
                                  <a:pt x="211" y="136"/>
                                </a:cubicBezTo>
                                <a:cubicBezTo>
                                  <a:pt x="210" y="136"/>
                                  <a:pt x="210" y="135"/>
                                  <a:pt x="210" y="135"/>
                                </a:cubicBezTo>
                                <a:cubicBezTo>
                                  <a:pt x="207" y="126"/>
                                  <a:pt x="205" y="116"/>
                                  <a:pt x="201" y="106"/>
                                </a:cubicBezTo>
                                <a:cubicBezTo>
                                  <a:pt x="203" y="114"/>
                                  <a:pt x="203" y="122"/>
                                  <a:pt x="206" y="129"/>
                                </a:cubicBezTo>
                                <a:cubicBezTo>
                                  <a:pt x="206" y="130"/>
                                  <a:pt x="205" y="130"/>
                                  <a:pt x="205" y="130"/>
                                </a:cubicBezTo>
                                <a:cubicBezTo>
                                  <a:pt x="205" y="130"/>
                                  <a:pt x="204" y="130"/>
                                  <a:pt x="204" y="129"/>
                                </a:cubicBezTo>
                                <a:cubicBezTo>
                                  <a:pt x="202" y="123"/>
                                  <a:pt x="201" y="117"/>
                                  <a:pt x="199" y="111"/>
                                </a:cubicBezTo>
                                <a:cubicBezTo>
                                  <a:pt x="198" y="110"/>
                                  <a:pt x="198" y="109"/>
                                  <a:pt x="198" y="109"/>
                                </a:cubicBezTo>
                                <a:cubicBezTo>
                                  <a:pt x="198" y="110"/>
                                  <a:pt x="198" y="110"/>
                                  <a:pt x="198" y="111"/>
                                </a:cubicBezTo>
                                <a:cubicBezTo>
                                  <a:pt x="198" y="111"/>
                                  <a:pt x="198" y="111"/>
                                  <a:pt x="199" y="111"/>
                                </a:cubicBezTo>
                                <a:cubicBezTo>
                                  <a:pt x="198" y="111"/>
                                  <a:pt x="198" y="111"/>
                                  <a:pt x="198" y="111"/>
                                </a:cubicBezTo>
                                <a:cubicBezTo>
                                  <a:pt x="199" y="119"/>
                                  <a:pt x="200" y="126"/>
                                  <a:pt x="201" y="134"/>
                                </a:cubicBezTo>
                                <a:cubicBezTo>
                                  <a:pt x="201" y="134"/>
                                  <a:pt x="200" y="134"/>
                                  <a:pt x="200" y="134"/>
                                </a:cubicBezTo>
                                <a:cubicBezTo>
                                  <a:pt x="198" y="126"/>
                                  <a:pt x="195" y="118"/>
                                  <a:pt x="193" y="110"/>
                                </a:cubicBezTo>
                                <a:cubicBezTo>
                                  <a:pt x="193" y="117"/>
                                  <a:pt x="194" y="124"/>
                                  <a:pt x="194" y="131"/>
                                </a:cubicBezTo>
                                <a:cubicBezTo>
                                  <a:pt x="194" y="132"/>
                                  <a:pt x="193" y="132"/>
                                  <a:pt x="193" y="131"/>
                                </a:cubicBezTo>
                                <a:cubicBezTo>
                                  <a:pt x="191" y="125"/>
                                  <a:pt x="190" y="119"/>
                                  <a:pt x="188" y="113"/>
                                </a:cubicBezTo>
                                <a:cubicBezTo>
                                  <a:pt x="188" y="120"/>
                                  <a:pt x="188" y="120"/>
                                  <a:pt x="188" y="120"/>
                                </a:cubicBezTo>
                                <a:cubicBezTo>
                                  <a:pt x="188" y="124"/>
                                  <a:pt x="188" y="128"/>
                                  <a:pt x="187" y="133"/>
                                </a:cubicBezTo>
                                <a:cubicBezTo>
                                  <a:pt x="187" y="132"/>
                                  <a:pt x="186" y="133"/>
                                  <a:pt x="186" y="132"/>
                                </a:cubicBezTo>
                                <a:cubicBezTo>
                                  <a:pt x="185" y="127"/>
                                  <a:pt x="183" y="121"/>
                                  <a:pt x="182" y="115"/>
                                </a:cubicBezTo>
                                <a:cubicBezTo>
                                  <a:pt x="180" y="128"/>
                                  <a:pt x="180" y="128"/>
                                  <a:pt x="180" y="128"/>
                                </a:cubicBezTo>
                                <a:cubicBezTo>
                                  <a:pt x="180" y="128"/>
                                  <a:pt x="179" y="128"/>
                                  <a:pt x="179" y="128"/>
                                </a:cubicBezTo>
                                <a:cubicBezTo>
                                  <a:pt x="178" y="124"/>
                                  <a:pt x="178" y="120"/>
                                  <a:pt x="177" y="116"/>
                                </a:cubicBezTo>
                                <a:cubicBezTo>
                                  <a:pt x="176" y="120"/>
                                  <a:pt x="175" y="123"/>
                                  <a:pt x="175" y="126"/>
                                </a:cubicBezTo>
                                <a:cubicBezTo>
                                  <a:pt x="174" y="127"/>
                                  <a:pt x="173" y="126"/>
                                  <a:pt x="173" y="126"/>
                                </a:cubicBezTo>
                                <a:cubicBezTo>
                                  <a:pt x="171" y="124"/>
                                  <a:pt x="171" y="121"/>
                                  <a:pt x="170" y="119"/>
                                </a:cubicBezTo>
                                <a:cubicBezTo>
                                  <a:pt x="170" y="118"/>
                                  <a:pt x="169" y="118"/>
                                  <a:pt x="168" y="118"/>
                                </a:cubicBezTo>
                                <a:cubicBezTo>
                                  <a:pt x="166" y="121"/>
                                  <a:pt x="164" y="123"/>
                                  <a:pt x="162" y="126"/>
                                </a:cubicBezTo>
                                <a:cubicBezTo>
                                  <a:pt x="161" y="127"/>
                                  <a:pt x="160" y="128"/>
                                  <a:pt x="158" y="128"/>
                                </a:cubicBezTo>
                                <a:cubicBezTo>
                                  <a:pt x="155" y="127"/>
                                  <a:pt x="154" y="125"/>
                                  <a:pt x="153" y="123"/>
                                </a:cubicBezTo>
                                <a:cubicBezTo>
                                  <a:pt x="155" y="125"/>
                                  <a:pt x="156" y="127"/>
                                  <a:pt x="159" y="127"/>
                                </a:cubicBezTo>
                                <a:cubicBezTo>
                                  <a:pt x="161" y="125"/>
                                  <a:pt x="162" y="124"/>
                                  <a:pt x="164" y="122"/>
                                </a:cubicBezTo>
                                <a:cubicBezTo>
                                  <a:pt x="165" y="120"/>
                                  <a:pt x="166" y="118"/>
                                  <a:pt x="168" y="117"/>
                                </a:cubicBezTo>
                                <a:cubicBezTo>
                                  <a:pt x="169" y="117"/>
                                  <a:pt x="170" y="117"/>
                                  <a:pt x="170" y="118"/>
                                </a:cubicBezTo>
                                <a:cubicBezTo>
                                  <a:pt x="172" y="119"/>
                                  <a:pt x="172" y="122"/>
                                  <a:pt x="174" y="125"/>
                                </a:cubicBezTo>
                                <a:cubicBezTo>
                                  <a:pt x="176" y="115"/>
                                  <a:pt x="176" y="115"/>
                                  <a:pt x="176" y="115"/>
                                </a:cubicBezTo>
                                <a:cubicBezTo>
                                  <a:pt x="176" y="114"/>
                                  <a:pt x="177" y="114"/>
                                  <a:pt x="177" y="115"/>
                                </a:cubicBezTo>
                                <a:cubicBezTo>
                                  <a:pt x="178" y="117"/>
                                  <a:pt x="179" y="120"/>
                                  <a:pt x="179" y="123"/>
                                </a:cubicBezTo>
                                <a:cubicBezTo>
                                  <a:pt x="180" y="121"/>
                                  <a:pt x="180" y="118"/>
                                  <a:pt x="181" y="114"/>
                                </a:cubicBezTo>
                                <a:cubicBezTo>
                                  <a:pt x="181" y="113"/>
                                  <a:pt x="183" y="114"/>
                                  <a:pt x="183" y="115"/>
                                </a:cubicBezTo>
                                <a:cubicBezTo>
                                  <a:pt x="185" y="119"/>
                                  <a:pt x="185" y="124"/>
                                  <a:pt x="186" y="128"/>
                                </a:cubicBezTo>
                                <a:cubicBezTo>
                                  <a:pt x="187" y="123"/>
                                  <a:pt x="187" y="119"/>
                                  <a:pt x="187" y="114"/>
                                </a:cubicBezTo>
                                <a:cubicBezTo>
                                  <a:pt x="187" y="113"/>
                                  <a:pt x="186" y="111"/>
                                  <a:pt x="187" y="110"/>
                                </a:cubicBezTo>
                                <a:cubicBezTo>
                                  <a:pt x="188" y="110"/>
                                  <a:pt x="188" y="110"/>
                                  <a:pt x="189" y="111"/>
                                </a:cubicBezTo>
                                <a:cubicBezTo>
                                  <a:pt x="190" y="113"/>
                                  <a:pt x="191" y="117"/>
                                  <a:pt x="192" y="120"/>
                                </a:cubicBezTo>
                                <a:cubicBezTo>
                                  <a:pt x="191" y="112"/>
                                  <a:pt x="191" y="112"/>
                                  <a:pt x="191" y="112"/>
                                </a:cubicBezTo>
                                <a:cubicBezTo>
                                  <a:pt x="191" y="111"/>
                                  <a:pt x="191" y="109"/>
                                  <a:pt x="192" y="108"/>
                                </a:cubicBezTo>
                                <a:cubicBezTo>
                                  <a:pt x="192" y="108"/>
                                  <a:pt x="193" y="108"/>
                                  <a:pt x="193" y="109"/>
                                </a:cubicBezTo>
                                <a:cubicBezTo>
                                  <a:pt x="198" y="121"/>
                                  <a:pt x="198" y="121"/>
                                  <a:pt x="198" y="121"/>
                                </a:cubicBezTo>
                                <a:cubicBezTo>
                                  <a:pt x="198" y="122"/>
                                  <a:pt x="198" y="122"/>
                                  <a:pt x="198" y="122"/>
                                </a:cubicBezTo>
                                <a:cubicBezTo>
                                  <a:pt x="198" y="121"/>
                                  <a:pt x="198" y="121"/>
                                  <a:pt x="198" y="121"/>
                                </a:cubicBezTo>
                                <a:cubicBezTo>
                                  <a:pt x="196" y="107"/>
                                  <a:pt x="196" y="107"/>
                                  <a:pt x="196" y="107"/>
                                </a:cubicBezTo>
                                <a:cubicBezTo>
                                  <a:pt x="196" y="106"/>
                                  <a:pt x="195" y="104"/>
                                  <a:pt x="196" y="102"/>
                                </a:cubicBezTo>
                                <a:cubicBezTo>
                                  <a:pt x="196" y="102"/>
                                  <a:pt x="197" y="103"/>
                                  <a:pt x="197" y="103"/>
                                </a:cubicBezTo>
                                <a:cubicBezTo>
                                  <a:pt x="199" y="106"/>
                                  <a:pt x="200" y="108"/>
                                  <a:pt x="200" y="111"/>
                                </a:cubicBezTo>
                                <a:cubicBezTo>
                                  <a:pt x="200" y="107"/>
                                  <a:pt x="199" y="102"/>
                                  <a:pt x="198" y="98"/>
                                </a:cubicBezTo>
                                <a:cubicBezTo>
                                  <a:pt x="198" y="97"/>
                                  <a:pt x="198" y="96"/>
                                  <a:pt x="199" y="95"/>
                                </a:cubicBezTo>
                                <a:cubicBezTo>
                                  <a:pt x="198" y="92"/>
                                  <a:pt x="197" y="89"/>
                                  <a:pt x="196" y="86"/>
                                </a:cubicBezTo>
                                <a:cubicBezTo>
                                  <a:pt x="182" y="91"/>
                                  <a:pt x="168" y="94"/>
                                  <a:pt x="153" y="96"/>
                                </a:cubicBezTo>
                                <a:cubicBezTo>
                                  <a:pt x="133" y="98"/>
                                  <a:pt x="105" y="94"/>
                                  <a:pt x="87" y="85"/>
                                </a:cubicBezTo>
                                <a:cubicBezTo>
                                  <a:pt x="77" y="80"/>
                                  <a:pt x="69" y="74"/>
                                  <a:pt x="64" y="66"/>
                                </a:cubicBezTo>
                                <a:cubicBezTo>
                                  <a:pt x="62" y="61"/>
                                  <a:pt x="62" y="61"/>
                                  <a:pt x="62" y="61"/>
                                </a:cubicBezTo>
                                <a:cubicBezTo>
                                  <a:pt x="61" y="61"/>
                                  <a:pt x="63" y="59"/>
                                  <a:pt x="64" y="60"/>
                                </a:cubicBezTo>
                                <a:cubicBezTo>
                                  <a:pt x="68" y="63"/>
                                  <a:pt x="68" y="63"/>
                                  <a:pt x="68" y="63"/>
                                </a:cubicBezTo>
                                <a:cubicBezTo>
                                  <a:pt x="77" y="55"/>
                                  <a:pt x="77" y="55"/>
                                  <a:pt x="77" y="55"/>
                                </a:cubicBezTo>
                                <a:cubicBezTo>
                                  <a:pt x="85" y="49"/>
                                  <a:pt x="93" y="43"/>
                                  <a:pt x="99" y="35"/>
                                </a:cubicBezTo>
                                <a:cubicBezTo>
                                  <a:pt x="94" y="35"/>
                                  <a:pt x="90" y="35"/>
                                  <a:pt x="85" y="34"/>
                                </a:cubicBezTo>
                                <a:cubicBezTo>
                                  <a:pt x="75" y="32"/>
                                  <a:pt x="66" y="31"/>
                                  <a:pt x="58" y="29"/>
                                </a:cubicBezTo>
                                <a:cubicBezTo>
                                  <a:pt x="53" y="27"/>
                                  <a:pt x="49" y="27"/>
                                  <a:pt x="44" y="26"/>
                                </a:cubicBezTo>
                                <a:cubicBezTo>
                                  <a:pt x="43" y="29"/>
                                  <a:pt x="40" y="30"/>
                                  <a:pt x="38" y="32"/>
                                </a:cubicBezTo>
                                <a:cubicBezTo>
                                  <a:pt x="30" y="41"/>
                                  <a:pt x="22" y="48"/>
                                  <a:pt x="15" y="59"/>
                                </a:cubicBezTo>
                                <a:cubicBezTo>
                                  <a:pt x="16" y="59"/>
                                  <a:pt x="14" y="60"/>
                                  <a:pt x="15" y="60"/>
                                </a:cubicBezTo>
                                <a:cubicBezTo>
                                  <a:pt x="16" y="60"/>
                                  <a:pt x="17" y="58"/>
                                  <a:pt x="18" y="58"/>
                                </a:cubicBezTo>
                                <a:cubicBezTo>
                                  <a:pt x="22" y="53"/>
                                  <a:pt x="27" y="49"/>
                                  <a:pt x="32" y="44"/>
                                </a:cubicBezTo>
                                <a:cubicBezTo>
                                  <a:pt x="36" y="39"/>
                                  <a:pt x="41" y="35"/>
                                  <a:pt x="47" y="31"/>
                                </a:cubicBezTo>
                                <a:cubicBezTo>
                                  <a:pt x="47" y="30"/>
                                  <a:pt x="48" y="31"/>
                                  <a:pt x="48" y="32"/>
                                </a:cubicBezTo>
                                <a:cubicBezTo>
                                  <a:pt x="46" y="34"/>
                                  <a:pt x="45" y="35"/>
                                  <a:pt x="43" y="37"/>
                                </a:cubicBezTo>
                                <a:cubicBezTo>
                                  <a:pt x="36" y="44"/>
                                  <a:pt x="28" y="51"/>
                                  <a:pt x="22" y="60"/>
                                </a:cubicBezTo>
                                <a:cubicBezTo>
                                  <a:pt x="21" y="60"/>
                                  <a:pt x="21" y="60"/>
                                  <a:pt x="21" y="61"/>
                                </a:cubicBezTo>
                                <a:cubicBezTo>
                                  <a:pt x="21" y="60"/>
                                  <a:pt x="22" y="60"/>
                                  <a:pt x="22" y="60"/>
                                </a:cubicBezTo>
                                <a:cubicBezTo>
                                  <a:pt x="22" y="60"/>
                                  <a:pt x="22" y="60"/>
                                  <a:pt x="22" y="60"/>
                                </a:cubicBezTo>
                                <a:cubicBezTo>
                                  <a:pt x="24" y="58"/>
                                  <a:pt x="25" y="57"/>
                                  <a:pt x="26" y="55"/>
                                </a:cubicBezTo>
                                <a:cubicBezTo>
                                  <a:pt x="32" y="51"/>
                                  <a:pt x="36" y="46"/>
                                  <a:pt x="41" y="43"/>
                                </a:cubicBezTo>
                                <a:cubicBezTo>
                                  <a:pt x="42" y="42"/>
                                  <a:pt x="42" y="44"/>
                                  <a:pt x="42" y="44"/>
                                </a:cubicBezTo>
                                <a:cubicBezTo>
                                  <a:pt x="37" y="49"/>
                                  <a:pt x="33" y="54"/>
                                  <a:pt x="29" y="60"/>
                                </a:cubicBezTo>
                                <a:cubicBezTo>
                                  <a:pt x="43" y="50"/>
                                  <a:pt x="43" y="50"/>
                                  <a:pt x="43" y="50"/>
                                </a:cubicBezTo>
                                <a:cubicBezTo>
                                  <a:pt x="44" y="49"/>
                                  <a:pt x="44" y="51"/>
                                  <a:pt x="44" y="51"/>
                                </a:cubicBezTo>
                                <a:cubicBezTo>
                                  <a:pt x="42" y="55"/>
                                  <a:pt x="39" y="58"/>
                                  <a:pt x="36" y="62"/>
                                </a:cubicBezTo>
                                <a:cubicBezTo>
                                  <a:pt x="38" y="61"/>
                                  <a:pt x="39" y="60"/>
                                  <a:pt x="40" y="59"/>
                                </a:cubicBezTo>
                                <a:cubicBezTo>
                                  <a:pt x="41" y="59"/>
                                  <a:pt x="42" y="59"/>
                                  <a:pt x="42" y="60"/>
                                </a:cubicBezTo>
                                <a:cubicBezTo>
                                  <a:pt x="42" y="62"/>
                                  <a:pt x="41" y="64"/>
                                  <a:pt x="41" y="66"/>
                                </a:cubicBezTo>
                                <a:cubicBezTo>
                                  <a:pt x="41" y="66"/>
                                  <a:pt x="41" y="67"/>
                                  <a:pt x="42" y="67"/>
                                </a:cubicBezTo>
                                <a:cubicBezTo>
                                  <a:pt x="43" y="67"/>
                                  <a:pt x="45" y="67"/>
                                  <a:pt x="46" y="67"/>
                                </a:cubicBezTo>
                                <a:cubicBezTo>
                                  <a:pt x="46" y="67"/>
                                  <a:pt x="46" y="68"/>
                                  <a:pt x="45" y="68"/>
                                </a:cubicBezTo>
                                <a:cubicBezTo>
                                  <a:pt x="45" y="68"/>
                                  <a:pt x="44" y="68"/>
                                  <a:pt x="43" y="69"/>
                                </a:cubicBezTo>
                                <a:cubicBezTo>
                                  <a:pt x="41" y="69"/>
                                  <a:pt x="40" y="68"/>
                                  <a:pt x="39" y="66"/>
                                </a:cubicBezTo>
                                <a:cubicBezTo>
                                  <a:pt x="39" y="65"/>
                                  <a:pt x="39" y="63"/>
                                  <a:pt x="40" y="61"/>
                                </a:cubicBezTo>
                                <a:cubicBezTo>
                                  <a:pt x="39" y="62"/>
                                  <a:pt x="38" y="62"/>
                                  <a:pt x="37" y="63"/>
                                </a:cubicBezTo>
                                <a:cubicBezTo>
                                  <a:pt x="37" y="64"/>
                                  <a:pt x="36" y="64"/>
                                  <a:pt x="35" y="63"/>
                                </a:cubicBezTo>
                                <a:cubicBezTo>
                                  <a:pt x="34" y="62"/>
                                  <a:pt x="35" y="61"/>
                                  <a:pt x="36" y="60"/>
                                </a:cubicBezTo>
                                <a:cubicBezTo>
                                  <a:pt x="41" y="53"/>
                                  <a:pt x="41" y="53"/>
                                  <a:pt x="41" y="53"/>
                                </a:cubicBezTo>
                                <a:cubicBezTo>
                                  <a:pt x="32" y="60"/>
                                  <a:pt x="32" y="60"/>
                                  <a:pt x="32" y="60"/>
                                </a:cubicBezTo>
                                <a:cubicBezTo>
                                  <a:pt x="31" y="61"/>
                                  <a:pt x="30" y="62"/>
                                  <a:pt x="28" y="61"/>
                                </a:cubicBezTo>
                                <a:cubicBezTo>
                                  <a:pt x="28" y="61"/>
                                  <a:pt x="27" y="60"/>
                                  <a:pt x="28" y="59"/>
                                </a:cubicBezTo>
                                <a:cubicBezTo>
                                  <a:pt x="29" y="56"/>
                                  <a:pt x="31" y="54"/>
                                  <a:pt x="33" y="51"/>
                                </a:cubicBezTo>
                                <a:close/>
                                <a:moveTo>
                                  <a:pt x="232" y="140"/>
                                </a:moveTo>
                                <a:cubicBezTo>
                                  <a:pt x="230" y="143"/>
                                  <a:pt x="228" y="146"/>
                                  <a:pt x="226" y="148"/>
                                </a:cubicBezTo>
                                <a:cubicBezTo>
                                  <a:pt x="228" y="154"/>
                                  <a:pt x="228" y="154"/>
                                  <a:pt x="228" y="154"/>
                                </a:cubicBezTo>
                                <a:cubicBezTo>
                                  <a:pt x="228" y="154"/>
                                  <a:pt x="227" y="155"/>
                                  <a:pt x="228" y="156"/>
                                </a:cubicBezTo>
                                <a:cubicBezTo>
                                  <a:pt x="227" y="156"/>
                                  <a:pt x="225" y="156"/>
                                  <a:pt x="224" y="156"/>
                                </a:cubicBezTo>
                                <a:cubicBezTo>
                                  <a:pt x="223" y="156"/>
                                  <a:pt x="222" y="154"/>
                                  <a:pt x="222" y="153"/>
                                </a:cubicBezTo>
                                <a:cubicBezTo>
                                  <a:pt x="216" y="158"/>
                                  <a:pt x="211" y="163"/>
                                  <a:pt x="206" y="169"/>
                                </a:cubicBezTo>
                                <a:cubicBezTo>
                                  <a:pt x="206" y="169"/>
                                  <a:pt x="206" y="170"/>
                                  <a:pt x="205" y="170"/>
                                </a:cubicBezTo>
                                <a:cubicBezTo>
                                  <a:pt x="207" y="170"/>
                                  <a:pt x="207" y="170"/>
                                  <a:pt x="207" y="170"/>
                                </a:cubicBezTo>
                                <a:cubicBezTo>
                                  <a:pt x="207" y="170"/>
                                  <a:pt x="207" y="169"/>
                                  <a:pt x="207" y="169"/>
                                </a:cubicBezTo>
                                <a:cubicBezTo>
                                  <a:pt x="207" y="169"/>
                                  <a:pt x="209" y="169"/>
                                  <a:pt x="209" y="170"/>
                                </a:cubicBezTo>
                                <a:cubicBezTo>
                                  <a:pt x="210" y="170"/>
                                  <a:pt x="210" y="172"/>
                                  <a:pt x="209" y="172"/>
                                </a:cubicBezTo>
                                <a:cubicBezTo>
                                  <a:pt x="208" y="173"/>
                                  <a:pt x="207" y="174"/>
                                  <a:pt x="206" y="174"/>
                                </a:cubicBezTo>
                                <a:cubicBezTo>
                                  <a:pt x="207" y="176"/>
                                  <a:pt x="207" y="178"/>
                                  <a:pt x="208" y="180"/>
                                </a:cubicBezTo>
                                <a:cubicBezTo>
                                  <a:pt x="209" y="181"/>
                                  <a:pt x="209" y="181"/>
                                  <a:pt x="209" y="182"/>
                                </a:cubicBezTo>
                                <a:cubicBezTo>
                                  <a:pt x="208" y="183"/>
                                  <a:pt x="207" y="184"/>
                                  <a:pt x="205" y="183"/>
                                </a:cubicBezTo>
                                <a:cubicBezTo>
                                  <a:pt x="205" y="183"/>
                                  <a:pt x="205" y="183"/>
                                  <a:pt x="205" y="182"/>
                                </a:cubicBezTo>
                                <a:cubicBezTo>
                                  <a:pt x="205" y="182"/>
                                  <a:pt x="204" y="183"/>
                                  <a:pt x="204" y="182"/>
                                </a:cubicBezTo>
                                <a:cubicBezTo>
                                  <a:pt x="203" y="180"/>
                                  <a:pt x="203" y="177"/>
                                  <a:pt x="202" y="175"/>
                                </a:cubicBezTo>
                                <a:cubicBezTo>
                                  <a:pt x="198" y="175"/>
                                  <a:pt x="195" y="177"/>
                                  <a:pt x="193" y="180"/>
                                </a:cubicBezTo>
                                <a:cubicBezTo>
                                  <a:pt x="193" y="181"/>
                                  <a:pt x="192" y="182"/>
                                  <a:pt x="191" y="182"/>
                                </a:cubicBezTo>
                                <a:cubicBezTo>
                                  <a:pt x="191" y="183"/>
                                  <a:pt x="190" y="183"/>
                                  <a:pt x="190" y="183"/>
                                </a:cubicBezTo>
                                <a:cubicBezTo>
                                  <a:pt x="189" y="182"/>
                                  <a:pt x="189" y="182"/>
                                  <a:pt x="189" y="181"/>
                                </a:cubicBezTo>
                                <a:cubicBezTo>
                                  <a:pt x="189" y="181"/>
                                  <a:pt x="189" y="180"/>
                                  <a:pt x="188" y="181"/>
                                </a:cubicBezTo>
                                <a:cubicBezTo>
                                  <a:pt x="187" y="179"/>
                                  <a:pt x="187" y="177"/>
                                  <a:pt x="189" y="176"/>
                                </a:cubicBezTo>
                                <a:cubicBezTo>
                                  <a:pt x="180" y="175"/>
                                  <a:pt x="172" y="177"/>
                                  <a:pt x="162" y="176"/>
                                </a:cubicBezTo>
                                <a:cubicBezTo>
                                  <a:pt x="162" y="176"/>
                                  <a:pt x="161" y="177"/>
                                  <a:pt x="161" y="176"/>
                                </a:cubicBezTo>
                                <a:cubicBezTo>
                                  <a:pt x="161" y="175"/>
                                  <a:pt x="159" y="175"/>
                                  <a:pt x="159" y="175"/>
                                </a:cubicBezTo>
                                <a:cubicBezTo>
                                  <a:pt x="153" y="175"/>
                                  <a:pt x="150" y="174"/>
                                  <a:pt x="145" y="173"/>
                                </a:cubicBezTo>
                                <a:cubicBezTo>
                                  <a:pt x="145" y="173"/>
                                  <a:pt x="145" y="174"/>
                                  <a:pt x="144" y="174"/>
                                </a:cubicBezTo>
                                <a:cubicBezTo>
                                  <a:pt x="143" y="174"/>
                                  <a:pt x="143" y="173"/>
                                  <a:pt x="143" y="173"/>
                                </a:cubicBezTo>
                                <a:cubicBezTo>
                                  <a:pt x="129" y="170"/>
                                  <a:pt x="113" y="168"/>
                                  <a:pt x="102" y="162"/>
                                </a:cubicBezTo>
                                <a:cubicBezTo>
                                  <a:pt x="94" y="159"/>
                                  <a:pt x="87" y="155"/>
                                  <a:pt x="80" y="151"/>
                                </a:cubicBezTo>
                                <a:cubicBezTo>
                                  <a:pt x="71" y="146"/>
                                  <a:pt x="62" y="139"/>
                                  <a:pt x="55" y="133"/>
                                </a:cubicBezTo>
                                <a:cubicBezTo>
                                  <a:pt x="54" y="132"/>
                                  <a:pt x="53" y="131"/>
                                  <a:pt x="52" y="130"/>
                                </a:cubicBezTo>
                                <a:cubicBezTo>
                                  <a:pt x="51" y="129"/>
                                  <a:pt x="52" y="130"/>
                                  <a:pt x="52" y="130"/>
                                </a:cubicBezTo>
                                <a:cubicBezTo>
                                  <a:pt x="51" y="132"/>
                                  <a:pt x="52" y="133"/>
                                  <a:pt x="52" y="135"/>
                                </a:cubicBezTo>
                                <a:cubicBezTo>
                                  <a:pt x="52" y="136"/>
                                  <a:pt x="51" y="136"/>
                                  <a:pt x="51" y="136"/>
                                </a:cubicBezTo>
                                <a:cubicBezTo>
                                  <a:pt x="50" y="136"/>
                                  <a:pt x="48" y="137"/>
                                  <a:pt x="48" y="136"/>
                                </a:cubicBezTo>
                                <a:cubicBezTo>
                                  <a:pt x="47" y="132"/>
                                  <a:pt x="47" y="129"/>
                                  <a:pt x="47" y="126"/>
                                </a:cubicBezTo>
                                <a:cubicBezTo>
                                  <a:pt x="46" y="126"/>
                                  <a:pt x="44" y="127"/>
                                  <a:pt x="43" y="127"/>
                                </a:cubicBezTo>
                                <a:cubicBezTo>
                                  <a:pt x="36" y="131"/>
                                  <a:pt x="31" y="136"/>
                                  <a:pt x="26" y="142"/>
                                </a:cubicBezTo>
                                <a:cubicBezTo>
                                  <a:pt x="25" y="143"/>
                                  <a:pt x="24" y="144"/>
                                  <a:pt x="23" y="144"/>
                                </a:cubicBezTo>
                                <a:cubicBezTo>
                                  <a:pt x="23" y="144"/>
                                  <a:pt x="22" y="143"/>
                                  <a:pt x="21" y="142"/>
                                </a:cubicBezTo>
                                <a:cubicBezTo>
                                  <a:pt x="22" y="145"/>
                                  <a:pt x="24" y="147"/>
                                  <a:pt x="24" y="149"/>
                                </a:cubicBezTo>
                                <a:cubicBezTo>
                                  <a:pt x="24" y="150"/>
                                  <a:pt x="24" y="152"/>
                                  <a:pt x="24" y="152"/>
                                </a:cubicBezTo>
                                <a:cubicBezTo>
                                  <a:pt x="23" y="151"/>
                                  <a:pt x="21" y="153"/>
                                  <a:pt x="21" y="152"/>
                                </a:cubicBezTo>
                                <a:cubicBezTo>
                                  <a:pt x="19" y="146"/>
                                  <a:pt x="17" y="139"/>
                                  <a:pt x="15" y="133"/>
                                </a:cubicBezTo>
                                <a:cubicBezTo>
                                  <a:pt x="14" y="133"/>
                                  <a:pt x="14" y="133"/>
                                  <a:pt x="14" y="133"/>
                                </a:cubicBezTo>
                                <a:cubicBezTo>
                                  <a:pt x="14" y="134"/>
                                  <a:pt x="15" y="135"/>
                                  <a:pt x="14" y="136"/>
                                </a:cubicBezTo>
                                <a:cubicBezTo>
                                  <a:pt x="14" y="136"/>
                                  <a:pt x="12" y="136"/>
                                  <a:pt x="11" y="136"/>
                                </a:cubicBezTo>
                                <a:cubicBezTo>
                                  <a:pt x="11" y="135"/>
                                  <a:pt x="10" y="133"/>
                                  <a:pt x="10" y="133"/>
                                </a:cubicBezTo>
                                <a:cubicBezTo>
                                  <a:pt x="8" y="119"/>
                                  <a:pt x="7" y="105"/>
                                  <a:pt x="7" y="90"/>
                                </a:cubicBezTo>
                                <a:cubicBezTo>
                                  <a:pt x="7" y="85"/>
                                  <a:pt x="7" y="79"/>
                                  <a:pt x="6" y="74"/>
                                </a:cubicBezTo>
                                <a:cubicBezTo>
                                  <a:pt x="6" y="70"/>
                                  <a:pt x="5" y="65"/>
                                  <a:pt x="5" y="60"/>
                                </a:cubicBezTo>
                                <a:cubicBezTo>
                                  <a:pt x="4" y="60"/>
                                  <a:pt x="4" y="60"/>
                                  <a:pt x="4" y="59"/>
                                </a:cubicBezTo>
                                <a:cubicBezTo>
                                  <a:pt x="5" y="60"/>
                                  <a:pt x="5" y="59"/>
                                  <a:pt x="5" y="59"/>
                                </a:cubicBezTo>
                                <a:cubicBezTo>
                                  <a:pt x="4" y="59"/>
                                  <a:pt x="4" y="58"/>
                                  <a:pt x="4" y="58"/>
                                </a:cubicBezTo>
                                <a:cubicBezTo>
                                  <a:pt x="5" y="57"/>
                                  <a:pt x="4" y="56"/>
                                  <a:pt x="4" y="54"/>
                                </a:cubicBezTo>
                                <a:cubicBezTo>
                                  <a:pt x="4" y="55"/>
                                  <a:pt x="4" y="56"/>
                                  <a:pt x="4" y="57"/>
                                </a:cubicBezTo>
                                <a:cubicBezTo>
                                  <a:pt x="4" y="58"/>
                                  <a:pt x="4" y="60"/>
                                  <a:pt x="4" y="61"/>
                                </a:cubicBezTo>
                                <a:cubicBezTo>
                                  <a:pt x="4" y="60"/>
                                  <a:pt x="5" y="61"/>
                                  <a:pt x="4" y="62"/>
                                </a:cubicBezTo>
                                <a:cubicBezTo>
                                  <a:pt x="4" y="62"/>
                                  <a:pt x="4" y="61"/>
                                  <a:pt x="4" y="61"/>
                                </a:cubicBezTo>
                                <a:cubicBezTo>
                                  <a:pt x="4" y="62"/>
                                  <a:pt x="4" y="64"/>
                                  <a:pt x="4" y="65"/>
                                </a:cubicBezTo>
                                <a:cubicBezTo>
                                  <a:pt x="4" y="66"/>
                                  <a:pt x="5" y="66"/>
                                  <a:pt x="4" y="66"/>
                                </a:cubicBezTo>
                                <a:cubicBezTo>
                                  <a:pt x="3" y="70"/>
                                  <a:pt x="4" y="75"/>
                                  <a:pt x="4" y="79"/>
                                </a:cubicBezTo>
                                <a:cubicBezTo>
                                  <a:pt x="4" y="79"/>
                                  <a:pt x="5" y="80"/>
                                  <a:pt x="4" y="81"/>
                                </a:cubicBezTo>
                                <a:cubicBezTo>
                                  <a:pt x="3" y="81"/>
                                  <a:pt x="4" y="81"/>
                                  <a:pt x="4" y="81"/>
                                </a:cubicBezTo>
                                <a:cubicBezTo>
                                  <a:pt x="4" y="82"/>
                                  <a:pt x="4" y="84"/>
                                  <a:pt x="5" y="85"/>
                                </a:cubicBezTo>
                                <a:cubicBezTo>
                                  <a:pt x="5" y="85"/>
                                  <a:pt x="5" y="85"/>
                                  <a:pt x="4" y="85"/>
                                </a:cubicBezTo>
                                <a:cubicBezTo>
                                  <a:pt x="5" y="86"/>
                                  <a:pt x="5" y="87"/>
                                  <a:pt x="4" y="87"/>
                                </a:cubicBezTo>
                                <a:cubicBezTo>
                                  <a:pt x="4" y="87"/>
                                  <a:pt x="4" y="86"/>
                                  <a:pt x="4" y="86"/>
                                </a:cubicBezTo>
                                <a:cubicBezTo>
                                  <a:pt x="5" y="98"/>
                                  <a:pt x="5" y="98"/>
                                  <a:pt x="5" y="98"/>
                                </a:cubicBezTo>
                                <a:cubicBezTo>
                                  <a:pt x="5" y="98"/>
                                  <a:pt x="5" y="99"/>
                                  <a:pt x="5" y="100"/>
                                </a:cubicBezTo>
                                <a:cubicBezTo>
                                  <a:pt x="4" y="96"/>
                                  <a:pt x="4" y="93"/>
                                  <a:pt x="3" y="90"/>
                                </a:cubicBezTo>
                                <a:cubicBezTo>
                                  <a:pt x="3" y="87"/>
                                  <a:pt x="3" y="84"/>
                                  <a:pt x="2" y="81"/>
                                </a:cubicBezTo>
                                <a:cubicBezTo>
                                  <a:pt x="2" y="80"/>
                                  <a:pt x="2" y="80"/>
                                  <a:pt x="3" y="80"/>
                                </a:cubicBezTo>
                                <a:cubicBezTo>
                                  <a:pt x="3" y="80"/>
                                  <a:pt x="2" y="79"/>
                                  <a:pt x="2" y="79"/>
                                </a:cubicBezTo>
                                <a:cubicBezTo>
                                  <a:pt x="2" y="76"/>
                                  <a:pt x="2" y="73"/>
                                  <a:pt x="2" y="70"/>
                                </a:cubicBezTo>
                                <a:cubicBezTo>
                                  <a:pt x="2" y="70"/>
                                  <a:pt x="2" y="70"/>
                                  <a:pt x="2" y="69"/>
                                </a:cubicBezTo>
                                <a:cubicBezTo>
                                  <a:pt x="2" y="69"/>
                                  <a:pt x="2" y="68"/>
                                  <a:pt x="2" y="68"/>
                                </a:cubicBezTo>
                                <a:cubicBezTo>
                                  <a:pt x="1" y="58"/>
                                  <a:pt x="2" y="48"/>
                                  <a:pt x="2" y="38"/>
                                </a:cubicBezTo>
                                <a:cubicBezTo>
                                  <a:pt x="2" y="36"/>
                                  <a:pt x="3" y="35"/>
                                  <a:pt x="3" y="33"/>
                                </a:cubicBezTo>
                                <a:cubicBezTo>
                                  <a:pt x="3" y="33"/>
                                  <a:pt x="3" y="33"/>
                                  <a:pt x="3" y="33"/>
                                </a:cubicBezTo>
                                <a:cubicBezTo>
                                  <a:pt x="3" y="18"/>
                                  <a:pt x="3" y="18"/>
                                  <a:pt x="3" y="18"/>
                                </a:cubicBezTo>
                                <a:cubicBezTo>
                                  <a:pt x="3" y="17"/>
                                  <a:pt x="2" y="16"/>
                                  <a:pt x="3" y="15"/>
                                </a:cubicBezTo>
                                <a:cubicBezTo>
                                  <a:pt x="3" y="16"/>
                                  <a:pt x="4" y="15"/>
                                  <a:pt x="3" y="15"/>
                                </a:cubicBezTo>
                                <a:cubicBezTo>
                                  <a:pt x="3" y="15"/>
                                  <a:pt x="2" y="15"/>
                                  <a:pt x="2" y="14"/>
                                </a:cubicBezTo>
                                <a:cubicBezTo>
                                  <a:pt x="3" y="15"/>
                                  <a:pt x="4" y="14"/>
                                  <a:pt x="3" y="14"/>
                                </a:cubicBezTo>
                                <a:cubicBezTo>
                                  <a:pt x="3" y="13"/>
                                  <a:pt x="2" y="13"/>
                                  <a:pt x="1" y="13"/>
                                </a:cubicBezTo>
                                <a:cubicBezTo>
                                  <a:pt x="0" y="12"/>
                                  <a:pt x="0" y="11"/>
                                  <a:pt x="0" y="11"/>
                                </a:cubicBezTo>
                                <a:cubicBezTo>
                                  <a:pt x="1" y="9"/>
                                  <a:pt x="1" y="8"/>
                                  <a:pt x="2" y="7"/>
                                </a:cubicBezTo>
                                <a:cubicBezTo>
                                  <a:pt x="3" y="7"/>
                                  <a:pt x="3" y="7"/>
                                  <a:pt x="4" y="7"/>
                                </a:cubicBezTo>
                                <a:cubicBezTo>
                                  <a:pt x="4" y="1"/>
                                  <a:pt x="4" y="1"/>
                                  <a:pt x="4" y="1"/>
                                </a:cubicBezTo>
                                <a:cubicBezTo>
                                  <a:pt x="5" y="0"/>
                                  <a:pt x="6" y="0"/>
                                  <a:pt x="7" y="0"/>
                                </a:cubicBezTo>
                                <a:cubicBezTo>
                                  <a:pt x="7" y="2"/>
                                  <a:pt x="7" y="4"/>
                                  <a:pt x="7" y="6"/>
                                </a:cubicBezTo>
                                <a:cubicBezTo>
                                  <a:pt x="7" y="6"/>
                                  <a:pt x="8" y="7"/>
                                  <a:pt x="8" y="8"/>
                                </a:cubicBezTo>
                                <a:cubicBezTo>
                                  <a:pt x="8" y="8"/>
                                  <a:pt x="8" y="9"/>
                                  <a:pt x="8" y="9"/>
                                </a:cubicBezTo>
                                <a:cubicBezTo>
                                  <a:pt x="9" y="9"/>
                                  <a:pt x="10" y="8"/>
                                  <a:pt x="11" y="9"/>
                                </a:cubicBezTo>
                                <a:cubicBezTo>
                                  <a:pt x="11" y="10"/>
                                  <a:pt x="11" y="11"/>
                                  <a:pt x="12" y="11"/>
                                </a:cubicBezTo>
                                <a:cubicBezTo>
                                  <a:pt x="17" y="11"/>
                                  <a:pt x="21" y="12"/>
                                  <a:pt x="26" y="13"/>
                                </a:cubicBezTo>
                                <a:cubicBezTo>
                                  <a:pt x="27" y="13"/>
                                  <a:pt x="28" y="13"/>
                                  <a:pt x="28" y="13"/>
                                </a:cubicBezTo>
                                <a:cubicBezTo>
                                  <a:pt x="29" y="13"/>
                                  <a:pt x="31" y="14"/>
                                  <a:pt x="32" y="14"/>
                                </a:cubicBezTo>
                                <a:cubicBezTo>
                                  <a:pt x="32" y="14"/>
                                  <a:pt x="33" y="15"/>
                                  <a:pt x="33" y="15"/>
                                </a:cubicBezTo>
                                <a:cubicBezTo>
                                  <a:pt x="52" y="17"/>
                                  <a:pt x="72" y="21"/>
                                  <a:pt x="90" y="26"/>
                                </a:cubicBezTo>
                                <a:cubicBezTo>
                                  <a:pt x="93" y="27"/>
                                  <a:pt x="97" y="27"/>
                                  <a:pt x="100" y="28"/>
                                </a:cubicBezTo>
                                <a:cubicBezTo>
                                  <a:pt x="100" y="27"/>
                                  <a:pt x="99" y="27"/>
                                  <a:pt x="100" y="26"/>
                                </a:cubicBezTo>
                                <a:cubicBezTo>
                                  <a:pt x="101" y="26"/>
                                  <a:pt x="102" y="25"/>
                                  <a:pt x="103" y="25"/>
                                </a:cubicBezTo>
                                <a:cubicBezTo>
                                  <a:pt x="104" y="26"/>
                                  <a:pt x="103" y="26"/>
                                  <a:pt x="103" y="27"/>
                                </a:cubicBezTo>
                                <a:cubicBezTo>
                                  <a:pt x="103" y="28"/>
                                  <a:pt x="104" y="30"/>
                                  <a:pt x="104" y="31"/>
                                </a:cubicBezTo>
                                <a:cubicBezTo>
                                  <a:pt x="104" y="31"/>
                                  <a:pt x="105" y="31"/>
                                  <a:pt x="105" y="31"/>
                                </a:cubicBezTo>
                                <a:cubicBezTo>
                                  <a:pt x="105" y="32"/>
                                  <a:pt x="105" y="33"/>
                                  <a:pt x="106" y="33"/>
                                </a:cubicBezTo>
                                <a:cubicBezTo>
                                  <a:pt x="106" y="34"/>
                                  <a:pt x="104" y="35"/>
                                  <a:pt x="104" y="36"/>
                                </a:cubicBezTo>
                                <a:cubicBezTo>
                                  <a:pt x="105" y="42"/>
                                  <a:pt x="107" y="47"/>
                                  <a:pt x="108" y="53"/>
                                </a:cubicBezTo>
                                <a:cubicBezTo>
                                  <a:pt x="110" y="59"/>
                                  <a:pt x="110" y="59"/>
                                  <a:pt x="110" y="59"/>
                                </a:cubicBezTo>
                                <a:cubicBezTo>
                                  <a:pt x="110" y="60"/>
                                  <a:pt x="108" y="60"/>
                                  <a:pt x="107" y="61"/>
                                </a:cubicBezTo>
                                <a:cubicBezTo>
                                  <a:pt x="108" y="63"/>
                                  <a:pt x="108" y="64"/>
                                  <a:pt x="109" y="65"/>
                                </a:cubicBezTo>
                                <a:cubicBezTo>
                                  <a:pt x="109" y="65"/>
                                  <a:pt x="109" y="67"/>
                                  <a:pt x="108" y="67"/>
                                </a:cubicBezTo>
                                <a:cubicBezTo>
                                  <a:pt x="107" y="67"/>
                                  <a:pt x="106" y="67"/>
                                  <a:pt x="105" y="66"/>
                                </a:cubicBezTo>
                                <a:cubicBezTo>
                                  <a:pt x="104" y="64"/>
                                  <a:pt x="104" y="61"/>
                                  <a:pt x="104" y="58"/>
                                </a:cubicBezTo>
                                <a:cubicBezTo>
                                  <a:pt x="95" y="67"/>
                                  <a:pt x="95" y="67"/>
                                  <a:pt x="95" y="67"/>
                                </a:cubicBezTo>
                                <a:cubicBezTo>
                                  <a:pt x="92" y="69"/>
                                  <a:pt x="88" y="71"/>
                                  <a:pt x="85" y="74"/>
                                </a:cubicBezTo>
                                <a:cubicBezTo>
                                  <a:pt x="104" y="83"/>
                                  <a:pt x="133" y="91"/>
                                  <a:pt x="155" y="89"/>
                                </a:cubicBezTo>
                                <a:cubicBezTo>
                                  <a:pt x="167" y="89"/>
                                  <a:pt x="176" y="85"/>
                                  <a:pt x="186" y="83"/>
                                </a:cubicBezTo>
                                <a:cubicBezTo>
                                  <a:pt x="188" y="82"/>
                                  <a:pt x="191" y="81"/>
                                  <a:pt x="193" y="81"/>
                                </a:cubicBezTo>
                                <a:cubicBezTo>
                                  <a:pt x="194" y="81"/>
                                  <a:pt x="194" y="81"/>
                                  <a:pt x="194" y="80"/>
                                </a:cubicBezTo>
                                <a:cubicBezTo>
                                  <a:pt x="193" y="78"/>
                                  <a:pt x="193" y="76"/>
                                  <a:pt x="193" y="74"/>
                                </a:cubicBezTo>
                                <a:cubicBezTo>
                                  <a:pt x="193" y="73"/>
                                  <a:pt x="193" y="73"/>
                                  <a:pt x="193" y="72"/>
                                </a:cubicBezTo>
                                <a:cubicBezTo>
                                  <a:pt x="194" y="72"/>
                                  <a:pt x="195" y="72"/>
                                  <a:pt x="196" y="72"/>
                                </a:cubicBezTo>
                                <a:cubicBezTo>
                                  <a:pt x="196" y="75"/>
                                  <a:pt x="197" y="77"/>
                                  <a:pt x="198" y="79"/>
                                </a:cubicBezTo>
                                <a:cubicBezTo>
                                  <a:pt x="198" y="80"/>
                                  <a:pt x="199" y="79"/>
                                  <a:pt x="199" y="79"/>
                                </a:cubicBezTo>
                                <a:cubicBezTo>
                                  <a:pt x="198" y="77"/>
                                  <a:pt x="197" y="76"/>
                                  <a:pt x="197" y="74"/>
                                </a:cubicBezTo>
                                <a:cubicBezTo>
                                  <a:pt x="197" y="73"/>
                                  <a:pt x="197" y="73"/>
                                  <a:pt x="198" y="73"/>
                                </a:cubicBezTo>
                                <a:cubicBezTo>
                                  <a:pt x="198" y="73"/>
                                  <a:pt x="199" y="72"/>
                                  <a:pt x="200" y="72"/>
                                </a:cubicBezTo>
                                <a:cubicBezTo>
                                  <a:pt x="200" y="72"/>
                                  <a:pt x="201" y="73"/>
                                  <a:pt x="201" y="74"/>
                                </a:cubicBezTo>
                                <a:cubicBezTo>
                                  <a:pt x="207" y="96"/>
                                  <a:pt x="215" y="117"/>
                                  <a:pt x="222" y="138"/>
                                </a:cubicBezTo>
                                <a:cubicBezTo>
                                  <a:pt x="222" y="139"/>
                                  <a:pt x="223" y="140"/>
                                  <a:pt x="224" y="141"/>
                                </a:cubicBezTo>
                                <a:cubicBezTo>
                                  <a:pt x="224" y="141"/>
                                  <a:pt x="224" y="140"/>
                                  <a:pt x="224" y="140"/>
                                </a:cubicBezTo>
                                <a:cubicBezTo>
                                  <a:pt x="225" y="140"/>
                                  <a:pt x="226" y="140"/>
                                  <a:pt x="226" y="140"/>
                                </a:cubicBezTo>
                                <a:cubicBezTo>
                                  <a:pt x="226" y="141"/>
                                  <a:pt x="227" y="142"/>
                                  <a:pt x="226" y="142"/>
                                </a:cubicBezTo>
                                <a:cubicBezTo>
                                  <a:pt x="227" y="143"/>
                                  <a:pt x="227" y="142"/>
                                  <a:pt x="227" y="142"/>
                                </a:cubicBezTo>
                                <a:cubicBezTo>
                                  <a:pt x="229" y="138"/>
                                  <a:pt x="229" y="138"/>
                                  <a:pt x="229" y="138"/>
                                </a:cubicBezTo>
                                <a:cubicBezTo>
                                  <a:pt x="230" y="138"/>
                                  <a:pt x="231" y="138"/>
                                  <a:pt x="232" y="139"/>
                                </a:cubicBezTo>
                                <a:cubicBezTo>
                                  <a:pt x="232" y="139"/>
                                  <a:pt x="232" y="140"/>
                                  <a:pt x="232" y="1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9C63A"/>
                          </a:solidFill>
                          <a:ln>
                            <a:noFill/>
                          </a:ln>
                        </wps:spPr>
                        <wps:bodyPr vert="horz" wrap="square" lIns="0" tIns="0" rIns="0" bIns="0" numCol="1" anchor="ctr" anchorCtr="0" compatLnSpc="1"/>
                      </wps:wsp>
                      <wps:wsp>
                        <wps:cNvPr id="41" name="Freeform 13" descr="KSO_WM_UNIT_INDEX=1_3&amp;KSO_WM_UNIT_TYPE=q_i&amp;KSO_WM_UNIT_ID=wpsdiag20163441_5*q_i*1_3&amp;KSO_WM_UNIT_LAYERLEVEL=1_1&amp;KSO_WM_UNIT_CLEAR=1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"/>
                        <wps:cNvSpPr>
                          <a:spLocks noEditPoints="1"/>
                        </wps:cNvSpPr>
                        <wps:spPr bwMode="auto">
                          <a:xfrm rot="11874108">
                            <a:off x="1055061" y="376564"/>
                            <a:ext cx="83926" cy="66909"/>
                          </a:xfrm>
                          <a:custGeom>
                            <a:avLst/>
                            <a:gdLst>
                              <a:gd name="T0" fmla="*/ 202 w 232"/>
                              <a:gd name="T1" fmla="*/ 90 h 184"/>
                              <a:gd name="T2" fmla="*/ 21 w 232"/>
                              <a:gd name="T3" fmla="*/ 128 h 184"/>
                              <a:gd name="T4" fmla="*/ 108 w 232"/>
                              <a:gd name="T5" fmla="*/ 145 h 184"/>
                              <a:gd name="T6" fmla="*/ 208 w 232"/>
                              <a:gd name="T7" fmla="*/ 117 h 184"/>
                              <a:gd name="T8" fmla="*/ 4 w 232"/>
                              <a:gd name="T9" fmla="*/ 84 h 184"/>
                              <a:gd name="T10" fmla="*/ 110 w 232"/>
                              <a:gd name="T11" fmla="*/ 159 h 184"/>
                              <a:gd name="T12" fmla="*/ 116 w 232"/>
                              <a:gd name="T13" fmla="*/ 162 h 184"/>
                              <a:gd name="T14" fmla="*/ 28 w 232"/>
                              <a:gd name="T15" fmla="*/ 120 h 184"/>
                              <a:gd name="T16" fmla="*/ 28 w 232"/>
                              <a:gd name="T17" fmla="*/ 120 h 184"/>
                              <a:gd name="T18" fmla="*/ 93 w 232"/>
                              <a:gd name="T19" fmla="*/ 153 h 184"/>
                              <a:gd name="T20" fmla="*/ 25 w 232"/>
                              <a:gd name="T21" fmla="*/ 129 h 184"/>
                              <a:gd name="T22" fmla="*/ 160 w 232"/>
                              <a:gd name="T23" fmla="*/ 171 h 184"/>
                              <a:gd name="T24" fmla="*/ 111 w 232"/>
                              <a:gd name="T25" fmla="*/ 151 h 184"/>
                              <a:gd name="T26" fmla="*/ 134 w 232"/>
                              <a:gd name="T27" fmla="*/ 157 h 184"/>
                              <a:gd name="T28" fmla="*/ 37 w 232"/>
                              <a:gd name="T29" fmla="*/ 126 h 184"/>
                              <a:gd name="T30" fmla="*/ 127 w 232"/>
                              <a:gd name="T31" fmla="*/ 153 h 184"/>
                              <a:gd name="T32" fmla="*/ 100 w 232"/>
                              <a:gd name="T33" fmla="*/ 148 h 184"/>
                              <a:gd name="T34" fmla="*/ 105 w 232"/>
                              <a:gd name="T35" fmla="*/ 151 h 184"/>
                              <a:gd name="T36" fmla="*/ 134 w 232"/>
                              <a:gd name="T37" fmla="*/ 154 h 184"/>
                              <a:gd name="T38" fmla="*/ 174 w 232"/>
                              <a:gd name="T39" fmla="*/ 168 h 184"/>
                              <a:gd name="T40" fmla="*/ 84 w 232"/>
                              <a:gd name="T41" fmla="*/ 133 h 184"/>
                              <a:gd name="T42" fmla="*/ 103 w 232"/>
                              <a:gd name="T43" fmla="*/ 157 h 184"/>
                              <a:gd name="T44" fmla="*/ 180 w 232"/>
                              <a:gd name="T45" fmla="*/ 164 h 184"/>
                              <a:gd name="T46" fmla="*/ 145 w 232"/>
                              <a:gd name="T47" fmla="*/ 158 h 184"/>
                              <a:gd name="T48" fmla="*/ 140 w 232"/>
                              <a:gd name="T49" fmla="*/ 156 h 184"/>
                              <a:gd name="T50" fmla="*/ 96 w 232"/>
                              <a:gd name="T51" fmla="*/ 146 h 184"/>
                              <a:gd name="T52" fmla="*/ 98 w 232"/>
                              <a:gd name="T53" fmla="*/ 140 h 184"/>
                              <a:gd name="T54" fmla="*/ 155 w 232"/>
                              <a:gd name="T55" fmla="*/ 166 h 184"/>
                              <a:gd name="T56" fmla="*/ 147 w 232"/>
                              <a:gd name="T57" fmla="*/ 164 h 184"/>
                              <a:gd name="T58" fmla="*/ 12 w 232"/>
                              <a:gd name="T59" fmla="*/ 38 h 184"/>
                              <a:gd name="T60" fmla="*/ 142 w 232"/>
                              <a:gd name="T61" fmla="*/ 156 h 184"/>
                              <a:gd name="T62" fmla="*/ 83 w 232"/>
                              <a:gd name="T63" fmla="*/ 70 h 184"/>
                              <a:gd name="T64" fmla="*/ 173 w 232"/>
                              <a:gd name="T65" fmla="*/ 159 h 184"/>
                              <a:gd name="T66" fmla="*/ 157 w 232"/>
                              <a:gd name="T67" fmla="*/ 158 h 184"/>
                              <a:gd name="T68" fmla="*/ 144 w 232"/>
                              <a:gd name="T69" fmla="*/ 164 h 184"/>
                              <a:gd name="T70" fmla="*/ 85 w 232"/>
                              <a:gd name="T71" fmla="*/ 133 h 184"/>
                              <a:gd name="T72" fmla="*/ 32 w 232"/>
                              <a:gd name="T73" fmla="*/ 23 h 184"/>
                              <a:gd name="T74" fmla="*/ 17 w 232"/>
                              <a:gd name="T75" fmla="*/ 49 h 184"/>
                              <a:gd name="T76" fmla="*/ 88 w 232"/>
                              <a:gd name="T77" fmla="*/ 67 h 184"/>
                              <a:gd name="T78" fmla="*/ 14 w 232"/>
                              <a:gd name="T79" fmla="*/ 45 h 184"/>
                              <a:gd name="T80" fmla="*/ 94 w 232"/>
                              <a:gd name="T81" fmla="*/ 60 h 184"/>
                              <a:gd name="T82" fmla="*/ 59 w 232"/>
                              <a:gd name="T83" fmla="*/ 114 h 184"/>
                              <a:gd name="T84" fmla="*/ 24 w 232"/>
                              <a:gd name="T85" fmla="*/ 54 h 184"/>
                              <a:gd name="T86" fmla="*/ 19 w 232"/>
                              <a:gd name="T87" fmla="*/ 120 h 184"/>
                              <a:gd name="T88" fmla="*/ 153 w 232"/>
                              <a:gd name="T89" fmla="*/ 147 h 184"/>
                              <a:gd name="T90" fmla="*/ 204 w 232"/>
                              <a:gd name="T91" fmla="*/ 129 h 184"/>
                              <a:gd name="T92" fmla="*/ 186 w 232"/>
                              <a:gd name="T93" fmla="*/ 132 h 184"/>
                              <a:gd name="T94" fmla="*/ 168 w 232"/>
                              <a:gd name="T95" fmla="*/ 117 h 184"/>
                              <a:gd name="T96" fmla="*/ 192 w 232"/>
                              <a:gd name="T97" fmla="*/ 108 h 184"/>
                              <a:gd name="T98" fmla="*/ 64 w 232"/>
                              <a:gd name="T99" fmla="*/ 66 h 184"/>
                              <a:gd name="T100" fmla="*/ 47 w 232"/>
                              <a:gd name="T101" fmla="*/ 31 h 184"/>
                              <a:gd name="T102" fmla="*/ 40 w 232"/>
                              <a:gd name="T103" fmla="*/ 59 h 184"/>
                              <a:gd name="T104" fmla="*/ 28 w 232"/>
                              <a:gd name="T105" fmla="*/ 61 h 184"/>
                              <a:gd name="T106" fmla="*/ 209 w 232"/>
                              <a:gd name="T107" fmla="*/ 172 h 184"/>
                              <a:gd name="T108" fmla="*/ 162 w 232"/>
                              <a:gd name="T109" fmla="*/ 176 h 184"/>
                              <a:gd name="T110" fmla="*/ 47 w 232"/>
                              <a:gd name="T111" fmla="*/ 126 h 184"/>
                              <a:gd name="T112" fmla="*/ 6 w 232"/>
                              <a:gd name="T113" fmla="*/ 74 h 184"/>
                              <a:gd name="T114" fmla="*/ 4 w 232"/>
                              <a:gd name="T115" fmla="*/ 81 h 184"/>
                              <a:gd name="T116" fmla="*/ 2 w 232"/>
                              <a:gd name="T117" fmla="*/ 38 h 184"/>
                              <a:gd name="T118" fmla="*/ 7 w 232"/>
                              <a:gd name="T119" fmla="*/ 6 h 184"/>
                              <a:gd name="T120" fmla="*/ 104 w 232"/>
                              <a:gd name="T121" fmla="*/ 31 h 184"/>
                              <a:gd name="T122" fmla="*/ 186 w 232"/>
                              <a:gd name="T123" fmla="*/ 83 h 184"/>
                              <a:gd name="T124" fmla="*/ 224 w 232"/>
                              <a:gd name="T125" fmla="*/ 14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32" h="184">
                                <a:moveTo>
                                  <a:pt x="191" y="61"/>
                                </a:moveTo>
                                <a:cubicBezTo>
                                  <a:pt x="191" y="61"/>
                                  <a:pt x="191" y="62"/>
                                  <a:pt x="191" y="62"/>
                                </a:cubicBezTo>
                                <a:cubicBezTo>
                                  <a:pt x="190" y="62"/>
                                  <a:pt x="191" y="61"/>
                                  <a:pt x="191" y="61"/>
                                </a:cubicBezTo>
                                <a:cubicBezTo>
                                  <a:pt x="191" y="61"/>
                                  <a:pt x="191" y="61"/>
                                  <a:pt x="191" y="61"/>
                                </a:cubicBezTo>
                                <a:close/>
                                <a:moveTo>
                                  <a:pt x="16" y="50"/>
                                </a:moveTo>
                                <a:cubicBezTo>
                                  <a:pt x="16" y="50"/>
                                  <a:pt x="16" y="50"/>
                                  <a:pt x="16" y="50"/>
                                </a:cubicBezTo>
                                <a:cubicBezTo>
                                  <a:pt x="16" y="50"/>
                                  <a:pt x="16" y="50"/>
                                  <a:pt x="16" y="49"/>
                                </a:cubicBezTo>
                                <a:cubicBezTo>
                                  <a:pt x="16" y="51"/>
                                  <a:pt x="16" y="51"/>
                                  <a:pt x="16" y="51"/>
                                </a:cubicBezTo>
                                <a:cubicBezTo>
                                  <a:pt x="15" y="51"/>
                                  <a:pt x="15" y="51"/>
                                  <a:pt x="15" y="51"/>
                                </a:cubicBezTo>
                                <a:cubicBezTo>
                                  <a:pt x="16" y="51"/>
                                  <a:pt x="16" y="51"/>
                                  <a:pt x="16" y="51"/>
                                </a:cubicBezTo>
                                <a:cubicBezTo>
                                  <a:pt x="16" y="50"/>
                                  <a:pt x="16" y="50"/>
                                  <a:pt x="16" y="50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201" y="89"/>
                                  <a:pt x="201" y="89"/>
                                  <a:pt x="201" y="89"/>
                                </a:cubicBezTo>
                                <a:cubicBezTo>
                                  <a:pt x="201" y="90"/>
                                  <a:pt x="201" y="90"/>
                                  <a:pt x="202" y="90"/>
                                </a:cubicBezTo>
                                <a:cubicBezTo>
                                  <a:pt x="201" y="90"/>
                                  <a:pt x="201" y="89"/>
                                  <a:pt x="201" y="89"/>
                                </a:cubicBezTo>
                                <a:lnTo>
                                  <a:pt x="201" y="88"/>
                                </a:lnTo>
                                <a:close/>
                                <a:moveTo>
                                  <a:pt x="81" y="71"/>
                                </a:moveTo>
                                <a:cubicBezTo>
                                  <a:pt x="81" y="69"/>
                                  <a:pt x="81" y="69"/>
                                  <a:pt x="81" y="69"/>
                                </a:cubicBezTo>
                                <a:cubicBezTo>
                                  <a:pt x="80" y="69"/>
                                  <a:pt x="81" y="70"/>
                                  <a:pt x="81" y="70"/>
                                </a:cubicBezTo>
                                <a:cubicBezTo>
                                  <a:pt x="81" y="71"/>
                                  <a:pt x="81" y="71"/>
                                  <a:pt x="81" y="71"/>
                                </a:cubicBezTo>
                                <a:close/>
                                <a:moveTo>
                                  <a:pt x="91" y="82"/>
                                </a:moveTo>
                                <a:cubicBezTo>
                                  <a:pt x="91" y="81"/>
                                  <a:pt x="90" y="81"/>
                                  <a:pt x="89" y="81"/>
                                </a:cubicBezTo>
                                <a:cubicBezTo>
                                  <a:pt x="89" y="82"/>
                                  <a:pt x="90" y="82"/>
                                  <a:pt x="91" y="82"/>
                                </a:cubicBezTo>
                                <a:close/>
                                <a:moveTo>
                                  <a:pt x="21" y="128"/>
                                </a:moveTo>
                                <a:cubicBezTo>
                                  <a:pt x="21" y="128"/>
                                  <a:pt x="21" y="129"/>
                                  <a:pt x="21" y="129"/>
                                </a:cubicBezTo>
                                <a:cubicBezTo>
                                  <a:pt x="21" y="130"/>
                                  <a:pt x="21" y="130"/>
                                  <a:pt x="21" y="130"/>
                                </a:cubicBezTo>
                                <a:cubicBezTo>
                                  <a:pt x="21" y="129"/>
                                  <a:pt x="21" y="129"/>
                                  <a:pt x="21" y="129"/>
                                </a:cubicBezTo>
                                <a:cubicBezTo>
                                  <a:pt x="21" y="129"/>
                                  <a:pt x="21" y="128"/>
                                  <a:pt x="21" y="128"/>
                                </a:cubicBezTo>
                                <a:close/>
                                <a:moveTo>
                                  <a:pt x="143" y="168"/>
                                </a:moveTo>
                                <a:cubicBezTo>
                                  <a:pt x="143" y="168"/>
                                  <a:pt x="143" y="168"/>
                                  <a:pt x="143" y="169"/>
                                </a:cubicBezTo>
                                <a:cubicBezTo>
                                  <a:pt x="143" y="169"/>
                                  <a:pt x="144" y="169"/>
                                  <a:pt x="145" y="168"/>
                                </a:cubicBezTo>
                                <a:cubicBezTo>
                                  <a:pt x="144" y="168"/>
                                  <a:pt x="144" y="168"/>
                                  <a:pt x="143" y="168"/>
                                </a:cubicBezTo>
                                <a:close/>
                                <a:moveTo>
                                  <a:pt x="4" y="52"/>
                                </a:moveTo>
                                <a:cubicBezTo>
                                  <a:pt x="4" y="52"/>
                                  <a:pt x="4" y="52"/>
                                  <a:pt x="4" y="52"/>
                                </a:cubicBezTo>
                                <a:cubicBezTo>
                                  <a:pt x="4" y="53"/>
                                  <a:pt x="4" y="54"/>
                                  <a:pt x="4" y="54"/>
                                </a:cubicBezTo>
                                <a:lnTo>
                                  <a:pt x="4" y="52"/>
                                </a:lnTo>
                                <a:close/>
                                <a:moveTo>
                                  <a:pt x="185" y="153"/>
                                </a:moveTo>
                                <a:cubicBezTo>
                                  <a:pt x="185" y="154"/>
                                  <a:pt x="185" y="153"/>
                                  <a:pt x="185" y="153"/>
                                </a:cubicBezTo>
                                <a:cubicBezTo>
                                  <a:pt x="184" y="153"/>
                                  <a:pt x="184" y="154"/>
                                  <a:pt x="185" y="154"/>
                                </a:cubicBezTo>
                                <a:cubicBezTo>
                                  <a:pt x="185" y="154"/>
                                  <a:pt x="186" y="154"/>
                                  <a:pt x="185" y="153"/>
                                </a:cubicBezTo>
                                <a:close/>
                                <a:moveTo>
                                  <a:pt x="108" y="145"/>
                                </a:moveTo>
                                <a:cubicBezTo>
                                  <a:pt x="108" y="145"/>
                                  <a:pt x="108" y="145"/>
                                  <a:pt x="108" y="145"/>
                                </a:cubicBezTo>
                                <a:cubicBezTo>
                                  <a:pt x="108" y="146"/>
                                  <a:pt x="108" y="147"/>
                                  <a:pt x="108" y="147"/>
                                </a:cubicBezTo>
                                <a:cubicBezTo>
                                  <a:pt x="108" y="146"/>
                                  <a:pt x="109" y="146"/>
                                  <a:pt x="108" y="145"/>
                                </a:cubicBezTo>
                                <a:close/>
                                <a:moveTo>
                                  <a:pt x="25" y="136"/>
                                </a:moveTo>
                                <a:cubicBezTo>
                                  <a:pt x="25" y="136"/>
                                  <a:pt x="26" y="135"/>
                                  <a:pt x="25" y="135"/>
                                </a:cubicBezTo>
                                <a:cubicBezTo>
                                  <a:pt x="25" y="135"/>
                                  <a:pt x="26" y="137"/>
                                  <a:pt x="25" y="136"/>
                                </a:cubicBezTo>
                                <a:close/>
                                <a:moveTo>
                                  <a:pt x="175" y="171"/>
                                </a:moveTo>
                                <a:cubicBezTo>
                                  <a:pt x="174" y="171"/>
                                  <a:pt x="173" y="171"/>
                                  <a:pt x="173" y="172"/>
                                </a:cubicBezTo>
                                <a:cubicBezTo>
                                  <a:pt x="174" y="172"/>
                                  <a:pt x="175" y="172"/>
                                  <a:pt x="176" y="172"/>
                                </a:cubicBezTo>
                                <a:cubicBezTo>
                                  <a:pt x="175" y="171"/>
                                  <a:pt x="175" y="171"/>
                                  <a:pt x="175" y="171"/>
                                </a:cubicBezTo>
                                <a:close/>
                                <a:moveTo>
                                  <a:pt x="14" y="33"/>
                                </a:moveTo>
                                <a:cubicBezTo>
                                  <a:pt x="14" y="34"/>
                                  <a:pt x="13" y="34"/>
                                  <a:pt x="13" y="35"/>
                                </a:cubicBezTo>
                                <a:cubicBezTo>
                                  <a:pt x="13" y="35"/>
                                  <a:pt x="14" y="34"/>
                                  <a:pt x="14" y="33"/>
                                </a:cubicBezTo>
                                <a:close/>
                                <a:moveTo>
                                  <a:pt x="209" y="119"/>
                                </a:moveTo>
                                <a:cubicBezTo>
                                  <a:pt x="209" y="119"/>
                                  <a:pt x="208" y="118"/>
                                  <a:pt x="208" y="117"/>
                                </a:cubicBezTo>
                                <a:cubicBezTo>
                                  <a:pt x="208" y="118"/>
                                  <a:pt x="208" y="119"/>
                                  <a:pt x="209" y="119"/>
                                </a:cubicBezTo>
                                <a:close/>
                                <a:moveTo>
                                  <a:pt x="5" y="87"/>
                                </a:moveTo>
                                <a:cubicBezTo>
                                  <a:pt x="5" y="88"/>
                                  <a:pt x="5" y="89"/>
                                  <a:pt x="5" y="89"/>
                                </a:cubicBezTo>
                                <a:cubicBezTo>
                                  <a:pt x="4" y="88"/>
                                  <a:pt x="4" y="88"/>
                                  <a:pt x="4" y="87"/>
                                </a:cubicBezTo>
                                <a:lnTo>
                                  <a:pt x="5" y="87"/>
                                </a:lnTo>
                                <a:close/>
                                <a:moveTo>
                                  <a:pt x="24" y="123"/>
                                </a:moveTo>
                                <a:cubicBezTo>
                                  <a:pt x="24" y="121"/>
                                  <a:pt x="24" y="121"/>
                                  <a:pt x="24" y="121"/>
                                </a:cubicBezTo>
                                <a:cubicBezTo>
                                  <a:pt x="23" y="121"/>
                                  <a:pt x="24" y="122"/>
                                  <a:pt x="24" y="123"/>
                                </a:cubicBezTo>
                                <a:cubicBezTo>
                                  <a:pt x="24" y="123"/>
                                  <a:pt x="24" y="123"/>
                                  <a:pt x="24" y="123"/>
                                </a:cubicBezTo>
                                <a:close/>
                                <a:moveTo>
                                  <a:pt x="21" y="128"/>
                                </a:moveTo>
                                <a:cubicBezTo>
                                  <a:pt x="21" y="127"/>
                                  <a:pt x="21" y="126"/>
                                  <a:pt x="20" y="126"/>
                                </a:cubicBezTo>
                                <a:cubicBezTo>
                                  <a:pt x="20" y="126"/>
                                  <a:pt x="20" y="127"/>
                                  <a:pt x="21" y="128"/>
                                </a:cubicBezTo>
                                <a:close/>
                                <a:moveTo>
                                  <a:pt x="4" y="84"/>
                                </a:moveTo>
                                <a:cubicBezTo>
                                  <a:pt x="4" y="83"/>
                                  <a:pt x="3" y="84"/>
                                  <a:pt x="4" y="84"/>
                                </a:cubicBezTo>
                                <a:cubicBezTo>
                                  <a:pt x="4" y="84"/>
                                  <a:pt x="3" y="86"/>
                                  <a:pt x="4" y="85"/>
                                </a:cubicBezTo>
                                <a:cubicBezTo>
                                  <a:pt x="4" y="85"/>
                                  <a:pt x="4" y="84"/>
                                  <a:pt x="4" y="84"/>
                                </a:cubicBezTo>
                                <a:close/>
                                <a:moveTo>
                                  <a:pt x="103" y="139"/>
                                </a:moveTo>
                                <a:cubicBezTo>
                                  <a:pt x="102" y="139"/>
                                  <a:pt x="102" y="139"/>
                                  <a:pt x="102" y="139"/>
                                </a:cubicBezTo>
                                <a:cubicBezTo>
                                  <a:pt x="102" y="139"/>
                                  <a:pt x="103" y="140"/>
                                  <a:pt x="104" y="139"/>
                                </a:cubicBezTo>
                                <a:cubicBezTo>
                                  <a:pt x="104" y="139"/>
                                  <a:pt x="103" y="139"/>
                                  <a:pt x="103" y="139"/>
                                </a:cubicBezTo>
                                <a:close/>
                                <a:moveTo>
                                  <a:pt x="87" y="67"/>
                                </a:moveTo>
                                <a:cubicBezTo>
                                  <a:pt x="87" y="66"/>
                                  <a:pt x="86" y="66"/>
                                  <a:pt x="86" y="67"/>
                                </a:cubicBezTo>
                                <a:cubicBezTo>
                                  <a:pt x="86" y="67"/>
                                  <a:pt x="86" y="69"/>
                                  <a:pt x="87" y="68"/>
                                </a:cubicBezTo>
                                <a:cubicBezTo>
                                  <a:pt x="87" y="68"/>
                                  <a:pt x="87" y="67"/>
                                  <a:pt x="87" y="67"/>
                                </a:cubicBezTo>
                                <a:close/>
                                <a:moveTo>
                                  <a:pt x="191" y="170"/>
                                </a:moveTo>
                                <a:cubicBezTo>
                                  <a:pt x="191" y="170"/>
                                  <a:pt x="190" y="171"/>
                                  <a:pt x="189" y="172"/>
                                </a:cubicBezTo>
                                <a:cubicBezTo>
                                  <a:pt x="190" y="171"/>
                                  <a:pt x="191" y="171"/>
                                  <a:pt x="191" y="170"/>
                                </a:cubicBezTo>
                                <a:close/>
                                <a:moveTo>
                                  <a:pt x="110" y="159"/>
                                </a:moveTo>
                                <a:cubicBezTo>
                                  <a:pt x="109" y="159"/>
                                  <a:pt x="111" y="160"/>
                                  <a:pt x="109" y="160"/>
                                </a:cubicBezTo>
                                <a:cubicBezTo>
                                  <a:pt x="110" y="161"/>
                                  <a:pt x="110" y="161"/>
                                  <a:pt x="110" y="161"/>
                                </a:cubicBezTo>
                                <a:cubicBezTo>
                                  <a:pt x="110" y="160"/>
                                  <a:pt x="111" y="160"/>
                                  <a:pt x="110" y="159"/>
                                </a:cubicBezTo>
                                <a:close/>
                                <a:moveTo>
                                  <a:pt x="27" y="122"/>
                                </a:moveTo>
                                <a:cubicBezTo>
                                  <a:pt x="28" y="121"/>
                                  <a:pt x="27" y="120"/>
                                  <a:pt x="27" y="118"/>
                                </a:cubicBezTo>
                                <a:cubicBezTo>
                                  <a:pt x="27" y="120"/>
                                  <a:pt x="27" y="121"/>
                                  <a:pt x="27" y="122"/>
                                </a:cubicBezTo>
                                <a:cubicBezTo>
                                  <a:pt x="27" y="122"/>
                                  <a:pt x="27" y="122"/>
                                  <a:pt x="27" y="122"/>
                                </a:cubicBezTo>
                                <a:close/>
                                <a:moveTo>
                                  <a:pt x="195" y="170"/>
                                </a:moveTo>
                                <a:cubicBezTo>
                                  <a:pt x="194" y="170"/>
                                  <a:pt x="193" y="171"/>
                                  <a:pt x="193" y="172"/>
                                </a:cubicBezTo>
                                <a:cubicBezTo>
                                  <a:pt x="194" y="172"/>
                                  <a:pt x="195" y="171"/>
                                  <a:pt x="195" y="170"/>
                                </a:cubicBezTo>
                                <a:close/>
                                <a:moveTo>
                                  <a:pt x="116" y="162"/>
                                </a:moveTo>
                                <a:cubicBezTo>
                                  <a:pt x="116" y="162"/>
                                  <a:pt x="116" y="162"/>
                                  <a:pt x="115" y="162"/>
                                </a:cubicBezTo>
                                <a:cubicBezTo>
                                  <a:pt x="115" y="162"/>
                                  <a:pt x="116" y="163"/>
                                  <a:pt x="116" y="163"/>
                                </a:cubicBezTo>
                                <a:cubicBezTo>
                                  <a:pt x="116" y="163"/>
                                  <a:pt x="117" y="162"/>
                                  <a:pt x="116" y="162"/>
                                </a:cubicBezTo>
                                <a:close/>
                                <a:moveTo>
                                  <a:pt x="92" y="152"/>
                                </a:moveTo>
                                <a:cubicBezTo>
                                  <a:pt x="91" y="151"/>
                                  <a:pt x="90" y="151"/>
                                  <a:pt x="89" y="150"/>
                                </a:cubicBezTo>
                                <a:cubicBezTo>
                                  <a:pt x="90" y="151"/>
                                  <a:pt x="91" y="152"/>
                                  <a:pt x="92" y="152"/>
                                </a:cubicBezTo>
                                <a:cubicBezTo>
                                  <a:pt x="92" y="152"/>
                                  <a:pt x="92" y="152"/>
                                  <a:pt x="92" y="152"/>
                                </a:cubicBezTo>
                                <a:close/>
                                <a:moveTo>
                                  <a:pt x="98" y="155"/>
                                </a:moveTo>
                                <a:cubicBezTo>
                                  <a:pt x="98" y="155"/>
                                  <a:pt x="98" y="154"/>
                                  <a:pt x="98" y="154"/>
                                </a:cubicBezTo>
                                <a:cubicBezTo>
                                  <a:pt x="97" y="155"/>
                                  <a:pt x="98" y="156"/>
                                  <a:pt x="99" y="156"/>
                                </a:cubicBezTo>
                                <a:cubicBezTo>
                                  <a:pt x="99" y="156"/>
                                  <a:pt x="99" y="155"/>
                                  <a:pt x="99" y="155"/>
                                </a:cubicBezTo>
                                <a:cubicBezTo>
                                  <a:pt x="99" y="155"/>
                                  <a:pt x="98" y="155"/>
                                  <a:pt x="98" y="155"/>
                                </a:cubicBezTo>
                                <a:close/>
                                <a:moveTo>
                                  <a:pt x="107" y="149"/>
                                </a:moveTo>
                                <a:cubicBezTo>
                                  <a:pt x="106" y="149"/>
                                  <a:pt x="106" y="149"/>
                                  <a:pt x="106" y="149"/>
                                </a:cubicBezTo>
                                <a:cubicBezTo>
                                  <a:pt x="106" y="150"/>
                                  <a:pt x="106" y="153"/>
                                  <a:pt x="106" y="153"/>
                                </a:cubicBezTo>
                                <a:cubicBezTo>
                                  <a:pt x="106" y="152"/>
                                  <a:pt x="106" y="151"/>
                                  <a:pt x="107" y="149"/>
                                </a:cubicBezTo>
                                <a:close/>
                                <a:moveTo>
                                  <a:pt x="28" y="120"/>
                                </a:moveTo>
                                <a:cubicBezTo>
                                  <a:pt x="28" y="119"/>
                                  <a:pt x="29" y="118"/>
                                  <a:pt x="29" y="117"/>
                                </a:cubicBezTo>
                                <a:cubicBezTo>
                                  <a:pt x="28" y="117"/>
                                  <a:pt x="28" y="118"/>
                                  <a:pt x="28" y="118"/>
                                </a:cubicBezTo>
                                <a:cubicBezTo>
                                  <a:pt x="28" y="119"/>
                                  <a:pt x="28" y="119"/>
                                  <a:pt x="28" y="120"/>
                                </a:cubicBezTo>
                                <a:close/>
                                <a:moveTo>
                                  <a:pt x="139" y="167"/>
                                </a:moveTo>
                                <a:cubicBezTo>
                                  <a:pt x="138" y="168"/>
                                  <a:pt x="137" y="167"/>
                                  <a:pt x="136" y="168"/>
                                </a:cubicBezTo>
                                <a:cubicBezTo>
                                  <a:pt x="137" y="168"/>
                                  <a:pt x="139" y="168"/>
                                  <a:pt x="139" y="168"/>
                                </a:cubicBezTo>
                                <a:cubicBezTo>
                                  <a:pt x="140" y="168"/>
                                  <a:pt x="140" y="167"/>
                                  <a:pt x="139" y="167"/>
                                </a:cubicBezTo>
                                <a:close/>
                                <a:moveTo>
                                  <a:pt x="28" y="120"/>
                                </a:moveTo>
                                <a:cubicBezTo>
                                  <a:pt x="28" y="121"/>
                                  <a:pt x="29" y="122"/>
                                  <a:pt x="29" y="124"/>
                                </a:cubicBezTo>
                                <a:cubicBezTo>
                                  <a:pt x="29" y="124"/>
                                  <a:pt x="29" y="124"/>
                                  <a:pt x="29" y="124"/>
                                </a:cubicBezTo>
                                <a:cubicBezTo>
                                  <a:pt x="29" y="125"/>
                                  <a:pt x="29" y="125"/>
                                  <a:pt x="29" y="125"/>
                                </a:cubicBezTo>
                                <a:cubicBezTo>
                                  <a:pt x="29" y="124"/>
                                  <a:pt x="29" y="124"/>
                                  <a:pt x="29" y="124"/>
                                </a:cubicBezTo>
                                <a:cubicBezTo>
                                  <a:pt x="29" y="123"/>
                                  <a:pt x="29" y="121"/>
                                  <a:pt x="29" y="120"/>
                                </a:cubicBezTo>
                                <a:cubicBezTo>
                                  <a:pt x="29" y="120"/>
                                  <a:pt x="28" y="120"/>
                                  <a:pt x="28" y="120"/>
                                </a:cubicBezTo>
                                <a:close/>
                                <a:moveTo>
                                  <a:pt x="179" y="154"/>
                                </a:moveTo>
                                <a:cubicBezTo>
                                  <a:pt x="180" y="154"/>
                                  <a:pt x="182" y="154"/>
                                  <a:pt x="183" y="154"/>
                                </a:cubicBezTo>
                                <a:cubicBezTo>
                                  <a:pt x="182" y="154"/>
                                  <a:pt x="181" y="154"/>
                                  <a:pt x="181" y="153"/>
                                </a:cubicBezTo>
                                <a:cubicBezTo>
                                  <a:pt x="180" y="154"/>
                                  <a:pt x="180" y="154"/>
                                  <a:pt x="179" y="154"/>
                                </a:cubicBezTo>
                                <a:close/>
                                <a:moveTo>
                                  <a:pt x="114" y="148"/>
                                </a:moveTo>
                                <a:cubicBezTo>
                                  <a:pt x="114" y="149"/>
                                  <a:pt x="114" y="150"/>
                                  <a:pt x="114" y="151"/>
                                </a:cubicBezTo>
                                <a:cubicBezTo>
                                  <a:pt x="114" y="150"/>
                                  <a:pt x="114" y="149"/>
                                  <a:pt x="115" y="149"/>
                                </a:cubicBezTo>
                                <a:cubicBezTo>
                                  <a:pt x="115" y="148"/>
                                  <a:pt x="115" y="148"/>
                                  <a:pt x="114" y="148"/>
                                </a:cubicBezTo>
                                <a:close/>
                                <a:moveTo>
                                  <a:pt x="156" y="154"/>
                                </a:moveTo>
                                <a:cubicBezTo>
                                  <a:pt x="156" y="154"/>
                                  <a:pt x="156" y="153"/>
                                  <a:pt x="156" y="153"/>
                                </a:cubicBezTo>
                                <a:cubicBezTo>
                                  <a:pt x="155" y="153"/>
                                  <a:pt x="153" y="153"/>
                                  <a:pt x="152" y="153"/>
                                </a:cubicBezTo>
                                <a:lnTo>
                                  <a:pt x="156" y="154"/>
                                </a:lnTo>
                                <a:close/>
                                <a:moveTo>
                                  <a:pt x="96" y="154"/>
                                </a:moveTo>
                                <a:cubicBezTo>
                                  <a:pt x="95" y="153"/>
                                  <a:pt x="94" y="153"/>
                                  <a:pt x="93" y="153"/>
                                </a:cubicBezTo>
                                <a:cubicBezTo>
                                  <a:pt x="94" y="154"/>
                                  <a:pt x="95" y="154"/>
                                  <a:pt x="96" y="155"/>
                                </a:cubicBezTo>
                                <a:cubicBezTo>
                                  <a:pt x="96" y="155"/>
                                  <a:pt x="96" y="154"/>
                                  <a:pt x="96" y="154"/>
                                </a:cubicBezTo>
                                <a:close/>
                                <a:moveTo>
                                  <a:pt x="171" y="171"/>
                                </a:moveTo>
                                <a:cubicBezTo>
                                  <a:pt x="170" y="172"/>
                                  <a:pt x="169" y="171"/>
                                  <a:pt x="168" y="171"/>
                                </a:cubicBezTo>
                                <a:cubicBezTo>
                                  <a:pt x="168" y="171"/>
                                  <a:pt x="168" y="172"/>
                                  <a:pt x="168" y="172"/>
                                </a:cubicBezTo>
                                <a:cubicBezTo>
                                  <a:pt x="169" y="172"/>
                                  <a:pt x="170" y="172"/>
                                  <a:pt x="170" y="172"/>
                                </a:cubicBezTo>
                                <a:cubicBezTo>
                                  <a:pt x="171" y="172"/>
                                  <a:pt x="172" y="172"/>
                                  <a:pt x="171" y="171"/>
                                </a:cubicBezTo>
                                <a:close/>
                                <a:moveTo>
                                  <a:pt x="24" y="123"/>
                                </a:moveTo>
                                <a:cubicBezTo>
                                  <a:pt x="24" y="123"/>
                                  <a:pt x="24" y="124"/>
                                  <a:pt x="24" y="125"/>
                                </a:cubicBezTo>
                                <a:cubicBezTo>
                                  <a:pt x="24" y="125"/>
                                  <a:pt x="25" y="125"/>
                                  <a:pt x="25" y="125"/>
                                </a:cubicBezTo>
                                <a:cubicBezTo>
                                  <a:pt x="25" y="125"/>
                                  <a:pt x="25" y="126"/>
                                  <a:pt x="25" y="126"/>
                                </a:cubicBezTo>
                                <a:cubicBezTo>
                                  <a:pt x="25" y="127"/>
                                  <a:pt x="25" y="127"/>
                                  <a:pt x="25" y="127"/>
                                </a:cubicBezTo>
                                <a:cubicBezTo>
                                  <a:pt x="25" y="128"/>
                                  <a:pt x="25" y="128"/>
                                  <a:pt x="25" y="128"/>
                                </a:cubicBezTo>
                                <a:cubicBezTo>
                                  <a:pt x="25" y="129"/>
                                  <a:pt x="25" y="129"/>
                                  <a:pt x="25" y="129"/>
                                </a:cubicBezTo>
                                <a:cubicBezTo>
                                  <a:pt x="25" y="130"/>
                                  <a:pt x="25" y="130"/>
                                  <a:pt x="25" y="130"/>
                                </a:cubicBezTo>
                                <a:cubicBezTo>
                                  <a:pt x="25" y="129"/>
                                  <a:pt x="25" y="129"/>
                                  <a:pt x="25" y="129"/>
                                </a:cubicBezTo>
                                <a:cubicBezTo>
                                  <a:pt x="25" y="128"/>
                                  <a:pt x="25" y="128"/>
                                  <a:pt x="25" y="128"/>
                                </a:cubicBezTo>
                                <a:cubicBezTo>
                                  <a:pt x="25" y="127"/>
                                  <a:pt x="25" y="127"/>
                                  <a:pt x="25" y="127"/>
                                </a:cubicBezTo>
                                <a:cubicBezTo>
                                  <a:pt x="25" y="126"/>
                                  <a:pt x="25" y="126"/>
                                  <a:pt x="25" y="126"/>
                                </a:cubicBezTo>
                                <a:cubicBezTo>
                                  <a:pt x="25" y="126"/>
                                  <a:pt x="25" y="125"/>
                                  <a:pt x="25" y="125"/>
                                </a:cubicBezTo>
                                <a:cubicBezTo>
                                  <a:pt x="25" y="124"/>
                                  <a:pt x="25" y="124"/>
                                  <a:pt x="25" y="123"/>
                                </a:cubicBezTo>
                                <a:cubicBezTo>
                                  <a:pt x="24" y="123"/>
                                  <a:pt x="24" y="123"/>
                                  <a:pt x="24" y="123"/>
                                </a:cubicBezTo>
                                <a:close/>
                                <a:moveTo>
                                  <a:pt x="114" y="161"/>
                                </a:moveTo>
                                <a:cubicBezTo>
                                  <a:pt x="113" y="161"/>
                                  <a:pt x="112" y="160"/>
                                  <a:pt x="112" y="160"/>
                                </a:cubicBezTo>
                                <a:cubicBezTo>
                                  <a:pt x="111" y="161"/>
                                  <a:pt x="112" y="161"/>
                                  <a:pt x="113" y="162"/>
                                </a:cubicBezTo>
                                <a:cubicBezTo>
                                  <a:pt x="113" y="162"/>
                                  <a:pt x="114" y="161"/>
                                  <a:pt x="114" y="161"/>
                                </a:cubicBezTo>
                                <a:close/>
                                <a:moveTo>
                                  <a:pt x="162" y="171"/>
                                </a:moveTo>
                                <a:cubicBezTo>
                                  <a:pt x="161" y="171"/>
                                  <a:pt x="161" y="170"/>
                                  <a:pt x="160" y="171"/>
                                </a:cubicBezTo>
                                <a:cubicBezTo>
                                  <a:pt x="161" y="171"/>
                                  <a:pt x="162" y="171"/>
                                  <a:pt x="163" y="171"/>
                                </a:cubicBezTo>
                                <a:cubicBezTo>
                                  <a:pt x="163" y="171"/>
                                  <a:pt x="164" y="171"/>
                                  <a:pt x="164" y="171"/>
                                </a:cubicBezTo>
                                <a:cubicBezTo>
                                  <a:pt x="163" y="171"/>
                                  <a:pt x="163" y="171"/>
                                  <a:pt x="162" y="171"/>
                                </a:cubicBezTo>
                                <a:close/>
                                <a:moveTo>
                                  <a:pt x="96" y="84"/>
                                </a:moveTo>
                                <a:cubicBezTo>
                                  <a:pt x="95" y="83"/>
                                  <a:pt x="93" y="82"/>
                                  <a:pt x="91" y="82"/>
                                </a:cubicBezTo>
                                <a:cubicBezTo>
                                  <a:pt x="93" y="82"/>
                                  <a:pt x="94" y="83"/>
                                  <a:pt x="96" y="84"/>
                                </a:cubicBezTo>
                                <a:close/>
                                <a:moveTo>
                                  <a:pt x="123" y="154"/>
                                </a:moveTo>
                                <a:cubicBezTo>
                                  <a:pt x="124" y="153"/>
                                  <a:pt x="124" y="152"/>
                                  <a:pt x="125" y="152"/>
                                </a:cubicBezTo>
                                <a:cubicBezTo>
                                  <a:pt x="124" y="151"/>
                                  <a:pt x="124" y="151"/>
                                  <a:pt x="124" y="152"/>
                                </a:cubicBezTo>
                                <a:cubicBezTo>
                                  <a:pt x="123" y="153"/>
                                  <a:pt x="123" y="154"/>
                                  <a:pt x="123" y="155"/>
                                </a:cubicBezTo>
                                <a:cubicBezTo>
                                  <a:pt x="123" y="155"/>
                                  <a:pt x="123" y="154"/>
                                  <a:pt x="123" y="154"/>
                                </a:cubicBezTo>
                                <a:close/>
                                <a:moveTo>
                                  <a:pt x="112" y="147"/>
                                </a:moveTo>
                                <a:cubicBezTo>
                                  <a:pt x="112" y="147"/>
                                  <a:pt x="111" y="147"/>
                                  <a:pt x="111" y="147"/>
                                </a:cubicBezTo>
                                <a:cubicBezTo>
                                  <a:pt x="111" y="148"/>
                                  <a:pt x="111" y="150"/>
                                  <a:pt x="111" y="151"/>
                                </a:cubicBezTo>
                                <a:cubicBezTo>
                                  <a:pt x="111" y="149"/>
                                  <a:pt x="112" y="148"/>
                                  <a:pt x="112" y="147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201" y="87"/>
                                  <a:pt x="200" y="85"/>
                                  <a:pt x="200" y="83"/>
                                </a:cubicBezTo>
                                <a:cubicBezTo>
                                  <a:pt x="200" y="84"/>
                                  <a:pt x="199" y="84"/>
                                  <a:pt x="199" y="84"/>
                                </a:cubicBezTo>
                                <a:cubicBezTo>
                                  <a:pt x="200" y="86"/>
                                  <a:pt x="200" y="87"/>
                                  <a:pt x="201" y="88"/>
                                </a:cubicBezTo>
                                <a:close/>
                                <a:moveTo>
                                  <a:pt x="207" y="158"/>
                                </a:moveTo>
                                <a:cubicBezTo>
                                  <a:pt x="206" y="159"/>
                                  <a:pt x="204" y="160"/>
                                  <a:pt x="203" y="162"/>
                                </a:cubicBezTo>
                                <a:cubicBezTo>
                                  <a:pt x="203" y="162"/>
                                  <a:pt x="203" y="162"/>
                                  <a:pt x="203" y="162"/>
                                </a:cubicBezTo>
                                <a:cubicBezTo>
                                  <a:pt x="204" y="161"/>
                                  <a:pt x="206" y="160"/>
                                  <a:pt x="207" y="158"/>
                                </a:cubicBezTo>
                                <a:cubicBezTo>
                                  <a:pt x="207" y="158"/>
                                  <a:pt x="207" y="158"/>
                                  <a:pt x="207" y="158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3" y="159"/>
                                  <a:pt x="132" y="160"/>
                                  <a:pt x="131" y="162"/>
                                </a:cubicBezTo>
                                <a:cubicBezTo>
                                  <a:pt x="131" y="162"/>
                                  <a:pt x="131" y="162"/>
                                  <a:pt x="132" y="162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112" y="151"/>
                                </a:moveTo>
                                <a:cubicBezTo>
                                  <a:pt x="112" y="152"/>
                                  <a:pt x="111" y="154"/>
                                  <a:pt x="111" y="155"/>
                                </a:cubicBezTo>
                                <a:cubicBezTo>
                                  <a:pt x="112" y="155"/>
                                  <a:pt x="112" y="155"/>
                                  <a:pt x="112" y="155"/>
                                </a:cubicBezTo>
                                <a:cubicBezTo>
                                  <a:pt x="112" y="154"/>
                                  <a:pt x="112" y="153"/>
                                  <a:pt x="112" y="152"/>
                                </a:cubicBezTo>
                                <a:cubicBezTo>
                                  <a:pt x="112" y="151"/>
                                  <a:pt x="113" y="151"/>
                                  <a:pt x="112" y="151"/>
                                </a:cubicBezTo>
                                <a:close/>
                                <a:moveTo>
                                  <a:pt x="164" y="153"/>
                                </a:moveTo>
                                <a:cubicBezTo>
                                  <a:pt x="164" y="153"/>
                                  <a:pt x="164" y="154"/>
                                  <a:pt x="164" y="154"/>
                                </a:cubicBezTo>
                                <a:cubicBezTo>
                                  <a:pt x="157" y="153"/>
                                  <a:pt x="157" y="153"/>
                                  <a:pt x="157" y="153"/>
                                </a:cubicBezTo>
                                <a:cubicBezTo>
                                  <a:pt x="159" y="154"/>
                                  <a:pt x="161" y="154"/>
                                  <a:pt x="162" y="154"/>
                                </a:cubicBezTo>
                                <a:cubicBezTo>
                                  <a:pt x="163" y="154"/>
                                  <a:pt x="164" y="154"/>
                                  <a:pt x="164" y="153"/>
                                </a:cubicBezTo>
                                <a:close/>
                                <a:moveTo>
                                  <a:pt x="37" y="126"/>
                                </a:moveTo>
                                <a:cubicBezTo>
                                  <a:pt x="37" y="124"/>
                                  <a:pt x="37" y="122"/>
                                  <a:pt x="36" y="120"/>
                                </a:cubicBezTo>
                                <a:cubicBezTo>
                                  <a:pt x="37" y="120"/>
                                  <a:pt x="36" y="119"/>
                                  <a:pt x="36" y="120"/>
                                </a:cubicBezTo>
                                <a:cubicBezTo>
                                  <a:pt x="37" y="126"/>
                                  <a:pt x="37" y="126"/>
                                  <a:pt x="37" y="126"/>
                                </a:cubicBezTo>
                                <a:cubicBezTo>
                                  <a:pt x="37" y="126"/>
                                  <a:pt x="38" y="127"/>
                                  <a:pt x="37" y="126"/>
                                </a:cubicBezTo>
                                <a:close/>
                                <a:moveTo>
                                  <a:pt x="35" y="127"/>
                                </a:moveTo>
                                <a:cubicBezTo>
                                  <a:pt x="33" y="120"/>
                                  <a:pt x="33" y="120"/>
                                  <a:pt x="33" y="120"/>
                                </a:cubicBezTo>
                                <a:cubicBezTo>
                                  <a:pt x="33" y="123"/>
                                  <a:pt x="34" y="126"/>
                                  <a:pt x="34" y="129"/>
                                </a:cubicBezTo>
                                <a:cubicBezTo>
                                  <a:pt x="34" y="128"/>
                                  <a:pt x="35" y="128"/>
                                  <a:pt x="35" y="127"/>
                                </a:cubicBezTo>
                                <a:close/>
                                <a:moveTo>
                                  <a:pt x="15" y="21"/>
                                </a:moveTo>
                                <a:cubicBezTo>
                                  <a:pt x="13" y="21"/>
                                  <a:pt x="12" y="23"/>
                                  <a:pt x="11" y="25"/>
                                </a:cubicBezTo>
                                <a:cubicBezTo>
                                  <a:pt x="13" y="24"/>
                                  <a:pt x="14" y="22"/>
                                  <a:pt x="15" y="21"/>
                                </a:cubicBezTo>
                                <a:close/>
                                <a:moveTo>
                                  <a:pt x="74" y="67"/>
                                </a:moveTo>
                                <a:cubicBezTo>
                                  <a:pt x="74" y="67"/>
                                  <a:pt x="73" y="64"/>
                                  <a:pt x="73" y="63"/>
                                </a:cubicBezTo>
                                <a:cubicBezTo>
                                  <a:pt x="73" y="64"/>
                                  <a:pt x="72" y="64"/>
                                  <a:pt x="72" y="65"/>
                                </a:cubicBezTo>
                                <a:cubicBezTo>
                                  <a:pt x="73" y="66"/>
                                  <a:pt x="73" y="67"/>
                                  <a:pt x="74" y="68"/>
                                </a:cubicBezTo>
                                <a:cubicBezTo>
                                  <a:pt x="74" y="68"/>
                                  <a:pt x="74" y="68"/>
                                  <a:pt x="74" y="67"/>
                                </a:cubicBezTo>
                                <a:close/>
                                <a:moveTo>
                                  <a:pt x="127" y="153"/>
                                </a:moveTo>
                                <a:cubicBezTo>
                                  <a:pt x="126" y="154"/>
                                  <a:pt x="126" y="156"/>
                                  <a:pt x="126" y="157"/>
                                </a:cubicBezTo>
                                <a:cubicBezTo>
                                  <a:pt x="127" y="156"/>
                                  <a:pt x="128" y="154"/>
                                  <a:pt x="128" y="153"/>
                                </a:cubicBezTo>
                                <a:lnTo>
                                  <a:pt x="127" y="153"/>
                                </a:lnTo>
                                <a:close/>
                                <a:moveTo>
                                  <a:pt x="125" y="154"/>
                                </a:moveTo>
                                <a:cubicBezTo>
                                  <a:pt x="124" y="155"/>
                                  <a:pt x="123" y="157"/>
                                  <a:pt x="122" y="159"/>
                                </a:cubicBezTo>
                                <a:cubicBezTo>
                                  <a:pt x="122" y="159"/>
                                  <a:pt x="123" y="160"/>
                                  <a:pt x="123" y="159"/>
                                </a:cubicBezTo>
                                <a:lnTo>
                                  <a:pt x="125" y="154"/>
                                </a:lnTo>
                                <a:close/>
                                <a:moveTo>
                                  <a:pt x="30" y="123"/>
                                </a:moveTo>
                                <a:cubicBezTo>
                                  <a:pt x="30" y="124"/>
                                  <a:pt x="30" y="124"/>
                                  <a:pt x="30" y="124"/>
                                </a:cubicBezTo>
                                <a:cubicBezTo>
                                  <a:pt x="31" y="131"/>
                                  <a:pt x="31" y="131"/>
                                  <a:pt x="31" y="131"/>
                                </a:cubicBezTo>
                                <a:cubicBezTo>
                                  <a:pt x="31" y="131"/>
                                  <a:pt x="32" y="131"/>
                                  <a:pt x="32" y="130"/>
                                </a:cubicBezTo>
                                <a:cubicBezTo>
                                  <a:pt x="30" y="124"/>
                                  <a:pt x="30" y="124"/>
                                  <a:pt x="30" y="124"/>
                                </a:cubicBezTo>
                                <a:lnTo>
                                  <a:pt x="30" y="123"/>
                                </a:lnTo>
                                <a:close/>
                                <a:moveTo>
                                  <a:pt x="100" y="148"/>
                                </a:moveTo>
                                <a:cubicBezTo>
                                  <a:pt x="99" y="147"/>
                                  <a:pt x="100" y="146"/>
                                  <a:pt x="99" y="145"/>
                                </a:cubicBezTo>
                                <a:cubicBezTo>
                                  <a:pt x="98" y="150"/>
                                  <a:pt x="98" y="150"/>
                                  <a:pt x="98" y="150"/>
                                </a:cubicBezTo>
                                <a:cubicBezTo>
                                  <a:pt x="100" y="151"/>
                                  <a:pt x="100" y="151"/>
                                  <a:pt x="100" y="151"/>
                                </a:cubicBezTo>
                                <a:cubicBezTo>
                                  <a:pt x="100" y="150"/>
                                  <a:pt x="100" y="149"/>
                                  <a:pt x="100" y="148"/>
                                </a:cubicBezTo>
                                <a:close/>
                                <a:moveTo>
                                  <a:pt x="134" y="160"/>
                                </a:moveTo>
                                <a:cubicBezTo>
                                  <a:pt x="135" y="158"/>
                                  <a:pt x="137" y="157"/>
                                  <a:pt x="138" y="155"/>
                                </a:cubicBezTo>
                                <a:cubicBezTo>
                                  <a:pt x="137" y="155"/>
                                  <a:pt x="136" y="154"/>
                                  <a:pt x="136" y="155"/>
                                </a:cubicBezTo>
                                <a:cubicBezTo>
                                  <a:pt x="136" y="157"/>
                                  <a:pt x="135" y="158"/>
                                  <a:pt x="134" y="160"/>
                                </a:cubicBezTo>
                                <a:close/>
                                <a:moveTo>
                                  <a:pt x="27" y="122"/>
                                </a:moveTo>
                                <a:cubicBezTo>
                                  <a:pt x="29" y="133"/>
                                  <a:pt x="29" y="133"/>
                                  <a:pt x="29" y="133"/>
                                </a:cubicBezTo>
                                <a:cubicBezTo>
                                  <a:pt x="29" y="133"/>
                                  <a:pt x="30" y="133"/>
                                  <a:pt x="29" y="132"/>
                                </a:cubicBezTo>
                                <a:lnTo>
                                  <a:pt x="27" y="122"/>
                                </a:lnTo>
                                <a:close/>
                                <a:moveTo>
                                  <a:pt x="104" y="151"/>
                                </a:moveTo>
                                <a:cubicBezTo>
                                  <a:pt x="105" y="151"/>
                                  <a:pt x="105" y="151"/>
                                  <a:pt x="105" y="151"/>
                                </a:cubicBezTo>
                                <a:cubicBezTo>
                                  <a:pt x="105" y="149"/>
                                  <a:pt x="106" y="146"/>
                                  <a:pt x="106" y="144"/>
                                </a:cubicBezTo>
                                <a:cubicBezTo>
                                  <a:pt x="105" y="144"/>
                                  <a:pt x="105" y="144"/>
                                  <a:pt x="105" y="144"/>
                                </a:cubicBezTo>
                                <a:cubicBezTo>
                                  <a:pt x="105" y="146"/>
                                  <a:pt x="105" y="148"/>
                                  <a:pt x="104" y="151"/>
                                </a:cubicBezTo>
                                <a:close/>
                                <a:moveTo>
                                  <a:pt x="179" y="154"/>
                                </a:moveTo>
                                <a:cubicBezTo>
                                  <a:pt x="175" y="154"/>
                                  <a:pt x="171" y="154"/>
                                  <a:pt x="166" y="154"/>
                                </a:cubicBezTo>
                                <a:cubicBezTo>
                                  <a:pt x="166" y="155"/>
                                  <a:pt x="167" y="154"/>
                                  <a:pt x="167" y="154"/>
                                </a:cubicBezTo>
                                <a:cubicBezTo>
                                  <a:pt x="172" y="154"/>
                                  <a:pt x="175" y="154"/>
                                  <a:pt x="179" y="154"/>
                                </a:cubicBezTo>
                                <a:close/>
                                <a:moveTo>
                                  <a:pt x="77" y="69"/>
                                </a:moveTo>
                                <a:cubicBezTo>
                                  <a:pt x="76" y="62"/>
                                  <a:pt x="76" y="62"/>
                                  <a:pt x="76" y="62"/>
                                </a:cubicBezTo>
                                <a:cubicBezTo>
                                  <a:pt x="76" y="62"/>
                                  <a:pt x="75" y="62"/>
                                  <a:pt x="75" y="62"/>
                                </a:cubicBezTo>
                                <a:cubicBezTo>
                                  <a:pt x="76" y="65"/>
                                  <a:pt x="76" y="68"/>
                                  <a:pt x="77" y="71"/>
                                </a:cubicBezTo>
                                <a:cubicBezTo>
                                  <a:pt x="77" y="70"/>
                                  <a:pt x="77" y="69"/>
                                  <a:pt x="77" y="69"/>
                                </a:cubicBezTo>
                                <a:close/>
                                <a:moveTo>
                                  <a:pt x="130" y="160"/>
                                </a:moveTo>
                                <a:cubicBezTo>
                                  <a:pt x="132" y="158"/>
                                  <a:pt x="133" y="156"/>
                                  <a:pt x="134" y="154"/>
                                </a:cubicBezTo>
                                <a:cubicBezTo>
                                  <a:pt x="133" y="155"/>
                                  <a:pt x="133" y="154"/>
                                  <a:pt x="132" y="154"/>
                                </a:cubicBezTo>
                                <a:lnTo>
                                  <a:pt x="130" y="160"/>
                                </a:lnTo>
                                <a:close/>
                                <a:moveTo>
                                  <a:pt x="188" y="169"/>
                                </a:moveTo>
                                <a:cubicBezTo>
                                  <a:pt x="187" y="170"/>
                                  <a:pt x="186" y="171"/>
                                  <a:pt x="184" y="171"/>
                                </a:cubicBezTo>
                                <a:cubicBezTo>
                                  <a:pt x="184" y="171"/>
                                  <a:pt x="183" y="171"/>
                                  <a:pt x="183" y="172"/>
                                </a:cubicBezTo>
                                <a:cubicBezTo>
                                  <a:pt x="188" y="172"/>
                                  <a:pt x="188" y="172"/>
                                  <a:pt x="188" y="172"/>
                                </a:cubicBezTo>
                                <a:cubicBezTo>
                                  <a:pt x="187" y="171"/>
                                  <a:pt x="189" y="170"/>
                                  <a:pt x="188" y="169"/>
                                </a:cubicBezTo>
                                <a:close/>
                                <a:moveTo>
                                  <a:pt x="125" y="165"/>
                                </a:moveTo>
                                <a:cubicBezTo>
                                  <a:pt x="118" y="162"/>
                                  <a:pt x="118" y="162"/>
                                  <a:pt x="118" y="162"/>
                                </a:cubicBezTo>
                                <a:cubicBezTo>
                                  <a:pt x="118" y="162"/>
                                  <a:pt x="118" y="163"/>
                                  <a:pt x="117" y="163"/>
                                </a:cubicBezTo>
                                <a:cubicBezTo>
                                  <a:pt x="120" y="164"/>
                                  <a:pt x="122" y="164"/>
                                  <a:pt x="125" y="165"/>
                                </a:cubicBezTo>
                                <a:close/>
                                <a:moveTo>
                                  <a:pt x="179" y="163"/>
                                </a:moveTo>
                                <a:cubicBezTo>
                                  <a:pt x="177" y="164"/>
                                  <a:pt x="175" y="166"/>
                                  <a:pt x="173" y="168"/>
                                </a:cubicBezTo>
                                <a:cubicBezTo>
                                  <a:pt x="173" y="168"/>
                                  <a:pt x="174" y="168"/>
                                  <a:pt x="174" y="168"/>
                                </a:cubicBezTo>
                                <a:cubicBezTo>
                                  <a:pt x="176" y="167"/>
                                  <a:pt x="177" y="165"/>
                                  <a:pt x="179" y="163"/>
                                </a:cubicBezTo>
                                <a:cubicBezTo>
                                  <a:pt x="179" y="163"/>
                                  <a:pt x="179" y="163"/>
                                  <a:pt x="179" y="163"/>
                                </a:cubicBezTo>
                                <a:close/>
                                <a:moveTo>
                                  <a:pt x="122" y="151"/>
                                </a:moveTo>
                                <a:cubicBezTo>
                                  <a:pt x="122" y="151"/>
                                  <a:pt x="122" y="151"/>
                                  <a:pt x="122" y="151"/>
                                </a:cubicBezTo>
                                <a:cubicBezTo>
                                  <a:pt x="121" y="153"/>
                                  <a:pt x="120" y="156"/>
                                  <a:pt x="119" y="158"/>
                                </a:cubicBezTo>
                                <a:cubicBezTo>
                                  <a:pt x="120" y="158"/>
                                  <a:pt x="120" y="159"/>
                                  <a:pt x="121" y="158"/>
                                </a:cubicBezTo>
                                <a:cubicBezTo>
                                  <a:pt x="123" y="152"/>
                                  <a:pt x="123" y="152"/>
                                  <a:pt x="123" y="152"/>
                                </a:cubicBezTo>
                                <a:cubicBezTo>
                                  <a:pt x="123" y="152"/>
                                  <a:pt x="122" y="151"/>
                                  <a:pt x="122" y="151"/>
                                </a:cubicBezTo>
                                <a:close/>
                                <a:moveTo>
                                  <a:pt x="84" y="133"/>
                                </a:moveTo>
                                <a:cubicBezTo>
                                  <a:pt x="84" y="133"/>
                                  <a:pt x="84" y="132"/>
                                  <a:pt x="84" y="132"/>
                                </a:cubicBezTo>
                                <a:cubicBezTo>
                                  <a:pt x="83" y="132"/>
                                  <a:pt x="82" y="131"/>
                                  <a:pt x="82" y="131"/>
                                </a:cubicBezTo>
                                <a:cubicBezTo>
                                  <a:pt x="81" y="131"/>
                                  <a:pt x="81" y="131"/>
                                  <a:pt x="81" y="132"/>
                                </a:cubicBezTo>
                                <a:cubicBezTo>
                                  <a:pt x="82" y="133"/>
                                  <a:pt x="82" y="136"/>
                                  <a:pt x="83" y="138"/>
                                </a:cubicBezTo>
                                <a:lnTo>
                                  <a:pt x="84" y="133"/>
                                </a:lnTo>
                                <a:close/>
                                <a:moveTo>
                                  <a:pt x="94" y="138"/>
                                </a:moveTo>
                                <a:cubicBezTo>
                                  <a:pt x="94" y="138"/>
                                  <a:pt x="94" y="138"/>
                                  <a:pt x="93" y="138"/>
                                </a:cubicBezTo>
                                <a:cubicBezTo>
                                  <a:pt x="93" y="140"/>
                                  <a:pt x="93" y="143"/>
                                  <a:pt x="94" y="146"/>
                                </a:cubicBezTo>
                                <a:cubicBezTo>
                                  <a:pt x="94" y="143"/>
                                  <a:pt x="95" y="141"/>
                                  <a:pt x="95" y="139"/>
                                </a:cubicBezTo>
                                <a:cubicBezTo>
                                  <a:pt x="95" y="139"/>
                                  <a:pt x="94" y="139"/>
                                  <a:pt x="94" y="138"/>
                                </a:cubicBezTo>
                                <a:close/>
                                <a:moveTo>
                                  <a:pt x="119" y="150"/>
                                </a:moveTo>
                                <a:cubicBezTo>
                                  <a:pt x="119" y="150"/>
                                  <a:pt x="118" y="150"/>
                                  <a:pt x="118" y="149"/>
                                </a:cubicBezTo>
                                <a:cubicBezTo>
                                  <a:pt x="118" y="152"/>
                                  <a:pt x="117" y="155"/>
                                  <a:pt x="116" y="157"/>
                                </a:cubicBezTo>
                                <a:cubicBezTo>
                                  <a:pt x="117" y="155"/>
                                  <a:pt x="118" y="152"/>
                                  <a:pt x="119" y="150"/>
                                </a:cubicBezTo>
                                <a:close/>
                                <a:moveTo>
                                  <a:pt x="108" y="159"/>
                                </a:moveTo>
                                <a:cubicBezTo>
                                  <a:pt x="107" y="158"/>
                                  <a:pt x="107" y="158"/>
                                  <a:pt x="106" y="158"/>
                                </a:cubicBezTo>
                                <a:cubicBezTo>
                                  <a:pt x="106" y="158"/>
                                  <a:pt x="105" y="158"/>
                                  <a:pt x="105" y="157"/>
                                </a:cubicBezTo>
                                <a:cubicBezTo>
                                  <a:pt x="104" y="157"/>
                                  <a:pt x="104" y="157"/>
                                  <a:pt x="103" y="158"/>
                                </a:cubicBezTo>
                                <a:cubicBezTo>
                                  <a:pt x="103" y="158"/>
                                  <a:pt x="103" y="157"/>
                                  <a:pt x="103" y="157"/>
                                </a:cubicBezTo>
                                <a:cubicBezTo>
                                  <a:pt x="103" y="156"/>
                                  <a:pt x="102" y="156"/>
                                  <a:pt x="101" y="156"/>
                                </a:cubicBezTo>
                                <a:cubicBezTo>
                                  <a:pt x="100" y="155"/>
                                  <a:pt x="100" y="156"/>
                                  <a:pt x="100" y="156"/>
                                </a:cubicBezTo>
                                <a:cubicBezTo>
                                  <a:pt x="103" y="158"/>
                                  <a:pt x="105" y="159"/>
                                  <a:pt x="108" y="160"/>
                                </a:cubicBezTo>
                                <a:cubicBezTo>
                                  <a:pt x="108" y="159"/>
                                  <a:pt x="108" y="159"/>
                                  <a:pt x="108" y="159"/>
                                </a:cubicBezTo>
                                <a:close/>
                                <a:moveTo>
                                  <a:pt x="17" y="21"/>
                                </a:moveTo>
                                <a:cubicBezTo>
                                  <a:pt x="17" y="21"/>
                                  <a:pt x="17" y="21"/>
                                  <a:pt x="17" y="21"/>
                                </a:cubicBezTo>
                                <a:cubicBezTo>
                                  <a:pt x="15" y="23"/>
                                  <a:pt x="13" y="25"/>
                                  <a:pt x="12" y="27"/>
                                </a:cubicBezTo>
                                <a:cubicBezTo>
                                  <a:pt x="12" y="27"/>
                                  <a:pt x="12" y="28"/>
                                  <a:pt x="12" y="28"/>
                                </a:cubicBezTo>
                                <a:cubicBezTo>
                                  <a:pt x="14" y="26"/>
                                  <a:pt x="16" y="24"/>
                                  <a:pt x="17" y="22"/>
                                </a:cubicBezTo>
                                <a:cubicBezTo>
                                  <a:pt x="18" y="22"/>
                                  <a:pt x="18" y="21"/>
                                  <a:pt x="17" y="21"/>
                                </a:cubicBezTo>
                                <a:close/>
                                <a:moveTo>
                                  <a:pt x="180" y="164"/>
                                </a:moveTo>
                                <a:cubicBezTo>
                                  <a:pt x="183" y="162"/>
                                  <a:pt x="185" y="160"/>
                                  <a:pt x="188" y="158"/>
                                </a:cubicBezTo>
                                <a:cubicBezTo>
                                  <a:pt x="187" y="158"/>
                                  <a:pt x="186" y="158"/>
                                  <a:pt x="186" y="158"/>
                                </a:cubicBezTo>
                                <a:cubicBezTo>
                                  <a:pt x="184" y="160"/>
                                  <a:pt x="182" y="162"/>
                                  <a:pt x="180" y="164"/>
                                </a:cubicBezTo>
                                <a:close/>
                                <a:moveTo>
                                  <a:pt x="198" y="152"/>
                                </a:moveTo>
                                <a:cubicBezTo>
                                  <a:pt x="194" y="152"/>
                                  <a:pt x="190" y="152"/>
                                  <a:pt x="187" y="153"/>
                                </a:cubicBezTo>
                                <a:cubicBezTo>
                                  <a:pt x="186" y="153"/>
                                  <a:pt x="186" y="154"/>
                                  <a:pt x="186" y="153"/>
                                </a:cubicBezTo>
                                <a:cubicBezTo>
                                  <a:pt x="190" y="153"/>
                                  <a:pt x="195" y="153"/>
                                  <a:pt x="198" y="152"/>
                                </a:cubicBezTo>
                                <a:close/>
                                <a:moveTo>
                                  <a:pt x="116" y="149"/>
                                </a:moveTo>
                                <a:cubicBezTo>
                                  <a:pt x="116" y="149"/>
                                  <a:pt x="116" y="149"/>
                                  <a:pt x="116" y="149"/>
                                </a:cubicBezTo>
                                <a:cubicBezTo>
                                  <a:pt x="113" y="156"/>
                                  <a:pt x="113" y="156"/>
                                  <a:pt x="113" y="156"/>
                                </a:cubicBezTo>
                                <a:cubicBezTo>
                                  <a:pt x="114" y="156"/>
                                  <a:pt x="115" y="157"/>
                                  <a:pt x="115" y="156"/>
                                </a:cubicBezTo>
                                <a:cubicBezTo>
                                  <a:pt x="116" y="154"/>
                                  <a:pt x="116" y="151"/>
                                  <a:pt x="116" y="149"/>
                                </a:cubicBezTo>
                                <a:close/>
                                <a:moveTo>
                                  <a:pt x="145" y="158"/>
                                </a:moveTo>
                                <a:cubicBezTo>
                                  <a:pt x="143" y="160"/>
                                  <a:pt x="142" y="162"/>
                                  <a:pt x="140" y="164"/>
                                </a:cubicBezTo>
                                <a:cubicBezTo>
                                  <a:pt x="142" y="164"/>
                                  <a:pt x="142" y="164"/>
                                  <a:pt x="142" y="164"/>
                                </a:cubicBezTo>
                                <a:cubicBezTo>
                                  <a:pt x="143" y="162"/>
                                  <a:pt x="144" y="160"/>
                                  <a:pt x="145" y="159"/>
                                </a:cubicBezTo>
                                <a:cubicBezTo>
                                  <a:pt x="145" y="159"/>
                                  <a:pt x="145" y="158"/>
                                  <a:pt x="145" y="158"/>
                                </a:cubicBezTo>
                                <a:close/>
                                <a:moveTo>
                                  <a:pt x="109" y="153"/>
                                </a:moveTo>
                                <a:cubicBezTo>
                                  <a:pt x="110" y="149"/>
                                  <a:pt x="110" y="149"/>
                                  <a:pt x="110" y="149"/>
                                </a:cubicBezTo>
                                <a:cubicBezTo>
                                  <a:pt x="110" y="148"/>
                                  <a:pt x="110" y="146"/>
                                  <a:pt x="109" y="147"/>
                                </a:cubicBezTo>
                                <a:cubicBezTo>
                                  <a:pt x="108" y="154"/>
                                  <a:pt x="108" y="154"/>
                                  <a:pt x="108" y="154"/>
                                </a:cubicBezTo>
                                <a:cubicBezTo>
                                  <a:pt x="107" y="154"/>
                                  <a:pt x="109" y="155"/>
                                  <a:pt x="109" y="155"/>
                                </a:cubicBezTo>
                                <a:cubicBezTo>
                                  <a:pt x="109" y="154"/>
                                  <a:pt x="109" y="153"/>
                                  <a:pt x="109" y="153"/>
                                </a:cubicBezTo>
                                <a:close/>
                                <a:moveTo>
                                  <a:pt x="173" y="161"/>
                                </a:moveTo>
                                <a:cubicBezTo>
                                  <a:pt x="170" y="163"/>
                                  <a:pt x="167" y="165"/>
                                  <a:pt x="165" y="167"/>
                                </a:cubicBezTo>
                                <a:cubicBezTo>
                                  <a:pt x="166" y="167"/>
                                  <a:pt x="167" y="168"/>
                                  <a:pt x="168" y="167"/>
                                </a:cubicBezTo>
                                <a:lnTo>
                                  <a:pt x="173" y="161"/>
                                </a:lnTo>
                                <a:close/>
                                <a:moveTo>
                                  <a:pt x="140" y="156"/>
                                </a:moveTo>
                                <a:cubicBezTo>
                                  <a:pt x="137" y="158"/>
                                  <a:pt x="136" y="160"/>
                                  <a:pt x="134" y="163"/>
                                </a:cubicBezTo>
                                <a:cubicBezTo>
                                  <a:pt x="135" y="163"/>
                                  <a:pt x="136" y="163"/>
                                  <a:pt x="136" y="163"/>
                                </a:cubicBezTo>
                                <a:cubicBezTo>
                                  <a:pt x="137" y="161"/>
                                  <a:pt x="139" y="158"/>
                                  <a:pt x="140" y="156"/>
                                </a:cubicBezTo>
                                <a:close/>
                                <a:moveTo>
                                  <a:pt x="80" y="72"/>
                                </a:moveTo>
                                <a:cubicBezTo>
                                  <a:pt x="80" y="68"/>
                                  <a:pt x="79" y="64"/>
                                  <a:pt x="78" y="60"/>
                                </a:cubicBezTo>
                                <a:cubicBezTo>
                                  <a:pt x="78" y="59"/>
                                  <a:pt x="77" y="60"/>
                                  <a:pt x="77" y="61"/>
                                </a:cubicBezTo>
                                <a:cubicBezTo>
                                  <a:pt x="78" y="64"/>
                                  <a:pt x="78" y="67"/>
                                  <a:pt x="79" y="70"/>
                                </a:cubicBezTo>
                                <a:cubicBezTo>
                                  <a:pt x="79" y="70"/>
                                  <a:pt x="79" y="72"/>
                                  <a:pt x="80" y="72"/>
                                </a:cubicBezTo>
                                <a:close/>
                                <a:moveTo>
                                  <a:pt x="199" y="159"/>
                                </a:moveTo>
                                <a:cubicBezTo>
                                  <a:pt x="195" y="161"/>
                                  <a:pt x="192" y="164"/>
                                  <a:pt x="189" y="166"/>
                                </a:cubicBezTo>
                                <a:cubicBezTo>
                                  <a:pt x="191" y="167"/>
                                  <a:pt x="193" y="166"/>
                                  <a:pt x="194" y="164"/>
                                </a:cubicBezTo>
                                <a:cubicBezTo>
                                  <a:pt x="195" y="163"/>
                                  <a:pt x="197" y="161"/>
                                  <a:pt x="199" y="159"/>
                                </a:cubicBezTo>
                                <a:close/>
                                <a:moveTo>
                                  <a:pt x="96" y="146"/>
                                </a:moveTo>
                                <a:cubicBezTo>
                                  <a:pt x="96" y="140"/>
                                  <a:pt x="96" y="140"/>
                                  <a:pt x="96" y="140"/>
                                </a:cubicBezTo>
                                <a:cubicBezTo>
                                  <a:pt x="96" y="143"/>
                                  <a:pt x="95" y="145"/>
                                  <a:pt x="94" y="149"/>
                                </a:cubicBezTo>
                                <a:cubicBezTo>
                                  <a:pt x="96" y="149"/>
                                  <a:pt x="96" y="149"/>
                                  <a:pt x="96" y="149"/>
                                </a:cubicBezTo>
                                <a:cubicBezTo>
                                  <a:pt x="97" y="148"/>
                                  <a:pt x="97" y="147"/>
                                  <a:pt x="96" y="146"/>
                                </a:cubicBezTo>
                                <a:close/>
                                <a:moveTo>
                                  <a:pt x="86" y="69"/>
                                </a:moveTo>
                                <a:cubicBezTo>
                                  <a:pt x="84" y="56"/>
                                  <a:pt x="84" y="56"/>
                                  <a:pt x="84" y="56"/>
                                </a:cubicBezTo>
                                <a:cubicBezTo>
                                  <a:pt x="84" y="56"/>
                                  <a:pt x="82" y="56"/>
                                  <a:pt x="83" y="56"/>
                                </a:cubicBezTo>
                                <a:cubicBezTo>
                                  <a:pt x="85" y="68"/>
                                  <a:pt x="85" y="68"/>
                                  <a:pt x="85" y="68"/>
                                </a:cubicBezTo>
                                <a:cubicBezTo>
                                  <a:pt x="85" y="69"/>
                                  <a:pt x="86" y="69"/>
                                  <a:pt x="86" y="69"/>
                                </a:cubicBezTo>
                                <a:close/>
                                <a:moveTo>
                                  <a:pt x="104" y="150"/>
                                </a:moveTo>
                                <a:cubicBezTo>
                                  <a:pt x="104" y="146"/>
                                  <a:pt x="104" y="146"/>
                                  <a:pt x="104" y="146"/>
                                </a:cubicBezTo>
                                <a:cubicBezTo>
                                  <a:pt x="104" y="145"/>
                                  <a:pt x="104" y="144"/>
                                  <a:pt x="103" y="143"/>
                                </a:cubicBezTo>
                                <a:cubicBezTo>
                                  <a:pt x="101" y="151"/>
                                  <a:pt x="101" y="151"/>
                                  <a:pt x="101" y="151"/>
                                </a:cubicBezTo>
                                <a:cubicBezTo>
                                  <a:pt x="101" y="152"/>
                                  <a:pt x="102" y="152"/>
                                  <a:pt x="103" y="152"/>
                                </a:cubicBezTo>
                                <a:cubicBezTo>
                                  <a:pt x="103" y="152"/>
                                  <a:pt x="104" y="150"/>
                                  <a:pt x="104" y="150"/>
                                </a:cubicBezTo>
                                <a:close/>
                                <a:moveTo>
                                  <a:pt x="102" y="143"/>
                                </a:moveTo>
                                <a:cubicBezTo>
                                  <a:pt x="102" y="143"/>
                                  <a:pt x="102" y="142"/>
                                  <a:pt x="102" y="142"/>
                                </a:cubicBezTo>
                                <a:cubicBezTo>
                                  <a:pt x="100" y="142"/>
                                  <a:pt x="99" y="141"/>
                                  <a:pt x="98" y="140"/>
                                </a:cubicBezTo>
                                <a:cubicBezTo>
                                  <a:pt x="97" y="142"/>
                                  <a:pt x="98" y="144"/>
                                  <a:pt x="98" y="146"/>
                                </a:cubicBezTo>
                                <a:cubicBezTo>
                                  <a:pt x="98" y="145"/>
                                  <a:pt x="98" y="144"/>
                                  <a:pt x="99" y="143"/>
                                </a:cubicBezTo>
                                <a:cubicBezTo>
                                  <a:pt x="99" y="142"/>
                                  <a:pt x="100" y="142"/>
                                  <a:pt x="100" y="142"/>
                                </a:cubicBezTo>
                                <a:cubicBezTo>
                                  <a:pt x="100" y="143"/>
                                  <a:pt x="101" y="145"/>
                                  <a:pt x="101" y="147"/>
                                </a:cubicBezTo>
                                <a:cubicBezTo>
                                  <a:pt x="101" y="145"/>
                                  <a:pt x="102" y="144"/>
                                  <a:pt x="102" y="143"/>
                                </a:cubicBezTo>
                                <a:close/>
                                <a:moveTo>
                                  <a:pt x="36" y="127"/>
                                </a:moveTo>
                                <a:cubicBezTo>
                                  <a:pt x="35" y="122"/>
                                  <a:pt x="34" y="117"/>
                                  <a:pt x="34" y="112"/>
                                </a:cubicBezTo>
                                <a:cubicBezTo>
                                  <a:pt x="33" y="113"/>
                                  <a:pt x="33" y="113"/>
                                  <a:pt x="33" y="113"/>
                                </a:cubicBezTo>
                                <a:cubicBezTo>
                                  <a:pt x="35" y="126"/>
                                  <a:pt x="35" y="126"/>
                                  <a:pt x="35" y="126"/>
                                </a:cubicBezTo>
                                <a:cubicBezTo>
                                  <a:pt x="35" y="126"/>
                                  <a:pt x="36" y="128"/>
                                  <a:pt x="36" y="127"/>
                                </a:cubicBezTo>
                                <a:close/>
                                <a:moveTo>
                                  <a:pt x="162" y="158"/>
                                </a:moveTo>
                                <a:cubicBezTo>
                                  <a:pt x="161" y="158"/>
                                  <a:pt x="161" y="159"/>
                                  <a:pt x="161" y="159"/>
                                </a:cubicBezTo>
                                <a:cubicBezTo>
                                  <a:pt x="158" y="161"/>
                                  <a:pt x="156" y="163"/>
                                  <a:pt x="153" y="166"/>
                                </a:cubicBezTo>
                                <a:cubicBezTo>
                                  <a:pt x="154" y="166"/>
                                  <a:pt x="155" y="166"/>
                                  <a:pt x="155" y="166"/>
                                </a:cubicBezTo>
                                <a:cubicBezTo>
                                  <a:pt x="158" y="164"/>
                                  <a:pt x="159" y="161"/>
                                  <a:pt x="162" y="158"/>
                                </a:cubicBezTo>
                                <a:close/>
                                <a:moveTo>
                                  <a:pt x="218" y="145"/>
                                </a:moveTo>
                                <a:cubicBezTo>
                                  <a:pt x="217" y="141"/>
                                  <a:pt x="217" y="141"/>
                                  <a:pt x="217" y="141"/>
                                </a:cubicBezTo>
                                <a:cubicBezTo>
                                  <a:pt x="216" y="139"/>
                                  <a:pt x="216" y="137"/>
                                  <a:pt x="215" y="137"/>
                                </a:cubicBezTo>
                                <a:cubicBezTo>
                                  <a:pt x="215" y="140"/>
                                  <a:pt x="216" y="143"/>
                                  <a:pt x="217" y="145"/>
                                </a:cubicBezTo>
                                <a:cubicBezTo>
                                  <a:pt x="217" y="146"/>
                                  <a:pt x="217" y="145"/>
                                  <a:pt x="218" y="145"/>
                                </a:cubicBezTo>
                                <a:cubicBezTo>
                                  <a:pt x="218" y="145"/>
                                  <a:pt x="218" y="146"/>
                                  <a:pt x="218" y="145"/>
                                </a:cubicBezTo>
                                <a:close/>
                                <a:moveTo>
                                  <a:pt x="191" y="160"/>
                                </a:moveTo>
                                <a:cubicBezTo>
                                  <a:pt x="187" y="162"/>
                                  <a:pt x="184" y="164"/>
                                  <a:pt x="181" y="167"/>
                                </a:cubicBezTo>
                                <a:cubicBezTo>
                                  <a:pt x="180" y="168"/>
                                  <a:pt x="181" y="168"/>
                                  <a:pt x="181" y="168"/>
                                </a:cubicBezTo>
                                <a:cubicBezTo>
                                  <a:pt x="182" y="167"/>
                                  <a:pt x="183" y="168"/>
                                  <a:pt x="183" y="168"/>
                                </a:cubicBezTo>
                                <a:cubicBezTo>
                                  <a:pt x="186" y="164"/>
                                  <a:pt x="188" y="162"/>
                                  <a:pt x="191" y="160"/>
                                </a:cubicBezTo>
                                <a:close/>
                                <a:moveTo>
                                  <a:pt x="154" y="158"/>
                                </a:moveTo>
                                <a:cubicBezTo>
                                  <a:pt x="152" y="160"/>
                                  <a:pt x="149" y="162"/>
                                  <a:pt x="147" y="164"/>
                                </a:cubicBezTo>
                                <a:cubicBezTo>
                                  <a:pt x="147" y="165"/>
                                  <a:pt x="149" y="166"/>
                                  <a:pt x="149" y="165"/>
                                </a:cubicBezTo>
                                <a:cubicBezTo>
                                  <a:pt x="154" y="159"/>
                                  <a:pt x="154" y="159"/>
                                  <a:pt x="154" y="159"/>
                                </a:cubicBezTo>
                                <a:cubicBezTo>
                                  <a:pt x="153" y="158"/>
                                  <a:pt x="154" y="157"/>
                                  <a:pt x="154" y="158"/>
                                </a:cubicBezTo>
                                <a:close/>
                                <a:moveTo>
                                  <a:pt x="33" y="129"/>
                                </a:moveTo>
                                <a:cubicBezTo>
                                  <a:pt x="33" y="124"/>
                                  <a:pt x="31" y="120"/>
                                  <a:pt x="32" y="114"/>
                                </a:cubicBezTo>
                                <a:cubicBezTo>
                                  <a:pt x="31" y="115"/>
                                  <a:pt x="30" y="115"/>
                                  <a:pt x="30" y="116"/>
                                </a:cubicBezTo>
                                <a:cubicBezTo>
                                  <a:pt x="31" y="120"/>
                                  <a:pt x="32" y="124"/>
                                  <a:pt x="33" y="129"/>
                                </a:cubicBezTo>
                                <a:cubicBezTo>
                                  <a:pt x="33" y="129"/>
                                  <a:pt x="33" y="130"/>
                                  <a:pt x="33" y="129"/>
                                </a:cubicBezTo>
                                <a:close/>
                                <a:moveTo>
                                  <a:pt x="24" y="26"/>
                                </a:move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23" y="27"/>
                                  <a:pt x="23" y="27"/>
                                  <a:pt x="23" y="28"/>
                                </a:cubicBezTo>
                                <a:cubicBezTo>
                                  <a:pt x="23" y="28"/>
                                  <a:pt x="23" y="28"/>
                                  <a:pt x="23" y="28"/>
                                </a:cubicBezTo>
                                <a:cubicBezTo>
                                  <a:pt x="19" y="31"/>
                                  <a:pt x="16" y="34"/>
                                  <a:pt x="12" y="38"/>
                                </a:cubicBezTo>
                                <a:cubicBezTo>
                                  <a:pt x="12" y="38"/>
                                  <a:pt x="12" y="39"/>
                                  <a:pt x="12" y="40"/>
                                </a:cubicBezTo>
                                <a:cubicBezTo>
                                  <a:pt x="13" y="41"/>
                                  <a:pt x="13" y="40"/>
                                  <a:pt x="13" y="40"/>
                                </a:cubicBezTo>
                                <a:cubicBezTo>
                                  <a:pt x="16" y="35"/>
                                  <a:pt x="19" y="32"/>
                                  <a:pt x="23" y="28"/>
                                </a:cubicBezTo>
                                <a:cubicBezTo>
                                  <a:pt x="23" y="28"/>
                                  <a:pt x="23" y="28"/>
                                  <a:pt x="23" y="28"/>
                                </a:cubicBezTo>
                                <a:cubicBezTo>
                                  <a:pt x="23" y="28"/>
                                  <a:pt x="24" y="27"/>
                                  <a:pt x="24" y="27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lnTo>
                                  <a:pt x="24" y="26"/>
                                </a:lnTo>
                                <a:close/>
                                <a:moveTo>
                                  <a:pt x="21" y="21"/>
                                </a:moveTo>
                                <a:cubicBezTo>
                                  <a:pt x="21" y="21"/>
                                  <a:pt x="20" y="21"/>
                                  <a:pt x="20" y="21"/>
                                </a:cubicBezTo>
                                <a:cubicBezTo>
                                  <a:pt x="17" y="25"/>
                                  <a:pt x="14" y="28"/>
                                  <a:pt x="12" y="32"/>
                                </a:cubicBezTo>
                                <a:cubicBezTo>
                                  <a:pt x="23" y="22"/>
                                  <a:pt x="23" y="22"/>
                                  <a:pt x="23" y="22"/>
                                </a:cubicBezTo>
                                <a:cubicBezTo>
                                  <a:pt x="22" y="22"/>
                                  <a:pt x="22" y="21"/>
                                  <a:pt x="21" y="21"/>
                                </a:cubicBezTo>
                                <a:close/>
                                <a:moveTo>
                                  <a:pt x="144" y="156"/>
                                </a:moveTo>
                                <a:cubicBezTo>
                                  <a:pt x="143" y="156"/>
                                  <a:pt x="142" y="156"/>
                                  <a:pt x="142" y="156"/>
                                </a:cubicBezTo>
                                <a:cubicBezTo>
                                  <a:pt x="141" y="156"/>
                                  <a:pt x="141" y="156"/>
                                  <a:pt x="141" y="156"/>
                                </a:cubicBezTo>
                                <a:cubicBezTo>
                                  <a:pt x="140" y="159"/>
                                  <a:pt x="139" y="161"/>
                                  <a:pt x="137" y="163"/>
                                </a:cubicBezTo>
                                <a:cubicBezTo>
                                  <a:pt x="137" y="163"/>
                                  <a:pt x="138" y="163"/>
                                  <a:pt x="138" y="163"/>
                                </a:cubicBezTo>
                                <a:cubicBezTo>
                                  <a:pt x="140" y="161"/>
                                  <a:pt x="142" y="159"/>
                                  <a:pt x="144" y="156"/>
                                </a:cubicBezTo>
                                <a:cubicBezTo>
                                  <a:pt x="144" y="156"/>
                                  <a:pt x="144" y="156"/>
                                  <a:pt x="144" y="156"/>
                                </a:cubicBezTo>
                                <a:close/>
                                <a:moveTo>
                                  <a:pt x="197" y="163"/>
                                </a:moveTo>
                                <a:cubicBezTo>
                                  <a:pt x="201" y="161"/>
                                  <a:pt x="205" y="158"/>
                                  <a:pt x="208" y="155"/>
                                </a:cubicBezTo>
                                <a:cubicBezTo>
                                  <a:pt x="207" y="155"/>
                                  <a:pt x="205" y="155"/>
                                  <a:pt x="205" y="155"/>
                                </a:cubicBezTo>
                                <a:cubicBezTo>
                                  <a:pt x="202" y="158"/>
                                  <a:pt x="199" y="160"/>
                                  <a:pt x="197" y="163"/>
                                </a:cubicBezTo>
                                <a:close/>
                                <a:moveTo>
                                  <a:pt x="83" y="70"/>
                                </a:moveTo>
                                <a:cubicBezTo>
                                  <a:pt x="83" y="66"/>
                                  <a:pt x="82" y="61"/>
                                  <a:pt x="81" y="57"/>
                                </a:cubicBezTo>
                                <a:cubicBezTo>
                                  <a:pt x="81" y="58"/>
                                  <a:pt x="80" y="58"/>
                                  <a:pt x="80" y="59"/>
                                </a:cubicBezTo>
                                <a:cubicBezTo>
                                  <a:pt x="81" y="63"/>
                                  <a:pt x="82" y="67"/>
                                  <a:pt x="83" y="71"/>
                                </a:cubicBezTo>
                                <a:cubicBezTo>
                                  <a:pt x="84" y="71"/>
                                  <a:pt x="83" y="70"/>
                                  <a:pt x="83" y="70"/>
                                </a:cubicBezTo>
                                <a:close/>
                                <a:moveTo>
                                  <a:pt x="129" y="154"/>
                                </a:moveTo>
                                <a:cubicBezTo>
                                  <a:pt x="128" y="156"/>
                                  <a:pt x="127" y="158"/>
                                  <a:pt x="125" y="160"/>
                                </a:cubicBezTo>
                                <a:cubicBezTo>
                                  <a:pt x="126" y="160"/>
                                  <a:pt x="127" y="160"/>
                                  <a:pt x="128" y="161"/>
                                </a:cubicBezTo>
                                <a:cubicBezTo>
                                  <a:pt x="129" y="159"/>
                                  <a:pt x="130" y="156"/>
                                  <a:pt x="131" y="154"/>
                                </a:cubicBezTo>
                                <a:cubicBezTo>
                                  <a:pt x="131" y="154"/>
                                  <a:pt x="130" y="153"/>
                                  <a:pt x="129" y="154"/>
                                </a:cubicBezTo>
                                <a:close/>
                                <a:moveTo>
                                  <a:pt x="14" y="33"/>
                                </a:moveTo>
                                <a:cubicBezTo>
                                  <a:pt x="14" y="33"/>
                                  <a:pt x="15" y="34"/>
                                  <a:pt x="15" y="33"/>
                                </a:cubicBezTo>
                                <a:cubicBezTo>
                                  <a:pt x="27" y="22"/>
                                  <a:pt x="27" y="22"/>
                                  <a:pt x="27" y="22"/>
                                </a:cubicBezTo>
                                <a:cubicBezTo>
                                  <a:pt x="26" y="22"/>
                                  <a:pt x="26" y="22"/>
                                  <a:pt x="25" y="21"/>
                                </a:cubicBezTo>
                                <a:cubicBezTo>
                                  <a:pt x="21" y="25"/>
                                  <a:pt x="18" y="29"/>
                                  <a:pt x="14" y="33"/>
                                </a:cubicBezTo>
                                <a:close/>
                                <a:moveTo>
                                  <a:pt x="173" y="159"/>
                                </a:moveTo>
                                <a:cubicBezTo>
                                  <a:pt x="171" y="159"/>
                                  <a:pt x="170" y="158"/>
                                  <a:pt x="169" y="159"/>
                                </a:cubicBezTo>
                                <a:cubicBezTo>
                                  <a:pt x="162" y="167"/>
                                  <a:pt x="162" y="167"/>
                                  <a:pt x="162" y="167"/>
                                </a:cubicBezTo>
                                <a:lnTo>
                                  <a:pt x="173" y="159"/>
                                </a:lnTo>
                                <a:close/>
                                <a:moveTo>
                                  <a:pt x="39" y="123"/>
                                </a:moveTo>
                                <a:cubicBezTo>
                                  <a:pt x="38" y="118"/>
                                  <a:pt x="37" y="114"/>
                                  <a:pt x="37" y="109"/>
                                </a:cubicBezTo>
                                <a:cubicBezTo>
                                  <a:pt x="36" y="109"/>
                                  <a:pt x="35" y="110"/>
                                  <a:pt x="35" y="111"/>
                                </a:cubicBezTo>
                                <a:cubicBezTo>
                                  <a:pt x="39" y="126"/>
                                  <a:pt x="39" y="126"/>
                                  <a:pt x="39" y="126"/>
                                </a:cubicBezTo>
                                <a:cubicBezTo>
                                  <a:pt x="39" y="124"/>
                                  <a:pt x="39" y="123"/>
                                  <a:pt x="39" y="123"/>
                                </a:cubicBezTo>
                                <a:close/>
                                <a:moveTo>
                                  <a:pt x="46" y="119"/>
                                </a:moveTo>
                                <a:cubicBezTo>
                                  <a:pt x="45" y="113"/>
                                  <a:pt x="45" y="113"/>
                                  <a:pt x="45" y="113"/>
                                </a:cubicBezTo>
                                <a:cubicBezTo>
                                  <a:pt x="45" y="113"/>
                                  <a:pt x="44" y="112"/>
                                  <a:pt x="44" y="112"/>
                                </a:cubicBezTo>
                                <a:cubicBezTo>
                                  <a:pt x="43" y="112"/>
                                  <a:pt x="43" y="111"/>
                                  <a:pt x="43" y="111"/>
                                </a:cubicBezTo>
                                <a:cubicBezTo>
                                  <a:pt x="43" y="115"/>
                                  <a:pt x="44" y="118"/>
                                  <a:pt x="44" y="123"/>
                                </a:cubicBezTo>
                                <a:cubicBezTo>
                                  <a:pt x="44" y="122"/>
                                  <a:pt x="45" y="122"/>
                                  <a:pt x="45" y="122"/>
                                </a:cubicBezTo>
                                <a:cubicBezTo>
                                  <a:pt x="45" y="121"/>
                                  <a:pt x="46" y="120"/>
                                  <a:pt x="46" y="119"/>
                                </a:cubicBezTo>
                                <a:close/>
                                <a:moveTo>
                                  <a:pt x="159" y="158"/>
                                </a:moveTo>
                                <a:cubicBezTo>
                                  <a:pt x="158" y="158"/>
                                  <a:pt x="158" y="158"/>
                                  <a:pt x="157" y="158"/>
                                </a:cubicBezTo>
                                <a:cubicBezTo>
                                  <a:pt x="157" y="158"/>
                                  <a:pt x="155" y="157"/>
                                  <a:pt x="155" y="158"/>
                                </a:cubicBezTo>
                                <a:cubicBezTo>
                                  <a:pt x="154" y="160"/>
                                  <a:pt x="153" y="162"/>
                                  <a:pt x="152" y="163"/>
                                </a:cubicBezTo>
                                <a:cubicBezTo>
                                  <a:pt x="152" y="164"/>
                                  <a:pt x="151" y="166"/>
                                  <a:pt x="151" y="166"/>
                                </a:cubicBezTo>
                                <a:cubicBezTo>
                                  <a:pt x="159" y="159"/>
                                  <a:pt x="159" y="159"/>
                                  <a:pt x="159" y="159"/>
                                </a:cubicBezTo>
                                <a:cubicBezTo>
                                  <a:pt x="159" y="159"/>
                                  <a:pt x="160" y="158"/>
                                  <a:pt x="159" y="158"/>
                                </a:cubicBezTo>
                                <a:close/>
                                <a:moveTo>
                                  <a:pt x="42" y="123"/>
                                </a:moveTo>
                                <a:cubicBezTo>
                                  <a:pt x="42" y="123"/>
                                  <a:pt x="42" y="123"/>
                                  <a:pt x="42" y="123"/>
                                </a:cubicBezTo>
                                <a:cubicBezTo>
                                  <a:pt x="40" y="118"/>
                                  <a:pt x="39" y="114"/>
                                  <a:pt x="38" y="109"/>
                                </a:cubicBezTo>
                                <a:cubicBezTo>
                                  <a:pt x="39" y="114"/>
                                  <a:pt x="39" y="120"/>
                                  <a:pt x="40" y="125"/>
                                </a:cubicBezTo>
                                <a:cubicBezTo>
                                  <a:pt x="40" y="125"/>
                                  <a:pt x="41" y="124"/>
                                  <a:pt x="42" y="123"/>
                                </a:cubicBezTo>
                                <a:close/>
                                <a:moveTo>
                                  <a:pt x="149" y="157"/>
                                </a:moveTo>
                                <a:cubicBezTo>
                                  <a:pt x="149" y="157"/>
                                  <a:pt x="148" y="157"/>
                                  <a:pt x="148" y="157"/>
                                </a:cubicBezTo>
                                <a:cubicBezTo>
                                  <a:pt x="144" y="164"/>
                                  <a:pt x="144" y="164"/>
                                  <a:pt x="144" y="164"/>
                                </a:cubicBezTo>
                                <a:cubicBezTo>
                                  <a:pt x="143" y="164"/>
                                  <a:pt x="144" y="165"/>
                                  <a:pt x="144" y="164"/>
                                </a:cubicBezTo>
                                <a:cubicBezTo>
                                  <a:pt x="147" y="162"/>
                                  <a:pt x="149" y="160"/>
                                  <a:pt x="152" y="157"/>
                                </a:cubicBezTo>
                                <a:cubicBezTo>
                                  <a:pt x="151" y="157"/>
                                  <a:pt x="150" y="157"/>
                                  <a:pt x="149" y="157"/>
                                </a:cubicBezTo>
                                <a:close/>
                                <a:moveTo>
                                  <a:pt x="200" y="156"/>
                                </a:moveTo>
                                <a:cubicBezTo>
                                  <a:pt x="195" y="156"/>
                                  <a:pt x="193" y="159"/>
                                  <a:pt x="191" y="162"/>
                                </a:cubicBezTo>
                                <a:cubicBezTo>
                                  <a:pt x="186" y="167"/>
                                  <a:pt x="186" y="167"/>
                                  <a:pt x="186" y="167"/>
                                </a:cubicBezTo>
                                <a:cubicBezTo>
                                  <a:pt x="190" y="163"/>
                                  <a:pt x="195" y="160"/>
                                  <a:pt x="200" y="156"/>
                                </a:cubicBezTo>
                                <a:close/>
                                <a:moveTo>
                                  <a:pt x="157" y="166"/>
                                </a:moveTo>
                                <a:cubicBezTo>
                                  <a:pt x="157" y="167"/>
                                  <a:pt x="158" y="167"/>
                                  <a:pt x="158" y="167"/>
                                </a:cubicBezTo>
                                <a:cubicBezTo>
                                  <a:pt x="161" y="164"/>
                                  <a:pt x="164" y="162"/>
                                  <a:pt x="167" y="159"/>
                                </a:cubicBezTo>
                                <a:cubicBezTo>
                                  <a:pt x="166" y="159"/>
                                  <a:pt x="165" y="158"/>
                                  <a:pt x="163" y="159"/>
                                </a:cubicBezTo>
                                <a:lnTo>
                                  <a:pt x="157" y="166"/>
                                </a:lnTo>
                                <a:close/>
                                <a:moveTo>
                                  <a:pt x="87" y="144"/>
                                </a:moveTo>
                                <a:cubicBezTo>
                                  <a:pt x="87" y="140"/>
                                  <a:pt x="86" y="137"/>
                                  <a:pt x="86" y="134"/>
                                </a:cubicBezTo>
                                <a:cubicBezTo>
                                  <a:pt x="86" y="134"/>
                                  <a:pt x="85" y="133"/>
                                  <a:pt x="85" y="133"/>
                                </a:cubicBezTo>
                                <a:cubicBezTo>
                                  <a:pt x="84" y="137"/>
                                  <a:pt x="83" y="140"/>
                                  <a:pt x="83" y="143"/>
                                </a:cubicBezTo>
                                <a:cubicBezTo>
                                  <a:pt x="84" y="143"/>
                                  <a:pt x="85" y="144"/>
                                  <a:pt x="86" y="145"/>
                                </a:cubicBezTo>
                                <a:cubicBezTo>
                                  <a:pt x="86" y="145"/>
                                  <a:pt x="87" y="144"/>
                                  <a:pt x="87" y="144"/>
                                </a:cubicBezTo>
                                <a:close/>
                                <a:moveTo>
                                  <a:pt x="182" y="158"/>
                                </a:moveTo>
                                <a:cubicBezTo>
                                  <a:pt x="180" y="159"/>
                                  <a:pt x="179" y="159"/>
                                  <a:pt x="177" y="159"/>
                                </a:cubicBezTo>
                                <a:cubicBezTo>
                                  <a:pt x="169" y="168"/>
                                  <a:pt x="169" y="168"/>
                                  <a:pt x="169" y="168"/>
                                </a:cubicBezTo>
                                <a:cubicBezTo>
                                  <a:pt x="169" y="168"/>
                                  <a:pt x="170" y="168"/>
                                  <a:pt x="170" y="168"/>
                                </a:cubicBezTo>
                                <a:cubicBezTo>
                                  <a:pt x="174" y="165"/>
                                  <a:pt x="178" y="162"/>
                                  <a:pt x="181" y="159"/>
                                </a:cubicBezTo>
                                <a:cubicBezTo>
                                  <a:pt x="182" y="159"/>
                                  <a:pt x="183" y="158"/>
                                  <a:pt x="182" y="158"/>
                                </a:cubicBezTo>
                                <a:close/>
                                <a:moveTo>
                                  <a:pt x="30" y="23"/>
                                </a:moveTo>
                                <a:cubicBezTo>
                                  <a:pt x="30" y="23"/>
                                  <a:pt x="29" y="23"/>
                                  <a:pt x="29" y="23"/>
                                </a:cubicBezTo>
                                <a:cubicBezTo>
                                  <a:pt x="24" y="29"/>
                                  <a:pt x="18" y="34"/>
                                  <a:pt x="14" y="41"/>
                                </a:cubicBezTo>
                                <a:cubicBezTo>
                                  <a:pt x="14" y="41"/>
                                  <a:pt x="15" y="41"/>
                                  <a:pt x="15" y="41"/>
                                </a:cubicBezTo>
                                <a:cubicBezTo>
                                  <a:pt x="20" y="35"/>
                                  <a:pt x="26" y="29"/>
                                  <a:pt x="32" y="23"/>
                                </a:cubicBezTo>
                                <a:cubicBezTo>
                                  <a:pt x="31" y="23"/>
                                  <a:pt x="30" y="23"/>
                                  <a:pt x="30" y="23"/>
                                </a:cubicBezTo>
                                <a:close/>
                                <a:moveTo>
                                  <a:pt x="44" y="112"/>
                                </a:moveTo>
                                <a:cubicBezTo>
                                  <a:pt x="44" y="109"/>
                                  <a:pt x="44" y="107"/>
                                  <a:pt x="43" y="104"/>
                                </a:cubicBezTo>
                                <a:cubicBezTo>
                                  <a:pt x="39" y="107"/>
                                  <a:pt x="39" y="107"/>
                                  <a:pt x="39" y="107"/>
                                </a:cubicBezTo>
                                <a:cubicBezTo>
                                  <a:pt x="40" y="112"/>
                                  <a:pt x="41" y="118"/>
                                  <a:pt x="43" y="122"/>
                                </a:cubicBezTo>
                                <a:cubicBezTo>
                                  <a:pt x="43" y="117"/>
                                  <a:pt x="42" y="112"/>
                                  <a:pt x="42" y="108"/>
                                </a:cubicBezTo>
                                <a:cubicBezTo>
                                  <a:pt x="42" y="107"/>
                                  <a:pt x="42" y="107"/>
                                  <a:pt x="42" y="107"/>
                                </a:cubicBezTo>
                                <a:cubicBezTo>
                                  <a:pt x="44" y="112"/>
                                  <a:pt x="44" y="112"/>
                                  <a:pt x="44" y="112"/>
                                </a:cubicBezTo>
                                <a:cubicBezTo>
                                  <a:pt x="44" y="112"/>
                                  <a:pt x="44" y="112"/>
                                  <a:pt x="44" y="112"/>
                                </a:cubicBezTo>
                                <a:close/>
                                <a:moveTo>
                                  <a:pt x="17" y="49"/>
                                </a:moveTo>
                                <a:cubicBezTo>
                                  <a:pt x="25" y="41"/>
                                  <a:pt x="32" y="32"/>
                                  <a:pt x="41" y="25"/>
                                </a:cubicBezTo>
                                <a:cubicBezTo>
                                  <a:pt x="41" y="25"/>
                                  <a:pt x="39" y="25"/>
                                  <a:pt x="38" y="25"/>
                                </a:cubicBezTo>
                                <a:cubicBezTo>
                                  <a:pt x="38" y="25"/>
                                  <a:pt x="37" y="25"/>
                                  <a:pt x="37" y="26"/>
                                </a:cubicBezTo>
                                <a:cubicBezTo>
                                  <a:pt x="30" y="33"/>
                                  <a:pt x="24" y="41"/>
                                  <a:pt x="17" y="49"/>
                                </a:cubicBezTo>
                                <a:close/>
                                <a:moveTo>
                                  <a:pt x="82" y="140"/>
                                </a:moveTo>
                                <a:cubicBezTo>
                                  <a:pt x="82" y="137"/>
                                  <a:pt x="81" y="136"/>
                                  <a:pt x="81" y="134"/>
                                </a:cubicBezTo>
                                <a:cubicBezTo>
                                  <a:pt x="81" y="133"/>
                                  <a:pt x="80" y="131"/>
                                  <a:pt x="80" y="132"/>
                                </a:cubicBezTo>
                                <a:cubicBezTo>
                                  <a:pt x="79" y="134"/>
                                  <a:pt x="78" y="136"/>
                                  <a:pt x="77" y="139"/>
                                </a:cubicBezTo>
                                <a:cubicBezTo>
                                  <a:pt x="77" y="139"/>
                                  <a:pt x="77" y="139"/>
                                  <a:pt x="77" y="138"/>
                                </a:cubicBezTo>
                                <a:cubicBezTo>
                                  <a:pt x="76" y="136"/>
                                  <a:pt x="76" y="134"/>
                                  <a:pt x="75" y="132"/>
                                </a:cubicBezTo>
                                <a:cubicBezTo>
                                  <a:pt x="75" y="134"/>
                                  <a:pt x="75" y="136"/>
                                  <a:pt x="75" y="139"/>
                                </a:cubicBezTo>
                                <a:cubicBezTo>
                                  <a:pt x="77" y="140"/>
                                  <a:pt x="80" y="141"/>
                                  <a:pt x="82" y="142"/>
                                </a:cubicBezTo>
                                <a:cubicBezTo>
                                  <a:pt x="82" y="141"/>
                                  <a:pt x="82" y="140"/>
                                  <a:pt x="82" y="140"/>
                                </a:cubicBezTo>
                                <a:close/>
                                <a:moveTo>
                                  <a:pt x="89" y="64"/>
                                </a:moveTo>
                                <a:cubicBezTo>
                                  <a:pt x="89" y="64"/>
                                  <a:pt x="89" y="63"/>
                                  <a:pt x="89" y="63"/>
                                </a:cubicBezTo>
                                <a:cubicBezTo>
                                  <a:pt x="89" y="59"/>
                                  <a:pt x="89" y="55"/>
                                  <a:pt x="89" y="51"/>
                                </a:cubicBezTo>
                                <a:cubicBezTo>
                                  <a:pt x="85" y="55"/>
                                  <a:pt x="85" y="55"/>
                                  <a:pt x="85" y="55"/>
                                </a:cubicBezTo>
                                <a:cubicBezTo>
                                  <a:pt x="86" y="58"/>
                                  <a:pt x="87" y="62"/>
                                  <a:pt x="88" y="67"/>
                                </a:cubicBezTo>
                                <a:cubicBezTo>
                                  <a:pt x="88" y="67"/>
                                  <a:pt x="89" y="67"/>
                                  <a:pt x="89" y="66"/>
                                </a:cubicBezTo>
                                <a:cubicBezTo>
                                  <a:pt x="89" y="66"/>
                                  <a:pt x="89" y="65"/>
                                  <a:pt x="89" y="64"/>
                                </a:cubicBezTo>
                                <a:close/>
                                <a:moveTo>
                                  <a:pt x="92" y="145"/>
                                </a:moveTo>
                                <a:cubicBezTo>
                                  <a:pt x="92" y="137"/>
                                  <a:pt x="92" y="137"/>
                                  <a:pt x="92" y="137"/>
                                </a:cubicBezTo>
                                <a:cubicBezTo>
                                  <a:pt x="91" y="137"/>
                                  <a:pt x="89" y="136"/>
                                  <a:pt x="88" y="135"/>
                                </a:cubicBezTo>
                                <a:cubicBezTo>
                                  <a:pt x="87" y="135"/>
                                  <a:pt x="87" y="133"/>
                                  <a:pt x="87" y="135"/>
                                </a:cubicBezTo>
                                <a:cubicBezTo>
                                  <a:pt x="88" y="142"/>
                                  <a:pt x="88" y="142"/>
                                  <a:pt x="88" y="142"/>
                                </a:cubicBezTo>
                                <a:cubicBezTo>
                                  <a:pt x="88" y="140"/>
                                  <a:pt x="89" y="139"/>
                                  <a:pt x="89" y="137"/>
                                </a:cubicBezTo>
                                <a:cubicBezTo>
                                  <a:pt x="89" y="136"/>
                                  <a:pt x="90" y="136"/>
                                  <a:pt x="90" y="137"/>
                                </a:cubicBezTo>
                                <a:cubicBezTo>
                                  <a:pt x="89" y="140"/>
                                  <a:pt x="89" y="143"/>
                                  <a:pt x="88" y="146"/>
                                </a:cubicBezTo>
                                <a:cubicBezTo>
                                  <a:pt x="90" y="146"/>
                                  <a:pt x="91" y="147"/>
                                  <a:pt x="92" y="148"/>
                                </a:cubicBezTo>
                                <a:cubicBezTo>
                                  <a:pt x="92" y="146"/>
                                  <a:pt x="92" y="145"/>
                                  <a:pt x="92" y="145"/>
                                </a:cubicBezTo>
                                <a:close/>
                                <a:moveTo>
                                  <a:pt x="34" y="24"/>
                                </a:moveTo>
                                <a:cubicBezTo>
                                  <a:pt x="27" y="30"/>
                                  <a:pt x="20" y="37"/>
                                  <a:pt x="14" y="45"/>
                                </a:cubicBezTo>
                                <a:cubicBezTo>
                                  <a:pt x="13" y="46"/>
                                  <a:pt x="12" y="47"/>
                                  <a:pt x="13" y="49"/>
                                </a:cubicBezTo>
                                <a:cubicBezTo>
                                  <a:pt x="13" y="50"/>
                                  <a:pt x="13" y="50"/>
                                  <a:pt x="13" y="50"/>
                                </a:cubicBezTo>
                                <a:cubicBezTo>
                                  <a:pt x="21" y="41"/>
                                  <a:pt x="28" y="32"/>
                                  <a:pt x="37" y="24"/>
                                </a:cubicBezTo>
                                <a:cubicBezTo>
                                  <a:pt x="36" y="24"/>
                                  <a:pt x="34" y="23"/>
                                  <a:pt x="34" y="24"/>
                                </a:cubicBezTo>
                                <a:close/>
                                <a:moveTo>
                                  <a:pt x="103" y="54"/>
                                </a:moveTo>
                                <a:cubicBezTo>
                                  <a:pt x="102" y="53"/>
                                  <a:pt x="101" y="53"/>
                                  <a:pt x="101" y="53"/>
                                </a:cubicBezTo>
                                <a:cubicBezTo>
                                  <a:pt x="101" y="48"/>
                                  <a:pt x="101" y="43"/>
                                  <a:pt x="101" y="38"/>
                                </a:cubicBezTo>
                                <a:cubicBezTo>
                                  <a:pt x="97" y="42"/>
                                  <a:pt x="94" y="46"/>
                                  <a:pt x="91" y="50"/>
                                </a:cubicBezTo>
                                <a:cubicBezTo>
                                  <a:pt x="92" y="52"/>
                                  <a:pt x="92" y="55"/>
                                  <a:pt x="93" y="59"/>
                                </a:cubicBezTo>
                                <a:cubicBezTo>
                                  <a:pt x="93" y="59"/>
                                  <a:pt x="94" y="59"/>
                                  <a:pt x="94" y="59"/>
                                </a:cubicBezTo>
                                <a:cubicBezTo>
                                  <a:pt x="96" y="50"/>
                                  <a:pt x="96" y="50"/>
                                  <a:pt x="96" y="50"/>
                                </a:cubicBezTo>
                                <a:cubicBezTo>
                                  <a:pt x="96" y="49"/>
                                  <a:pt x="96" y="49"/>
                                  <a:pt x="97" y="48"/>
                                </a:cubicBezTo>
                                <a:cubicBezTo>
                                  <a:pt x="96" y="59"/>
                                  <a:pt x="96" y="59"/>
                                  <a:pt x="96" y="59"/>
                                </a:cubicBezTo>
                                <a:cubicBezTo>
                                  <a:pt x="96" y="60"/>
                                  <a:pt x="95" y="60"/>
                                  <a:pt x="94" y="60"/>
                                </a:cubicBezTo>
                                <a:cubicBezTo>
                                  <a:pt x="93" y="60"/>
                                  <a:pt x="93" y="60"/>
                                  <a:pt x="92" y="59"/>
                                </a:cubicBezTo>
                                <a:cubicBezTo>
                                  <a:pt x="91" y="56"/>
                                  <a:pt x="91" y="53"/>
                                  <a:pt x="90" y="50"/>
                                </a:cubicBezTo>
                                <a:cubicBezTo>
                                  <a:pt x="90" y="56"/>
                                  <a:pt x="90" y="60"/>
                                  <a:pt x="90" y="66"/>
                                </a:cubicBezTo>
                                <a:cubicBezTo>
                                  <a:pt x="95" y="62"/>
                                  <a:pt x="98" y="58"/>
                                  <a:pt x="103" y="54"/>
                                </a:cubicBezTo>
                                <a:close/>
                                <a:moveTo>
                                  <a:pt x="73" y="136"/>
                                </a:moveTo>
                                <a:cubicBezTo>
                                  <a:pt x="73" y="137"/>
                                  <a:pt x="74" y="137"/>
                                  <a:pt x="74" y="138"/>
                                </a:cubicBezTo>
                                <a:cubicBezTo>
                                  <a:pt x="74" y="135"/>
                                  <a:pt x="74" y="132"/>
                                  <a:pt x="75" y="130"/>
                                </a:cubicBezTo>
                                <a:cubicBezTo>
                                  <a:pt x="75" y="129"/>
                                  <a:pt x="76" y="130"/>
                                  <a:pt x="76" y="130"/>
                                </a:cubicBezTo>
                                <a:cubicBezTo>
                                  <a:pt x="77" y="137"/>
                                  <a:pt x="77" y="137"/>
                                  <a:pt x="77" y="137"/>
                                </a:cubicBezTo>
                                <a:cubicBezTo>
                                  <a:pt x="78" y="136"/>
                                  <a:pt x="78" y="133"/>
                                  <a:pt x="79" y="131"/>
                                </a:cubicBezTo>
                                <a:cubicBezTo>
                                  <a:pt x="80" y="131"/>
                                  <a:pt x="80" y="130"/>
                                  <a:pt x="81" y="131"/>
                                </a:cubicBezTo>
                                <a:cubicBezTo>
                                  <a:pt x="73" y="126"/>
                                  <a:pt x="67" y="121"/>
                                  <a:pt x="60" y="115"/>
                                </a:cubicBezTo>
                                <a:cubicBezTo>
                                  <a:pt x="60" y="115"/>
                                  <a:pt x="59" y="115"/>
                                  <a:pt x="60" y="115"/>
                                </a:cubicBezTo>
                                <a:cubicBezTo>
                                  <a:pt x="60" y="114"/>
                                  <a:pt x="60" y="115"/>
                                  <a:pt x="59" y="114"/>
                                </a:cubicBezTo>
                                <a:cubicBezTo>
                                  <a:pt x="58" y="114"/>
                                  <a:pt x="58" y="113"/>
                                  <a:pt x="57" y="112"/>
                                </a:cubicBezTo>
                                <a:cubicBezTo>
                                  <a:pt x="50" y="105"/>
                                  <a:pt x="50" y="105"/>
                                  <a:pt x="50" y="105"/>
                                </a:cubicBezTo>
                                <a:cubicBezTo>
                                  <a:pt x="50" y="111"/>
                                  <a:pt x="51" y="116"/>
                                  <a:pt x="52" y="121"/>
                                </a:cubicBezTo>
                                <a:cubicBezTo>
                                  <a:pt x="58" y="127"/>
                                  <a:pt x="65" y="132"/>
                                  <a:pt x="73" y="137"/>
                                </a:cubicBezTo>
                                <a:cubicBezTo>
                                  <a:pt x="72" y="137"/>
                                  <a:pt x="72" y="136"/>
                                  <a:pt x="73" y="136"/>
                                </a:cubicBezTo>
                                <a:close/>
                                <a:moveTo>
                                  <a:pt x="33" y="51"/>
                                </a:moveTo>
                                <a:cubicBezTo>
                                  <a:pt x="33" y="51"/>
                                  <a:pt x="33" y="51"/>
                                  <a:pt x="33" y="51"/>
                                </a:cubicBezTo>
                                <a:cubicBezTo>
                                  <a:pt x="33" y="51"/>
                                  <a:pt x="33" y="51"/>
                                  <a:pt x="33" y="51"/>
                                </a:cubicBezTo>
                                <a:cubicBezTo>
                                  <a:pt x="31" y="53"/>
                                  <a:pt x="30" y="54"/>
                                  <a:pt x="28" y="56"/>
                                </a:cubicBezTo>
                                <a:cubicBezTo>
                                  <a:pt x="25" y="58"/>
                                  <a:pt x="23" y="61"/>
                                  <a:pt x="20" y="63"/>
                                </a:cubicBezTo>
                                <a:cubicBezTo>
                                  <a:pt x="19" y="64"/>
                                  <a:pt x="18" y="62"/>
                                  <a:pt x="18" y="62"/>
                                </a:cubicBezTo>
                                <a:cubicBezTo>
                                  <a:pt x="20" y="59"/>
                                  <a:pt x="22" y="57"/>
                                  <a:pt x="24" y="54"/>
                                </a:cubicBezTo>
                                <a:cubicBezTo>
                                  <a:pt x="24" y="54"/>
                                  <a:pt x="24" y="54"/>
                                  <a:pt x="24" y="54"/>
                                </a:cubicBezTo>
                                <a:cubicBezTo>
                                  <a:pt x="24" y="54"/>
                                  <a:pt x="24" y="54"/>
                                  <a:pt x="24" y="54"/>
                                </a:cubicBezTo>
                                <a:cubicBezTo>
                                  <a:pt x="24" y="54"/>
                                  <a:pt x="23" y="54"/>
                                  <a:pt x="23" y="54"/>
                                </a:cubicBezTo>
                                <a:cubicBezTo>
                                  <a:pt x="21" y="56"/>
                                  <a:pt x="19" y="59"/>
                                  <a:pt x="17" y="61"/>
                                </a:cubicBezTo>
                                <a:cubicBezTo>
                                  <a:pt x="16" y="61"/>
                                  <a:pt x="15" y="62"/>
                                  <a:pt x="14" y="61"/>
                                </a:cubicBezTo>
                                <a:cubicBezTo>
                                  <a:pt x="13" y="61"/>
                                  <a:pt x="13" y="60"/>
                                  <a:pt x="14" y="59"/>
                                </a:cubicBezTo>
                                <a:cubicBezTo>
                                  <a:pt x="16" y="54"/>
                                  <a:pt x="19" y="50"/>
                                  <a:pt x="23" y="46"/>
                                </a:cubicBezTo>
                                <a:cubicBezTo>
                                  <a:pt x="28" y="39"/>
                                  <a:pt x="35" y="34"/>
                                  <a:pt x="42" y="27"/>
                                </a:cubicBezTo>
                                <a:cubicBezTo>
                                  <a:pt x="39" y="29"/>
                                  <a:pt x="37" y="30"/>
                                  <a:pt x="35" y="32"/>
                                </a:cubicBezTo>
                                <a:cubicBezTo>
                                  <a:pt x="27" y="39"/>
                                  <a:pt x="20" y="48"/>
                                  <a:pt x="13" y="56"/>
                                </a:cubicBezTo>
                                <a:cubicBezTo>
                                  <a:pt x="13" y="66"/>
                                  <a:pt x="12" y="78"/>
                                  <a:pt x="13" y="88"/>
                                </a:cubicBezTo>
                                <a:cubicBezTo>
                                  <a:pt x="13" y="93"/>
                                  <a:pt x="13" y="97"/>
                                  <a:pt x="14" y="101"/>
                                </a:cubicBezTo>
                                <a:cubicBezTo>
                                  <a:pt x="14" y="101"/>
                                  <a:pt x="14" y="102"/>
                                  <a:pt x="13" y="102"/>
                                </a:cubicBezTo>
                                <a:cubicBezTo>
                                  <a:pt x="14" y="109"/>
                                  <a:pt x="14" y="116"/>
                                  <a:pt x="16" y="121"/>
                                </a:cubicBezTo>
                                <a:cubicBezTo>
                                  <a:pt x="16" y="122"/>
                                  <a:pt x="17" y="122"/>
                                  <a:pt x="17" y="122"/>
                                </a:cubicBezTo>
                                <a:cubicBezTo>
                                  <a:pt x="18" y="122"/>
                                  <a:pt x="19" y="121"/>
                                  <a:pt x="19" y="120"/>
                                </a:cubicBezTo>
                                <a:cubicBezTo>
                                  <a:pt x="21" y="119"/>
                                  <a:pt x="23" y="117"/>
                                  <a:pt x="24" y="115"/>
                                </a:cubicBezTo>
                                <a:cubicBezTo>
                                  <a:pt x="24" y="115"/>
                                  <a:pt x="25" y="115"/>
                                  <a:pt x="25" y="115"/>
                                </a:cubicBezTo>
                                <a:cubicBezTo>
                                  <a:pt x="25" y="114"/>
                                  <a:pt x="25" y="113"/>
                                  <a:pt x="26" y="112"/>
                                </a:cubicBezTo>
                                <a:cubicBezTo>
                                  <a:pt x="26" y="112"/>
                                  <a:pt x="26" y="113"/>
                                  <a:pt x="27" y="114"/>
                                </a:cubicBezTo>
                                <a:cubicBezTo>
                                  <a:pt x="33" y="108"/>
                                  <a:pt x="38" y="103"/>
                                  <a:pt x="45" y="99"/>
                                </a:cubicBezTo>
                                <a:cubicBezTo>
                                  <a:pt x="45" y="97"/>
                                  <a:pt x="46" y="97"/>
                                  <a:pt x="47" y="97"/>
                                </a:cubicBezTo>
                                <a:cubicBezTo>
                                  <a:pt x="48" y="98"/>
                                  <a:pt x="48" y="99"/>
                                  <a:pt x="49" y="100"/>
                                </a:cubicBezTo>
                                <a:cubicBezTo>
                                  <a:pt x="49" y="100"/>
                                  <a:pt x="50" y="100"/>
                                  <a:pt x="51" y="100"/>
                                </a:cubicBezTo>
                                <a:cubicBezTo>
                                  <a:pt x="60" y="107"/>
                                  <a:pt x="68" y="113"/>
                                  <a:pt x="77" y="120"/>
                                </a:cubicBezTo>
                                <a:cubicBezTo>
                                  <a:pt x="81" y="122"/>
                                  <a:pt x="85" y="125"/>
                                  <a:pt x="89" y="127"/>
                                </a:cubicBezTo>
                                <a:cubicBezTo>
                                  <a:pt x="98" y="132"/>
                                  <a:pt x="107" y="136"/>
                                  <a:pt x="117" y="140"/>
                                </a:cubicBezTo>
                                <a:cubicBezTo>
                                  <a:pt x="123" y="142"/>
                                  <a:pt x="129" y="143"/>
                                  <a:pt x="135" y="144"/>
                                </a:cubicBezTo>
                                <a:cubicBezTo>
                                  <a:pt x="141" y="146"/>
                                  <a:pt x="146" y="146"/>
                                  <a:pt x="152" y="147"/>
                                </a:cubicBezTo>
                                <a:cubicBezTo>
                                  <a:pt x="153" y="146"/>
                                  <a:pt x="153" y="147"/>
                                  <a:pt x="153" y="147"/>
                                </a:cubicBezTo>
                                <a:cubicBezTo>
                                  <a:pt x="154" y="147"/>
                                  <a:pt x="155" y="147"/>
                                  <a:pt x="155" y="146"/>
                                </a:cubicBezTo>
                                <a:cubicBezTo>
                                  <a:pt x="155" y="147"/>
                                  <a:pt x="155" y="147"/>
                                  <a:pt x="155" y="147"/>
                                </a:cubicBezTo>
                                <a:cubicBezTo>
                                  <a:pt x="155" y="148"/>
                                  <a:pt x="156" y="148"/>
                                  <a:pt x="156" y="148"/>
                                </a:cubicBezTo>
                                <a:cubicBezTo>
                                  <a:pt x="177" y="150"/>
                                  <a:pt x="196" y="148"/>
                                  <a:pt x="215" y="146"/>
                                </a:cubicBezTo>
                                <a:cubicBezTo>
                                  <a:pt x="212" y="134"/>
                                  <a:pt x="212" y="134"/>
                                  <a:pt x="212" y="134"/>
                                </a:cubicBezTo>
                                <a:cubicBezTo>
                                  <a:pt x="211" y="130"/>
                                  <a:pt x="209" y="127"/>
                                  <a:pt x="208" y="123"/>
                                </a:cubicBezTo>
                                <a:cubicBezTo>
                                  <a:pt x="209" y="127"/>
                                  <a:pt x="210" y="131"/>
                                  <a:pt x="211" y="134"/>
                                </a:cubicBezTo>
                                <a:cubicBezTo>
                                  <a:pt x="211" y="134"/>
                                  <a:pt x="211" y="134"/>
                                  <a:pt x="212" y="134"/>
                                </a:cubicBezTo>
                                <a:cubicBezTo>
                                  <a:pt x="212" y="135"/>
                                  <a:pt x="212" y="135"/>
                                  <a:pt x="211" y="136"/>
                                </a:cubicBezTo>
                                <a:cubicBezTo>
                                  <a:pt x="210" y="136"/>
                                  <a:pt x="210" y="135"/>
                                  <a:pt x="210" y="135"/>
                                </a:cubicBezTo>
                                <a:cubicBezTo>
                                  <a:pt x="207" y="126"/>
                                  <a:pt x="205" y="116"/>
                                  <a:pt x="201" y="106"/>
                                </a:cubicBezTo>
                                <a:cubicBezTo>
                                  <a:pt x="203" y="114"/>
                                  <a:pt x="203" y="122"/>
                                  <a:pt x="206" y="129"/>
                                </a:cubicBezTo>
                                <a:cubicBezTo>
                                  <a:pt x="206" y="130"/>
                                  <a:pt x="205" y="130"/>
                                  <a:pt x="205" y="130"/>
                                </a:cubicBezTo>
                                <a:cubicBezTo>
                                  <a:pt x="205" y="130"/>
                                  <a:pt x="204" y="130"/>
                                  <a:pt x="204" y="129"/>
                                </a:cubicBezTo>
                                <a:cubicBezTo>
                                  <a:pt x="202" y="123"/>
                                  <a:pt x="201" y="117"/>
                                  <a:pt x="199" y="111"/>
                                </a:cubicBezTo>
                                <a:cubicBezTo>
                                  <a:pt x="198" y="110"/>
                                  <a:pt x="198" y="109"/>
                                  <a:pt x="198" y="109"/>
                                </a:cubicBezTo>
                                <a:cubicBezTo>
                                  <a:pt x="198" y="110"/>
                                  <a:pt x="198" y="110"/>
                                  <a:pt x="198" y="111"/>
                                </a:cubicBezTo>
                                <a:cubicBezTo>
                                  <a:pt x="198" y="111"/>
                                  <a:pt x="198" y="111"/>
                                  <a:pt x="199" y="111"/>
                                </a:cubicBezTo>
                                <a:cubicBezTo>
                                  <a:pt x="198" y="111"/>
                                  <a:pt x="198" y="111"/>
                                  <a:pt x="198" y="111"/>
                                </a:cubicBezTo>
                                <a:cubicBezTo>
                                  <a:pt x="199" y="119"/>
                                  <a:pt x="200" y="126"/>
                                  <a:pt x="201" y="134"/>
                                </a:cubicBezTo>
                                <a:cubicBezTo>
                                  <a:pt x="201" y="134"/>
                                  <a:pt x="200" y="134"/>
                                  <a:pt x="200" y="134"/>
                                </a:cubicBezTo>
                                <a:cubicBezTo>
                                  <a:pt x="198" y="126"/>
                                  <a:pt x="195" y="118"/>
                                  <a:pt x="193" y="110"/>
                                </a:cubicBezTo>
                                <a:cubicBezTo>
                                  <a:pt x="193" y="117"/>
                                  <a:pt x="194" y="124"/>
                                  <a:pt x="194" y="131"/>
                                </a:cubicBezTo>
                                <a:cubicBezTo>
                                  <a:pt x="194" y="132"/>
                                  <a:pt x="193" y="132"/>
                                  <a:pt x="193" y="131"/>
                                </a:cubicBezTo>
                                <a:cubicBezTo>
                                  <a:pt x="191" y="125"/>
                                  <a:pt x="190" y="119"/>
                                  <a:pt x="188" y="113"/>
                                </a:cubicBezTo>
                                <a:cubicBezTo>
                                  <a:pt x="188" y="120"/>
                                  <a:pt x="188" y="120"/>
                                  <a:pt x="188" y="120"/>
                                </a:cubicBezTo>
                                <a:cubicBezTo>
                                  <a:pt x="188" y="124"/>
                                  <a:pt x="188" y="128"/>
                                  <a:pt x="187" y="133"/>
                                </a:cubicBezTo>
                                <a:cubicBezTo>
                                  <a:pt x="187" y="132"/>
                                  <a:pt x="186" y="133"/>
                                  <a:pt x="186" y="132"/>
                                </a:cubicBezTo>
                                <a:cubicBezTo>
                                  <a:pt x="185" y="127"/>
                                  <a:pt x="183" y="121"/>
                                  <a:pt x="182" y="115"/>
                                </a:cubicBezTo>
                                <a:cubicBezTo>
                                  <a:pt x="180" y="128"/>
                                  <a:pt x="180" y="128"/>
                                  <a:pt x="180" y="128"/>
                                </a:cubicBezTo>
                                <a:cubicBezTo>
                                  <a:pt x="180" y="128"/>
                                  <a:pt x="179" y="128"/>
                                  <a:pt x="179" y="128"/>
                                </a:cubicBezTo>
                                <a:cubicBezTo>
                                  <a:pt x="178" y="124"/>
                                  <a:pt x="178" y="120"/>
                                  <a:pt x="177" y="116"/>
                                </a:cubicBezTo>
                                <a:cubicBezTo>
                                  <a:pt x="176" y="120"/>
                                  <a:pt x="175" y="123"/>
                                  <a:pt x="175" y="126"/>
                                </a:cubicBezTo>
                                <a:cubicBezTo>
                                  <a:pt x="174" y="127"/>
                                  <a:pt x="173" y="126"/>
                                  <a:pt x="173" y="126"/>
                                </a:cubicBezTo>
                                <a:cubicBezTo>
                                  <a:pt x="171" y="124"/>
                                  <a:pt x="171" y="121"/>
                                  <a:pt x="170" y="119"/>
                                </a:cubicBezTo>
                                <a:cubicBezTo>
                                  <a:pt x="170" y="118"/>
                                  <a:pt x="169" y="118"/>
                                  <a:pt x="168" y="118"/>
                                </a:cubicBezTo>
                                <a:cubicBezTo>
                                  <a:pt x="166" y="121"/>
                                  <a:pt x="164" y="123"/>
                                  <a:pt x="162" y="126"/>
                                </a:cubicBezTo>
                                <a:cubicBezTo>
                                  <a:pt x="161" y="127"/>
                                  <a:pt x="160" y="128"/>
                                  <a:pt x="158" y="128"/>
                                </a:cubicBezTo>
                                <a:cubicBezTo>
                                  <a:pt x="155" y="127"/>
                                  <a:pt x="154" y="125"/>
                                  <a:pt x="153" y="123"/>
                                </a:cubicBezTo>
                                <a:cubicBezTo>
                                  <a:pt x="155" y="125"/>
                                  <a:pt x="156" y="127"/>
                                  <a:pt x="159" y="127"/>
                                </a:cubicBezTo>
                                <a:cubicBezTo>
                                  <a:pt x="161" y="125"/>
                                  <a:pt x="162" y="124"/>
                                  <a:pt x="164" y="122"/>
                                </a:cubicBezTo>
                                <a:cubicBezTo>
                                  <a:pt x="165" y="120"/>
                                  <a:pt x="166" y="118"/>
                                  <a:pt x="168" y="117"/>
                                </a:cubicBezTo>
                                <a:cubicBezTo>
                                  <a:pt x="169" y="117"/>
                                  <a:pt x="170" y="117"/>
                                  <a:pt x="170" y="118"/>
                                </a:cubicBezTo>
                                <a:cubicBezTo>
                                  <a:pt x="172" y="119"/>
                                  <a:pt x="172" y="122"/>
                                  <a:pt x="174" y="125"/>
                                </a:cubicBezTo>
                                <a:cubicBezTo>
                                  <a:pt x="176" y="115"/>
                                  <a:pt x="176" y="115"/>
                                  <a:pt x="176" y="115"/>
                                </a:cubicBezTo>
                                <a:cubicBezTo>
                                  <a:pt x="176" y="114"/>
                                  <a:pt x="177" y="114"/>
                                  <a:pt x="177" y="115"/>
                                </a:cubicBezTo>
                                <a:cubicBezTo>
                                  <a:pt x="178" y="117"/>
                                  <a:pt x="179" y="120"/>
                                  <a:pt x="179" y="123"/>
                                </a:cubicBezTo>
                                <a:cubicBezTo>
                                  <a:pt x="180" y="121"/>
                                  <a:pt x="180" y="118"/>
                                  <a:pt x="181" y="114"/>
                                </a:cubicBezTo>
                                <a:cubicBezTo>
                                  <a:pt x="181" y="113"/>
                                  <a:pt x="183" y="114"/>
                                  <a:pt x="183" y="115"/>
                                </a:cubicBezTo>
                                <a:cubicBezTo>
                                  <a:pt x="185" y="119"/>
                                  <a:pt x="185" y="124"/>
                                  <a:pt x="186" y="128"/>
                                </a:cubicBezTo>
                                <a:cubicBezTo>
                                  <a:pt x="187" y="123"/>
                                  <a:pt x="187" y="119"/>
                                  <a:pt x="187" y="114"/>
                                </a:cubicBezTo>
                                <a:cubicBezTo>
                                  <a:pt x="187" y="113"/>
                                  <a:pt x="186" y="111"/>
                                  <a:pt x="187" y="110"/>
                                </a:cubicBezTo>
                                <a:cubicBezTo>
                                  <a:pt x="188" y="110"/>
                                  <a:pt x="188" y="110"/>
                                  <a:pt x="189" y="111"/>
                                </a:cubicBezTo>
                                <a:cubicBezTo>
                                  <a:pt x="190" y="113"/>
                                  <a:pt x="191" y="117"/>
                                  <a:pt x="192" y="120"/>
                                </a:cubicBezTo>
                                <a:cubicBezTo>
                                  <a:pt x="191" y="112"/>
                                  <a:pt x="191" y="112"/>
                                  <a:pt x="191" y="112"/>
                                </a:cubicBezTo>
                                <a:cubicBezTo>
                                  <a:pt x="191" y="111"/>
                                  <a:pt x="191" y="109"/>
                                  <a:pt x="192" y="108"/>
                                </a:cubicBezTo>
                                <a:cubicBezTo>
                                  <a:pt x="192" y="108"/>
                                  <a:pt x="193" y="108"/>
                                  <a:pt x="193" y="109"/>
                                </a:cubicBezTo>
                                <a:cubicBezTo>
                                  <a:pt x="198" y="121"/>
                                  <a:pt x="198" y="121"/>
                                  <a:pt x="198" y="121"/>
                                </a:cubicBezTo>
                                <a:cubicBezTo>
                                  <a:pt x="198" y="122"/>
                                  <a:pt x="198" y="122"/>
                                  <a:pt x="198" y="122"/>
                                </a:cubicBezTo>
                                <a:cubicBezTo>
                                  <a:pt x="198" y="121"/>
                                  <a:pt x="198" y="121"/>
                                  <a:pt x="198" y="121"/>
                                </a:cubicBezTo>
                                <a:cubicBezTo>
                                  <a:pt x="196" y="107"/>
                                  <a:pt x="196" y="107"/>
                                  <a:pt x="196" y="107"/>
                                </a:cubicBezTo>
                                <a:cubicBezTo>
                                  <a:pt x="196" y="106"/>
                                  <a:pt x="195" y="104"/>
                                  <a:pt x="196" y="102"/>
                                </a:cubicBezTo>
                                <a:cubicBezTo>
                                  <a:pt x="196" y="102"/>
                                  <a:pt x="197" y="103"/>
                                  <a:pt x="197" y="103"/>
                                </a:cubicBezTo>
                                <a:cubicBezTo>
                                  <a:pt x="199" y="106"/>
                                  <a:pt x="200" y="108"/>
                                  <a:pt x="200" y="111"/>
                                </a:cubicBezTo>
                                <a:cubicBezTo>
                                  <a:pt x="200" y="107"/>
                                  <a:pt x="199" y="102"/>
                                  <a:pt x="198" y="98"/>
                                </a:cubicBezTo>
                                <a:cubicBezTo>
                                  <a:pt x="198" y="97"/>
                                  <a:pt x="198" y="96"/>
                                  <a:pt x="199" y="95"/>
                                </a:cubicBezTo>
                                <a:cubicBezTo>
                                  <a:pt x="198" y="92"/>
                                  <a:pt x="197" y="89"/>
                                  <a:pt x="196" y="86"/>
                                </a:cubicBezTo>
                                <a:cubicBezTo>
                                  <a:pt x="182" y="91"/>
                                  <a:pt x="168" y="94"/>
                                  <a:pt x="153" y="96"/>
                                </a:cubicBezTo>
                                <a:cubicBezTo>
                                  <a:pt x="133" y="98"/>
                                  <a:pt x="105" y="94"/>
                                  <a:pt x="87" y="85"/>
                                </a:cubicBezTo>
                                <a:cubicBezTo>
                                  <a:pt x="77" y="80"/>
                                  <a:pt x="69" y="74"/>
                                  <a:pt x="64" y="66"/>
                                </a:cubicBezTo>
                                <a:cubicBezTo>
                                  <a:pt x="62" y="61"/>
                                  <a:pt x="62" y="61"/>
                                  <a:pt x="62" y="61"/>
                                </a:cubicBezTo>
                                <a:cubicBezTo>
                                  <a:pt x="61" y="61"/>
                                  <a:pt x="63" y="59"/>
                                  <a:pt x="64" y="60"/>
                                </a:cubicBezTo>
                                <a:cubicBezTo>
                                  <a:pt x="68" y="63"/>
                                  <a:pt x="68" y="63"/>
                                  <a:pt x="68" y="63"/>
                                </a:cubicBezTo>
                                <a:cubicBezTo>
                                  <a:pt x="77" y="55"/>
                                  <a:pt x="77" y="55"/>
                                  <a:pt x="77" y="55"/>
                                </a:cubicBezTo>
                                <a:cubicBezTo>
                                  <a:pt x="85" y="49"/>
                                  <a:pt x="93" y="43"/>
                                  <a:pt x="99" y="35"/>
                                </a:cubicBezTo>
                                <a:cubicBezTo>
                                  <a:pt x="94" y="35"/>
                                  <a:pt x="90" y="35"/>
                                  <a:pt x="85" y="34"/>
                                </a:cubicBezTo>
                                <a:cubicBezTo>
                                  <a:pt x="75" y="32"/>
                                  <a:pt x="66" y="31"/>
                                  <a:pt x="58" y="29"/>
                                </a:cubicBezTo>
                                <a:cubicBezTo>
                                  <a:pt x="53" y="27"/>
                                  <a:pt x="49" y="27"/>
                                  <a:pt x="44" y="26"/>
                                </a:cubicBezTo>
                                <a:cubicBezTo>
                                  <a:pt x="43" y="29"/>
                                  <a:pt x="40" y="30"/>
                                  <a:pt x="38" y="32"/>
                                </a:cubicBezTo>
                                <a:cubicBezTo>
                                  <a:pt x="30" y="41"/>
                                  <a:pt x="22" y="48"/>
                                  <a:pt x="15" y="59"/>
                                </a:cubicBezTo>
                                <a:cubicBezTo>
                                  <a:pt x="16" y="59"/>
                                  <a:pt x="14" y="60"/>
                                  <a:pt x="15" y="60"/>
                                </a:cubicBezTo>
                                <a:cubicBezTo>
                                  <a:pt x="16" y="60"/>
                                  <a:pt x="17" y="58"/>
                                  <a:pt x="18" y="58"/>
                                </a:cubicBezTo>
                                <a:cubicBezTo>
                                  <a:pt x="22" y="53"/>
                                  <a:pt x="27" y="49"/>
                                  <a:pt x="32" y="44"/>
                                </a:cubicBezTo>
                                <a:cubicBezTo>
                                  <a:pt x="36" y="39"/>
                                  <a:pt x="41" y="35"/>
                                  <a:pt x="47" y="31"/>
                                </a:cubicBezTo>
                                <a:cubicBezTo>
                                  <a:pt x="47" y="30"/>
                                  <a:pt x="48" y="31"/>
                                  <a:pt x="48" y="32"/>
                                </a:cubicBezTo>
                                <a:cubicBezTo>
                                  <a:pt x="46" y="34"/>
                                  <a:pt x="45" y="35"/>
                                  <a:pt x="43" y="37"/>
                                </a:cubicBezTo>
                                <a:cubicBezTo>
                                  <a:pt x="36" y="44"/>
                                  <a:pt x="28" y="51"/>
                                  <a:pt x="22" y="60"/>
                                </a:cubicBezTo>
                                <a:cubicBezTo>
                                  <a:pt x="21" y="60"/>
                                  <a:pt x="21" y="60"/>
                                  <a:pt x="21" y="61"/>
                                </a:cubicBezTo>
                                <a:cubicBezTo>
                                  <a:pt x="21" y="60"/>
                                  <a:pt x="22" y="60"/>
                                  <a:pt x="22" y="60"/>
                                </a:cubicBezTo>
                                <a:cubicBezTo>
                                  <a:pt x="22" y="60"/>
                                  <a:pt x="22" y="60"/>
                                  <a:pt x="22" y="60"/>
                                </a:cubicBezTo>
                                <a:cubicBezTo>
                                  <a:pt x="24" y="58"/>
                                  <a:pt x="25" y="57"/>
                                  <a:pt x="26" y="55"/>
                                </a:cubicBezTo>
                                <a:cubicBezTo>
                                  <a:pt x="32" y="51"/>
                                  <a:pt x="36" y="46"/>
                                  <a:pt x="41" y="43"/>
                                </a:cubicBezTo>
                                <a:cubicBezTo>
                                  <a:pt x="42" y="42"/>
                                  <a:pt x="42" y="44"/>
                                  <a:pt x="42" y="44"/>
                                </a:cubicBezTo>
                                <a:cubicBezTo>
                                  <a:pt x="37" y="49"/>
                                  <a:pt x="33" y="54"/>
                                  <a:pt x="29" y="60"/>
                                </a:cubicBezTo>
                                <a:cubicBezTo>
                                  <a:pt x="43" y="50"/>
                                  <a:pt x="43" y="50"/>
                                  <a:pt x="43" y="50"/>
                                </a:cubicBezTo>
                                <a:cubicBezTo>
                                  <a:pt x="44" y="49"/>
                                  <a:pt x="44" y="51"/>
                                  <a:pt x="44" y="51"/>
                                </a:cubicBezTo>
                                <a:cubicBezTo>
                                  <a:pt x="42" y="55"/>
                                  <a:pt x="39" y="58"/>
                                  <a:pt x="36" y="62"/>
                                </a:cubicBezTo>
                                <a:cubicBezTo>
                                  <a:pt x="38" y="61"/>
                                  <a:pt x="39" y="60"/>
                                  <a:pt x="40" y="59"/>
                                </a:cubicBezTo>
                                <a:cubicBezTo>
                                  <a:pt x="41" y="59"/>
                                  <a:pt x="42" y="59"/>
                                  <a:pt x="42" y="60"/>
                                </a:cubicBezTo>
                                <a:cubicBezTo>
                                  <a:pt x="42" y="62"/>
                                  <a:pt x="41" y="64"/>
                                  <a:pt x="41" y="66"/>
                                </a:cubicBezTo>
                                <a:cubicBezTo>
                                  <a:pt x="41" y="66"/>
                                  <a:pt x="41" y="67"/>
                                  <a:pt x="42" y="67"/>
                                </a:cubicBezTo>
                                <a:cubicBezTo>
                                  <a:pt x="43" y="67"/>
                                  <a:pt x="45" y="67"/>
                                  <a:pt x="46" y="67"/>
                                </a:cubicBezTo>
                                <a:cubicBezTo>
                                  <a:pt x="46" y="67"/>
                                  <a:pt x="46" y="68"/>
                                  <a:pt x="45" y="68"/>
                                </a:cubicBezTo>
                                <a:cubicBezTo>
                                  <a:pt x="45" y="68"/>
                                  <a:pt x="44" y="68"/>
                                  <a:pt x="43" y="69"/>
                                </a:cubicBezTo>
                                <a:cubicBezTo>
                                  <a:pt x="41" y="69"/>
                                  <a:pt x="40" y="68"/>
                                  <a:pt x="39" y="66"/>
                                </a:cubicBezTo>
                                <a:cubicBezTo>
                                  <a:pt x="39" y="65"/>
                                  <a:pt x="39" y="63"/>
                                  <a:pt x="40" y="61"/>
                                </a:cubicBezTo>
                                <a:cubicBezTo>
                                  <a:pt x="39" y="62"/>
                                  <a:pt x="38" y="62"/>
                                  <a:pt x="37" y="63"/>
                                </a:cubicBezTo>
                                <a:cubicBezTo>
                                  <a:pt x="37" y="64"/>
                                  <a:pt x="36" y="64"/>
                                  <a:pt x="35" y="63"/>
                                </a:cubicBezTo>
                                <a:cubicBezTo>
                                  <a:pt x="34" y="62"/>
                                  <a:pt x="35" y="61"/>
                                  <a:pt x="36" y="60"/>
                                </a:cubicBezTo>
                                <a:cubicBezTo>
                                  <a:pt x="41" y="53"/>
                                  <a:pt x="41" y="53"/>
                                  <a:pt x="41" y="53"/>
                                </a:cubicBezTo>
                                <a:cubicBezTo>
                                  <a:pt x="32" y="60"/>
                                  <a:pt x="32" y="60"/>
                                  <a:pt x="32" y="60"/>
                                </a:cubicBezTo>
                                <a:cubicBezTo>
                                  <a:pt x="31" y="61"/>
                                  <a:pt x="30" y="62"/>
                                  <a:pt x="28" y="61"/>
                                </a:cubicBezTo>
                                <a:cubicBezTo>
                                  <a:pt x="28" y="61"/>
                                  <a:pt x="27" y="60"/>
                                  <a:pt x="28" y="59"/>
                                </a:cubicBezTo>
                                <a:cubicBezTo>
                                  <a:pt x="29" y="56"/>
                                  <a:pt x="31" y="54"/>
                                  <a:pt x="33" y="51"/>
                                </a:cubicBezTo>
                                <a:close/>
                                <a:moveTo>
                                  <a:pt x="232" y="140"/>
                                </a:moveTo>
                                <a:cubicBezTo>
                                  <a:pt x="230" y="143"/>
                                  <a:pt x="228" y="146"/>
                                  <a:pt x="226" y="148"/>
                                </a:cubicBezTo>
                                <a:cubicBezTo>
                                  <a:pt x="228" y="154"/>
                                  <a:pt x="228" y="154"/>
                                  <a:pt x="228" y="154"/>
                                </a:cubicBezTo>
                                <a:cubicBezTo>
                                  <a:pt x="228" y="154"/>
                                  <a:pt x="227" y="155"/>
                                  <a:pt x="228" y="156"/>
                                </a:cubicBezTo>
                                <a:cubicBezTo>
                                  <a:pt x="227" y="156"/>
                                  <a:pt x="225" y="156"/>
                                  <a:pt x="224" y="156"/>
                                </a:cubicBezTo>
                                <a:cubicBezTo>
                                  <a:pt x="223" y="156"/>
                                  <a:pt x="222" y="154"/>
                                  <a:pt x="222" y="153"/>
                                </a:cubicBezTo>
                                <a:cubicBezTo>
                                  <a:pt x="216" y="158"/>
                                  <a:pt x="211" y="163"/>
                                  <a:pt x="206" y="169"/>
                                </a:cubicBezTo>
                                <a:cubicBezTo>
                                  <a:pt x="206" y="169"/>
                                  <a:pt x="206" y="170"/>
                                  <a:pt x="205" y="170"/>
                                </a:cubicBezTo>
                                <a:cubicBezTo>
                                  <a:pt x="207" y="170"/>
                                  <a:pt x="207" y="170"/>
                                  <a:pt x="207" y="170"/>
                                </a:cubicBezTo>
                                <a:cubicBezTo>
                                  <a:pt x="207" y="170"/>
                                  <a:pt x="207" y="169"/>
                                  <a:pt x="207" y="169"/>
                                </a:cubicBezTo>
                                <a:cubicBezTo>
                                  <a:pt x="207" y="169"/>
                                  <a:pt x="209" y="169"/>
                                  <a:pt x="209" y="170"/>
                                </a:cubicBezTo>
                                <a:cubicBezTo>
                                  <a:pt x="210" y="170"/>
                                  <a:pt x="210" y="172"/>
                                  <a:pt x="209" y="172"/>
                                </a:cubicBezTo>
                                <a:cubicBezTo>
                                  <a:pt x="208" y="173"/>
                                  <a:pt x="207" y="174"/>
                                  <a:pt x="206" y="174"/>
                                </a:cubicBezTo>
                                <a:cubicBezTo>
                                  <a:pt x="207" y="176"/>
                                  <a:pt x="207" y="178"/>
                                  <a:pt x="208" y="180"/>
                                </a:cubicBezTo>
                                <a:cubicBezTo>
                                  <a:pt x="209" y="181"/>
                                  <a:pt x="209" y="181"/>
                                  <a:pt x="209" y="182"/>
                                </a:cubicBezTo>
                                <a:cubicBezTo>
                                  <a:pt x="208" y="183"/>
                                  <a:pt x="207" y="184"/>
                                  <a:pt x="205" y="183"/>
                                </a:cubicBezTo>
                                <a:cubicBezTo>
                                  <a:pt x="205" y="183"/>
                                  <a:pt x="205" y="183"/>
                                  <a:pt x="205" y="182"/>
                                </a:cubicBezTo>
                                <a:cubicBezTo>
                                  <a:pt x="205" y="182"/>
                                  <a:pt x="204" y="183"/>
                                  <a:pt x="204" y="182"/>
                                </a:cubicBezTo>
                                <a:cubicBezTo>
                                  <a:pt x="203" y="180"/>
                                  <a:pt x="203" y="177"/>
                                  <a:pt x="202" y="175"/>
                                </a:cubicBezTo>
                                <a:cubicBezTo>
                                  <a:pt x="198" y="175"/>
                                  <a:pt x="195" y="177"/>
                                  <a:pt x="193" y="180"/>
                                </a:cubicBezTo>
                                <a:cubicBezTo>
                                  <a:pt x="193" y="181"/>
                                  <a:pt x="192" y="182"/>
                                  <a:pt x="191" y="182"/>
                                </a:cubicBezTo>
                                <a:cubicBezTo>
                                  <a:pt x="191" y="183"/>
                                  <a:pt x="190" y="183"/>
                                  <a:pt x="190" y="183"/>
                                </a:cubicBezTo>
                                <a:cubicBezTo>
                                  <a:pt x="189" y="182"/>
                                  <a:pt x="189" y="182"/>
                                  <a:pt x="189" y="181"/>
                                </a:cubicBezTo>
                                <a:cubicBezTo>
                                  <a:pt x="189" y="181"/>
                                  <a:pt x="189" y="180"/>
                                  <a:pt x="188" y="181"/>
                                </a:cubicBezTo>
                                <a:cubicBezTo>
                                  <a:pt x="187" y="179"/>
                                  <a:pt x="187" y="177"/>
                                  <a:pt x="189" y="176"/>
                                </a:cubicBezTo>
                                <a:cubicBezTo>
                                  <a:pt x="180" y="175"/>
                                  <a:pt x="172" y="177"/>
                                  <a:pt x="162" y="176"/>
                                </a:cubicBezTo>
                                <a:cubicBezTo>
                                  <a:pt x="162" y="176"/>
                                  <a:pt x="161" y="177"/>
                                  <a:pt x="161" y="176"/>
                                </a:cubicBezTo>
                                <a:cubicBezTo>
                                  <a:pt x="161" y="175"/>
                                  <a:pt x="159" y="175"/>
                                  <a:pt x="159" y="175"/>
                                </a:cubicBezTo>
                                <a:cubicBezTo>
                                  <a:pt x="153" y="175"/>
                                  <a:pt x="150" y="174"/>
                                  <a:pt x="145" y="173"/>
                                </a:cubicBezTo>
                                <a:cubicBezTo>
                                  <a:pt x="145" y="173"/>
                                  <a:pt x="145" y="174"/>
                                  <a:pt x="144" y="174"/>
                                </a:cubicBezTo>
                                <a:cubicBezTo>
                                  <a:pt x="143" y="174"/>
                                  <a:pt x="143" y="173"/>
                                  <a:pt x="143" y="173"/>
                                </a:cubicBezTo>
                                <a:cubicBezTo>
                                  <a:pt x="129" y="170"/>
                                  <a:pt x="113" y="168"/>
                                  <a:pt x="102" y="162"/>
                                </a:cubicBezTo>
                                <a:cubicBezTo>
                                  <a:pt x="94" y="159"/>
                                  <a:pt x="87" y="155"/>
                                  <a:pt x="80" y="151"/>
                                </a:cubicBezTo>
                                <a:cubicBezTo>
                                  <a:pt x="71" y="146"/>
                                  <a:pt x="62" y="139"/>
                                  <a:pt x="55" y="133"/>
                                </a:cubicBezTo>
                                <a:cubicBezTo>
                                  <a:pt x="54" y="132"/>
                                  <a:pt x="53" y="131"/>
                                  <a:pt x="52" y="130"/>
                                </a:cubicBezTo>
                                <a:cubicBezTo>
                                  <a:pt x="51" y="129"/>
                                  <a:pt x="52" y="130"/>
                                  <a:pt x="52" y="130"/>
                                </a:cubicBezTo>
                                <a:cubicBezTo>
                                  <a:pt x="51" y="132"/>
                                  <a:pt x="52" y="133"/>
                                  <a:pt x="52" y="135"/>
                                </a:cubicBezTo>
                                <a:cubicBezTo>
                                  <a:pt x="52" y="136"/>
                                  <a:pt x="51" y="136"/>
                                  <a:pt x="51" y="136"/>
                                </a:cubicBezTo>
                                <a:cubicBezTo>
                                  <a:pt x="50" y="136"/>
                                  <a:pt x="48" y="137"/>
                                  <a:pt x="48" y="136"/>
                                </a:cubicBezTo>
                                <a:cubicBezTo>
                                  <a:pt x="47" y="132"/>
                                  <a:pt x="47" y="129"/>
                                  <a:pt x="47" y="126"/>
                                </a:cubicBezTo>
                                <a:cubicBezTo>
                                  <a:pt x="46" y="126"/>
                                  <a:pt x="44" y="127"/>
                                  <a:pt x="43" y="127"/>
                                </a:cubicBezTo>
                                <a:cubicBezTo>
                                  <a:pt x="36" y="131"/>
                                  <a:pt x="31" y="136"/>
                                  <a:pt x="26" y="142"/>
                                </a:cubicBezTo>
                                <a:cubicBezTo>
                                  <a:pt x="25" y="143"/>
                                  <a:pt x="24" y="144"/>
                                  <a:pt x="23" y="144"/>
                                </a:cubicBezTo>
                                <a:cubicBezTo>
                                  <a:pt x="23" y="144"/>
                                  <a:pt x="22" y="143"/>
                                  <a:pt x="21" y="142"/>
                                </a:cubicBezTo>
                                <a:cubicBezTo>
                                  <a:pt x="22" y="145"/>
                                  <a:pt x="24" y="147"/>
                                  <a:pt x="24" y="149"/>
                                </a:cubicBezTo>
                                <a:cubicBezTo>
                                  <a:pt x="24" y="150"/>
                                  <a:pt x="24" y="152"/>
                                  <a:pt x="24" y="152"/>
                                </a:cubicBezTo>
                                <a:cubicBezTo>
                                  <a:pt x="23" y="151"/>
                                  <a:pt x="21" y="153"/>
                                  <a:pt x="21" y="152"/>
                                </a:cubicBezTo>
                                <a:cubicBezTo>
                                  <a:pt x="19" y="146"/>
                                  <a:pt x="17" y="139"/>
                                  <a:pt x="15" y="133"/>
                                </a:cubicBezTo>
                                <a:cubicBezTo>
                                  <a:pt x="14" y="133"/>
                                  <a:pt x="14" y="133"/>
                                  <a:pt x="14" y="133"/>
                                </a:cubicBezTo>
                                <a:cubicBezTo>
                                  <a:pt x="14" y="134"/>
                                  <a:pt x="15" y="135"/>
                                  <a:pt x="14" y="136"/>
                                </a:cubicBezTo>
                                <a:cubicBezTo>
                                  <a:pt x="14" y="136"/>
                                  <a:pt x="12" y="136"/>
                                  <a:pt x="11" y="136"/>
                                </a:cubicBezTo>
                                <a:cubicBezTo>
                                  <a:pt x="11" y="135"/>
                                  <a:pt x="10" y="133"/>
                                  <a:pt x="10" y="133"/>
                                </a:cubicBezTo>
                                <a:cubicBezTo>
                                  <a:pt x="8" y="119"/>
                                  <a:pt x="7" y="105"/>
                                  <a:pt x="7" y="90"/>
                                </a:cubicBezTo>
                                <a:cubicBezTo>
                                  <a:pt x="7" y="85"/>
                                  <a:pt x="7" y="79"/>
                                  <a:pt x="6" y="74"/>
                                </a:cubicBezTo>
                                <a:cubicBezTo>
                                  <a:pt x="6" y="70"/>
                                  <a:pt x="5" y="65"/>
                                  <a:pt x="5" y="60"/>
                                </a:cubicBezTo>
                                <a:cubicBezTo>
                                  <a:pt x="4" y="60"/>
                                  <a:pt x="4" y="60"/>
                                  <a:pt x="4" y="59"/>
                                </a:cubicBezTo>
                                <a:cubicBezTo>
                                  <a:pt x="5" y="60"/>
                                  <a:pt x="5" y="59"/>
                                  <a:pt x="5" y="59"/>
                                </a:cubicBezTo>
                                <a:cubicBezTo>
                                  <a:pt x="4" y="59"/>
                                  <a:pt x="4" y="58"/>
                                  <a:pt x="4" y="58"/>
                                </a:cubicBezTo>
                                <a:cubicBezTo>
                                  <a:pt x="5" y="57"/>
                                  <a:pt x="4" y="56"/>
                                  <a:pt x="4" y="54"/>
                                </a:cubicBezTo>
                                <a:cubicBezTo>
                                  <a:pt x="4" y="55"/>
                                  <a:pt x="4" y="56"/>
                                  <a:pt x="4" y="57"/>
                                </a:cubicBezTo>
                                <a:cubicBezTo>
                                  <a:pt x="4" y="58"/>
                                  <a:pt x="4" y="60"/>
                                  <a:pt x="4" y="61"/>
                                </a:cubicBezTo>
                                <a:cubicBezTo>
                                  <a:pt x="4" y="60"/>
                                  <a:pt x="5" y="61"/>
                                  <a:pt x="4" y="62"/>
                                </a:cubicBezTo>
                                <a:cubicBezTo>
                                  <a:pt x="4" y="62"/>
                                  <a:pt x="4" y="61"/>
                                  <a:pt x="4" y="61"/>
                                </a:cubicBezTo>
                                <a:cubicBezTo>
                                  <a:pt x="4" y="62"/>
                                  <a:pt x="4" y="64"/>
                                  <a:pt x="4" y="65"/>
                                </a:cubicBezTo>
                                <a:cubicBezTo>
                                  <a:pt x="4" y="66"/>
                                  <a:pt x="5" y="66"/>
                                  <a:pt x="4" y="66"/>
                                </a:cubicBezTo>
                                <a:cubicBezTo>
                                  <a:pt x="3" y="70"/>
                                  <a:pt x="4" y="75"/>
                                  <a:pt x="4" y="79"/>
                                </a:cubicBezTo>
                                <a:cubicBezTo>
                                  <a:pt x="4" y="79"/>
                                  <a:pt x="5" y="80"/>
                                  <a:pt x="4" y="81"/>
                                </a:cubicBezTo>
                                <a:cubicBezTo>
                                  <a:pt x="3" y="81"/>
                                  <a:pt x="4" y="81"/>
                                  <a:pt x="4" y="81"/>
                                </a:cubicBezTo>
                                <a:cubicBezTo>
                                  <a:pt x="4" y="82"/>
                                  <a:pt x="4" y="84"/>
                                  <a:pt x="5" y="85"/>
                                </a:cubicBezTo>
                                <a:cubicBezTo>
                                  <a:pt x="5" y="85"/>
                                  <a:pt x="5" y="85"/>
                                  <a:pt x="4" y="85"/>
                                </a:cubicBezTo>
                                <a:cubicBezTo>
                                  <a:pt x="5" y="86"/>
                                  <a:pt x="5" y="87"/>
                                  <a:pt x="4" y="87"/>
                                </a:cubicBezTo>
                                <a:cubicBezTo>
                                  <a:pt x="4" y="87"/>
                                  <a:pt x="4" y="86"/>
                                  <a:pt x="4" y="86"/>
                                </a:cubicBezTo>
                                <a:cubicBezTo>
                                  <a:pt x="5" y="98"/>
                                  <a:pt x="5" y="98"/>
                                  <a:pt x="5" y="98"/>
                                </a:cubicBezTo>
                                <a:cubicBezTo>
                                  <a:pt x="5" y="98"/>
                                  <a:pt x="5" y="99"/>
                                  <a:pt x="5" y="100"/>
                                </a:cubicBezTo>
                                <a:cubicBezTo>
                                  <a:pt x="4" y="96"/>
                                  <a:pt x="4" y="93"/>
                                  <a:pt x="3" y="90"/>
                                </a:cubicBezTo>
                                <a:cubicBezTo>
                                  <a:pt x="3" y="87"/>
                                  <a:pt x="3" y="84"/>
                                  <a:pt x="2" y="81"/>
                                </a:cubicBezTo>
                                <a:cubicBezTo>
                                  <a:pt x="2" y="80"/>
                                  <a:pt x="2" y="80"/>
                                  <a:pt x="3" y="80"/>
                                </a:cubicBezTo>
                                <a:cubicBezTo>
                                  <a:pt x="3" y="80"/>
                                  <a:pt x="2" y="79"/>
                                  <a:pt x="2" y="79"/>
                                </a:cubicBezTo>
                                <a:cubicBezTo>
                                  <a:pt x="2" y="76"/>
                                  <a:pt x="2" y="73"/>
                                  <a:pt x="2" y="70"/>
                                </a:cubicBezTo>
                                <a:cubicBezTo>
                                  <a:pt x="2" y="70"/>
                                  <a:pt x="2" y="70"/>
                                  <a:pt x="2" y="69"/>
                                </a:cubicBezTo>
                                <a:cubicBezTo>
                                  <a:pt x="2" y="69"/>
                                  <a:pt x="2" y="68"/>
                                  <a:pt x="2" y="68"/>
                                </a:cubicBezTo>
                                <a:cubicBezTo>
                                  <a:pt x="1" y="58"/>
                                  <a:pt x="2" y="48"/>
                                  <a:pt x="2" y="38"/>
                                </a:cubicBezTo>
                                <a:cubicBezTo>
                                  <a:pt x="2" y="36"/>
                                  <a:pt x="3" y="35"/>
                                  <a:pt x="3" y="33"/>
                                </a:cubicBezTo>
                                <a:cubicBezTo>
                                  <a:pt x="3" y="33"/>
                                  <a:pt x="3" y="33"/>
                                  <a:pt x="3" y="33"/>
                                </a:cubicBezTo>
                                <a:cubicBezTo>
                                  <a:pt x="3" y="18"/>
                                  <a:pt x="3" y="18"/>
                                  <a:pt x="3" y="18"/>
                                </a:cubicBezTo>
                                <a:cubicBezTo>
                                  <a:pt x="3" y="17"/>
                                  <a:pt x="2" y="16"/>
                                  <a:pt x="3" y="15"/>
                                </a:cubicBezTo>
                                <a:cubicBezTo>
                                  <a:pt x="3" y="16"/>
                                  <a:pt x="4" y="15"/>
                                  <a:pt x="3" y="15"/>
                                </a:cubicBezTo>
                                <a:cubicBezTo>
                                  <a:pt x="3" y="15"/>
                                  <a:pt x="2" y="15"/>
                                  <a:pt x="2" y="14"/>
                                </a:cubicBezTo>
                                <a:cubicBezTo>
                                  <a:pt x="3" y="15"/>
                                  <a:pt x="4" y="14"/>
                                  <a:pt x="3" y="14"/>
                                </a:cubicBezTo>
                                <a:cubicBezTo>
                                  <a:pt x="3" y="13"/>
                                  <a:pt x="2" y="13"/>
                                  <a:pt x="1" y="13"/>
                                </a:cubicBezTo>
                                <a:cubicBezTo>
                                  <a:pt x="0" y="12"/>
                                  <a:pt x="0" y="11"/>
                                  <a:pt x="0" y="11"/>
                                </a:cubicBezTo>
                                <a:cubicBezTo>
                                  <a:pt x="1" y="9"/>
                                  <a:pt x="1" y="8"/>
                                  <a:pt x="2" y="7"/>
                                </a:cubicBezTo>
                                <a:cubicBezTo>
                                  <a:pt x="3" y="7"/>
                                  <a:pt x="3" y="7"/>
                                  <a:pt x="4" y="7"/>
                                </a:cubicBezTo>
                                <a:cubicBezTo>
                                  <a:pt x="4" y="1"/>
                                  <a:pt x="4" y="1"/>
                                  <a:pt x="4" y="1"/>
                                </a:cubicBezTo>
                                <a:cubicBezTo>
                                  <a:pt x="5" y="0"/>
                                  <a:pt x="6" y="0"/>
                                  <a:pt x="7" y="0"/>
                                </a:cubicBezTo>
                                <a:cubicBezTo>
                                  <a:pt x="7" y="2"/>
                                  <a:pt x="7" y="4"/>
                                  <a:pt x="7" y="6"/>
                                </a:cubicBezTo>
                                <a:cubicBezTo>
                                  <a:pt x="7" y="6"/>
                                  <a:pt x="8" y="7"/>
                                  <a:pt x="8" y="8"/>
                                </a:cubicBezTo>
                                <a:cubicBezTo>
                                  <a:pt x="8" y="8"/>
                                  <a:pt x="8" y="9"/>
                                  <a:pt x="8" y="9"/>
                                </a:cubicBezTo>
                                <a:cubicBezTo>
                                  <a:pt x="9" y="9"/>
                                  <a:pt x="10" y="8"/>
                                  <a:pt x="11" y="9"/>
                                </a:cubicBezTo>
                                <a:cubicBezTo>
                                  <a:pt x="11" y="10"/>
                                  <a:pt x="11" y="11"/>
                                  <a:pt x="12" y="11"/>
                                </a:cubicBezTo>
                                <a:cubicBezTo>
                                  <a:pt x="17" y="11"/>
                                  <a:pt x="21" y="12"/>
                                  <a:pt x="26" y="13"/>
                                </a:cubicBezTo>
                                <a:cubicBezTo>
                                  <a:pt x="27" y="13"/>
                                  <a:pt x="28" y="13"/>
                                  <a:pt x="28" y="13"/>
                                </a:cubicBezTo>
                                <a:cubicBezTo>
                                  <a:pt x="29" y="13"/>
                                  <a:pt x="31" y="14"/>
                                  <a:pt x="32" y="14"/>
                                </a:cubicBezTo>
                                <a:cubicBezTo>
                                  <a:pt x="32" y="14"/>
                                  <a:pt x="33" y="15"/>
                                  <a:pt x="33" y="15"/>
                                </a:cubicBezTo>
                                <a:cubicBezTo>
                                  <a:pt x="52" y="17"/>
                                  <a:pt x="72" y="21"/>
                                  <a:pt x="90" y="26"/>
                                </a:cubicBezTo>
                                <a:cubicBezTo>
                                  <a:pt x="93" y="27"/>
                                  <a:pt x="97" y="27"/>
                                  <a:pt x="100" y="28"/>
                                </a:cubicBezTo>
                                <a:cubicBezTo>
                                  <a:pt x="100" y="27"/>
                                  <a:pt x="99" y="27"/>
                                  <a:pt x="100" y="26"/>
                                </a:cubicBezTo>
                                <a:cubicBezTo>
                                  <a:pt x="101" y="26"/>
                                  <a:pt x="102" y="25"/>
                                  <a:pt x="103" y="25"/>
                                </a:cubicBezTo>
                                <a:cubicBezTo>
                                  <a:pt x="104" y="26"/>
                                  <a:pt x="103" y="26"/>
                                  <a:pt x="103" y="27"/>
                                </a:cubicBezTo>
                                <a:cubicBezTo>
                                  <a:pt x="103" y="28"/>
                                  <a:pt x="104" y="30"/>
                                  <a:pt x="104" y="31"/>
                                </a:cubicBezTo>
                                <a:cubicBezTo>
                                  <a:pt x="104" y="31"/>
                                  <a:pt x="105" y="31"/>
                                  <a:pt x="105" y="31"/>
                                </a:cubicBezTo>
                                <a:cubicBezTo>
                                  <a:pt x="105" y="32"/>
                                  <a:pt x="105" y="33"/>
                                  <a:pt x="106" y="33"/>
                                </a:cubicBezTo>
                                <a:cubicBezTo>
                                  <a:pt x="106" y="34"/>
                                  <a:pt x="104" y="35"/>
                                  <a:pt x="104" y="36"/>
                                </a:cubicBezTo>
                                <a:cubicBezTo>
                                  <a:pt x="105" y="42"/>
                                  <a:pt x="107" y="47"/>
                                  <a:pt x="108" y="53"/>
                                </a:cubicBezTo>
                                <a:cubicBezTo>
                                  <a:pt x="110" y="59"/>
                                  <a:pt x="110" y="59"/>
                                  <a:pt x="110" y="59"/>
                                </a:cubicBezTo>
                                <a:cubicBezTo>
                                  <a:pt x="110" y="60"/>
                                  <a:pt x="108" y="60"/>
                                  <a:pt x="107" y="61"/>
                                </a:cubicBezTo>
                                <a:cubicBezTo>
                                  <a:pt x="108" y="63"/>
                                  <a:pt x="108" y="64"/>
                                  <a:pt x="109" y="65"/>
                                </a:cubicBezTo>
                                <a:cubicBezTo>
                                  <a:pt x="109" y="65"/>
                                  <a:pt x="109" y="67"/>
                                  <a:pt x="108" y="67"/>
                                </a:cubicBezTo>
                                <a:cubicBezTo>
                                  <a:pt x="107" y="67"/>
                                  <a:pt x="106" y="67"/>
                                  <a:pt x="105" y="66"/>
                                </a:cubicBezTo>
                                <a:cubicBezTo>
                                  <a:pt x="104" y="64"/>
                                  <a:pt x="104" y="61"/>
                                  <a:pt x="104" y="58"/>
                                </a:cubicBezTo>
                                <a:cubicBezTo>
                                  <a:pt x="95" y="67"/>
                                  <a:pt x="95" y="67"/>
                                  <a:pt x="95" y="67"/>
                                </a:cubicBezTo>
                                <a:cubicBezTo>
                                  <a:pt x="92" y="69"/>
                                  <a:pt x="88" y="71"/>
                                  <a:pt x="85" y="74"/>
                                </a:cubicBezTo>
                                <a:cubicBezTo>
                                  <a:pt x="104" y="83"/>
                                  <a:pt x="133" y="91"/>
                                  <a:pt x="155" y="89"/>
                                </a:cubicBezTo>
                                <a:cubicBezTo>
                                  <a:pt x="167" y="89"/>
                                  <a:pt x="176" y="85"/>
                                  <a:pt x="186" y="83"/>
                                </a:cubicBezTo>
                                <a:cubicBezTo>
                                  <a:pt x="188" y="82"/>
                                  <a:pt x="191" y="81"/>
                                  <a:pt x="193" y="81"/>
                                </a:cubicBezTo>
                                <a:cubicBezTo>
                                  <a:pt x="194" y="81"/>
                                  <a:pt x="194" y="81"/>
                                  <a:pt x="194" y="80"/>
                                </a:cubicBezTo>
                                <a:cubicBezTo>
                                  <a:pt x="193" y="78"/>
                                  <a:pt x="193" y="76"/>
                                  <a:pt x="193" y="74"/>
                                </a:cubicBezTo>
                                <a:cubicBezTo>
                                  <a:pt x="193" y="73"/>
                                  <a:pt x="193" y="73"/>
                                  <a:pt x="193" y="72"/>
                                </a:cubicBezTo>
                                <a:cubicBezTo>
                                  <a:pt x="194" y="72"/>
                                  <a:pt x="195" y="72"/>
                                  <a:pt x="196" y="72"/>
                                </a:cubicBezTo>
                                <a:cubicBezTo>
                                  <a:pt x="196" y="75"/>
                                  <a:pt x="197" y="77"/>
                                  <a:pt x="198" y="79"/>
                                </a:cubicBezTo>
                                <a:cubicBezTo>
                                  <a:pt x="198" y="80"/>
                                  <a:pt x="199" y="79"/>
                                  <a:pt x="199" y="79"/>
                                </a:cubicBezTo>
                                <a:cubicBezTo>
                                  <a:pt x="198" y="77"/>
                                  <a:pt x="197" y="76"/>
                                  <a:pt x="197" y="74"/>
                                </a:cubicBezTo>
                                <a:cubicBezTo>
                                  <a:pt x="197" y="73"/>
                                  <a:pt x="197" y="73"/>
                                  <a:pt x="198" y="73"/>
                                </a:cubicBezTo>
                                <a:cubicBezTo>
                                  <a:pt x="198" y="73"/>
                                  <a:pt x="199" y="72"/>
                                  <a:pt x="200" y="72"/>
                                </a:cubicBezTo>
                                <a:cubicBezTo>
                                  <a:pt x="200" y="72"/>
                                  <a:pt x="201" y="73"/>
                                  <a:pt x="201" y="74"/>
                                </a:cubicBezTo>
                                <a:cubicBezTo>
                                  <a:pt x="207" y="96"/>
                                  <a:pt x="215" y="117"/>
                                  <a:pt x="222" y="138"/>
                                </a:cubicBezTo>
                                <a:cubicBezTo>
                                  <a:pt x="222" y="139"/>
                                  <a:pt x="223" y="140"/>
                                  <a:pt x="224" y="141"/>
                                </a:cubicBezTo>
                                <a:cubicBezTo>
                                  <a:pt x="224" y="141"/>
                                  <a:pt x="224" y="140"/>
                                  <a:pt x="224" y="140"/>
                                </a:cubicBezTo>
                                <a:cubicBezTo>
                                  <a:pt x="225" y="140"/>
                                  <a:pt x="226" y="140"/>
                                  <a:pt x="226" y="140"/>
                                </a:cubicBezTo>
                                <a:cubicBezTo>
                                  <a:pt x="226" y="141"/>
                                  <a:pt x="227" y="142"/>
                                  <a:pt x="226" y="142"/>
                                </a:cubicBezTo>
                                <a:cubicBezTo>
                                  <a:pt x="227" y="143"/>
                                  <a:pt x="227" y="142"/>
                                  <a:pt x="227" y="142"/>
                                </a:cubicBezTo>
                                <a:cubicBezTo>
                                  <a:pt x="229" y="138"/>
                                  <a:pt x="229" y="138"/>
                                  <a:pt x="229" y="138"/>
                                </a:cubicBezTo>
                                <a:cubicBezTo>
                                  <a:pt x="230" y="138"/>
                                  <a:pt x="231" y="138"/>
                                  <a:pt x="232" y="139"/>
                                </a:cubicBezTo>
                                <a:cubicBezTo>
                                  <a:pt x="232" y="139"/>
                                  <a:pt x="232" y="140"/>
                                  <a:pt x="232" y="1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9C63A"/>
                          </a:solidFill>
                          <a:ln>
                            <a:noFill/>
                          </a:ln>
                        </wps:spPr>
                        <wps:bodyPr vert="horz" wrap="square" lIns="0" tIns="0" rIns="0" bIns="0" numCol="1" anchor="ctr" anchorCtr="0" compatLnSpc="1"/>
                      </wps:wsp>
                      <wps:wsp>
                        <wps:cNvPr id="42" name="Freeform 13" descr="KSO_WM_UNIT_INDEX=1_4&amp;KSO_WM_UNIT_TYPE=q_i&amp;KSO_WM_UNIT_ID=wpsdiag20163441_5*q_i*1_4&amp;KSO_WM_UNIT_LAYERLEVEL=1_1&amp;KSO_WM_UNIT_CLEAR=1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"/>
                        <wps:cNvSpPr>
                          <a:spLocks noEditPoints="1"/>
                        </wps:cNvSpPr>
                        <wps:spPr bwMode="auto">
                          <a:xfrm rot="16200000">
                            <a:off x="1160789" y="685192"/>
                            <a:ext cx="83926" cy="66909"/>
                          </a:xfrm>
                          <a:custGeom>
                            <a:avLst/>
                            <a:gdLst>
                              <a:gd name="T0" fmla="*/ 202 w 232"/>
                              <a:gd name="T1" fmla="*/ 90 h 184"/>
                              <a:gd name="T2" fmla="*/ 21 w 232"/>
                              <a:gd name="T3" fmla="*/ 128 h 184"/>
                              <a:gd name="T4" fmla="*/ 108 w 232"/>
                              <a:gd name="T5" fmla="*/ 145 h 184"/>
                              <a:gd name="T6" fmla="*/ 208 w 232"/>
                              <a:gd name="T7" fmla="*/ 117 h 184"/>
                              <a:gd name="T8" fmla="*/ 4 w 232"/>
                              <a:gd name="T9" fmla="*/ 84 h 184"/>
                              <a:gd name="T10" fmla="*/ 110 w 232"/>
                              <a:gd name="T11" fmla="*/ 159 h 184"/>
                              <a:gd name="T12" fmla="*/ 116 w 232"/>
                              <a:gd name="T13" fmla="*/ 162 h 184"/>
                              <a:gd name="T14" fmla="*/ 28 w 232"/>
                              <a:gd name="T15" fmla="*/ 120 h 184"/>
                              <a:gd name="T16" fmla="*/ 28 w 232"/>
                              <a:gd name="T17" fmla="*/ 120 h 184"/>
                              <a:gd name="T18" fmla="*/ 93 w 232"/>
                              <a:gd name="T19" fmla="*/ 153 h 184"/>
                              <a:gd name="T20" fmla="*/ 25 w 232"/>
                              <a:gd name="T21" fmla="*/ 129 h 184"/>
                              <a:gd name="T22" fmla="*/ 160 w 232"/>
                              <a:gd name="T23" fmla="*/ 171 h 184"/>
                              <a:gd name="T24" fmla="*/ 111 w 232"/>
                              <a:gd name="T25" fmla="*/ 151 h 184"/>
                              <a:gd name="T26" fmla="*/ 134 w 232"/>
                              <a:gd name="T27" fmla="*/ 157 h 184"/>
                              <a:gd name="T28" fmla="*/ 37 w 232"/>
                              <a:gd name="T29" fmla="*/ 126 h 184"/>
                              <a:gd name="T30" fmla="*/ 127 w 232"/>
                              <a:gd name="T31" fmla="*/ 153 h 184"/>
                              <a:gd name="T32" fmla="*/ 100 w 232"/>
                              <a:gd name="T33" fmla="*/ 148 h 184"/>
                              <a:gd name="T34" fmla="*/ 105 w 232"/>
                              <a:gd name="T35" fmla="*/ 151 h 184"/>
                              <a:gd name="T36" fmla="*/ 134 w 232"/>
                              <a:gd name="T37" fmla="*/ 154 h 184"/>
                              <a:gd name="T38" fmla="*/ 174 w 232"/>
                              <a:gd name="T39" fmla="*/ 168 h 184"/>
                              <a:gd name="T40" fmla="*/ 84 w 232"/>
                              <a:gd name="T41" fmla="*/ 133 h 184"/>
                              <a:gd name="T42" fmla="*/ 103 w 232"/>
                              <a:gd name="T43" fmla="*/ 157 h 184"/>
                              <a:gd name="T44" fmla="*/ 180 w 232"/>
                              <a:gd name="T45" fmla="*/ 164 h 184"/>
                              <a:gd name="T46" fmla="*/ 145 w 232"/>
                              <a:gd name="T47" fmla="*/ 158 h 184"/>
                              <a:gd name="T48" fmla="*/ 140 w 232"/>
                              <a:gd name="T49" fmla="*/ 156 h 184"/>
                              <a:gd name="T50" fmla="*/ 96 w 232"/>
                              <a:gd name="T51" fmla="*/ 146 h 184"/>
                              <a:gd name="T52" fmla="*/ 98 w 232"/>
                              <a:gd name="T53" fmla="*/ 140 h 184"/>
                              <a:gd name="T54" fmla="*/ 155 w 232"/>
                              <a:gd name="T55" fmla="*/ 166 h 184"/>
                              <a:gd name="T56" fmla="*/ 147 w 232"/>
                              <a:gd name="T57" fmla="*/ 164 h 184"/>
                              <a:gd name="T58" fmla="*/ 12 w 232"/>
                              <a:gd name="T59" fmla="*/ 38 h 184"/>
                              <a:gd name="T60" fmla="*/ 142 w 232"/>
                              <a:gd name="T61" fmla="*/ 156 h 184"/>
                              <a:gd name="T62" fmla="*/ 83 w 232"/>
                              <a:gd name="T63" fmla="*/ 70 h 184"/>
                              <a:gd name="T64" fmla="*/ 173 w 232"/>
                              <a:gd name="T65" fmla="*/ 159 h 184"/>
                              <a:gd name="T66" fmla="*/ 157 w 232"/>
                              <a:gd name="T67" fmla="*/ 158 h 184"/>
                              <a:gd name="T68" fmla="*/ 144 w 232"/>
                              <a:gd name="T69" fmla="*/ 164 h 184"/>
                              <a:gd name="T70" fmla="*/ 85 w 232"/>
                              <a:gd name="T71" fmla="*/ 133 h 184"/>
                              <a:gd name="T72" fmla="*/ 32 w 232"/>
                              <a:gd name="T73" fmla="*/ 23 h 184"/>
                              <a:gd name="T74" fmla="*/ 17 w 232"/>
                              <a:gd name="T75" fmla="*/ 49 h 184"/>
                              <a:gd name="T76" fmla="*/ 88 w 232"/>
                              <a:gd name="T77" fmla="*/ 67 h 184"/>
                              <a:gd name="T78" fmla="*/ 14 w 232"/>
                              <a:gd name="T79" fmla="*/ 45 h 184"/>
                              <a:gd name="T80" fmla="*/ 94 w 232"/>
                              <a:gd name="T81" fmla="*/ 60 h 184"/>
                              <a:gd name="T82" fmla="*/ 59 w 232"/>
                              <a:gd name="T83" fmla="*/ 114 h 184"/>
                              <a:gd name="T84" fmla="*/ 24 w 232"/>
                              <a:gd name="T85" fmla="*/ 54 h 184"/>
                              <a:gd name="T86" fmla="*/ 19 w 232"/>
                              <a:gd name="T87" fmla="*/ 120 h 184"/>
                              <a:gd name="T88" fmla="*/ 153 w 232"/>
                              <a:gd name="T89" fmla="*/ 147 h 184"/>
                              <a:gd name="T90" fmla="*/ 204 w 232"/>
                              <a:gd name="T91" fmla="*/ 129 h 184"/>
                              <a:gd name="T92" fmla="*/ 186 w 232"/>
                              <a:gd name="T93" fmla="*/ 132 h 184"/>
                              <a:gd name="T94" fmla="*/ 168 w 232"/>
                              <a:gd name="T95" fmla="*/ 117 h 184"/>
                              <a:gd name="T96" fmla="*/ 192 w 232"/>
                              <a:gd name="T97" fmla="*/ 108 h 184"/>
                              <a:gd name="T98" fmla="*/ 64 w 232"/>
                              <a:gd name="T99" fmla="*/ 66 h 184"/>
                              <a:gd name="T100" fmla="*/ 47 w 232"/>
                              <a:gd name="T101" fmla="*/ 31 h 184"/>
                              <a:gd name="T102" fmla="*/ 40 w 232"/>
                              <a:gd name="T103" fmla="*/ 59 h 184"/>
                              <a:gd name="T104" fmla="*/ 28 w 232"/>
                              <a:gd name="T105" fmla="*/ 61 h 184"/>
                              <a:gd name="T106" fmla="*/ 209 w 232"/>
                              <a:gd name="T107" fmla="*/ 172 h 184"/>
                              <a:gd name="T108" fmla="*/ 162 w 232"/>
                              <a:gd name="T109" fmla="*/ 176 h 184"/>
                              <a:gd name="T110" fmla="*/ 47 w 232"/>
                              <a:gd name="T111" fmla="*/ 126 h 184"/>
                              <a:gd name="T112" fmla="*/ 6 w 232"/>
                              <a:gd name="T113" fmla="*/ 74 h 184"/>
                              <a:gd name="T114" fmla="*/ 4 w 232"/>
                              <a:gd name="T115" fmla="*/ 81 h 184"/>
                              <a:gd name="T116" fmla="*/ 2 w 232"/>
                              <a:gd name="T117" fmla="*/ 38 h 184"/>
                              <a:gd name="T118" fmla="*/ 7 w 232"/>
                              <a:gd name="T119" fmla="*/ 6 h 184"/>
                              <a:gd name="T120" fmla="*/ 104 w 232"/>
                              <a:gd name="T121" fmla="*/ 31 h 184"/>
                              <a:gd name="T122" fmla="*/ 186 w 232"/>
                              <a:gd name="T123" fmla="*/ 83 h 184"/>
                              <a:gd name="T124" fmla="*/ 224 w 232"/>
                              <a:gd name="T125" fmla="*/ 14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32" h="184">
                                <a:moveTo>
                                  <a:pt x="191" y="61"/>
                                </a:moveTo>
                                <a:cubicBezTo>
                                  <a:pt x="191" y="61"/>
                                  <a:pt x="191" y="62"/>
                                  <a:pt x="191" y="62"/>
                                </a:cubicBezTo>
                                <a:cubicBezTo>
                                  <a:pt x="190" y="62"/>
                                  <a:pt x="191" y="61"/>
                                  <a:pt x="191" y="61"/>
                                </a:cubicBezTo>
                                <a:cubicBezTo>
                                  <a:pt x="191" y="61"/>
                                  <a:pt x="191" y="61"/>
                                  <a:pt x="191" y="61"/>
                                </a:cubicBezTo>
                                <a:close/>
                                <a:moveTo>
                                  <a:pt x="16" y="50"/>
                                </a:moveTo>
                                <a:cubicBezTo>
                                  <a:pt x="16" y="50"/>
                                  <a:pt x="16" y="50"/>
                                  <a:pt x="16" y="50"/>
                                </a:cubicBezTo>
                                <a:cubicBezTo>
                                  <a:pt x="16" y="50"/>
                                  <a:pt x="16" y="50"/>
                                  <a:pt x="16" y="49"/>
                                </a:cubicBezTo>
                                <a:cubicBezTo>
                                  <a:pt x="16" y="51"/>
                                  <a:pt x="16" y="51"/>
                                  <a:pt x="16" y="51"/>
                                </a:cubicBezTo>
                                <a:cubicBezTo>
                                  <a:pt x="15" y="51"/>
                                  <a:pt x="15" y="51"/>
                                  <a:pt x="15" y="51"/>
                                </a:cubicBezTo>
                                <a:cubicBezTo>
                                  <a:pt x="16" y="51"/>
                                  <a:pt x="16" y="51"/>
                                  <a:pt x="16" y="51"/>
                                </a:cubicBezTo>
                                <a:cubicBezTo>
                                  <a:pt x="16" y="50"/>
                                  <a:pt x="16" y="50"/>
                                  <a:pt x="16" y="50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201" y="89"/>
                                  <a:pt x="201" y="89"/>
                                  <a:pt x="201" y="89"/>
                                </a:cubicBezTo>
                                <a:cubicBezTo>
                                  <a:pt x="201" y="90"/>
                                  <a:pt x="201" y="90"/>
                                  <a:pt x="202" y="90"/>
                                </a:cubicBezTo>
                                <a:cubicBezTo>
                                  <a:pt x="201" y="90"/>
                                  <a:pt x="201" y="89"/>
                                  <a:pt x="201" y="89"/>
                                </a:cubicBezTo>
                                <a:lnTo>
                                  <a:pt x="201" y="88"/>
                                </a:lnTo>
                                <a:close/>
                                <a:moveTo>
                                  <a:pt x="81" y="71"/>
                                </a:moveTo>
                                <a:cubicBezTo>
                                  <a:pt x="81" y="69"/>
                                  <a:pt x="81" y="69"/>
                                  <a:pt x="81" y="69"/>
                                </a:cubicBezTo>
                                <a:cubicBezTo>
                                  <a:pt x="80" y="69"/>
                                  <a:pt x="81" y="70"/>
                                  <a:pt x="81" y="70"/>
                                </a:cubicBezTo>
                                <a:cubicBezTo>
                                  <a:pt x="81" y="71"/>
                                  <a:pt x="81" y="71"/>
                                  <a:pt x="81" y="71"/>
                                </a:cubicBezTo>
                                <a:close/>
                                <a:moveTo>
                                  <a:pt x="91" y="82"/>
                                </a:moveTo>
                                <a:cubicBezTo>
                                  <a:pt x="91" y="81"/>
                                  <a:pt x="90" y="81"/>
                                  <a:pt x="89" y="81"/>
                                </a:cubicBezTo>
                                <a:cubicBezTo>
                                  <a:pt x="89" y="82"/>
                                  <a:pt x="90" y="82"/>
                                  <a:pt x="91" y="82"/>
                                </a:cubicBezTo>
                                <a:close/>
                                <a:moveTo>
                                  <a:pt x="21" y="128"/>
                                </a:moveTo>
                                <a:cubicBezTo>
                                  <a:pt x="21" y="128"/>
                                  <a:pt x="21" y="129"/>
                                  <a:pt x="21" y="129"/>
                                </a:cubicBezTo>
                                <a:cubicBezTo>
                                  <a:pt x="21" y="130"/>
                                  <a:pt x="21" y="130"/>
                                  <a:pt x="21" y="130"/>
                                </a:cubicBezTo>
                                <a:cubicBezTo>
                                  <a:pt x="21" y="129"/>
                                  <a:pt x="21" y="129"/>
                                  <a:pt x="21" y="129"/>
                                </a:cubicBezTo>
                                <a:cubicBezTo>
                                  <a:pt x="21" y="129"/>
                                  <a:pt x="21" y="128"/>
                                  <a:pt x="21" y="128"/>
                                </a:cubicBezTo>
                                <a:close/>
                                <a:moveTo>
                                  <a:pt x="143" y="168"/>
                                </a:moveTo>
                                <a:cubicBezTo>
                                  <a:pt x="143" y="168"/>
                                  <a:pt x="143" y="168"/>
                                  <a:pt x="143" y="169"/>
                                </a:cubicBezTo>
                                <a:cubicBezTo>
                                  <a:pt x="143" y="169"/>
                                  <a:pt x="144" y="169"/>
                                  <a:pt x="145" y="168"/>
                                </a:cubicBezTo>
                                <a:cubicBezTo>
                                  <a:pt x="144" y="168"/>
                                  <a:pt x="144" y="168"/>
                                  <a:pt x="143" y="168"/>
                                </a:cubicBezTo>
                                <a:close/>
                                <a:moveTo>
                                  <a:pt x="4" y="52"/>
                                </a:moveTo>
                                <a:cubicBezTo>
                                  <a:pt x="4" y="52"/>
                                  <a:pt x="4" y="52"/>
                                  <a:pt x="4" y="52"/>
                                </a:cubicBezTo>
                                <a:cubicBezTo>
                                  <a:pt x="4" y="53"/>
                                  <a:pt x="4" y="54"/>
                                  <a:pt x="4" y="54"/>
                                </a:cubicBezTo>
                                <a:lnTo>
                                  <a:pt x="4" y="52"/>
                                </a:lnTo>
                                <a:close/>
                                <a:moveTo>
                                  <a:pt x="185" y="153"/>
                                </a:moveTo>
                                <a:cubicBezTo>
                                  <a:pt x="185" y="154"/>
                                  <a:pt x="185" y="153"/>
                                  <a:pt x="185" y="153"/>
                                </a:cubicBezTo>
                                <a:cubicBezTo>
                                  <a:pt x="184" y="153"/>
                                  <a:pt x="184" y="154"/>
                                  <a:pt x="185" y="154"/>
                                </a:cubicBezTo>
                                <a:cubicBezTo>
                                  <a:pt x="185" y="154"/>
                                  <a:pt x="186" y="154"/>
                                  <a:pt x="185" y="153"/>
                                </a:cubicBezTo>
                                <a:close/>
                                <a:moveTo>
                                  <a:pt x="108" y="145"/>
                                </a:moveTo>
                                <a:cubicBezTo>
                                  <a:pt x="108" y="145"/>
                                  <a:pt x="108" y="145"/>
                                  <a:pt x="108" y="145"/>
                                </a:cubicBezTo>
                                <a:cubicBezTo>
                                  <a:pt x="108" y="146"/>
                                  <a:pt x="108" y="147"/>
                                  <a:pt x="108" y="147"/>
                                </a:cubicBezTo>
                                <a:cubicBezTo>
                                  <a:pt x="108" y="146"/>
                                  <a:pt x="109" y="146"/>
                                  <a:pt x="108" y="145"/>
                                </a:cubicBezTo>
                                <a:close/>
                                <a:moveTo>
                                  <a:pt x="25" y="136"/>
                                </a:moveTo>
                                <a:cubicBezTo>
                                  <a:pt x="25" y="136"/>
                                  <a:pt x="26" y="135"/>
                                  <a:pt x="25" y="135"/>
                                </a:cubicBezTo>
                                <a:cubicBezTo>
                                  <a:pt x="25" y="135"/>
                                  <a:pt x="26" y="137"/>
                                  <a:pt x="25" y="136"/>
                                </a:cubicBezTo>
                                <a:close/>
                                <a:moveTo>
                                  <a:pt x="175" y="171"/>
                                </a:moveTo>
                                <a:cubicBezTo>
                                  <a:pt x="174" y="171"/>
                                  <a:pt x="173" y="171"/>
                                  <a:pt x="173" y="172"/>
                                </a:cubicBezTo>
                                <a:cubicBezTo>
                                  <a:pt x="174" y="172"/>
                                  <a:pt x="175" y="172"/>
                                  <a:pt x="176" y="172"/>
                                </a:cubicBezTo>
                                <a:cubicBezTo>
                                  <a:pt x="175" y="171"/>
                                  <a:pt x="175" y="171"/>
                                  <a:pt x="175" y="171"/>
                                </a:cubicBezTo>
                                <a:close/>
                                <a:moveTo>
                                  <a:pt x="14" y="33"/>
                                </a:moveTo>
                                <a:cubicBezTo>
                                  <a:pt x="14" y="34"/>
                                  <a:pt x="13" y="34"/>
                                  <a:pt x="13" y="35"/>
                                </a:cubicBezTo>
                                <a:cubicBezTo>
                                  <a:pt x="13" y="35"/>
                                  <a:pt x="14" y="34"/>
                                  <a:pt x="14" y="33"/>
                                </a:cubicBezTo>
                                <a:close/>
                                <a:moveTo>
                                  <a:pt x="209" y="119"/>
                                </a:moveTo>
                                <a:cubicBezTo>
                                  <a:pt x="209" y="119"/>
                                  <a:pt x="208" y="118"/>
                                  <a:pt x="208" y="117"/>
                                </a:cubicBezTo>
                                <a:cubicBezTo>
                                  <a:pt x="208" y="118"/>
                                  <a:pt x="208" y="119"/>
                                  <a:pt x="209" y="119"/>
                                </a:cubicBezTo>
                                <a:close/>
                                <a:moveTo>
                                  <a:pt x="5" y="87"/>
                                </a:moveTo>
                                <a:cubicBezTo>
                                  <a:pt x="5" y="88"/>
                                  <a:pt x="5" y="89"/>
                                  <a:pt x="5" y="89"/>
                                </a:cubicBezTo>
                                <a:cubicBezTo>
                                  <a:pt x="4" y="88"/>
                                  <a:pt x="4" y="88"/>
                                  <a:pt x="4" y="87"/>
                                </a:cubicBezTo>
                                <a:lnTo>
                                  <a:pt x="5" y="87"/>
                                </a:lnTo>
                                <a:close/>
                                <a:moveTo>
                                  <a:pt x="24" y="123"/>
                                </a:moveTo>
                                <a:cubicBezTo>
                                  <a:pt x="24" y="121"/>
                                  <a:pt x="24" y="121"/>
                                  <a:pt x="24" y="121"/>
                                </a:cubicBezTo>
                                <a:cubicBezTo>
                                  <a:pt x="23" y="121"/>
                                  <a:pt x="24" y="122"/>
                                  <a:pt x="24" y="123"/>
                                </a:cubicBezTo>
                                <a:cubicBezTo>
                                  <a:pt x="24" y="123"/>
                                  <a:pt x="24" y="123"/>
                                  <a:pt x="24" y="123"/>
                                </a:cubicBezTo>
                                <a:close/>
                                <a:moveTo>
                                  <a:pt x="21" y="128"/>
                                </a:moveTo>
                                <a:cubicBezTo>
                                  <a:pt x="21" y="127"/>
                                  <a:pt x="21" y="126"/>
                                  <a:pt x="20" y="126"/>
                                </a:cubicBezTo>
                                <a:cubicBezTo>
                                  <a:pt x="20" y="126"/>
                                  <a:pt x="20" y="127"/>
                                  <a:pt x="21" y="128"/>
                                </a:cubicBezTo>
                                <a:close/>
                                <a:moveTo>
                                  <a:pt x="4" y="84"/>
                                </a:moveTo>
                                <a:cubicBezTo>
                                  <a:pt x="4" y="83"/>
                                  <a:pt x="3" y="84"/>
                                  <a:pt x="4" y="84"/>
                                </a:cubicBezTo>
                                <a:cubicBezTo>
                                  <a:pt x="4" y="84"/>
                                  <a:pt x="3" y="86"/>
                                  <a:pt x="4" y="85"/>
                                </a:cubicBezTo>
                                <a:cubicBezTo>
                                  <a:pt x="4" y="85"/>
                                  <a:pt x="4" y="84"/>
                                  <a:pt x="4" y="84"/>
                                </a:cubicBezTo>
                                <a:close/>
                                <a:moveTo>
                                  <a:pt x="103" y="139"/>
                                </a:moveTo>
                                <a:cubicBezTo>
                                  <a:pt x="102" y="139"/>
                                  <a:pt x="102" y="139"/>
                                  <a:pt x="102" y="139"/>
                                </a:cubicBezTo>
                                <a:cubicBezTo>
                                  <a:pt x="102" y="139"/>
                                  <a:pt x="103" y="140"/>
                                  <a:pt x="104" y="139"/>
                                </a:cubicBezTo>
                                <a:cubicBezTo>
                                  <a:pt x="104" y="139"/>
                                  <a:pt x="103" y="139"/>
                                  <a:pt x="103" y="139"/>
                                </a:cubicBezTo>
                                <a:close/>
                                <a:moveTo>
                                  <a:pt x="87" y="67"/>
                                </a:moveTo>
                                <a:cubicBezTo>
                                  <a:pt x="87" y="66"/>
                                  <a:pt x="86" y="66"/>
                                  <a:pt x="86" y="67"/>
                                </a:cubicBezTo>
                                <a:cubicBezTo>
                                  <a:pt x="86" y="67"/>
                                  <a:pt x="86" y="69"/>
                                  <a:pt x="87" y="68"/>
                                </a:cubicBezTo>
                                <a:cubicBezTo>
                                  <a:pt x="87" y="68"/>
                                  <a:pt x="87" y="67"/>
                                  <a:pt x="87" y="67"/>
                                </a:cubicBezTo>
                                <a:close/>
                                <a:moveTo>
                                  <a:pt x="191" y="170"/>
                                </a:moveTo>
                                <a:cubicBezTo>
                                  <a:pt x="191" y="170"/>
                                  <a:pt x="190" y="171"/>
                                  <a:pt x="189" y="172"/>
                                </a:cubicBezTo>
                                <a:cubicBezTo>
                                  <a:pt x="190" y="171"/>
                                  <a:pt x="191" y="171"/>
                                  <a:pt x="191" y="170"/>
                                </a:cubicBezTo>
                                <a:close/>
                                <a:moveTo>
                                  <a:pt x="110" y="159"/>
                                </a:moveTo>
                                <a:cubicBezTo>
                                  <a:pt x="109" y="159"/>
                                  <a:pt x="111" y="160"/>
                                  <a:pt x="109" y="160"/>
                                </a:cubicBezTo>
                                <a:cubicBezTo>
                                  <a:pt x="110" y="161"/>
                                  <a:pt x="110" y="161"/>
                                  <a:pt x="110" y="161"/>
                                </a:cubicBezTo>
                                <a:cubicBezTo>
                                  <a:pt x="110" y="160"/>
                                  <a:pt x="111" y="160"/>
                                  <a:pt x="110" y="159"/>
                                </a:cubicBezTo>
                                <a:close/>
                                <a:moveTo>
                                  <a:pt x="27" y="122"/>
                                </a:moveTo>
                                <a:cubicBezTo>
                                  <a:pt x="28" y="121"/>
                                  <a:pt x="27" y="120"/>
                                  <a:pt x="27" y="118"/>
                                </a:cubicBezTo>
                                <a:cubicBezTo>
                                  <a:pt x="27" y="120"/>
                                  <a:pt x="27" y="121"/>
                                  <a:pt x="27" y="122"/>
                                </a:cubicBezTo>
                                <a:cubicBezTo>
                                  <a:pt x="27" y="122"/>
                                  <a:pt x="27" y="122"/>
                                  <a:pt x="27" y="122"/>
                                </a:cubicBezTo>
                                <a:close/>
                                <a:moveTo>
                                  <a:pt x="195" y="170"/>
                                </a:moveTo>
                                <a:cubicBezTo>
                                  <a:pt x="194" y="170"/>
                                  <a:pt x="193" y="171"/>
                                  <a:pt x="193" y="172"/>
                                </a:cubicBezTo>
                                <a:cubicBezTo>
                                  <a:pt x="194" y="172"/>
                                  <a:pt x="195" y="171"/>
                                  <a:pt x="195" y="170"/>
                                </a:cubicBezTo>
                                <a:close/>
                                <a:moveTo>
                                  <a:pt x="116" y="162"/>
                                </a:moveTo>
                                <a:cubicBezTo>
                                  <a:pt x="116" y="162"/>
                                  <a:pt x="116" y="162"/>
                                  <a:pt x="115" y="162"/>
                                </a:cubicBezTo>
                                <a:cubicBezTo>
                                  <a:pt x="115" y="162"/>
                                  <a:pt x="116" y="163"/>
                                  <a:pt x="116" y="163"/>
                                </a:cubicBezTo>
                                <a:cubicBezTo>
                                  <a:pt x="116" y="163"/>
                                  <a:pt x="117" y="162"/>
                                  <a:pt x="116" y="162"/>
                                </a:cubicBezTo>
                                <a:close/>
                                <a:moveTo>
                                  <a:pt x="92" y="152"/>
                                </a:moveTo>
                                <a:cubicBezTo>
                                  <a:pt x="91" y="151"/>
                                  <a:pt x="90" y="151"/>
                                  <a:pt x="89" y="150"/>
                                </a:cubicBezTo>
                                <a:cubicBezTo>
                                  <a:pt x="90" y="151"/>
                                  <a:pt x="91" y="152"/>
                                  <a:pt x="92" y="152"/>
                                </a:cubicBezTo>
                                <a:cubicBezTo>
                                  <a:pt x="92" y="152"/>
                                  <a:pt x="92" y="152"/>
                                  <a:pt x="92" y="152"/>
                                </a:cubicBezTo>
                                <a:close/>
                                <a:moveTo>
                                  <a:pt x="98" y="155"/>
                                </a:moveTo>
                                <a:cubicBezTo>
                                  <a:pt x="98" y="155"/>
                                  <a:pt x="98" y="154"/>
                                  <a:pt x="98" y="154"/>
                                </a:cubicBezTo>
                                <a:cubicBezTo>
                                  <a:pt x="97" y="155"/>
                                  <a:pt x="98" y="156"/>
                                  <a:pt x="99" y="156"/>
                                </a:cubicBezTo>
                                <a:cubicBezTo>
                                  <a:pt x="99" y="156"/>
                                  <a:pt x="99" y="155"/>
                                  <a:pt x="99" y="155"/>
                                </a:cubicBezTo>
                                <a:cubicBezTo>
                                  <a:pt x="99" y="155"/>
                                  <a:pt x="98" y="155"/>
                                  <a:pt x="98" y="155"/>
                                </a:cubicBezTo>
                                <a:close/>
                                <a:moveTo>
                                  <a:pt x="107" y="149"/>
                                </a:moveTo>
                                <a:cubicBezTo>
                                  <a:pt x="106" y="149"/>
                                  <a:pt x="106" y="149"/>
                                  <a:pt x="106" y="149"/>
                                </a:cubicBezTo>
                                <a:cubicBezTo>
                                  <a:pt x="106" y="150"/>
                                  <a:pt x="106" y="153"/>
                                  <a:pt x="106" y="153"/>
                                </a:cubicBezTo>
                                <a:cubicBezTo>
                                  <a:pt x="106" y="152"/>
                                  <a:pt x="106" y="151"/>
                                  <a:pt x="107" y="149"/>
                                </a:cubicBezTo>
                                <a:close/>
                                <a:moveTo>
                                  <a:pt x="28" y="120"/>
                                </a:moveTo>
                                <a:cubicBezTo>
                                  <a:pt x="28" y="119"/>
                                  <a:pt x="29" y="118"/>
                                  <a:pt x="29" y="117"/>
                                </a:cubicBezTo>
                                <a:cubicBezTo>
                                  <a:pt x="28" y="117"/>
                                  <a:pt x="28" y="118"/>
                                  <a:pt x="28" y="118"/>
                                </a:cubicBezTo>
                                <a:cubicBezTo>
                                  <a:pt x="28" y="119"/>
                                  <a:pt x="28" y="119"/>
                                  <a:pt x="28" y="120"/>
                                </a:cubicBezTo>
                                <a:close/>
                                <a:moveTo>
                                  <a:pt x="139" y="167"/>
                                </a:moveTo>
                                <a:cubicBezTo>
                                  <a:pt x="138" y="168"/>
                                  <a:pt x="137" y="167"/>
                                  <a:pt x="136" y="168"/>
                                </a:cubicBezTo>
                                <a:cubicBezTo>
                                  <a:pt x="137" y="168"/>
                                  <a:pt x="139" y="168"/>
                                  <a:pt x="139" y="168"/>
                                </a:cubicBezTo>
                                <a:cubicBezTo>
                                  <a:pt x="140" y="168"/>
                                  <a:pt x="140" y="167"/>
                                  <a:pt x="139" y="167"/>
                                </a:cubicBezTo>
                                <a:close/>
                                <a:moveTo>
                                  <a:pt x="28" y="120"/>
                                </a:moveTo>
                                <a:cubicBezTo>
                                  <a:pt x="28" y="121"/>
                                  <a:pt x="29" y="122"/>
                                  <a:pt x="29" y="124"/>
                                </a:cubicBezTo>
                                <a:cubicBezTo>
                                  <a:pt x="29" y="124"/>
                                  <a:pt x="29" y="124"/>
                                  <a:pt x="29" y="124"/>
                                </a:cubicBezTo>
                                <a:cubicBezTo>
                                  <a:pt x="29" y="125"/>
                                  <a:pt x="29" y="125"/>
                                  <a:pt x="29" y="125"/>
                                </a:cubicBezTo>
                                <a:cubicBezTo>
                                  <a:pt x="29" y="124"/>
                                  <a:pt x="29" y="124"/>
                                  <a:pt x="29" y="124"/>
                                </a:cubicBezTo>
                                <a:cubicBezTo>
                                  <a:pt x="29" y="123"/>
                                  <a:pt x="29" y="121"/>
                                  <a:pt x="29" y="120"/>
                                </a:cubicBezTo>
                                <a:cubicBezTo>
                                  <a:pt x="29" y="120"/>
                                  <a:pt x="28" y="120"/>
                                  <a:pt x="28" y="120"/>
                                </a:cubicBezTo>
                                <a:close/>
                                <a:moveTo>
                                  <a:pt x="179" y="154"/>
                                </a:moveTo>
                                <a:cubicBezTo>
                                  <a:pt x="180" y="154"/>
                                  <a:pt x="182" y="154"/>
                                  <a:pt x="183" y="154"/>
                                </a:cubicBezTo>
                                <a:cubicBezTo>
                                  <a:pt x="182" y="154"/>
                                  <a:pt x="181" y="154"/>
                                  <a:pt x="181" y="153"/>
                                </a:cubicBezTo>
                                <a:cubicBezTo>
                                  <a:pt x="180" y="154"/>
                                  <a:pt x="180" y="154"/>
                                  <a:pt x="179" y="154"/>
                                </a:cubicBezTo>
                                <a:close/>
                                <a:moveTo>
                                  <a:pt x="114" y="148"/>
                                </a:moveTo>
                                <a:cubicBezTo>
                                  <a:pt x="114" y="149"/>
                                  <a:pt x="114" y="150"/>
                                  <a:pt x="114" y="151"/>
                                </a:cubicBezTo>
                                <a:cubicBezTo>
                                  <a:pt x="114" y="150"/>
                                  <a:pt x="114" y="149"/>
                                  <a:pt x="115" y="149"/>
                                </a:cubicBezTo>
                                <a:cubicBezTo>
                                  <a:pt x="115" y="148"/>
                                  <a:pt x="115" y="148"/>
                                  <a:pt x="114" y="148"/>
                                </a:cubicBezTo>
                                <a:close/>
                                <a:moveTo>
                                  <a:pt x="156" y="154"/>
                                </a:moveTo>
                                <a:cubicBezTo>
                                  <a:pt x="156" y="154"/>
                                  <a:pt x="156" y="153"/>
                                  <a:pt x="156" y="153"/>
                                </a:cubicBezTo>
                                <a:cubicBezTo>
                                  <a:pt x="155" y="153"/>
                                  <a:pt x="153" y="153"/>
                                  <a:pt x="152" y="153"/>
                                </a:cubicBezTo>
                                <a:lnTo>
                                  <a:pt x="156" y="154"/>
                                </a:lnTo>
                                <a:close/>
                                <a:moveTo>
                                  <a:pt x="96" y="154"/>
                                </a:moveTo>
                                <a:cubicBezTo>
                                  <a:pt x="95" y="153"/>
                                  <a:pt x="94" y="153"/>
                                  <a:pt x="93" y="153"/>
                                </a:cubicBezTo>
                                <a:cubicBezTo>
                                  <a:pt x="94" y="154"/>
                                  <a:pt x="95" y="154"/>
                                  <a:pt x="96" y="155"/>
                                </a:cubicBezTo>
                                <a:cubicBezTo>
                                  <a:pt x="96" y="155"/>
                                  <a:pt x="96" y="154"/>
                                  <a:pt x="96" y="154"/>
                                </a:cubicBezTo>
                                <a:close/>
                                <a:moveTo>
                                  <a:pt x="171" y="171"/>
                                </a:moveTo>
                                <a:cubicBezTo>
                                  <a:pt x="170" y="172"/>
                                  <a:pt x="169" y="171"/>
                                  <a:pt x="168" y="171"/>
                                </a:cubicBezTo>
                                <a:cubicBezTo>
                                  <a:pt x="168" y="171"/>
                                  <a:pt x="168" y="172"/>
                                  <a:pt x="168" y="172"/>
                                </a:cubicBezTo>
                                <a:cubicBezTo>
                                  <a:pt x="169" y="172"/>
                                  <a:pt x="170" y="172"/>
                                  <a:pt x="170" y="172"/>
                                </a:cubicBezTo>
                                <a:cubicBezTo>
                                  <a:pt x="171" y="172"/>
                                  <a:pt x="172" y="172"/>
                                  <a:pt x="171" y="171"/>
                                </a:cubicBezTo>
                                <a:close/>
                                <a:moveTo>
                                  <a:pt x="24" y="123"/>
                                </a:moveTo>
                                <a:cubicBezTo>
                                  <a:pt x="24" y="123"/>
                                  <a:pt x="24" y="124"/>
                                  <a:pt x="24" y="125"/>
                                </a:cubicBezTo>
                                <a:cubicBezTo>
                                  <a:pt x="24" y="125"/>
                                  <a:pt x="25" y="125"/>
                                  <a:pt x="25" y="125"/>
                                </a:cubicBezTo>
                                <a:cubicBezTo>
                                  <a:pt x="25" y="125"/>
                                  <a:pt x="25" y="126"/>
                                  <a:pt x="25" y="126"/>
                                </a:cubicBezTo>
                                <a:cubicBezTo>
                                  <a:pt x="25" y="127"/>
                                  <a:pt x="25" y="127"/>
                                  <a:pt x="25" y="127"/>
                                </a:cubicBezTo>
                                <a:cubicBezTo>
                                  <a:pt x="25" y="128"/>
                                  <a:pt x="25" y="128"/>
                                  <a:pt x="25" y="128"/>
                                </a:cubicBezTo>
                                <a:cubicBezTo>
                                  <a:pt x="25" y="129"/>
                                  <a:pt x="25" y="129"/>
                                  <a:pt x="25" y="129"/>
                                </a:cubicBezTo>
                                <a:cubicBezTo>
                                  <a:pt x="25" y="130"/>
                                  <a:pt x="25" y="130"/>
                                  <a:pt x="25" y="130"/>
                                </a:cubicBezTo>
                                <a:cubicBezTo>
                                  <a:pt x="25" y="129"/>
                                  <a:pt x="25" y="129"/>
                                  <a:pt x="25" y="129"/>
                                </a:cubicBezTo>
                                <a:cubicBezTo>
                                  <a:pt x="25" y="128"/>
                                  <a:pt x="25" y="128"/>
                                  <a:pt x="25" y="128"/>
                                </a:cubicBezTo>
                                <a:cubicBezTo>
                                  <a:pt x="25" y="127"/>
                                  <a:pt x="25" y="127"/>
                                  <a:pt x="25" y="127"/>
                                </a:cubicBezTo>
                                <a:cubicBezTo>
                                  <a:pt x="25" y="126"/>
                                  <a:pt x="25" y="126"/>
                                  <a:pt x="25" y="126"/>
                                </a:cubicBezTo>
                                <a:cubicBezTo>
                                  <a:pt x="25" y="126"/>
                                  <a:pt x="25" y="125"/>
                                  <a:pt x="25" y="125"/>
                                </a:cubicBezTo>
                                <a:cubicBezTo>
                                  <a:pt x="25" y="124"/>
                                  <a:pt x="25" y="124"/>
                                  <a:pt x="25" y="123"/>
                                </a:cubicBezTo>
                                <a:cubicBezTo>
                                  <a:pt x="24" y="123"/>
                                  <a:pt x="24" y="123"/>
                                  <a:pt x="24" y="123"/>
                                </a:cubicBezTo>
                                <a:close/>
                                <a:moveTo>
                                  <a:pt x="114" y="161"/>
                                </a:moveTo>
                                <a:cubicBezTo>
                                  <a:pt x="113" y="161"/>
                                  <a:pt x="112" y="160"/>
                                  <a:pt x="112" y="160"/>
                                </a:cubicBezTo>
                                <a:cubicBezTo>
                                  <a:pt x="111" y="161"/>
                                  <a:pt x="112" y="161"/>
                                  <a:pt x="113" y="162"/>
                                </a:cubicBezTo>
                                <a:cubicBezTo>
                                  <a:pt x="113" y="162"/>
                                  <a:pt x="114" y="161"/>
                                  <a:pt x="114" y="161"/>
                                </a:cubicBezTo>
                                <a:close/>
                                <a:moveTo>
                                  <a:pt x="162" y="171"/>
                                </a:moveTo>
                                <a:cubicBezTo>
                                  <a:pt x="161" y="171"/>
                                  <a:pt x="161" y="170"/>
                                  <a:pt x="160" y="171"/>
                                </a:cubicBezTo>
                                <a:cubicBezTo>
                                  <a:pt x="161" y="171"/>
                                  <a:pt x="162" y="171"/>
                                  <a:pt x="163" y="171"/>
                                </a:cubicBezTo>
                                <a:cubicBezTo>
                                  <a:pt x="163" y="171"/>
                                  <a:pt x="164" y="171"/>
                                  <a:pt x="164" y="171"/>
                                </a:cubicBezTo>
                                <a:cubicBezTo>
                                  <a:pt x="163" y="171"/>
                                  <a:pt x="163" y="171"/>
                                  <a:pt x="162" y="171"/>
                                </a:cubicBezTo>
                                <a:close/>
                                <a:moveTo>
                                  <a:pt x="96" y="84"/>
                                </a:moveTo>
                                <a:cubicBezTo>
                                  <a:pt x="95" y="83"/>
                                  <a:pt x="93" y="82"/>
                                  <a:pt x="91" y="82"/>
                                </a:cubicBezTo>
                                <a:cubicBezTo>
                                  <a:pt x="93" y="82"/>
                                  <a:pt x="94" y="83"/>
                                  <a:pt x="96" y="84"/>
                                </a:cubicBezTo>
                                <a:close/>
                                <a:moveTo>
                                  <a:pt x="123" y="154"/>
                                </a:moveTo>
                                <a:cubicBezTo>
                                  <a:pt x="124" y="153"/>
                                  <a:pt x="124" y="152"/>
                                  <a:pt x="125" y="152"/>
                                </a:cubicBezTo>
                                <a:cubicBezTo>
                                  <a:pt x="124" y="151"/>
                                  <a:pt x="124" y="151"/>
                                  <a:pt x="124" y="152"/>
                                </a:cubicBezTo>
                                <a:cubicBezTo>
                                  <a:pt x="123" y="153"/>
                                  <a:pt x="123" y="154"/>
                                  <a:pt x="123" y="155"/>
                                </a:cubicBezTo>
                                <a:cubicBezTo>
                                  <a:pt x="123" y="155"/>
                                  <a:pt x="123" y="154"/>
                                  <a:pt x="123" y="154"/>
                                </a:cubicBezTo>
                                <a:close/>
                                <a:moveTo>
                                  <a:pt x="112" y="147"/>
                                </a:moveTo>
                                <a:cubicBezTo>
                                  <a:pt x="112" y="147"/>
                                  <a:pt x="111" y="147"/>
                                  <a:pt x="111" y="147"/>
                                </a:cubicBezTo>
                                <a:cubicBezTo>
                                  <a:pt x="111" y="148"/>
                                  <a:pt x="111" y="150"/>
                                  <a:pt x="111" y="151"/>
                                </a:cubicBezTo>
                                <a:cubicBezTo>
                                  <a:pt x="111" y="149"/>
                                  <a:pt x="112" y="148"/>
                                  <a:pt x="112" y="147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201" y="87"/>
                                  <a:pt x="200" y="85"/>
                                  <a:pt x="200" y="83"/>
                                </a:cubicBezTo>
                                <a:cubicBezTo>
                                  <a:pt x="200" y="84"/>
                                  <a:pt x="199" y="84"/>
                                  <a:pt x="199" y="84"/>
                                </a:cubicBezTo>
                                <a:cubicBezTo>
                                  <a:pt x="200" y="86"/>
                                  <a:pt x="200" y="87"/>
                                  <a:pt x="201" y="88"/>
                                </a:cubicBezTo>
                                <a:close/>
                                <a:moveTo>
                                  <a:pt x="207" y="158"/>
                                </a:moveTo>
                                <a:cubicBezTo>
                                  <a:pt x="206" y="159"/>
                                  <a:pt x="204" y="160"/>
                                  <a:pt x="203" y="162"/>
                                </a:cubicBezTo>
                                <a:cubicBezTo>
                                  <a:pt x="203" y="162"/>
                                  <a:pt x="203" y="162"/>
                                  <a:pt x="203" y="162"/>
                                </a:cubicBezTo>
                                <a:cubicBezTo>
                                  <a:pt x="204" y="161"/>
                                  <a:pt x="206" y="160"/>
                                  <a:pt x="207" y="158"/>
                                </a:cubicBezTo>
                                <a:cubicBezTo>
                                  <a:pt x="207" y="158"/>
                                  <a:pt x="207" y="158"/>
                                  <a:pt x="207" y="158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3" y="159"/>
                                  <a:pt x="132" y="160"/>
                                  <a:pt x="131" y="162"/>
                                </a:cubicBezTo>
                                <a:cubicBezTo>
                                  <a:pt x="131" y="162"/>
                                  <a:pt x="131" y="162"/>
                                  <a:pt x="132" y="162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112" y="151"/>
                                </a:moveTo>
                                <a:cubicBezTo>
                                  <a:pt x="112" y="152"/>
                                  <a:pt x="111" y="154"/>
                                  <a:pt x="111" y="155"/>
                                </a:cubicBezTo>
                                <a:cubicBezTo>
                                  <a:pt x="112" y="155"/>
                                  <a:pt x="112" y="155"/>
                                  <a:pt x="112" y="155"/>
                                </a:cubicBezTo>
                                <a:cubicBezTo>
                                  <a:pt x="112" y="154"/>
                                  <a:pt x="112" y="153"/>
                                  <a:pt x="112" y="152"/>
                                </a:cubicBezTo>
                                <a:cubicBezTo>
                                  <a:pt x="112" y="151"/>
                                  <a:pt x="113" y="151"/>
                                  <a:pt x="112" y="151"/>
                                </a:cubicBezTo>
                                <a:close/>
                                <a:moveTo>
                                  <a:pt x="164" y="153"/>
                                </a:moveTo>
                                <a:cubicBezTo>
                                  <a:pt x="164" y="153"/>
                                  <a:pt x="164" y="154"/>
                                  <a:pt x="164" y="154"/>
                                </a:cubicBezTo>
                                <a:cubicBezTo>
                                  <a:pt x="157" y="153"/>
                                  <a:pt x="157" y="153"/>
                                  <a:pt x="157" y="153"/>
                                </a:cubicBezTo>
                                <a:cubicBezTo>
                                  <a:pt x="159" y="154"/>
                                  <a:pt x="161" y="154"/>
                                  <a:pt x="162" y="154"/>
                                </a:cubicBezTo>
                                <a:cubicBezTo>
                                  <a:pt x="163" y="154"/>
                                  <a:pt x="164" y="154"/>
                                  <a:pt x="164" y="153"/>
                                </a:cubicBezTo>
                                <a:close/>
                                <a:moveTo>
                                  <a:pt x="37" y="126"/>
                                </a:moveTo>
                                <a:cubicBezTo>
                                  <a:pt x="37" y="124"/>
                                  <a:pt x="37" y="122"/>
                                  <a:pt x="36" y="120"/>
                                </a:cubicBezTo>
                                <a:cubicBezTo>
                                  <a:pt x="37" y="120"/>
                                  <a:pt x="36" y="119"/>
                                  <a:pt x="36" y="120"/>
                                </a:cubicBezTo>
                                <a:cubicBezTo>
                                  <a:pt x="37" y="126"/>
                                  <a:pt x="37" y="126"/>
                                  <a:pt x="37" y="126"/>
                                </a:cubicBezTo>
                                <a:cubicBezTo>
                                  <a:pt x="37" y="126"/>
                                  <a:pt x="38" y="127"/>
                                  <a:pt x="37" y="126"/>
                                </a:cubicBezTo>
                                <a:close/>
                                <a:moveTo>
                                  <a:pt x="35" y="127"/>
                                </a:moveTo>
                                <a:cubicBezTo>
                                  <a:pt x="33" y="120"/>
                                  <a:pt x="33" y="120"/>
                                  <a:pt x="33" y="120"/>
                                </a:cubicBezTo>
                                <a:cubicBezTo>
                                  <a:pt x="33" y="123"/>
                                  <a:pt x="34" y="126"/>
                                  <a:pt x="34" y="129"/>
                                </a:cubicBezTo>
                                <a:cubicBezTo>
                                  <a:pt x="34" y="128"/>
                                  <a:pt x="35" y="128"/>
                                  <a:pt x="35" y="127"/>
                                </a:cubicBezTo>
                                <a:close/>
                                <a:moveTo>
                                  <a:pt x="15" y="21"/>
                                </a:moveTo>
                                <a:cubicBezTo>
                                  <a:pt x="13" y="21"/>
                                  <a:pt x="12" y="23"/>
                                  <a:pt x="11" y="25"/>
                                </a:cubicBezTo>
                                <a:cubicBezTo>
                                  <a:pt x="13" y="24"/>
                                  <a:pt x="14" y="22"/>
                                  <a:pt x="15" y="21"/>
                                </a:cubicBezTo>
                                <a:close/>
                                <a:moveTo>
                                  <a:pt x="74" y="67"/>
                                </a:moveTo>
                                <a:cubicBezTo>
                                  <a:pt x="74" y="67"/>
                                  <a:pt x="73" y="64"/>
                                  <a:pt x="73" y="63"/>
                                </a:cubicBezTo>
                                <a:cubicBezTo>
                                  <a:pt x="73" y="64"/>
                                  <a:pt x="72" y="64"/>
                                  <a:pt x="72" y="65"/>
                                </a:cubicBezTo>
                                <a:cubicBezTo>
                                  <a:pt x="73" y="66"/>
                                  <a:pt x="73" y="67"/>
                                  <a:pt x="74" y="68"/>
                                </a:cubicBezTo>
                                <a:cubicBezTo>
                                  <a:pt x="74" y="68"/>
                                  <a:pt x="74" y="68"/>
                                  <a:pt x="74" y="67"/>
                                </a:cubicBezTo>
                                <a:close/>
                                <a:moveTo>
                                  <a:pt x="127" y="153"/>
                                </a:moveTo>
                                <a:cubicBezTo>
                                  <a:pt x="126" y="154"/>
                                  <a:pt x="126" y="156"/>
                                  <a:pt x="126" y="157"/>
                                </a:cubicBezTo>
                                <a:cubicBezTo>
                                  <a:pt x="127" y="156"/>
                                  <a:pt x="128" y="154"/>
                                  <a:pt x="128" y="153"/>
                                </a:cubicBezTo>
                                <a:lnTo>
                                  <a:pt x="127" y="153"/>
                                </a:lnTo>
                                <a:close/>
                                <a:moveTo>
                                  <a:pt x="125" y="154"/>
                                </a:moveTo>
                                <a:cubicBezTo>
                                  <a:pt x="124" y="155"/>
                                  <a:pt x="123" y="157"/>
                                  <a:pt x="122" y="159"/>
                                </a:cubicBezTo>
                                <a:cubicBezTo>
                                  <a:pt x="122" y="159"/>
                                  <a:pt x="123" y="160"/>
                                  <a:pt x="123" y="159"/>
                                </a:cubicBezTo>
                                <a:lnTo>
                                  <a:pt x="125" y="154"/>
                                </a:lnTo>
                                <a:close/>
                                <a:moveTo>
                                  <a:pt x="30" y="123"/>
                                </a:moveTo>
                                <a:cubicBezTo>
                                  <a:pt x="30" y="124"/>
                                  <a:pt x="30" y="124"/>
                                  <a:pt x="30" y="124"/>
                                </a:cubicBezTo>
                                <a:cubicBezTo>
                                  <a:pt x="31" y="131"/>
                                  <a:pt x="31" y="131"/>
                                  <a:pt x="31" y="131"/>
                                </a:cubicBezTo>
                                <a:cubicBezTo>
                                  <a:pt x="31" y="131"/>
                                  <a:pt x="32" y="131"/>
                                  <a:pt x="32" y="130"/>
                                </a:cubicBezTo>
                                <a:cubicBezTo>
                                  <a:pt x="30" y="124"/>
                                  <a:pt x="30" y="124"/>
                                  <a:pt x="30" y="124"/>
                                </a:cubicBezTo>
                                <a:lnTo>
                                  <a:pt x="30" y="123"/>
                                </a:lnTo>
                                <a:close/>
                                <a:moveTo>
                                  <a:pt x="100" y="148"/>
                                </a:moveTo>
                                <a:cubicBezTo>
                                  <a:pt x="99" y="147"/>
                                  <a:pt x="100" y="146"/>
                                  <a:pt x="99" y="145"/>
                                </a:cubicBezTo>
                                <a:cubicBezTo>
                                  <a:pt x="98" y="150"/>
                                  <a:pt x="98" y="150"/>
                                  <a:pt x="98" y="150"/>
                                </a:cubicBezTo>
                                <a:cubicBezTo>
                                  <a:pt x="100" y="151"/>
                                  <a:pt x="100" y="151"/>
                                  <a:pt x="100" y="151"/>
                                </a:cubicBezTo>
                                <a:cubicBezTo>
                                  <a:pt x="100" y="150"/>
                                  <a:pt x="100" y="149"/>
                                  <a:pt x="100" y="148"/>
                                </a:cubicBezTo>
                                <a:close/>
                                <a:moveTo>
                                  <a:pt x="134" y="160"/>
                                </a:moveTo>
                                <a:cubicBezTo>
                                  <a:pt x="135" y="158"/>
                                  <a:pt x="137" y="157"/>
                                  <a:pt x="138" y="155"/>
                                </a:cubicBezTo>
                                <a:cubicBezTo>
                                  <a:pt x="137" y="155"/>
                                  <a:pt x="136" y="154"/>
                                  <a:pt x="136" y="155"/>
                                </a:cubicBezTo>
                                <a:cubicBezTo>
                                  <a:pt x="136" y="157"/>
                                  <a:pt x="135" y="158"/>
                                  <a:pt x="134" y="160"/>
                                </a:cubicBezTo>
                                <a:close/>
                                <a:moveTo>
                                  <a:pt x="27" y="122"/>
                                </a:moveTo>
                                <a:cubicBezTo>
                                  <a:pt x="29" y="133"/>
                                  <a:pt x="29" y="133"/>
                                  <a:pt x="29" y="133"/>
                                </a:cubicBezTo>
                                <a:cubicBezTo>
                                  <a:pt x="29" y="133"/>
                                  <a:pt x="30" y="133"/>
                                  <a:pt x="29" y="132"/>
                                </a:cubicBezTo>
                                <a:lnTo>
                                  <a:pt x="27" y="122"/>
                                </a:lnTo>
                                <a:close/>
                                <a:moveTo>
                                  <a:pt x="104" y="151"/>
                                </a:moveTo>
                                <a:cubicBezTo>
                                  <a:pt x="105" y="151"/>
                                  <a:pt x="105" y="151"/>
                                  <a:pt x="105" y="151"/>
                                </a:cubicBezTo>
                                <a:cubicBezTo>
                                  <a:pt x="105" y="149"/>
                                  <a:pt x="106" y="146"/>
                                  <a:pt x="106" y="144"/>
                                </a:cubicBezTo>
                                <a:cubicBezTo>
                                  <a:pt x="105" y="144"/>
                                  <a:pt x="105" y="144"/>
                                  <a:pt x="105" y="144"/>
                                </a:cubicBezTo>
                                <a:cubicBezTo>
                                  <a:pt x="105" y="146"/>
                                  <a:pt x="105" y="148"/>
                                  <a:pt x="104" y="151"/>
                                </a:cubicBezTo>
                                <a:close/>
                                <a:moveTo>
                                  <a:pt x="179" y="154"/>
                                </a:moveTo>
                                <a:cubicBezTo>
                                  <a:pt x="175" y="154"/>
                                  <a:pt x="171" y="154"/>
                                  <a:pt x="166" y="154"/>
                                </a:cubicBezTo>
                                <a:cubicBezTo>
                                  <a:pt x="166" y="155"/>
                                  <a:pt x="167" y="154"/>
                                  <a:pt x="167" y="154"/>
                                </a:cubicBezTo>
                                <a:cubicBezTo>
                                  <a:pt x="172" y="154"/>
                                  <a:pt x="175" y="154"/>
                                  <a:pt x="179" y="154"/>
                                </a:cubicBezTo>
                                <a:close/>
                                <a:moveTo>
                                  <a:pt x="77" y="69"/>
                                </a:moveTo>
                                <a:cubicBezTo>
                                  <a:pt x="76" y="62"/>
                                  <a:pt x="76" y="62"/>
                                  <a:pt x="76" y="62"/>
                                </a:cubicBezTo>
                                <a:cubicBezTo>
                                  <a:pt x="76" y="62"/>
                                  <a:pt x="75" y="62"/>
                                  <a:pt x="75" y="62"/>
                                </a:cubicBezTo>
                                <a:cubicBezTo>
                                  <a:pt x="76" y="65"/>
                                  <a:pt x="76" y="68"/>
                                  <a:pt x="77" y="71"/>
                                </a:cubicBezTo>
                                <a:cubicBezTo>
                                  <a:pt x="77" y="70"/>
                                  <a:pt x="77" y="69"/>
                                  <a:pt x="77" y="69"/>
                                </a:cubicBezTo>
                                <a:close/>
                                <a:moveTo>
                                  <a:pt x="130" y="160"/>
                                </a:moveTo>
                                <a:cubicBezTo>
                                  <a:pt x="132" y="158"/>
                                  <a:pt x="133" y="156"/>
                                  <a:pt x="134" y="154"/>
                                </a:cubicBezTo>
                                <a:cubicBezTo>
                                  <a:pt x="133" y="155"/>
                                  <a:pt x="133" y="154"/>
                                  <a:pt x="132" y="154"/>
                                </a:cubicBezTo>
                                <a:lnTo>
                                  <a:pt x="130" y="160"/>
                                </a:lnTo>
                                <a:close/>
                                <a:moveTo>
                                  <a:pt x="188" y="169"/>
                                </a:moveTo>
                                <a:cubicBezTo>
                                  <a:pt x="187" y="170"/>
                                  <a:pt x="186" y="171"/>
                                  <a:pt x="184" y="171"/>
                                </a:cubicBezTo>
                                <a:cubicBezTo>
                                  <a:pt x="184" y="171"/>
                                  <a:pt x="183" y="171"/>
                                  <a:pt x="183" y="172"/>
                                </a:cubicBezTo>
                                <a:cubicBezTo>
                                  <a:pt x="188" y="172"/>
                                  <a:pt x="188" y="172"/>
                                  <a:pt x="188" y="172"/>
                                </a:cubicBezTo>
                                <a:cubicBezTo>
                                  <a:pt x="187" y="171"/>
                                  <a:pt x="189" y="170"/>
                                  <a:pt x="188" y="169"/>
                                </a:cubicBezTo>
                                <a:close/>
                                <a:moveTo>
                                  <a:pt x="125" y="165"/>
                                </a:moveTo>
                                <a:cubicBezTo>
                                  <a:pt x="118" y="162"/>
                                  <a:pt x="118" y="162"/>
                                  <a:pt x="118" y="162"/>
                                </a:cubicBezTo>
                                <a:cubicBezTo>
                                  <a:pt x="118" y="162"/>
                                  <a:pt x="118" y="163"/>
                                  <a:pt x="117" y="163"/>
                                </a:cubicBezTo>
                                <a:cubicBezTo>
                                  <a:pt x="120" y="164"/>
                                  <a:pt x="122" y="164"/>
                                  <a:pt x="125" y="165"/>
                                </a:cubicBezTo>
                                <a:close/>
                                <a:moveTo>
                                  <a:pt x="179" y="163"/>
                                </a:moveTo>
                                <a:cubicBezTo>
                                  <a:pt x="177" y="164"/>
                                  <a:pt x="175" y="166"/>
                                  <a:pt x="173" y="168"/>
                                </a:cubicBezTo>
                                <a:cubicBezTo>
                                  <a:pt x="173" y="168"/>
                                  <a:pt x="174" y="168"/>
                                  <a:pt x="174" y="168"/>
                                </a:cubicBezTo>
                                <a:cubicBezTo>
                                  <a:pt x="176" y="167"/>
                                  <a:pt x="177" y="165"/>
                                  <a:pt x="179" y="163"/>
                                </a:cubicBezTo>
                                <a:cubicBezTo>
                                  <a:pt x="179" y="163"/>
                                  <a:pt x="179" y="163"/>
                                  <a:pt x="179" y="163"/>
                                </a:cubicBezTo>
                                <a:close/>
                                <a:moveTo>
                                  <a:pt x="122" y="151"/>
                                </a:moveTo>
                                <a:cubicBezTo>
                                  <a:pt x="122" y="151"/>
                                  <a:pt x="122" y="151"/>
                                  <a:pt x="122" y="151"/>
                                </a:cubicBezTo>
                                <a:cubicBezTo>
                                  <a:pt x="121" y="153"/>
                                  <a:pt x="120" y="156"/>
                                  <a:pt x="119" y="158"/>
                                </a:cubicBezTo>
                                <a:cubicBezTo>
                                  <a:pt x="120" y="158"/>
                                  <a:pt x="120" y="159"/>
                                  <a:pt x="121" y="158"/>
                                </a:cubicBezTo>
                                <a:cubicBezTo>
                                  <a:pt x="123" y="152"/>
                                  <a:pt x="123" y="152"/>
                                  <a:pt x="123" y="152"/>
                                </a:cubicBezTo>
                                <a:cubicBezTo>
                                  <a:pt x="123" y="152"/>
                                  <a:pt x="122" y="151"/>
                                  <a:pt x="122" y="151"/>
                                </a:cubicBezTo>
                                <a:close/>
                                <a:moveTo>
                                  <a:pt x="84" y="133"/>
                                </a:moveTo>
                                <a:cubicBezTo>
                                  <a:pt x="84" y="133"/>
                                  <a:pt x="84" y="132"/>
                                  <a:pt x="84" y="132"/>
                                </a:cubicBezTo>
                                <a:cubicBezTo>
                                  <a:pt x="83" y="132"/>
                                  <a:pt x="82" y="131"/>
                                  <a:pt x="82" y="131"/>
                                </a:cubicBezTo>
                                <a:cubicBezTo>
                                  <a:pt x="81" y="131"/>
                                  <a:pt x="81" y="131"/>
                                  <a:pt x="81" y="132"/>
                                </a:cubicBezTo>
                                <a:cubicBezTo>
                                  <a:pt x="82" y="133"/>
                                  <a:pt x="82" y="136"/>
                                  <a:pt x="83" y="138"/>
                                </a:cubicBezTo>
                                <a:lnTo>
                                  <a:pt x="84" y="133"/>
                                </a:lnTo>
                                <a:close/>
                                <a:moveTo>
                                  <a:pt x="94" y="138"/>
                                </a:moveTo>
                                <a:cubicBezTo>
                                  <a:pt x="94" y="138"/>
                                  <a:pt x="94" y="138"/>
                                  <a:pt x="93" y="138"/>
                                </a:cubicBezTo>
                                <a:cubicBezTo>
                                  <a:pt x="93" y="140"/>
                                  <a:pt x="93" y="143"/>
                                  <a:pt x="94" y="146"/>
                                </a:cubicBezTo>
                                <a:cubicBezTo>
                                  <a:pt x="94" y="143"/>
                                  <a:pt x="95" y="141"/>
                                  <a:pt x="95" y="139"/>
                                </a:cubicBezTo>
                                <a:cubicBezTo>
                                  <a:pt x="95" y="139"/>
                                  <a:pt x="94" y="139"/>
                                  <a:pt x="94" y="138"/>
                                </a:cubicBezTo>
                                <a:close/>
                                <a:moveTo>
                                  <a:pt x="119" y="150"/>
                                </a:moveTo>
                                <a:cubicBezTo>
                                  <a:pt x="119" y="150"/>
                                  <a:pt x="118" y="150"/>
                                  <a:pt x="118" y="149"/>
                                </a:cubicBezTo>
                                <a:cubicBezTo>
                                  <a:pt x="118" y="152"/>
                                  <a:pt x="117" y="155"/>
                                  <a:pt x="116" y="157"/>
                                </a:cubicBezTo>
                                <a:cubicBezTo>
                                  <a:pt x="117" y="155"/>
                                  <a:pt x="118" y="152"/>
                                  <a:pt x="119" y="150"/>
                                </a:cubicBezTo>
                                <a:close/>
                                <a:moveTo>
                                  <a:pt x="108" y="159"/>
                                </a:moveTo>
                                <a:cubicBezTo>
                                  <a:pt x="107" y="158"/>
                                  <a:pt x="107" y="158"/>
                                  <a:pt x="106" y="158"/>
                                </a:cubicBezTo>
                                <a:cubicBezTo>
                                  <a:pt x="106" y="158"/>
                                  <a:pt x="105" y="158"/>
                                  <a:pt x="105" y="157"/>
                                </a:cubicBezTo>
                                <a:cubicBezTo>
                                  <a:pt x="104" y="157"/>
                                  <a:pt x="104" y="157"/>
                                  <a:pt x="103" y="158"/>
                                </a:cubicBezTo>
                                <a:cubicBezTo>
                                  <a:pt x="103" y="158"/>
                                  <a:pt x="103" y="157"/>
                                  <a:pt x="103" y="157"/>
                                </a:cubicBezTo>
                                <a:cubicBezTo>
                                  <a:pt x="103" y="156"/>
                                  <a:pt x="102" y="156"/>
                                  <a:pt x="101" y="156"/>
                                </a:cubicBezTo>
                                <a:cubicBezTo>
                                  <a:pt x="100" y="155"/>
                                  <a:pt x="100" y="156"/>
                                  <a:pt x="100" y="156"/>
                                </a:cubicBezTo>
                                <a:cubicBezTo>
                                  <a:pt x="103" y="158"/>
                                  <a:pt x="105" y="159"/>
                                  <a:pt x="108" y="160"/>
                                </a:cubicBezTo>
                                <a:cubicBezTo>
                                  <a:pt x="108" y="159"/>
                                  <a:pt x="108" y="159"/>
                                  <a:pt x="108" y="159"/>
                                </a:cubicBezTo>
                                <a:close/>
                                <a:moveTo>
                                  <a:pt x="17" y="21"/>
                                </a:moveTo>
                                <a:cubicBezTo>
                                  <a:pt x="17" y="21"/>
                                  <a:pt x="17" y="21"/>
                                  <a:pt x="17" y="21"/>
                                </a:cubicBezTo>
                                <a:cubicBezTo>
                                  <a:pt x="15" y="23"/>
                                  <a:pt x="13" y="25"/>
                                  <a:pt x="12" y="27"/>
                                </a:cubicBezTo>
                                <a:cubicBezTo>
                                  <a:pt x="12" y="27"/>
                                  <a:pt x="12" y="28"/>
                                  <a:pt x="12" y="28"/>
                                </a:cubicBezTo>
                                <a:cubicBezTo>
                                  <a:pt x="14" y="26"/>
                                  <a:pt x="16" y="24"/>
                                  <a:pt x="17" y="22"/>
                                </a:cubicBezTo>
                                <a:cubicBezTo>
                                  <a:pt x="18" y="22"/>
                                  <a:pt x="18" y="21"/>
                                  <a:pt x="17" y="21"/>
                                </a:cubicBezTo>
                                <a:close/>
                                <a:moveTo>
                                  <a:pt x="180" y="164"/>
                                </a:moveTo>
                                <a:cubicBezTo>
                                  <a:pt x="183" y="162"/>
                                  <a:pt x="185" y="160"/>
                                  <a:pt x="188" y="158"/>
                                </a:cubicBezTo>
                                <a:cubicBezTo>
                                  <a:pt x="187" y="158"/>
                                  <a:pt x="186" y="158"/>
                                  <a:pt x="186" y="158"/>
                                </a:cubicBezTo>
                                <a:cubicBezTo>
                                  <a:pt x="184" y="160"/>
                                  <a:pt x="182" y="162"/>
                                  <a:pt x="180" y="164"/>
                                </a:cubicBezTo>
                                <a:close/>
                                <a:moveTo>
                                  <a:pt x="198" y="152"/>
                                </a:moveTo>
                                <a:cubicBezTo>
                                  <a:pt x="194" y="152"/>
                                  <a:pt x="190" y="152"/>
                                  <a:pt x="187" y="153"/>
                                </a:cubicBezTo>
                                <a:cubicBezTo>
                                  <a:pt x="186" y="153"/>
                                  <a:pt x="186" y="154"/>
                                  <a:pt x="186" y="153"/>
                                </a:cubicBezTo>
                                <a:cubicBezTo>
                                  <a:pt x="190" y="153"/>
                                  <a:pt x="195" y="153"/>
                                  <a:pt x="198" y="152"/>
                                </a:cubicBezTo>
                                <a:close/>
                                <a:moveTo>
                                  <a:pt x="116" y="149"/>
                                </a:moveTo>
                                <a:cubicBezTo>
                                  <a:pt x="116" y="149"/>
                                  <a:pt x="116" y="149"/>
                                  <a:pt x="116" y="149"/>
                                </a:cubicBezTo>
                                <a:cubicBezTo>
                                  <a:pt x="113" y="156"/>
                                  <a:pt x="113" y="156"/>
                                  <a:pt x="113" y="156"/>
                                </a:cubicBezTo>
                                <a:cubicBezTo>
                                  <a:pt x="114" y="156"/>
                                  <a:pt x="115" y="157"/>
                                  <a:pt x="115" y="156"/>
                                </a:cubicBezTo>
                                <a:cubicBezTo>
                                  <a:pt x="116" y="154"/>
                                  <a:pt x="116" y="151"/>
                                  <a:pt x="116" y="149"/>
                                </a:cubicBezTo>
                                <a:close/>
                                <a:moveTo>
                                  <a:pt x="145" y="158"/>
                                </a:moveTo>
                                <a:cubicBezTo>
                                  <a:pt x="143" y="160"/>
                                  <a:pt x="142" y="162"/>
                                  <a:pt x="140" y="164"/>
                                </a:cubicBezTo>
                                <a:cubicBezTo>
                                  <a:pt x="142" y="164"/>
                                  <a:pt x="142" y="164"/>
                                  <a:pt x="142" y="164"/>
                                </a:cubicBezTo>
                                <a:cubicBezTo>
                                  <a:pt x="143" y="162"/>
                                  <a:pt x="144" y="160"/>
                                  <a:pt x="145" y="159"/>
                                </a:cubicBezTo>
                                <a:cubicBezTo>
                                  <a:pt x="145" y="159"/>
                                  <a:pt x="145" y="158"/>
                                  <a:pt x="145" y="158"/>
                                </a:cubicBezTo>
                                <a:close/>
                                <a:moveTo>
                                  <a:pt x="109" y="153"/>
                                </a:moveTo>
                                <a:cubicBezTo>
                                  <a:pt x="110" y="149"/>
                                  <a:pt x="110" y="149"/>
                                  <a:pt x="110" y="149"/>
                                </a:cubicBezTo>
                                <a:cubicBezTo>
                                  <a:pt x="110" y="148"/>
                                  <a:pt x="110" y="146"/>
                                  <a:pt x="109" y="147"/>
                                </a:cubicBezTo>
                                <a:cubicBezTo>
                                  <a:pt x="108" y="154"/>
                                  <a:pt x="108" y="154"/>
                                  <a:pt x="108" y="154"/>
                                </a:cubicBezTo>
                                <a:cubicBezTo>
                                  <a:pt x="107" y="154"/>
                                  <a:pt x="109" y="155"/>
                                  <a:pt x="109" y="155"/>
                                </a:cubicBezTo>
                                <a:cubicBezTo>
                                  <a:pt x="109" y="154"/>
                                  <a:pt x="109" y="153"/>
                                  <a:pt x="109" y="153"/>
                                </a:cubicBezTo>
                                <a:close/>
                                <a:moveTo>
                                  <a:pt x="173" y="161"/>
                                </a:moveTo>
                                <a:cubicBezTo>
                                  <a:pt x="170" y="163"/>
                                  <a:pt x="167" y="165"/>
                                  <a:pt x="165" y="167"/>
                                </a:cubicBezTo>
                                <a:cubicBezTo>
                                  <a:pt x="166" y="167"/>
                                  <a:pt x="167" y="168"/>
                                  <a:pt x="168" y="167"/>
                                </a:cubicBezTo>
                                <a:lnTo>
                                  <a:pt x="173" y="161"/>
                                </a:lnTo>
                                <a:close/>
                                <a:moveTo>
                                  <a:pt x="140" y="156"/>
                                </a:moveTo>
                                <a:cubicBezTo>
                                  <a:pt x="137" y="158"/>
                                  <a:pt x="136" y="160"/>
                                  <a:pt x="134" y="163"/>
                                </a:cubicBezTo>
                                <a:cubicBezTo>
                                  <a:pt x="135" y="163"/>
                                  <a:pt x="136" y="163"/>
                                  <a:pt x="136" y="163"/>
                                </a:cubicBezTo>
                                <a:cubicBezTo>
                                  <a:pt x="137" y="161"/>
                                  <a:pt x="139" y="158"/>
                                  <a:pt x="140" y="156"/>
                                </a:cubicBezTo>
                                <a:close/>
                                <a:moveTo>
                                  <a:pt x="80" y="72"/>
                                </a:moveTo>
                                <a:cubicBezTo>
                                  <a:pt x="80" y="68"/>
                                  <a:pt x="79" y="64"/>
                                  <a:pt x="78" y="60"/>
                                </a:cubicBezTo>
                                <a:cubicBezTo>
                                  <a:pt x="78" y="59"/>
                                  <a:pt x="77" y="60"/>
                                  <a:pt x="77" y="61"/>
                                </a:cubicBezTo>
                                <a:cubicBezTo>
                                  <a:pt x="78" y="64"/>
                                  <a:pt x="78" y="67"/>
                                  <a:pt x="79" y="70"/>
                                </a:cubicBezTo>
                                <a:cubicBezTo>
                                  <a:pt x="79" y="70"/>
                                  <a:pt x="79" y="72"/>
                                  <a:pt x="80" y="72"/>
                                </a:cubicBezTo>
                                <a:close/>
                                <a:moveTo>
                                  <a:pt x="199" y="159"/>
                                </a:moveTo>
                                <a:cubicBezTo>
                                  <a:pt x="195" y="161"/>
                                  <a:pt x="192" y="164"/>
                                  <a:pt x="189" y="166"/>
                                </a:cubicBezTo>
                                <a:cubicBezTo>
                                  <a:pt x="191" y="167"/>
                                  <a:pt x="193" y="166"/>
                                  <a:pt x="194" y="164"/>
                                </a:cubicBezTo>
                                <a:cubicBezTo>
                                  <a:pt x="195" y="163"/>
                                  <a:pt x="197" y="161"/>
                                  <a:pt x="199" y="159"/>
                                </a:cubicBezTo>
                                <a:close/>
                                <a:moveTo>
                                  <a:pt x="96" y="146"/>
                                </a:moveTo>
                                <a:cubicBezTo>
                                  <a:pt x="96" y="140"/>
                                  <a:pt x="96" y="140"/>
                                  <a:pt x="96" y="140"/>
                                </a:cubicBezTo>
                                <a:cubicBezTo>
                                  <a:pt x="96" y="143"/>
                                  <a:pt x="95" y="145"/>
                                  <a:pt x="94" y="149"/>
                                </a:cubicBezTo>
                                <a:cubicBezTo>
                                  <a:pt x="96" y="149"/>
                                  <a:pt x="96" y="149"/>
                                  <a:pt x="96" y="149"/>
                                </a:cubicBezTo>
                                <a:cubicBezTo>
                                  <a:pt x="97" y="148"/>
                                  <a:pt x="97" y="147"/>
                                  <a:pt x="96" y="146"/>
                                </a:cubicBezTo>
                                <a:close/>
                                <a:moveTo>
                                  <a:pt x="86" y="69"/>
                                </a:moveTo>
                                <a:cubicBezTo>
                                  <a:pt x="84" y="56"/>
                                  <a:pt x="84" y="56"/>
                                  <a:pt x="84" y="56"/>
                                </a:cubicBezTo>
                                <a:cubicBezTo>
                                  <a:pt x="84" y="56"/>
                                  <a:pt x="82" y="56"/>
                                  <a:pt x="83" y="56"/>
                                </a:cubicBezTo>
                                <a:cubicBezTo>
                                  <a:pt x="85" y="68"/>
                                  <a:pt x="85" y="68"/>
                                  <a:pt x="85" y="68"/>
                                </a:cubicBezTo>
                                <a:cubicBezTo>
                                  <a:pt x="85" y="69"/>
                                  <a:pt x="86" y="69"/>
                                  <a:pt x="86" y="69"/>
                                </a:cubicBezTo>
                                <a:close/>
                                <a:moveTo>
                                  <a:pt x="104" y="150"/>
                                </a:moveTo>
                                <a:cubicBezTo>
                                  <a:pt x="104" y="146"/>
                                  <a:pt x="104" y="146"/>
                                  <a:pt x="104" y="146"/>
                                </a:cubicBezTo>
                                <a:cubicBezTo>
                                  <a:pt x="104" y="145"/>
                                  <a:pt x="104" y="144"/>
                                  <a:pt x="103" y="143"/>
                                </a:cubicBezTo>
                                <a:cubicBezTo>
                                  <a:pt x="101" y="151"/>
                                  <a:pt x="101" y="151"/>
                                  <a:pt x="101" y="151"/>
                                </a:cubicBezTo>
                                <a:cubicBezTo>
                                  <a:pt x="101" y="152"/>
                                  <a:pt x="102" y="152"/>
                                  <a:pt x="103" y="152"/>
                                </a:cubicBezTo>
                                <a:cubicBezTo>
                                  <a:pt x="103" y="152"/>
                                  <a:pt x="104" y="150"/>
                                  <a:pt x="104" y="150"/>
                                </a:cubicBezTo>
                                <a:close/>
                                <a:moveTo>
                                  <a:pt x="102" y="143"/>
                                </a:moveTo>
                                <a:cubicBezTo>
                                  <a:pt x="102" y="143"/>
                                  <a:pt x="102" y="142"/>
                                  <a:pt x="102" y="142"/>
                                </a:cubicBezTo>
                                <a:cubicBezTo>
                                  <a:pt x="100" y="142"/>
                                  <a:pt x="99" y="141"/>
                                  <a:pt x="98" y="140"/>
                                </a:cubicBezTo>
                                <a:cubicBezTo>
                                  <a:pt x="97" y="142"/>
                                  <a:pt x="98" y="144"/>
                                  <a:pt x="98" y="146"/>
                                </a:cubicBezTo>
                                <a:cubicBezTo>
                                  <a:pt x="98" y="145"/>
                                  <a:pt x="98" y="144"/>
                                  <a:pt x="99" y="143"/>
                                </a:cubicBezTo>
                                <a:cubicBezTo>
                                  <a:pt x="99" y="142"/>
                                  <a:pt x="100" y="142"/>
                                  <a:pt x="100" y="142"/>
                                </a:cubicBezTo>
                                <a:cubicBezTo>
                                  <a:pt x="100" y="143"/>
                                  <a:pt x="101" y="145"/>
                                  <a:pt x="101" y="147"/>
                                </a:cubicBezTo>
                                <a:cubicBezTo>
                                  <a:pt x="101" y="145"/>
                                  <a:pt x="102" y="144"/>
                                  <a:pt x="102" y="143"/>
                                </a:cubicBezTo>
                                <a:close/>
                                <a:moveTo>
                                  <a:pt x="36" y="127"/>
                                </a:moveTo>
                                <a:cubicBezTo>
                                  <a:pt x="35" y="122"/>
                                  <a:pt x="34" y="117"/>
                                  <a:pt x="34" y="112"/>
                                </a:cubicBezTo>
                                <a:cubicBezTo>
                                  <a:pt x="33" y="113"/>
                                  <a:pt x="33" y="113"/>
                                  <a:pt x="33" y="113"/>
                                </a:cubicBezTo>
                                <a:cubicBezTo>
                                  <a:pt x="35" y="126"/>
                                  <a:pt x="35" y="126"/>
                                  <a:pt x="35" y="126"/>
                                </a:cubicBezTo>
                                <a:cubicBezTo>
                                  <a:pt x="35" y="126"/>
                                  <a:pt x="36" y="128"/>
                                  <a:pt x="36" y="127"/>
                                </a:cubicBezTo>
                                <a:close/>
                                <a:moveTo>
                                  <a:pt x="162" y="158"/>
                                </a:moveTo>
                                <a:cubicBezTo>
                                  <a:pt x="161" y="158"/>
                                  <a:pt x="161" y="159"/>
                                  <a:pt x="161" y="159"/>
                                </a:cubicBezTo>
                                <a:cubicBezTo>
                                  <a:pt x="158" y="161"/>
                                  <a:pt x="156" y="163"/>
                                  <a:pt x="153" y="166"/>
                                </a:cubicBezTo>
                                <a:cubicBezTo>
                                  <a:pt x="154" y="166"/>
                                  <a:pt x="155" y="166"/>
                                  <a:pt x="155" y="166"/>
                                </a:cubicBezTo>
                                <a:cubicBezTo>
                                  <a:pt x="158" y="164"/>
                                  <a:pt x="159" y="161"/>
                                  <a:pt x="162" y="158"/>
                                </a:cubicBezTo>
                                <a:close/>
                                <a:moveTo>
                                  <a:pt x="218" y="145"/>
                                </a:moveTo>
                                <a:cubicBezTo>
                                  <a:pt x="217" y="141"/>
                                  <a:pt x="217" y="141"/>
                                  <a:pt x="217" y="141"/>
                                </a:cubicBezTo>
                                <a:cubicBezTo>
                                  <a:pt x="216" y="139"/>
                                  <a:pt x="216" y="137"/>
                                  <a:pt x="215" y="137"/>
                                </a:cubicBezTo>
                                <a:cubicBezTo>
                                  <a:pt x="215" y="140"/>
                                  <a:pt x="216" y="143"/>
                                  <a:pt x="217" y="145"/>
                                </a:cubicBezTo>
                                <a:cubicBezTo>
                                  <a:pt x="217" y="146"/>
                                  <a:pt x="217" y="145"/>
                                  <a:pt x="218" y="145"/>
                                </a:cubicBezTo>
                                <a:cubicBezTo>
                                  <a:pt x="218" y="145"/>
                                  <a:pt x="218" y="146"/>
                                  <a:pt x="218" y="145"/>
                                </a:cubicBezTo>
                                <a:close/>
                                <a:moveTo>
                                  <a:pt x="191" y="160"/>
                                </a:moveTo>
                                <a:cubicBezTo>
                                  <a:pt x="187" y="162"/>
                                  <a:pt x="184" y="164"/>
                                  <a:pt x="181" y="167"/>
                                </a:cubicBezTo>
                                <a:cubicBezTo>
                                  <a:pt x="180" y="168"/>
                                  <a:pt x="181" y="168"/>
                                  <a:pt x="181" y="168"/>
                                </a:cubicBezTo>
                                <a:cubicBezTo>
                                  <a:pt x="182" y="167"/>
                                  <a:pt x="183" y="168"/>
                                  <a:pt x="183" y="168"/>
                                </a:cubicBezTo>
                                <a:cubicBezTo>
                                  <a:pt x="186" y="164"/>
                                  <a:pt x="188" y="162"/>
                                  <a:pt x="191" y="160"/>
                                </a:cubicBezTo>
                                <a:close/>
                                <a:moveTo>
                                  <a:pt x="154" y="158"/>
                                </a:moveTo>
                                <a:cubicBezTo>
                                  <a:pt x="152" y="160"/>
                                  <a:pt x="149" y="162"/>
                                  <a:pt x="147" y="164"/>
                                </a:cubicBezTo>
                                <a:cubicBezTo>
                                  <a:pt x="147" y="165"/>
                                  <a:pt x="149" y="166"/>
                                  <a:pt x="149" y="165"/>
                                </a:cubicBezTo>
                                <a:cubicBezTo>
                                  <a:pt x="154" y="159"/>
                                  <a:pt x="154" y="159"/>
                                  <a:pt x="154" y="159"/>
                                </a:cubicBezTo>
                                <a:cubicBezTo>
                                  <a:pt x="153" y="158"/>
                                  <a:pt x="154" y="157"/>
                                  <a:pt x="154" y="158"/>
                                </a:cubicBezTo>
                                <a:close/>
                                <a:moveTo>
                                  <a:pt x="33" y="129"/>
                                </a:moveTo>
                                <a:cubicBezTo>
                                  <a:pt x="33" y="124"/>
                                  <a:pt x="31" y="120"/>
                                  <a:pt x="32" y="114"/>
                                </a:cubicBezTo>
                                <a:cubicBezTo>
                                  <a:pt x="31" y="115"/>
                                  <a:pt x="30" y="115"/>
                                  <a:pt x="30" y="116"/>
                                </a:cubicBezTo>
                                <a:cubicBezTo>
                                  <a:pt x="31" y="120"/>
                                  <a:pt x="32" y="124"/>
                                  <a:pt x="33" y="129"/>
                                </a:cubicBezTo>
                                <a:cubicBezTo>
                                  <a:pt x="33" y="129"/>
                                  <a:pt x="33" y="130"/>
                                  <a:pt x="33" y="129"/>
                                </a:cubicBezTo>
                                <a:close/>
                                <a:moveTo>
                                  <a:pt x="24" y="26"/>
                                </a:move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23" y="27"/>
                                  <a:pt x="23" y="27"/>
                                  <a:pt x="23" y="28"/>
                                </a:cubicBezTo>
                                <a:cubicBezTo>
                                  <a:pt x="23" y="28"/>
                                  <a:pt x="23" y="28"/>
                                  <a:pt x="23" y="28"/>
                                </a:cubicBezTo>
                                <a:cubicBezTo>
                                  <a:pt x="19" y="31"/>
                                  <a:pt x="16" y="34"/>
                                  <a:pt x="12" y="38"/>
                                </a:cubicBezTo>
                                <a:cubicBezTo>
                                  <a:pt x="12" y="38"/>
                                  <a:pt x="12" y="39"/>
                                  <a:pt x="12" y="40"/>
                                </a:cubicBezTo>
                                <a:cubicBezTo>
                                  <a:pt x="13" y="41"/>
                                  <a:pt x="13" y="40"/>
                                  <a:pt x="13" y="40"/>
                                </a:cubicBezTo>
                                <a:cubicBezTo>
                                  <a:pt x="16" y="35"/>
                                  <a:pt x="19" y="32"/>
                                  <a:pt x="23" y="28"/>
                                </a:cubicBezTo>
                                <a:cubicBezTo>
                                  <a:pt x="23" y="28"/>
                                  <a:pt x="23" y="28"/>
                                  <a:pt x="23" y="28"/>
                                </a:cubicBezTo>
                                <a:cubicBezTo>
                                  <a:pt x="23" y="28"/>
                                  <a:pt x="24" y="27"/>
                                  <a:pt x="24" y="27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lnTo>
                                  <a:pt x="24" y="26"/>
                                </a:lnTo>
                                <a:close/>
                                <a:moveTo>
                                  <a:pt x="21" y="21"/>
                                </a:moveTo>
                                <a:cubicBezTo>
                                  <a:pt x="21" y="21"/>
                                  <a:pt x="20" y="21"/>
                                  <a:pt x="20" y="21"/>
                                </a:cubicBezTo>
                                <a:cubicBezTo>
                                  <a:pt x="17" y="25"/>
                                  <a:pt x="14" y="28"/>
                                  <a:pt x="12" y="32"/>
                                </a:cubicBezTo>
                                <a:cubicBezTo>
                                  <a:pt x="23" y="22"/>
                                  <a:pt x="23" y="22"/>
                                  <a:pt x="23" y="22"/>
                                </a:cubicBezTo>
                                <a:cubicBezTo>
                                  <a:pt x="22" y="22"/>
                                  <a:pt x="22" y="21"/>
                                  <a:pt x="21" y="21"/>
                                </a:cubicBezTo>
                                <a:close/>
                                <a:moveTo>
                                  <a:pt x="144" y="156"/>
                                </a:moveTo>
                                <a:cubicBezTo>
                                  <a:pt x="143" y="156"/>
                                  <a:pt x="142" y="156"/>
                                  <a:pt x="142" y="156"/>
                                </a:cubicBezTo>
                                <a:cubicBezTo>
                                  <a:pt x="141" y="156"/>
                                  <a:pt x="141" y="156"/>
                                  <a:pt x="141" y="156"/>
                                </a:cubicBezTo>
                                <a:cubicBezTo>
                                  <a:pt x="140" y="159"/>
                                  <a:pt x="139" y="161"/>
                                  <a:pt x="137" y="163"/>
                                </a:cubicBezTo>
                                <a:cubicBezTo>
                                  <a:pt x="137" y="163"/>
                                  <a:pt x="138" y="163"/>
                                  <a:pt x="138" y="163"/>
                                </a:cubicBezTo>
                                <a:cubicBezTo>
                                  <a:pt x="140" y="161"/>
                                  <a:pt x="142" y="159"/>
                                  <a:pt x="144" y="156"/>
                                </a:cubicBezTo>
                                <a:cubicBezTo>
                                  <a:pt x="144" y="156"/>
                                  <a:pt x="144" y="156"/>
                                  <a:pt x="144" y="156"/>
                                </a:cubicBezTo>
                                <a:close/>
                                <a:moveTo>
                                  <a:pt x="197" y="163"/>
                                </a:moveTo>
                                <a:cubicBezTo>
                                  <a:pt x="201" y="161"/>
                                  <a:pt x="205" y="158"/>
                                  <a:pt x="208" y="155"/>
                                </a:cubicBezTo>
                                <a:cubicBezTo>
                                  <a:pt x="207" y="155"/>
                                  <a:pt x="205" y="155"/>
                                  <a:pt x="205" y="155"/>
                                </a:cubicBezTo>
                                <a:cubicBezTo>
                                  <a:pt x="202" y="158"/>
                                  <a:pt x="199" y="160"/>
                                  <a:pt x="197" y="163"/>
                                </a:cubicBezTo>
                                <a:close/>
                                <a:moveTo>
                                  <a:pt x="83" y="70"/>
                                </a:moveTo>
                                <a:cubicBezTo>
                                  <a:pt x="83" y="66"/>
                                  <a:pt x="82" y="61"/>
                                  <a:pt x="81" y="57"/>
                                </a:cubicBezTo>
                                <a:cubicBezTo>
                                  <a:pt x="81" y="58"/>
                                  <a:pt x="80" y="58"/>
                                  <a:pt x="80" y="59"/>
                                </a:cubicBezTo>
                                <a:cubicBezTo>
                                  <a:pt x="81" y="63"/>
                                  <a:pt x="82" y="67"/>
                                  <a:pt x="83" y="71"/>
                                </a:cubicBezTo>
                                <a:cubicBezTo>
                                  <a:pt x="84" y="71"/>
                                  <a:pt x="83" y="70"/>
                                  <a:pt x="83" y="70"/>
                                </a:cubicBezTo>
                                <a:close/>
                                <a:moveTo>
                                  <a:pt x="129" y="154"/>
                                </a:moveTo>
                                <a:cubicBezTo>
                                  <a:pt x="128" y="156"/>
                                  <a:pt x="127" y="158"/>
                                  <a:pt x="125" y="160"/>
                                </a:cubicBezTo>
                                <a:cubicBezTo>
                                  <a:pt x="126" y="160"/>
                                  <a:pt x="127" y="160"/>
                                  <a:pt x="128" y="161"/>
                                </a:cubicBezTo>
                                <a:cubicBezTo>
                                  <a:pt x="129" y="159"/>
                                  <a:pt x="130" y="156"/>
                                  <a:pt x="131" y="154"/>
                                </a:cubicBezTo>
                                <a:cubicBezTo>
                                  <a:pt x="131" y="154"/>
                                  <a:pt x="130" y="153"/>
                                  <a:pt x="129" y="154"/>
                                </a:cubicBezTo>
                                <a:close/>
                                <a:moveTo>
                                  <a:pt x="14" y="33"/>
                                </a:moveTo>
                                <a:cubicBezTo>
                                  <a:pt x="14" y="33"/>
                                  <a:pt x="15" y="34"/>
                                  <a:pt x="15" y="33"/>
                                </a:cubicBezTo>
                                <a:cubicBezTo>
                                  <a:pt x="27" y="22"/>
                                  <a:pt x="27" y="22"/>
                                  <a:pt x="27" y="22"/>
                                </a:cubicBezTo>
                                <a:cubicBezTo>
                                  <a:pt x="26" y="22"/>
                                  <a:pt x="26" y="22"/>
                                  <a:pt x="25" y="21"/>
                                </a:cubicBezTo>
                                <a:cubicBezTo>
                                  <a:pt x="21" y="25"/>
                                  <a:pt x="18" y="29"/>
                                  <a:pt x="14" y="33"/>
                                </a:cubicBezTo>
                                <a:close/>
                                <a:moveTo>
                                  <a:pt x="173" y="159"/>
                                </a:moveTo>
                                <a:cubicBezTo>
                                  <a:pt x="171" y="159"/>
                                  <a:pt x="170" y="158"/>
                                  <a:pt x="169" y="159"/>
                                </a:cubicBezTo>
                                <a:cubicBezTo>
                                  <a:pt x="162" y="167"/>
                                  <a:pt x="162" y="167"/>
                                  <a:pt x="162" y="167"/>
                                </a:cubicBezTo>
                                <a:lnTo>
                                  <a:pt x="173" y="159"/>
                                </a:lnTo>
                                <a:close/>
                                <a:moveTo>
                                  <a:pt x="39" y="123"/>
                                </a:moveTo>
                                <a:cubicBezTo>
                                  <a:pt x="38" y="118"/>
                                  <a:pt x="37" y="114"/>
                                  <a:pt x="37" y="109"/>
                                </a:cubicBezTo>
                                <a:cubicBezTo>
                                  <a:pt x="36" y="109"/>
                                  <a:pt x="35" y="110"/>
                                  <a:pt x="35" y="111"/>
                                </a:cubicBezTo>
                                <a:cubicBezTo>
                                  <a:pt x="39" y="126"/>
                                  <a:pt x="39" y="126"/>
                                  <a:pt x="39" y="126"/>
                                </a:cubicBezTo>
                                <a:cubicBezTo>
                                  <a:pt x="39" y="124"/>
                                  <a:pt x="39" y="123"/>
                                  <a:pt x="39" y="123"/>
                                </a:cubicBezTo>
                                <a:close/>
                                <a:moveTo>
                                  <a:pt x="46" y="119"/>
                                </a:moveTo>
                                <a:cubicBezTo>
                                  <a:pt x="45" y="113"/>
                                  <a:pt x="45" y="113"/>
                                  <a:pt x="45" y="113"/>
                                </a:cubicBezTo>
                                <a:cubicBezTo>
                                  <a:pt x="45" y="113"/>
                                  <a:pt x="44" y="112"/>
                                  <a:pt x="44" y="112"/>
                                </a:cubicBezTo>
                                <a:cubicBezTo>
                                  <a:pt x="43" y="112"/>
                                  <a:pt x="43" y="111"/>
                                  <a:pt x="43" y="111"/>
                                </a:cubicBezTo>
                                <a:cubicBezTo>
                                  <a:pt x="43" y="115"/>
                                  <a:pt x="44" y="118"/>
                                  <a:pt x="44" y="123"/>
                                </a:cubicBezTo>
                                <a:cubicBezTo>
                                  <a:pt x="44" y="122"/>
                                  <a:pt x="45" y="122"/>
                                  <a:pt x="45" y="122"/>
                                </a:cubicBezTo>
                                <a:cubicBezTo>
                                  <a:pt x="45" y="121"/>
                                  <a:pt x="46" y="120"/>
                                  <a:pt x="46" y="119"/>
                                </a:cubicBezTo>
                                <a:close/>
                                <a:moveTo>
                                  <a:pt x="159" y="158"/>
                                </a:moveTo>
                                <a:cubicBezTo>
                                  <a:pt x="158" y="158"/>
                                  <a:pt x="158" y="158"/>
                                  <a:pt x="157" y="158"/>
                                </a:cubicBezTo>
                                <a:cubicBezTo>
                                  <a:pt x="157" y="158"/>
                                  <a:pt x="155" y="157"/>
                                  <a:pt x="155" y="158"/>
                                </a:cubicBezTo>
                                <a:cubicBezTo>
                                  <a:pt x="154" y="160"/>
                                  <a:pt x="153" y="162"/>
                                  <a:pt x="152" y="163"/>
                                </a:cubicBezTo>
                                <a:cubicBezTo>
                                  <a:pt x="152" y="164"/>
                                  <a:pt x="151" y="166"/>
                                  <a:pt x="151" y="166"/>
                                </a:cubicBezTo>
                                <a:cubicBezTo>
                                  <a:pt x="159" y="159"/>
                                  <a:pt x="159" y="159"/>
                                  <a:pt x="159" y="159"/>
                                </a:cubicBezTo>
                                <a:cubicBezTo>
                                  <a:pt x="159" y="159"/>
                                  <a:pt x="160" y="158"/>
                                  <a:pt x="159" y="158"/>
                                </a:cubicBezTo>
                                <a:close/>
                                <a:moveTo>
                                  <a:pt x="42" y="123"/>
                                </a:moveTo>
                                <a:cubicBezTo>
                                  <a:pt x="42" y="123"/>
                                  <a:pt x="42" y="123"/>
                                  <a:pt x="42" y="123"/>
                                </a:cubicBezTo>
                                <a:cubicBezTo>
                                  <a:pt x="40" y="118"/>
                                  <a:pt x="39" y="114"/>
                                  <a:pt x="38" y="109"/>
                                </a:cubicBezTo>
                                <a:cubicBezTo>
                                  <a:pt x="39" y="114"/>
                                  <a:pt x="39" y="120"/>
                                  <a:pt x="40" y="125"/>
                                </a:cubicBezTo>
                                <a:cubicBezTo>
                                  <a:pt x="40" y="125"/>
                                  <a:pt x="41" y="124"/>
                                  <a:pt x="42" y="123"/>
                                </a:cubicBezTo>
                                <a:close/>
                                <a:moveTo>
                                  <a:pt x="149" y="157"/>
                                </a:moveTo>
                                <a:cubicBezTo>
                                  <a:pt x="149" y="157"/>
                                  <a:pt x="148" y="157"/>
                                  <a:pt x="148" y="157"/>
                                </a:cubicBezTo>
                                <a:cubicBezTo>
                                  <a:pt x="144" y="164"/>
                                  <a:pt x="144" y="164"/>
                                  <a:pt x="144" y="164"/>
                                </a:cubicBezTo>
                                <a:cubicBezTo>
                                  <a:pt x="143" y="164"/>
                                  <a:pt x="144" y="165"/>
                                  <a:pt x="144" y="164"/>
                                </a:cubicBezTo>
                                <a:cubicBezTo>
                                  <a:pt x="147" y="162"/>
                                  <a:pt x="149" y="160"/>
                                  <a:pt x="152" y="157"/>
                                </a:cubicBezTo>
                                <a:cubicBezTo>
                                  <a:pt x="151" y="157"/>
                                  <a:pt x="150" y="157"/>
                                  <a:pt x="149" y="157"/>
                                </a:cubicBezTo>
                                <a:close/>
                                <a:moveTo>
                                  <a:pt x="200" y="156"/>
                                </a:moveTo>
                                <a:cubicBezTo>
                                  <a:pt x="195" y="156"/>
                                  <a:pt x="193" y="159"/>
                                  <a:pt x="191" y="162"/>
                                </a:cubicBezTo>
                                <a:cubicBezTo>
                                  <a:pt x="186" y="167"/>
                                  <a:pt x="186" y="167"/>
                                  <a:pt x="186" y="167"/>
                                </a:cubicBezTo>
                                <a:cubicBezTo>
                                  <a:pt x="190" y="163"/>
                                  <a:pt x="195" y="160"/>
                                  <a:pt x="200" y="156"/>
                                </a:cubicBezTo>
                                <a:close/>
                                <a:moveTo>
                                  <a:pt x="157" y="166"/>
                                </a:moveTo>
                                <a:cubicBezTo>
                                  <a:pt x="157" y="167"/>
                                  <a:pt x="158" y="167"/>
                                  <a:pt x="158" y="167"/>
                                </a:cubicBezTo>
                                <a:cubicBezTo>
                                  <a:pt x="161" y="164"/>
                                  <a:pt x="164" y="162"/>
                                  <a:pt x="167" y="159"/>
                                </a:cubicBezTo>
                                <a:cubicBezTo>
                                  <a:pt x="166" y="159"/>
                                  <a:pt x="165" y="158"/>
                                  <a:pt x="163" y="159"/>
                                </a:cubicBezTo>
                                <a:lnTo>
                                  <a:pt x="157" y="166"/>
                                </a:lnTo>
                                <a:close/>
                                <a:moveTo>
                                  <a:pt x="87" y="144"/>
                                </a:moveTo>
                                <a:cubicBezTo>
                                  <a:pt x="87" y="140"/>
                                  <a:pt x="86" y="137"/>
                                  <a:pt x="86" y="134"/>
                                </a:cubicBezTo>
                                <a:cubicBezTo>
                                  <a:pt x="86" y="134"/>
                                  <a:pt x="85" y="133"/>
                                  <a:pt x="85" y="133"/>
                                </a:cubicBezTo>
                                <a:cubicBezTo>
                                  <a:pt x="84" y="137"/>
                                  <a:pt x="83" y="140"/>
                                  <a:pt x="83" y="143"/>
                                </a:cubicBezTo>
                                <a:cubicBezTo>
                                  <a:pt x="84" y="143"/>
                                  <a:pt x="85" y="144"/>
                                  <a:pt x="86" y="145"/>
                                </a:cubicBezTo>
                                <a:cubicBezTo>
                                  <a:pt x="86" y="145"/>
                                  <a:pt x="87" y="144"/>
                                  <a:pt x="87" y="144"/>
                                </a:cubicBezTo>
                                <a:close/>
                                <a:moveTo>
                                  <a:pt x="182" y="158"/>
                                </a:moveTo>
                                <a:cubicBezTo>
                                  <a:pt x="180" y="159"/>
                                  <a:pt x="179" y="159"/>
                                  <a:pt x="177" y="159"/>
                                </a:cubicBezTo>
                                <a:cubicBezTo>
                                  <a:pt x="169" y="168"/>
                                  <a:pt x="169" y="168"/>
                                  <a:pt x="169" y="168"/>
                                </a:cubicBezTo>
                                <a:cubicBezTo>
                                  <a:pt x="169" y="168"/>
                                  <a:pt x="170" y="168"/>
                                  <a:pt x="170" y="168"/>
                                </a:cubicBezTo>
                                <a:cubicBezTo>
                                  <a:pt x="174" y="165"/>
                                  <a:pt x="178" y="162"/>
                                  <a:pt x="181" y="159"/>
                                </a:cubicBezTo>
                                <a:cubicBezTo>
                                  <a:pt x="182" y="159"/>
                                  <a:pt x="183" y="158"/>
                                  <a:pt x="182" y="158"/>
                                </a:cubicBezTo>
                                <a:close/>
                                <a:moveTo>
                                  <a:pt x="30" y="23"/>
                                </a:moveTo>
                                <a:cubicBezTo>
                                  <a:pt x="30" y="23"/>
                                  <a:pt x="29" y="23"/>
                                  <a:pt x="29" y="23"/>
                                </a:cubicBezTo>
                                <a:cubicBezTo>
                                  <a:pt x="24" y="29"/>
                                  <a:pt x="18" y="34"/>
                                  <a:pt x="14" y="41"/>
                                </a:cubicBezTo>
                                <a:cubicBezTo>
                                  <a:pt x="14" y="41"/>
                                  <a:pt x="15" y="41"/>
                                  <a:pt x="15" y="41"/>
                                </a:cubicBezTo>
                                <a:cubicBezTo>
                                  <a:pt x="20" y="35"/>
                                  <a:pt x="26" y="29"/>
                                  <a:pt x="32" y="23"/>
                                </a:cubicBezTo>
                                <a:cubicBezTo>
                                  <a:pt x="31" y="23"/>
                                  <a:pt x="30" y="23"/>
                                  <a:pt x="30" y="23"/>
                                </a:cubicBezTo>
                                <a:close/>
                                <a:moveTo>
                                  <a:pt x="44" y="112"/>
                                </a:moveTo>
                                <a:cubicBezTo>
                                  <a:pt x="44" y="109"/>
                                  <a:pt x="44" y="107"/>
                                  <a:pt x="43" y="104"/>
                                </a:cubicBezTo>
                                <a:cubicBezTo>
                                  <a:pt x="39" y="107"/>
                                  <a:pt x="39" y="107"/>
                                  <a:pt x="39" y="107"/>
                                </a:cubicBezTo>
                                <a:cubicBezTo>
                                  <a:pt x="40" y="112"/>
                                  <a:pt x="41" y="118"/>
                                  <a:pt x="43" y="122"/>
                                </a:cubicBezTo>
                                <a:cubicBezTo>
                                  <a:pt x="43" y="117"/>
                                  <a:pt x="42" y="112"/>
                                  <a:pt x="42" y="108"/>
                                </a:cubicBezTo>
                                <a:cubicBezTo>
                                  <a:pt x="42" y="107"/>
                                  <a:pt x="42" y="107"/>
                                  <a:pt x="42" y="107"/>
                                </a:cubicBezTo>
                                <a:cubicBezTo>
                                  <a:pt x="44" y="112"/>
                                  <a:pt x="44" y="112"/>
                                  <a:pt x="44" y="112"/>
                                </a:cubicBezTo>
                                <a:cubicBezTo>
                                  <a:pt x="44" y="112"/>
                                  <a:pt x="44" y="112"/>
                                  <a:pt x="44" y="112"/>
                                </a:cubicBezTo>
                                <a:close/>
                                <a:moveTo>
                                  <a:pt x="17" y="49"/>
                                </a:moveTo>
                                <a:cubicBezTo>
                                  <a:pt x="25" y="41"/>
                                  <a:pt x="32" y="32"/>
                                  <a:pt x="41" y="25"/>
                                </a:cubicBezTo>
                                <a:cubicBezTo>
                                  <a:pt x="41" y="25"/>
                                  <a:pt x="39" y="25"/>
                                  <a:pt x="38" y="25"/>
                                </a:cubicBezTo>
                                <a:cubicBezTo>
                                  <a:pt x="38" y="25"/>
                                  <a:pt x="37" y="25"/>
                                  <a:pt x="37" y="26"/>
                                </a:cubicBezTo>
                                <a:cubicBezTo>
                                  <a:pt x="30" y="33"/>
                                  <a:pt x="24" y="41"/>
                                  <a:pt x="17" y="49"/>
                                </a:cubicBezTo>
                                <a:close/>
                                <a:moveTo>
                                  <a:pt x="82" y="140"/>
                                </a:moveTo>
                                <a:cubicBezTo>
                                  <a:pt x="82" y="137"/>
                                  <a:pt x="81" y="136"/>
                                  <a:pt x="81" y="134"/>
                                </a:cubicBezTo>
                                <a:cubicBezTo>
                                  <a:pt x="81" y="133"/>
                                  <a:pt x="80" y="131"/>
                                  <a:pt x="80" y="132"/>
                                </a:cubicBezTo>
                                <a:cubicBezTo>
                                  <a:pt x="79" y="134"/>
                                  <a:pt x="78" y="136"/>
                                  <a:pt x="77" y="139"/>
                                </a:cubicBezTo>
                                <a:cubicBezTo>
                                  <a:pt x="77" y="139"/>
                                  <a:pt x="77" y="139"/>
                                  <a:pt x="77" y="138"/>
                                </a:cubicBezTo>
                                <a:cubicBezTo>
                                  <a:pt x="76" y="136"/>
                                  <a:pt x="76" y="134"/>
                                  <a:pt x="75" y="132"/>
                                </a:cubicBezTo>
                                <a:cubicBezTo>
                                  <a:pt x="75" y="134"/>
                                  <a:pt x="75" y="136"/>
                                  <a:pt x="75" y="139"/>
                                </a:cubicBezTo>
                                <a:cubicBezTo>
                                  <a:pt x="77" y="140"/>
                                  <a:pt x="80" y="141"/>
                                  <a:pt x="82" y="142"/>
                                </a:cubicBezTo>
                                <a:cubicBezTo>
                                  <a:pt x="82" y="141"/>
                                  <a:pt x="82" y="140"/>
                                  <a:pt x="82" y="140"/>
                                </a:cubicBezTo>
                                <a:close/>
                                <a:moveTo>
                                  <a:pt x="89" y="64"/>
                                </a:moveTo>
                                <a:cubicBezTo>
                                  <a:pt x="89" y="64"/>
                                  <a:pt x="89" y="63"/>
                                  <a:pt x="89" y="63"/>
                                </a:cubicBezTo>
                                <a:cubicBezTo>
                                  <a:pt x="89" y="59"/>
                                  <a:pt x="89" y="55"/>
                                  <a:pt x="89" y="51"/>
                                </a:cubicBezTo>
                                <a:cubicBezTo>
                                  <a:pt x="85" y="55"/>
                                  <a:pt x="85" y="55"/>
                                  <a:pt x="85" y="55"/>
                                </a:cubicBezTo>
                                <a:cubicBezTo>
                                  <a:pt x="86" y="58"/>
                                  <a:pt x="87" y="62"/>
                                  <a:pt x="88" y="67"/>
                                </a:cubicBezTo>
                                <a:cubicBezTo>
                                  <a:pt x="88" y="67"/>
                                  <a:pt x="89" y="67"/>
                                  <a:pt x="89" y="66"/>
                                </a:cubicBezTo>
                                <a:cubicBezTo>
                                  <a:pt x="89" y="66"/>
                                  <a:pt x="89" y="65"/>
                                  <a:pt x="89" y="64"/>
                                </a:cubicBezTo>
                                <a:close/>
                                <a:moveTo>
                                  <a:pt x="92" y="145"/>
                                </a:moveTo>
                                <a:cubicBezTo>
                                  <a:pt x="92" y="137"/>
                                  <a:pt x="92" y="137"/>
                                  <a:pt x="92" y="137"/>
                                </a:cubicBezTo>
                                <a:cubicBezTo>
                                  <a:pt x="91" y="137"/>
                                  <a:pt x="89" y="136"/>
                                  <a:pt x="88" y="135"/>
                                </a:cubicBezTo>
                                <a:cubicBezTo>
                                  <a:pt x="87" y="135"/>
                                  <a:pt x="87" y="133"/>
                                  <a:pt x="87" y="135"/>
                                </a:cubicBezTo>
                                <a:cubicBezTo>
                                  <a:pt x="88" y="142"/>
                                  <a:pt x="88" y="142"/>
                                  <a:pt x="88" y="142"/>
                                </a:cubicBezTo>
                                <a:cubicBezTo>
                                  <a:pt x="88" y="140"/>
                                  <a:pt x="89" y="139"/>
                                  <a:pt x="89" y="137"/>
                                </a:cubicBezTo>
                                <a:cubicBezTo>
                                  <a:pt x="89" y="136"/>
                                  <a:pt x="90" y="136"/>
                                  <a:pt x="90" y="137"/>
                                </a:cubicBezTo>
                                <a:cubicBezTo>
                                  <a:pt x="89" y="140"/>
                                  <a:pt x="89" y="143"/>
                                  <a:pt x="88" y="146"/>
                                </a:cubicBezTo>
                                <a:cubicBezTo>
                                  <a:pt x="90" y="146"/>
                                  <a:pt x="91" y="147"/>
                                  <a:pt x="92" y="148"/>
                                </a:cubicBezTo>
                                <a:cubicBezTo>
                                  <a:pt x="92" y="146"/>
                                  <a:pt x="92" y="145"/>
                                  <a:pt x="92" y="145"/>
                                </a:cubicBezTo>
                                <a:close/>
                                <a:moveTo>
                                  <a:pt x="34" y="24"/>
                                </a:moveTo>
                                <a:cubicBezTo>
                                  <a:pt x="27" y="30"/>
                                  <a:pt x="20" y="37"/>
                                  <a:pt x="14" y="45"/>
                                </a:cubicBezTo>
                                <a:cubicBezTo>
                                  <a:pt x="13" y="46"/>
                                  <a:pt x="12" y="47"/>
                                  <a:pt x="13" y="49"/>
                                </a:cubicBezTo>
                                <a:cubicBezTo>
                                  <a:pt x="13" y="50"/>
                                  <a:pt x="13" y="50"/>
                                  <a:pt x="13" y="50"/>
                                </a:cubicBezTo>
                                <a:cubicBezTo>
                                  <a:pt x="21" y="41"/>
                                  <a:pt x="28" y="32"/>
                                  <a:pt x="37" y="24"/>
                                </a:cubicBezTo>
                                <a:cubicBezTo>
                                  <a:pt x="36" y="24"/>
                                  <a:pt x="34" y="23"/>
                                  <a:pt x="34" y="24"/>
                                </a:cubicBezTo>
                                <a:close/>
                                <a:moveTo>
                                  <a:pt x="103" y="54"/>
                                </a:moveTo>
                                <a:cubicBezTo>
                                  <a:pt x="102" y="53"/>
                                  <a:pt x="101" y="53"/>
                                  <a:pt x="101" y="53"/>
                                </a:cubicBezTo>
                                <a:cubicBezTo>
                                  <a:pt x="101" y="48"/>
                                  <a:pt x="101" y="43"/>
                                  <a:pt x="101" y="38"/>
                                </a:cubicBezTo>
                                <a:cubicBezTo>
                                  <a:pt x="97" y="42"/>
                                  <a:pt x="94" y="46"/>
                                  <a:pt x="91" y="50"/>
                                </a:cubicBezTo>
                                <a:cubicBezTo>
                                  <a:pt x="92" y="52"/>
                                  <a:pt x="92" y="55"/>
                                  <a:pt x="93" y="59"/>
                                </a:cubicBezTo>
                                <a:cubicBezTo>
                                  <a:pt x="93" y="59"/>
                                  <a:pt x="94" y="59"/>
                                  <a:pt x="94" y="59"/>
                                </a:cubicBezTo>
                                <a:cubicBezTo>
                                  <a:pt x="96" y="50"/>
                                  <a:pt x="96" y="50"/>
                                  <a:pt x="96" y="50"/>
                                </a:cubicBezTo>
                                <a:cubicBezTo>
                                  <a:pt x="96" y="49"/>
                                  <a:pt x="96" y="49"/>
                                  <a:pt x="97" y="48"/>
                                </a:cubicBezTo>
                                <a:cubicBezTo>
                                  <a:pt x="96" y="59"/>
                                  <a:pt x="96" y="59"/>
                                  <a:pt x="96" y="59"/>
                                </a:cubicBezTo>
                                <a:cubicBezTo>
                                  <a:pt x="96" y="60"/>
                                  <a:pt x="95" y="60"/>
                                  <a:pt x="94" y="60"/>
                                </a:cubicBezTo>
                                <a:cubicBezTo>
                                  <a:pt x="93" y="60"/>
                                  <a:pt x="93" y="60"/>
                                  <a:pt x="92" y="59"/>
                                </a:cubicBezTo>
                                <a:cubicBezTo>
                                  <a:pt x="91" y="56"/>
                                  <a:pt x="91" y="53"/>
                                  <a:pt x="90" y="50"/>
                                </a:cubicBezTo>
                                <a:cubicBezTo>
                                  <a:pt x="90" y="56"/>
                                  <a:pt x="90" y="60"/>
                                  <a:pt x="90" y="66"/>
                                </a:cubicBezTo>
                                <a:cubicBezTo>
                                  <a:pt x="95" y="62"/>
                                  <a:pt x="98" y="58"/>
                                  <a:pt x="103" y="54"/>
                                </a:cubicBezTo>
                                <a:close/>
                                <a:moveTo>
                                  <a:pt x="73" y="136"/>
                                </a:moveTo>
                                <a:cubicBezTo>
                                  <a:pt x="73" y="137"/>
                                  <a:pt x="74" y="137"/>
                                  <a:pt x="74" y="138"/>
                                </a:cubicBezTo>
                                <a:cubicBezTo>
                                  <a:pt x="74" y="135"/>
                                  <a:pt x="74" y="132"/>
                                  <a:pt x="75" y="130"/>
                                </a:cubicBezTo>
                                <a:cubicBezTo>
                                  <a:pt x="75" y="129"/>
                                  <a:pt x="76" y="130"/>
                                  <a:pt x="76" y="130"/>
                                </a:cubicBezTo>
                                <a:cubicBezTo>
                                  <a:pt x="77" y="137"/>
                                  <a:pt x="77" y="137"/>
                                  <a:pt x="77" y="137"/>
                                </a:cubicBezTo>
                                <a:cubicBezTo>
                                  <a:pt x="78" y="136"/>
                                  <a:pt x="78" y="133"/>
                                  <a:pt x="79" y="131"/>
                                </a:cubicBezTo>
                                <a:cubicBezTo>
                                  <a:pt x="80" y="131"/>
                                  <a:pt x="80" y="130"/>
                                  <a:pt x="81" y="131"/>
                                </a:cubicBezTo>
                                <a:cubicBezTo>
                                  <a:pt x="73" y="126"/>
                                  <a:pt x="67" y="121"/>
                                  <a:pt x="60" y="115"/>
                                </a:cubicBezTo>
                                <a:cubicBezTo>
                                  <a:pt x="60" y="115"/>
                                  <a:pt x="59" y="115"/>
                                  <a:pt x="60" y="115"/>
                                </a:cubicBezTo>
                                <a:cubicBezTo>
                                  <a:pt x="60" y="114"/>
                                  <a:pt x="60" y="115"/>
                                  <a:pt x="59" y="114"/>
                                </a:cubicBezTo>
                                <a:cubicBezTo>
                                  <a:pt x="58" y="114"/>
                                  <a:pt x="58" y="113"/>
                                  <a:pt x="57" y="112"/>
                                </a:cubicBezTo>
                                <a:cubicBezTo>
                                  <a:pt x="50" y="105"/>
                                  <a:pt x="50" y="105"/>
                                  <a:pt x="50" y="105"/>
                                </a:cubicBezTo>
                                <a:cubicBezTo>
                                  <a:pt x="50" y="111"/>
                                  <a:pt x="51" y="116"/>
                                  <a:pt x="52" y="121"/>
                                </a:cubicBezTo>
                                <a:cubicBezTo>
                                  <a:pt x="58" y="127"/>
                                  <a:pt x="65" y="132"/>
                                  <a:pt x="73" y="137"/>
                                </a:cubicBezTo>
                                <a:cubicBezTo>
                                  <a:pt x="72" y="137"/>
                                  <a:pt x="72" y="136"/>
                                  <a:pt x="73" y="136"/>
                                </a:cubicBezTo>
                                <a:close/>
                                <a:moveTo>
                                  <a:pt x="33" y="51"/>
                                </a:moveTo>
                                <a:cubicBezTo>
                                  <a:pt x="33" y="51"/>
                                  <a:pt x="33" y="51"/>
                                  <a:pt x="33" y="51"/>
                                </a:cubicBezTo>
                                <a:cubicBezTo>
                                  <a:pt x="33" y="51"/>
                                  <a:pt x="33" y="51"/>
                                  <a:pt x="33" y="51"/>
                                </a:cubicBezTo>
                                <a:cubicBezTo>
                                  <a:pt x="31" y="53"/>
                                  <a:pt x="30" y="54"/>
                                  <a:pt x="28" y="56"/>
                                </a:cubicBezTo>
                                <a:cubicBezTo>
                                  <a:pt x="25" y="58"/>
                                  <a:pt x="23" y="61"/>
                                  <a:pt x="20" y="63"/>
                                </a:cubicBezTo>
                                <a:cubicBezTo>
                                  <a:pt x="19" y="64"/>
                                  <a:pt x="18" y="62"/>
                                  <a:pt x="18" y="62"/>
                                </a:cubicBezTo>
                                <a:cubicBezTo>
                                  <a:pt x="20" y="59"/>
                                  <a:pt x="22" y="57"/>
                                  <a:pt x="24" y="54"/>
                                </a:cubicBezTo>
                                <a:cubicBezTo>
                                  <a:pt x="24" y="54"/>
                                  <a:pt x="24" y="54"/>
                                  <a:pt x="24" y="54"/>
                                </a:cubicBezTo>
                                <a:cubicBezTo>
                                  <a:pt x="24" y="54"/>
                                  <a:pt x="24" y="54"/>
                                  <a:pt x="24" y="54"/>
                                </a:cubicBezTo>
                                <a:cubicBezTo>
                                  <a:pt x="24" y="54"/>
                                  <a:pt x="23" y="54"/>
                                  <a:pt x="23" y="54"/>
                                </a:cubicBezTo>
                                <a:cubicBezTo>
                                  <a:pt x="21" y="56"/>
                                  <a:pt x="19" y="59"/>
                                  <a:pt x="17" y="61"/>
                                </a:cubicBezTo>
                                <a:cubicBezTo>
                                  <a:pt x="16" y="61"/>
                                  <a:pt x="15" y="62"/>
                                  <a:pt x="14" y="61"/>
                                </a:cubicBezTo>
                                <a:cubicBezTo>
                                  <a:pt x="13" y="61"/>
                                  <a:pt x="13" y="60"/>
                                  <a:pt x="14" y="59"/>
                                </a:cubicBezTo>
                                <a:cubicBezTo>
                                  <a:pt x="16" y="54"/>
                                  <a:pt x="19" y="50"/>
                                  <a:pt x="23" y="46"/>
                                </a:cubicBezTo>
                                <a:cubicBezTo>
                                  <a:pt x="28" y="39"/>
                                  <a:pt x="35" y="34"/>
                                  <a:pt x="42" y="27"/>
                                </a:cubicBezTo>
                                <a:cubicBezTo>
                                  <a:pt x="39" y="29"/>
                                  <a:pt x="37" y="30"/>
                                  <a:pt x="35" y="32"/>
                                </a:cubicBezTo>
                                <a:cubicBezTo>
                                  <a:pt x="27" y="39"/>
                                  <a:pt x="20" y="48"/>
                                  <a:pt x="13" y="56"/>
                                </a:cubicBezTo>
                                <a:cubicBezTo>
                                  <a:pt x="13" y="66"/>
                                  <a:pt x="12" y="78"/>
                                  <a:pt x="13" y="88"/>
                                </a:cubicBezTo>
                                <a:cubicBezTo>
                                  <a:pt x="13" y="93"/>
                                  <a:pt x="13" y="97"/>
                                  <a:pt x="14" y="101"/>
                                </a:cubicBezTo>
                                <a:cubicBezTo>
                                  <a:pt x="14" y="101"/>
                                  <a:pt x="14" y="102"/>
                                  <a:pt x="13" y="102"/>
                                </a:cubicBezTo>
                                <a:cubicBezTo>
                                  <a:pt x="14" y="109"/>
                                  <a:pt x="14" y="116"/>
                                  <a:pt x="16" y="121"/>
                                </a:cubicBezTo>
                                <a:cubicBezTo>
                                  <a:pt x="16" y="122"/>
                                  <a:pt x="17" y="122"/>
                                  <a:pt x="17" y="122"/>
                                </a:cubicBezTo>
                                <a:cubicBezTo>
                                  <a:pt x="18" y="122"/>
                                  <a:pt x="19" y="121"/>
                                  <a:pt x="19" y="120"/>
                                </a:cubicBezTo>
                                <a:cubicBezTo>
                                  <a:pt x="21" y="119"/>
                                  <a:pt x="23" y="117"/>
                                  <a:pt x="24" y="115"/>
                                </a:cubicBezTo>
                                <a:cubicBezTo>
                                  <a:pt x="24" y="115"/>
                                  <a:pt x="25" y="115"/>
                                  <a:pt x="25" y="115"/>
                                </a:cubicBezTo>
                                <a:cubicBezTo>
                                  <a:pt x="25" y="114"/>
                                  <a:pt x="25" y="113"/>
                                  <a:pt x="26" y="112"/>
                                </a:cubicBezTo>
                                <a:cubicBezTo>
                                  <a:pt x="26" y="112"/>
                                  <a:pt x="26" y="113"/>
                                  <a:pt x="27" y="114"/>
                                </a:cubicBezTo>
                                <a:cubicBezTo>
                                  <a:pt x="33" y="108"/>
                                  <a:pt x="38" y="103"/>
                                  <a:pt x="45" y="99"/>
                                </a:cubicBezTo>
                                <a:cubicBezTo>
                                  <a:pt x="45" y="97"/>
                                  <a:pt x="46" y="97"/>
                                  <a:pt x="47" y="97"/>
                                </a:cubicBezTo>
                                <a:cubicBezTo>
                                  <a:pt x="48" y="98"/>
                                  <a:pt x="48" y="99"/>
                                  <a:pt x="49" y="100"/>
                                </a:cubicBezTo>
                                <a:cubicBezTo>
                                  <a:pt x="49" y="100"/>
                                  <a:pt x="50" y="100"/>
                                  <a:pt x="51" y="100"/>
                                </a:cubicBezTo>
                                <a:cubicBezTo>
                                  <a:pt x="60" y="107"/>
                                  <a:pt x="68" y="113"/>
                                  <a:pt x="77" y="120"/>
                                </a:cubicBezTo>
                                <a:cubicBezTo>
                                  <a:pt x="81" y="122"/>
                                  <a:pt x="85" y="125"/>
                                  <a:pt x="89" y="127"/>
                                </a:cubicBezTo>
                                <a:cubicBezTo>
                                  <a:pt x="98" y="132"/>
                                  <a:pt x="107" y="136"/>
                                  <a:pt x="117" y="140"/>
                                </a:cubicBezTo>
                                <a:cubicBezTo>
                                  <a:pt x="123" y="142"/>
                                  <a:pt x="129" y="143"/>
                                  <a:pt x="135" y="144"/>
                                </a:cubicBezTo>
                                <a:cubicBezTo>
                                  <a:pt x="141" y="146"/>
                                  <a:pt x="146" y="146"/>
                                  <a:pt x="152" y="147"/>
                                </a:cubicBezTo>
                                <a:cubicBezTo>
                                  <a:pt x="153" y="146"/>
                                  <a:pt x="153" y="147"/>
                                  <a:pt x="153" y="147"/>
                                </a:cubicBezTo>
                                <a:cubicBezTo>
                                  <a:pt x="154" y="147"/>
                                  <a:pt x="155" y="147"/>
                                  <a:pt x="155" y="146"/>
                                </a:cubicBezTo>
                                <a:cubicBezTo>
                                  <a:pt x="155" y="147"/>
                                  <a:pt x="155" y="147"/>
                                  <a:pt x="155" y="147"/>
                                </a:cubicBezTo>
                                <a:cubicBezTo>
                                  <a:pt x="155" y="148"/>
                                  <a:pt x="156" y="148"/>
                                  <a:pt x="156" y="148"/>
                                </a:cubicBezTo>
                                <a:cubicBezTo>
                                  <a:pt x="177" y="150"/>
                                  <a:pt x="196" y="148"/>
                                  <a:pt x="215" y="146"/>
                                </a:cubicBezTo>
                                <a:cubicBezTo>
                                  <a:pt x="212" y="134"/>
                                  <a:pt x="212" y="134"/>
                                  <a:pt x="212" y="134"/>
                                </a:cubicBezTo>
                                <a:cubicBezTo>
                                  <a:pt x="211" y="130"/>
                                  <a:pt x="209" y="127"/>
                                  <a:pt x="208" y="123"/>
                                </a:cubicBezTo>
                                <a:cubicBezTo>
                                  <a:pt x="209" y="127"/>
                                  <a:pt x="210" y="131"/>
                                  <a:pt x="211" y="134"/>
                                </a:cubicBezTo>
                                <a:cubicBezTo>
                                  <a:pt x="211" y="134"/>
                                  <a:pt x="211" y="134"/>
                                  <a:pt x="212" y="134"/>
                                </a:cubicBezTo>
                                <a:cubicBezTo>
                                  <a:pt x="212" y="135"/>
                                  <a:pt x="212" y="135"/>
                                  <a:pt x="211" y="136"/>
                                </a:cubicBezTo>
                                <a:cubicBezTo>
                                  <a:pt x="210" y="136"/>
                                  <a:pt x="210" y="135"/>
                                  <a:pt x="210" y="135"/>
                                </a:cubicBezTo>
                                <a:cubicBezTo>
                                  <a:pt x="207" y="126"/>
                                  <a:pt x="205" y="116"/>
                                  <a:pt x="201" y="106"/>
                                </a:cubicBezTo>
                                <a:cubicBezTo>
                                  <a:pt x="203" y="114"/>
                                  <a:pt x="203" y="122"/>
                                  <a:pt x="206" y="129"/>
                                </a:cubicBezTo>
                                <a:cubicBezTo>
                                  <a:pt x="206" y="130"/>
                                  <a:pt x="205" y="130"/>
                                  <a:pt x="205" y="130"/>
                                </a:cubicBezTo>
                                <a:cubicBezTo>
                                  <a:pt x="205" y="130"/>
                                  <a:pt x="204" y="130"/>
                                  <a:pt x="204" y="129"/>
                                </a:cubicBezTo>
                                <a:cubicBezTo>
                                  <a:pt x="202" y="123"/>
                                  <a:pt x="201" y="117"/>
                                  <a:pt x="199" y="111"/>
                                </a:cubicBezTo>
                                <a:cubicBezTo>
                                  <a:pt x="198" y="110"/>
                                  <a:pt x="198" y="109"/>
                                  <a:pt x="198" y="109"/>
                                </a:cubicBezTo>
                                <a:cubicBezTo>
                                  <a:pt x="198" y="110"/>
                                  <a:pt x="198" y="110"/>
                                  <a:pt x="198" y="111"/>
                                </a:cubicBezTo>
                                <a:cubicBezTo>
                                  <a:pt x="198" y="111"/>
                                  <a:pt x="198" y="111"/>
                                  <a:pt x="199" y="111"/>
                                </a:cubicBezTo>
                                <a:cubicBezTo>
                                  <a:pt x="198" y="111"/>
                                  <a:pt x="198" y="111"/>
                                  <a:pt x="198" y="111"/>
                                </a:cubicBezTo>
                                <a:cubicBezTo>
                                  <a:pt x="199" y="119"/>
                                  <a:pt x="200" y="126"/>
                                  <a:pt x="201" y="134"/>
                                </a:cubicBezTo>
                                <a:cubicBezTo>
                                  <a:pt x="201" y="134"/>
                                  <a:pt x="200" y="134"/>
                                  <a:pt x="200" y="134"/>
                                </a:cubicBezTo>
                                <a:cubicBezTo>
                                  <a:pt x="198" y="126"/>
                                  <a:pt x="195" y="118"/>
                                  <a:pt x="193" y="110"/>
                                </a:cubicBezTo>
                                <a:cubicBezTo>
                                  <a:pt x="193" y="117"/>
                                  <a:pt x="194" y="124"/>
                                  <a:pt x="194" y="131"/>
                                </a:cubicBezTo>
                                <a:cubicBezTo>
                                  <a:pt x="194" y="132"/>
                                  <a:pt x="193" y="132"/>
                                  <a:pt x="193" y="131"/>
                                </a:cubicBezTo>
                                <a:cubicBezTo>
                                  <a:pt x="191" y="125"/>
                                  <a:pt x="190" y="119"/>
                                  <a:pt x="188" y="113"/>
                                </a:cubicBezTo>
                                <a:cubicBezTo>
                                  <a:pt x="188" y="120"/>
                                  <a:pt x="188" y="120"/>
                                  <a:pt x="188" y="120"/>
                                </a:cubicBezTo>
                                <a:cubicBezTo>
                                  <a:pt x="188" y="124"/>
                                  <a:pt x="188" y="128"/>
                                  <a:pt x="187" y="133"/>
                                </a:cubicBezTo>
                                <a:cubicBezTo>
                                  <a:pt x="187" y="132"/>
                                  <a:pt x="186" y="133"/>
                                  <a:pt x="186" y="132"/>
                                </a:cubicBezTo>
                                <a:cubicBezTo>
                                  <a:pt x="185" y="127"/>
                                  <a:pt x="183" y="121"/>
                                  <a:pt x="182" y="115"/>
                                </a:cubicBezTo>
                                <a:cubicBezTo>
                                  <a:pt x="180" y="128"/>
                                  <a:pt x="180" y="128"/>
                                  <a:pt x="180" y="128"/>
                                </a:cubicBezTo>
                                <a:cubicBezTo>
                                  <a:pt x="180" y="128"/>
                                  <a:pt x="179" y="128"/>
                                  <a:pt x="179" y="128"/>
                                </a:cubicBezTo>
                                <a:cubicBezTo>
                                  <a:pt x="178" y="124"/>
                                  <a:pt x="178" y="120"/>
                                  <a:pt x="177" y="116"/>
                                </a:cubicBezTo>
                                <a:cubicBezTo>
                                  <a:pt x="176" y="120"/>
                                  <a:pt x="175" y="123"/>
                                  <a:pt x="175" y="126"/>
                                </a:cubicBezTo>
                                <a:cubicBezTo>
                                  <a:pt x="174" y="127"/>
                                  <a:pt x="173" y="126"/>
                                  <a:pt x="173" y="126"/>
                                </a:cubicBezTo>
                                <a:cubicBezTo>
                                  <a:pt x="171" y="124"/>
                                  <a:pt x="171" y="121"/>
                                  <a:pt x="170" y="119"/>
                                </a:cubicBezTo>
                                <a:cubicBezTo>
                                  <a:pt x="170" y="118"/>
                                  <a:pt x="169" y="118"/>
                                  <a:pt x="168" y="118"/>
                                </a:cubicBezTo>
                                <a:cubicBezTo>
                                  <a:pt x="166" y="121"/>
                                  <a:pt x="164" y="123"/>
                                  <a:pt x="162" y="126"/>
                                </a:cubicBezTo>
                                <a:cubicBezTo>
                                  <a:pt x="161" y="127"/>
                                  <a:pt x="160" y="128"/>
                                  <a:pt x="158" y="128"/>
                                </a:cubicBezTo>
                                <a:cubicBezTo>
                                  <a:pt x="155" y="127"/>
                                  <a:pt x="154" y="125"/>
                                  <a:pt x="153" y="123"/>
                                </a:cubicBezTo>
                                <a:cubicBezTo>
                                  <a:pt x="155" y="125"/>
                                  <a:pt x="156" y="127"/>
                                  <a:pt x="159" y="127"/>
                                </a:cubicBezTo>
                                <a:cubicBezTo>
                                  <a:pt x="161" y="125"/>
                                  <a:pt x="162" y="124"/>
                                  <a:pt x="164" y="122"/>
                                </a:cubicBezTo>
                                <a:cubicBezTo>
                                  <a:pt x="165" y="120"/>
                                  <a:pt x="166" y="118"/>
                                  <a:pt x="168" y="117"/>
                                </a:cubicBezTo>
                                <a:cubicBezTo>
                                  <a:pt x="169" y="117"/>
                                  <a:pt x="170" y="117"/>
                                  <a:pt x="170" y="118"/>
                                </a:cubicBezTo>
                                <a:cubicBezTo>
                                  <a:pt x="172" y="119"/>
                                  <a:pt x="172" y="122"/>
                                  <a:pt x="174" y="125"/>
                                </a:cubicBezTo>
                                <a:cubicBezTo>
                                  <a:pt x="176" y="115"/>
                                  <a:pt x="176" y="115"/>
                                  <a:pt x="176" y="115"/>
                                </a:cubicBezTo>
                                <a:cubicBezTo>
                                  <a:pt x="176" y="114"/>
                                  <a:pt x="177" y="114"/>
                                  <a:pt x="177" y="115"/>
                                </a:cubicBezTo>
                                <a:cubicBezTo>
                                  <a:pt x="178" y="117"/>
                                  <a:pt x="179" y="120"/>
                                  <a:pt x="179" y="123"/>
                                </a:cubicBezTo>
                                <a:cubicBezTo>
                                  <a:pt x="180" y="121"/>
                                  <a:pt x="180" y="118"/>
                                  <a:pt x="181" y="114"/>
                                </a:cubicBezTo>
                                <a:cubicBezTo>
                                  <a:pt x="181" y="113"/>
                                  <a:pt x="183" y="114"/>
                                  <a:pt x="183" y="115"/>
                                </a:cubicBezTo>
                                <a:cubicBezTo>
                                  <a:pt x="185" y="119"/>
                                  <a:pt x="185" y="124"/>
                                  <a:pt x="186" y="128"/>
                                </a:cubicBezTo>
                                <a:cubicBezTo>
                                  <a:pt x="187" y="123"/>
                                  <a:pt x="187" y="119"/>
                                  <a:pt x="187" y="114"/>
                                </a:cubicBezTo>
                                <a:cubicBezTo>
                                  <a:pt x="187" y="113"/>
                                  <a:pt x="186" y="111"/>
                                  <a:pt x="187" y="110"/>
                                </a:cubicBezTo>
                                <a:cubicBezTo>
                                  <a:pt x="188" y="110"/>
                                  <a:pt x="188" y="110"/>
                                  <a:pt x="189" y="111"/>
                                </a:cubicBezTo>
                                <a:cubicBezTo>
                                  <a:pt x="190" y="113"/>
                                  <a:pt x="191" y="117"/>
                                  <a:pt x="192" y="120"/>
                                </a:cubicBezTo>
                                <a:cubicBezTo>
                                  <a:pt x="191" y="112"/>
                                  <a:pt x="191" y="112"/>
                                  <a:pt x="191" y="112"/>
                                </a:cubicBezTo>
                                <a:cubicBezTo>
                                  <a:pt x="191" y="111"/>
                                  <a:pt x="191" y="109"/>
                                  <a:pt x="192" y="108"/>
                                </a:cubicBezTo>
                                <a:cubicBezTo>
                                  <a:pt x="192" y="108"/>
                                  <a:pt x="193" y="108"/>
                                  <a:pt x="193" y="109"/>
                                </a:cubicBezTo>
                                <a:cubicBezTo>
                                  <a:pt x="198" y="121"/>
                                  <a:pt x="198" y="121"/>
                                  <a:pt x="198" y="121"/>
                                </a:cubicBezTo>
                                <a:cubicBezTo>
                                  <a:pt x="198" y="122"/>
                                  <a:pt x="198" y="122"/>
                                  <a:pt x="198" y="122"/>
                                </a:cubicBezTo>
                                <a:cubicBezTo>
                                  <a:pt x="198" y="121"/>
                                  <a:pt x="198" y="121"/>
                                  <a:pt x="198" y="121"/>
                                </a:cubicBezTo>
                                <a:cubicBezTo>
                                  <a:pt x="196" y="107"/>
                                  <a:pt x="196" y="107"/>
                                  <a:pt x="196" y="107"/>
                                </a:cubicBezTo>
                                <a:cubicBezTo>
                                  <a:pt x="196" y="106"/>
                                  <a:pt x="195" y="104"/>
                                  <a:pt x="196" y="102"/>
                                </a:cubicBezTo>
                                <a:cubicBezTo>
                                  <a:pt x="196" y="102"/>
                                  <a:pt x="197" y="103"/>
                                  <a:pt x="197" y="103"/>
                                </a:cubicBezTo>
                                <a:cubicBezTo>
                                  <a:pt x="199" y="106"/>
                                  <a:pt x="200" y="108"/>
                                  <a:pt x="200" y="111"/>
                                </a:cubicBezTo>
                                <a:cubicBezTo>
                                  <a:pt x="200" y="107"/>
                                  <a:pt x="199" y="102"/>
                                  <a:pt x="198" y="98"/>
                                </a:cubicBezTo>
                                <a:cubicBezTo>
                                  <a:pt x="198" y="97"/>
                                  <a:pt x="198" y="96"/>
                                  <a:pt x="199" y="95"/>
                                </a:cubicBezTo>
                                <a:cubicBezTo>
                                  <a:pt x="198" y="92"/>
                                  <a:pt x="197" y="89"/>
                                  <a:pt x="196" y="86"/>
                                </a:cubicBezTo>
                                <a:cubicBezTo>
                                  <a:pt x="182" y="91"/>
                                  <a:pt x="168" y="94"/>
                                  <a:pt x="153" y="96"/>
                                </a:cubicBezTo>
                                <a:cubicBezTo>
                                  <a:pt x="133" y="98"/>
                                  <a:pt x="105" y="94"/>
                                  <a:pt x="87" y="85"/>
                                </a:cubicBezTo>
                                <a:cubicBezTo>
                                  <a:pt x="77" y="80"/>
                                  <a:pt x="69" y="74"/>
                                  <a:pt x="64" y="66"/>
                                </a:cubicBezTo>
                                <a:cubicBezTo>
                                  <a:pt x="62" y="61"/>
                                  <a:pt x="62" y="61"/>
                                  <a:pt x="62" y="61"/>
                                </a:cubicBezTo>
                                <a:cubicBezTo>
                                  <a:pt x="61" y="61"/>
                                  <a:pt x="63" y="59"/>
                                  <a:pt x="64" y="60"/>
                                </a:cubicBezTo>
                                <a:cubicBezTo>
                                  <a:pt x="68" y="63"/>
                                  <a:pt x="68" y="63"/>
                                  <a:pt x="68" y="63"/>
                                </a:cubicBezTo>
                                <a:cubicBezTo>
                                  <a:pt x="77" y="55"/>
                                  <a:pt x="77" y="55"/>
                                  <a:pt x="77" y="55"/>
                                </a:cubicBezTo>
                                <a:cubicBezTo>
                                  <a:pt x="85" y="49"/>
                                  <a:pt x="93" y="43"/>
                                  <a:pt x="99" y="35"/>
                                </a:cubicBezTo>
                                <a:cubicBezTo>
                                  <a:pt x="94" y="35"/>
                                  <a:pt x="90" y="35"/>
                                  <a:pt x="85" y="34"/>
                                </a:cubicBezTo>
                                <a:cubicBezTo>
                                  <a:pt x="75" y="32"/>
                                  <a:pt x="66" y="31"/>
                                  <a:pt x="58" y="29"/>
                                </a:cubicBezTo>
                                <a:cubicBezTo>
                                  <a:pt x="53" y="27"/>
                                  <a:pt x="49" y="27"/>
                                  <a:pt x="44" y="26"/>
                                </a:cubicBezTo>
                                <a:cubicBezTo>
                                  <a:pt x="43" y="29"/>
                                  <a:pt x="40" y="30"/>
                                  <a:pt x="38" y="32"/>
                                </a:cubicBezTo>
                                <a:cubicBezTo>
                                  <a:pt x="30" y="41"/>
                                  <a:pt x="22" y="48"/>
                                  <a:pt x="15" y="59"/>
                                </a:cubicBezTo>
                                <a:cubicBezTo>
                                  <a:pt x="16" y="59"/>
                                  <a:pt x="14" y="60"/>
                                  <a:pt x="15" y="60"/>
                                </a:cubicBezTo>
                                <a:cubicBezTo>
                                  <a:pt x="16" y="60"/>
                                  <a:pt x="17" y="58"/>
                                  <a:pt x="18" y="58"/>
                                </a:cubicBezTo>
                                <a:cubicBezTo>
                                  <a:pt x="22" y="53"/>
                                  <a:pt x="27" y="49"/>
                                  <a:pt x="32" y="44"/>
                                </a:cubicBezTo>
                                <a:cubicBezTo>
                                  <a:pt x="36" y="39"/>
                                  <a:pt x="41" y="35"/>
                                  <a:pt x="47" y="31"/>
                                </a:cubicBezTo>
                                <a:cubicBezTo>
                                  <a:pt x="47" y="30"/>
                                  <a:pt x="48" y="31"/>
                                  <a:pt x="48" y="32"/>
                                </a:cubicBezTo>
                                <a:cubicBezTo>
                                  <a:pt x="46" y="34"/>
                                  <a:pt x="45" y="35"/>
                                  <a:pt x="43" y="37"/>
                                </a:cubicBezTo>
                                <a:cubicBezTo>
                                  <a:pt x="36" y="44"/>
                                  <a:pt x="28" y="51"/>
                                  <a:pt x="22" y="60"/>
                                </a:cubicBezTo>
                                <a:cubicBezTo>
                                  <a:pt x="21" y="60"/>
                                  <a:pt x="21" y="60"/>
                                  <a:pt x="21" y="61"/>
                                </a:cubicBezTo>
                                <a:cubicBezTo>
                                  <a:pt x="21" y="60"/>
                                  <a:pt x="22" y="60"/>
                                  <a:pt x="22" y="60"/>
                                </a:cubicBezTo>
                                <a:cubicBezTo>
                                  <a:pt x="22" y="60"/>
                                  <a:pt x="22" y="60"/>
                                  <a:pt x="22" y="60"/>
                                </a:cubicBezTo>
                                <a:cubicBezTo>
                                  <a:pt x="24" y="58"/>
                                  <a:pt x="25" y="57"/>
                                  <a:pt x="26" y="55"/>
                                </a:cubicBezTo>
                                <a:cubicBezTo>
                                  <a:pt x="32" y="51"/>
                                  <a:pt x="36" y="46"/>
                                  <a:pt x="41" y="43"/>
                                </a:cubicBezTo>
                                <a:cubicBezTo>
                                  <a:pt x="42" y="42"/>
                                  <a:pt x="42" y="44"/>
                                  <a:pt x="42" y="44"/>
                                </a:cubicBezTo>
                                <a:cubicBezTo>
                                  <a:pt x="37" y="49"/>
                                  <a:pt x="33" y="54"/>
                                  <a:pt x="29" y="60"/>
                                </a:cubicBezTo>
                                <a:cubicBezTo>
                                  <a:pt x="43" y="50"/>
                                  <a:pt x="43" y="50"/>
                                  <a:pt x="43" y="50"/>
                                </a:cubicBezTo>
                                <a:cubicBezTo>
                                  <a:pt x="44" y="49"/>
                                  <a:pt x="44" y="51"/>
                                  <a:pt x="44" y="51"/>
                                </a:cubicBezTo>
                                <a:cubicBezTo>
                                  <a:pt x="42" y="55"/>
                                  <a:pt x="39" y="58"/>
                                  <a:pt x="36" y="62"/>
                                </a:cubicBezTo>
                                <a:cubicBezTo>
                                  <a:pt x="38" y="61"/>
                                  <a:pt x="39" y="60"/>
                                  <a:pt x="40" y="59"/>
                                </a:cubicBezTo>
                                <a:cubicBezTo>
                                  <a:pt x="41" y="59"/>
                                  <a:pt x="42" y="59"/>
                                  <a:pt x="42" y="60"/>
                                </a:cubicBezTo>
                                <a:cubicBezTo>
                                  <a:pt x="42" y="62"/>
                                  <a:pt x="41" y="64"/>
                                  <a:pt x="41" y="66"/>
                                </a:cubicBezTo>
                                <a:cubicBezTo>
                                  <a:pt x="41" y="66"/>
                                  <a:pt x="41" y="67"/>
                                  <a:pt x="42" y="67"/>
                                </a:cubicBezTo>
                                <a:cubicBezTo>
                                  <a:pt x="43" y="67"/>
                                  <a:pt x="45" y="67"/>
                                  <a:pt x="46" y="67"/>
                                </a:cubicBezTo>
                                <a:cubicBezTo>
                                  <a:pt x="46" y="67"/>
                                  <a:pt x="46" y="68"/>
                                  <a:pt x="45" y="68"/>
                                </a:cubicBezTo>
                                <a:cubicBezTo>
                                  <a:pt x="45" y="68"/>
                                  <a:pt x="44" y="68"/>
                                  <a:pt x="43" y="69"/>
                                </a:cubicBezTo>
                                <a:cubicBezTo>
                                  <a:pt x="41" y="69"/>
                                  <a:pt x="40" y="68"/>
                                  <a:pt x="39" y="66"/>
                                </a:cubicBezTo>
                                <a:cubicBezTo>
                                  <a:pt x="39" y="65"/>
                                  <a:pt x="39" y="63"/>
                                  <a:pt x="40" y="61"/>
                                </a:cubicBezTo>
                                <a:cubicBezTo>
                                  <a:pt x="39" y="62"/>
                                  <a:pt x="38" y="62"/>
                                  <a:pt x="37" y="63"/>
                                </a:cubicBezTo>
                                <a:cubicBezTo>
                                  <a:pt x="37" y="64"/>
                                  <a:pt x="36" y="64"/>
                                  <a:pt x="35" y="63"/>
                                </a:cubicBezTo>
                                <a:cubicBezTo>
                                  <a:pt x="34" y="62"/>
                                  <a:pt x="35" y="61"/>
                                  <a:pt x="36" y="60"/>
                                </a:cubicBezTo>
                                <a:cubicBezTo>
                                  <a:pt x="41" y="53"/>
                                  <a:pt x="41" y="53"/>
                                  <a:pt x="41" y="53"/>
                                </a:cubicBezTo>
                                <a:cubicBezTo>
                                  <a:pt x="32" y="60"/>
                                  <a:pt x="32" y="60"/>
                                  <a:pt x="32" y="60"/>
                                </a:cubicBezTo>
                                <a:cubicBezTo>
                                  <a:pt x="31" y="61"/>
                                  <a:pt x="30" y="62"/>
                                  <a:pt x="28" y="61"/>
                                </a:cubicBezTo>
                                <a:cubicBezTo>
                                  <a:pt x="28" y="61"/>
                                  <a:pt x="27" y="60"/>
                                  <a:pt x="28" y="59"/>
                                </a:cubicBezTo>
                                <a:cubicBezTo>
                                  <a:pt x="29" y="56"/>
                                  <a:pt x="31" y="54"/>
                                  <a:pt x="33" y="51"/>
                                </a:cubicBezTo>
                                <a:close/>
                                <a:moveTo>
                                  <a:pt x="232" y="140"/>
                                </a:moveTo>
                                <a:cubicBezTo>
                                  <a:pt x="230" y="143"/>
                                  <a:pt x="228" y="146"/>
                                  <a:pt x="226" y="148"/>
                                </a:cubicBezTo>
                                <a:cubicBezTo>
                                  <a:pt x="228" y="154"/>
                                  <a:pt x="228" y="154"/>
                                  <a:pt x="228" y="154"/>
                                </a:cubicBezTo>
                                <a:cubicBezTo>
                                  <a:pt x="228" y="154"/>
                                  <a:pt x="227" y="155"/>
                                  <a:pt x="228" y="156"/>
                                </a:cubicBezTo>
                                <a:cubicBezTo>
                                  <a:pt x="227" y="156"/>
                                  <a:pt x="225" y="156"/>
                                  <a:pt x="224" y="156"/>
                                </a:cubicBezTo>
                                <a:cubicBezTo>
                                  <a:pt x="223" y="156"/>
                                  <a:pt x="222" y="154"/>
                                  <a:pt x="222" y="153"/>
                                </a:cubicBezTo>
                                <a:cubicBezTo>
                                  <a:pt x="216" y="158"/>
                                  <a:pt x="211" y="163"/>
                                  <a:pt x="206" y="169"/>
                                </a:cubicBezTo>
                                <a:cubicBezTo>
                                  <a:pt x="206" y="169"/>
                                  <a:pt x="206" y="170"/>
                                  <a:pt x="205" y="170"/>
                                </a:cubicBezTo>
                                <a:cubicBezTo>
                                  <a:pt x="207" y="170"/>
                                  <a:pt x="207" y="170"/>
                                  <a:pt x="207" y="170"/>
                                </a:cubicBezTo>
                                <a:cubicBezTo>
                                  <a:pt x="207" y="170"/>
                                  <a:pt x="207" y="169"/>
                                  <a:pt x="207" y="169"/>
                                </a:cubicBezTo>
                                <a:cubicBezTo>
                                  <a:pt x="207" y="169"/>
                                  <a:pt x="209" y="169"/>
                                  <a:pt x="209" y="170"/>
                                </a:cubicBezTo>
                                <a:cubicBezTo>
                                  <a:pt x="210" y="170"/>
                                  <a:pt x="210" y="172"/>
                                  <a:pt x="209" y="172"/>
                                </a:cubicBezTo>
                                <a:cubicBezTo>
                                  <a:pt x="208" y="173"/>
                                  <a:pt x="207" y="174"/>
                                  <a:pt x="206" y="174"/>
                                </a:cubicBezTo>
                                <a:cubicBezTo>
                                  <a:pt x="207" y="176"/>
                                  <a:pt x="207" y="178"/>
                                  <a:pt x="208" y="180"/>
                                </a:cubicBezTo>
                                <a:cubicBezTo>
                                  <a:pt x="209" y="181"/>
                                  <a:pt x="209" y="181"/>
                                  <a:pt x="209" y="182"/>
                                </a:cubicBezTo>
                                <a:cubicBezTo>
                                  <a:pt x="208" y="183"/>
                                  <a:pt x="207" y="184"/>
                                  <a:pt x="205" y="183"/>
                                </a:cubicBezTo>
                                <a:cubicBezTo>
                                  <a:pt x="205" y="183"/>
                                  <a:pt x="205" y="183"/>
                                  <a:pt x="205" y="182"/>
                                </a:cubicBezTo>
                                <a:cubicBezTo>
                                  <a:pt x="205" y="182"/>
                                  <a:pt x="204" y="183"/>
                                  <a:pt x="204" y="182"/>
                                </a:cubicBezTo>
                                <a:cubicBezTo>
                                  <a:pt x="203" y="180"/>
                                  <a:pt x="203" y="177"/>
                                  <a:pt x="202" y="175"/>
                                </a:cubicBezTo>
                                <a:cubicBezTo>
                                  <a:pt x="198" y="175"/>
                                  <a:pt x="195" y="177"/>
                                  <a:pt x="193" y="180"/>
                                </a:cubicBezTo>
                                <a:cubicBezTo>
                                  <a:pt x="193" y="181"/>
                                  <a:pt x="192" y="182"/>
                                  <a:pt x="191" y="182"/>
                                </a:cubicBezTo>
                                <a:cubicBezTo>
                                  <a:pt x="191" y="183"/>
                                  <a:pt x="190" y="183"/>
                                  <a:pt x="190" y="183"/>
                                </a:cubicBezTo>
                                <a:cubicBezTo>
                                  <a:pt x="189" y="182"/>
                                  <a:pt x="189" y="182"/>
                                  <a:pt x="189" y="181"/>
                                </a:cubicBezTo>
                                <a:cubicBezTo>
                                  <a:pt x="189" y="181"/>
                                  <a:pt x="189" y="180"/>
                                  <a:pt x="188" y="181"/>
                                </a:cubicBezTo>
                                <a:cubicBezTo>
                                  <a:pt x="187" y="179"/>
                                  <a:pt x="187" y="177"/>
                                  <a:pt x="189" y="176"/>
                                </a:cubicBezTo>
                                <a:cubicBezTo>
                                  <a:pt x="180" y="175"/>
                                  <a:pt x="172" y="177"/>
                                  <a:pt x="162" y="176"/>
                                </a:cubicBezTo>
                                <a:cubicBezTo>
                                  <a:pt x="162" y="176"/>
                                  <a:pt x="161" y="177"/>
                                  <a:pt x="161" y="176"/>
                                </a:cubicBezTo>
                                <a:cubicBezTo>
                                  <a:pt x="161" y="175"/>
                                  <a:pt x="159" y="175"/>
                                  <a:pt x="159" y="175"/>
                                </a:cubicBezTo>
                                <a:cubicBezTo>
                                  <a:pt x="153" y="175"/>
                                  <a:pt x="150" y="174"/>
                                  <a:pt x="145" y="173"/>
                                </a:cubicBezTo>
                                <a:cubicBezTo>
                                  <a:pt x="145" y="173"/>
                                  <a:pt x="145" y="174"/>
                                  <a:pt x="144" y="174"/>
                                </a:cubicBezTo>
                                <a:cubicBezTo>
                                  <a:pt x="143" y="174"/>
                                  <a:pt x="143" y="173"/>
                                  <a:pt x="143" y="173"/>
                                </a:cubicBezTo>
                                <a:cubicBezTo>
                                  <a:pt x="129" y="170"/>
                                  <a:pt x="113" y="168"/>
                                  <a:pt x="102" y="162"/>
                                </a:cubicBezTo>
                                <a:cubicBezTo>
                                  <a:pt x="94" y="159"/>
                                  <a:pt x="87" y="155"/>
                                  <a:pt x="80" y="151"/>
                                </a:cubicBezTo>
                                <a:cubicBezTo>
                                  <a:pt x="71" y="146"/>
                                  <a:pt x="62" y="139"/>
                                  <a:pt x="55" y="133"/>
                                </a:cubicBezTo>
                                <a:cubicBezTo>
                                  <a:pt x="54" y="132"/>
                                  <a:pt x="53" y="131"/>
                                  <a:pt x="52" y="130"/>
                                </a:cubicBezTo>
                                <a:cubicBezTo>
                                  <a:pt x="51" y="129"/>
                                  <a:pt x="52" y="130"/>
                                  <a:pt x="52" y="130"/>
                                </a:cubicBezTo>
                                <a:cubicBezTo>
                                  <a:pt x="51" y="132"/>
                                  <a:pt x="52" y="133"/>
                                  <a:pt x="52" y="135"/>
                                </a:cubicBezTo>
                                <a:cubicBezTo>
                                  <a:pt x="52" y="136"/>
                                  <a:pt x="51" y="136"/>
                                  <a:pt x="51" y="136"/>
                                </a:cubicBezTo>
                                <a:cubicBezTo>
                                  <a:pt x="50" y="136"/>
                                  <a:pt x="48" y="137"/>
                                  <a:pt x="48" y="136"/>
                                </a:cubicBezTo>
                                <a:cubicBezTo>
                                  <a:pt x="47" y="132"/>
                                  <a:pt x="47" y="129"/>
                                  <a:pt x="47" y="126"/>
                                </a:cubicBezTo>
                                <a:cubicBezTo>
                                  <a:pt x="46" y="126"/>
                                  <a:pt x="44" y="127"/>
                                  <a:pt x="43" y="127"/>
                                </a:cubicBezTo>
                                <a:cubicBezTo>
                                  <a:pt x="36" y="131"/>
                                  <a:pt x="31" y="136"/>
                                  <a:pt x="26" y="142"/>
                                </a:cubicBezTo>
                                <a:cubicBezTo>
                                  <a:pt x="25" y="143"/>
                                  <a:pt x="24" y="144"/>
                                  <a:pt x="23" y="144"/>
                                </a:cubicBezTo>
                                <a:cubicBezTo>
                                  <a:pt x="23" y="144"/>
                                  <a:pt x="22" y="143"/>
                                  <a:pt x="21" y="142"/>
                                </a:cubicBezTo>
                                <a:cubicBezTo>
                                  <a:pt x="22" y="145"/>
                                  <a:pt x="24" y="147"/>
                                  <a:pt x="24" y="149"/>
                                </a:cubicBezTo>
                                <a:cubicBezTo>
                                  <a:pt x="24" y="150"/>
                                  <a:pt x="24" y="152"/>
                                  <a:pt x="24" y="152"/>
                                </a:cubicBezTo>
                                <a:cubicBezTo>
                                  <a:pt x="23" y="151"/>
                                  <a:pt x="21" y="153"/>
                                  <a:pt x="21" y="152"/>
                                </a:cubicBezTo>
                                <a:cubicBezTo>
                                  <a:pt x="19" y="146"/>
                                  <a:pt x="17" y="139"/>
                                  <a:pt x="15" y="133"/>
                                </a:cubicBezTo>
                                <a:cubicBezTo>
                                  <a:pt x="14" y="133"/>
                                  <a:pt x="14" y="133"/>
                                  <a:pt x="14" y="133"/>
                                </a:cubicBezTo>
                                <a:cubicBezTo>
                                  <a:pt x="14" y="134"/>
                                  <a:pt x="15" y="135"/>
                                  <a:pt x="14" y="136"/>
                                </a:cubicBezTo>
                                <a:cubicBezTo>
                                  <a:pt x="14" y="136"/>
                                  <a:pt x="12" y="136"/>
                                  <a:pt x="11" y="136"/>
                                </a:cubicBezTo>
                                <a:cubicBezTo>
                                  <a:pt x="11" y="135"/>
                                  <a:pt x="10" y="133"/>
                                  <a:pt x="10" y="133"/>
                                </a:cubicBezTo>
                                <a:cubicBezTo>
                                  <a:pt x="8" y="119"/>
                                  <a:pt x="7" y="105"/>
                                  <a:pt x="7" y="90"/>
                                </a:cubicBezTo>
                                <a:cubicBezTo>
                                  <a:pt x="7" y="85"/>
                                  <a:pt x="7" y="79"/>
                                  <a:pt x="6" y="74"/>
                                </a:cubicBezTo>
                                <a:cubicBezTo>
                                  <a:pt x="6" y="70"/>
                                  <a:pt x="5" y="65"/>
                                  <a:pt x="5" y="60"/>
                                </a:cubicBezTo>
                                <a:cubicBezTo>
                                  <a:pt x="4" y="60"/>
                                  <a:pt x="4" y="60"/>
                                  <a:pt x="4" y="59"/>
                                </a:cubicBezTo>
                                <a:cubicBezTo>
                                  <a:pt x="5" y="60"/>
                                  <a:pt x="5" y="59"/>
                                  <a:pt x="5" y="59"/>
                                </a:cubicBezTo>
                                <a:cubicBezTo>
                                  <a:pt x="4" y="59"/>
                                  <a:pt x="4" y="58"/>
                                  <a:pt x="4" y="58"/>
                                </a:cubicBezTo>
                                <a:cubicBezTo>
                                  <a:pt x="5" y="57"/>
                                  <a:pt x="4" y="56"/>
                                  <a:pt x="4" y="54"/>
                                </a:cubicBezTo>
                                <a:cubicBezTo>
                                  <a:pt x="4" y="55"/>
                                  <a:pt x="4" y="56"/>
                                  <a:pt x="4" y="57"/>
                                </a:cubicBezTo>
                                <a:cubicBezTo>
                                  <a:pt x="4" y="58"/>
                                  <a:pt x="4" y="60"/>
                                  <a:pt x="4" y="61"/>
                                </a:cubicBezTo>
                                <a:cubicBezTo>
                                  <a:pt x="4" y="60"/>
                                  <a:pt x="5" y="61"/>
                                  <a:pt x="4" y="62"/>
                                </a:cubicBezTo>
                                <a:cubicBezTo>
                                  <a:pt x="4" y="62"/>
                                  <a:pt x="4" y="61"/>
                                  <a:pt x="4" y="61"/>
                                </a:cubicBezTo>
                                <a:cubicBezTo>
                                  <a:pt x="4" y="62"/>
                                  <a:pt x="4" y="64"/>
                                  <a:pt x="4" y="65"/>
                                </a:cubicBezTo>
                                <a:cubicBezTo>
                                  <a:pt x="4" y="66"/>
                                  <a:pt x="5" y="66"/>
                                  <a:pt x="4" y="66"/>
                                </a:cubicBezTo>
                                <a:cubicBezTo>
                                  <a:pt x="3" y="70"/>
                                  <a:pt x="4" y="75"/>
                                  <a:pt x="4" y="79"/>
                                </a:cubicBezTo>
                                <a:cubicBezTo>
                                  <a:pt x="4" y="79"/>
                                  <a:pt x="5" y="80"/>
                                  <a:pt x="4" y="81"/>
                                </a:cubicBezTo>
                                <a:cubicBezTo>
                                  <a:pt x="3" y="81"/>
                                  <a:pt x="4" y="81"/>
                                  <a:pt x="4" y="81"/>
                                </a:cubicBezTo>
                                <a:cubicBezTo>
                                  <a:pt x="4" y="82"/>
                                  <a:pt x="4" y="84"/>
                                  <a:pt x="5" y="85"/>
                                </a:cubicBezTo>
                                <a:cubicBezTo>
                                  <a:pt x="5" y="85"/>
                                  <a:pt x="5" y="85"/>
                                  <a:pt x="4" y="85"/>
                                </a:cubicBezTo>
                                <a:cubicBezTo>
                                  <a:pt x="5" y="86"/>
                                  <a:pt x="5" y="87"/>
                                  <a:pt x="4" y="87"/>
                                </a:cubicBezTo>
                                <a:cubicBezTo>
                                  <a:pt x="4" y="87"/>
                                  <a:pt x="4" y="86"/>
                                  <a:pt x="4" y="86"/>
                                </a:cubicBezTo>
                                <a:cubicBezTo>
                                  <a:pt x="5" y="98"/>
                                  <a:pt x="5" y="98"/>
                                  <a:pt x="5" y="98"/>
                                </a:cubicBezTo>
                                <a:cubicBezTo>
                                  <a:pt x="5" y="98"/>
                                  <a:pt x="5" y="99"/>
                                  <a:pt x="5" y="100"/>
                                </a:cubicBezTo>
                                <a:cubicBezTo>
                                  <a:pt x="4" y="96"/>
                                  <a:pt x="4" y="93"/>
                                  <a:pt x="3" y="90"/>
                                </a:cubicBezTo>
                                <a:cubicBezTo>
                                  <a:pt x="3" y="87"/>
                                  <a:pt x="3" y="84"/>
                                  <a:pt x="2" y="81"/>
                                </a:cubicBezTo>
                                <a:cubicBezTo>
                                  <a:pt x="2" y="80"/>
                                  <a:pt x="2" y="80"/>
                                  <a:pt x="3" y="80"/>
                                </a:cubicBezTo>
                                <a:cubicBezTo>
                                  <a:pt x="3" y="80"/>
                                  <a:pt x="2" y="79"/>
                                  <a:pt x="2" y="79"/>
                                </a:cubicBezTo>
                                <a:cubicBezTo>
                                  <a:pt x="2" y="76"/>
                                  <a:pt x="2" y="73"/>
                                  <a:pt x="2" y="70"/>
                                </a:cubicBezTo>
                                <a:cubicBezTo>
                                  <a:pt x="2" y="70"/>
                                  <a:pt x="2" y="70"/>
                                  <a:pt x="2" y="69"/>
                                </a:cubicBezTo>
                                <a:cubicBezTo>
                                  <a:pt x="2" y="69"/>
                                  <a:pt x="2" y="68"/>
                                  <a:pt x="2" y="68"/>
                                </a:cubicBezTo>
                                <a:cubicBezTo>
                                  <a:pt x="1" y="58"/>
                                  <a:pt x="2" y="48"/>
                                  <a:pt x="2" y="38"/>
                                </a:cubicBezTo>
                                <a:cubicBezTo>
                                  <a:pt x="2" y="36"/>
                                  <a:pt x="3" y="35"/>
                                  <a:pt x="3" y="33"/>
                                </a:cubicBezTo>
                                <a:cubicBezTo>
                                  <a:pt x="3" y="33"/>
                                  <a:pt x="3" y="33"/>
                                  <a:pt x="3" y="33"/>
                                </a:cubicBezTo>
                                <a:cubicBezTo>
                                  <a:pt x="3" y="18"/>
                                  <a:pt x="3" y="18"/>
                                  <a:pt x="3" y="18"/>
                                </a:cubicBezTo>
                                <a:cubicBezTo>
                                  <a:pt x="3" y="17"/>
                                  <a:pt x="2" y="16"/>
                                  <a:pt x="3" y="15"/>
                                </a:cubicBezTo>
                                <a:cubicBezTo>
                                  <a:pt x="3" y="16"/>
                                  <a:pt x="4" y="15"/>
                                  <a:pt x="3" y="15"/>
                                </a:cubicBezTo>
                                <a:cubicBezTo>
                                  <a:pt x="3" y="15"/>
                                  <a:pt x="2" y="15"/>
                                  <a:pt x="2" y="14"/>
                                </a:cubicBezTo>
                                <a:cubicBezTo>
                                  <a:pt x="3" y="15"/>
                                  <a:pt x="4" y="14"/>
                                  <a:pt x="3" y="14"/>
                                </a:cubicBezTo>
                                <a:cubicBezTo>
                                  <a:pt x="3" y="13"/>
                                  <a:pt x="2" y="13"/>
                                  <a:pt x="1" y="13"/>
                                </a:cubicBezTo>
                                <a:cubicBezTo>
                                  <a:pt x="0" y="12"/>
                                  <a:pt x="0" y="11"/>
                                  <a:pt x="0" y="11"/>
                                </a:cubicBezTo>
                                <a:cubicBezTo>
                                  <a:pt x="1" y="9"/>
                                  <a:pt x="1" y="8"/>
                                  <a:pt x="2" y="7"/>
                                </a:cubicBezTo>
                                <a:cubicBezTo>
                                  <a:pt x="3" y="7"/>
                                  <a:pt x="3" y="7"/>
                                  <a:pt x="4" y="7"/>
                                </a:cubicBezTo>
                                <a:cubicBezTo>
                                  <a:pt x="4" y="1"/>
                                  <a:pt x="4" y="1"/>
                                  <a:pt x="4" y="1"/>
                                </a:cubicBezTo>
                                <a:cubicBezTo>
                                  <a:pt x="5" y="0"/>
                                  <a:pt x="6" y="0"/>
                                  <a:pt x="7" y="0"/>
                                </a:cubicBezTo>
                                <a:cubicBezTo>
                                  <a:pt x="7" y="2"/>
                                  <a:pt x="7" y="4"/>
                                  <a:pt x="7" y="6"/>
                                </a:cubicBezTo>
                                <a:cubicBezTo>
                                  <a:pt x="7" y="6"/>
                                  <a:pt x="8" y="7"/>
                                  <a:pt x="8" y="8"/>
                                </a:cubicBezTo>
                                <a:cubicBezTo>
                                  <a:pt x="8" y="8"/>
                                  <a:pt x="8" y="9"/>
                                  <a:pt x="8" y="9"/>
                                </a:cubicBezTo>
                                <a:cubicBezTo>
                                  <a:pt x="9" y="9"/>
                                  <a:pt x="10" y="8"/>
                                  <a:pt x="11" y="9"/>
                                </a:cubicBezTo>
                                <a:cubicBezTo>
                                  <a:pt x="11" y="10"/>
                                  <a:pt x="11" y="11"/>
                                  <a:pt x="12" y="11"/>
                                </a:cubicBezTo>
                                <a:cubicBezTo>
                                  <a:pt x="17" y="11"/>
                                  <a:pt x="21" y="12"/>
                                  <a:pt x="26" y="13"/>
                                </a:cubicBezTo>
                                <a:cubicBezTo>
                                  <a:pt x="27" y="13"/>
                                  <a:pt x="28" y="13"/>
                                  <a:pt x="28" y="13"/>
                                </a:cubicBezTo>
                                <a:cubicBezTo>
                                  <a:pt x="29" y="13"/>
                                  <a:pt x="31" y="14"/>
                                  <a:pt x="32" y="14"/>
                                </a:cubicBezTo>
                                <a:cubicBezTo>
                                  <a:pt x="32" y="14"/>
                                  <a:pt x="33" y="15"/>
                                  <a:pt x="33" y="15"/>
                                </a:cubicBezTo>
                                <a:cubicBezTo>
                                  <a:pt x="52" y="17"/>
                                  <a:pt x="72" y="21"/>
                                  <a:pt x="90" y="26"/>
                                </a:cubicBezTo>
                                <a:cubicBezTo>
                                  <a:pt x="93" y="27"/>
                                  <a:pt x="97" y="27"/>
                                  <a:pt x="100" y="28"/>
                                </a:cubicBezTo>
                                <a:cubicBezTo>
                                  <a:pt x="100" y="27"/>
                                  <a:pt x="99" y="27"/>
                                  <a:pt x="100" y="26"/>
                                </a:cubicBezTo>
                                <a:cubicBezTo>
                                  <a:pt x="101" y="26"/>
                                  <a:pt x="102" y="25"/>
                                  <a:pt x="103" y="25"/>
                                </a:cubicBezTo>
                                <a:cubicBezTo>
                                  <a:pt x="104" y="26"/>
                                  <a:pt x="103" y="26"/>
                                  <a:pt x="103" y="27"/>
                                </a:cubicBezTo>
                                <a:cubicBezTo>
                                  <a:pt x="103" y="28"/>
                                  <a:pt x="104" y="30"/>
                                  <a:pt x="104" y="31"/>
                                </a:cubicBezTo>
                                <a:cubicBezTo>
                                  <a:pt x="104" y="31"/>
                                  <a:pt x="105" y="31"/>
                                  <a:pt x="105" y="31"/>
                                </a:cubicBezTo>
                                <a:cubicBezTo>
                                  <a:pt x="105" y="32"/>
                                  <a:pt x="105" y="33"/>
                                  <a:pt x="106" y="33"/>
                                </a:cubicBezTo>
                                <a:cubicBezTo>
                                  <a:pt x="106" y="34"/>
                                  <a:pt x="104" y="35"/>
                                  <a:pt x="104" y="36"/>
                                </a:cubicBezTo>
                                <a:cubicBezTo>
                                  <a:pt x="105" y="42"/>
                                  <a:pt x="107" y="47"/>
                                  <a:pt x="108" y="53"/>
                                </a:cubicBezTo>
                                <a:cubicBezTo>
                                  <a:pt x="110" y="59"/>
                                  <a:pt x="110" y="59"/>
                                  <a:pt x="110" y="59"/>
                                </a:cubicBezTo>
                                <a:cubicBezTo>
                                  <a:pt x="110" y="60"/>
                                  <a:pt x="108" y="60"/>
                                  <a:pt x="107" y="61"/>
                                </a:cubicBezTo>
                                <a:cubicBezTo>
                                  <a:pt x="108" y="63"/>
                                  <a:pt x="108" y="64"/>
                                  <a:pt x="109" y="65"/>
                                </a:cubicBezTo>
                                <a:cubicBezTo>
                                  <a:pt x="109" y="65"/>
                                  <a:pt x="109" y="67"/>
                                  <a:pt x="108" y="67"/>
                                </a:cubicBezTo>
                                <a:cubicBezTo>
                                  <a:pt x="107" y="67"/>
                                  <a:pt x="106" y="67"/>
                                  <a:pt x="105" y="66"/>
                                </a:cubicBezTo>
                                <a:cubicBezTo>
                                  <a:pt x="104" y="64"/>
                                  <a:pt x="104" y="61"/>
                                  <a:pt x="104" y="58"/>
                                </a:cubicBezTo>
                                <a:cubicBezTo>
                                  <a:pt x="95" y="67"/>
                                  <a:pt x="95" y="67"/>
                                  <a:pt x="95" y="67"/>
                                </a:cubicBezTo>
                                <a:cubicBezTo>
                                  <a:pt x="92" y="69"/>
                                  <a:pt x="88" y="71"/>
                                  <a:pt x="85" y="74"/>
                                </a:cubicBezTo>
                                <a:cubicBezTo>
                                  <a:pt x="104" y="83"/>
                                  <a:pt x="133" y="91"/>
                                  <a:pt x="155" y="89"/>
                                </a:cubicBezTo>
                                <a:cubicBezTo>
                                  <a:pt x="167" y="89"/>
                                  <a:pt x="176" y="85"/>
                                  <a:pt x="186" y="83"/>
                                </a:cubicBezTo>
                                <a:cubicBezTo>
                                  <a:pt x="188" y="82"/>
                                  <a:pt x="191" y="81"/>
                                  <a:pt x="193" y="81"/>
                                </a:cubicBezTo>
                                <a:cubicBezTo>
                                  <a:pt x="194" y="81"/>
                                  <a:pt x="194" y="81"/>
                                  <a:pt x="194" y="80"/>
                                </a:cubicBezTo>
                                <a:cubicBezTo>
                                  <a:pt x="193" y="78"/>
                                  <a:pt x="193" y="76"/>
                                  <a:pt x="193" y="74"/>
                                </a:cubicBezTo>
                                <a:cubicBezTo>
                                  <a:pt x="193" y="73"/>
                                  <a:pt x="193" y="73"/>
                                  <a:pt x="193" y="72"/>
                                </a:cubicBezTo>
                                <a:cubicBezTo>
                                  <a:pt x="194" y="72"/>
                                  <a:pt x="195" y="72"/>
                                  <a:pt x="196" y="72"/>
                                </a:cubicBezTo>
                                <a:cubicBezTo>
                                  <a:pt x="196" y="75"/>
                                  <a:pt x="197" y="77"/>
                                  <a:pt x="198" y="79"/>
                                </a:cubicBezTo>
                                <a:cubicBezTo>
                                  <a:pt x="198" y="80"/>
                                  <a:pt x="199" y="79"/>
                                  <a:pt x="199" y="79"/>
                                </a:cubicBezTo>
                                <a:cubicBezTo>
                                  <a:pt x="198" y="77"/>
                                  <a:pt x="197" y="76"/>
                                  <a:pt x="197" y="74"/>
                                </a:cubicBezTo>
                                <a:cubicBezTo>
                                  <a:pt x="197" y="73"/>
                                  <a:pt x="197" y="73"/>
                                  <a:pt x="198" y="73"/>
                                </a:cubicBezTo>
                                <a:cubicBezTo>
                                  <a:pt x="198" y="73"/>
                                  <a:pt x="199" y="72"/>
                                  <a:pt x="200" y="72"/>
                                </a:cubicBezTo>
                                <a:cubicBezTo>
                                  <a:pt x="200" y="72"/>
                                  <a:pt x="201" y="73"/>
                                  <a:pt x="201" y="74"/>
                                </a:cubicBezTo>
                                <a:cubicBezTo>
                                  <a:pt x="207" y="96"/>
                                  <a:pt x="215" y="117"/>
                                  <a:pt x="222" y="138"/>
                                </a:cubicBezTo>
                                <a:cubicBezTo>
                                  <a:pt x="222" y="139"/>
                                  <a:pt x="223" y="140"/>
                                  <a:pt x="224" y="141"/>
                                </a:cubicBezTo>
                                <a:cubicBezTo>
                                  <a:pt x="224" y="141"/>
                                  <a:pt x="224" y="140"/>
                                  <a:pt x="224" y="140"/>
                                </a:cubicBezTo>
                                <a:cubicBezTo>
                                  <a:pt x="225" y="140"/>
                                  <a:pt x="226" y="140"/>
                                  <a:pt x="226" y="140"/>
                                </a:cubicBezTo>
                                <a:cubicBezTo>
                                  <a:pt x="226" y="141"/>
                                  <a:pt x="227" y="142"/>
                                  <a:pt x="226" y="142"/>
                                </a:cubicBezTo>
                                <a:cubicBezTo>
                                  <a:pt x="227" y="143"/>
                                  <a:pt x="227" y="142"/>
                                  <a:pt x="227" y="142"/>
                                </a:cubicBezTo>
                                <a:cubicBezTo>
                                  <a:pt x="229" y="138"/>
                                  <a:pt x="229" y="138"/>
                                  <a:pt x="229" y="138"/>
                                </a:cubicBezTo>
                                <a:cubicBezTo>
                                  <a:pt x="230" y="138"/>
                                  <a:pt x="231" y="138"/>
                                  <a:pt x="232" y="139"/>
                                </a:cubicBezTo>
                                <a:cubicBezTo>
                                  <a:pt x="232" y="139"/>
                                  <a:pt x="232" y="140"/>
                                  <a:pt x="232" y="1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9C63A"/>
                          </a:solidFill>
                          <a:ln>
                            <a:noFill/>
                          </a:ln>
                        </wps:spPr>
                        <wps:bodyPr vert="horz" wrap="square" lIns="0" tIns="0" rIns="0" bIns="0" numCol="1" anchor="ctr" anchorCtr="0" compatLnSpc="1"/>
                      </wps:wsp>
                      <wps:wsp>
                        <wps:cNvPr id="43" name="Freeform 5" descr="KSO_WM_UNIT_INDEX=1_5_1&amp;KSO_WM_UNIT_TYPE=q_h_a&amp;KSO_WM_UNIT_ID=wpsdiag20163441_5*q_h_a*1_5_1&amp;KSO_WM_UNIT_LAYERLEVEL=1_1_1&amp;KSO_WM_UNIT_HIGHLIGHT=0&amp;KSO_WM_UNIT_CLEAR=0&amp;KSO_WM_UNIT_COMPATIBLE=0&amp;KSO_WM_UNIT_PRESET_TEXT=AMET&amp;KSO_WM_UNIT_VALUE=6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&amp;KSO_WM_UNIT_TEXT_FILL_TYPE=1&amp;KSO_WM_UNIT_TEXT_FILL_FORE_SCHEMECOLOR_INDEX=15"/>
                        <wps:cNvSpPr>
                          <a:spLocks noEditPoints="1"/>
                        </wps:cNvSpPr>
                        <wps:spPr bwMode="auto">
                          <a:xfrm>
                            <a:off x="521411" y="455447"/>
                            <a:ext cx="203869" cy="204885"/>
                          </a:xfrm>
                          <a:custGeom>
                            <a:avLst/>
                            <a:gdLst>
                              <a:gd name="T0" fmla="*/ 209 w 252"/>
                              <a:gd name="T1" fmla="*/ 213 h 253"/>
                              <a:gd name="T2" fmla="*/ 14 w 252"/>
                              <a:gd name="T3" fmla="*/ 121 h 253"/>
                              <a:gd name="T4" fmla="*/ 231 w 252"/>
                              <a:gd name="T5" fmla="*/ 154 h 253"/>
                              <a:gd name="T6" fmla="*/ 25 w 252"/>
                              <a:gd name="T7" fmla="*/ 68 h 253"/>
                              <a:gd name="T8" fmla="*/ 193 w 252"/>
                              <a:gd name="T9" fmla="*/ 42 h 253"/>
                              <a:gd name="T10" fmla="*/ 119 w 252"/>
                              <a:gd name="T11" fmla="*/ 214 h 253"/>
                              <a:gd name="T12" fmla="*/ 25 w 252"/>
                              <a:gd name="T13" fmla="*/ 88 h 253"/>
                              <a:gd name="T14" fmla="*/ 119 w 252"/>
                              <a:gd name="T15" fmla="*/ 206 h 253"/>
                              <a:gd name="T16" fmla="*/ 34 w 252"/>
                              <a:gd name="T17" fmla="*/ 86 h 253"/>
                              <a:gd name="T18" fmla="*/ 112 w 252"/>
                              <a:gd name="T19" fmla="*/ 36 h 253"/>
                              <a:gd name="T20" fmla="*/ 195 w 252"/>
                              <a:gd name="T21" fmla="*/ 164 h 253"/>
                              <a:gd name="T22" fmla="*/ 115 w 252"/>
                              <a:gd name="T23" fmla="*/ 73 h 253"/>
                              <a:gd name="T24" fmla="*/ 138 w 252"/>
                              <a:gd name="T25" fmla="*/ 148 h 253"/>
                              <a:gd name="T26" fmla="*/ 174 w 252"/>
                              <a:gd name="T27" fmla="*/ 120 h 253"/>
                              <a:gd name="T28" fmla="*/ 172 w 252"/>
                              <a:gd name="T29" fmla="*/ 97 h 253"/>
                              <a:gd name="T30" fmla="*/ 184 w 252"/>
                              <a:gd name="T31" fmla="*/ 97 h 253"/>
                              <a:gd name="T32" fmla="*/ 98 w 252"/>
                              <a:gd name="T33" fmla="*/ 131 h 253"/>
                              <a:gd name="T34" fmla="*/ 150 w 252"/>
                              <a:gd name="T35" fmla="*/ 160 h 253"/>
                              <a:gd name="T36" fmla="*/ 193 w 252"/>
                              <a:gd name="T37" fmla="*/ 106 h 253"/>
                              <a:gd name="T38" fmla="*/ 163 w 252"/>
                              <a:gd name="T39" fmla="*/ 82 h 253"/>
                              <a:gd name="T40" fmla="*/ 55 w 252"/>
                              <a:gd name="T41" fmla="*/ 122 h 253"/>
                              <a:gd name="T42" fmla="*/ 55 w 252"/>
                              <a:gd name="T43" fmla="*/ 83 h 253"/>
                              <a:gd name="T44" fmla="*/ 86 w 252"/>
                              <a:gd name="T45" fmla="*/ 66 h 253"/>
                              <a:gd name="T46" fmla="*/ 66 w 252"/>
                              <a:gd name="T47" fmla="*/ 112 h 253"/>
                              <a:gd name="T48" fmla="*/ 93 w 252"/>
                              <a:gd name="T49" fmla="*/ 90 h 253"/>
                              <a:gd name="T50" fmla="*/ 45 w 252"/>
                              <a:gd name="T51" fmla="*/ 101 h 253"/>
                              <a:gd name="T52" fmla="*/ 59 w 252"/>
                              <a:gd name="T53" fmla="*/ 92 h 253"/>
                              <a:gd name="T54" fmla="*/ 77 w 252"/>
                              <a:gd name="T55" fmla="*/ 125 h 253"/>
                              <a:gd name="T56" fmla="*/ 118 w 252"/>
                              <a:gd name="T57" fmla="*/ 159 h 253"/>
                              <a:gd name="T58" fmla="*/ 159 w 252"/>
                              <a:gd name="T59" fmla="*/ 173 h 253"/>
                              <a:gd name="T60" fmla="*/ 200 w 252"/>
                              <a:gd name="T61" fmla="*/ 94 h 253"/>
                              <a:gd name="T62" fmla="*/ 142 w 252"/>
                              <a:gd name="T63" fmla="*/ 49 h 253"/>
                              <a:gd name="T64" fmla="*/ 104 w 252"/>
                              <a:gd name="T65" fmla="*/ 36 h 253"/>
                              <a:gd name="T66" fmla="*/ 37 w 252"/>
                              <a:gd name="T67" fmla="*/ 111 h 253"/>
                              <a:gd name="T68" fmla="*/ 49 w 252"/>
                              <a:gd name="T69" fmla="*/ 162 h 253"/>
                              <a:gd name="T70" fmla="*/ 80 w 252"/>
                              <a:gd name="T71" fmla="*/ 140 h 253"/>
                              <a:gd name="T72" fmla="*/ 103 w 252"/>
                              <a:gd name="T73" fmla="*/ 196 h 253"/>
                              <a:gd name="T74" fmla="*/ 158 w 252"/>
                              <a:gd name="T75" fmla="*/ 184 h 253"/>
                              <a:gd name="T76" fmla="*/ 217 w 252"/>
                              <a:gd name="T77" fmla="*/ 158 h 253"/>
                              <a:gd name="T78" fmla="*/ 203 w 252"/>
                              <a:gd name="T79" fmla="*/ 62 h 253"/>
                              <a:gd name="T80" fmla="*/ 143 w 252"/>
                              <a:gd name="T81" fmla="*/ 15 h 253"/>
                              <a:gd name="T82" fmla="*/ 103 w 252"/>
                              <a:gd name="T83" fmla="*/ 32 h 253"/>
                              <a:gd name="T84" fmla="*/ 30 w 252"/>
                              <a:gd name="T85" fmla="*/ 94 h 253"/>
                              <a:gd name="T86" fmla="*/ 67 w 252"/>
                              <a:gd name="T87" fmla="*/ 201 h 253"/>
                              <a:gd name="T88" fmla="*/ 92 w 252"/>
                              <a:gd name="T89" fmla="*/ 183 h 253"/>
                              <a:gd name="T90" fmla="*/ 125 w 252"/>
                              <a:gd name="T91" fmla="*/ 225 h 253"/>
                              <a:gd name="T92" fmla="*/ 183 w 252"/>
                              <a:gd name="T93" fmla="*/ 199 h 253"/>
                              <a:gd name="T94" fmla="*/ 218 w 252"/>
                              <a:gd name="T95" fmla="*/ 77 h 253"/>
                              <a:gd name="T96" fmla="*/ 160 w 252"/>
                              <a:gd name="T97" fmla="*/ 8 h 253"/>
                              <a:gd name="T98" fmla="*/ 41 w 252"/>
                              <a:gd name="T99" fmla="*/ 38 h 253"/>
                              <a:gd name="T100" fmla="*/ 29 w 252"/>
                              <a:gd name="T101" fmla="*/ 148 h 253"/>
                              <a:gd name="T102" fmla="*/ 70 w 252"/>
                              <a:gd name="T103" fmla="*/ 228 h 253"/>
                              <a:gd name="T104" fmla="*/ 95 w 252"/>
                              <a:gd name="T105" fmla="*/ 221 h 253"/>
                              <a:gd name="T106" fmla="*/ 147 w 252"/>
                              <a:gd name="T107" fmla="*/ 229 h 253"/>
                              <a:gd name="T108" fmla="*/ 226 w 252"/>
                              <a:gd name="T109" fmla="*/ 151 h 253"/>
                              <a:gd name="T110" fmla="*/ 225 w 252"/>
                              <a:gd name="T111" fmla="*/ 66 h 253"/>
                              <a:gd name="T112" fmla="*/ 185 w 252"/>
                              <a:gd name="T113" fmla="*/ 26 h 253"/>
                              <a:gd name="T114" fmla="*/ 18 w 252"/>
                              <a:gd name="T115" fmla="*/ 95 h 253"/>
                              <a:gd name="T116" fmla="*/ 8 w 252"/>
                              <a:gd name="T117" fmla="*/ 116 h 253"/>
                              <a:gd name="T118" fmla="*/ 81 w 252"/>
                              <a:gd name="T119" fmla="*/ 225 h 253"/>
                              <a:gd name="T120" fmla="*/ 181 w 252"/>
                              <a:gd name="T121" fmla="*/ 229 h 253"/>
                              <a:gd name="T122" fmla="*/ 213 w 252"/>
                              <a:gd name="T123" fmla="*/ 39 h 253"/>
                              <a:gd name="T124" fmla="*/ 126 w 252"/>
                              <a:gd name="T125" fmla="*/ 248 h 2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52" h="253">
                                <a:moveTo>
                                  <a:pt x="243" y="78"/>
                                </a:moveTo>
                                <a:cubicBezTo>
                                  <a:pt x="237" y="63"/>
                                  <a:pt x="227" y="49"/>
                                  <a:pt x="216" y="37"/>
                                </a:cubicBezTo>
                                <a:cubicBezTo>
                                  <a:pt x="204" y="25"/>
                                  <a:pt x="190" y="16"/>
                                  <a:pt x="175" y="9"/>
                                </a:cubicBezTo>
                                <a:cubicBezTo>
                                  <a:pt x="160" y="3"/>
                                  <a:pt x="143" y="0"/>
                                  <a:pt x="126" y="0"/>
                                </a:cubicBezTo>
                                <a:cubicBezTo>
                                  <a:pt x="93" y="0"/>
                                  <a:pt x="60" y="13"/>
                                  <a:pt x="37" y="37"/>
                                </a:cubicBezTo>
                                <a:cubicBezTo>
                                  <a:pt x="23" y="51"/>
                                  <a:pt x="13" y="68"/>
                                  <a:pt x="7" y="86"/>
                                </a:cubicBezTo>
                                <a:cubicBezTo>
                                  <a:pt x="6" y="88"/>
                                  <a:pt x="5" y="89"/>
                                  <a:pt x="5" y="90"/>
                                </a:cubicBezTo>
                                <a:cubicBezTo>
                                  <a:pt x="4" y="90"/>
                                  <a:pt x="4" y="91"/>
                                  <a:pt x="4" y="91"/>
                                </a:cubicBezTo>
                                <a:cubicBezTo>
                                  <a:pt x="3" y="92"/>
                                  <a:pt x="3" y="92"/>
                                  <a:pt x="3" y="92"/>
                                </a:cubicBezTo>
                                <a:cubicBezTo>
                                  <a:pt x="3" y="93"/>
                                  <a:pt x="3" y="93"/>
                                  <a:pt x="3" y="93"/>
                                </a:cubicBezTo>
                                <a:cubicBezTo>
                                  <a:pt x="4" y="93"/>
                                  <a:pt x="4" y="93"/>
                                  <a:pt x="4" y="93"/>
                                </a:cubicBezTo>
                                <a:cubicBezTo>
                                  <a:pt x="4" y="93"/>
                                  <a:pt x="4" y="93"/>
                                  <a:pt x="4" y="93"/>
                                </a:cubicBezTo>
                                <a:cubicBezTo>
                                  <a:pt x="4" y="92"/>
                                  <a:pt x="4" y="92"/>
                                  <a:pt x="4" y="92"/>
                                </a:cubicBezTo>
                                <a:cubicBezTo>
                                  <a:pt x="5" y="92"/>
                                  <a:pt x="5" y="91"/>
                                  <a:pt x="5" y="91"/>
                                </a:cubicBezTo>
                                <a:cubicBezTo>
                                  <a:pt x="5" y="92"/>
                                  <a:pt x="5" y="93"/>
                                  <a:pt x="4" y="95"/>
                                </a:cubicBezTo>
                                <a:cubicBezTo>
                                  <a:pt x="4" y="95"/>
                                  <a:pt x="4" y="95"/>
                                  <a:pt x="4" y="96"/>
                                </a:cubicBezTo>
                                <a:cubicBezTo>
                                  <a:pt x="3" y="96"/>
                                  <a:pt x="3" y="97"/>
                                  <a:pt x="4" y="97"/>
                                </a:cubicBezTo>
                                <a:cubicBezTo>
                                  <a:pt x="1" y="106"/>
                                  <a:pt x="0" y="116"/>
                                  <a:pt x="0" y="126"/>
                                </a:cubicBezTo>
                                <a:cubicBezTo>
                                  <a:pt x="0" y="143"/>
                                  <a:pt x="4" y="159"/>
                                  <a:pt x="10" y="175"/>
                                </a:cubicBezTo>
                                <a:cubicBezTo>
                                  <a:pt x="11" y="176"/>
                                  <a:pt x="12" y="178"/>
                                  <a:pt x="13" y="180"/>
                                </a:cubicBezTo>
                                <a:cubicBezTo>
                                  <a:pt x="12" y="180"/>
                                  <a:pt x="12" y="181"/>
                                  <a:pt x="12" y="181"/>
                                </a:cubicBezTo>
                                <a:cubicBezTo>
                                  <a:pt x="13" y="182"/>
                                  <a:pt x="14" y="183"/>
                                  <a:pt x="14" y="184"/>
                                </a:cubicBezTo>
                                <a:cubicBezTo>
                                  <a:pt x="20" y="195"/>
                                  <a:pt x="28" y="206"/>
                                  <a:pt x="37" y="215"/>
                                </a:cubicBezTo>
                                <a:cubicBezTo>
                                  <a:pt x="37" y="215"/>
                                  <a:pt x="37" y="215"/>
                                  <a:pt x="37" y="215"/>
                                </a:cubicBezTo>
                                <a:cubicBezTo>
                                  <a:pt x="37" y="216"/>
                                  <a:pt x="37" y="216"/>
                                  <a:pt x="37" y="217"/>
                                </a:cubicBezTo>
                                <a:cubicBezTo>
                                  <a:pt x="39" y="219"/>
                                  <a:pt x="42" y="221"/>
                                  <a:pt x="44" y="223"/>
                                </a:cubicBezTo>
                                <a:cubicBezTo>
                                  <a:pt x="47" y="225"/>
                                  <a:pt x="50" y="227"/>
                                  <a:pt x="54" y="229"/>
                                </a:cubicBezTo>
                                <a:cubicBezTo>
                                  <a:pt x="60" y="234"/>
                                  <a:pt x="68" y="238"/>
                                  <a:pt x="76" y="242"/>
                                </a:cubicBezTo>
                                <a:cubicBezTo>
                                  <a:pt x="76" y="242"/>
                                  <a:pt x="76" y="242"/>
                                  <a:pt x="76" y="242"/>
                                </a:cubicBezTo>
                                <a:cubicBezTo>
                                  <a:pt x="77" y="243"/>
                                  <a:pt x="78" y="243"/>
                                  <a:pt x="80" y="243"/>
                                </a:cubicBezTo>
                                <a:cubicBezTo>
                                  <a:pt x="95" y="249"/>
                                  <a:pt x="110" y="253"/>
                                  <a:pt x="126" y="253"/>
                                </a:cubicBezTo>
                                <a:cubicBezTo>
                                  <a:pt x="143" y="253"/>
                                  <a:pt x="160" y="250"/>
                                  <a:pt x="175" y="243"/>
                                </a:cubicBezTo>
                                <a:cubicBezTo>
                                  <a:pt x="190" y="237"/>
                                  <a:pt x="204" y="227"/>
                                  <a:pt x="216" y="216"/>
                                </a:cubicBezTo>
                                <a:cubicBezTo>
                                  <a:pt x="227" y="204"/>
                                  <a:pt x="237" y="190"/>
                                  <a:pt x="243" y="175"/>
                                </a:cubicBezTo>
                                <a:cubicBezTo>
                                  <a:pt x="249" y="159"/>
                                  <a:pt x="252" y="143"/>
                                  <a:pt x="252" y="126"/>
                                </a:cubicBezTo>
                                <a:cubicBezTo>
                                  <a:pt x="252" y="110"/>
                                  <a:pt x="249" y="93"/>
                                  <a:pt x="243" y="78"/>
                                </a:cubicBezTo>
                                <a:close/>
                                <a:moveTo>
                                  <a:pt x="252" y="126"/>
                                </a:moveTo>
                                <a:cubicBezTo>
                                  <a:pt x="252" y="128"/>
                                  <a:pt x="252" y="130"/>
                                  <a:pt x="252" y="132"/>
                                </a:cubicBezTo>
                                <a:cubicBezTo>
                                  <a:pt x="252" y="127"/>
                                  <a:pt x="251" y="122"/>
                                  <a:pt x="250" y="116"/>
                                </a:cubicBezTo>
                                <a:cubicBezTo>
                                  <a:pt x="251" y="107"/>
                                  <a:pt x="249" y="97"/>
                                  <a:pt x="243" y="90"/>
                                </a:cubicBezTo>
                                <a:cubicBezTo>
                                  <a:pt x="243" y="83"/>
                                  <a:pt x="241" y="77"/>
                                  <a:pt x="238" y="72"/>
                                </a:cubicBezTo>
                                <a:cubicBezTo>
                                  <a:pt x="238" y="72"/>
                                  <a:pt x="238" y="72"/>
                                  <a:pt x="237" y="72"/>
                                </a:cubicBezTo>
                                <a:cubicBezTo>
                                  <a:pt x="237" y="72"/>
                                  <a:pt x="237" y="71"/>
                                  <a:pt x="237" y="71"/>
                                </a:cubicBezTo>
                                <a:cubicBezTo>
                                  <a:pt x="237" y="69"/>
                                  <a:pt x="236" y="67"/>
                                  <a:pt x="235" y="65"/>
                                </a:cubicBezTo>
                                <a:cubicBezTo>
                                  <a:pt x="246" y="84"/>
                                  <a:pt x="252" y="105"/>
                                  <a:pt x="252" y="126"/>
                                </a:cubicBezTo>
                                <a:close/>
                                <a:moveTo>
                                  <a:pt x="226" y="192"/>
                                </a:moveTo>
                                <a:cubicBezTo>
                                  <a:pt x="223" y="195"/>
                                  <a:pt x="223" y="195"/>
                                  <a:pt x="223" y="195"/>
                                </a:cubicBezTo>
                                <a:cubicBezTo>
                                  <a:pt x="223" y="195"/>
                                  <a:pt x="222" y="196"/>
                                  <a:pt x="222" y="196"/>
                                </a:cubicBezTo>
                                <a:cubicBezTo>
                                  <a:pt x="222" y="196"/>
                                  <a:pt x="222" y="195"/>
                                  <a:pt x="222" y="195"/>
                                </a:cubicBezTo>
                                <a:cubicBezTo>
                                  <a:pt x="223" y="194"/>
                                  <a:pt x="223" y="193"/>
                                  <a:pt x="224" y="192"/>
                                </a:cubicBezTo>
                                <a:cubicBezTo>
                                  <a:pt x="224" y="192"/>
                                  <a:pt x="224" y="192"/>
                                  <a:pt x="224" y="191"/>
                                </a:cubicBezTo>
                                <a:cubicBezTo>
                                  <a:pt x="225" y="190"/>
                                  <a:pt x="226" y="189"/>
                                  <a:pt x="227" y="188"/>
                                </a:cubicBezTo>
                                <a:cubicBezTo>
                                  <a:pt x="226" y="190"/>
                                  <a:pt x="226" y="191"/>
                                  <a:pt x="226" y="192"/>
                                </a:cubicBezTo>
                                <a:close/>
                                <a:moveTo>
                                  <a:pt x="227" y="194"/>
                                </a:moveTo>
                                <a:cubicBezTo>
                                  <a:pt x="227" y="195"/>
                                  <a:pt x="226" y="195"/>
                                  <a:pt x="226" y="196"/>
                                </a:cubicBezTo>
                                <a:cubicBezTo>
                                  <a:pt x="226" y="196"/>
                                  <a:pt x="226" y="196"/>
                                  <a:pt x="226" y="196"/>
                                </a:cubicBezTo>
                                <a:cubicBezTo>
                                  <a:pt x="226" y="195"/>
                                  <a:pt x="226" y="195"/>
                                  <a:pt x="226" y="195"/>
                                </a:cubicBezTo>
                                <a:cubicBezTo>
                                  <a:pt x="227" y="195"/>
                                  <a:pt x="227" y="194"/>
                                  <a:pt x="227" y="194"/>
                                </a:cubicBezTo>
                                <a:close/>
                                <a:moveTo>
                                  <a:pt x="220" y="193"/>
                                </a:moveTo>
                                <a:cubicBezTo>
                                  <a:pt x="222" y="191"/>
                                  <a:pt x="224" y="188"/>
                                  <a:pt x="225" y="185"/>
                                </a:cubicBezTo>
                                <a:cubicBezTo>
                                  <a:pt x="224" y="188"/>
                                  <a:pt x="223" y="190"/>
                                  <a:pt x="222" y="192"/>
                                </a:cubicBezTo>
                                <a:cubicBezTo>
                                  <a:pt x="221" y="192"/>
                                  <a:pt x="221" y="193"/>
                                  <a:pt x="220" y="193"/>
                                </a:cubicBezTo>
                                <a:close/>
                                <a:moveTo>
                                  <a:pt x="217" y="197"/>
                                </a:moveTo>
                                <a:cubicBezTo>
                                  <a:pt x="217" y="197"/>
                                  <a:pt x="217" y="197"/>
                                  <a:pt x="217" y="197"/>
                                </a:cubicBezTo>
                                <a:cubicBezTo>
                                  <a:pt x="216" y="199"/>
                                  <a:pt x="216" y="200"/>
                                  <a:pt x="215" y="201"/>
                                </a:cubicBezTo>
                                <a:cubicBezTo>
                                  <a:pt x="214" y="202"/>
                                  <a:pt x="213" y="204"/>
                                  <a:pt x="212" y="205"/>
                                </a:cubicBezTo>
                                <a:cubicBezTo>
                                  <a:pt x="212" y="205"/>
                                  <a:pt x="211" y="205"/>
                                  <a:pt x="211" y="205"/>
                                </a:cubicBezTo>
                                <a:cubicBezTo>
                                  <a:pt x="208" y="207"/>
                                  <a:pt x="204" y="210"/>
                                  <a:pt x="201" y="213"/>
                                </a:cubicBezTo>
                                <a:cubicBezTo>
                                  <a:pt x="205" y="209"/>
                                  <a:pt x="209" y="205"/>
                                  <a:pt x="212" y="200"/>
                                </a:cubicBezTo>
                                <a:cubicBezTo>
                                  <a:pt x="212" y="200"/>
                                  <a:pt x="212" y="200"/>
                                  <a:pt x="212" y="200"/>
                                </a:cubicBezTo>
                                <a:cubicBezTo>
                                  <a:pt x="212" y="200"/>
                                  <a:pt x="212" y="200"/>
                                  <a:pt x="212" y="200"/>
                                </a:cubicBezTo>
                                <a:cubicBezTo>
                                  <a:pt x="212" y="199"/>
                                  <a:pt x="212" y="199"/>
                                  <a:pt x="211" y="199"/>
                                </a:cubicBezTo>
                                <a:cubicBezTo>
                                  <a:pt x="211" y="199"/>
                                  <a:pt x="211" y="198"/>
                                  <a:pt x="212" y="198"/>
                                </a:cubicBezTo>
                                <a:cubicBezTo>
                                  <a:pt x="217" y="192"/>
                                  <a:pt x="222" y="186"/>
                                  <a:pt x="225" y="179"/>
                                </a:cubicBezTo>
                                <a:cubicBezTo>
                                  <a:pt x="227" y="176"/>
                                  <a:pt x="229" y="173"/>
                                  <a:pt x="231" y="170"/>
                                </a:cubicBezTo>
                                <a:cubicBezTo>
                                  <a:pt x="230" y="172"/>
                                  <a:pt x="230" y="174"/>
                                  <a:pt x="229" y="177"/>
                                </a:cubicBezTo>
                                <a:cubicBezTo>
                                  <a:pt x="225" y="183"/>
                                  <a:pt x="221" y="190"/>
                                  <a:pt x="217" y="197"/>
                                </a:cubicBezTo>
                                <a:close/>
                                <a:moveTo>
                                  <a:pt x="208" y="213"/>
                                </a:moveTo>
                                <a:cubicBezTo>
                                  <a:pt x="209" y="213"/>
                                  <a:pt x="209" y="212"/>
                                  <a:pt x="210" y="212"/>
                                </a:cubicBezTo>
                                <a:cubicBezTo>
                                  <a:pt x="210" y="212"/>
                                  <a:pt x="209" y="213"/>
                                  <a:pt x="209" y="213"/>
                                </a:cubicBezTo>
                                <a:cubicBezTo>
                                  <a:pt x="209" y="213"/>
                                  <a:pt x="209" y="213"/>
                                  <a:pt x="209" y="213"/>
                                </a:cubicBezTo>
                                <a:cubicBezTo>
                                  <a:pt x="209" y="213"/>
                                  <a:pt x="208" y="213"/>
                                  <a:pt x="208" y="213"/>
                                </a:cubicBezTo>
                                <a:cubicBezTo>
                                  <a:pt x="208" y="214"/>
                                  <a:pt x="208" y="214"/>
                                  <a:pt x="208" y="214"/>
                                </a:cubicBezTo>
                                <a:cubicBezTo>
                                  <a:pt x="208" y="214"/>
                                  <a:pt x="208" y="213"/>
                                  <a:pt x="208" y="213"/>
                                </a:cubicBezTo>
                                <a:close/>
                                <a:moveTo>
                                  <a:pt x="206" y="214"/>
                                </a:moveTo>
                                <a:cubicBezTo>
                                  <a:pt x="206" y="214"/>
                                  <a:pt x="205" y="215"/>
                                  <a:pt x="205" y="215"/>
                                </a:cubicBezTo>
                                <a:cubicBezTo>
                                  <a:pt x="206" y="213"/>
                                  <a:pt x="207" y="212"/>
                                  <a:pt x="209" y="210"/>
                                </a:cubicBezTo>
                                <a:cubicBezTo>
                                  <a:pt x="208" y="211"/>
                                  <a:pt x="207" y="213"/>
                                  <a:pt x="206" y="214"/>
                                </a:cubicBezTo>
                                <a:close/>
                                <a:moveTo>
                                  <a:pt x="209" y="211"/>
                                </a:moveTo>
                                <a:cubicBezTo>
                                  <a:pt x="210" y="210"/>
                                  <a:pt x="211" y="209"/>
                                  <a:pt x="211" y="209"/>
                                </a:cubicBezTo>
                                <a:cubicBezTo>
                                  <a:pt x="211" y="209"/>
                                  <a:pt x="211" y="210"/>
                                  <a:pt x="210" y="210"/>
                                </a:cubicBezTo>
                                <a:cubicBezTo>
                                  <a:pt x="210" y="211"/>
                                  <a:pt x="210" y="211"/>
                                  <a:pt x="209" y="211"/>
                                </a:cubicBezTo>
                                <a:close/>
                                <a:moveTo>
                                  <a:pt x="216" y="207"/>
                                </a:moveTo>
                                <a:cubicBezTo>
                                  <a:pt x="217" y="207"/>
                                  <a:pt x="217" y="207"/>
                                  <a:pt x="217" y="206"/>
                                </a:cubicBezTo>
                                <a:cubicBezTo>
                                  <a:pt x="215" y="209"/>
                                  <a:pt x="213" y="212"/>
                                  <a:pt x="212" y="215"/>
                                </a:cubicBezTo>
                                <a:cubicBezTo>
                                  <a:pt x="211" y="216"/>
                                  <a:pt x="210" y="216"/>
                                  <a:pt x="210" y="217"/>
                                </a:cubicBezTo>
                                <a:cubicBezTo>
                                  <a:pt x="212" y="214"/>
                                  <a:pt x="214" y="211"/>
                                  <a:pt x="216" y="207"/>
                                </a:cubicBezTo>
                                <a:close/>
                                <a:moveTo>
                                  <a:pt x="192" y="225"/>
                                </a:moveTo>
                                <a:cubicBezTo>
                                  <a:pt x="193" y="225"/>
                                  <a:pt x="193" y="225"/>
                                  <a:pt x="193" y="224"/>
                                </a:cubicBezTo>
                                <a:cubicBezTo>
                                  <a:pt x="193" y="225"/>
                                  <a:pt x="193" y="225"/>
                                  <a:pt x="194" y="225"/>
                                </a:cubicBezTo>
                                <a:cubicBezTo>
                                  <a:pt x="194" y="225"/>
                                  <a:pt x="194" y="225"/>
                                  <a:pt x="194" y="225"/>
                                </a:cubicBezTo>
                                <a:cubicBezTo>
                                  <a:pt x="191" y="227"/>
                                  <a:pt x="189" y="229"/>
                                  <a:pt x="187" y="231"/>
                                </a:cubicBezTo>
                                <a:cubicBezTo>
                                  <a:pt x="186" y="231"/>
                                  <a:pt x="185" y="232"/>
                                  <a:pt x="184" y="232"/>
                                </a:cubicBezTo>
                                <a:cubicBezTo>
                                  <a:pt x="184" y="232"/>
                                  <a:pt x="183" y="231"/>
                                  <a:pt x="183" y="231"/>
                                </a:cubicBezTo>
                                <a:cubicBezTo>
                                  <a:pt x="181" y="232"/>
                                  <a:pt x="179" y="233"/>
                                  <a:pt x="178" y="233"/>
                                </a:cubicBezTo>
                                <a:cubicBezTo>
                                  <a:pt x="179" y="233"/>
                                  <a:pt x="179" y="232"/>
                                  <a:pt x="180" y="231"/>
                                </a:cubicBezTo>
                                <a:cubicBezTo>
                                  <a:pt x="183" y="229"/>
                                  <a:pt x="186" y="227"/>
                                  <a:pt x="189" y="225"/>
                                </a:cubicBezTo>
                                <a:cubicBezTo>
                                  <a:pt x="192" y="224"/>
                                  <a:pt x="194" y="222"/>
                                  <a:pt x="196" y="220"/>
                                </a:cubicBezTo>
                                <a:cubicBezTo>
                                  <a:pt x="195" y="221"/>
                                  <a:pt x="194" y="222"/>
                                  <a:pt x="193" y="223"/>
                                </a:cubicBezTo>
                                <a:cubicBezTo>
                                  <a:pt x="193" y="223"/>
                                  <a:pt x="193" y="223"/>
                                  <a:pt x="193" y="223"/>
                                </a:cubicBezTo>
                                <a:cubicBezTo>
                                  <a:pt x="192" y="224"/>
                                  <a:pt x="192" y="224"/>
                                  <a:pt x="192" y="224"/>
                                </a:cubicBezTo>
                                <a:cubicBezTo>
                                  <a:pt x="191" y="225"/>
                                  <a:pt x="192" y="225"/>
                                  <a:pt x="192" y="225"/>
                                </a:cubicBezTo>
                                <a:close/>
                                <a:moveTo>
                                  <a:pt x="190" y="231"/>
                                </a:moveTo>
                                <a:cubicBezTo>
                                  <a:pt x="188" y="232"/>
                                  <a:pt x="187" y="233"/>
                                  <a:pt x="186" y="234"/>
                                </a:cubicBezTo>
                                <a:cubicBezTo>
                                  <a:pt x="186" y="233"/>
                                  <a:pt x="187" y="233"/>
                                  <a:pt x="187" y="232"/>
                                </a:cubicBezTo>
                                <a:cubicBezTo>
                                  <a:pt x="188" y="232"/>
                                  <a:pt x="189" y="231"/>
                                  <a:pt x="190" y="231"/>
                                </a:cubicBezTo>
                                <a:close/>
                                <a:moveTo>
                                  <a:pt x="118" y="243"/>
                                </a:moveTo>
                                <a:cubicBezTo>
                                  <a:pt x="116" y="242"/>
                                  <a:pt x="115" y="241"/>
                                  <a:pt x="113" y="241"/>
                                </a:cubicBezTo>
                                <a:cubicBezTo>
                                  <a:pt x="116" y="242"/>
                                  <a:pt x="120" y="243"/>
                                  <a:pt x="123" y="245"/>
                                </a:cubicBezTo>
                                <a:cubicBezTo>
                                  <a:pt x="121" y="246"/>
                                  <a:pt x="121" y="246"/>
                                  <a:pt x="121" y="246"/>
                                </a:cubicBezTo>
                                <a:cubicBezTo>
                                  <a:pt x="121" y="246"/>
                                  <a:pt x="121" y="246"/>
                                  <a:pt x="121" y="246"/>
                                </a:cubicBezTo>
                                <a:cubicBezTo>
                                  <a:pt x="120" y="245"/>
                                  <a:pt x="119" y="245"/>
                                  <a:pt x="119" y="245"/>
                                </a:cubicBezTo>
                                <a:cubicBezTo>
                                  <a:pt x="117" y="245"/>
                                  <a:pt x="116" y="244"/>
                                  <a:pt x="115" y="244"/>
                                </a:cubicBezTo>
                                <a:cubicBezTo>
                                  <a:pt x="116" y="244"/>
                                  <a:pt x="117" y="244"/>
                                  <a:pt x="118" y="244"/>
                                </a:cubicBezTo>
                                <a:cubicBezTo>
                                  <a:pt x="118" y="244"/>
                                  <a:pt x="119" y="243"/>
                                  <a:pt x="118" y="243"/>
                                </a:cubicBezTo>
                                <a:close/>
                                <a:moveTo>
                                  <a:pt x="60" y="233"/>
                                </a:moveTo>
                                <a:cubicBezTo>
                                  <a:pt x="66" y="236"/>
                                  <a:pt x="72" y="238"/>
                                  <a:pt x="78" y="240"/>
                                </a:cubicBezTo>
                                <a:cubicBezTo>
                                  <a:pt x="78" y="240"/>
                                  <a:pt x="78" y="241"/>
                                  <a:pt x="78" y="241"/>
                                </a:cubicBezTo>
                                <a:cubicBezTo>
                                  <a:pt x="78" y="241"/>
                                  <a:pt x="77" y="241"/>
                                  <a:pt x="77" y="241"/>
                                </a:cubicBezTo>
                                <a:cubicBezTo>
                                  <a:pt x="71" y="239"/>
                                  <a:pt x="66" y="236"/>
                                  <a:pt x="60" y="233"/>
                                </a:cubicBezTo>
                                <a:close/>
                                <a:moveTo>
                                  <a:pt x="5" y="106"/>
                                </a:moveTo>
                                <a:cubicBezTo>
                                  <a:pt x="5" y="107"/>
                                  <a:pt x="4" y="109"/>
                                  <a:pt x="4" y="110"/>
                                </a:cubicBezTo>
                                <a:cubicBezTo>
                                  <a:pt x="4" y="106"/>
                                  <a:pt x="4" y="102"/>
                                  <a:pt x="5" y="98"/>
                                </a:cubicBezTo>
                                <a:cubicBezTo>
                                  <a:pt x="6" y="99"/>
                                  <a:pt x="6" y="100"/>
                                  <a:pt x="6" y="101"/>
                                </a:cubicBezTo>
                                <a:cubicBezTo>
                                  <a:pt x="6" y="103"/>
                                  <a:pt x="6" y="104"/>
                                  <a:pt x="5" y="106"/>
                                </a:cubicBezTo>
                                <a:cubicBezTo>
                                  <a:pt x="5" y="106"/>
                                  <a:pt x="5" y="106"/>
                                  <a:pt x="5" y="106"/>
                                </a:cubicBezTo>
                                <a:close/>
                                <a:moveTo>
                                  <a:pt x="5" y="116"/>
                                </a:moveTo>
                                <a:cubicBezTo>
                                  <a:pt x="5" y="117"/>
                                  <a:pt x="5" y="118"/>
                                  <a:pt x="5" y="119"/>
                                </a:cubicBezTo>
                                <a:cubicBezTo>
                                  <a:pt x="5" y="120"/>
                                  <a:pt x="5" y="120"/>
                                  <a:pt x="5" y="121"/>
                                </a:cubicBezTo>
                                <a:cubicBezTo>
                                  <a:pt x="5" y="118"/>
                                  <a:pt x="5" y="116"/>
                                  <a:pt x="5" y="113"/>
                                </a:cubicBezTo>
                                <a:cubicBezTo>
                                  <a:pt x="5" y="114"/>
                                  <a:pt x="5" y="115"/>
                                  <a:pt x="5" y="116"/>
                                </a:cubicBezTo>
                                <a:close/>
                                <a:moveTo>
                                  <a:pt x="5" y="153"/>
                                </a:moveTo>
                                <a:cubicBezTo>
                                  <a:pt x="6" y="154"/>
                                  <a:pt x="6" y="155"/>
                                  <a:pt x="6" y="156"/>
                                </a:cubicBezTo>
                                <a:cubicBezTo>
                                  <a:pt x="6" y="156"/>
                                  <a:pt x="6" y="157"/>
                                  <a:pt x="7" y="157"/>
                                </a:cubicBezTo>
                                <a:cubicBezTo>
                                  <a:pt x="7" y="157"/>
                                  <a:pt x="7" y="158"/>
                                  <a:pt x="7" y="158"/>
                                </a:cubicBezTo>
                                <a:cubicBezTo>
                                  <a:pt x="7" y="158"/>
                                  <a:pt x="7" y="158"/>
                                  <a:pt x="7" y="158"/>
                                </a:cubicBezTo>
                                <a:cubicBezTo>
                                  <a:pt x="8" y="161"/>
                                  <a:pt x="8" y="164"/>
                                  <a:pt x="9" y="167"/>
                                </a:cubicBezTo>
                                <a:cubicBezTo>
                                  <a:pt x="9" y="166"/>
                                  <a:pt x="9" y="166"/>
                                  <a:pt x="9" y="165"/>
                                </a:cubicBezTo>
                                <a:cubicBezTo>
                                  <a:pt x="8" y="165"/>
                                  <a:pt x="7" y="165"/>
                                  <a:pt x="8" y="165"/>
                                </a:cubicBezTo>
                                <a:cubicBezTo>
                                  <a:pt x="5" y="156"/>
                                  <a:pt x="3" y="146"/>
                                  <a:pt x="2" y="136"/>
                                </a:cubicBezTo>
                                <a:cubicBezTo>
                                  <a:pt x="3" y="142"/>
                                  <a:pt x="4" y="147"/>
                                  <a:pt x="5" y="153"/>
                                </a:cubicBezTo>
                                <a:close/>
                                <a:moveTo>
                                  <a:pt x="2" y="119"/>
                                </a:moveTo>
                                <a:cubicBezTo>
                                  <a:pt x="2" y="117"/>
                                  <a:pt x="2" y="116"/>
                                  <a:pt x="2" y="114"/>
                                </a:cubicBezTo>
                                <a:cubicBezTo>
                                  <a:pt x="2" y="115"/>
                                  <a:pt x="2" y="116"/>
                                  <a:pt x="2" y="116"/>
                                </a:cubicBezTo>
                                <a:cubicBezTo>
                                  <a:pt x="2" y="116"/>
                                  <a:pt x="2" y="116"/>
                                  <a:pt x="2" y="116"/>
                                </a:cubicBezTo>
                                <a:cubicBezTo>
                                  <a:pt x="2" y="117"/>
                                  <a:pt x="2" y="118"/>
                                  <a:pt x="2" y="119"/>
                                </a:cubicBezTo>
                                <a:close/>
                                <a:moveTo>
                                  <a:pt x="13" y="106"/>
                                </a:moveTo>
                                <a:cubicBezTo>
                                  <a:pt x="13" y="112"/>
                                  <a:pt x="14" y="118"/>
                                  <a:pt x="15" y="124"/>
                                </a:cubicBezTo>
                                <a:cubicBezTo>
                                  <a:pt x="15" y="124"/>
                                  <a:pt x="14" y="124"/>
                                  <a:pt x="14" y="124"/>
                                </a:cubicBezTo>
                                <a:cubicBezTo>
                                  <a:pt x="14" y="123"/>
                                  <a:pt x="14" y="122"/>
                                  <a:pt x="14" y="121"/>
                                </a:cubicBezTo>
                                <a:cubicBezTo>
                                  <a:pt x="14" y="120"/>
                                  <a:pt x="13" y="120"/>
                                  <a:pt x="13" y="120"/>
                                </a:cubicBezTo>
                                <a:cubicBezTo>
                                  <a:pt x="12" y="116"/>
                                  <a:pt x="11" y="112"/>
                                  <a:pt x="11" y="108"/>
                                </a:cubicBezTo>
                                <a:cubicBezTo>
                                  <a:pt x="11" y="108"/>
                                  <a:pt x="12" y="108"/>
                                  <a:pt x="12" y="108"/>
                                </a:cubicBezTo>
                                <a:cubicBezTo>
                                  <a:pt x="12" y="107"/>
                                  <a:pt x="12" y="107"/>
                                  <a:pt x="13" y="106"/>
                                </a:cubicBezTo>
                                <a:close/>
                                <a:moveTo>
                                  <a:pt x="12" y="103"/>
                                </a:moveTo>
                                <a:cubicBezTo>
                                  <a:pt x="12" y="102"/>
                                  <a:pt x="12" y="101"/>
                                  <a:pt x="12" y="100"/>
                                </a:cubicBezTo>
                                <a:cubicBezTo>
                                  <a:pt x="12" y="101"/>
                                  <a:pt x="12" y="102"/>
                                  <a:pt x="12" y="103"/>
                                </a:cubicBezTo>
                                <a:cubicBezTo>
                                  <a:pt x="12" y="103"/>
                                  <a:pt x="12" y="103"/>
                                  <a:pt x="12" y="103"/>
                                </a:cubicBezTo>
                                <a:close/>
                                <a:moveTo>
                                  <a:pt x="13" y="94"/>
                                </a:moveTo>
                                <a:cubicBezTo>
                                  <a:pt x="13" y="93"/>
                                  <a:pt x="14" y="93"/>
                                  <a:pt x="14" y="93"/>
                                </a:cubicBezTo>
                                <a:cubicBezTo>
                                  <a:pt x="14" y="94"/>
                                  <a:pt x="14" y="95"/>
                                  <a:pt x="14" y="96"/>
                                </a:cubicBezTo>
                                <a:cubicBezTo>
                                  <a:pt x="13" y="95"/>
                                  <a:pt x="13" y="95"/>
                                  <a:pt x="13" y="94"/>
                                </a:cubicBezTo>
                                <a:close/>
                                <a:moveTo>
                                  <a:pt x="15" y="72"/>
                                </a:moveTo>
                                <a:cubicBezTo>
                                  <a:pt x="16" y="72"/>
                                  <a:pt x="16" y="72"/>
                                  <a:pt x="17" y="72"/>
                                </a:cubicBezTo>
                                <a:cubicBezTo>
                                  <a:pt x="15" y="74"/>
                                  <a:pt x="13" y="77"/>
                                  <a:pt x="11" y="80"/>
                                </a:cubicBezTo>
                                <a:cubicBezTo>
                                  <a:pt x="11" y="79"/>
                                  <a:pt x="11" y="79"/>
                                  <a:pt x="11" y="79"/>
                                </a:cubicBezTo>
                                <a:cubicBezTo>
                                  <a:pt x="12" y="78"/>
                                  <a:pt x="12" y="78"/>
                                  <a:pt x="12" y="77"/>
                                </a:cubicBezTo>
                                <a:cubicBezTo>
                                  <a:pt x="13" y="75"/>
                                  <a:pt x="14" y="73"/>
                                  <a:pt x="14" y="71"/>
                                </a:cubicBezTo>
                                <a:cubicBezTo>
                                  <a:pt x="15" y="72"/>
                                  <a:pt x="15" y="72"/>
                                  <a:pt x="15" y="72"/>
                                </a:cubicBezTo>
                                <a:close/>
                                <a:moveTo>
                                  <a:pt x="36" y="41"/>
                                </a:moveTo>
                                <a:cubicBezTo>
                                  <a:pt x="36" y="41"/>
                                  <a:pt x="36" y="41"/>
                                  <a:pt x="37" y="41"/>
                                </a:cubicBezTo>
                                <a:cubicBezTo>
                                  <a:pt x="37" y="40"/>
                                  <a:pt x="38" y="40"/>
                                  <a:pt x="39" y="40"/>
                                </a:cubicBezTo>
                                <a:cubicBezTo>
                                  <a:pt x="37" y="41"/>
                                  <a:pt x="35" y="43"/>
                                  <a:pt x="34" y="45"/>
                                </a:cubicBezTo>
                                <a:cubicBezTo>
                                  <a:pt x="30" y="49"/>
                                  <a:pt x="26" y="53"/>
                                  <a:pt x="24" y="58"/>
                                </a:cubicBezTo>
                                <a:cubicBezTo>
                                  <a:pt x="22" y="59"/>
                                  <a:pt x="21" y="61"/>
                                  <a:pt x="19" y="63"/>
                                </a:cubicBezTo>
                                <a:cubicBezTo>
                                  <a:pt x="24" y="55"/>
                                  <a:pt x="30" y="47"/>
                                  <a:pt x="36" y="41"/>
                                </a:cubicBezTo>
                                <a:close/>
                                <a:moveTo>
                                  <a:pt x="124" y="9"/>
                                </a:moveTo>
                                <a:cubicBezTo>
                                  <a:pt x="123" y="9"/>
                                  <a:pt x="123" y="9"/>
                                  <a:pt x="123" y="9"/>
                                </a:cubicBezTo>
                                <a:cubicBezTo>
                                  <a:pt x="120" y="9"/>
                                  <a:pt x="118" y="9"/>
                                  <a:pt x="115" y="9"/>
                                </a:cubicBezTo>
                                <a:cubicBezTo>
                                  <a:pt x="115" y="9"/>
                                  <a:pt x="115" y="9"/>
                                  <a:pt x="115" y="10"/>
                                </a:cubicBezTo>
                                <a:cubicBezTo>
                                  <a:pt x="114" y="10"/>
                                  <a:pt x="114" y="10"/>
                                  <a:pt x="113" y="10"/>
                                </a:cubicBezTo>
                                <a:cubicBezTo>
                                  <a:pt x="113" y="10"/>
                                  <a:pt x="113" y="9"/>
                                  <a:pt x="113" y="9"/>
                                </a:cubicBezTo>
                                <a:cubicBezTo>
                                  <a:pt x="114" y="9"/>
                                  <a:pt x="115" y="8"/>
                                  <a:pt x="116" y="8"/>
                                </a:cubicBezTo>
                                <a:cubicBezTo>
                                  <a:pt x="116" y="7"/>
                                  <a:pt x="116" y="7"/>
                                  <a:pt x="116" y="7"/>
                                </a:cubicBezTo>
                                <a:cubicBezTo>
                                  <a:pt x="119" y="8"/>
                                  <a:pt x="121" y="8"/>
                                  <a:pt x="124" y="9"/>
                                </a:cubicBezTo>
                                <a:close/>
                                <a:moveTo>
                                  <a:pt x="118" y="4"/>
                                </a:moveTo>
                                <a:cubicBezTo>
                                  <a:pt x="118" y="4"/>
                                  <a:pt x="118" y="4"/>
                                  <a:pt x="118" y="4"/>
                                </a:cubicBezTo>
                                <a:cubicBezTo>
                                  <a:pt x="118" y="5"/>
                                  <a:pt x="119" y="5"/>
                                  <a:pt x="120" y="5"/>
                                </a:cubicBezTo>
                                <a:cubicBezTo>
                                  <a:pt x="120" y="5"/>
                                  <a:pt x="120" y="5"/>
                                  <a:pt x="120" y="5"/>
                                </a:cubicBezTo>
                                <a:cubicBezTo>
                                  <a:pt x="119" y="5"/>
                                  <a:pt x="119" y="5"/>
                                  <a:pt x="118" y="5"/>
                                </a:cubicBezTo>
                                <a:cubicBezTo>
                                  <a:pt x="118" y="5"/>
                                  <a:pt x="118" y="5"/>
                                  <a:pt x="118" y="4"/>
                                </a:cubicBezTo>
                                <a:close/>
                                <a:moveTo>
                                  <a:pt x="233" y="77"/>
                                </a:moveTo>
                                <a:cubicBezTo>
                                  <a:pt x="233" y="77"/>
                                  <a:pt x="234" y="77"/>
                                  <a:pt x="234" y="77"/>
                                </a:cubicBezTo>
                                <a:cubicBezTo>
                                  <a:pt x="236" y="79"/>
                                  <a:pt x="237" y="82"/>
                                  <a:pt x="239" y="85"/>
                                </a:cubicBezTo>
                                <a:cubicBezTo>
                                  <a:pt x="239" y="86"/>
                                  <a:pt x="239" y="87"/>
                                  <a:pt x="239" y="88"/>
                                </a:cubicBezTo>
                                <a:cubicBezTo>
                                  <a:pt x="240" y="90"/>
                                  <a:pt x="240" y="92"/>
                                  <a:pt x="240" y="93"/>
                                </a:cubicBezTo>
                                <a:cubicBezTo>
                                  <a:pt x="238" y="88"/>
                                  <a:pt x="235" y="82"/>
                                  <a:pt x="233" y="77"/>
                                </a:cubicBezTo>
                                <a:close/>
                                <a:moveTo>
                                  <a:pt x="241" y="99"/>
                                </a:moveTo>
                                <a:cubicBezTo>
                                  <a:pt x="242" y="103"/>
                                  <a:pt x="243" y="108"/>
                                  <a:pt x="244" y="112"/>
                                </a:cubicBezTo>
                                <a:cubicBezTo>
                                  <a:pt x="244" y="113"/>
                                  <a:pt x="244" y="114"/>
                                  <a:pt x="244" y="115"/>
                                </a:cubicBezTo>
                                <a:cubicBezTo>
                                  <a:pt x="243" y="110"/>
                                  <a:pt x="241" y="105"/>
                                  <a:pt x="240" y="100"/>
                                </a:cubicBezTo>
                                <a:cubicBezTo>
                                  <a:pt x="240" y="99"/>
                                  <a:pt x="240" y="99"/>
                                  <a:pt x="240" y="98"/>
                                </a:cubicBezTo>
                                <a:cubicBezTo>
                                  <a:pt x="239" y="96"/>
                                  <a:pt x="238" y="94"/>
                                  <a:pt x="238" y="92"/>
                                </a:cubicBezTo>
                                <a:cubicBezTo>
                                  <a:pt x="239" y="94"/>
                                  <a:pt x="240" y="97"/>
                                  <a:pt x="241" y="99"/>
                                </a:cubicBezTo>
                                <a:close/>
                                <a:moveTo>
                                  <a:pt x="235" y="172"/>
                                </a:moveTo>
                                <a:cubicBezTo>
                                  <a:pt x="235" y="173"/>
                                  <a:pt x="234" y="175"/>
                                  <a:pt x="233" y="176"/>
                                </a:cubicBezTo>
                                <a:cubicBezTo>
                                  <a:pt x="232" y="178"/>
                                  <a:pt x="231" y="180"/>
                                  <a:pt x="230" y="182"/>
                                </a:cubicBezTo>
                                <a:cubicBezTo>
                                  <a:pt x="230" y="181"/>
                                  <a:pt x="230" y="180"/>
                                  <a:pt x="230" y="180"/>
                                </a:cubicBezTo>
                                <a:cubicBezTo>
                                  <a:pt x="232" y="177"/>
                                  <a:pt x="234" y="173"/>
                                  <a:pt x="235" y="170"/>
                                </a:cubicBezTo>
                                <a:cubicBezTo>
                                  <a:pt x="235" y="171"/>
                                  <a:pt x="235" y="171"/>
                                  <a:pt x="235" y="171"/>
                                </a:cubicBezTo>
                                <a:cubicBezTo>
                                  <a:pt x="235" y="172"/>
                                  <a:pt x="235" y="172"/>
                                  <a:pt x="235" y="172"/>
                                </a:cubicBezTo>
                                <a:close/>
                                <a:moveTo>
                                  <a:pt x="235" y="161"/>
                                </a:moveTo>
                                <a:cubicBezTo>
                                  <a:pt x="234" y="164"/>
                                  <a:pt x="234" y="167"/>
                                  <a:pt x="233" y="170"/>
                                </a:cubicBezTo>
                                <a:cubicBezTo>
                                  <a:pt x="233" y="171"/>
                                  <a:pt x="232" y="172"/>
                                  <a:pt x="232" y="172"/>
                                </a:cubicBezTo>
                                <a:cubicBezTo>
                                  <a:pt x="232" y="171"/>
                                  <a:pt x="232" y="170"/>
                                  <a:pt x="233" y="168"/>
                                </a:cubicBezTo>
                                <a:cubicBezTo>
                                  <a:pt x="233" y="168"/>
                                  <a:pt x="233" y="168"/>
                                  <a:pt x="232" y="168"/>
                                </a:cubicBezTo>
                                <a:cubicBezTo>
                                  <a:pt x="233" y="167"/>
                                  <a:pt x="233" y="167"/>
                                  <a:pt x="233" y="166"/>
                                </a:cubicBezTo>
                                <a:cubicBezTo>
                                  <a:pt x="234" y="165"/>
                                  <a:pt x="233" y="165"/>
                                  <a:pt x="233" y="165"/>
                                </a:cubicBezTo>
                                <a:cubicBezTo>
                                  <a:pt x="233" y="164"/>
                                  <a:pt x="234" y="163"/>
                                  <a:pt x="235" y="161"/>
                                </a:cubicBezTo>
                                <a:close/>
                                <a:moveTo>
                                  <a:pt x="234" y="158"/>
                                </a:moveTo>
                                <a:cubicBezTo>
                                  <a:pt x="235" y="156"/>
                                  <a:pt x="236" y="154"/>
                                  <a:pt x="236" y="152"/>
                                </a:cubicBezTo>
                                <a:cubicBezTo>
                                  <a:pt x="236" y="153"/>
                                  <a:pt x="236" y="155"/>
                                  <a:pt x="236" y="156"/>
                                </a:cubicBezTo>
                                <a:cubicBezTo>
                                  <a:pt x="235" y="157"/>
                                  <a:pt x="234" y="157"/>
                                  <a:pt x="234" y="158"/>
                                </a:cubicBezTo>
                                <a:close/>
                                <a:moveTo>
                                  <a:pt x="231" y="154"/>
                                </a:moveTo>
                                <a:cubicBezTo>
                                  <a:pt x="231" y="154"/>
                                  <a:pt x="231" y="154"/>
                                  <a:pt x="231" y="154"/>
                                </a:cubicBezTo>
                                <a:cubicBezTo>
                                  <a:pt x="230" y="155"/>
                                  <a:pt x="229" y="156"/>
                                  <a:pt x="229" y="157"/>
                                </a:cubicBezTo>
                                <a:cubicBezTo>
                                  <a:pt x="229" y="154"/>
                                  <a:pt x="229" y="152"/>
                                  <a:pt x="229" y="150"/>
                                </a:cubicBezTo>
                                <a:cubicBezTo>
                                  <a:pt x="232" y="139"/>
                                  <a:pt x="233" y="126"/>
                                  <a:pt x="232" y="114"/>
                                </a:cubicBezTo>
                                <a:cubicBezTo>
                                  <a:pt x="233" y="116"/>
                                  <a:pt x="234" y="117"/>
                                  <a:pt x="234" y="118"/>
                                </a:cubicBezTo>
                                <a:cubicBezTo>
                                  <a:pt x="233" y="130"/>
                                  <a:pt x="233" y="142"/>
                                  <a:pt x="231" y="154"/>
                                </a:cubicBezTo>
                                <a:close/>
                                <a:moveTo>
                                  <a:pt x="201" y="205"/>
                                </a:moveTo>
                                <a:cubicBezTo>
                                  <a:pt x="201" y="204"/>
                                  <a:pt x="202" y="203"/>
                                  <a:pt x="203" y="203"/>
                                </a:cubicBezTo>
                                <a:cubicBezTo>
                                  <a:pt x="203" y="202"/>
                                  <a:pt x="203" y="202"/>
                                  <a:pt x="203" y="202"/>
                                </a:cubicBezTo>
                                <a:cubicBezTo>
                                  <a:pt x="205" y="200"/>
                                  <a:pt x="206" y="199"/>
                                  <a:pt x="208" y="197"/>
                                </a:cubicBezTo>
                                <a:cubicBezTo>
                                  <a:pt x="208" y="198"/>
                                  <a:pt x="207" y="198"/>
                                  <a:pt x="207" y="198"/>
                                </a:cubicBezTo>
                                <a:cubicBezTo>
                                  <a:pt x="205" y="201"/>
                                  <a:pt x="203" y="203"/>
                                  <a:pt x="201" y="205"/>
                                </a:cubicBezTo>
                                <a:close/>
                                <a:moveTo>
                                  <a:pt x="97" y="227"/>
                                </a:moveTo>
                                <a:cubicBezTo>
                                  <a:pt x="98" y="227"/>
                                  <a:pt x="98" y="227"/>
                                  <a:pt x="99" y="227"/>
                                </a:cubicBezTo>
                                <a:cubicBezTo>
                                  <a:pt x="101" y="228"/>
                                  <a:pt x="102" y="229"/>
                                  <a:pt x="104" y="229"/>
                                </a:cubicBezTo>
                                <a:cubicBezTo>
                                  <a:pt x="106" y="231"/>
                                  <a:pt x="108" y="232"/>
                                  <a:pt x="110" y="233"/>
                                </a:cubicBezTo>
                                <a:cubicBezTo>
                                  <a:pt x="110" y="233"/>
                                  <a:pt x="109" y="233"/>
                                  <a:pt x="109" y="233"/>
                                </a:cubicBezTo>
                                <a:cubicBezTo>
                                  <a:pt x="105" y="231"/>
                                  <a:pt x="101" y="229"/>
                                  <a:pt x="97" y="227"/>
                                </a:cubicBezTo>
                                <a:close/>
                                <a:moveTo>
                                  <a:pt x="103" y="237"/>
                                </a:moveTo>
                                <a:cubicBezTo>
                                  <a:pt x="102" y="237"/>
                                  <a:pt x="101" y="237"/>
                                  <a:pt x="100" y="237"/>
                                </a:cubicBezTo>
                                <a:cubicBezTo>
                                  <a:pt x="100" y="237"/>
                                  <a:pt x="100" y="237"/>
                                  <a:pt x="100" y="237"/>
                                </a:cubicBezTo>
                                <a:cubicBezTo>
                                  <a:pt x="100" y="237"/>
                                  <a:pt x="100" y="236"/>
                                  <a:pt x="100" y="236"/>
                                </a:cubicBezTo>
                                <a:cubicBezTo>
                                  <a:pt x="100" y="236"/>
                                  <a:pt x="100" y="236"/>
                                  <a:pt x="100" y="236"/>
                                </a:cubicBezTo>
                                <a:cubicBezTo>
                                  <a:pt x="101" y="237"/>
                                  <a:pt x="102" y="237"/>
                                  <a:pt x="103" y="237"/>
                                </a:cubicBezTo>
                                <a:close/>
                                <a:moveTo>
                                  <a:pt x="75" y="232"/>
                                </a:moveTo>
                                <a:cubicBezTo>
                                  <a:pt x="74" y="232"/>
                                  <a:pt x="74" y="232"/>
                                  <a:pt x="74" y="232"/>
                                </a:cubicBezTo>
                                <a:cubicBezTo>
                                  <a:pt x="75" y="232"/>
                                  <a:pt x="75" y="232"/>
                                  <a:pt x="76" y="232"/>
                                </a:cubicBezTo>
                                <a:cubicBezTo>
                                  <a:pt x="78" y="233"/>
                                  <a:pt x="79" y="234"/>
                                  <a:pt x="81" y="235"/>
                                </a:cubicBezTo>
                                <a:cubicBezTo>
                                  <a:pt x="81" y="235"/>
                                  <a:pt x="81" y="235"/>
                                  <a:pt x="82" y="235"/>
                                </a:cubicBezTo>
                                <a:cubicBezTo>
                                  <a:pt x="79" y="234"/>
                                  <a:pt x="77" y="233"/>
                                  <a:pt x="75" y="232"/>
                                </a:cubicBezTo>
                                <a:close/>
                                <a:moveTo>
                                  <a:pt x="82" y="241"/>
                                </a:moveTo>
                                <a:cubicBezTo>
                                  <a:pt x="82" y="241"/>
                                  <a:pt x="83" y="241"/>
                                  <a:pt x="83" y="241"/>
                                </a:cubicBezTo>
                                <a:cubicBezTo>
                                  <a:pt x="83" y="241"/>
                                  <a:pt x="83" y="241"/>
                                  <a:pt x="83" y="241"/>
                                </a:cubicBezTo>
                                <a:cubicBezTo>
                                  <a:pt x="84" y="241"/>
                                  <a:pt x="84" y="241"/>
                                  <a:pt x="84" y="242"/>
                                </a:cubicBezTo>
                                <a:cubicBezTo>
                                  <a:pt x="83" y="241"/>
                                  <a:pt x="83" y="241"/>
                                  <a:pt x="82" y="241"/>
                                </a:cubicBezTo>
                                <a:cubicBezTo>
                                  <a:pt x="82" y="241"/>
                                  <a:pt x="81" y="241"/>
                                  <a:pt x="81" y="240"/>
                                </a:cubicBezTo>
                                <a:cubicBezTo>
                                  <a:pt x="81" y="241"/>
                                  <a:pt x="81" y="241"/>
                                  <a:pt x="82" y="241"/>
                                </a:cubicBezTo>
                                <a:close/>
                                <a:moveTo>
                                  <a:pt x="72" y="229"/>
                                </a:moveTo>
                                <a:cubicBezTo>
                                  <a:pt x="72" y="229"/>
                                  <a:pt x="72" y="228"/>
                                  <a:pt x="71" y="228"/>
                                </a:cubicBezTo>
                                <a:cubicBezTo>
                                  <a:pt x="72" y="228"/>
                                  <a:pt x="72" y="228"/>
                                  <a:pt x="73" y="229"/>
                                </a:cubicBezTo>
                                <a:cubicBezTo>
                                  <a:pt x="74" y="229"/>
                                  <a:pt x="74" y="230"/>
                                  <a:pt x="75" y="230"/>
                                </a:cubicBezTo>
                                <a:cubicBezTo>
                                  <a:pt x="74" y="230"/>
                                  <a:pt x="73" y="229"/>
                                  <a:pt x="72" y="229"/>
                                </a:cubicBezTo>
                                <a:close/>
                                <a:moveTo>
                                  <a:pt x="73" y="237"/>
                                </a:moveTo>
                                <a:cubicBezTo>
                                  <a:pt x="73" y="237"/>
                                  <a:pt x="73" y="237"/>
                                  <a:pt x="73" y="237"/>
                                </a:cubicBezTo>
                                <a:cubicBezTo>
                                  <a:pt x="71" y="236"/>
                                  <a:pt x="68" y="235"/>
                                  <a:pt x="66" y="234"/>
                                </a:cubicBezTo>
                                <a:cubicBezTo>
                                  <a:pt x="68" y="235"/>
                                  <a:pt x="71" y="236"/>
                                  <a:pt x="73" y="237"/>
                                </a:cubicBezTo>
                                <a:close/>
                                <a:moveTo>
                                  <a:pt x="35" y="201"/>
                                </a:moveTo>
                                <a:cubicBezTo>
                                  <a:pt x="35" y="201"/>
                                  <a:pt x="35" y="200"/>
                                  <a:pt x="35" y="200"/>
                                </a:cubicBezTo>
                                <a:cubicBezTo>
                                  <a:pt x="35" y="200"/>
                                  <a:pt x="35" y="201"/>
                                  <a:pt x="35" y="201"/>
                                </a:cubicBezTo>
                                <a:cubicBezTo>
                                  <a:pt x="36" y="201"/>
                                  <a:pt x="36" y="202"/>
                                  <a:pt x="37" y="202"/>
                                </a:cubicBezTo>
                                <a:cubicBezTo>
                                  <a:pt x="37" y="203"/>
                                  <a:pt x="37" y="203"/>
                                  <a:pt x="37" y="203"/>
                                </a:cubicBezTo>
                                <a:cubicBezTo>
                                  <a:pt x="38" y="203"/>
                                  <a:pt x="38" y="203"/>
                                  <a:pt x="38" y="203"/>
                                </a:cubicBezTo>
                                <a:cubicBezTo>
                                  <a:pt x="38" y="204"/>
                                  <a:pt x="39" y="205"/>
                                  <a:pt x="40" y="206"/>
                                </a:cubicBezTo>
                                <a:cubicBezTo>
                                  <a:pt x="41" y="207"/>
                                  <a:pt x="42" y="208"/>
                                  <a:pt x="43" y="209"/>
                                </a:cubicBezTo>
                                <a:cubicBezTo>
                                  <a:pt x="41" y="208"/>
                                  <a:pt x="40" y="207"/>
                                  <a:pt x="39" y="206"/>
                                </a:cubicBezTo>
                                <a:cubicBezTo>
                                  <a:pt x="38" y="205"/>
                                  <a:pt x="36" y="203"/>
                                  <a:pt x="35" y="202"/>
                                </a:cubicBezTo>
                                <a:cubicBezTo>
                                  <a:pt x="35" y="201"/>
                                  <a:pt x="35" y="201"/>
                                  <a:pt x="35" y="201"/>
                                </a:cubicBezTo>
                                <a:close/>
                                <a:moveTo>
                                  <a:pt x="37" y="197"/>
                                </a:moveTo>
                                <a:cubicBezTo>
                                  <a:pt x="37" y="197"/>
                                  <a:pt x="37" y="197"/>
                                  <a:pt x="38" y="197"/>
                                </a:cubicBezTo>
                                <a:cubicBezTo>
                                  <a:pt x="39" y="200"/>
                                  <a:pt x="41" y="202"/>
                                  <a:pt x="43" y="204"/>
                                </a:cubicBezTo>
                                <a:cubicBezTo>
                                  <a:pt x="42" y="203"/>
                                  <a:pt x="40" y="201"/>
                                  <a:pt x="39" y="200"/>
                                </a:cubicBezTo>
                                <a:cubicBezTo>
                                  <a:pt x="38" y="199"/>
                                  <a:pt x="38" y="198"/>
                                  <a:pt x="37" y="197"/>
                                </a:cubicBezTo>
                                <a:close/>
                                <a:moveTo>
                                  <a:pt x="25" y="144"/>
                                </a:moveTo>
                                <a:cubicBezTo>
                                  <a:pt x="25" y="142"/>
                                  <a:pt x="24" y="140"/>
                                  <a:pt x="24" y="138"/>
                                </a:cubicBezTo>
                                <a:cubicBezTo>
                                  <a:pt x="24" y="138"/>
                                  <a:pt x="24" y="138"/>
                                  <a:pt x="24" y="138"/>
                                </a:cubicBezTo>
                                <a:cubicBezTo>
                                  <a:pt x="25" y="140"/>
                                  <a:pt x="26" y="143"/>
                                  <a:pt x="27" y="145"/>
                                </a:cubicBezTo>
                                <a:cubicBezTo>
                                  <a:pt x="27" y="146"/>
                                  <a:pt x="27" y="146"/>
                                  <a:pt x="27" y="146"/>
                                </a:cubicBezTo>
                                <a:cubicBezTo>
                                  <a:pt x="27" y="147"/>
                                  <a:pt x="27" y="147"/>
                                  <a:pt x="27" y="147"/>
                                </a:cubicBezTo>
                                <a:cubicBezTo>
                                  <a:pt x="28" y="148"/>
                                  <a:pt x="28" y="148"/>
                                  <a:pt x="28" y="148"/>
                                </a:cubicBezTo>
                                <a:cubicBezTo>
                                  <a:pt x="28" y="149"/>
                                  <a:pt x="28" y="150"/>
                                  <a:pt x="28" y="151"/>
                                </a:cubicBezTo>
                                <a:cubicBezTo>
                                  <a:pt x="27" y="149"/>
                                  <a:pt x="26" y="146"/>
                                  <a:pt x="25" y="144"/>
                                </a:cubicBezTo>
                                <a:close/>
                                <a:moveTo>
                                  <a:pt x="28" y="177"/>
                                </a:moveTo>
                                <a:cubicBezTo>
                                  <a:pt x="27" y="176"/>
                                  <a:pt x="26" y="174"/>
                                  <a:pt x="26" y="173"/>
                                </a:cubicBezTo>
                                <a:cubicBezTo>
                                  <a:pt x="26" y="173"/>
                                  <a:pt x="26" y="173"/>
                                  <a:pt x="26" y="173"/>
                                </a:cubicBezTo>
                                <a:cubicBezTo>
                                  <a:pt x="26" y="172"/>
                                  <a:pt x="26" y="172"/>
                                  <a:pt x="26" y="172"/>
                                </a:cubicBezTo>
                                <a:cubicBezTo>
                                  <a:pt x="27" y="173"/>
                                  <a:pt x="27" y="175"/>
                                  <a:pt x="28" y="177"/>
                                </a:cubicBezTo>
                                <a:close/>
                                <a:moveTo>
                                  <a:pt x="25" y="61"/>
                                </a:moveTo>
                                <a:cubicBezTo>
                                  <a:pt x="24" y="61"/>
                                  <a:pt x="24" y="61"/>
                                  <a:pt x="24" y="61"/>
                                </a:cubicBezTo>
                                <a:cubicBezTo>
                                  <a:pt x="25" y="60"/>
                                  <a:pt x="26" y="59"/>
                                  <a:pt x="27" y="58"/>
                                </a:cubicBezTo>
                                <a:cubicBezTo>
                                  <a:pt x="27" y="58"/>
                                  <a:pt x="27" y="58"/>
                                  <a:pt x="27" y="58"/>
                                </a:cubicBezTo>
                                <a:cubicBezTo>
                                  <a:pt x="26" y="59"/>
                                  <a:pt x="26" y="60"/>
                                  <a:pt x="25" y="61"/>
                                </a:cubicBezTo>
                                <a:close/>
                                <a:moveTo>
                                  <a:pt x="27" y="62"/>
                                </a:moveTo>
                                <a:cubicBezTo>
                                  <a:pt x="26" y="63"/>
                                  <a:pt x="25" y="64"/>
                                  <a:pt x="25" y="66"/>
                                </a:cubicBezTo>
                                <a:cubicBezTo>
                                  <a:pt x="25" y="64"/>
                                  <a:pt x="26" y="63"/>
                                  <a:pt x="26" y="62"/>
                                </a:cubicBezTo>
                                <a:cubicBezTo>
                                  <a:pt x="27" y="62"/>
                                  <a:pt x="27" y="62"/>
                                  <a:pt x="27" y="62"/>
                                </a:cubicBezTo>
                                <a:close/>
                                <a:moveTo>
                                  <a:pt x="25" y="68"/>
                                </a:moveTo>
                                <a:cubicBezTo>
                                  <a:pt x="26" y="66"/>
                                  <a:pt x="27" y="63"/>
                                  <a:pt x="29" y="61"/>
                                </a:cubicBezTo>
                                <a:cubicBezTo>
                                  <a:pt x="30" y="61"/>
                                  <a:pt x="31" y="60"/>
                                  <a:pt x="32" y="59"/>
                                </a:cubicBezTo>
                                <a:cubicBezTo>
                                  <a:pt x="32" y="60"/>
                                  <a:pt x="32" y="61"/>
                                  <a:pt x="31" y="62"/>
                                </a:cubicBezTo>
                                <a:cubicBezTo>
                                  <a:pt x="30" y="63"/>
                                  <a:pt x="29" y="64"/>
                                  <a:pt x="28" y="66"/>
                                </a:cubicBezTo>
                                <a:cubicBezTo>
                                  <a:pt x="27" y="66"/>
                                  <a:pt x="26" y="67"/>
                                  <a:pt x="25" y="68"/>
                                </a:cubicBezTo>
                                <a:close/>
                                <a:moveTo>
                                  <a:pt x="25" y="69"/>
                                </a:moveTo>
                                <a:cubicBezTo>
                                  <a:pt x="23" y="71"/>
                                  <a:pt x="22" y="73"/>
                                  <a:pt x="20" y="75"/>
                                </a:cubicBezTo>
                                <a:cubicBezTo>
                                  <a:pt x="21" y="73"/>
                                  <a:pt x="22" y="72"/>
                                  <a:pt x="23" y="70"/>
                                </a:cubicBezTo>
                                <a:cubicBezTo>
                                  <a:pt x="24" y="70"/>
                                  <a:pt x="24" y="69"/>
                                  <a:pt x="25" y="69"/>
                                </a:cubicBezTo>
                                <a:close/>
                                <a:moveTo>
                                  <a:pt x="110" y="12"/>
                                </a:moveTo>
                                <a:cubicBezTo>
                                  <a:pt x="110" y="12"/>
                                  <a:pt x="109" y="12"/>
                                  <a:pt x="109" y="12"/>
                                </a:cubicBezTo>
                                <a:cubicBezTo>
                                  <a:pt x="109" y="11"/>
                                  <a:pt x="109" y="11"/>
                                  <a:pt x="110" y="11"/>
                                </a:cubicBezTo>
                                <a:cubicBezTo>
                                  <a:pt x="112" y="11"/>
                                  <a:pt x="113" y="11"/>
                                  <a:pt x="115" y="12"/>
                                </a:cubicBezTo>
                                <a:cubicBezTo>
                                  <a:pt x="112" y="13"/>
                                  <a:pt x="110" y="14"/>
                                  <a:pt x="107" y="15"/>
                                </a:cubicBezTo>
                                <a:cubicBezTo>
                                  <a:pt x="107" y="15"/>
                                  <a:pt x="107" y="15"/>
                                  <a:pt x="106" y="15"/>
                                </a:cubicBezTo>
                                <a:cubicBezTo>
                                  <a:pt x="108" y="14"/>
                                  <a:pt x="109" y="14"/>
                                  <a:pt x="110" y="13"/>
                                </a:cubicBezTo>
                                <a:cubicBezTo>
                                  <a:pt x="111" y="13"/>
                                  <a:pt x="111" y="12"/>
                                  <a:pt x="110" y="12"/>
                                </a:cubicBezTo>
                                <a:close/>
                                <a:moveTo>
                                  <a:pt x="122" y="39"/>
                                </a:moveTo>
                                <a:cubicBezTo>
                                  <a:pt x="126" y="38"/>
                                  <a:pt x="129" y="37"/>
                                  <a:pt x="133" y="36"/>
                                </a:cubicBezTo>
                                <a:cubicBezTo>
                                  <a:pt x="135" y="36"/>
                                  <a:pt x="137" y="36"/>
                                  <a:pt x="140" y="36"/>
                                </a:cubicBezTo>
                                <a:cubicBezTo>
                                  <a:pt x="137" y="37"/>
                                  <a:pt x="134" y="39"/>
                                  <a:pt x="132" y="40"/>
                                </a:cubicBezTo>
                                <a:cubicBezTo>
                                  <a:pt x="127" y="41"/>
                                  <a:pt x="122" y="41"/>
                                  <a:pt x="117" y="41"/>
                                </a:cubicBezTo>
                                <a:cubicBezTo>
                                  <a:pt x="119" y="39"/>
                                  <a:pt x="120" y="38"/>
                                  <a:pt x="121" y="36"/>
                                </a:cubicBezTo>
                                <a:cubicBezTo>
                                  <a:pt x="122" y="36"/>
                                  <a:pt x="123" y="36"/>
                                  <a:pt x="123" y="36"/>
                                </a:cubicBezTo>
                                <a:cubicBezTo>
                                  <a:pt x="123" y="36"/>
                                  <a:pt x="122" y="37"/>
                                  <a:pt x="122" y="37"/>
                                </a:cubicBezTo>
                                <a:cubicBezTo>
                                  <a:pt x="121" y="38"/>
                                  <a:pt x="121" y="39"/>
                                  <a:pt x="122" y="39"/>
                                </a:cubicBezTo>
                                <a:close/>
                                <a:moveTo>
                                  <a:pt x="125" y="36"/>
                                </a:moveTo>
                                <a:cubicBezTo>
                                  <a:pt x="126" y="36"/>
                                  <a:pt x="126" y="36"/>
                                  <a:pt x="127" y="36"/>
                                </a:cubicBezTo>
                                <a:cubicBezTo>
                                  <a:pt x="127" y="36"/>
                                  <a:pt x="128" y="36"/>
                                  <a:pt x="128" y="36"/>
                                </a:cubicBezTo>
                                <a:cubicBezTo>
                                  <a:pt x="127" y="36"/>
                                  <a:pt x="126" y="36"/>
                                  <a:pt x="125" y="36"/>
                                </a:cubicBezTo>
                                <a:close/>
                                <a:moveTo>
                                  <a:pt x="129" y="31"/>
                                </a:moveTo>
                                <a:cubicBezTo>
                                  <a:pt x="129" y="31"/>
                                  <a:pt x="129" y="31"/>
                                  <a:pt x="130" y="31"/>
                                </a:cubicBezTo>
                                <a:cubicBezTo>
                                  <a:pt x="130" y="31"/>
                                  <a:pt x="131" y="31"/>
                                  <a:pt x="131" y="31"/>
                                </a:cubicBezTo>
                                <a:cubicBezTo>
                                  <a:pt x="131" y="31"/>
                                  <a:pt x="131" y="31"/>
                                  <a:pt x="130" y="31"/>
                                </a:cubicBezTo>
                                <a:cubicBezTo>
                                  <a:pt x="130" y="31"/>
                                  <a:pt x="130" y="31"/>
                                  <a:pt x="129" y="31"/>
                                </a:cubicBezTo>
                                <a:cubicBezTo>
                                  <a:pt x="129" y="31"/>
                                  <a:pt x="129" y="31"/>
                                  <a:pt x="129" y="31"/>
                                </a:cubicBezTo>
                                <a:close/>
                                <a:moveTo>
                                  <a:pt x="128" y="18"/>
                                </a:moveTo>
                                <a:cubicBezTo>
                                  <a:pt x="129" y="17"/>
                                  <a:pt x="130" y="17"/>
                                  <a:pt x="131" y="16"/>
                                </a:cubicBezTo>
                                <a:cubicBezTo>
                                  <a:pt x="131" y="16"/>
                                  <a:pt x="132" y="16"/>
                                  <a:pt x="133" y="17"/>
                                </a:cubicBezTo>
                                <a:cubicBezTo>
                                  <a:pt x="132" y="17"/>
                                  <a:pt x="131" y="18"/>
                                  <a:pt x="130" y="18"/>
                                </a:cubicBezTo>
                                <a:cubicBezTo>
                                  <a:pt x="129" y="18"/>
                                  <a:pt x="128" y="18"/>
                                  <a:pt x="128" y="18"/>
                                </a:cubicBezTo>
                                <a:close/>
                                <a:moveTo>
                                  <a:pt x="129" y="22"/>
                                </a:moveTo>
                                <a:cubicBezTo>
                                  <a:pt x="129" y="22"/>
                                  <a:pt x="128" y="23"/>
                                  <a:pt x="128" y="23"/>
                                </a:cubicBezTo>
                                <a:cubicBezTo>
                                  <a:pt x="127" y="23"/>
                                  <a:pt x="127" y="23"/>
                                  <a:pt x="127" y="23"/>
                                </a:cubicBezTo>
                                <a:cubicBezTo>
                                  <a:pt x="127" y="23"/>
                                  <a:pt x="128" y="22"/>
                                  <a:pt x="129" y="22"/>
                                </a:cubicBezTo>
                                <a:cubicBezTo>
                                  <a:pt x="129" y="22"/>
                                  <a:pt x="129" y="22"/>
                                  <a:pt x="129" y="22"/>
                                </a:cubicBezTo>
                                <a:close/>
                                <a:moveTo>
                                  <a:pt x="132" y="22"/>
                                </a:moveTo>
                                <a:cubicBezTo>
                                  <a:pt x="132" y="22"/>
                                  <a:pt x="133" y="22"/>
                                  <a:pt x="133" y="22"/>
                                </a:cubicBezTo>
                                <a:cubicBezTo>
                                  <a:pt x="135" y="23"/>
                                  <a:pt x="137" y="24"/>
                                  <a:pt x="140" y="24"/>
                                </a:cubicBezTo>
                                <a:cubicBezTo>
                                  <a:pt x="139" y="24"/>
                                  <a:pt x="139" y="24"/>
                                  <a:pt x="139" y="24"/>
                                </a:cubicBezTo>
                                <a:cubicBezTo>
                                  <a:pt x="138" y="24"/>
                                  <a:pt x="137" y="24"/>
                                  <a:pt x="136" y="24"/>
                                </a:cubicBezTo>
                                <a:cubicBezTo>
                                  <a:pt x="134" y="24"/>
                                  <a:pt x="132" y="24"/>
                                  <a:pt x="130" y="23"/>
                                </a:cubicBezTo>
                                <a:cubicBezTo>
                                  <a:pt x="131" y="23"/>
                                  <a:pt x="131" y="23"/>
                                  <a:pt x="132" y="22"/>
                                </a:cubicBezTo>
                                <a:close/>
                                <a:moveTo>
                                  <a:pt x="163" y="18"/>
                                </a:moveTo>
                                <a:cubicBezTo>
                                  <a:pt x="163" y="17"/>
                                  <a:pt x="162" y="17"/>
                                  <a:pt x="162" y="17"/>
                                </a:cubicBezTo>
                                <a:cubicBezTo>
                                  <a:pt x="164" y="17"/>
                                  <a:pt x="165" y="18"/>
                                  <a:pt x="167" y="19"/>
                                </a:cubicBezTo>
                                <a:cubicBezTo>
                                  <a:pt x="167" y="19"/>
                                  <a:pt x="168" y="20"/>
                                  <a:pt x="168" y="20"/>
                                </a:cubicBezTo>
                                <a:cubicBezTo>
                                  <a:pt x="167" y="19"/>
                                  <a:pt x="165" y="18"/>
                                  <a:pt x="163" y="18"/>
                                </a:cubicBezTo>
                                <a:close/>
                                <a:moveTo>
                                  <a:pt x="178" y="27"/>
                                </a:moveTo>
                                <a:cubicBezTo>
                                  <a:pt x="174" y="25"/>
                                  <a:pt x="170" y="23"/>
                                  <a:pt x="165" y="21"/>
                                </a:cubicBezTo>
                                <a:cubicBezTo>
                                  <a:pt x="165" y="21"/>
                                  <a:pt x="166" y="21"/>
                                  <a:pt x="166" y="20"/>
                                </a:cubicBezTo>
                                <a:cubicBezTo>
                                  <a:pt x="170" y="22"/>
                                  <a:pt x="174" y="24"/>
                                  <a:pt x="178" y="27"/>
                                </a:cubicBezTo>
                                <a:close/>
                                <a:moveTo>
                                  <a:pt x="164" y="22"/>
                                </a:moveTo>
                                <a:cubicBezTo>
                                  <a:pt x="164" y="22"/>
                                  <a:pt x="164" y="22"/>
                                  <a:pt x="164" y="23"/>
                                </a:cubicBezTo>
                                <a:cubicBezTo>
                                  <a:pt x="164" y="23"/>
                                  <a:pt x="164" y="23"/>
                                  <a:pt x="164" y="23"/>
                                </a:cubicBezTo>
                                <a:cubicBezTo>
                                  <a:pt x="163" y="23"/>
                                  <a:pt x="161" y="24"/>
                                  <a:pt x="160" y="24"/>
                                </a:cubicBezTo>
                                <a:cubicBezTo>
                                  <a:pt x="160" y="24"/>
                                  <a:pt x="160" y="24"/>
                                  <a:pt x="160" y="24"/>
                                </a:cubicBezTo>
                                <a:cubicBezTo>
                                  <a:pt x="160" y="24"/>
                                  <a:pt x="160" y="23"/>
                                  <a:pt x="159" y="23"/>
                                </a:cubicBezTo>
                                <a:cubicBezTo>
                                  <a:pt x="158" y="23"/>
                                  <a:pt x="158" y="23"/>
                                  <a:pt x="157" y="24"/>
                                </a:cubicBezTo>
                                <a:cubicBezTo>
                                  <a:pt x="155" y="23"/>
                                  <a:pt x="154" y="23"/>
                                  <a:pt x="152" y="22"/>
                                </a:cubicBezTo>
                                <a:cubicBezTo>
                                  <a:pt x="152" y="22"/>
                                  <a:pt x="151" y="22"/>
                                  <a:pt x="150" y="21"/>
                                </a:cubicBezTo>
                                <a:cubicBezTo>
                                  <a:pt x="152" y="20"/>
                                  <a:pt x="153" y="20"/>
                                  <a:pt x="155" y="19"/>
                                </a:cubicBezTo>
                                <a:cubicBezTo>
                                  <a:pt x="158" y="20"/>
                                  <a:pt x="161" y="21"/>
                                  <a:pt x="164" y="22"/>
                                </a:cubicBezTo>
                                <a:close/>
                                <a:moveTo>
                                  <a:pt x="193" y="49"/>
                                </a:moveTo>
                                <a:cubicBezTo>
                                  <a:pt x="193" y="49"/>
                                  <a:pt x="194" y="49"/>
                                  <a:pt x="194" y="49"/>
                                </a:cubicBezTo>
                                <a:cubicBezTo>
                                  <a:pt x="195" y="51"/>
                                  <a:pt x="196" y="52"/>
                                  <a:pt x="198" y="54"/>
                                </a:cubicBezTo>
                                <a:cubicBezTo>
                                  <a:pt x="195" y="52"/>
                                  <a:pt x="193" y="51"/>
                                  <a:pt x="191" y="49"/>
                                </a:cubicBezTo>
                                <a:cubicBezTo>
                                  <a:pt x="192" y="49"/>
                                  <a:pt x="192" y="49"/>
                                  <a:pt x="193" y="49"/>
                                </a:cubicBezTo>
                                <a:close/>
                                <a:moveTo>
                                  <a:pt x="192" y="43"/>
                                </a:moveTo>
                                <a:cubicBezTo>
                                  <a:pt x="192" y="43"/>
                                  <a:pt x="193" y="43"/>
                                  <a:pt x="193" y="42"/>
                                </a:cubicBezTo>
                                <a:cubicBezTo>
                                  <a:pt x="193" y="43"/>
                                  <a:pt x="194" y="44"/>
                                  <a:pt x="195" y="45"/>
                                </a:cubicBezTo>
                                <a:cubicBezTo>
                                  <a:pt x="194" y="44"/>
                                  <a:pt x="193" y="43"/>
                                  <a:pt x="192" y="43"/>
                                </a:cubicBezTo>
                                <a:close/>
                                <a:moveTo>
                                  <a:pt x="229" y="141"/>
                                </a:moveTo>
                                <a:cubicBezTo>
                                  <a:pt x="230" y="132"/>
                                  <a:pt x="230" y="122"/>
                                  <a:pt x="230" y="113"/>
                                </a:cubicBezTo>
                                <a:cubicBezTo>
                                  <a:pt x="231" y="113"/>
                                  <a:pt x="231" y="113"/>
                                  <a:pt x="231" y="113"/>
                                </a:cubicBezTo>
                                <a:cubicBezTo>
                                  <a:pt x="231" y="122"/>
                                  <a:pt x="231" y="132"/>
                                  <a:pt x="229" y="141"/>
                                </a:cubicBezTo>
                                <a:close/>
                                <a:moveTo>
                                  <a:pt x="231" y="101"/>
                                </a:moveTo>
                                <a:cubicBezTo>
                                  <a:pt x="231" y="102"/>
                                  <a:pt x="231" y="103"/>
                                  <a:pt x="232" y="103"/>
                                </a:cubicBezTo>
                                <a:cubicBezTo>
                                  <a:pt x="232" y="103"/>
                                  <a:pt x="231" y="104"/>
                                  <a:pt x="231" y="104"/>
                                </a:cubicBezTo>
                                <a:cubicBezTo>
                                  <a:pt x="231" y="103"/>
                                  <a:pt x="231" y="102"/>
                                  <a:pt x="231" y="101"/>
                                </a:cubicBezTo>
                                <a:close/>
                                <a:moveTo>
                                  <a:pt x="229" y="97"/>
                                </a:moveTo>
                                <a:cubicBezTo>
                                  <a:pt x="229" y="98"/>
                                  <a:pt x="229" y="99"/>
                                  <a:pt x="230" y="99"/>
                                </a:cubicBezTo>
                                <a:cubicBezTo>
                                  <a:pt x="230" y="99"/>
                                  <a:pt x="229" y="99"/>
                                  <a:pt x="229" y="99"/>
                                </a:cubicBezTo>
                                <a:cubicBezTo>
                                  <a:pt x="229" y="99"/>
                                  <a:pt x="229" y="100"/>
                                  <a:pt x="228" y="100"/>
                                </a:cubicBezTo>
                                <a:cubicBezTo>
                                  <a:pt x="228" y="99"/>
                                  <a:pt x="228" y="99"/>
                                  <a:pt x="228" y="98"/>
                                </a:cubicBezTo>
                                <a:cubicBezTo>
                                  <a:pt x="228" y="98"/>
                                  <a:pt x="228" y="98"/>
                                  <a:pt x="229" y="97"/>
                                </a:cubicBezTo>
                                <a:close/>
                                <a:moveTo>
                                  <a:pt x="227" y="96"/>
                                </a:moveTo>
                                <a:cubicBezTo>
                                  <a:pt x="227" y="95"/>
                                  <a:pt x="226" y="94"/>
                                  <a:pt x="226" y="92"/>
                                </a:cubicBezTo>
                                <a:cubicBezTo>
                                  <a:pt x="226" y="92"/>
                                  <a:pt x="226" y="92"/>
                                  <a:pt x="226" y="92"/>
                                </a:cubicBezTo>
                                <a:cubicBezTo>
                                  <a:pt x="226" y="94"/>
                                  <a:pt x="227" y="95"/>
                                  <a:pt x="228" y="96"/>
                                </a:cubicBezTo>
                                <a:cubicBezTo>
                                  <a:pt x="228" y="96"/>
                                  <a:pt x="227" y="96"/>
                                  <a:pt x="227" y="96"/>
                                </a:cubicBezTo>
                                <a:close/>
                                <a:moveTo>
                                  <a:pt x="227" y="92"/>
                                </a:moveTo>
                                <a:cubicBezTo>
                                  <a:pt x="228" y="91"/>
                                  <a:pt x="228" y="91"/>
                                  <a:pt x="228" y="91"/>
                                </a:cubicBezTo>
                                <a:cubicBezTo>
                                  <a:pt x="229" y="93"/>
                                  <a:pt x="229" y="94"/>
                                  <a:pt x="230" y="96"/>
                                </a:cubicBezTo>
                                <a:cubicBezTo>
                                  <a:pt x="229" y="95"/>
                                  <a:pt x="228" y="93"/>
                                  <a:pt x="227" y="92"/>
                                </a:cubicBezTo>
                                <a:close/>
                                <a:moveTo>
                                  <a:pt x="228" y="89"/>
                                </a:moveTo>
                                <a:cubicBezTo>
                                  <a:pt x="227" y="89"/>
                                  <a:pt x="227" y="90"/>
                                  <a:pt x="226" y="90"/>
                                </a:cubicBezTo>
                                <a:cubicBezTo>
                                  <a:pt x="225" y="89"/>
                                  <a:pt x="225" y="87"/>
                                  <a:pt x="224" y="86"/>
                                </a:cubicBezTo>
                                <a:cubicBezTo>
                                  <a:pt x="224" y="86"/>
                                  <a:pt x="224" y="86"/>
                                  <a:pt x="224" y="86"/>
                                </a:cubicBezTo>
                                <a:cubicBezTo>
                                  <a:pt x="225" y="85"/>
                                  <a:pt x="226" y="85"/>
                                  <a:pt x="227" y="84"/>
                                </a:cubicBezTo>
                                <a:cubicBezTo>
                                  <a:pt x="227" y="86"/>
                                  <a:pt x="228" y="87"/>
                                  <a:pt x="228" y="89"/>
                                </a:cubicBezTo>
                                <a:cubicBezTo>
                                  <a:pt x="228" y="89"/>
                                  <a:pt x="228" y="89"/>
                                  <a:pt x="228" y="89"/>
                                </a:cubicBezTo>
                                <a:close/>
                                <a:moveTo>
                                  <a:pt x="225" y="97"/>
                                </a:moveTo>
                                <a:cubicBezTo>
                                  <a:pt x="225" y="97"/>
                                  <a:pt x="225" y="97"/>
                                  <a:pt x="225" y="97"/>
                                </a:cubicBezTo>
                                <a:cubicBezTo>
                                  <a:pt x="225" y="96"/>
                                  <a:pt x="224" y="95"/>
                                  <a:pt x="224" y="94"/>
                                </a:cubicBezTo>
                                <a:cubicBezTo>
                                  <a:pt x="224" y="93"/>
                                  <a:pt x="224" y="93"/>
                                  <a:pt x="224" y="93"/>
                                </a:cubicBezTo>
                                <a:cubicBezTo>
                                  <a:pt x="225" y="95"/>
                                  <a:pt x="225" y="96"/>
                                  <a:pt x="225" y="97"/>
                                </a:cubicBezTo>
                                <a:close/>
                                <a:moveTo>
                                  <a:pt x="142" y="227"/>
                                </a:moveTo>
                                <a:cubicBezTo>
                                  <a:pt x="143" y="226"/>
                                  <a:pt x="144" y="225"/>
                                  <a:pt x="145" y="225"/>
                                </a:cubicBezTo>
                                <a:cubicBezTo>
                                  <a:pt x="144" y="225"/>
                                  <a:pt x="144" y="226"/>
                                  <a:pt x="143" y="227"/>
                                </a:cubicBezTo>
                                <a:cubicBezTo>
                                  <a:pt x="143" y="227"/>
                                  <a:pt x="142" y="227"/>
                                  <a:pt x="142" y="227"/>
                                </a:cubicBezTo>
                                <a:close/>
                                <a:moveTo>
                                  <a:pt x="143" y="227"/>
                                </a:moveTo>
                                <a:cubicBezTo>
                                  <a:pt x="142" y="227"/>
                                  <a:pt x="142" y="227"/>
                                  <a:pt x="142" y="227"/>
                                </a:cubicBezTo>
                                <a:cubicBezTo>
                                  <a:pt x="142" y="227"/>
                                  <a:pt x="142" y="228"/>
                                  <a:pt x="142" y="228"/>
                                </a:cubicBezTo>
                                <a:cubicBezTo>
                                  <a:pt x="142" y="228"/>
                                  <a:pt x="141" y="228"/>
                                  <a:pt x="141" y="228"/>
                                </a:cubicBezTo>
                                <a:cubicBezTo>
                                  <a:pt x="141" y="228"/>
                                  <a:pt x="141" y="228"/>
                                  <a:pt x="141" y="227"/>
                                </a:cubicBezTo>
                                <a:cubicBezTo>
                                  <a:pt x="141" y="227"/>
                                  <a:pt x="141" y="227"/>
                                  <a:pt x="141" y="227"/>
                                </a:cubicBezTo>
                                <a:cubicBezTo>
                                  <a:pt x="142" y="227"/>
                                  <a:pt x="142" y="227"/>
                                  <a:pt x="143" y="227"/>
                                </a:cubicBezTo>
                                <a:close/>
                                <a:moveTo>
                                  <a:pt x="130" y="228"/>
                                </a:moveTo>
                                <a:cubicBezTo>
                                  <a:pt x="130" y="227"/>
                                  <a:pt x="130" y="227"/>
                                  <a:pt x="130" y="226"/>
                                </a:cubicBezTo>
                                <a:cubicBezTo>
                                  <a:pt x="130" y="226"/>
                                  <a:pt x="130" y="225"/>
                                  <a:pt x="131" y="225"/>
                                </a:cubicBezTo>
                                <a:cubicBezTo>
                                  <a:pt x="139" y="218"/>
                                  <a:pt x="146" y="211"/>
                                  <a:pt x="154" y="203"/>
                                </a:cubicBezTo>
                                <a:cubicBezTo>
                                  <a:pt x="159" y="200"/>
                                  <a:pt x="163" y="196"/>
                                  <a:pt x="168" y="192"/>
                                </a:cubicBezTo>
                                <a:cubicBezTo>
                                  <a:pt x="168" y="192"/>
                                  <a:pt x="169" y="192"/>
                                  <a:pt x="169" y="192"/>
                                </a:cubicBezTo>
                                <a:cubicBezTo>
                                  <a:pt x="169" y="191"/>
                                  <a:pt x="169" y="191"/>
                                  <a:pt x="170" y="191"/>
                                </a:cubicBezTo>
                                <a:cubicBezTo>
                                  <a:pt x="171" y="190"/>
                                  <a:pt x="172" y="189"/>
                                  <a:pt x="173" y="188"/>
                                </a:cubicBezTo>
                                <a:cubicBezTo>
                                  <a:pt x="167" y="194"/>
                                  <a:pt x="161" y="200"/>
                                  <a:pt x="155" y="206"/>
                                </a:cubicBezTo>
                                <a:cubicBezTo>
                                  <a:pt x="151" y="209"/>
                                  <a:pt x="146" y="213"/>
                                  <a:pt x="143" y="217"/>
                                </a:cubicBezTo>
                                <a:cubicBezTo>
                                  <a:pt x="142" y="218"/>
                                  <a:pt x="142" y="218"/>
                                  <a:pt x="143" y="219"/>
                                </a:cubicBezTo>
                                <a:cubicBezTo>
                                  <a:pt x="140" y="221"/>
                                  <a:pt x="138" y="223"/>
                                  <a:pt x="136" y="225"/>
                                </a:cubicBezTo>
                                <a:cubicBezTo>
                                  <a:pt x="134" y="226"/>
                                  <a:pt x="132" y="227"/>
                                  <a:pt x="130" y="228"/>
                                </a:cubicBezTo>
                                <a:close/>
                                <a:moveTo>
                                  <a:pt x="138" y="227"/>
                                </a:moveTo>
                                <a:cubicBezTo>
                                  <a:pt x="138" y="227"/>
                                  <a:pt x="138" y="228"/>
                                  <a:pt x="137" y="228"/>
                                </a:cubicBezTo>
                                <a:cubicBezTo>
                                  <a:pt x="137" y="228"/>
                                  <a:pt x="136" y="228"/>
                                  <a:pt x="135" y="228"/>
                                </a:cubicBezTo>
                                <a:cubicBezTo>
                                  <a:pt x="135" y="228"/>
                                  <a:pt x="136" y="228"/>
                                  <a:pt x="136" y="228"/>
                                </a:cubicBezTo>
                                <a:cubicBezTo>
                                  <a:pt x="137" y="227"/>
                                  <a:pt x="137" y="227"/>
                                  <a:pt x="138" y="227"/>
                                </a:cubicBezTo>
                                <a:close/>
                                <a:moveTo>
                                  <a:pt x="121" y="226"/>
                                </a:moveTo>
                                <a:cubicBezTo>
                                  <a:pt x="121" y="226"/>
                                  <a:pt x="121" y="226"/>
                                  <a:pt x="121" y="226"/>
                                </a:cubicBezTo>
                                <a:cubicBezTo>
                                  <a:pt x="121" y="225"/>
                                  <a:pt x="122" y="224"/>
                                  <a:pt x="123" y="223"/>
                                </a:cubicBezTo>
                                <a:cubicBezTo>
                                  <a:pt x="123" y="224"/>
                                  <a:pt x="123" y="224"/>
                                  <a:pt x="124" y="224"/>
                                </a:cubicBezTo>
                                <a:cubicBezTo>
                                  <a:pt x="123" y="225"/>
                                  <a:pt x="122" y="225"/>
                                  <a:pt x="121" y="226"/>
                                </a:cubicBezTo>
                                <a:close/>
                                <a:moveTo>
                                  <a:pt x="124" y="228"/>
                                </a:moveTo>
                                <a:cubicBezTo>
                                  <a:pt x="123" y="228"/>
                                  <a:pt x="123" y="228"/>
                                  <a:pt x="123" y="228"/>
                                </a:cubicBezTo>
                                <a:cubicBezTo>
                                  <a:pt x="123" y="228"/>
                                  <a:pt x="123" y="228"/>
                                  <a:pt x="122" y="228"/>
                                </a:cubicBezTo>
                                <a:cubicBezTo>
                                  <a:pt x="123" y="228"/>
                                  <a:pt x="123" y="228"/>
                                  <a:pt x="123" y="228"/>
                                </a:cubicBezTo>
                                <a:cubicBezTo>
                                  <a:pt x="123" y="228"/>
                                  <a:pt x="123" y="228"/>
                                  <a:pt x="124" y="228"/>
                                </a:cubicBezTo>
                                <a:close/>
                                <a:moveTo>
                                  <a:pt x="115" y="215"/>
                                </a:moveTo>
                                <a:cubicBezTo>
                                  <a:pt x="115" y="215"/>
                                  <a:pt x="114" y="215"/>
                                  <a:pt x="114" y="215"/>
                                </a:cubicBezTo>
                                <a:cubicBezTo>
                                  <a:pt x="115" y="214"/>
                                  <a:pt x="116" y="213"/>
                                  <a:pt x="117" y="212"/>
                                </a:cubicBezTo>
                                <a:cubicBezTo>
                                  <a:pt x="118" y="213"/>
                                  <a:pt x="118" y="213"/>
                                  <a:pt x="119" y="214"/>
                                </a:cubicBezTo>
                                <a:cubicBezTo>
                                  <a:pt x="119" y="214"/>
                                  <a:pt x="119" y="214"/>
                                  <a:pt x="119" y="214"/>
                                </a:cubicBezTo>
                                <a:cubicBezTo>
                                  <a:pt x="119" y="214"/>
                                  <a:pt x="119" y="214"/>
                                  <a:pt x="119" y="214"/>
                                </a:cubicBezTo>
                                <a:cubicBezTo>
                                  <a:pt x="118" y="215"/>
                                  <a:pt x="116" y="215"/>
                                  <a:pt x="115" y="215"/>
                                </a:cubicBezTo>
                                <a:close/>
                                <a:moveTo>
                                  <a:pt x="118" y="223"/>
                                </a:moveTo>
                                <a:cubicBezTo>
                                  <a:pt x="117" y="223"/>
                                  <a:pt x="117" y="223"/>
                                  <a:pt x="116" y="224"/>
                                </a:cubicBezTo>
                                <a:cubicBezTo>
                                  <a:pt x="116" y="223"/>
                                  <a:pt x="116" y="223"/>
                                  <a:pt x="115" y="223"/>
                                </a:cubicBezTo>
                                <a:cubicBezTo>
                                  <a:pt x="116" y="223"/>
                                  <a:pt x="117" y="222"/>
                                  <a:pt x="117" y="222"/>
                                </a:cubicBezTo>
                                <a:cubicBezTo>
                                  <a:pt x="117" y="222"/>
                                  <a:pt x="118" y="222"/>
                                  <a:pt x="118" y="223"/>
                                </a:cubicBezTo>
                                <a:close/>
                                <a:moveTo>
                                  <a:pt x="110" y="219"/>
                                </a:moveTo>
                                <a:cubicBezTo>
                                  <a:pt x="110" y="219"/>
                                  <a:pt x="111" y="219"/>
                                  <a:pt x="111" y="219"/>
                                </a:cubicBezTo>
                                <a:cubicBezTo>
                                  <a:pt x="111" y="219"/>
                                  <a:pt x="111" y="218"/>
                                  <a:pt x="112" y="218"/>
                                </a:cubicBezTo>
                                <a:cubicBezTo>
                                  <a:pt x="112" y="219"/>
                                  <a:pt x="113" y="219"/>
                                  <a:pt x="113" y="219"/>
                                </a:cubicBezTo>
                                <a:cubicBezTo>
                                  <a:pt x="113" y="220"/>
                                  <a:pt x="113" y="220"/>
                                  <a:pt x="112" y="221"/>
                                </a:cubicBezTo>
                                <a:cubicBezTo>
                                  <a:pt x="112" y="220"/>
                                  <a:pt x="111" y="220"/>
                                  <a:pt x="110" y="219"/>
                                </a:cubicBezTo>
                                <a:close/>
                                <a:moveTo>
                                  <a:pt x="114" y="230"/>
                                </a:moveTo>
                                <a:cubicBezTo>
                                  <a:pt x="113" y="230"/>
                                  <a:pt x="113" y="230"/>
                                  <a:pt x="112" y="230"/>
                                </a:cubicBezTo>
                                <a:cubicBezTo>
                                  <a:pt x="112" y="230"/>
                                  <a:pt x="111" y="229"/>
                                  <a:pt x="110" y="229"/>
                                </a:cubicBezTo>
                                <a:cubicBezTo>
                                  <a:pt x="111" y="229"/>
                                  <a:pt x="111" y="229"/>
                                  <a:pt x="111" y="228"/>
                                </a:cubicBezTo>
                                <a:cubicBezTo>
                                  <a:pt x="112" y="229"/>
                                  <a:pt x="113" y="229"/>
                                  <a:pt x="114" y="230"/>
                                </a:cubicBezTo>
                                <a:close/>
                                <a:moveTo>
                                  <a:pt x="82" y="198"/>
                                </a:moveTo>
                                <a:cubicBezTo>
                                  <a:pt x="82" y="198"/>
                                  <a:pt x="82" y="197"/>
                                  <a:pt x="83" y="197"/>
                                </a:cubicBezTo>
                                <a:cubicBezTo>
                                  <a:pt x="83" y="197"/>
                                  <a:pt x="83" y="197"/>
                                  <a:pt x="83" y="197"/>
                                </a:cubicBezTo>
                                <a:cubicBezTo>
                                  <a:pt x="83" y="198"/>
                                  <a:pt x="82" y="198"/>
                                  <a:pt x="82" y="199"/>
                                </a:cubicBezTo>
                                <a:lnTo>
                                  <a:pt x="82" y="198"/>
                                </a:lnTo>
                                <a:close/>
                                <a:moveTo>
                                  <a:pt x="82" y="203"/>
                                </a:moveTo>
                                <a:cubicBezTo>
                                  <a:pt x="82" y="203"/>
                                  <a:pt x="81" y="203"/>
                                  <a:pt x="81" y="203"/>
                                </a:cubicBezTo>
                                <a:cubicBezTo>
                                  <a:pt x="81" y="203"/>
                                  <a:pt x="81" y="203"/>
                                  <a:pt x="80" y="203"/>
                                </a:cubicBezTo>
                                <a:cubicBezTo>
                                  <a:pt x="80" y="202"/>
                                  <a:pt x="81" y="202"/>
                                  <a:pt x="81" y="202"/>
                                </a:cubicBezTo>
                                <a:cubicBezTo>
                                  <a:pt x="81" y="202"/>
                                  <a:pt x="81" y="202"/>
                                  <a:pt x="81" y="202"/>
                                </a:cubicBezTo>
                                <a:cubicBezTo>
                                  <a:pt x="81" y="202"/>
                                  <a:pt x="81" y="203"/>
                                  <a:pt x="82" y="203"/>
                                </a:cubicBezTo>
                                <a:close/>
                                <a:moveTo>
                                  <a:pt x="69" y="210"/>
                                </a:moveTo>
                                <a:cubicBezTo>
                                  <a:pt x="68" y="209"/>
                                  <a:pt x="67" y="208"/>
                                  <a:pt x="66" y="207"/>
                                </a:cubicBezTo>
                                <a:cubicBezTo>
                                  <a:pt x="66" y="207"/>
                                  <a:pt x="66" y="207"/>
                                  <a:pt x="66" y="207"/>
                                </a:cubicBezTo>
                                <a:cubicBezTo>
                                  <a:pt x="68" y="209"/>
                                  <a:pt x="70" y="210"/>
                                  <a:pt x="71" y="212"/>
                                </a:cubicBezTo>
                                <a:cubicBezTo>
                                  <a:pt x="71" y="212"/>
                                  <a:pt x="71" y="212"/>
                                  <a:pt x="71" y="212"/>
                                </a:cubicBezTo>
                                <a:cubicBezTo>
                                  <a:pt x="70" y="212"/>
                                  <a:pt x="70" y="212"/>
                                  <a:pt x="69" y="212"/>
                                </a:cubicBezTo>
                                <a:cubicBezTo>
                                  <a:pt x="69" y="212"/>
                                  <a:pt x="69" y="211"/>
                                  <a:pt x="69" y="211"/>
                                </a:cubicBezTo>
                                <a:cubicBezTo>
                                  <a:pt x="69" y="211"/>
                                  <a:pt x="69" y="210"/>
                                  <a:pt x="69" y="210"/>
                                </a:cubicBezTo>
                                <a:close/>
                                <a:moveTo>
                                  <a:pt x="59" y="213"/>
                                </a:moveTo>
                                <a:cubicBezTo>
                                  <a:pt x="59" y="213"/>
                                  <a:pt x="58" y="212"/>
                                  <a:pt x="57" y="211"/>
                                </a:cubicBezTo>
                                <a:cubicBezTo>
                                  <a:pt x="60" y="213"/>
                                  <a:pt x="62" y="215"/>
                                  <a:pt x="65" y="216"/>
                                </a:cubicBezTo>
                                <a:cubicBezTo>
                                  <a:pt x="63" y="215"/>
                                  <a:pt x="61" y="214"/>
                                  <a:pt x="59" y="213"/>
                                </a:cubicBezTo>
                                <a:close/>
                                <a:moveTo>
                                  <a:pt x="60" y="216"/>
                                </a:moveTo>
                                <a:cubicBezTo>
                                  <a:pt x="58" y="215"/>
                                  <a:pt x="55" y="213"/>
                                  <a:pt x="53" y="212"/>
                                </a:cubicBezTo>
                                <a:cubicBezTo>
                                  <a:pt x="55" y="213"/>
                                  <a:pt x="57" y="214"/>
                                  <a:pt x="59" y="215"/>
                                </a:cubicBezTo>
                                <a:cubicBezTo>
                                  <a:pt x="59" y="215"/>
                                  <a:pt x="60" y="216"/>
                                  <a:pt x="60" y="216"/>
                                </a:cubicBezTo>
                                <a:close/>
                                <a:moveTo>
                                  <a:pt x="55" y="204"/>
                                </a:moveTo>
                                <a:cubicBezTo>
                                  <a:pt x="55" y="204"/>
                                  <a:pt x="56" y="205"/>
                                  <a:pt x="56" y="205"/>
                                </a:cubicBezTo>
                                <a:cubicBezTo>
                                  <a:pt x="57" y="206"/>
                                  <a:pt x="57" y="206"/>
                                  <a:pt x="57" y="206"/>
                                </a:cubicBezTo>
                                <a:cubicBezTo>
                                  <a:pt x="58" y="207"/>
                                  <a:pt x="59" y="208"/>
                                  <a:pt x="60" y="209"/>
                                </a:cubicBezTo>
                                <a:cubicBezTo>
                                  <a:pt x="59" y="209"/>
                                  <a:pt x="59" y="208"/>
                                  <a:pt x="59" y="208"/>
                                </a:cubicBezTo>
                                <a:cubicBezTo>
                                  <a:pt x="58" y="208"/>
                                  <a:pt x="58" y="209"/>
                                  <a:pt x="58" y="209"/>
                                </a:cubicBezTo>
                                <a:cubicBezTo>
                                  <a:pt x="57" y="208"/>
                                  <a:pt x="56" y="208"/>
                                  <a:pt x="55" y="207"/>
                                </a:cubicBezTo>
                                <a:cubicBezTo>
                                  <a:pt x="55" y="207"/>
                                  <a:pt x="55" y="206"/>
                                  <a:pt x="55" y="206"/>
                                </a:cubicBezTo>
                                <a:cubicBezTo>
                                  <a:pt x="55" y="205"/>
                                  <a:pt x="55" y="204"/>
                                  <a:pt x="55" y="204"/>
                                </a:cubicBezTo>
                                <a:close/>
                                <a:moveTo>
                                  <a:pt x="29" y="138"/>
                                </a:moveTo>
                                <a:cubicBezTo>
                                  <a:pt x="29" y="137"/>
                                  <a:pt x="30" y="137"/>
                                  <a:pt x="30" y="136"/>
                                </a:cubicBezTo>
                                <a:cubicBezTo>
                                  <a:pt x="30" y="136"/>
                                  <a:pt x="30" y="137"/>
                                  <a:pt x="30" y="137"/>
                                </a:cubicBezTo>
                                <a:cubicBezTo>
                                  <a:pt x="30" y="138"/>
                                  <a:pt x="29" y="140"/>
                                  <a:pt x="29" y="141"/>
                                </a:cubicBezTo>
                                <a:cubicBezTo>
                                  <a:pt x="29" y="140"/>
                                  <a:pt x="29" y="139"/>
                                  <a:pt x="29" y="138"/>
                                </a:cubicBezTo>
                                <a:close/>
                                <a:moveTo>
                                  <a:pt x="28" y="136"/>
                                </a:moveTo>
                                <a:cubicBezTo>
                                  <a:pt x="28" y="136"/>
                                  <a:pt x="28" y="136"/>
                                  <a:pt x="28" y="136"/>
                                </a:cubicBezTo>
                                <a:cubicBezTo>
                                  <a:pt x="27" y="129"/>
                                  <a:pt x="25" y="122"/>
                                  <a:pt x="24" y="115"/>
                                </a:cubicBezTo>
                                <a:cubicBezTo>
                                  <a:pt x="25" y="121"/>
                                  <a:pt x="27" y="126"/>
                                  <a:pt x="29" y="131"/>
                                </a:cubicBezTo>
                                <a:cubicBezTo>
                                  <a:pt x="29" y="133"/>
                                  <a:pt x="28" y="134"/>
                                  <a:pt x="28" y="136"/>
                                </a:cubicBezTo>
                                <a:close/>
                                <a:moveTo>
                                  <a:pt x="28" y="108"/>
                                </a:moveTo>
                                <a:cubicBezTo>
                                  <a:pt x="27" y="106"/>
                                  <a:pt x="27" y="104"/>
                                  <a:pt x="26" y="102"/>
                                </a:cubicBezTo>
                                <a:cubicBezTo>
                                  <a:pt x="27" y="102"/>
                                  <a:pt x="28" y="101"/>
                                  <a:pt x="28" y="101"/>
                                </a:cubicBezTo>
                                <a:cubicBezTo>
                                  <a:pt x="30" y="104"/>
                                  <a:pt x="31" y="108"/>
                                  <a:pt x="32" y="111"/>
                                </a:cubicBezTo>
                                <a:cubicBezTo>
                                  <a:pt x="32" y="113"/>
                                  <a:pt x="31" y="115"/>
                                  <a:pt x="31" y="117"/>
                                </a:cubicBezTo>
                                <a:cubicBezTo>
                                  <a:pt x="30" y="114"/>
                                  <a:pt x="29" y="111"/>
                                  <a:pt x="28" y="108"/>
                                </a:cubicBezTo>
                                <a:close/>
                                <a:moveTo>
                                  <a:pt x="25" y="87"/>
                                </a:moveTo>
                                <a:cubicBezTo>
                                  <a:pt x="25" y="87"/>
                                  <a:pt x="25" y="87"/>
                                  <a:pt x="24" y="87"/>
                                </a:cubicBezTo>
                                <a:cubicBezTo>
                                  <a:pt x="24" y="86"/>
                                  <a:pt x="24" y="86"/>
                                  <a:pt x="24" y="86"/>
                                </a:cubicBezTo>
                                <a:cubicBezTo>
                                  <a:pt x="25" y="85"/>
                                  <a:pt x="25" y="85"/>
                                  <a:pt x="26" y="84"/>
                                </a:cubicBezTo>
                                <a:cubicBezTo>
                                  <a:pt x="26" y="84"/>
                                  <a:pt x="26" y="84"/>
                                  <a:pt x="27" y="84"/>
                                </a:cubicBezTo>
                                <a:cubicBezTo>
                                  <a:pt x="26" y="85"/>
                                  <a:pt x="25" y="86"/>
                                  <a:pt x="25" y="87"/>
                                </a:cubicBezTo>
                                <a:close/>
                                <a:moveTo>
                                  <a:pt x="28" y="86"/>
                                </a:moveTo>
                                <a:cubicBezTo>
                                  <a:pt x="27" y="87"/>
                                  <a:pt x="26" y="88"/>
                                  <a:pt x="26" y="89"/>
                                </a:cubicBezTo>
                                <a:cubicBezTo>
                                  <a:pt x="25" y="89"/>
                                  <a:pt x="25" y="89"/>
                                  <a:pt x="25" y="88"/>
                                </a:cubicBezTo>
                                <a:cubicBezTo>
                                  <a:pt x="25" y="88"/>
                                  <a:pt x="26" y="88"/>
                                  <a:pt x="26" y="88"/>
                                </a:cubicBezTo>
                                <a:cubicBezTo>
                                  <a:pt x="27" y="87"/>
                                  <a:pt x="27" y="87"/>
                                  <a:pt x="28" y="86"/>
                                </a:cubicBezTo>
                                <a:close/>
                                <a:moveTo>
                                  <a:pt x="26" y="94"/>
                                </a:moveTo>
                                <a:cubicBezTo>
                                  <a:pt x="26" y="95"/>
                                  <a:pt x="26" y="95"/>
                                  <a:pt x="26" y="95"/>
                                </a:cubicBezTo>
                                <a:cubicBezTo>
                                  <a:pt x="26" y="95"/>
                                  <a:pt x="26" y="95"/>
                                  <a:pt x="26" y="95"/>
                                </a:cubicBezTo>
                                <a:cubicBezTo>
                                  <a:pt x="26" y="96"/>
                                  <a:pt x="26" y="97"/>
                                  <a:pt x="25" y="98"/>
                                </a:cubicBezTo>
                                <a:cubicBezTo>
                                  <a:pt x="25" y="97"/>
                                  <a:pt x="25" y="96"/>
                                  <a:pt x="25" y="95"/>
                                </a:cubicBezTo>
                                <a:cubicBezTo>
                                  <a:pt x="25" y="95"/>
                                  <a:pt x="26" y="95"/>
                                  <a:pt x="26" y="94"/>
                                </a:cubicBezTo>
                                <a:close/>
                                <a:moveTo>
                                  <a:pt x="27" y="97"/>
                                </a:moveTo>
                                <a:cubicBezTo>
                                  <a:pt x="27" y="98"/>
                                  <a:pt x="28" y="99"/>
                                  <a:pt x="28" y="99"/>
                                </a:cubicBezTo>
                                <a:cubicBezTo>
                                  <a:pt x="27" y="100"/>
                                  <a:pt x="27" y="100"/>
                                  <a:pt x="26" y="100"/>
                                </a:cubicBezTo>
                                <a:cubicBezTo>
                                  <a:pt x="26" y="100"/>
                                  <a:pt x="26" y="100"/>
                                  <a:pt x="26" y="100"/>
                                </a:cubicBezTo>
                                <a:cubicBezTo>
                                  <a:pt x="26" y="99"/>
                                  <a:pt x="27" y="98"/>
                                  <a:pt x="27" y="97"/>
                                </a:cubicBezTo>
                                <a:close/>
                                <a:moveTo>
                                  <a:pt x="113" y="25"/>
                                </a:moveTo>
                                <a:cubicBezTo>
                                  <a:pt x="113" y="25"/>
                                  <a:pt x="113" y="25"/>
                                  <a:pt x="112" y="25"/>
                                </a:cubicBezTo>
                                <a:cubicBezTo>
                                  <a:pt x="112" y="25"/>
                                  <a:pt x="111" y="25"/>
                                  <a:pt x="111" y="25"/>
                                </a:cubicBezTo>
                                <a:cubicBezTo>
                                  <a:pt x="111" y="25"/>
                                  <a:pt x="112" y="25"/>
                                  <a:pt x="112" y="24"/>
                                </a:cubicBezTo>
                                <a:cubicBezTo>
                                  <a:pt x="113" y="24"/>
                                  <a:pt x="113" y="24"/>
                                  <a:pt x="113" y="25"/>
                                </a:cubicBezTo>
                                <a:close/>
                                <a:moveTo>
                                  <a:pt x="113" y="21"/>
                                </a:moveTo>
                                <a:cubicBezTo>
                                  <a:pt x="113" y="21"/>
                                  <a:pt x="114" y="21"/>
                                  <a:pt x="114" y="21"/>
                                </a:cubicBezTo>
                                <a:cubicBezTo>
                                  <a:pt x="114" y="21"/>
                                  <a:pt x="115" y="21"/>
                                  <a:pt x="116" y="21"/>
                                </a:cubicBezTo>
                                <a:cubicBezTo>
                                  <a:pt x="116" y="21"/>
                                  <a:pt x="115" y="21"/>
                                  <a:pt x="115" y="21"/>
                                </a:cubicBezTo>
                                <a:cubicBezTo>
                                  <a:pt x="114" y="21"/>
                                  <a:pt x="114" y="21"/>
                                  <a:pt x="113" y="21"/>
                                </a:cubicBezTo>
                                <a:close/>
                                <a:moveTo>
                                  <a:pt x="112" y="19"/>
                                </a:moveTo>
                                <a:cubicBezTo>
                                  <a:pt x="111" y="19"/>
                                  <a:pt x="110" y="19"/>
                                  <a:pt x="110" y="19"/>
                                </a:cubicBezTo>
                                <a:cubicBezTo>
                                  <a:pt x="110" y="19"/>
                                  <a:pt x="110" y="19"/>
                                  <a:pt x="110" y="19"/>
                                </a:cubicBezTo>
                                <a:cubicBezTo>
                                  <a:pt x="111" y="19"/>
                                  <a:pt x="112" y="19"/>
                                  <a:pt x="112" y="19"/>
                                </a:cubicBezTo>
                                <a:cubicBezTo>
                                  <a:pt x="112" y="19"/>
                                  <a:pt x="112" y="19"/>
                                  <a:pt x="112" y="19"/>
                                </a:cubicBezTo>
                                <a:close/>
                                <a:moveTo>
                                  <a:pt x="112" y="27"/>
                                </a:moveTo>
                                <a:cubicBezTo>
                                  <a:pt x="114" y="27"/>
                                  <a:pt x="115" y="27"/>
                                  <a:pt x="117" y="27"/>
                                </a:cubicBezTo>
                                <a:cubicBezTo>
                                  <a:pt x="115" y="27"/>
                                  <a:pt x="114" y="28"/>
                                  <a:pt x="113" y="29"/>
                                </a:cubicBezTo>
                                <a:cubicBezTo>
                                  <a:pt x="111" y="29"/>
                                  <a:pt x="110" y="29"/>
                                  <a:pt x="108" y="29"/>
                                </a:cubicBezTo>
                                <a:cubicBezTo>
                                  <a:pt x="110" y="28"/>
                                  <a:pt x="111" y="28"/>
                                  <a:pt x="112" y="27"/>
                                </a:cubicBezTo>
                                <a:close/>
                                <a:moveTo>
                                  <a:pt x="156" y="17"/>
                                </a:moveTo>
                                <a:cubicBezTo>
                                  <a:pt x="157" y="18"/>
                                  <a:pt x="158" y="18"/>
                                  <a:pt x="160" y="19"/>
                                </a:cubicBezTo>
                                <a:cubicBezTo>
                                  <a:pt x="158" y="18"/>
                                  <a:pt x="157" y="18"/>
                                  <a:pt x="155" y="17"/>
                                </a:cubicBezTo>
                                <a:cubicBezTo>
                                  <a:pt x="155" y="17"/>
                                  <a:pt x="155" y="17"/>
                                  <a:pt x="154" y="17"/>
                                </a:cubicBezTo>
                                <a:cubicBezTo>
                                  <a:pt x="154" y="17"/>
                                  <a:pt x="154" y="17"/>
                                  <a:pt x="154" y="17"/>
                                </a:cubicBezTo>
                                <a:cubicBezTo>
                                  <a:pt x="151" y="16"/>
                                  <a:pt x="148" y="15"/>
                                  <a:pt x="145" y="14"/>
                                </a:cubicBezTo>
                                <a:cubicBezTo>
                                  <a:pt x="146" y="14"/>
                                  <a:pt x="146" y="14"/>
                                  <a:pt x="146" y="14"/>
                                </a:cubicBezTo>
                                <a:cubicBezTo>
                                  <a:pt x="146" y="14"/>
                                  <a:pt x="146" y="14"/>
                                  <a:pt x="147" y="14"/>
                                </a:cubicBezTo>
                                <a:cubicBezTo>
                                  <a:pt x="147" y="14"/>
                                  <a:pt x="147" y="14"/>
                                  <a:pt x="147" y="14"/>
                                </a:cubicBezTo>
                                <a:cubicBezTo>
                                  <a:pt x="150" y="15"/>
                                  <a:pt x="153" y="16"/>
                                  <a:pt x="156" y="17"/>
                                </a:cubicBezTo>
                                <a:close/>
                                <a:moveTo>
                                  <a:pt x="149" y="12"/>
                                </a:moveTo>
                                <a:cubicBezTo>
                                  <a:pt x="149" y="12"/>
                                  <a:pt x="149" y="12"/>
                                  <a:pt x="149" y="12"/>
                                </a:cubicBezTo>
                                <a:cubicBezTo>
                                  <a:pt x="151" y="13"/>
                                  <a:pt x="153" y="13"/>
                                  <a:pt x="155" y="14"/>
                                </a:cubicBezTo>
                                <a:cubicBezTo>
                                  <a:pt x="157" y="15"/>
                                  <a:pt x="158" y="15"/>
                                  <a:pt x="160" y="16"/>
                                </a:cubicBezTo>
                                <a:cubicBezTo>
                                  <a:pt x="158" y="16"/>
                                  <a:pt x="156" y="15"/>
                                  <a:pt x="155" y="15"/>
                                </a:cubicBezTo>
                                <a:cubicBezTo>
                                  <a:pt x="153" y="14"/>
                                  <a:pt x="151" y="13"/>
                                  <a:pt x="149" y="12"/>
                                </a:cubicBezTo>
                                <a:close/>
                                <a:moveTo>
                                  <a:pt x="156" y="36"/>
                                </a:moveTo>
                                <a:cubicBezTo>
                                  <a:pt x="158" y="36"/>
                                  <a:pt x="160" y="36"/>
                                  <a:pt x="163" y="36"/>
                                </a:cubicBezTo>
                                <a:cubicBezTo>
                                  <a:pt x="161" y="37"/>
                                  <a:pt x="160" y="37"/>
                                  <a:pt x="158" y="38"/>
                                </a:cubicBezTo>
                                <a:cubicBezTo>
                                  <a:pt x="156" y="39"/>
                                  <a:pt x="154" y="39"/>
                                  <a:pt x="152" y="39"/>
                                </a:cubicBezTo>
                                <a:cubicBezTo>
                                  <a:pt x="153" y="38"/>
                                  <a:pt x="155" y="37"/>
                                  <a:pt x="156" y="36"/>
                                </a:cubicBezTo>
                                <a:close/>
                                <a:moveTo>
                                  <a:pt x="155" y="34"/>
                                </a:moveTo>
                                <a:cubicBezTo>
                                  <a:pt x="156" y="34"/>
                                  <a:pt x="156" y="33"/>
                                  <a:pt x="156" y="33"/>
                                </a:cubicBezTo>
                                <a:cubicBezTo>
                                  <a:pt x="156" y="33"/>
                                  <a:pt x="157" y="33"/>
                                  <a:pt x="157" y="33"/>
                                </a:cubicBezTo>
                                <a:cubicBezTo>
                                  <a:pt x="157" y="33"/>
                                  <a:pt x="157" y="34"/>
                                  <a:pt x="156" y="34"/>
                                </a:cubicBezTo>
                                <a:cubicBezTo>
                                  <a:pt x="156" y="34"/>
                                  <a:pt x="156" y="34"/>
                                  <a:pt x="155" y="34"/>
                                </a:cubicBezTo>
                                <a:close/>
                                <a:moveTo>
                                  <a:pt x="134" y="213"/>
                                </a:moveTo>
                                <a:cubicBezTo>
                                  <a:pt x="135" y="212"/>
                                  <a:pt x="136" y="211"/>
                                  <a:pt x="137" y="209"/>
                                </a:cubicBezTo>
                                <a:cubicBezTo>
                                  <a:pt x="139" y="208"/>
                                  <a:pt x="140" y="207"/>
                                  <a:pt x="141" y="206"/>
                                </a:cubicBezTo>
                                <a:cubicBezTo>
                                  <a:pt x="141" y="206"/>
                                  <a:pt x="141" y="206"/>
                                  <a:pt x="142" y="206"/>
                                </a:cubicBezTo>
                                <a:cubicBezTo>
                                  <a:pt x="140" y="207"/>
                                  <a:pt x="139" y="209"/>
                                  <a:pt x="138" y="210"/>
                                </a:cubicBezTo>
                                <a:cubicBezTo>
                                  <a:pt x="137" y="211"/>
                                  <a:pt x="136" y="212"/>
                                  <a:pt x="134" y="213"/>
                                </a:cubicBezTo>
                                <a:close/>
                                <a:moveTo>
                                  <a:pt x="137" y="217"/>
                                </a:moveTo>
                                <a:cubicBezTo>
                                  <a:pt x="136" y="218"/>
                                  <a:pt x="135" y="219"/>
                                  <a:pt x="133" y="220"/>
                                </a:cubicBezTo>
                                <a:cubicBezTo>
                                  <a:pt x="134" y="220"/>
                                  <a:pt x="134" y="220"/>
                                  <a:pt x="134" y="219"/>
                                </a:cubicBezTo>
                                <a:cubicBezTo>
                                  <a:pt x="135" y="219"/>
                                  <a:pt x="136" y="218"/>
                                  <a:pt x="137" y="217"/>
                                </a:cubicBezTo>
                                <a:close/>
                                <a:moveTo>
                                  <a:pt x="140" y="203"/>
                                </a:moveTo>
                                <a:cubicBezTo>
                                  <a:pt x="138" y="204"/>
                                  <a:pt x="136" y="206"/>
                                  <a:pt x="134" y="208"/>
                                </a:cubicBezTo>
                                <a:cubicBezTo>
                                  <a:pt x="132" y="209"/>
                                  <a:pt x="130" y="210"/>
                                  <a:pt x="128" y="211"/>
                                </a:cubicBezTo>
                                <a:cubicBezTo>
                                  <a:pt x="128" y="210"/>
                                  <a:pt x="128" y="210"/>
                                  <a:pt x="127" y="210"/>
                                </a:cubicBezTo>
                                <a:cubicBezTo>
                                  <a:pt x="128" y="210"/>
                                  <a:pt x="128" y="209"/>
                                  <a:pt x="128" y="209"/>
                                </a:cubicBezTo>
                                <a:cubicBezTo>
                                  <a:pt x="131" y="207"/>
                                  <a:pt x="134" y="205"/>
                                  <a:pt x="137" y="202"/>
                                </a:cubicBezTo>
                                <a:cubicBezTo>
                                  <a:pt x="141" y="199"/>
                                  <a:pt x="145" y="196"/>
                                  <a:pt x="149" y="193"/>
                                </a:cubicBezTo>
                                <a:cubicBezTo>
                                  <a:pt x="146" y="197"/>
                                  <a:pt x="143" y="200"/>
                                  <a:pt x="140" y="203"/>
                                </a:cubicBezTo>
                                <a:close/>
                                <a:moveTo>
                                  <a:pt x="117" y="206"/>
                                </a:moveTo>
                                <a:cubicBezTo>
                                  <a:pt x="117" y="206"/>
                                  <a:pt x="118" y="205"/>
                                  <a:pt x="118" y="205"/>
                                </a:cubicBezTo>
                                <a:cubicBezTo>
                                  <a:pt x="119" y="205"/>
                                  <a:pt x="119" y="206"/>
                                  <a:pt x="119" y="206"/>
                                </a:cubicBezTo>
                                <a:cubicBezTo>
                                  <a:pt x="119" y="206"/>
                                  <a:pt x="119" y="206"/>
                                  <a:pt x="118" y="207"/>
                                </a:cubicBezTo>
                                <a:cubicBezTo>
                                  <a:pt x="118" y="207"/>
                                  <a:pt x="117" y="206"/>
                                  <a:pt x="117" y="206"/>
                                </a:cubicBezTo>
                                <a:close/>
                                <a:moveTo>
                                  <a:pt x="117" y="208"/>
                                </a:moveTo>
                                <a:cubicBezTo>
                                  <a:pt x="117" y="208"/>
                                  <a:pt x="117" y="208"/>
                                  <a:pt x="117" y="208"/>
                                </a:cubicBezTo>
                                <a:cubicBezTo>
                                  <a:pt x="117" y="208"/>
                                  <a:pt x="116" y="208"/>
                                  <a:pt x="116" y="207"/>
                                </a:cubicBezTo>
                                <a:cubicBezTo>
                                  <a:pt x="116" y="207"/>
                                  <a:pt x="116" y="207"/>
                                  <a:pt x="116" y="207"/>
                                </a:cubicBezTo>
                                <a:cubicBezTo>
                                  <a:pt x="116" y="207"/>
                                  <a:pt x="117" y="208"/>
                                  <a:pt x="117" y="208"/>
                                </a:cubicBezTo>
                                <a:close/>
                                <a:moveTo>
                                  <a:pt x="116" y="202"/>
                                </a:moveTo>
                                <a:cubicBezTo>
                                  <a:pt x="116" y="202"/>
                                  <a:pt x="115" y="201"/>
                                  <a:pt x="115" y="201"/>
                                </a:cubicBezTo>
                                <a:cubicBezTo>
                                  <a:pt x="116" y="199"/>
                                  <a:pt x="118" y="198"/>
                                  <a:pt x="120" y="196"/>
                                </a:cubicBezTo>
                                <a:cubicBezTo>
                                  <a:pt x="127" y="190"/>
                                  <a:pt x="134" y="185"/>
                                  <a:pt x="141" y="180"/>
                                </a:cubicBezTo>
                                <a:cubicBezTo>
                                  <a:pt x="133" y="188"/>
                                  <a:pt x="125" y="195"/>
                                  <a:pt x="116" y="202"/>
                                </a:cubicBezTo>
                                <a:close/>
                                <a:moveTo>
                                  <a:pt x="88" y="181"/>
                                </a:moveTo>
                                <a:cubicBezTo>
                                  <a:pt x="88" y="180"/>
                                  <a:pt x="88" y="178"/>
                                  <a:pt x="88" y="177"/>
                                </a:cubicBezTo>
                                <a:cubicBezTo>
                                  <a:pt x="90" y="176"/>
                                  <a:pt x="92" y="174"/>
                                  <a:pt x="94" y="172"/>
                                </a:cubicBezTo>
                                <a:cubicBezTo>
                                  <a:pt x="97" y="171"/>
                                  <a:pt x="99" y="170"/>
                                  <a:pt x="102" y="169"/>
                                </a:cubicBezTo>
                                <a:cubicBezTo>
                                  <a:pt x="100" y="171"/>
                                  <a:pt x="98" y="173"/>
                                  <a:pt x="97" y="175"/>
                                </a:cubicBezTo>
                                <a:cubicBezTo>
                                  <a:pt x="94" y="177"/>
                                  <a:pt x="91" y="179"/>
                                  <a:pt x="88" y="181"/>
                                </a:cubicBezTo>
                                <a:close/>
                                <a:moveTo>
                                  <a:pt x="89" y="194"/>
                                </a:moveTo>
                                <a:cubicBezTo>
                                  <a:pt x="89" y="194"/>
                                  <a:pt x="88" y="195"/>
                                  <a:pt x="88" y="196"/>
                                </a:cubicBezTo>
                                <a:cubicBezTo>
                                  <a:pt x="87" y="196"/>
                                  <a:pt x="87" y="196"/>
                                  <a:pt x="87" y="196"/>
                                </a:cubicBezTo>
                                <a:cubicBezTo>
                                  <a:pt x="88" y="195"/>
                                  <a:pt x="89" y="194"/>
                                  <a:pt x="89" y="194"/>
                                </a:cubicBezTo>
                                <a:cubicBezTo>
                                  <a:pt x="89" y="194"/>
                                  <a:pt x="89" y="194"/>
                                  <a:pt x="89" y="194"/>
                                </a:cubicBezTo>
                                <a:close/>
                                <a:moveTo>
                                  <a:pt x="83" y="166"/>
                                </a:moveTo>
                                <a:cubicBezTo>
                                  <a:pt x="83" y="166"/>
                                  <a:pt x="82" y="167"/>
                                  <a:pt x="82" y="167"/>
                                </a:cubicBezTo>
                                <a:cubicBezTo>
                                  <a:pt x="82" y="167"/>
                                  <a:pt x="82" y="167"/>
                                  <a:pt x="82" y="167"/>
                                </a:cubicBezTo>
                                <a:cubicBezTo>
                                  <a:pt x="83" y="165"/>
                                  <a:pt x="84" y="164"/>
                                  <a:pt x="85" y="163"/>
                                </a:cubicBezTo>
                                <a:cubicBezTo>
                                  <a:pt x="85" y="164"/>
                                  <a:pt x="85" y="164"/>
                                  <a:pt x="85" y="165"/>
                                </a:cubicBezTo>
                                <a:cubicBezTo>
                                  <a:pt x="84" y="165"/>
                                  <a:pt x="84" y="166"/>
                                  <a:pt x="83" y="166"/>
                                </a:cubicBezTo>
                                <a:close/>
                                <a:moveTo>
                                  <a:pt x="85" y="175"/>
                                </a:moveTo>
                                <a:cubicBezTo>
                                  <a:pt x="84" y="175"/>
                                  <a:pt x="84" y="175"/>
                                  <a:pt x="83" y="176"/>
                                </a:cubicBezTo>
                                <a:cubicBezTo>
                                  <a:pt x="83" y="175"/>
                                  <a:pt x="83" y="175"/>
                                  <a:pt x="83" y="175"/>
                                </a:cubicBezTo>
                                <a:cubicBezTo>
                                  <a:pt x="84" y="175"/>
                                  <a:pt x="84" y="175"/>
                                  <a:pt x="85" y="175"/>
                                </a:cubicBezTo>
                                <a:close/>
                                <a:moveTo>
                                  <a:pt x="62" y="209"/>
                                </a:moveTo>
                                <a:cubicBezTo>
                                  <a:pt x="60" y="208"/>
                                  <a:pt x="59" y="207"/>
                                  <a:pt x="58" y="206"/>
                                </a:cubicBezTo>
                                <a:cubicBezTo>
                                  <a:pt x="58" y="205"/>
                                  <a:pt x="58" y="205"/>
                                  <a:pt x="58" y="205"/>
                                </a:cubicBezTo>
                                <a:cubicBezTo>
                                  <a:pt x="58" y="204"/>
                                  <a:pt x="58" y="203"/>
                                  <a:pt x="58" y="202"/>
                                </a:cubicBezTo>
                                <a:cubicBezTo>
                                  <a:pt x="58" y="203"/>
                                  <a:pt x="59" y="203"/>
                                  <a:pt x="59" y="203"/>
                                </a:cubicBezTo>
                                <a:cubicBezTo>
                                  <a:pt x="60" y="205"/>
                                  <a:pt x="61" y="207"/>
                                  <a:pt x="62" y="209"/>
                                </a:cubicBezTo>
                                <a:cubicBezTo>
                                  <a:pt x="62" y="209"/>
                                  <a:pt x="62" y="209"/>
                                  <a:pt x="62" y="209"/>
                                </a:cubicBezTo>
                                <a:close/>
                                <a:moveTo>
                                  <a:pt x="62" y="211"/>
                                </a:moveTo>
                                <a:cubicBezTo>
                                  <a:pt x="62" y="211"/>
                                  <a:pt x="62" y="211"/>
                                  <a:pt x="62" y="211"/>
                                </a:cubicBezTo>
                                <a:cubicBezTo>
                                  <a:pt x="63" y="211"/>
                                  <a:pt x="63" y="211"/>
                                  <a:pt x="63" y="211"/>
                                </a:cubicBezTo>
                                <a:cubicBezTo>
                                  <a:pt x="61" y="211"/>
                                  <a:pt x="60" y="210"/>
                                  <a:pt x="59" y="210"/>
                                </a:cubicBezTo>
                                <a:cubicBezTo>
                                  <a:pt x="60" y="210"/>
                                  <a:pt x="61" y="211"/>
                                  <a:pt x="62" y="211"/>
                                </a:cubicBezTo>
                                <a:close/>
                                <a:moveTo>
                                  <a:pt x="60" y="200"/>
                                </a:moveTo>
                                <a:cubicBezTo>
                                  <a:pt x="59" y="199"/>
                                  <a:pt x="58" y="197"/>
                                  <a:pt x="57" y="196"/>
                                </a:cubicBezTo>
                                <a:cubicBezTo>
                                  <a:pt x="57" y="196"/>
                                  <a:pt x="57" y="196"/>
                                  <a:pt x="58" y="196"/>
                                </a:cubicBezTo>
                                <a:cubicBezTo>
                                  <a:pt x="58" y="196"/>
                                  <a:pt x="58" y="196"/>
                                  <a:pt x="58" y="195"/>
                                </a:cubicBezTo>
                                <a:cubicBezTo>
                                  <a:pt x="60" y="197"/>
                                  <a:pt x="61" y="199"/>
                                  <a:pt x="63" y="201"/>
                                </a:cubicBezTo>
                                <a:cubicBezTo>
                                  <a:pt x="63" y="201"/>
                                  <a:pt x="63" y="201"/>
                                  <a:pt x="63" y="201"/>
                                </a:cubicBezTo>
                                <a:cubicBezTo>
                                  <a:pt x="62" y="201"/>
                                  <a:pt x="61" y="200"/>
                                  <a:pt x="60" y="200"/>
                                </a:cubicBezTo>
                                <a:cubicBezTo>
                                  <a:pt x="60" y="200"/>
                                  <a:pt x="60" y="200"/>
                                  <a:pt x="60" y="200"/>
                                </a:cubicBezTo>
                                <a:close/>
                                <a:moveTo>
                                  <a:pt x="44" y="171"/>
                                </a:moveTo>
                                <a:cubicBezTo>
                                  <a:pt x="45" y="173"/>
                                  <a:pt x="47" y="175"/>
                                  <a:pt x="48" y="176"/>
                                </a:cubicBezTo>
                                <a:cubicBezTo>
                                  <a:pt x="48" y="177"/>
                                  <a:pt x="48" y="178"/>
                                  <a:pt x="48" y="180"/>
                                </a:cubicBezTo>
                                <a:cubicBezTo>
                                  <a:pt x="48" y="179"/>
                                  <a:pt x="47" y="179"/>
                                  <a:pt x="47" y="179"/>
                                </a:cubicBezTo>
                                <a:cubicBezTo>
                                  <a:pt x="47" y="178"/>
                                  <a:pt x="46" y="177"/>
                                  <a:pt x="46" y="176"/>
                                </a:cubicBezTo>
                                <a:cubicBezTo>
                                  <a:pt x="45" y="174"/>
                                  <a:pt x="44" y="171"/>
                                  <a:pt x="43" y="168"/>
                                </a:cubicBezTo>
                                <a:cubicBezTo>
                                  <a:pt x="43" y="169"/>
                                  <a:pt x="44" y="170"/>
                                  <a:pt x="44" y="170"/>
                                </a:cubicBezTo>
                                <a:cubicBezTo>
                                  <a:pt x="44" y="170"/>
                                  <a:pt x="44" y="171"/>
                                  <a:pt x="44" y="171"/>
                                </a:cubicBezTo>
                                <a:close/>
                                <a:moveTo>
                                  <a:pt x="33" y="98"/>
                                </a:moveTo>
                                <a:cubicBezTo>
                                  <a:pt x="33" y="99"/>
                                  <a:pt x="33" y="100"/>
                                  <a:pt x="33" y="101"/>
                                </a:cubicBezTo>
                                <a:cubicBezTo>
                                  <a:pt x="33" y="102"/>
                                  <a:pt x="32" y="103"/>
                                  <a:pt x="32" y="104"/>
                                </a:cubicBezTo>
                                <a:cubicBezTo>
                                  <a:pt x="32" y="103"/>
                                  <a:pt x="31" y="101"/>
                                  <a:pt x="31" y="99"/>
                                </a:cubicBezTo>
                                <a:cubicBezTo>
                                  <a:pt x="32" y="99"/>
                                  <a:pt x="32" y="99"/>
                                  <a:pt x="33" y="98"/>
                                </a:cubicBezTo>
                                <a:close/>
                                <a:moveTo>
                                  <a:pt x="31" y="98"/>
                                </a:moveTo>
                                <a:cubicBezTo>
                                  <a:pt x="30" y="97"/>
                                  <a:pt x="30" y="97"/>
                                  <a:pt x="30" y="97"/>
                                </a:cubicBezTo>
                                <a:cubicBezTo>
                                  <a:pt x="31" y="97"/>
                                  <a:pt x="31" y="96"/>
                                  <a:pt x="32" y="96"/>
                                </a:cubicBezTo>
                                <a:cubicBezTo>
                                  <a:pt x="32" y="96"/>
                                  <a:pt x="32" y="96"/>
                                  <a:pt x="32" y="97"/>
                                </a:cubicBezTo>
                                <a:cubicBezTo>
                                  <a:pt x="32" y="97"/>
                                  <a:pt x="31" y="97"/>
                                  <a:pt x="31" y="98"/>
                                </a:cubicBezTo>
                                <a:close/>
                                <a:moveTo>
                                  <a:pt x="32" y="85"/>
                                </a:moveTo>
                                <a:cubicBezTo>
                                  <a:pt x="32" y="85"/>
                                  <a:pt x="32" y="85"/>
                                  <a:pt x="32" y="85"/>
                                </a:cubicBezTo>
                                <a:cubicBezTo>
                                  <a:pt x="33" y="83"/>
                                  <a:pt x="34" y="82"/>
                                  <a:pt x="36" y="80"/>
                                </a:cubicBezTo>
                                <a:cubicBezTo>
                                  <a:pt x="35" y="81"/>
                                  <a:pt x="35" y="81"/>
                                  <a:pt x="34" y="82"/>
                                </a:cubicBezTo>
                                <a:cubicBezTo>
                                  <a:pt x="33" y="83"/>
                                  <a:pt x="33" y="84"/>
                                  <a:pt x="32" y="85"/>
                                </a:cubicBezTo>
                                <a:close/>
                                <a:moveTo>
                                  <a:pt x="35" y="84"/>
                                </a:moveTo>
                                <a:cubicBezTo>
                                  <a:pt x="35" y="84"/>
                                  <a:pt x="35" y="83"/>
                                  <a:pt x="36" y="83"/>
                                </a:cubicBezTo>
                                <a:cubicBezTo>
                                  <a:pt x="36" y="83"/>
                                  <a:pt x="36" y="82"/>
                                  <a:pt x="37" y="82"/>
                                </a:cubicBezTo>
                                <a:cubicBezTo>
                                  <a:pt x="36" y="83"/>
                                  <a:pt x="35" y="85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6"/>
                                  <a:pt x="34" y="86"/>
                                  <a:pt x="34" y="86"/>
                                </a:cubicBezTo>
                                <a:cubicBezTo>
                                  <a:pt x="34" y="85"/>
                                  <a:pt x="34" y="85"/>
                                  <a:pt x="35" y="84"/>
                                </a:cubicBezTo>
                                <a:close/>
                                <a:moveTo>
                                  <a:pt x="37" y="73"/>
                                </a:moveTo>
                                <a:cubicBezTo>
                                  <a:pt x="39" y="72"/>
                                  <a:pt x="40" y="71"/>
                                  <a:pt x="41" y="71"/>
                                </a:cubicBezTo>
                                <a:cubicBezTo>
                                  <a:pt x="41" y="71"/>
                                  <a:pt x="41" y="71"/>
                                  <a:pt x="41" y="71"/>
                                </a:cubicBezTo>
                                <a:cubicBezTo>
                                  <a:pt x="41" y="71"/>
                                  <a:pt x="40" y="71"/>
                                  <a:pt x="40" y="71"/>
                                </a:cubicBezTo>
                                <a:cubicBezTo>
                                  <a:pt x="39" y="72"/>
                                  <a:pt x="38" y="73"/>
                                  <a:pt x="36" y="74"/>
                                </a:cubicBezTo>
                                <a:cubicBezTo>
                                  <a:pt x="37" y="74"/>
                                  <a:pt x="37" y="73"/>
                                  <a:pt x="37" y="73"/>
                                </a:cubicBezTo>
                                <a:close/>
                                <a:moveTo>
                                  <a:pt x="35" y="72"/>
                                </a:moveTo>
                                <a:cubicBezTo>
                                  <a:pt x="36" y="71"/>
                                  <a:pt x="37" y="70"/>
                                  <a:pt x="39" y="68"/>
                                </a:cubicBezTo>
                                <a:cubicBezTo>
                                  <a:pt x="38" y="69"/>
                                  <a:pt x="37" y="70"/>
                                  <a:pt x="36" y="71"/>
                                </a:cubicBezTo>
                                <a:cubicBezTo>
                                  <a:pt x="36" y="72"/>
                                  <a:pt x="35" y="72"/>
                                  <a:pt x="35" y="72"/>
                                </a:cubicBezTo>
                                <a:close/>
                                <a:moveTo>
                                  <a:pt x="42" y="77"/>
                                </a:moveTo>
                                <a:cubicBezTo>
                                  <a:pt x="42" y="76"/>
                                  <a:pt x="43" y="76"/>
                                  <a:pt x="43" y="76"/>
                                </a:cubicBezTo>
                                <a:cubicBezTo>
                                  <a:pt x="42" y="77"/>
                                  <a:pt x="42" y="78"/>
                                  <a:pt x="41" y="80"/>
                                </a:cubicBezTo>
                                <a:cubicBezTo>
                                  <a:pt x="41" y="80"/>
                                  <a:pt x="41" y="80"/>
                                  <a:pt x="41" y="80"/>
                                </a:cubicBezTo>
                                <a:cubicBezTo>
                                  <a:pt x="40" y="81"/>
                                  <a:pt x="39" y="82"/>
                                  <a:pt x="38" y="83"/>
                                </a:cubicBezTo>
                                <a:cubicBezTo>
                                  <a:pt x="38" y="83"/>
                                  <a:pt x="38" y="83"/>
                                  <a:pt x="37" y="83"/>
                                </a:cubicBezTo>
                                <a:cubicBezTo>
                                  <a:pt x="39" y="81"/>
                                  <a:pt x="40" y="79"/>
                                  <a:pt x="42" y="77"/>
                                </a:cubicBezTo>
                                <a:close/>
                                <a:moveTo>
                                  <a:pt x="69" y="32"/>
                                </a:moveTo>
                                <a:cubicBezTo>
                                  <a:pt x="67" y="34"/>
                                  <a:pt x="64" y="36"/>
                                  <a:pt x="62" y="37"/>
                                </a:cubicBezTo>
                                <a:cubicBezTo>
                                  <a:pt x="62" y="37"/>
                                  <a:pt x="62" y="37"/>
                                  <a:pt x="62" y="37"/>
                                </a:cubicBezTo>
                                <a:cubicBezTo>
                                  <a:pt x="60" y="38"/>
                                  <a:pt x="59" y="40"/>
                                  <a:pt x="57" y="41"/>
                                </a:cubicBezTo>
                                <a:cubicBezTo>
                                  <a:pt x="58" y="39"/>
                                  <a:pt x="59" y="37"/>
                                  <a:pt x="60" y="36"/>
                                </a:cubicBezTo>
                                <a:cubicBezTo>
                                  <a:pt x="63" y="35"/>
                                  <a:pt x="66" y="33"/>
                                  <a:pt x="69" y="32"/>
                                </a:cubicBezTo>
                                <a:close/>
                                <a:moveTo>
                                  <a:pt x="55" y="33"/>
                                </a:moveTo>
                                <a:cubicBezTo>
                                  <a:pt x="55" y="33"/>
                                  <a:pt x="55" y="33"/>
                                  <a:pt x="56" y="33"/>
                                </a:cubicBezTo>
                                <a:cubicBezTo>
                                  <a:pt x="59" y="31"/>
                                  <a:pt x="63" y="29"/>
                                  <a:pt x="66" y="28"/>
                                </a:cubicBezTo>
                                <a:cubicBezTo>
                                  <a:pt x="65" y="28"/>
                                  <a:pt x="64" y="29"/>
                                  <a:pt x="63" y="29"/>
                                </a:cubicBezTo>
                                <a:cubicBezTo>
                                  <a:pt x="61" y="31"/>
                                  <a:pt x="58" y="32"/>
                                  <a:pt x="55" y="33"/>
                                </a:cubicBezTo>
                                <a:close/>
                                <a:moveTo>
                                  <a:pt x="73" y="36"/>
                                </a:moveTo>
                                <a:cubicBezTo>
                                  <a:pt x="74" y="36"/>
                                  <a:pt x="74" y="35"/>
                                  <a:pt x="74" y="35"/>
                                </a:cubicBezTo>
                                <a:cubicBezTo>
                                  <a:pt x="73" y="38"/>
                                  <a:pt x="71" y="40"/>
                                  <a:pt x="69" y="42"/>
                                </a:cubicBezTo>
                                <a:cubicBezTo>
                                  <a:pt x="67" y="43"/>
                                  <a:pt x="65" y="45"/>
                                  <a:pt x="64" y="46"/>
                                </a:cubicBezTo>
                                <a:cubicBezTo>
                                  <a:pt x="67" y="43"/>
                                  <a:pt x="70" y="39"/>
                                  <a:pt x="73" y="36"/>
                                </a:cubicBezTo>
                                <a:close/>
                                <a:moveTo>
                                  <a:pt x="70" y="36"/>
                                </a:moveTo>
                                <a:cubicBezTo>
                                  <a:pt x="71" y="35"/>
                                  <a:pt x="72" y="34"/>
                                  <a:pt x="74" y="32"/>
                                </a:cubicBezTo>
                                <a:cubicBezTo>
                                  <a:pt x="73" y="33"/>
                                  <a:pt x="73" y="33"/>
                                  <a:pt x="73" y="34"/>
                                </a:cubicBezTo>
                                <a:cubicBezTo>
                                  <a:pt x="72" y="34"/>
                                  <a:pt x="71" y="35"/>
                                  <a:pt x="70" y="36"/>
                                </a:cubicBezTo>
                                <a:close/>
                                <a:moveTo>
                                  <a:pt x="77" y="34"/>
                                </a:moveTo>
                                <a:cubicBezTo>
                                  <a:pt x="78" y="33"/>
                                  <a:pt x="79" y="33"/>
                                  <a:pt x="80" y="32"/>
                                </a:cubicBezTo>
                                <a:cubicBezTo>
                                  <a:pt x="78" y="34"/>
                                  <a:pt x="77" y="36"/>
                                  <a:pt x="75" y="37"/>
                                </a:cubicBezTo>
                                <a:cubicBezTo>
                                  <a:pt x="74" y="38"/>
                                  <a:pt x="74" y="39"/>
                                  <a:pt x="73" y="39"/>
                                </a:cubicBezTo>
                                <a:cubicBezTo>
                                  <a:pt x="74" y="37"/>
                                  <a:pt x="76" y="36"/>
                                  <a:pt x="77" y="34"/>
                                </a:cubicBezTo>
                                <a:close/>
                                <a:moveTo>
                                  <a:pt x="77" y="31"/>
                                </a:moveTo>
                                <a:cubicBezTo>
                                  <a:pt x="77" y="31"/>
                                  <a:pt x="77" y="30"/>
                                  <a:pt x="78" y="30"/>
                                </a:cubicBezTo>
                                <a:cubicBezTo>
                                  <a:pt x="78" y="30"/>
                                  <a:pt x="78" y="30"/>
                                  <a:pt x="78" y="29"/>
                                </a:cubicBezTo>
                                <a:cubicBezTo>
                                  <a:pt x="78" y="29"/>
                                  <a:pt x="78" y="29"/>
                                  <a:pt x="79" y="29"/>
                                </a:cubicBezTo>
                                <a:cubicBezTo>
                                  <a:pt x="78" y="29"/>
                                  <a:pt x="78" y="30"/>
                                  <a:pt x="78" y="30"/>
                                </a:cubicBezTo>
                                <a:cubicBezTo>
                                  <a:pt x="77" y="30"/>
                                  <a:pt x="77" y="31"/>
                                  <a:pt x="77" y="31"/>
                                </a:cubicBezTo>
                                <a:close/>
                                <a:moveTo>
                                  <a:pt x="96" y="32"/>
                                </a:moveTo>
                                <a:cubicBezTo>
                                  <a:pt x="96" y="32"/>
                                  <a:pt x="96" y="32"/>
                                  <a:pt x="96" y="32"/>
                                </a:cubicBezTo>
                                <a:cubicBezTo>
                                  <a:pt x="95" y="34"/>
                                  <a:pt x="93" y="36"/>
                                  <a:pt x="91" y="38"/>
                                </a:cubicBezTo>
                                <a:cubicBezTo>
                                  <a:pt x="91" y="38"/>
                                  <a:pt x="90" y="38"/>
                                  <a:pt x="90" y="39"/>
                                </a:cubicBezTo>
                                <a:cubicBezTo>
                                  <a:pt x="90" y="39"/>
                                  <a:pt x="90" y="39"/>
                                  <a:pt x="90" y="39"/>
                                </a:cubicBezTo>
                                <a:cubicBezTo>
                                  <a:pt x="88" y="41"/>
                                  <a:pt x="87" y="43"/>
                                  <a:pt x="85" y="44"/>
                                </a:cubicBezTo>
                                <a:cubicBezTo>
                                  <a:pt x="82" y="46"/>
                                  <a:pt x="80" y="48"/>
                                  <a:pt x="77" y="50"/>
                                </a:cubicBezTo>
                                <a:cubicBezTo>
                                  <a:pt x="77" y="50"/>
                                  <a:pt x="77" y="50"/>
                                  <a:pt x="76" y="50"/>
                                </a:cubicBezTo>
                                <a:cubicBezTo>
                                  <a:pt x="76" y="51"/>
                                  <a:pt x="75" y="51"/>
                                  <a:pt x="74" y="52"/>
                                </a:cubicBezTo>
                                <a:cubicBezTo>
                                  <a:pt x="73" y="53"/>
                                  <a:pt x="73" y="53"/>
                                  <a:pt x="73" y="53"/>
                                </a:cubicBezTo>
                                <a:cubicBezTo>
                                  <a:pt x="76" y="49"/>
                                  <a:pt x="80" y="45"/>
                                  <a:pt x="83" y="42"/>
                                </a:cubicBezTo>
                                <a:cubicBezTo>
                                  <a:pt x="87" y="38"/>
                                  <a:pt x="91" y="35"/>
                                  <a:pt x="96" y="32"/>
                                </a:cubicBezTo>
                                <a:close/>
                                <a:moveTo>
                                  <a:pt x="87" y="36"/>
                                </a:moveTo>
                                <a:cubicBezTo>
                                  <a:pt x="87" y="36"/>
                                  <a:pt x="88" y="35"/>
                                  <a:pt x="88" y="35"/>
                                </a:cubicBezTo>
                                <a:cubicBezTo>
                                  <a:pt x="89" y="35"/>
                                  <a:pt x="89" y="35"/>
                                  <a:pt x="90" y="34"/>
                                </a:cubicBezTo>
                                <a:cubicBezTo>
                                  <a:pt x="89" y="35"/>
                                  <a:pt x="88" y="36"/>
                                  <a:pt x="87" y="36"/>
                                </a:cubicBezTo>
                                <a:close/>
                                <a:moveTo>
                                  <a:pt x="111" y="34"/>
                                </a:moveTo>
                                <a:cubicBezTo>
                                  <a:pt x="110" y="34"/>
                                  <a:pt x="110" y="34"/>
                                  <a:pt x="109" y="34"/>
                                </a:cubicBezTo>
                                <a:cubicBezTo>
                                  <a:pt x="109" y="34"/>
                                  <a:pt x="108" y="34"/>
                                  <a:pt x="108" y="34"/>
                                </a:cubicBezTo>
                                <a:cubicBezTo>
                                  <a:pt x="108" y="34"/>
                                  <a:pt x="108" y="33"/>
                                  <a:pt x="109" y="33"/>
                                </a:cubicBezTo>
                                <a:cubicBezTo>
                                  <a:pt x="109" y="33"/>
                                  <a:pt x="109" y="32"/>
                                  <a:pt x="110" y="32"/>
                                </a:cubicBezTo>
                                <a:cubicBezTo>
                                  <a:pt x="111" y="32"/>
                                  <a:pt x="112" y="32"/>
                                  <a:pt x="113" y="32"/>
                                </a:cubicBezTo>
                                <a:cubicBezTo>
                                  <a:pt x="112" y="33"/>
                                  <a:pt x="112" y="33"/>
                                  <a:pt x="111" y="34"/>
                                </a:cubicBezTo>
                                <a:close/>
                                <a:moveTo>
                                  <a:pt x="112" y="36"/>
                                </a:moveTo>
                                <a:cubicBezTo>
                                  <a:pt x="111" y="36"/>
                                  <a:pt x="111" y="37"/>
                                  <a:pt x="110" y="37"/>
                                </a:cubicBezTo>
                                <a:cubicBezTo>
                                  <a:pt x="110" y="37"/>
                                  <a:pt x="109" y="37"/>
                                  <a:pt x="109" y="37"/>
                                </a:cubicBezTo>
                                <a:cubicBezTo>
                                  <a:pt x="110" y="37"/>
                                  <a:pt x="110" y="36"/>
                                  <a:pt x="111" y="36"/>
                                </a:cubicBezTo>
                                <a:cubicBezTo>
                                  <a:pt x="111" y="36"/>
                                  <a:pt x="111" y="36"/>
                                  <a:pt x="112" y="36"/>
                                </a:cubicBezTo>
                                <a:close/>
                                <a:moveTo>
                                  <a:pt x="108" y="36"/>
                                </a:moveTo>
                                <a:cubicBezTo>
                                  <a:pt x="107" y="37"/>
                                  <a:pt x="106" y="37"/>
                                  <a:pt x="105" y="38"/>
                                </a:cubicBezTo>
                                <a:cubicBezTo>
                                  <a:pt x="105" y="38"/>
                                  <a:pt x="105" y="39"/>
                                  <a:pt x="105" y="39"/>
                                </a:cubicBezTo>
                                <a:cubicBezTo>
                                  <a:pt x="104" y="39"/>
                                  <a:pt x="104" y="39"/>
                                  <a:pt x="103" y="39"/>
                                </a:cubicBezTo>
                                <a:cubicBezTo>
                                  <a:pt x="104" y="38"/>
                                  <a:pt x="105" y="37"/>
                                  <a:pt x="106" y="36"/>
                                </a:cubicBezTo>
                                <a:cubicBezTo>
                                  <a:pt x="107" y="36"/>
                                  <a:pt x="107" y="36"/>
                                  <a:pt x="108" y="36"/>
                                </a:cubicBezTo>
                                <a:close/>
                                <a:moveTo>
                                  <a:pt x="122" y="49"/>
                                </a:moveTo>
                                <a:cubicBezTo>
                                  <a:pt x="125" y="49"/>
                                  <a:pt x="128" y="48"/>
                                  <a:pt x="132" y="47"/>
                                </a:cubicBezTo>
                                <a:cubicBezTo>
                                  <a:pt x="131" y="48"/>
                                  <a:pt x="130" y="49"/>
                                  <a:pt x="129" y="50"/>
                                </a:cubicBezTo>
                                <a:cubicBezTo>
                                  <a:pt x="128" y="50"/>
                                  <a:pt x="127" y="51"/>
                                  <a:pt x="126" y="51"/>
                                </a:cubicBezTo>
                                <a:cubicBezTo>
                                  <a:pt x="126" y="51"/>
                                  <a:pt x="126" y="51"/>
                                  <a:pt x="126" y="51"/>
                                </a:cubicBezTo>
                                <a:cubicBezTo>
                                  <a:pt x="125" y="52"/>
                                  <a:pt x="125" y="52"/>
                                  <a:pt x="125" y="52"/>
                                </a:cubicBezTo>
                                <a:cubicBezTo>
                                  <a:pt x="125" y="52"/>
                                  <a:pt x="126" y="51"/>
                                  <a:pt x="127" y="50"/>
                                </a:cubicBezTo>
                                <a:cubicBezTo>
                                  <a:pt x="127" y="50"/>
                                  <a:pt x="126" y="48"/>
                                  <a:pt x="126" y="49"/>
                                </a:cubicBezTo>
                                <a:cubicBezTo>
                                  <a:pt x="125" y="50"/>
                                  <a:pt x="124" y="51"/>
                                  <a:pt x="123" y="52"/>
                                </a:cubicBezTo>
                                <a:cubicBezTo>
                                  <a:pt x="123" y="51"/>
                                  <a:pt x="122" y="51"/>
                                  <a:pt x="121" y="51"/>
                                </a:cubicBezTo>
                                <a:cubicBezTo>
                                  <a:pt x="121" y="51"/>
                                  <a:pt x="121" y="51"/>
                                  <a:pt x="121" y="51"/>
                                </a:cubicBezTo>
                                <a:cubicBezTo>
                                  <a:pt x="121" y="51"/>
                                  <a:pt x="121" y="51"/>
                                  <a:pt x="122" y="50"/>
                                </a:cubicBezTo>
                                <a:cubicBezTo>
                                  <a:pt x="122" y="50"/>
                                  <a:pt x="122" y="50"/>
                                  <a:pt x="122" y="49"/>
                                </a:cubicBezTo>
                                <a:close/>
                                <a:moveTo>
                                  <a:pt x="148" y="57"/>
                                </a:moveTo>
                                <a:cubicBezTo>
                                  <a:pt x="146" y="57"/>
                                  <a:pt x="143" y="58"/>
                                  <a:pt x="141" y="59"/>
                                </a:cubicBezTo>
                                <a:cubicBezTo>
                                  <a:pt x="142" y="58"/>
                                  <a:pt x="143" y="57"/>
                                  <a:pt x="144" y="56"/>
                                </a:cubicBezTo>
                                <a:cubicBezTo>
                                  <a:pt x="149" y="54"/>
                                  <a:pt x="153" y="52"/>
                                  <a:pt x="158" y="50"/>
                                </a:cubicBezTo>
                                <a:cubicBezTo>
                                  <a:pt x="155" y="52"/>
                                  <a:pt x="151" y="54"/>
                                  <a:pt x="148" y="57"/>
                                </a:cubicBezTo>
                                <a:close/>
                                <a:moveTo>
                                  <a:pt x="160" y="51"/>
                                </a:moveTo>
                                <a:cubicBezTo>
                                  <a:pt x="159" y="52"/>
                                  <a:pt x="159" y="52"/>
                                  <a:pt x="159" y="52"/>
                                </a:cubicBezTo>
                                <a:cubicBezTo>
                                  <a:pt x="158" y="53"/>
                                  <a:pt x="157" y="53"/>
                                  <a:pt x="156" y="54"/>
                                </a:cubicBezTo>
                                <a:cubicBezTo>
                                  <a:pt x="157" y="53"/>
                                  <a:pt x="158" y="52"/>
                                  <a:pt x="160" y="51"/>
                                </a:cubicBezTo>
                                <a:close/>
                                <a:moveTo>
                                  <a:pt x="163" y="63"/>
                                </a:moveTo>
                                <a:cubicBezTo>
                                  <a:pt x="167" y="61"/>
                                  <a:pt x="171" y="59"/>
                                  <a:pt x="175" y="57"/>
                                </a:cubicBezTo>
                                <a:cubicBezTo>
                                  <a:pt x="174" y="58"/>
                                  <a:pt x="173" y="60"/>
                                  <a:pt x="172" y="61"/>
                                </a:cubicBezTo>
                                <a:cubicBezTo>
                                  <a:pt x="167" y="63"/>
                                  <a:pt x="161" y="66"/>
                                  <a:pt x="156" y="69"/>
                                </a:cubicBezTo>
                                <a:cubicBezTo>
                                  <a:pt x="155" y="69"/>
                                  <a:pt x="154" y="70"/>
                                  <a:pt x="153" y="70"/>
                                </a:cubicBezTo>
                                <a:cubicBezTo>
                                  <a:pt x="156" y="68"/>
                                  <a:pt x="159" y="65"/>
                                  <a:pt x="163" y="63"/>
                                </a:cubicBezTo>
                                <a:close/>
                                <a:moveTo>
                                  <a:pt x="162" y="61"/>
                                </a:moveTo>
                                <a:cubicBezTo>
                                  <a:pt x="163" y="60"/>
                                  <a:pt x="165" y="59"/>
                                  <a:pt x="166" y="57"/>
                                </a:cubicBezTo>
                                <a:cubicBezTo>
                                  <a:pt x="168" y="57"/>
                                  <a:pt x="169" y="56"/>
                                  <a:pt x="171" y="56"/>
                                </a:cubicBezTo>
                                <a:cubicBezTo>
                                  <a:pt x="168" y="57"/>
                                  <a:pt x="165" y="59"/>
                                  <a:pt x="162" y="61"/>
                                </a:cubicBezTo>
                                <a:cubicBezTo>
                                  <a:pt x="162" y="61"/>
                                  <a:pt x="162" y="61"/>
                                  <a:pt x="162" y="61"/>
                                </a:cubicBezTo>
                                <a:close/>
                                <a:moveTo>
                                  <a:pt x="172" y="57"/>
                                </a:moveTo>
                                <a:cubicBezTo>
                                  <a:pt x="174" y="56"/>
                                  <a:pt x="176" y="54"/>
                                  <a:pt x="179" y="53"/>
                                </a:cubicBezTo>
                                <a:cubicBezTo>
                                  <a:pt x="178" y="53"/>
                                  <a:pt x="178" y="54"/>
                                  <a:pt x="178" y="54"/>
                                </a:cubicBezTo>
                                <a:cubicBezTo>
                                  <a:pt x="176" y="55"/>
                                  <a:pt x="174" y="56"/>
                                  <a:pt x="172" y="57"/>
                                </a:cubicBezTo>
                                <a:close/>
                                <a:moveTo>
                                  <a:pt x="189" y="60"/>
                                </a:moveTo>
                                <a:cubicBezTo>
                                  <a:pt x="185" y="62"/>
                                  <a:pt x="181" y="64"/>
                                  <a:pt x="176" y="66"/>
                                </a:cubicBezTo>
                                <a:cubicBezTo>
                                  <a:pt x="178" y="64"/>
                                  <a:pt x="180" y="62"/>
                                  <a:pt x="182" y="60"/>
                                </a:cubicBezTo>
                                <a:cubicBezTo>
                                  <a:pt x="184" y="60"/>
                                  <a:pt x="186" y="59"/>
                                  <a:pt x="187" y="59"/>
                                </a:cubicBezTo>
                                <a:cubicBezTo>
                                  <a:pt x="188" y="59"/>
                                  <a:pt x="188" y="59"/>
                                  <a:pt x="189" y="60"/>
                                </a:cubicBezTo>
                                <a:close/>
                                <a:moveTo>
                                  <a:pt x="189" y="58"/>
                                </a:moveTo>
                                <a:cubicBezTo>
                                  <a:pt x="190" y="58"/>
                                  <a:pt x="192" y="57"/>
                                  <a:pt x="194" y="57"/>
                                </a:cubicBezTo>
                                <a:cubicBezTo>
                                  <a:pt x="193" y="58"/>
                                  <a:pt x="191" y="59"/>
                                  <a:pt x="190" y="59"/>
                                </a:cubicBezTo>
                                <a:cubicBezTo>
                                  <a:pt x="189" y="59"/>
                                  <a:pt x="189" y="59"/>
                                  <a:pt x="189" y="58"/>
                                </a:cubicBezTo>
                                <a:close/>
                                <a:moveTo>
                                  <a:pt x="193" y="65"/>
                                </a:moveTo>
                                <a:cubicBezTo>
                                  <a:pt x="194" y="65"/>
                                  <a:pt x="195" y="65"/>
                                  <a:pt x="196" y="64"/>
                                </a:cubicBezTo>
                                <a:cubicBezTo>
                                  <a:pt x="194" y="65"/>
                                  <a:pt x="193" y="66"/>
                                  <a:pt x="191" y="67"/>
                                </a:cubicBezTo>
                                <a:cubicBezTo>
                                  <a:pt x="188" y="69"/>
                                  <a:pt x="184" y="70"/>
                                  <a:pt x="181" y="72"/>
                                </a:cubicBezTo>
                                <a:cubicBezTo>
                                  <a:pt x="182" y="71"/>
                                  <a:pt x="183" y="71"/>
                                  <a:pt x="184" y="70"/>
                                </a:cubicBezTo>
                                <a:cubicBezTo>
                                  <a:pt x="187" y="68"/>
                                  <a:pt x="190" y="67"/>
                                  <a:pt x="193" y="65"/>
                                </a:cubicBezTo>
                                <a:close/>
                                <a:moveTo>
                                  <a:pt x="188" y="65"/>
                                </a:moveTo>
                                <a:cubicBezTo>
                                  <a:pt x="190" y="64"/>
                                  <a:pt x="192" y="63"/>
                                  <a:pt x="195" y="62"/>
                                </a:cubicBezTo>
                                <a:cubicBezTo>
                                  <a:pt x="194" y="63"/>
                                  <a:pt x="193" y="63"/>
                                  <a:pt x="192" y="64"/>
                                </a:cubicBezTo>
                                <a:cubicBezTo>
                                  <a:pt x="191" y="64"/>
                                  <a:pt x="189" y="65"/>
                                  <a:pt x="188" y="65"/>
                                </a:cubicBezTo>
                                <a:cubicBezTo>
                                  <a:pt x="188" y="65"/>
                                  <a:pt x="188" y="65"/>
                                  <a:pt x="188" y="65"/>
                                </a:cubicBezTo>
                                <a:close/>
                                <a:moveTo>
                                  <a:pt x="207" y="95"/>
                                </a:moveTo>
                                <a:cubicBezTo>
                                  <a:pt x="210" y="94"/>
                                  <a:pt x="213" y="92"/>
                                  <a:pt x="215" y="91"/>
                                </a:cubicBezTo>
                                <a:cubicBezTo>
                                  <a:pt x="216" y="92"/>
                                  <a:pt x="216" y="93"/>
                                  <a:pt x="217" y="95"/>
                                </a:cubicBezTo>
                                <a:cubicBezTo>
                                  <a:pt x="212" y="97"/>
                                  <a:pt x="208" y="99"/>
                                  <a:pt x="204" y="101"/>
                                </a:cubicBezTo>
                                <a:cubicBezTo>
                                  <a:pt x="204" y="101"/>
                                  <a:pt x="203" y="101"/>
                                  <a:pt x="203" y="101"/>
                                </a:cubicBezTo>
                                <a:cubicBezTo>
                                  <a:pt x="202" y="102"/>
                                  <a:pt x="201" y="103"/>
                                  <a:pt x="199" y="104"/>
                                </a:cubicBezTo>
                                <a:cubicBezTo>
                                  <a:pt x="199" y="104"/>
                                  <a:pt x="199" y="105"/>
                                  <a:pt x="198" y="105"/>
                                </a:cubicBezTo>
                                <a:cubicBezTo>
                                  <a:pt x="198" y="105"/>
                                  <a:pt x="198" y="105"/>
                                  <a:pt x="198" y="105"/>
                                </a:cubicBezTo>
                                <a:cubicBezTo>
                                  <a:pt x="199" y="104"/>
                                  <a:pt x="200" y="103"/>
                                  <a:pt x="200" y="102"/>
                                </a:cubicBezTo>
                                <a:cubicBezTo>
                                  <a:pt x="203" y="100"/>
                                  <a:pt x="205" y="98"/>
                                  <a:pt x="208" y="96"/>
                                </a:cubicBezTo>
                                <a:cubicBezTo>
                                  <a:pt x="208" y="96"/>
                                  <a:pt x="208" y="95"/>
                                  <a:pt x="207" y="95"/>
                                </a:cubicBezTo>
                                <a:close/>
                                <a:moveTo>
                                  <a:pt x="196" y="173"/>
                                </a:moveTo>
                                <a:cubicBezTo>
                                  <a:pt x="197" y="172"/>
                                  <a:pt x="198" y="171"/>
                                  <a:pt x="198" y="171"/>
                                </a:cubicBezTo>
                                <a:cubicBezTo>
                                  <a:pt x="198" y="171"/>
                                  <a:pt x="198" y="171"/>
                                  <a:pt x="198" y="171"/>
                                </a:cubicBezTo>
                                <a:cubicBezTo>
                                  <a:pt x="197" y="172"/>
                                  <a:pt x="196" y="173"/>
                                  <a:pt x="195" y="174"/>
                                </a:cubicBezTo>
                                <a:cubicBezTo>
                                  <a:pt x="196" y="174"/>
                                  <a:pt x="196" y="173"/>
                                  <a:pt x="196" y="173"/>
                                </a:cubicBezTo>
                                <a:close/>
                                <a:moveTo>
                                  <a:pt x="195" y="164"/>
                                </a:moveTo>
                                <a:cubicBezTo>
                                  <a:pt x="195" y="165"/>
                                  <a:pt x="195" y="165"/>
                                  <a:pt x="194" y="165"/>
                                </a:cubicBezTo>
                                <a:cubicBezTo>
                                  <a:pt x="195" y="164"/>
                                  <a:pt x="196" y="162"/>
                                  <a:pt x="197" y="161"/>
                                </a:cubicBezTo>
                                <a:cubicBezTo>
                                  <a:pt x="196" y="162"/>
                                  <a:pt x="196" y="163"/>
                                  <a:pt x="195" y="164"/>
                                </a:cubicBezTo>
                                <a:close/>
                                <a:moveTo>
                                  <a:pt x="194" y="155"/>
                                </a:moveTo>
                                <a:cubicBezTo>
                                  <a:pt x="193" y="157"/>
                                  <a:pt x="191" y="158"/>
                                  <a:pt x="190" y="159"/>
                                </a:cubicBezTo>
                                <a:cubicBezTo>
                                  <a:pt x="193" y="156"/>
                                  <a:pt x="196" y="153"/>
                                  <a:pt x="198" y="150"/>
                                </a:cubicBezTo>
                                <a:cubicBezTo>
                                  <a:pt x="197" y="152"/>
                                  <a:pt x="196" y="154"/>
                                  <a:pt x="194" y="155"/>
                                </a:cubicBezTo>
                                <a:close/>
                                <a:moveTo>
                                  <a:pt x="105" y="198"/>
                                </a:moveTo>
                                <a:cubicBezTo>
                                  <a:pt x="105" y="198"/>
                                  <a:pt x="106" y="198"/>
                                  <a:pt x="106" y="197"/>
                                </a:cubicBezTo>
                                <a:cubicBezTo>
                                  <a:pt x="106" y="197"/>
                                  <a:pt x="107" y="197"/>
                                  <a:pt x="107" y="197"/>
                                </a:cubicBezTo>
                                <a:cubicBezTo>
                                  <a:pt x="106" y="198"/>
                                  <a:pt x="106" y="198"/>
                                  <a:pt x="105" y="199"/>
                                </a:cubicBezTo>
                                <a:cubicBezTo>
                                  <a:pt x="105" y="199"/>
                                  <a:pt x="105" y="198"/>
                                  <a:pt x="105" y="198"/>
                                </a:cubicBezTo>
                                <a:close/>
                                <a:moveTo>
                                  <a:pt x="108" y="204"/>
                                </a:moveTo>
                                <a:cubicBezTo>
                                  <a:pt x="108" y="204"/>
                                  <a:pt x="108" y="204"/>
                                  <a:pt x="108" y="204"/>
                                </a:cubicBezTo>
                                <a:cubicBezTo>
                                  <a:pt x="107" y="203"/>
                                  <a:pt x="105" y="202"/>
                                  <a:pt x="104" y="202"/>
                                </a:cubicBezTo>
                                <a:cubicBezTo>
                                  <a:pt x="104" y="202"/>
                                  <a:pt x="104" y="201"/>
                                  <a:pt x="104" y="201"/>
                                </a:cubicBezTo>
                                <a:cubicBezTo>
                                  <a:pt x="106" y="202"/>
                                  <a:pt x="107" y="203"/>
                                  <a:pt x="108" y="204"/>
                                </a:cubicBezTo>
                                <a:close/>
                                <a:moveTo>
                                  <a:pt x="104" y="194"/>
                                </a:moveTo>
                                <a:cubicBezTo>
                                  <a:pt x="104" y="194"/>
                                  <a:pt x="103" y="194"/>
                                  <a:pt x="103" y="193"/>
                                </a:cubicBezTo>
                                <a:cubicBezTo>
                                  <a:pt x="104" y="192"/>
                                  <a:pt x="105" y="191"/>
                                  <a:pt x="106" y="190"/>
                                </a:cubicBezTo>
                                <a:cubicBezTo>
                                  <a:pt x="107" y="189"/>
                                  <a:pt x="109" y="188"/>
                                  <a:pt x="110" y="186"/>
                                </a:cubicBezTo>
                                <a:cubicBezTo>
                                  <a:pt x="115" y="183"/>
                                  <a:pt x="119" y="179"/>
                                  <a:pt x="123" y="176"/>
                                </a:cubicBezTo>
                                <a:cubicBezTo>
                                  <a:pt x="125" y="175"/>
                                  <a:pt x="127" y="174"/>
                                  <a:pt x="129" y="173"/>
                                </a:cubicBezTo>
                                <a:cubicBezTo>
                                  <a:pt x="124" y="177"/>
                                  <a:pt x="118" y="182"/>
                                  <a:pt x="112" y="187"/>
                                </a:cubicBezTo>
                                <a:cubicBezTo>
                                  <a:pt x="110" y="189"/>
                                  <a:pt x="107" y="192"/>
                                  <a:pt x="104" y="194"/>
                                </a:cubicBezTo>
                                <a:close/>
                                <a:moveTo>
                                  <a:pt x="73" y="126"/>
                                </a:moveTo>
                                <a:cubicBezTo>
                                  <a:pt x="73" y="126"/>
                                  <a:pt x="72" y="127"/>
                                  <a:pt x="72" y="128"/>
                                </a:cubicBezTo>
                                <a:cubicBezTo>
                                  <a:pt x="71" y="127"/>
                                  <a:pt x="71" y="126"/>
                                  <a:pt x="71" y="125"/>
                                </a:cubicBezTo>
                                <a:cubicBezTo>
                                  <a:pt x="71" y="125"/>
                                  <a:pt x="71" y="124"/>
                                  <a:pt x="71" y="124"/>
                                </a:cubicBezTo>
                                <a:cubicBezTo>
                                  <a:pt x="72" y="124"/>
                                  <a:pt x="72" y="124"/>
                                  <a:pt x="72" y="124"/>
                                </a:cubicBezTo>
                                <a:cubicBezTo>
                                  <a:pt x="72" y="124"/>
                                  <a:pt x="72" y="124"/>
                                  <a:pt x="72" y="124"/>
                                </a:cubicBezTo>
                                <a:cubicBezTo>
                                  <a:pt x="73" y="125"/>
                                  <a:pt x="73" y="125"/>
                                  <a:pt x="73" y="126"/>
                                </a:cubicBezTo>
                                <a:close/>
                                <a:moveTo>
                                  <a:pt x="71" y="168"/>
                                </a:moveTo>
                                <a:cubicBezTo>
                                  <a:pt x="71" y="167"/>
                                  <a:pt x="71" y="167"/>
                                  <a:pt x="71" y="167"/>
                                </a:cubicBezTo>
                                <a:cubicBezTo>
                                  <a:pt x="71" y="166"/>
                                  <a:pt x="71" y="166"/>
                                  <a:pt x="72" y="166"/>
                                </a:cubicBezTo>
                                <a:cubicBezTo>
                                  <a:pt x="72" y="167"/>
                                  <a:pt x="72" y="167"/>
                                  <a:pt x="72" y="167"/>
                                </a:cubicBezTo>
                                <a:cubicBezTo>
                                  <a:pt x="72" y="167"/>
                                  <a:pt x="71" y="168"/>
                                  <a:pt x="71" y="168"/>
                                </a:cubicBezTo>
                                <a:close/>
                                <a:moveTo>
                                  <a:pt x="73" y="170"/>
                                </a:moveTo>
                                <a:cubicBezTo>
                                  <a:pt x="73" y="170"/>
                                  <a:pt x="73" y="170"/>
                                  <a:pt x="73" y="170"/>
                                </a:cubicBezTo>
                                <a:cubicBezTo>
                                  <a:pt x="73" y="171"/>
                                  <a:pt x="73" y="171"/>
                                  <a:pt x="73" y="171"/>
                                </a:cubicBezTo>
                                <a:cubicBezTo>
                                  <a:pt x="72" y="171"/>
                                  <a:pt x="72" y="171"/>
                                  <a:pt x="72" y="171"/>
                                </a:cubicBezTo>
                                <a:cubicBezTo>
                                  <a:pt x="72" y="171"/>
                                  <a:pt x="72" y="171"/>
                                  <a:pt x="72" y="171"/>
                                </a:cubicBezTo>
                                <a:cubicBezTo>
                                  <a:pt x="72" y="170"/>
                                  <a:pt x="72" y="170"/>
                                  <a:pt x="73" y="170"/>
                                </a:cubicBezTo>
                                <a:close/>
                                <a:moveTo>
                                  <a:pt x="71" y="165"/>
                                </a:moveTo>
                                <a:cubicBezTo>
                                  <a:pt x="71" y="164"/>
                                  <a:pt x="71" y="163"/>
                                  <a:pt x="70" y="162"/>
                                </a:cubicBezTo>
                                <a:cubicBezTo>
                                  <a:pt x="71" y="162"/>
                                  <a:pt x="71" y="162"/>
                                  <a:pt x="71" y="162"/>
                                </a:cubicBezTo>
                                <a:cubicBezTo>
                                  <a:pt x="71" y="163"/>
                                  <a:pt x="71" y="164"/>
                                  <a:pt x="71" y="164"/>
                                </a:cubicBezTo>
                                <a:cubicBezTo>
                                  <a:pt x="71" y="165"/>
                                  <a:pt x="71" y="165"/>
                                  <a:pt x="71" y="165"/>
                                </a:cubicBezTo>
                                <a:close/>
                                <a:moveTo>
                                  <a:pt x="61" y="51"/>
                                </a:moveTo>
                                <a:cubicBezTo>
                                  <a:pt x="61" y="51"/>
                                  <a:pt x="61" y="52"/>
                                  <a:pt x="61" y="52"/>
                                </a:cubicBezTo>
                                <a:cubicBezTo>
                                  <a:pt x="59" y="54"/>
                                  <a:pt x="57" y="55"/>
                                  <a:pt x="55" y="57"/>
                                </a:cubicBezTo>
                                <a:cubicBezTo>
                                  <a:pt x="55" y="58"/>
                                  <a:pt x="54" y="59"/>
                                  <a:pt x="53" y="59"/>
                                </a:cubicBezTo>
                                <a:cubicBezTo>
                                  <a:pt x="52" y="61"/>
                                  <a:pt x="50" y="62"/>
                                  <a:pt x="49" y="63"/>
                                </a:cubicBezTo>
                                <a:cubicBezTo>
                                  <a:pt x="49" y="63"/>
                                  <a:pt x="49" y="63"/>
                                  <a:pt x="49" y="63"/>
                                </a:cubicBezTo>
                                <a:cubicBezTo>
                                  <a:pt x="49" y="62"/>
                                  <a:pt x="50" y="61"/>
                                  <a:pt x="51" y="60"/>
                                </a:cubicBezTo>
                                <a:cubicBezTo>
                                  <a:pt x="54" y="57"/>
                                  <a:pt x="58" y="54"/>
                                  <a:pt x="61" y="51"/>
                                </a:cubicBezTo>
                                <a:close/>
                                <a:moveTo>
                                  <a:pt x="54" y="54"/>
                                </a:moveTo>
                                <a:cubicBezTo>
                                  <a:pt x="55" y="54"/>
                                  <a:pt x="55" y="54"/>
                                  <a:pt x="55" y="54"/>
                                </a:cubicBezTo>
                                <a:cubicBezTo>
                                  <a:pt x="55" y="54"/>
                                  <a:pt x="55" y="53"/>
                                  <a:pt x="56" y="53"/>
                                </a:cubicBezTo>
                                <a:cubicBezTo>
                                  <a:pt x="57" y="52"/>
                                  <a:pt x="58" y="52"/>
                                  <a:pt x="58" y="51"/>
                                </a:cubicBezTo>
                                <a:cubicBezTo>
                                  <a:pt x="57" y="52"/>
                                  <a:pt x="56" y="53"/>
                                  <a:pt x="54" y="54"/>
                                </a:cubicBezTo>
                                <a:close/>
                                <a:moveTo>
                                  <a:pt x="92" y="45"/>
                                </a:moveTo>
                                <a:cubicBezTo>
                                  <a:pt x="92" y="47"/>
                                  <a:pt x="92" y="48"/>
                                  <a:pt x="91" y="50"/>
                                </a:cubicBezTo>
                                <a:cubicBezTo>
                                  <a:pt x="86" y="54"/>
                                  <a:pt x="80" y="58"/>
                                  <a:pt x="75" y="63"/>
                                </a:cubicBezTo>
                                <a:cubicBezTo>
                                  <a:pt x="75" y="62"/>
                                  <a:pt x="75" y="61"/>
                                  <a:pt x="76" y="60"/>
                                </a:cubicBezTo>
                                <a:cubicBezTo>
                                  <a:pt x="81" y="55"/>
                                  <a:pt x="87" y="50"/>
                                  <a:pt x="92" y="45"/>
                                </a:cubicBezTo>
                                <a:close/>
                                <a:moveTo>
                                  <a:pt x="82" y="53"/>
                                </a:moveTo>
                                <a:cubicBezTo>
                                  <a:pt x="84" y="50"/>
                                  <a:pt x="86" y="48"/>
                                  <a:pt x="89" y="46"/>
                                </a:cubicBezTo>
                                <a:cubicBezTo>
                                  <a:pt x="89" y="46"/>
                                  <a:pt x="90" y="45"/>
                                  <a:pt x="90" y="45"/>
                                </a:cubicBezTo>
                                <a:cubicBezTo>
                                  <a:pt x="87" y="48"/>
                                  <a:pt x="84" y="50"/>
                                  <a:pt x="82" y="53"/>
                                </a:cubicBezTo>
                                <a:close/>
                                <a:moveTo>
                                  <a:pt x="110" y="51"/>
                                </a:moveTo>
                                <a:cubicBezTo>
                                  <a:pt x="110" y="51"/>
                                  <a:pt x="110" y="51"/>
                                  <a:pt x="110" y="51"/>
                                </a:cubicBezTo>
                                <a:cubicBezTo>
                                  <a:pt x="110" y="52"/>
                                  <a:pt x="109" y="52"/>
                                  <a:pt x="108" y="53"/>
                                </a:cubicBezTo>
                                <a:cubicBezTo>
                                  <a:pt x="106" y="54"/>
                                  <a:pt x="104" y="54"/>
                                  <a:pt x="102" y="55"/>
                                </a:cubicBezTo>
                                <a:cubicBezTo>
                                  <a:pt x="103" y="54"/>
                                  <a:pt x="105" y="53"/>
                                  <a:pt x="106" y="51"/>
                                </a:cubicBezTo>
                                <a:cubicBezTo>
                                  <a:pt x="107" y="51"/>
                                  <a:pt x="108" y="50"/>
                                  <a:pt x="109" y="50"/>
                                </a:cubicBezTo>
                                <a:cubicBezTo>
                                  <a:pt x="108" y="50"/>
                                  <a:pt x="109" y="51"/>
                                  <a:pt x="110" y="51"/>
                                </a:cubicBezTo>
                                <a:close/>
                                <a:moveTo>
                                  <a:pt x="112" y="77"/>
                                </a:moveTo>
                                <a:cubicBezTo>
                                  <a:pt x="110" y="79"/>
                                  <a:pt x="108" y="82"/>
                                  <a:pt x="107" y="84"/>
                                </a:cubicBezTo>
                                <a:cubicBezTo>
                                  <a:pt x="109" y="80"/>
                                  <a:pt x="112" y="76"/>
                                  <a:pt x="115" y="73"/>
                                </a:cubicBezTo>
                                <a:cubicBezTo>
                                  <a:pt x="115" y="73"/>
                                  <a:pt x="115" y="73"/>
                                  <a:pt x="115" y="72"/>
                                </a:cubicBezTo>
                                <a:cubicBezTo>
                                  <a:pt x="114" y="74"/>
                                  <a:pt x="113" y="76"/>
                                  <a:pt x="112" y="77"/>
                                </a:cubicBezTo>
                                <a:close/>
                                <a:moveTo>
                                  <a:pt x="116" y="78"/>
                                </a:moveTo>
                                <a:cubicBezTo>
                                  <a:pt x="115" y="79"/>
                                  <a:pt x="114" y="80"/>
                                  <a:pt x="114" y="80"/>
                                </a:cubicBezTo>
                                <a:cubicBezTo>
                                  <a:pt x="112" y="82"/>
                                  <a:pt x="110" y="83"/>
                                  <a:pt x="109" y="85"/>
                                </a:cubicBezTo>
                                <a:cubicBezTo>
                                  <a:pt x="111" y="83"/>
                                  <a:pt x="113" y="80"/>
                                  <a:pt x="116" y="78"/>
                                </a:cubicBezTo>
                                <a:close/>
                                <a:moveTo>
                                  <a:pt x="98" y="92"/>
                                </a:moveTo>
                                <a:cubicBezTo>
                                  <a:pt x="95" y="96"/>
                                  <a:pt x="91" y="99"/>
                                  <a:pt x="88" y="102"/>
                                </a:cubicBezTo>
                                <a:cubicBezTo>
                                  <a:pt x="89" y="101"/>
                                  <a:pt x="89" y="100"/>
                                  <a:pt x="90" y="98"/>
                                </a:cubicBezTo>
                                <a:cubicBezTo>
                                  <a:pt x="96" y="92"/>
                                  <a:pt x="103" y="85"/>
                                  <a:pt x="109" y="78"/>
                                </a:cubicBezTo>
                                <a:cubicBezTo>
                                  <a:pt x="105" y="82"/>
                                  <a:pt x="102" y="87"/>
                                  <a:pt x="98" y="92"/>
                                </a:cubicBezTo>
                                <a:close/>
                                <a:moveTo>
                                  <a:pt x="99" y="97"/>
                                </a:moveTo>
                                <a:cubicBezTo>
                                  <a:pt x="97" y="100"/>
                                  <a:pt x="94" y="103"/>
                                  <a:pt x="92" y="105"/>
                                </a:cubicBezTo>
                                <a:cubicBezTo>
                                  <a:pt x="93" y="104"/>
                                  <a:pt x="94" y="102"/>
                                  <a:pt x="95" y="100"/>
                                </a:cubicBezTo>
                                <a:cubicBezTo>
                                  <a:pt x="97" y="99"/>
                                  <a:pt x="98" y="98"/>
                                  <a:pt x="99" y="97"/>
                                </a:cubicBezTo>
                                <a:close/>
                                <a:moveTo>
                                  <a:pt x="128" y="67"/>
                                </a:moveTo>
                                <a:cubicBezTo>
                                  <a:pt x="129" y="66"/>
                                  <a:pt x="130" y="65"/>
                                  <a:pt x="130" y="64"/>
                                </a:cubicBezTo>
                                <a:cubicBezTo>
                                  <a:pt x="131" y="64"/>
                                  <a:pt x="131" y="64"/>
                                  <a:pt x="132" y="63"/>
                                </a:cubicBezTo>
                                <a:cubicBezTo>
                                  <a:pt x="132" y="63"/>
                                  <a:pt x="133" y="63"/>
                                  <a:pt x="133" y="63"/>
                                </a:cubicBezTo>
                                <a:cubicBezTo>
                                  <a:pt x="132" y="64"/>
                                  <a:pt x="130" y="66"/>
                                  <a:pt x="128" y="67"/>
                                </a:cubicBezTo>
                                <a:close/>
                                <a:moveTo>
                                  <a:pt x="137" y="62"/>
                                </a:moveTo>
                                <a:cubicBezTo>
                                  <a:pt x="138" y="62"/>
                                  <a:pt x="140" y="61"/>
                                  <a:pt x="141" y="61"/>
                                </a:cubicBezTo>
                                <a:cubicBezTo>
                                  <a:pt x="138" y="63"/>
                                  <a:pt x="135" y="65"/>
                                  <a:pt x="132" y="67"/>
                                </a:cubicBezTo>
                                <a:cubicBezTo>
                                  <a:pt x="133" y="65"/>
                                  <a:pt x="135" y="64"/>
                                  <a:pt x="137" y="62"/>
                                </a:cubicBezTo>
                                <a:close/>
                                <a:moveTo>
                                  <a:pt x="132" y="76"/>
                                </a:moveTo>
                                <a:cubicBezTo>
                                  <a:pt x="132" y="77"/>
                                  <a:pt x="132" y="77"/>
                                  <a:pt x="132" y="77"/>
                                </a:cubicBezTo>
                                <a:cubicBezTo>
                                  <a:pt x="133" y="77"/>
                                  <a:pt x="134" y="76"/>
                                  <a:pt x="136" y="76"/>
                                </a:cubicBezTo>
                                <a:cubicBezTo>
                                  <a:pt x="132" y="79"/>
                                  <a:pt x="128" y="82"/>
                                  <a:pt x="124" y="85"/>
                                </a:cubicBezTo>
                                <a:cubicBezTo>
                                  <a:pt x="125" y="85"/>
                                  <a:pt x="125" y="84"/>
                                  <a:pt x="125" y="84"/>
                                </a:cubicBezTo>
                                <a:cubicBezTo>
                                  <a:pt x="128" y="82"/>
                                  <a:pt x="130" y="80"/>
                                  <a:pt x="132" y="77"/>
                                </a:cubicBezTo>
                                <a:cubicBezTo>
                                  <a:pt x="132" y="77"/>
                                  <a:pt x="132" y="77"/>
                                  <a:pt x="132" y="76"/>
                                </a:cubicBezTo>
                                <a:close/>
                                <a:moveTo>
                                  <a:pt x="199" y="77"/>
                                </a:moveTo>
                                <a:cubicBezTo>
                                  <a:pt x="199" y="78"/>
                                  <a:pt x="198" y="78"/>
                                  <a:pt x="198" y="78"/>
                                </a:cubicBezTo>
                                <a:cubicBezTo>
                                  <a:pt x="196" y="79"/>
                                  <a:pt x="194" y="80"/>
                                  <a:pt x="192" y="81"/>
                                </a:cubicBezTo>
                                <a:cubicBezTo>
                                  <a:pt x="192" y="80"/>
                                  <a:pt x="192" y="80"/>
                                  <a:pt x="192" y="80"/>
                                </a:cubicBezTo>
                                <a:cubicBezTo>
                                  <a:pt x="195" y="79"/>
                                  <a:pt x="197" y="78"/>
                                  <a:pt x="199" y="77"/>
                                </a:cubicBezTo>
                                <a:close/>
                                <a:moveTo>
                                  <a:pt x="196" y="75"/>
                                </a:moveTo>
                                <a:cubicBezTo>
                                  <a:pt x="197" y="74"/>
                                  <a:pt x="198" y="73"/>
                                  <a:pt x="199" y="73"/>
                                </a:cubicBezTo>
                                <a:cubicBezTo>
                                  <a:pt x="198" y="73"/>
                                  <a:pt x="197" y="74"/>
                                  <a:pt x="196" y="75"/>
                                </a:cubicBezTo>
                                <a:cubicBezTo>
                                  <a:pt x="196" y="75"/>
                                  <a:pt x="196" y="75"/>
                                  <a:pt x="196" y="75"/>
                                </a:cubicBezTo>
                                <a:close/>
                                <a:moveTo>
                                  <a:pt x="191" y="138"/>
                                </a:moveTo>
                                <a:cubicBezTo>
                                  <a:pt x="191" y="138"/>
                                  <a:pt x="191" y="138"/>
                                  <a:pt x="190" y="137"/>
                                </a:cubicBezTo>
                                <a:cubicBezTo>
                                  <a:pt x="191" y="137"/>
                                  <a:pt x="191" y="136"/>
                                  <a:pt x="191" y="136"/>
                                </a:cubicBezTo>
                                <a:cubicBezTo>
                                  <a:pt x="197" y="131"/>
                                  <a:pt x="203" y="126"/>
                                  <a:pt x="209" y="121"/>
                                </a:cubicBezTo>
                                <a:cubicBezTo>
                                  <a:pt x="209" y="121"/>
                                  <a:pt x="209" y="121"/>
                                  <a:pt x="209" y="121"/>
                                </a:cubicBezTo>
                                <a:cubicBezTo>
                                  <a:pt x="203" y="127"/>
                                  <a:pt x="197" y="133"/>
                                  <a:pt x="191" y="138"/>
                                </a:cubicBezTo>
                                <a:close/>
                                <a:moveTo>
                                  <a:pt x="205" y="126"/>
                                </a:moveTo>
                                <a:cubicBezTo>
                                  <a:pt x="205" y="127"/>
                                  <a:pt x="204" y="128"/>
                                  <a:pt x="204" y="129"/>
                                </a:cubicBezTo>
                                <a:cubicBezTo>
                                  <a:pt x="199" y="134"/>
                                  <a:pt x="196" y="138"/>
                                  <a:pt x="192" y="143"/>
                                </a:cubicBezTo>
                                <a:cubicBezTo>
                                  <a:pt x="192" y="143"/>
                                  <a:pt x="191" y="143"/>
                                  <a:pt x="191" y="143"/>
                                </a:cubicBezTo>
                                <a:cubicBezTo>
                                  <a:pt x="191" y="142"/>
                                  <a:pt x="191" y="141"/>
                                  <a:pt x="191" y="140"/>
                                </a:cubicBezTo>
                                <a:cubicBezTo>
                                  <a:pt x="196" y="136"/>
                                  <a:pt x="201" y="131"/>
                                  <a:pt x="205" y="126"/>
                                </a:cubicBezTo>
                                <a:close/>
                                <a:moveTo>
                                  <a:pt x="189" y="139"/>
                                </a:moveTo>
                                <a:cubicBezTo>
                                  <a:pt x="189" y="139"/>
                                  <a:pt x="189" y="139"/>
                                  <a:pt x="189" y="139"/>
                                </a:cubicBezTo>
                                <a:cubicBezTo>
                                  <a:pt x="189" y="140"/>
                                  <a:pt x="189" y="140"/>
                                  <a:pt x="189" y="140"/>
                                </a:cubicBezTo>
                                <a:cubicBezTo>
                                  <a:pt x="188" y="141"/>
                                  <a:pt x="187" y="142"/>
                                  <a:pt x="186" y="143"/>
                                </a:cubicBezTo>
                                <a:cubicBezTo>
                                  <a:pt x="186" y="143"/>
                                  <a:pt x="186" y="143"/>
                                  <a:pt x="186" y="143"/>
                                </a:cubicBezTo>
                                <a:cubicBezTo>
                                  <a:pt x="187" y="142"/>
                                  <a:pt x="188" y="140"/>
                                  <a:pt x="189" y="139"/>
                                </a:cubicBezTo>
                                <a:close/>
                                <a:moveTo>
                                  <a:pt x="183" y="144"/>
                                </a:moveTo>
                                <a:cubicBezTo>
                                  <a:pt x="182" y="144"/>
                                  <a:pt x="182" y="144"/>
                                  <a:pt x="181" y="145"/>
                                </a:cubicBezTo>
                                <a:cubicBezTo>
                                  <a:pt x="183" y="143"/>
                                  <a:pt x="184" y="142"/>
                                  <a:pt x="186" y="140"/>
                                </a:cubicBezTo>
                                <a:cubicBezTo>
                                  <a:pt x="186" y="140"/>
                                  <a:pt x="186" y="140"/>
                                  <a:pt x="186" y="140"/>
                                </a:cubicBezTo>
                                <a:cubicBezTo>
                                  <a:pt x="185" y="142"/>
                                  <a:pt x="184" y="143"/>
                                  <a:pt x="183" y="144"/>
                                </a:cubicBezTo>
                                <a:close/>
                                <a:moveTo>
                                  <a:pt x="180" y="142"/>
                                </a:moveTo>
                                <a:cubicBezTo>
                                  <a:pt x="178" y="143"/>
                                  <a:pt x="177" y="145"/>
                                  <a:pt x="175" y="146"/>
                                </a:cubicBezTo>
                                <a:cubicBezTo>
                                  <a:pt x="175" y="147"/>
                                  <a:pt x="174" y="147"/>
                                  <a:pt x="174" y="147"/>
                                </a:cubicBezTo>
                                <a:cubicBezTo>
                                  <a:pt x="175" y="146"/>
                                  <a:pt x="176" y="144"/>
                                  <a:pt x="178" y="142"/>
                                </a:cubicBezTo>
                                <a:cubicBezTo>
                                  <a:pt x="180" y="139"/>
                                  <a:pt x="183" y="137"/>
                                  <a:pt x="185" y="134"/>
                                </a:cubicBezTo>
                                <a:cubicBezTo>
                                  <a:pt x="186" y="134"/>
                                  <a:pt x="186" y="133"/>
                                  <a:pt x="187" y="133"/>
                                </a:cubicBezTo>
                                <a:cubicBezTo>
                                  <a:pt x="187" y="133"/>
                                  <a:pt x="187" y="134"/>
                                  <a:pt x="187" y="134"/>
                                </a:cubicBezTo>
                                <a:cubicBezTo>
                                  <a:pt x="185" y="137"/>
                                  <a:pt x="183" y="139"/>
                                  <a:pt x="180" y="142"/>
                                </a:cubicBezTo>
                                <a:close/>
                                <a:moveTo>
                                  <a:pt x="129" y="154"/>
                                </a:moveTo>
                                <a:cubicBezTo>
                                  <a:pt x="128" y="155"/>
                                  <a:pt x="127" y="155"/>
                                  <a:pt x="126" y="156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6" y="155"/>
                                  <a:pt x="126" y="155"/>
                                  <a:pt x="126" y="155"/>
                                </a:cubicBezTo>
                                <a:cubicBezTo>
                                  <a:pt x="127" y="155"/>
                                  <a:pt x="127" y="155"/>
                                  <a:pt x="127" y="155"/>
                                </a:cubicBezTo>
                                <a:cubicBezTo>
                                  <a:pt x="128" y="153"/>
                                  <a:pt x="130" y="151"/>
                                  <a:pt x="132" y="149"/>
                                </a:cubicBezTo>
                                <a:cubicBezTo>
                                  <a:pt x="133" y="148"/>
                                  <a:pt x="134" y="148"/>
                                  <a:pt x="134" y="147"/>
                                </a:cubicBezTo>
                                <a:cubicBezTo>
                                  <a:pt x="136" y="148"/>
                                  <a:pt x="137" y="148"/>
                                  <a:pt x="138" y="148"/>
                                </a:cubicBezTo>
                                <a:cubicBezTo>
                                  <a:pt x="136" y="150"/>
                                  <a:pt x="135" y="151"/>
                                  <a:pt x="133" y="153"/>
                                </a:cubicBezTo>
                                <a:cubicBezTo>
                                  <a:pt x="131" y="153"/>
                                  <a:pt x="130" y="154"/>
                                  <a:pt x="129" y="154"/>
                                </a:cubicBezTo>
                                <a:close/>
                                <a:moveTo>
                                  <a:pt x="130" y="160"/>
                                </a:moveTo>
                                <a:cubicBezTo>
                                  <a:pt x="130" y="161"/>
                                  <a:pt x="130" y="161"/>
                                  <a:pt x="129" y="161"/>
                                </a:cubicBezTo>
                                <a:cubicBezTo>
                                  <a:pt x="129" y="161"/>
                                  <a:pt x="129" y="162"/>
                                  <a:pt x="128" y="162"/>
                                </a:cubicBezTo>
                                <a:cubicBezTo>
                                  <a:pt x="129" y="161"/>
                                  <a:pt x="129" y="161"/>
                                  <a:pt x="130" y="161"/>
                                </a:cubicBezTo>
                                <a:cubicBezTo>
                                  <a:pt x="130" y="161"/>
                                  <a:pt x="130" y="161"/>
                                  <a:pt x="130" y="160"/>
                                </a:cubicBezTo>
                                <a:close/>
                                <a:moveTo>
                                  <a:pt x="89" y="124"/>
                                </a:moveTo>
                                <a:cubicBezTo>
                                  <a:pt x="91" y="122"/>
                                  <a:pt x="92" y="120"/>
                                  <a:pt x="94" y="118"/>
                                </a:cubicBezTo>
                                <a:cubicBezTo>
                                  <a:pt x="95" y="118"/>
                                  <a:pt x="95" y="118"/>
                                  <a:pt x="96" y="118"/>
                                </a:cubicBezTo>
                                <a:cubicBezTo>
                                  <a:pt x="94" y="120"/>
                                  <a:pt x="92" y="122"/>
                                  <a:pt x="89" y="124"/>
                                </a:cubicBezTo>
                                <a:close/>
                                <a:moveTo>
                                  <a:pt x="91" y="127"/>
                                </a:moveTo>
                                <a:cubicBezTo>
                                  <a:pt x="89" y="129"/>
                                  <a:pt x="88" y="130"/>
                                  <a:pt x="87" y="132"/>
                                </a:cubicBezTo>
                                <a:cubicBezTo>
                                  <a:pt x="86" y="132"/>
                                  <a:pt x="86" y="132"/>
                                  <a:pt x="85" y="131"/>
                                </a:cubicBezTo>
                                <a:cubicBezTo>
                                  <a:pt x="87" y="130"/>
                                  <a:pt x="89" y="128"/>
                                  <a:pt x="91" y="127"/>
                                </a:cubicBezTo>
                                <a:close/>
                                <a:moveTo>
                                  <a:pt x="95" y="123"/>
                                </a:moveTo>
                                <a:cubicBezTo>
                                  <a:pt x="97" y="122"/>
                                  <a:pt x="99" y="121"/>
                                  <a:pt x="101" y="120"/>
                                </a:cubicBezTo>
                                <a:cubicBezTo>
                                  <a:pt x="99" y="122"/>
                                  <a:pt x="97" y="123"/>
                                  <a:pt x="95" y="125"/>
                                </a:cubicBezTo>
                                <a:cubicBezTo>
                                  <a:pt x="94" y="127"/>
                                  <a:pt x="92" y="128"/>
                                  <a:pt x="91" y="130"/>
                                </a:cubicBezTo>
                                <a:cubicBezTo>
                                  <a:pt x="92" y="128"/>
                                  <a:pt x="94" y="125"/>
                                  <a:pt x="95" y="123"/>
                                </a:cubicBezTo>
                                <a:close/>
                                <a:moveTo>
                                  <a:pt x="94" y="130"/>
                                </a:moveTo>
                                <a:cubicBezTo>
                                  <a:pt x="98" y="127"/>
                                  <a:pt x="101" y="123"/>
                                  <a:pt x="105" y="120"/>
                                </a:cubicBezTo>
                                <a:cubicBezTo>
                                  <a:pt x="105" y="120"/>
                                  <a:pt x="105" y="120"/>
                                  <a:pt x="106" y="120"/>
                                </a:cubicBezTo>
                                <a:cubicBezTo>
                                  <a:pt x="106" y="120"/>
                                  <a:pt x="106" y="120"/>
                                  <a:pt x="106" y="120"/>
                                </a:cubicBezTo>
                                <a:cubicBezTo>
                                  <a:pt x="103" y="122"/>
                                  <a:pt x="101" y="124"/>
                                  <a:pt x="99" y="127"/>
                                </a:cubicBezTo>
                                <a:cubicBezTo>
                                  <a:pt x="96" y="129"/>
                                  <a:pt x="94" y="131"/>
                                  <a:pt x="91" y="134"/>
                                </a:cubicBezTo>
                                <a:cubicBezTo>
                                  <a:pt x="91" y="134"/>
                                  <a:pt x="91" y="134"/>
                                  <a:pt x="91" y="133"/>
                                </a:cubicBezTo>
                                <a:cubicBezTo>
                                  <a:pt x="92" y="132"/>
                                  <a:pt x="93" y="131"/>
                                  <a:pt x="94" y="130"/>
                                </a:cubicBezTo>
                                <a:close/>
                                <a:moveTo>
                                  <a:pt x="119" y="101"/>
                                </a:moveTo>
                                <a:cubicBezTo>
                                  <a:pt x="125" y="95"/>
                                  <a:pt x="131" y="89"/>
                                  <a:pt x="138" y="83"/>
                                </a:cubicBezTo>
                                <a:cubicBezTo>
                                  <a:pt x="139" y="83"/>
                                  <a:pt x="141" y="83"/>
                                  <a:pt x="142" y="83"/>
                                </a:cubicBezTo>
                                <a:cubicBezTo>
                                  <a:pt x="140" y="86"/>
                                  <a:pt x="138" y="88"/>
                                  <a:pt x="136" y="91"/>
                                </a:cubicBezTo>
                                <a:cubicBezTo>
                                  <a:pt x="134" y="92"/>
                                  <a:pt x="132" y="94"/>
                                  <a:pt x="130" y="96"/>
                                </a:cubicBezTo>
                                <a:cubicBezTo>
                                  <a:pt x="122" y="102"/>
                                  <a:pt x="115" y="108"/>
                                  <a:pt x="107" y="115"/>
                                </a:cubicBezTo>
                                <a:cubicBezTo>
                                  <a:pt x="107" y="115"/>
                                  <a:pt x="107" y="115"/>
                                  <a:pt x="107" y="115"/>
                                </a:cubicBezTo>
                                <a:cubicBezTo>
                                  <a:pt x="111" y="110"/>
                                  <a:pt x="115" y="106"/>
                                  <a:pt x="119" y="102"/>
                                </a:cubicBezTo>
                                <a:cubicBezTo>
                                  <a:pt x="120" y="101"/>
                                  <a:pt x="119" y="101"/>
                                  <a:pt x="119" y="101"/>
                                </a:cubicBezTo>
                                <a:close/>
                                <a:moveTo>
                                  <a:pt x="127" y="102"/>
                                </a:moveTo>
                                <a:cubicBezTo>
                                  <a:pt x="125" y="104"/>
                                  <a:pt x="123" y="106"/>
                                  <a:pt x="121" y="108"/>
                                </a:cubicBezTo>
                                <a:cubicBezTo>
                                  <a:pt x="120" y="109"/>
                                  <a:pt x="120" y="109"/>
                                  <a:pt x="119" y="110"/>
                                </a:cubicBezTo>
                                <a:cubicBezTo>
                                  <a:pt x="119" y="109"/>
                                  <a:pt x="119" y="109"/>
                                  <a:pt x="119" y="109"/>
                                </a:cubicBezTo>
                                <a:cubicBezTo>
                                  <a:pt x="122" y="107"/>
                                  <a:pt x="125" y="104"/>
                                  <a:pt x="127" y="102"/>
                                </a:cubicBezTo>
                                <a:close/>
                                <a:moveTo>
                                  <a:pt x="189" y="111"/>
                                </a:moveTo>
                                <a:cubicBezTo>
                                  <a:pt x="189" y="111"/>
                                  <a:pt x="190" y="110"/>
                                  <a:pt x="190" y="109"/>
                                </a:cubicBezTo>
                                <a:cubicBezTo>
                                  <a:pt x="191" y="109"/>
                                  <a:pt x="192" y="109"/>
                                  <a:pt x="192" y="109"/>
                                </a:cubicBezTo>
                                <a:cubicBezTo>
                                  <a:pt x="191" y="109"/>
                                  <a:pt x="190" y="110"/>
                                  <a:pt x="189" y="111"/>
                                </a:cubicBezTo>
                                <a:close/>
                                <a:moveTo>
                                  <a:pt x="193" y="117"/>
                                </a:moveTo>
                                <a:cubicBezTo>
                                  <a:pt x="193" y="117"/>
                                  <a:pt x="194" y="117"/>
                                  <a:pt x="194" y="117"/>
                                </a:cubicBezTo>
                                <a:cubicBezTo>
                                  <a:pt x="194" y="118"/>
                                  <a:pt x="193" y="118"/>
                                  <a:pt x="192" y="119"/>
                                </a:cubicBezTo>
                                <a:cubicBezTo>
                                  <a:pt x="192" y="118"/>
                                  <a:pt x="193" y="118"/>
                                  <a:pt x="193" y="117"/>
                                </a:cubicBezTo>
                                <a:close/>
                                <a:moveTo>
                                  <a:pt x="189" y="107"/>
                                </a:moveTo>
                                <a:cubicBezTo>
                                  <a:pt x="189" y="107"/>
                                  <a:pt x="189" y="107"/>
                                  <a:pt x="189" y="108"/>
                                </a:cubicBezTo>
                                <a:cubicBezTo>
                                  <a:pt x="188" y="108"/>
                                  <a:pt x="188" y="108"/>
                                  <a:pt x="187" y="108"/>
                                </a:cubicBezTo>
                                <a:cubicBezTo>
                                  <a:pt x="188" y="107"/>
                                  <a:pt x="188" y="107"/>
                                  <a:pt x="189" y="106"/>
                                </a:cubicBezTo>
                                <a:cubicBezTo>
                                  <a:pt x="189" y="106"/>
                                  <a:pt x="190" y="106"/>
                                  <a:pt x="190" y="106"/>
                                </a:cubicBezTo>
                                <a:cubicBezTo>
                                  <a:pt x="190" y="106"/>
                                  <a:pt x="189" y="107"/>
                                  <a:pt x="189" y="107"/>
                                </a:cubicBezTo>
                                <a:close/>
                                <a:moveTo>
                                  <a:pt x="189" y="115"/>
                                </a:moveTo>
                                <a:cubicBezTo>
                                  <a:pt x="189" y="115"/>
                                  <a:pt x="189" y="115"/>
                                  <a:pt x="189" y="115"/>
                                </a:cubicBezTo>
                                <a:cubicBezTo>
                                  <a:pt x="189" y="116"/>
                                  <a:pt x="188" y="116"/>
                                  <a:pt x="187" y="117"/>
                                </a:cubicBezTo>
                                <a:cubicBezTo>
                                  <a:pt x="187" y="117"/>
                                  <a:pt x="187" y="117"/>
                                  <a:pt x="186" y="118"/>
                                </a:cubicBezTo>
                                <a:cubicBezTo>
                                  <a:pt x="186" y="118"/>
                                  <a:pt x="185" y="118"/>
                                  <a:pt x="184" y="119"/>
                                </a:cubicBezTo>
                                <a:cubicBezTo>
                                  <a:pt x="186" y="118"/>
                                  <a:pt x="187" y="116"/>
                                  <a:pt x="189" y="115"/>
                                </a:cubicBezTo>
                                <a:close/>
                                <a:moveTo>
                                  <a:pt x="191" y="117"/>
                                </a:moveTo>
                                <a:cubicBezTo>
                                  <a:pt x="190" y="118"/>
                                  <a:pt x="189" y="120"/>
                                  <a:pt x="188" y="121"/>
                                </a:cubicBezTo>
                                <a:cubicBezTo>
                                  <a:pt x="187" y="121"/>
                                  <a:pt x="186" y="122"/>
                                  <a:pt x="185" y="123"/>
                                </a:cubicBezTo>
                                <a:cubicBezTo>
                                  <a:pt x="186" y="121"/>
                                  <a:pt x="187" y="120"/>
                                  <a:pt x="188" y="119"/>
                                </a:cubicBezTo>
                                <a:cubicBezTo>
                                  <a:pt x="189" y="118"/>
                                  <a:pt x="190" y="117"/>
                                  <a:pt x="191" y="117"/>
                                </a:cubicBezTo>
                                <a:close/>
                                <a:moveTo>
                                  <a:pt x="182" y="131"/>
                                </a:moveTo>
                                <a:cubicBezTo>
                                  <a:pt x="183" y="131"/>
                                  <a:pt x="183" y="130"/>
                                  <a:pt x="184" y="130"/>
                                </a:cubicBezTo>
                                <a:cubicBezTo>
                                  <a:pt x="184" y="130"/>
                                  <a:pt x="184" y="130"/>
                                  <a:pt x="184" y="130"/>
                                </a:cubicBezTo>
                                <a:cubicBezTo>
                                  <a:pt x="183" y="131"/>
                                  <a:pt x="182" y="132"/>
                                  <a:pt x="181" y="133"/>
                                </a:cubicBezTo>
                                <a:cubicBezTo>
                                  <a:pt x="181" y="133"/>
                                  <a:pt x="180" y="133"/>
                                  <a:pt x="180" y="134"/>
                                </a:cubicBezTo>
                                <a:cubicBezTo>
                                  <a:pt x="181" y="133"/>
                                  <a:pt x="182" y="132"/>
                                  <a:pt x="182" y="131"/>
                                </a:cubicBezTo>
                                <a:close/>
                                <a:moveTo>
                                  <a:pt x="180" y="124"/>
                                </a:moveTo>
                                <a:cubicBezTo>
                                  <a:pt x="181" y="123"/>
                                  <a:pt x="183" y="122"/>
                                  <a:pt x="184" y="121"/>
                                </a:cubicBezTo>
                                <a:cubicBezTo>
                                  <a:pt x="183" y="122"/>
                                  <a:pt x="182" y="124"/>
                                  <a:pt x="181" y="125"/>
                                </a:cubicBezTo>
                                <a:cubicBezTo>
                                  <a:pt x="181" y="124"/>
                                  <a:pt x="180" y="124"/>
                                  <a:pt x="180" y="124"/>
                                </a:cubicBezTo>
                                <a:close/>
                                <a:moveTo>
                                  <a:pt x="178" y="122"/>
                                </a:moveTo>
                                <a:cubicBezTo>
                                  <a:pt x="178" y="122"/>
                                  <a:pt x="178" y="122"/>
                                  <a:pt x="178" y="122"/>
                                </a:cubicBezTo>
                                <a:cubicBezTo>
                                  <a:pt x="176" y="121"/>
                                  <a:pt x="175" y="121"/>
                                  <a:pt x="174" y="120"/>
                                </a:cubicBezTo>
                                <a:cubicBezTo>
                                  <a:pt x="178" y="117"/>
                                  <a:pt x="182" y="115"/>
                                  <a:pt x="186" y="112"/>
                                </a:cubicBezTo>
                                <a:cubicBezTo>
                                  <a:pt x="183" y="115"/>
                                  <a:pt x="181" y="119"/>
                                  <a:pt x="178" y="122"/>
                                </a:cubicBezTo>
                                <a:close/>
                                <a:moveTo>
                                  <a:pt x="178" y="128"/>
                                </a:moveTo>
                                <a:cubicBezTo>
                                  <a:pt x="176" y="129"/>
                                  <a:pt x="175" y="129"/>
                                  <a:pt x="173" y="130"/>
                                </a:cubicBezTo>
                                <a:cubicBezTo>
                                  <a:pt x="175" y="129"/>
                                  <a:pt x="176" y="127"/>
                                  <a:pt x="177" y="125"/>
                                </a:cubicBezTo>
                                <a:cubicBezTo>
                                  <a:pt x="178" y="125"/>
                                  <a:pt x="178" y="125"/>
                                  <a:pt x="178" y="125"/>
                                </a:cubicBezTo>
                                <a:cubicBezTo>
                                  <a:pt x="178" y="125"/>
                                  <a:pt x="179" y="126"/>
                                  <a:pt x="179" y="126"/>
                                </a:cubicBezTo>
                                <a:cubicBezTo>
                                  <a:pt x="179" y="126"/>
                                  <a:pt x="179" y="126"/>
                                  <a:pt x="179" y="126"/>
                                </a:cubicBezTo>
                                <a:cubicBezTo>
                                  <a:pt x="179" y="126"/>
                                  <a:pt x="178" y="127"/>
                                  <a:pt x="178" y="127"/>
                                </a:cubicBezTo>
                                <a:cubicBezTo>
                                  <a:pt x="177" y="127"/>
                                  <a:pt x="177" y="128"/>
                                  <a:pt x="178" y="128"/>
                                </a:cubicBezTo>
                                <a:close/>
                                <a:moveTo>
                                  <a:pt x="127" y="123"/>
                                </a:moveTo>
                                <a:cubicBezTo>
                                  <a:pt x="127" y="123"/>
                                  <a:pt x="126" y="124"/>
                                  <a:pt x="126" y="124"/>
                                </a:cubicBezTo>
                                <a:cubicBezTo>
                                  <a:pt x="126" y="123"/>
                                  <a:pt x="126" y="123"/>
                                  <a:pt x="127" y="123"/>
                                </a:cubicBezTo>
                                <a:cubicBezTo>
                                  <a:pt x="127" y="123"/>
                                  <a:pt x="127" y="123"/>
                                  <a:pt x="127" y="122"/>
                                </a:cubicBezTo>
                                <a:cubicBezTo>
                                  <a:pt x="128" y="122"/>
                                  <a:pt x="128" y="122"/>
                                  <a:pt x="128" y="122"/>
                                </a:cubicBezTo>
                                <a:cubicBezTo>
                                  <a:pt x="128" y="122"/>
                                  <a:pt x="128" y="123"/>
                                  <a:pt x="127" y="123"/>
                                </a:cubicBezTo>
                                <a:close/>
                                <a:moveTo>
                                  <a:pt x="136" y="122"/>
                                </a:moveTo>
                                <a:cubicBezTo>
                                  <a:pt x="135" y="122"/>
                                  <a:pt x="135" y="123"/>
                                  <a:pt x="134" y="123"/>
                                </a:cubicBezTo>
                                <a:cubicBezTo>
                                  <a:pt x="133" y="125"/>
                                  <a:pt x="131" y="126"/>
                                  <a:pt x="130" y="127"/>
                                </a:cubicBezTo>
                                <a:cubicBezTo>
                                  <a:pt x="129" y="127"/>
                                  <a:pt x="128" y="126"/>
                                  <a:pt x="127" y="126"/>
                                </a:cubicBezTo>
                                <a:cubicBezTo>
                                  <a:pt x="127" y="125"/>
                                  <a:pt x="128" y="125"/>
                                  <a:pt x="128" y="124"/>
                                </a:cubicBezTo>
                                <a:cubicBezTo>
                                  <a:pt x="131" y="123"/>
                                  <a:pt x="133" y="122"/>
                                  <a:pt x="136" y="122"/>
                                </a:cubicBezTo>
                                <a:close/>
                                <a:moveTo>
                                  <a:pt x="126" y="127"/>
                                </a:moveTo>
                                <a:cubicBezTo>
                                  <a:pt x="127" y="127"/>
                                  <a:pt x="127" y="128"/>
                                  <a:pt x="128" y="128"/>
                                </a:cubicBezTo>
                                <a:cubicBezTo>
                                  <a:pt x="128" y="128"/>
                                  <a:pt x="128" y="128"/>
                                  <a:pt x="128" y="128"/>
                                </a:cubicBezTo>
                                <a:cubicBezTo>
                                  <a:pt x="127" y="129"/>
                                  <a:pt x="126" y="130"/>
                                  <a:pt x="125" y="131"/>
                                </a:cubicBezTo>
                                <a:cubicBezTo>
                                  <a:pt x="123" y="132"/>
                                  <a:pt x="121" y="133"/>
                                  <a:pt x="120" y="134"/>
                                </a:cubicBezTo>
                                <a:cubicBezTo>
                                  <a:pt x="122" y="132"/>
                                  <a:pt x="124" y="130"/>
                                  <a:pt x="126" y="127"/>
                                </a:cubicBezTo>
                                <a:close/>
                                <a:moveTo>
                                  <a:pt x="131" y="129"/>
                                </a:moveTo>
                                <a:cubicBezTo>
                                  <a:pt x="132" y="129"/>
                                  <a:pt x="132" y="129"/>
                                  <a:pt x="133" y="130"/>
                                </a:cubicBezTo>
                                <a:cubicBezTo>
                                  <a:pt x="133" y="130"/>
                                  <a:pt x="133" y="130"/>
                                  <a:pt x="132" y="130"/>
                                </a:cubicBezTo>
                                <a:cubicBezTo>
                                  <a:pt x="132" y="130"/>
                                  <a:pt x="132" y="130"/>
                                  <a:pt x="132" y="130"/>
                                </a:cubicBezTo>
                                <a:cubicBezTo>
                                  <a:pt x="130" y="131"/>
                                  <a:pt x="129" y="132"/>
                                  <a:pt x="127" y="133"/>
                                </a:cubicBezTo>
                                <a:cubicBezTo>
                                  <a:pt x="128" y="132"/>
                                  <a:pt x="130" y="130"/>
                                  <a:pt x="131" y="129"/>
                                </a:cubicBezTo>
                                <a:close/>
                                <a:moveTo>
                                  <a:pt x="132" y="128"/>
                                </a:moveTo>
                                <a:cubicBezTo>
                                  <a:pt x="135" y="126"/>
                                  <a:pt x="138" y="124"/>
                                  <a:pt x="140" y="123"/>
                                </a:cubicBezTo>
                                <a:cubicBezTo>
                                  <a:pt x="138" y="125"/>
                                  <a:pt x="136" y="127"/>
                                  <a:pt x="134" y="129"/>
                                </a:cubicBezTo>
                                <a:cubicBezTo>
                                  <a:pt x="134" y="128"/>
                                  <a:pt x="133" y="128"/>
                                  <a:pt x="132" y="128"/>
                                </a:cubicBezTo>
                                <a:close/>
                                <a:moveTo>
                                  <a:pt x="139" y="130"/>
                                </a:moveTo>
                                <a:cubicBezTo>
                                  <a:pt x="139" y="130"/>
                                  <a:pt x="139" y="130"/>
                                  <a:pt x="139" y="130"/>
                                </a:cubicBezTo>
                                <a:cubicBezTo>
                                  <a:pt x="139" y="130"/>
                                  <a:pt x="138" y="130"/>
                                  <a:pt x="138" y="130"/>
                                </a:cubicBezTo>
                                <a:cubicBezTo>
                                  <a:pt x="138" y="130"/>
                                  <a:pt x="139" y="129"/>
                                  <a:pt x="139" y="129"/>
                                </a:cubicBezTo>
                                <a:cubicBezTo>
                                  <a:pt x="140" y="129"/>
                                  <a:pt x="141" y="128"/>
                                  <a:pt x="142" y="128"/>
                                </a:cubicBezTo>
                                <a:cubicBezTo>
                                  <a:pt x="141" y="129"/>
                                  <a:pt x="140" y="129"/>
                                  <a:pt x="139" y="130"/>
                                </a:cubicBezTo>
                                <a:close/>
                                <a:moveTo>
                                  <a:pt x="148" y="136"/>
                                </a:moveTo>
                                <a:cubicBezTo>
                                  <a:pt x="144" y="138"/>
                                  <a:pt x="141" y="141"/>
                                  <a:pt x="138" y="143"/>
                                </a:cubicBezTo>
                                <a:cubicBezTo>
                                  <a:pt x="138" y="142"/>
                                  <a:pt x="139" y="142"/>
                                  <a:pt x="139" y="141"/>
                                </a:cubicBezTo>
                                <a:cubicBezTo>
                                  <a:pt x="140" y="140"/>
                                  <a:pt x="141" y="140"/>
                                  <a:pt x="141" y="139"/>
                                </a:cubicBezTo>
                                <a:cubicBezTo>
                                  <a:pt x="142" y="139"/>
                                  <a:pt x="142" y="139"/>
                                  <a:pt x="142" y="139"/>
                                </a:cubicBezTo>
                                <a:cubicBezTo>
                                  <a:pt x="144" y="138"/>
                                  <a:pt x="146" y="137"/>
                                  <a:pt x="148" y="136"/>
                                </a:cubicBezTo>
                                <a:close/>
                                <a:moveTo>
                                  <a:pt x="139" y="134"/>
                                </a:moveTo>
                                <a:cubicBezTo>
                                  <a:pt x="140" y="133"/>
                                  <a:pt x="141" y="133"/>
                                  <a:pt x="141" y="133"/>
                                </a:cubicBezTo>
                                <a:cubicBezTo>
                                  <a:pt x="141" y="133"/>
                                  <a:pt x="141" y="133"/>
                                  <a:pt x="141" y="133"/>
                                </a:cubicBezTo>
                                <a:cubicBezTo>
                                  <a:pt x="140" y="134"/>
                                  <a:pt x="139" y="136"/>
                                  <a:pt x="137" y="137"/>
                                </a:cubicBezTo>
                                <a:cubicBezTo>
                                  <a:pt x="137" y="137"/>
                                  <a:pt x="136" y="138"/>
                                  <a:pt x="135" y="138"/>
                                </a:cubicBezTo>
                                <a:cubicBezTo>
                                  <a:pt x="137" y="137"/>
                                  <a:pt x="138" y="135"/>
                                  <a:pt x="139" y="134"/>
                                </a:cubicBezTo>
                                <a:close/>
                                <a:moveTo>
                                  <a:pt x="144" y="144"/>
                                </a:moveTo>
                                <a:cubicBezTo>
                                  <a:pt x="143" y="144"/>
                                  <a:pt x="143" y="144"/>
                                  <a:pt x="143" y="144"/>
                                </a:cubicBezTo>
                                <a:cubicBezTo>
                                  <a:pt x="142" y="145"/>
                                  <a:pt x="141" y="146"/>
                                  <a:pt x="140" y="147"/>
                                </a:cubicBezTo>
                                <a:cubicBezTo>
                                  <a:pt x="139" y="147"/>
                                  <a:pt x="138" y="146"/>
                                  <a:pt x="137" y="146"/>
                                </a:cubicBezTo>
                                <a:cubicBezTo>
                                  <a:pt x="139" y="145"/>
                                  <a:pt x="141" y="145"/>
                                  <a:pt x="144" y="144"/>
                                </a:cubicBezTo>
                                <a:close/>
                                <a:moveTo>
                                  <a:pt x="146" y="152"/>
                                </a:moveTo>
                                <a:cubicBezTo>
                                  <a:pt x="147" y="151"/>
                                  <a:pt x="148" y="151"/>
                                  <a:pt x="149" y="150"/>
                                </a:cubicBezTo>
                                <a:cubicBezTo>
                                  <a:pt x="148" y="151"/>
                                  <a:pt x="147" y="152"/>
                                  <a:pt x="146" y="153"/>
                                </a:cubicBezTo>
                                <a:cubicBezTo>
                                  <a:pt x="145" y="154"/>
                                  <a:pt x="144" y="154"/>
                                  <a:pt x="142" y="155"/>
                                </a:cubicBezTo>
                                <a:cubicBezTo>
                                  <a:pt x="143" y="154"/>
                                  <a:pt x="145" y="153"/>
                                  <a:pt x="146" y="152"/>
                                </a:cubicBezTo>
                                <a:close/>
                                <a:moveTo>
                                  <a:pt x="146" y="147"/>
                                </a:moveTo>
                                <a:cubicBezTo>
                                  <a:pt x="147" y="145"/>
                                  <a:pt x="149" y="144"/>
                                  <a:pt x="150" y="142"/>
                                </a:cubicBezTo>
                                <a:cubicBezTo>
                                  <a:pt x="151" y="141"/>
                                  <a:pt x="153" y="140"/>
                                  <a:pt x="154" y="139"/>
                                </a:cubicBezTo>
                                <a:cubicBezTo>
                                  <a:pt x="155" y="139"/>
                                  <a:pt x="155" y="139"/>
                                  <a:pt x="156" y="139"/>
                                </a:cubicBezTo>
                                <a:cubicBezTo>
                                  <a:pt x="156" y="140"/>
                                  <a:pt x="156" y="140"/>
                                  <a:pt x="156" y="140"/>
                                </a:cubicBezTo>
                                <a:cubicBezTo>
                                  <a:pt x="154" y="142"/>
                                  <a:pt x="151" y="144"/>
                                  <a:pt x="149" y="146"/>
                                </a:cubicBezTo>
                                <a:cubicBezTo>
                                  <a:pt x="149" y="146"/>
                                  <a:pt x="149" y="146"/>
                                  <a:pt x="149" y="146"/>
                                </a:cubicBezTo>
                                <a:cubicBezTo>
                                  <a:pt x="148" y="146"/>
                                  <a:pt x="147" y="147"/>
                                  <a:pt x="146" y="147"/>
                                </a:cubicBezTo>
                                <a:close/>
                                <a:moveTo>
                                  <a:pt x="173" y="99"/>
                                </a:moveTo>
                                <a:cubicBezTo>
                                  <a:pt x="172" y="99"/>
                                  <a:pt x="172" y="99"/>
                                  <a:pt x="172" y="99"/>
                                </a:cubicBezTo>
                                <a:cubicBezTo>
                                  <a:pt x="172" y="99"/>
                                  <a:pt x="172" y="99"/>
                                  <a:pt x="171" y="99"/>
                                </a:cubicBezTo>
                                <a:cubicBezTo>
                                  <a:pt x="170" y="100"/>
                                  <a:pt x="168" y="101"/>
                                  <a:pt x="167" y="101"/>
                                </a:cubicBezTo>
                                <a:cubicBezTo>
                                  <a:pt x="168" y="100"/>
                                  <a:pt x="170" y="98"/>
                                  <a:pt x="172" y="97"/>
                                </a:cubicBezTo>
                                <a:cubicBezTo>
                                  <a:pt x="172" y="97"/>
                                  <a:pt x="172" y="97"/>
                                  <a:pt x="172" y="97"/>
                                </a:cubicBezTo>
                                <a:cubicBezTo>
                                  <a:pt x="172" y="98"/>
                                  <a:pt x="172" y="98"/>
                                  <a:pt x="173" y="99"/>
                                </a:cubicBezTo>
                                <a:close/>
                                <a:moveTo>
                                  <a:pt x="168" y="111"/>
                                </a:moveTo>
                                <a:cubicBezTo>
                                  <a:pt x="170" y="109"/>
                                  <a:pt x="172" y="108"/>
                                  <a:pt x="174" y="107"/>
                                </a:cubicBezTo>
                                <a:cubicBezTo>
                                  <a:pt x="174" y="107"/>
                                  <a:pt x="175" y="108"/>
                                  <a:pt x="175" y="107"/>
                                </a:cubicBezTo>
                                <a:cubicBezTo>
                                  <a:pt x="176" y="107"/>
                                  <a:pt x="176" y="107"/>
                                  <a:pt x="176" y="107"/>
                                </a:cubicBezTo>
                                <a:cubicBezTo>
                                  <a:pt x="176" y="107"/>
                                  <a:pt x="176" y="107"/>
                                  <a:pt x="175" y="108"/>
                                </a:cubicBezTo>
                                <a:cubicBezTo>
                                  <a:pt x="171" y="110"/>
                                  <a:pt x="167" y="113"/>
                                  <a:pt x="163" y="115"/>
                                </a:cubicBezTo>
                                <a:cubicBezTo>
                                  <a:pt x="164" y="114"/>
                                  <a:pt x="164" y="113"/>
                                  <a:pt x="165" y="113"/>
                                </a:cubicBezTo>
                                <a:cubicBezTo>
                                  <a:pt x="166" y="112"/>
                                  <a:pt x="167" y="111"/>
                                  <a:pt x="168" y="111"/>
                                </a:cubicBezTo>
                                <a:close/>
                                <a:moveTo>
                                  <a:pt x="165" y="124"/>
                                </a:moveTo>
                                <a:cubicBezTo>
                                  <a:pt x="166" y="123"/>
                                  <a:pt x="167" y="122"/>
                                  <a:pt x="168" y="121"/>
                                </a:cubicBezTo>
                                <a:cubicBezTo>
                                  <a:pt x="168" y="122"/>
                                  <a:pt x="168" y="122"/>
                                  <a:pt x="167" y="122"/>
                                </a:cubicBezTo>
                                <a:cubicBezTo>
                                  <a:pt x="166" y="123"/>
                                  <a:pt x="165" y="124"/>
                                  <a:pt x="164" y="125"/>
                                </a:cubicBezTo>
                                <a:cubicBezTo>
                                  <a:pt x="164" y="124"/>
                                  <a:pt x="164" y="124"/>
                                  <a:pt x="165" y="124"/>
                                </a:cubicBezTo>
                                <a:close/>
                                <a:moveTo>
                                  <a:pt x="156" y="126"/>
                                </a:moveTo>
                                <a:cubicBezTo>
                                  <a:pt x="157" y="125"/>
                                  <a:pt x="158" y="125"/>
                                  <a:pt x="159" y="124"/>
                                </a:cubicBezTo>
                                <a:cubicBezTo>
                                  <a:pt x="160" y="123"/>
                                  <a:pt x="161" y="123"/>
                                  <a:pt x="161" y="122"/>
                                </a:cubicBezTo>
                                <a:cubicBezTo>
                                  <a:pt x="162" y="122"/>
                                  <a:pt x="163" y="122"/>
                                  <a:pt x="164" y="121"/>
                                </a:cubicBezTo>
                                <a:cubicBezTo>
                                  <a:pt x="161" y="123"/>
                                  <a:pt x="159" y="125"/>
                                  <a:pt x="156" y="126"/>
                                </a:cubicBezTo>
                                <a:close/>
                                <a:moveTo>
                                  <a:pt x="165" y="127"/>
                                </a:moveTo>
                                <a:cubicBezTo>
                                  <a:pt x="166" y="127"/>
                                  <a:pt x="166" y="127"/>
                                  <a:pt x="166" y="127"/>
                                </a:cubicBezTo>
                                <a:cubicBezTo>
                                  <a:pt x="167" y="126"/>
                                  <a:pt x="167" y="126"/>
                                  <a:pt x="166" y="125"/>
                                </a:cubicBezTo>
                                <a:cubicBezTo>
                                  <a:pt x="167" y="125"/>
                                  <a:pt x="167" y="125"/>
                                  <a:pt x="168" y="124"/>
                                </a:cubicBezTo>
                                <a:cubicBezTo>
                                  <a:pt x="169" y="123"/>
                                  <a:pt x="170" y="122"/>
                                  <a:pt x="172" y="121"/>
                                </a:cubicBezTo>
                                <a:cubicBezTo>
                                  <a:pt x="173" y="122"/>
                                  <a:pt x="175" y="123"/>
                                  <a:pt x="176" y="124"/>
                                </a:cubicBezTo>
                                <a:cubicBezTo>
                                  <a:pt x="170" y="127"/>
                                  <a:pt x="163" y="131"/>
                                  <a:pt x="157" y="135"/>
                                </a:cubicBezTo>
                                <a:cubicBezTo>
                                  <a:pt x="157" y="135"/>
                                  <a:pt x="157" y="135"/>
                                  <a:pt x="157" y="135"/>
                                </a:cubicBezTo>
                                <a:cubicBezTo>
                                  <a:pt x="160" y="133"/>
                                  <a:pt x="162" y="130"/>
                                  <a:pt x="165" y="127"/>
                                </a:cubicBezTo>
                                <a:close/>
                                <a:moveTo>
                                  <a:pt x="158" y="115"/>
                                </a:moveTo>
                                <a:cubicBezTo>
                                  <a:pt x="157" y="115"/>
                                  <a:pt x="156" y="116"/>
                                  <a:pt x="155" y="116"/>
                                </a:cubicBezTo>
                                <a:cubicBezTo>
                                  <a:pt x="157" y="115"/>
                                  <a:pt x="158" y="114"/>
                                  <a:pt x="159" y="112"/>
                                </a:cubicBezTo>
                                <a:cubicBezTo>
                                  <a:pt x="161" y="111"/>
                                  <a:pt x="162" y="110"/>
                                  <a:pt x="164" y="109"/>
                                </a:cubicBezTo>
                                <a:cubicBezTo>
                                  <a:pt x="162" y="111"/>
                                  <a:pt x="160" y="113"/>
                                  <a:pt x="158" y="115"/>
                                </a:cubicBezTo>
                                <a:close/>
                                <a:moveTo>
                                  <a:pt x="159" y="127"/>
                                </a:moveTo>
                                <a:cubicBezTo>
                                  <a:pt x="159" y="127"/>
                                  <a:pt x="158" y="128"/>
                                  <a:pt x="158" y="128"/>
                                </a:cubicBezTo>
                                <a:cubicBezTo>
                                  <a:pt x="156" y="129"/>
                                  <a:pt x="154" y="130"/>
                                  <a:pt x="152" y="132"/>
                                </a:cubicBezTo>
                                <a:cubicBezTo>
                                  <a:pt x="154" y="130"/>
                                  <a:pt x="156" y="129"/>
                                  <a:pt x="159" y="127"/>
                                </a:cubicBezTo>
                                <a:close/>
                                <a:moveTo>
                                  <a:pt x="151" y="117"/>
                                </a:moveTo>
                                <a:cubicBezTo>
                                  <a:pt x="151" y="117"/>
                                  <a:pt x="150" y="117"/>
                                  <a:pt x="149" y="117"/>
                                </a:cubicBezTo>
                                <a:cubicBezTo>
                                  <a:pt x="150" y="117"/>
                                  <a:pt x="150" y="117"/>
                                  <a:pt x="150" y="117"/>
                                </a:cubicBezTo>
                                <a:cubicBezTo>
                                  <a:pt x="150" y="116"/>
                                  <a:pt x="151" y="115"/>
                                  <a:pt x="152" y="115"/>
                                </a:cubicBezTo>
                                <a:cubicBezTo>
                                  <a:pt x="152" y="114"/>
                                  <a:pt x="153" y="114"/>
                                  <a:pt x="154" y="113"/>
                                </a:cubicBezTo>
                                <a:cubicBezTo>
                                  <a:pt x="153" y="114"/>
                                  <a:pt x="152" y="116"/>
                                  <a:pt x="151" y="117"/>
                                </a:cubicBezTo>
                                <a:close/>
                                <a:moveTo>
                                  <a:pt x="157" y="147"/>
                                </a:moveTo>
                                <a:cubicBezTo>
                                  <a:pt x="158" y="147"/>
                                  <a:pt x="159" y="146"/>
                                  <a:pt x="161" y="146"/>
                                </a:cubicBezTo>
                                <a:cubicBezTo>
                                  <a:pt x="159" y="147"/>
                                  <a:pt x="157" y="147"/>
                                  <a:pt x="156" y="148"/>
                                </a:cubicBezTo>
                                <a:cubicBezTo>
                                  <a:pt x="156" y="148"/>
                                  <a:pt x="157" y="147"/>
                                  <a:pt x="157" y="147"/>
                                </a:cubicBezTo>
                                <a:close/>
                                <a:moveTo>
                                  <a:pt x="159" y="137"/>
                                </a:moveTo>
                                <a:cubicBezTo>
                                  <a:pt x="159" y="138"/>
                                  <a:pt x="159" y="138"/>
                                  <a:pt x="158" y="138"/>
                                </a:cubicBezTo>
                                <a:cubicBezTo>
                                  <a:pt x="158" y="138"/>
                                  <a:pt x="158" y="138"/>
                                  <a:pt x="158" y="138"/>
                                </a:cubicBezTo>
                                <a:cubicBezTo>
                                  <a:pt x="157" y="138"/>
                                  <a:pt x="157" y="138"/>
                                  <a:pt x="157" y="138"/>
                                </a:cubicBezTo>
                                <a:cubicBezTo>
                                  <a:pt x="157" y="137"/>
                                  <a:pt x="158" y="137"/>
                                  <a:pt x="158" y="137"/>
                                </a:cubicBezTo>
                                <a:cubicBezTo>
                                  <a:pt x="159" y="137"/>
                                  <a:pt x="160" y="137"/>
                                  <a:pt x="161" y="137"/>
                                </a:cubicBezTo>
                                <a:cubicBezTo>
                                  <a:pt x="161" y="137"/>
                                  <a:pt x="161" y="138"/>
                                  <a:pt x="161" y="138"/>
                                </a:cubicBezTo>
                                <a:cubicBezTo>
                                  <a:pt x="160" y="137"/>
                                  <a:pt x="160" y="137"/>
                                  <a:pt x="159" y="137"/>
                                </a:cubicBezTo>
                                <a:close/>
                                <a:moveTo>
                                  <a:pt x="160" y="136"/>
                                </a:moveTo>
                                <a:cubicBezTo>
                                  <a:pt x="162" y="135"/>
                                  <a:pt x="163" y="135"/>
                                  <a:pt x="165" y="134"/>
                                </a:cubicBezTo>
                                <a:cubicBezTo>
                                  <a:pt x="164" y="135"/>
                                  <a:pt x="163" y="135"/>
                                  <a:pt x="163" y="136"/>
                                </a:cubicBezTo>
                                <a:cubicBezTo>
                                  <a:pt x="162" y="136"/>
                                  <a:pt x="161" y="136"/>
                                  <a:pt x="160" y="136"/>
                                </a:cubicBezTo>
                                <a:close/>
                                <a:moveTo>
                                  <a:pt x="167" y="141"/>
                                </a:moveTo>
                                <a:cubicBezTo>
                                  <a:pt x="166" y="141"/>
                                  <a:pt x="166" y="141"/>
                                  <a:pt x="166" y="142"/>
                                </a:cubicBezTo>
                                <a:cubicBezTo>
                                  <a:pt x="165" y="142"/>
                                  <a:pt x="164" y="142"/>
                                  <a:pt x="163" y="143"/>
                                </a:cubicBezTo>
                                <a:cubicBezTo>
                                  <a:pt x="164" y="142"/>
                                  <a:pt x="166" y="141"/>
                                  <a:pt x="167" y="141"/>
                                </a:cubicBezTo>
                                <a:close/>
                                <a:moveTo>
                                  <a:pt x="165" y="146"/>
                                </a:moveTo>
                                <a:cubicBezTo>
                                  <a:pt x="167" y="144"/>
                                  <a:pt x="169" y="143"/>
                                  <a:pt x="171" y="142"/>
                                </a:cubicBezTo>
                                <a:cubicBezTo>
                                  <a:pt x="172" y="141"/>
                                  <a:pt x="171" y="140"/>
                                  <a:pt x="170" y="140"/>
                                </a:cubicBezTo>
                                <a:cubicBezTo>
                                  <a:pt x="171" y="139"/>
                                  <a:pt x="172" y="138"/>
                                  <a:pt x="173" y="137"/>
                                </a:cubicBezTo>
                                <a:cubicBezTo>
                                  <a:pt x="174" y="137"/>
                                  <a:pt x="175" y="137"/>
                                  <a:pt x="176" y="136"/>
                                </a:cubicBezTo>
                                <a:cubicBezTo>
                                  <a:pt x="174" y="138"/>
                                  <a:pt x="173" y="140"/>
                                  <a:pt x="171" y="142"/>
                                </a:cubicBezTo>
                                <a:cubicBezTo>
                                  <a:pt x="169" y="143"/>
                                  <a:pt x="166" y="145"/>
                                  <a:pt x="164" y="147"/>
                                </a:cubicBezTo>
                                <a:cubicBezTo>
                                  <a:pt x="164" y="146"/>
                                  <a:pt x="165" y="146"/>
                                  <a:pt x="165" y="146"/>
                                </a:cubicBezTo>
                                <a:close/>
                                <a:moveTo>
                                  <a:pt x="178" y="115"/>
                                </a:moveTo>
                                <a:cubicBezTo>
                                  <a:pt x="180" y="113"/>
                                  <a:pt x="182" y="112"/>
                                  <a:pt x="184" y="110"/>
                                </a:cubicBezTo>
                                <a:cubicBezTo>
                                  <a:pt x="185" y="110"/>
                                  <a:pt x="185" y="110"/>
                                  <a:pt x="186" y="110"/>
                                </a:cubicBezTo>
                                <a:cubicBezTo>
                                  <a:pt x="183" y="112"/>
                                  <a:pt x="180" y="113"/>
                                  <a:pt x="178" y="115"/>
                                </a:cubicBezTo>
                                <a:close/>
                                <a:moveTo>
                                  <a:pt x="180" y="108"/>
                                </a:moveTo>
                                <a:cubicBezTo>
                                  <a:pt x="181" y="107"/>
                                  <a:pt x="181" y="107"/>
                                  <a:pt x="182" y="106"/>
                                </a:cubicBezTo>
                                <a:cubicBezTo>
                                  <a:pt x="183" y="106"/>
                                  <a:pt x="184" y="105"/>
                                  <a:pt x="186" y="104"/>
                                </a:cubicBezTo>
                                <a:cubicBezTo>
                                  <a:pt x="184" y="106"/>
                                  <a:pt x="182" y="107"/>
                                  <a:pt x="180" y="108"/>
                                </a:cubicBezTo>
                                <a:close/>
                                <a:moveTo>
                                  <a:pt x="184" y="97"/>
                                </a:moveTo>
                                <a:cubicBezTo>
                                  <a:pt x="183" y="98"/>
                                  <a:pt x="181" y="100"/>
                                  <a:pt x="180" y="101"/>
                                </a:cubicBezTo>
                                <a:cubicBezTo>
                                  <a:pt x="176" y="103"/>
                                  <a:pt x="173" y="105"/>
                                  <a:pt x="169" y="107"/>
                                </a:cubicBezTo>
                                <a:cubicBezTo>
                                  <a:pt x="172" y="105"/>
                                  <a:pt x="174" y="103"/>
                                  <a:pt x="176" y="100"/>
                                </a:cubicBezTo>
                                <a:cubicBezTo>
                                  <a:pt x="177" y="99"/>
                                  <a:pt x="178" y="98"/>
                                  <a:pt x="180" y="98"/>
                                </a:cubicBezTo>
                                <a:cubicBezTo>
                                  <a:pt x="181" y="97"/>
                                  <a:pt x="183" y="97"/>
                                  <a:pt x="185" y="96"/>
                                </a:cubicBezTo>
                                <a:cubicBezTo>
                                  <a:pt x="185" y="96"/>
                                  <a:pt x="184" y="97"/>
                                  <a:pt x="184" y="97"/>
                                </a:cubicBezTo>
                                <a:close/>
                                <a:moveTo>
                                  <a:pt x="181" y="91"/>
                                </a:moveTo>
                                <a:cubicBezTo>
                                  <a:pt x="179" y="92"/>
                                  <a:pt x="177" y="93"/>
                                  <a:pt x="175" y="95"/>
                                </a:cubicBezTo>
                                <a:cubicBezTo>
                                  <a:pt x="175" y="95"/>
                                  <a:pt x="175" y="95"/>
                                  <a:pt x="175" y="95"/>
                                </a:cubicBezTo>
                                <a:cubicBezTo>
                                  <a:pt x="178" y="92"/>
                                  <a:pt x="180" y="90"/>
                                  <a:pt x="183" y="89"/>
                                </a:cubicBezTo>
                                <a:cubicBezTo>
                                  <a:pt x="182" y="89"/>
                                  <a:pt x="182" y="90"/>
                                  <a:pt x="181" y="91"/>
                                </a:cubicBezTo>
                                <a:close/>
                                <a:moveTo>
                                  <a:pt x="172" y="93"/>
                                </a:moveTo>
                                <a:cubicBezTo>
                                  <a:pt x="172" y="92"/>
                                  <a:pt x="173" y="91"/>
                                  <a:pt x="173" y="91"/>
                                </a:cubicBezTo>
                                <a:cubicBezTo>
                                  <a:pt x="174" y="90"/>
                                  <a:pt x="175" y="90"/>
                                  <a:pt x="176" y="90"/>
                                </a:cubicBezTo>
                                <a:cubicBezTo>
                                  <a:pt x="174" y="91"/>
                                  <a:pt x="173" y="92"/>
                                  <a:pt x="172" y="93"/>
                                </a:cubicBezTo>
                                <a:close/>
                                <a:moveTo>
                                  <a:pt x="172" y="89"/>
                                </a:moveTo>
                                <a:cubicBezTo>
                                  <a:pt x="172" y="89"/>
                                  <a:pt x="172" y="89"/>
                                  <a:pt x="172" y="89"/>
                                </a:cubicBezTo>
                                <a:cubicBezTo>
                                  <a:pt x="170" y="93"/>
                                  <a:pt x="167" y="96"/>
                                  <a:pt x="165" y="99"/>
                                </a:cubicBezTo>
                                <a:cubicBezTo>
                                  <a:pt x="163" y="101"/>
                                  <a:pt x="161" y="103"/>
                                  <a:pt x="159" y="105"/>
                                </a:cubicBezTo>
                                <a:cubicBezTo>
                                  <a:pt x="156" y="106"/>
                                  <a:pt x="154" y="107"/>
                                  <a:pt x="152" y="108"/>
                                </a:cubicBezTo>
                                <a:cubicBezTo>
                                  <a:pt x="159" y="101"/>
                                  <a:pt x="166" y="94"/>
                                  <a:pt x="173" y="88"/>
                                </a:cubicBezTo>
                                <a:cubicBezTo>
                                  <a:pt x="173" y="88"/>
                                  <a:pt x="173" y="89"/>
                                  <a:pt x="172" y="89"/>
                                </a:cubicBezTo>
                                <a:close/>
                                <a:moveTo>
                                  <a:pt x="152" y="111"/>
                                </a:moveTo>
                                <a:cubicBezTo>
                                  <a:pt x="153" y="111"/>
                                  <a:pt x="153" y="110"/>
                                  <a:pt x="153" y="110"/>
                                </a:cubicBezTo>
                                <a:cubicBezTo>
                                  <a:pt x="153" y="109"/>
                                  <a:pt x="154" y="109"/>
                                  <a:pt x="155" y="109"/>
                                </a:cubicBezTo>
                                <a:cubicBezTo>
                                  <a:pt x="154" y="109"/>
                                  <a:pt x="154" y="110"/>
                                  <a:pt x="154" y="110"/>
                                </a:cubicBezTo>
                                <a:cubicBezTo>
                                  <a:pt x="152" y="112"/>
                                  <a:pt x="150" y="114"/>
                                  <a:pt x="148" y="115"/>
                                </a:cubicBezTo>
                                <a:cubicBezTo>
                                  <a:pt x="147" y="116"/>
                                  <a:pt x="145" y="117"/>
                                  <a:pt x="144" y="118"/>
                                </a:cubicBezTo>
                                <a:cubicBezTo>
                                  <a:pt x="144" y="118"/>
                                  <a:pt x="144" y="118"/>
                                  <a:pt x="144" y="118"/>
                                </a:cubicBezTo>
                                <a:cubicBezTo>
                                  <a:pt x="147" y="116"/>
                                  <a:pt x="150" y="113"/>
                                  <a:pt x="152" y="111"/>
                                </a:cubicBezTo>
                                <a:close/>
                                <a:moveTo>
                                  <a:pt x="148" y="119"/>
                                </a:moveTo>
                                <a:cubicBezTo>
                                  <a:pt x="148" y="119"/>
                                  <a:pt x="149" y="119"/>
                                  <a:pt x="149" y="118"/>
                                </a:cubicBezTo>
                                <a:cubicBezTo>
                                  <a:pt x="148" y="120"/>
                                  <a:pt x="146" y="122"/>
                                  <a:pt x="145" y="123"/>
                                </a:cubicBezTo>
                                <a:cubicBezTo>
                                  <a:pt x="144" y="124"/>
                                  <a:pt x="143" y="124"/>
                                  <a:pt x="142" y="125"/>
                                </a:cubicBezTo>
                                <a:cubicBezTo>
                                  <a:pt x="144" y="123"/>
                                  <a:pt x="146" y="121"/>
                                  <a:pt x="148" y="119"/>
                                </a:cubicBezTo>
                                <a:close/>
                                <a:moveTo>
                                  <a:pt x="138" y="119"/>
                                </a:moveTo>
                                <a:cubicBezTo>
                                  <a:pt x="136" y="120"/>
                                  <a:pt x="133" y="121"/>
                                  <a:pt x="130" y="122"/>
                                </a:cubicBezTo>
                                <a:cubicBezTo>
                                  <a:pt x="131" y="121"/>
                                  <a:pt x="132" y="121"/>
                                  <a:pt x="132" y="120"/>
                                </a:cubicBezTo>
                                <a:cubicBezTo>
                                  <a:pt x="134" y="119"/>
                                  <a:pt x="135" y="118"/>
                                  <a:pt x="136" y="118"/>
                                </a:cubicBezTo>
                                <a:cubicBezTo>
                                  <a:pt x="139" y="116"/>
                                  <a:pt x="141" y="115"/>
                                  <a:pt x="144" y="114"/>
                                </a:cubicBezTo>
                                <a:cubicBezTo>
                                  <a:pt x="142" y="116"/>
                                  <a:pt x="140" y="118"/>
                                  <a:pt x="138" y="119"/>
                                </a:cubicBezTo>
                                <a:close/>
                                <a:moveTo>
                                  <a:pt x="126" y="116"/>
                                </a:moveTo>
                                <a:cubicBezTo>
                                  <a:pt x="130" y="112"/>
                                  <a:pt x="133" y="109"/>
                                  <a:pt x="136" y="106"/>
                                </a:cubicBezTo>
                                <a:cubicBezTo>
                                  <a:pt x="139" y="104"/>
                                  <a:pt x="142" y="102"/>
                                  <a:pt x="145" y="101"/>
                                </a:cubicBezTo>
                                <a:cubicBezTo>
                                  <a:pt x="141" y="104"/>
                                  <a:pt x="138" y="107"/>
                                  <a:pt x="134" y="110"/>
                                </a:cubicBezTo>
                                <a:cubicBezTo>
                                  <a:pt x="132" y="112"/>
                                  <a:pt x="129" y="114"/>
                                  <a:pt x="126" y="116"/>
                                </a:cubicBezTo>
                                <a:close/>
                                <a:moveTo>
                                  <a:pt x="131" y="116"/>
                                </a:moveTo>
                                <a:cubicBezTo>
                                  <a:pt x="129" y="117"/>
                                  <a:pt x="128" y="118"/>
                                  <a:pt x="127" y="120"/>
                                </a:cubicBezTo>
                                <a:cubicBezTo>
                                  <a:pt x="127" y="120"/>
                                  <a:pt x="127" y="120"/>
                                  <a:pt x="126" y="120"/>
                                </a:cubicBezTo>
                                <a:cubicBezTo>
                                  <a:pt x="125" y="121"/>
                                  <a:pt x="124" y="122"/>
                                  <a:pt x="122" y="123"/>
                                </a:cubicBezTo>
                                <a:cubicBezTo>
                                  <a:pt x="125" y="121"/>
                                  <a:pt x="128" y="118"/>
                                  <a:pt x="131" y="116"/>
                                </a:cubicBezTo>
                                <a:close/>
                                <a:moveTo>
                                  <a:pt x="124" y="126"/>
                                </a:moveTo>
                                <a:cubicBezTo>
                                  <a:pt x="124" y="126"/>
                                  <a:pt x="124" y="126"/>
                                  <a:pt x="124" y="126"/>
                                </a:cubicBezTo>
                                <a:cubicBezTo>
                                  <a:pt x="122" y="129"/>
                                  <a:pt x="120" y="132"/>
                                  <a:pt x="117" y="135"/>
                                </a:cubicBezTo>
                                <a:cubicBezTo>
                                  <a:pt x="119" y="132"/>
                                  <a:pt x="122" y="129"/>
                                  <a:pt x="124" y="126"/>
                                </a:cubicBezTo>
                                <a:close/>
                                <a:moveTo>
                                  <a:pt x="113" y="117"/>
                                </a:moveTo>
                                <a:cubicBezTo>
                                  <a:pt x="113" y="117"/>
                                  <a:pt x="112" y="117"/>
                                  <a:pt x="112" y="117"/>
                                </a:cubicBezTo>
                                <a:cubicBezTo>
                                  <a:pt x="112" y="118"/>
                                  <a:pt x="111" y="119"/>
                                  <a:pt x="110" y="120"/>
                                </a:cubicBezTo>
                                <a:cubicBezTo>
                                  <a:pt x="110" y="120"/>
                                  <a:pt x="109" y="120"/>
                                  <a:pt x="109" y="120"/>
                                </a:cubicBezTo>
                                <a:cubicBezTo>
                                  <a:pt x="110" y="119"/>
                                  <a:pt x="111" y="118"/>
                                  <a:pt x="113" y="117"/>
                                </a:cubicBezTo>
                                <a:close/>
                                <a:moveTo>
                                  <a:pt x="107" y="119"/>
                                </a:moveTo>
                                <a:cubicBezTo>
                                  <a:pt x="107" y="119"/>
                                  <a:pt x="106" y="119"/>
                                  <a:pt x="106" y="119"/>
                                </a:cubicBezTo>
                                <a:cubicBezTo>
                                  <a:pt x="107" y="118"/>
                                  <a:pt x="107" y="117"/>
                                  <a:pt x="108" y="117"/>
                                </a:cubicBezTo>
                                <a:cubicBezTo>
                                  <a:pt x="109" y="116"/>
                                  <a:pt x="110" y="115"/>
                                  <a:pt x="111" y="115"/>
                                </a:cubicBezTo>
                                <a:cubicBezTo>
                                  <a:pt x="110" y="116"/>
                                  <a:pt x="108" y="118"/>
                                  <a:pt x="107" y="119"/>
                                </a:cubicBezTo>
                                <a:close/>
                                <a:moveTo>
                                  <a:pt x="112" y="125"/>
                                </a:moveTo>
                                <a:cubicBezTo>
                                  <a:pt x="113" y="125"/>
                                  <a:pt x="114" y="124"/>
                                  <a:pt x="115" y="123"/>
                                </a:cubicBezTo>
                                <a:cubicBezTo>
                                  <a:pt x="115" y="123"/>
                                  <a:pt x="115" y="123"/>
                                  <a:pt x="115" y="123"/>
                                </a:cubicBezTo>
                                <a:cubicBezTo>
                                  <a:pt x="114" y="124"/>
                                  <a:pt x="114" y="125"/>
                                  <a:pt x="113" y="126"/>
                                </a:cubicBezTo>
                                <a:cubicBezTo>
                                  <a:pt x="111" y="127"/>
                                  <a:pt x="110" y="128"/>
                                  <a:pt x="109" y="129"/>
                                </a:cubicBezTo>
                                <a:cubicBezTo>
                                  <a:pt x="110" y="128"/>
                                  <a:pt x="111" y="127"/>
                                  <a:pt x="112" y="125"/>
                                </a:cubicBezTo>
                                <a:close/>
                                <a:moveTo>
                                  <a:pt x="104" y="117"/>
                                </a:moveTo>
                                <a:cubicBezTo>
                                  <a:pt x="103" y="117"/>
                                  <a:pt x="102" y="117"/>
                                  <a:pt x="102" y="118"/>
                                </a:cubicBezTo>
                                <a:cubicBezTo>
                                  <a:pt x="101" y="118"/>
                                  <a:pt x="101" y="118"/>
                                  <a:pt x="101" y="118"/>
                                </a:cubicBezTo>
                                <a:cubicBezTo>
                                  <a:pt x="105" y="114"/>
                                  <a:pt x="109" y="110"/>
                                  <a:pt x="113" y="106"/>
                                </a:cubicBezTo>
                                <a:cubicBezTo>
                                  <a:pt x="113" y="106"/>
                                  <a:pt x="114" y="106"/>
                                  <a:pt x="114" y="105"/>
                                </a:cubicBezTo>
                                <a:cubicBezTo>
                                  <a:pt x="111" y="109"/>
                                  <a:pt x="107" y="113"/>
                                  <a:pt x="104" y="117"/>
                                </a:cubicBezTo>
                                <a:close/>
                                <a:moveTo>
                                  <a:pt x="99" y="129"/>
                                </a:moveTo>
                                <a:cubicBezTo>
                                  <a:pt x="99" y="128"/>
                                  <a:pt x="100" y="128"/>
                                  <a:pt x="100" y="127"/>
                                </a:cubicBezTo>
                                <a:cubicBezTo>
                                  <a:pt x="100" y="129"/>
                                  <a:pt x="99" y="130"/>
                                  <a:pt x="98" y="131"/>
                                </a:cubicBezTo>
                                <a:cubicBezTo>
                                  <a:pt x="97" y="132"/>
                                  <a:pt x="96" y="133"/>
                                  <a:pt x="95" y="135"/>
                                </a:cubicBezTo>
                                <a:cubicBezTo>
                                  <a:pt x="94" y="135"/>
                                  <a:pt x="94" y="134"/>
                                  <a:pt x="93" y="134"/>
                                </a:cubicBezTo>
                                <a:cubicBezTo>
                                  <a:pt x="95" y="132"/>
                                  <a:pt x="97" y="130"/>
                                  <a:pt x="99" y="129"/>
                                </a:cubicBezTo>
                                <a:close/>
                                <a:moveTo>
                                  <a:pt x="103" y="132"/>
                                </a:moveTo>
                                <a:cubicBezTo>
                                  <a:pt x="103" y="132"/>
                                  <a:pt x="104" y="131"/>
                                  <a:pt x="104" y="131"/>
                                </a:cubicBezTo>
                                <a:cubicBezTo>
                                  <a:pt x="103" y="132"/>
                                  <a:pt x="102" y="133"/>
                                  <a:pt x="101" y="135"/>
                                </a:cubicBezTo>
                                <a:cubicBezTo>
                                  <a:pt x="100" y="135"/>
                                  <a:pt x="100" y="135"/>
                                  <a:pt x="100" y="135"/>
                                </a:cubicBezTo>
                                <a:cubicBezTo>
                                  <a:pt x="101" y="134"/>
                                  <a:pt x="102" y="133"/>
                                  <a:pt x="103" y="132"/>
                                </a:cubicBezTo>
                                <a:close/>
                                <a:moveTo>
                                  <a:pt x="103" y="126"/>
                                </a:moveTo>
                                <a:cubicBezTo>
                                  <a:pt x="104" y="125"/>
                                  <a:pt x="105" y="124"/>
                                  <a:pt x="106" y="123"/>
                                </a:cubicBezTo>
                                <a:cubicBezTo>
                                  <a:pt x="106" y="122"/>
                                  <a:pt x="107" y="121"/>
                                  <a:pt x="108" y="121"/>
                                </a:cubicBezTo>
                                <a:cubicBezTo>
                                  <a:pt x="108" y="121"/>
                                  <a:pt x="109" y="121"/>
                                  <a:pt x="109" y="121"/>
                                </a:cubicBezTo>
                                <a:cubicBezTo>
                                  <a:pt x="107" y="123"/>
                                  <a:pt x="105" y="124"/>
                                  <a:pt x="103" y="126"/>
                                </a:cubicBezTo>
                                <a:close/>
                                <a:moveTo>
                                  <a:pt x="110" y="141"/>
                                </a:moveTo>
                                <a:cubicBezTo>
                                  <a:pt x="107" y="143"/>
                                  <a:pt x="104" y="145"/>
                                  <a:pt x="102" y="146"/>
                                </a:cubicBezTo>
                                <a:cubicBezTo>
                                  <a:pt x="104" y="144"/>
                                  <a:pt x="106" y="143"/>
                                  <a:pt x="108" y="141"/>
                                </a:cubicBezTo>
                                <a:cubicBezTo>
                                  <a:pt x="108" y="141"/>
                                  <a:pt x="109" y="141"/>
                                  <a:pt x="110" y="141"/>
                                </a:cubicBezTo>
                                <a:close/>
                                <a:moveTo>
                                  <a:pt x="109" y="139"/>
                                </a:moveTo>
                                <a:cubicBezTo>
                                  <a:pt x="112" y="137"/>
                                  <a:pt x="114" y="134"/>
                                  <a:pt x="117" y="132"/>
                                </a:cubicBezTo>
                                <a:cubicBezTo>
                                  <a:pt x="117" y="132"/>
                                  <a:pt x="117" y="131"/>
                                  <a:pt x="118" y="131"/>
                                </a:cubicBezTo>
                                <a:cubicBezTo>
                                  <a:pt x="115" y="134"/>
                                  <a:pt x="113" y="137"/>
                                  <a:pt x="111" y="140"/>
                                </a:cubicBezTo>
                                <a:cubicBezTo>
                                  <a:pt x="111" y="140"/>
                                  <a:pt x="111" y="140"/>
                                  <a:pt x="111" y="140"/>
                                </a:cubicBezTo>
                                <a:cubicBezTo>
                                  <a:pt x="111" y="140"/>
                                  <a:pt x="110" y="139"/>
                                  <a:pt x="109" y="139"/>
                                </a:cubicBezTo>
                                <a:close/>
                                <a:moveTo>
                                  <a:pt x="116" y="122"/>
                                </a:moveTo>
                                <a:cubicBezTo>
                                  <a:pt x="117" y="121"/>
                                  <a:pt x="119" y="120"/>
                                  <a:pt x="120" y="119"/>
                                </a:cubicBezTo>
                                <a:cubicBezTo>
                                  <a:pt x="119" y="120"/>
                                  <a:pt x="118" y="121"/>
                                  <a:pt x="116" y="122"/>
                                </a:cubicBezTo>
                                <a:close/>
                                <a:moveTo>
                                  <a:pt x="116" y="145"/>
                                </a:moveTo>
                                <a:cubicBezTo>
                                  <a:pt x="116" y="144"/>
                                  <a:pt x="117" y="144"/>
                                  <a:pt x="118" y="143"/>
                                </a:cubicBezTo>
                                <a:cubicBezTo>
                                  <a:pt x="118" y="144"/>
                                  <a:pt x="118" y="144"/>
                                  <a:pt x="118" y="144"/>
                                </a:cubicBezTo>
                                <a:cubicBezTo>
                                  <a:pt x="118" y="144"/>
                                  <a:pt x="118" y="144"/>
                                  <a:pt x="118" y="144"/>
                                </a:cubicBezTo>
                                <a:cubicBezTo>
                                  <a:pt x="118" y="144"/>
                                  <a:pt x="118" y="144"/>
                                  <a:pt x="117" y="145"/>
                                </a:cubicBezTo>
                                <a:cubicBezTo>
                                  <a:pt x="116" y="145"/>
                                  <a:pt x="115" y="146"/>
                                  <a:pt x="114" y="146"/>
                                </a:cubicBezTo>
                                <a:cubicBezTo>
                                  <a:pt x="115" y="146"/>
                                  <a:pt x="115" y="145"/>
                                  <a:pt x="116" y="145"/>
                                </a:cubicBezTo>
                                <a:close/>
                                <a:moveTo>
                                  <a:pt x="122" y="144"/>
                                </a:moveTo>
                                <a:cubicBezTo>
                                  <a:pt x="122" y="145"/>
                                  <a:pt x="122" y="145"/>
                                  <a:pt x="122" y="145"/>
                                </a:cubicBezTo>
                                <a:cubicBezTo>
                                  <a:pt x="121" y="146"/>
                                  <a:pt x="120" y="147"/>
                                  <a:pt x="119" y="148"/>
                                </a:cubicBezTo>
                                <a:cubicBezTo>
                                  <a:pt x="119" y="148"/>
                                  <a:pt x="119" y="148"/>
                                  <a:pt x="118" y="148"/>
                                </a:cubicBezTo>
                                <a:cubicBezTo>
                                  <a:pt x="119" y="147"/>
                                  <a:pt x="120" y="146"/>
                                  <a:pt x="122" y="144"/>
                                </a:cubicBezTo>
                                <a:close/>
                                <a:moveTo>
                                  <a:pt x="120" y="140"/>
                                </a:moveTo>
                                <a:cubicBezTo>
                                  <a:pt x="120" y="139"/>
                                  <a:pt x="121" y="139"/>
                                  <a:pt x="122" y="138"/>
                                </a:cubicBezTo>
                                <a:cubicBezTo>
                                  <a:pt x="125" y="137"/>
                                  <a:pt x="128" y="135"/>
                                  <a:pt x="131" y="133"/>
                                </a:cubicBezTo>
                                <a:cubicBezTo>
                                  <a:pt x="130" y="134"/>
                                  <a:pt x="128" y="135"/>
                                  <a:pt x="127" y="136"/>
                                </a:cubicBezTo>
                                <a:cubicBezTo>
                                  <a:pt x="125" y="137"/>
                                  <a:pt x="122" y="139"/>
                                  <a:pt x="120" y="140"/>
                                </a:cubicBezTo>
                                <a:close/>
                                <a:moveTo>
                                  <a:pt x="129" y="143"/>
                                </a:moveTo>
                                <a:cubicBezTo>
                                  <a:pt x="129" y="143"/>
                                  <a:pt x="128" y="143"/>
                                  <a:pt x="128" y="143"/>
                                </a:cubicBezTo>
                                <a:cubicBezTo>
                                  <a:pt x="128" y="144"/>
                                  <a:pt x="127" y="144"/>
                                  <a:pt x="127" y="144"/>
                                </a:cubicBezTo>
                                <a:cubicBezTo>
                                  <a:pt x="127" y="144"/>
                                  <a:pt x="127" y="144"/>
                                  <a:pt x="127" y="144"/>
                                </a:cubicBezTo>
                                <a:cubicBezTo>
                                  <a:pt x="127" y="143"/>
                                  <a:pt x="128" y="143"/>
                                  <a:pt x="128" y="142"/>
                                </a:cubicBezTo>
                                <a:cubicBezTo>
                                  <a:pt x="129" y="141"/>
                                  <a:pt x="130" y="140"/>
                                  <a:pt x="131" y="140"/>
                                </a:cubicBezTo>
                                <a:cubicBezTo>
                                  <a:pt x="130" y="140"/>
                                  <a:pt x="129" y="141"/>
                                  <a:pt x="129" y="142"/>
                                </a:cubicBezTo>
                                <a:cubicBezTo>
                                  <a:pt x="129" y="142"/>
                                  <a:pt x="129" y="142"/>
                                  <a:pt x="129" y="143"/>
                                </a:cubicBezTo>
                                <a:close/>
                                <a:moveTo>
                                  <a:pt x="129" y="146"/>
                                </a:moveTo>
                                <a:cubicBezTo>
                                  <a:pt x="129" y="146"/>
                                  <a:pt x="129" y="146"/>
                                  <a:pt x="130" y="146"/>
                                </a:cubicBezTo>
                                <a:cubicBezTo>
                                  <a:pt x="129" y="147"/>
                                  <a:pt x="129" y="148"/>
                                  <a:pt x="128" y="148"/>
                                </a:cubicBezTo>
                                <a:cubicBezTo>
                                  <a:pt x="127" y="149"/>
                                  <a:pt x="126" y="149"/>
                                  <a:pt x="125" y="150"/>
                                </a:cubicBezTo>
                                <a:cubicBezTo>
                                  <a:pt x="126" y="149"/>
                                  <a:pt x="128" y="148"/>
                                  <a:pt x="129" y="146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5" y="156"/>
                                  <a:pt x="136" y="156"/>
                                  <a:pt x="136" y="156"/>
                                </a:cubicBezTo>
                                <a:cubicBezTo>
                                  <a:pt x="134" y="157"/>
                                  <a:pt x="133" y="159"/>
                                  <a:pt x="131" y="160"/>
                                </a:cubicBezTo>
                                <a:cubicBezTo>
                                  <a:pt x="132" y="159"/>
                                  <a:pt x="133" y="158"/>
                                  <a:pt x="134" y="157"/>
                                </a:cubicBezTo>
                                <a:close/>
                                <a:moveTo>
                                  <a:pt x="133" y="167"/>
                                </a:moveTo>
                                <a:cubicBezTo>
                                  <a:pt x="135" y="165"/>
                                  <a:pt x="138" y="163"/>
                                  <a:pt x="140" y="162"/>
                                </a:cubicBezTo>
                                <a:cubicBezTo>
                                  <a:pt x="139" y="163"/>
                                  <a:pt x="138" y="164"/>
                                  <a:pt x="137" y="165"/>
                                </a:cubicBezTo>
                                <a:cubicBezTo>
                                  <a:pt x="136" y="165"/>
                                  <a:pt x="135" y="166"/>
                                  <a:pt x="134" y="166"/>
                                </a:cubicBezTo>
                                <a:cubicBezTo>
                                  <a:pt x="134" y="167"/>
                                  <a:pt x="133" y="167"/>
                                  <a:pt x="133" y="167"/>
                                </a:cubicBezTo>
                                <a:cubicBezTo>
                                  <a:pt x="133" y="167"/>
                                  <a:pt x="133" y="167"/>
                                  <a:pt x="133" y="167"/>
                                </a:cubicBezTo>
                                <a:close/>
                                <a:moveTo>
                                  <a:pt x="138" y="160"/>
                                </a:moveTo>
                                <a:cubicBezTo>
                                  <a:pt x="137" y="160"/>
                                  <a:pt x="137" y="161"/>
                                  <a:pt x="137" y="161"/>
                                </a:cubicBezTo>
                                <a:cubicBezTo>
                                  <a:pt x="137" y="160"/>
                                  <a:pt x="137" y="160"/>
                                  <a:pt x="137" y="160"/>
                                </a:cubicBezTo>
                                <a:cubicBezTo>
                                  <a:pt x="137" y="160"/>
                                  <a:pt x="137" y="160"/>
                                  <a:pt x="137" y="160"/>
                                </a:cubicBezTo>
                                <a:cubicBezTo>
                                  <a:pt x="139" y="159"/>
                                  <a:pt x="140" y="158"/>
                                  <a:pt x="142" y="157"/>
                                </a:cubicBezTo>
                                <a:cubicBezTo>
                                  <a:pt x="142" y="157"/>
                                  <a:pt x="142" y="158"/>
                                  <a:pt x="142" y="158"/>
                                </a:cubicBezTo>
                                <a:cubicBezTo>
                                  <a:pt x="140" y="159"/>
                                  <a:pt x="139" y="160"/>
                                  <a:pt x="138" y="160"/>
                                </a:cubicBezTo>
                                <a:close/>
                                <a:moveTo>
                                  <a:pt x="143" y="160"/>
                                </a:moveTo>
                                <a:cubicBezTo>
                                  <a:pt x="145" y="159"/>
                                  <a:pt x="148" y="158"/>
                                  <a:pt x="150" y="157"/>
                                </a:cubicBezTo>
                                <a:cubicBezTo>
                                  <a:pt x="149" y="158"/>
                                  <a:pt x="148" y="159"/>
                                  <a:pt x="147" y="160"/>
                                </a:cubicBezTo>
                                <a:cubicBezTo>
                                  <a:pt x="145" y="161"/>
                                  <a:pt x="143" y="162"/>
                                  <a:pt x="141" y="163"/>
                                </a:cubicBezTo>
                                <a:cubicBezTo>
                                  <a:pt x="142" y="162"/>
                                  <a:pt x="142" y="161"/>
                                  <a:pt x="143" y="160"/>
                                </a:cubicBezTo>
                                <a:close/>
                                <a:moveTo>
                                  <a:pt x="147" y="162"/>
                                </a:moveTo>
                                <a:cubicBezTo>
                                  <a:pt x="148" y="161"/>
                                  <a:pt x="149" y="161"/>
                                  <a:pt x="150" y="160"/>
                                </a:cubicBezTo>
                                <a:cubicBezTo>
                                  <a:pt x="150" y="161"/>
                                  <a:pt x="149" y="161"/>
                                  <a:pt x="149" y="162"/>
                                </a:cubicBezTo>
                                <a:cubicBezTo>
                                  <a:pt x="148" y="162"/>
                                  <a:pt x="147" y="162"/>
                                  <a:pt x="146" y="163"/>
                                </a:cubicBezTo>
                                <a:cubicBezTo>
                                  <a:pt x="146" y="162"/>
                                  <a:pt x="147" y="162"/>
                                  <a:pt x="147" y="162"/>
                                </a:cubicBezTo>
                                <a:close/>
                                <a:moveTo>
                                  <a:pt x="150" y="163"/>
                                </a:moveTo>
                                <a:cubicBezTo>
                                  <a:pt x="150" y="163"/>
                                  <a:pt x="151" y="163"/>
                                  <a:pt x="152" y="162"/>
                                </a:cubicBezTo>
                                <a:cubicBezTo>
                                  <a:pt x="150" y="164"/>
                                  <a:pt x="148" y="166"/>
                                  <a:pt x="146" y="168"/>
                                </a:cubicBezTo>
                                <a:cubicBezTo>
                                  <a:pt x="147" y="166"/>
                                  <a:pt x="148" y="165"/>
                                  <a:pt x="150" y="163"/>
                                </a:cubicBezTo>
                                <a:close/>
                                <a:moveTo>
                                  <a:pt x="146" y="157"/>
                                </a:moveTo>
                                <a:cubicBezTo>
                                  <a:pt x="146" y="157"/>
                                  <a:pt x="146" y="157"/>
                                  <a:pt x="146" y="157"/>
                                </a:cubicBezTo>
                                <a:cubicBezTo>
                                  <a:pt x="147" y="156"/>
                                  <a:pt x="149" y="155"/>
                                  <a:pt x="150" y="153"/>
                                </a:cubicBezTo>
                                <a:cubicBezTo>
                                  <a:pt x="152" y="153"/>
                                  <a:pt x="153" y="152"/>
                                  <a:pt x="155" y="151"/>
                                </a:cubicBezTo>
                                <a:cubicBezTo>
                                  <a:pt x="155" y="151"/>
                                  <a:pt x="155" y="151"/>
                                  <a:pt x="156" y="151"/>
                                </a:cubicBezTo>
                                <a:cubicBezTo>
                                  <a:pt x="156" y="152"/>
                                  <a:pt x="155" y="152"/>
                                  <a:pt x="155" y="152"/>
                                </a:cubicBezTo>
                                <a:cubicBezTo>
                                  <a:pt x="152" y="154"/>
                                  <a:pt x="149" y="156"/>
                                  <a:pt x="146" y="157"/>
                                </a:cubicBezTo>
                                <a:close/>
                                <a:moveTo>
                                  <a:pt x="154" y="158"/>
                                </a:moveTo>
                                <a:cubicBezTo>
                                  <a:pt x="155" y="158"/>
                                  <a:pt x="156" y="157"/>
                                  <a:pt x="157" y="157"/>
                                </a:cubicBezTo>
                                <a:cubicBezTo>
                                  <a:pt x="157" y="157"/>
                                  <a:pt x="156" y="158"/>
                                  <a:pt x="155" y="159"/>
                                </a:cubicBezTo>
                                <a:cubicBezTo>
                                  <a:pt x="154" y="159"/>
                                  <a:pt x="153" y="160"/>
                                  <a:pt x="152" y="160"/>
                                </a:cubicBezTo>
                                <a:cubicBezTo>
                                  <a:pt x="153" y="160"/>
                                  <a:pt x="153" y="159"/>
                                  <a:pt x="154" y="158"/>
                                </a:cubicBezTo>
                                <a:close/>
                                <a:moveTo>
                                  <a:pt x="157" y="155"/>
                                </a:moveTo>
                                <a:cubicBezTo>
                                  <a:pt x="158" y="154"/>
                                  <a:pt x="159" y="153"/>
                                  <a:pt x="160" y="151"/>
                                </a:cubicBezTo>
                                <a:cubicBezTo>
                                  <a:pt x="162" y="150"/>
                                  <a:pt x="164" y="149"/>
                                  <a:pt x="166" y="147"/>
                                </a:cubicBezTo>
                                <a:cubicBezTo>
                                  <a:pt x="165" y="149"/>
                                  <a:pt x="163" y="151"/>
                                  <a:pt x="161" y="153"/>
                                </a:cubicBezTo>
                                <a:cubicBezTo>
                                  <a:pt x="160" y="153"/>
                                  <a:pt x="158" y="154"/>
                                  <a:pt x="157" y="155"/>
                                </a:cubicBezTo>
                                <a:close/>
                                <a:moveTo>
                                  <a:pt x="162" y="154"/>
                                </a:moveTo>
                                <a:cubicBezTo>
                                  <a:pt x="164" y="154"/>
                                  <a:pt x="165" y="153"/>
                                  <a:pt x="167" y="152"/>
                                </a:cubicBezTo>
                                <a:cubicBezTo>
                                  <a:pt x="167" y="153"/>
                                  <a:pt x="167" y="153"/>
                                  <a:pt x="167" y="153"/>
                                </a:cubicBezTo>
                                <a:cubicBezTo>
                                  <a:pt x="165" y="154"/>
                                  <a:pt x="164" y="155"/>
                                  <a:pt x="163" y="156"/>
                                </a:cubicBezTo>
                                <a:cubicBezTo>
                                  <a:pt x="162" y="156"/>
                                  <a:pt x="161" y="157"/>
                                  <a:pt x="160" y="157"/>
                                </a:cubicBezTo>
                                <a:cubicBezTo>
                                  <a:pt x="161" y="156"/>
                                  <a:pt x="162" y="155"/>
                                  <a:pt x="162" y="154"/>
                                </a:cubicBezTo>
                                <a:close/>
                                <a:moveTo>
                                  <a:pt x="164" y="159"/>
                                </a:moveTo>
                                <a:cubicBezTo>
                                  <a:pt x="165" y="158"/>
                                  <a:pt x="166" y="157"/>
                                  <a:pt x="167" y="156"/>
                                </a:cubicBezTo>
                                <a:cubicBezTo>
                                  <a:pt x="167" y="156"/>
                                  <a:pt x="167" y="156"/>
                                  <a:pt x="168" y="156"/>
                                </a:cubicBezTo>
                                <a:cubicBezTo>
                                  <a:pt x="166" y="157"/>
                                  <a:pt x="164" y="159"/>
                                  <a:pt x="162" y="161"/>
                                </a:cubicBezTo>
                                <a:cubicBezTo>
                                  <a:pt x="163" y="160"/>
                                  <a:pt x="163" y="160"/>
                                  <a:pt x="164" y="159"/>
                                </a:cubicBezTo>
                                <a:close/>
                                <a:moveTo>
                                  <a:pt x="169" y="156"/>
                                </a:moveTo>
                                <a:cubicBezTo>
                                  <a:pt x="168" y="158"/>
                                  <a:pt x="166" y="160"/>
                                  <a:pt x="165" y="162"/>
                                </a:cubicBezTo>
                                <a:cubicBezTo>
                                  <a:pt x="164" y="162"/>
                                  <a:pt x="163" y="162"/>
                                  <a:pt x="163" y="163"/>
                                </a:cubicBezTo>
                                <a:cubicBezTo>
                                  <a:pt x="165" y="161"/>
                                  <a:pt x="167" y="159"/>
                                  <a:pt x="169" y="156"/>
                                </a:cubicBezTo>
                                <a:close/>
                                <a:moveTo>
                                  <a:pt x="166" y="151"/>
                                </a:moveTo>
                                <a:cubicBezTo>
                                  <a:pt x="169" y="147"/>
                                  <a:pt x="173" y="144"/>
                                  <a:pt x="176" y="140"/>
                                </a:cubicBezTo>
                                <a:cubicBezTo>
                                  <a:pt x="177" y="140"/>
                                  <a:pt x="177" y="140"/>
                                  <a:pt x="178" y="139"/>
                                </a:cubicBezTo>
                                <a:cubicBezTo>
                                  <a:pt x="177" y="140"/>
                                  <a:pt x="177" y="140"/>
                                  <a:pt x="177" y="141"/>
                                </a:cubicBezTo>
                                <a:cubicBezTo>
                                  <a:pt x="174" y="144"/>
                                  <a:pt x="172" y="146"/>
                                  <a:pt x="170" y="149"/>
                                </a:cubicBezTo>
                                <a:cubicBezTo>
                                  <a:pt x="168" y="150"/>
                                  <a:pt x="167" y="150"/>
                                  <a:pt x="166" y="151"/>
                                </a:cubicBezTo>
                                <a:close/>
                                <a:moveTo>
                                  <a:pt x="177" y="151"/>
                                </a:moveTo>
                                <a:cubicBezTo>
                                  <a:pt x="175" y="153"/>
                                  <a:pt x="174" y="155"/>
                                  <a:pt x="172" y="157"/>
                                </a:cubicBezTo>
                                <a:cubicBezTo>
                                  <a:pt x="172" y="157"/>
                                  <a:pt x="171" y="157"/>
                                  <a:pt x="171" y="158"/>
                                </a:cubicBezTo>
                                <a:cubicBezTo>
                                  <a:pt x="173" y="156"/>
                                  <a:pt x="174" y="154"/>
                                  <a:pt x="175" y="152"/>
                                </a:cubicBezTo>
                                <a:cubicBezTo>
                                  <a:pt x="176" y="152"/>
                                  <a:pt x="177" y="151"/>
                                  <a:pt x="177" y="151"/>
                                </a:cubicBezTo>
                                <a:close/>
                                <a:moveTo>
                                  <a:pt x="186" y="127"/>
                                </a:moveTo>
                                <a:cubicBezTo>
                                  <a:pt x="186" y="126"/>
                                  <a:pt x="187" y="126"/>
                                  <a:pt x="187" y="125"/>
                                </a:cubicBezTo>
                                <a:cubicBezTo>
                                  <a:pt x="189" y="124"/>
                                  <a:pt x="191" y="123"/>
                                  <a:pt x="193" y="122"/>
                                </a:cubicBezTo>
                                <a:cubicBezTo>
                                  <a:pt x="193" y="122"/>
                                  <a:pt x="193" y="122"/>
                                  <a:pt x="193" y="122"/>
                                </a:cubicBezTo>
                                <a:cubicBezTo>
                                  <a:pt x="191" y="124"/>
                                  <a:pt x="188" y="125"/>
                                  <a:pt x="186" y="127"/>
                                </a:cubicBezTo>
                                <a:close/>
                                <a:moveTo>
                                  <a:pt x="198" y="122"/>
                                </a:moveTo>
                                <a:cubicBezTo>
                                  <a:pt x="198" y="123"/>
                                  <a:pt x="197" y="124"/>
                                  <a:pt x="196" y="124"/>
                                </a:cubicBezTo>
                                <a:cubicBezTo>
                                  <a:pt x="195" y="125"/>
                                  <a:pt x="194" y="126"/>
                                  <a:pt x="192" y="127"/>
                                </a:cubicBezTo>
                                <a:cubicBezTo>
                                  <a:pt x="194" y="125"/>
                                  <a:pt x="196" y="123"/>
                                  <a:pt x="198" y="122"/>
                                </a:cubicBezTo>
                                <a:close/>
                                <a:moveTo>
                                  <a:pt x="203" y="120"/>
                                </a:moveTo>
                                <a:cubicBezTo>
                                  <a:pt x="204" y="119"/>
                                  <a:pt x="204" y="119"/>
                                  <a:pt x="204" y="118"/>
                                </a:cubicBezTo>
                                <a:cubicBezTo>
                                  <a:pt x="205" y="118"/>
                                  <a:pt x="205" y="118"/>
                                  <a:pt x="206" y="117"/>
                                </a:cubicBezTo>
                                <a:cubicBezTo>
                                  <a:pt x="205" y="118"/>
                                  <a:pt x="204" y="119"/>
                                  <a:pt x="203" y="120"/>
                                </a:cubicBezTo>
                                <a:close/>
                                <a:moveTo>
                                  <a:pt x="207" y="110"/>
                                </a:moveTo>
                                <a:cubicBezTo>
                                  <a:pt x="207" y="110"/>
                                  <a:pt x="206" y="110"/>
                                  <a:pt x="206" y="110"/>
                                </a:cubicBezTo>
                                <a:cubicBezTo>
                                  <a:pt x="204" y="112"/>
                                  <a:pt x="201" y="113"/>
                                  <a:pt x="199" y="114"/>
                                </a:cubicBezTo>
                                <a:cubicBezTo>
                                  <a:pt x="198" y="115"/>
                                  <a:pt x="197" y="115"/>
                                  <a:pt x="197" y="115"/>
                                </a:cubicBezTo>
                                <a:cubicBezTo>
                                  <a:pt x="199" y="114"/>
                                  <a:pt x="200" y="113"/>
                                  <a:pt x="202" y="112"/>
                                </a:cubicBezTo>
                                <a:cubicBezTo>
                                  <a:pt x="204" y="111"/>
                                  <a:pt x="206" y="110"/>
                                  <a:pt x="208" y="109"/>
                                </a:cubicBezTo>
                                <a:cubicBezTo>
                                  <a:pt x="208" y="109"/>
                                  <a:pt x="207" y="110"/>
                                  <a:pt x="207" y="110"/>
                                </a:cubicBezTo>
                                <a:close/>
                                <a:moveTo>
                                  <a:pt x="195" y="112"/>
                                </a:moveTo>
                                <a:cubicBezTo>
                                  <a:pt x="194" y="112"/>
                                  <a:pt x="194" y="112"/>
                                  <a:pt x="193" y="112"/>
                                </a:cubicBezTo>
                                <a:cubicBezTo>
                                  <a:pt x="194" y="112"/>
                                  <a:pt x="194" y="111"/>
                                  <a:pt x="195" y="110"/>
                                </a:cubicBezTo>
                                <a:cubicBezTo>
                                  <a:pt x="196" y="109"/>
                                  <a:pt x="198" y="108"/>
                                  <a:pt x="199" y="106"/>
                                </a:cubicBezTo>
                                <a:cubicBezTo>
                                  <a:pt x="199" y="106"/>
                                  <a:pt x="199" y="106"/>
                                  <a:pt x="199" y="106"/>
                                </a:cubicBezTo>
                                <a:cubicBezTo>
                                  <a:pt x="198" y="108"/>
                                  <a:pt x="197" y="110"/>
                                  <a:pt x="195" y="112"/>
                                </a:cubicBezTo>
                                <a:close/>
                                <a:moveTo>
                                  <a:pt x="193" y="106"/>
                                </a:moveTo>
                                <a:cubicBezTo>
                                  <a:pt x="194" y="106"/>
                                  <a:pt x="195" y="105"/>
                                  <a:pt x="196" y="104"/>
                                </a:cubicBezTo>
                                <a:cubicBezTo>
                                  <a:pt x="196" y="105"/>
                                  <a:pt x="196" y="105"/>
                                  <a:pt x="195" y="106"/>
                                </a:cubicBezTo>
                                <a:cubicBezTo>
                                  <a:pt x="195" y="106"/>
                                  <a:pt x="194" y="106"/>
                                  <a:pt x="193" y="106"/>
                                </a:cubicBezTo>
                                <a:close/>
                                <a:moveTo>
                                  <a:pt x="196" y="97"/>
                                </a:moveTo>
                                <a:cubicBezTo>
                                  <a:pt x="196" y="97"/>
                                  <a:pt x="195" y="97"/>
                                  <a:pt x="195" y="98"/>
                                </a:cubicBezTo>
                                <a:cubicBezTo>
                                  <a:pt x="193" y="98"/>
                                  <a:pt x="191" y="99"/>
                                  <a:pt x="189" y="100"/>
                                </a:cubicBezTo>
                                <a:cubicBezTo>
                                  <a:pt x="190" y="100"/>
                                  <a:pt x="190" y="99"/>
                                  <a:pt x="191" y="98"/>
                                </a:cubicBezTo>
                                <a:cubicBezTo>
                                  <a:pt x="193" y="97"/>
                                  <a:pt x="195" y="96"/>
                                  <a:pt x="197" y="95"/>
                                </a:cubicBezTo>
                                <a:cubicBezTo>
                                  <a:pt x="196" y="96"/>
                                  <a:pt x="196" y="97"/>
                                  <a:pt x="196" y="97"/>
                                </a:cubicBezTo>
                                <a:close/>
                                <a:moveTo>
                                  <a:pt x="195" y="92"/>
                                </a:moveTo>
                                <a:cubicBezTo>
                                  <a:pt x="192" y="94"/>
                                  <a:pt x="189" y="95"/>
                                  <a:pt x="187" y="97"/>
                                </a:cubicBezTo>
                                <a:cubicBezTo>
                                  <a:pt x="187" y="96"/>
                                  <a:pt x="188" y="96"/>
                                  <a:pt x="189" y="95"/>
                                </a:cubicBezTo>
                                <a:cubicBezTo>
                                  <a:pt x="191" y="94"/>
                                  <a:pt x="193" y="93"/>
                                  <a:pt x="196" y="92"/>
                                </a:cubicBezTo>
                                <a:cubicBezTo>
                                  <a:pt x="196" y="92"/>
                                  <a:pt x="195" y="92"/>
                                  <a:pt x="195" y="92"/>
                                </a:cubicBezTo>
                                <a:close/>
                                <a:moveTo>
                                  <a:pt x="190" y="89"/>
                                </a:moveTo>
                                <a:cubicBezTo>
                                  <a:pt x="189" y="90"/>
                                  <a:pt x="188" y="90"/>
                                  <a:pt x="187" y="91"/>
                                </a:cubicBezTo>
                                <a:cubicBezTo>
                                  <a:pt x="189" y="90"/>
                                  <a:pt x="190" y="89"/>
                                  <a:pt x="191" y="88"/>
                                </a:cubicBezTo>
                                <a:lnTo>
                                  <a:pt x="190" y="89"/>
                                </a:lnTo>
                                <a:close/>
                                <a:moveTo>
                                  <a:pt x="190" y="86"/>
                                </a:moveTo>
                                <a:cubicBezTo>
                                  <a:pt x="189" y="87"/>
                                  <a:pt x="187" y="87"/>
                                  <a:pt x="186" y="88"/>
                                </a:cubicBezTo>
                                <a:cubicBezTo>
                                  <a:pt x="187" y="87"/>
                                  <a:pt x="187" y="86"/>
                                  <a:pt x="188" y="86"/>
                                </a:cubicBezTo>
                                <a:cubicBezTo>
                                  <a:pt x="190" y="84"/>
                                  <a:pt x="193" y="83"/>
                                  <a:pt x="195" y="82"/>
                                </a:cubicBezTo>
                                <a:cubicBezTo>
                                  <a:pt x="195" y="82"/>
                                  <a:pt x="195" y="82"/>
                                  <a:pt x="195" y="82"/>
                                </a:cubicBezTo>
                                <a:cubicBezTo>
                                  <a:pt x="193" y="84"/>
                                  <a:pt x="192" y="85"/>
                                  <a:pt x="190" y="86"/>
                                </a:cubicBezTo>
                                <a:close/>
                                <a:moveTo>
                                  <a:pt x="195" y="86"/>
                                </a:moveTo>
                                <a:cubicBezTo>
                                  <a:pt x="196" y="85"/>
                                  <a:pt x="197" y="85"/>
                                  <a:pt x="199" y="84"/>
                                </a:cubicBezTo>
                                <a:cubicBezTo>
                                  <a:pt x="198" y="85"/>
                                  <a:pt x="197" y="86"/>
                                  <a:pt x="196" y="87"/>
                                </a:cubicBezTo>
                                <a:cubicBezTo>
                                  <a:pt x="195" y="87"/>
                                  <a:pt x="195" y="87"/>
                                  <a:pt x="194" y="87"/>
                                </a:cubicBezTo>
                                <a:cubicBezTo>
                                  <a:pt x="195" y="87"/>
                                  <a:pt x="195" y="87"/>
                                  <a:pt x="195" y="86"/>
                                </a:cubicBezTo>
                                <a:close/>
                                <a:moveTo>
                                  <a:pt x="187" y="80"/>
                                </a:moveTo>
                                <a:cubicBezTo>
                                  <a:pt x="185" y="81"/>
                                  <a:pt x="182" y="82"/>
                                  <a:pt x="179" y="83"/>
                                </a:cubicBezTo>
                                <a:cubicBezTo>
                                  <a:pt x="179" y="82"/>
                                  <a:pt x="179" y="82"/>
                                  <a:pt x="179" y="82"/>
                                </a:cubicBezTo>
                                <a:cubicBezTo>
                                  <a:pt x="182" y="81"/>
                                  <a:pt x="184" y="80"/>
                                  <a:pt x="187" y="79"/>
                                </a:cubicBezTo>
                                <a:cubicBezTo>
                                  <a:pt x="189" y="78"/>
                                  <a:pt x="191" y="77"/>
                                  <a:pt x="192" y="76"/>
                                </a:cubicBezTo>
                                <a:cubicBezTo>
                                  <a:pt x="191" y="78"/>
                                  <a:pt x="189" y="79"/>
                                  <a:pt x="187" y="80"/>
                                </a:cubicBezTo>
                                <a:close/>
                                <a:moveTo>
                                  <a:pt x="179" y="85"/>
                                </a:moveTo>
                                <a:cubicBezTo>
                                  <a:pt x="178" y="85"/>
                                  <a:pt x="177" y="86"/>
                                  <a:pt x="177" y="86"/>
                                </a:cubicBezTo>
                                <a:cubicBezTo>
                                  <a:pt x="177" y="86"/>
                                  <a:pt x="177" y="85"/>
                                  <a:pt x="177" y="85"/>
                                </a:cubicBezTo>
                                <a:cubicBezTo>
                                  <a:pt x="178" y="85"/>
                                  <a:pt x="179" y="85"/>
                                  <a:pt x="179" y="85"/>
                                </a:cubicBezTo>
                                <a:close/>
                                <a:moveTo>
                                  <a:pt x="175" y="84"/>
                                </a:moveTo>
                                <a:cubicBezTo>
                                  <a:pt x="174" y="84"/>
                                  <a:pt x="172" y="84"/>
                                  <a:pt x="171" y="85"/>
                                </a:cubicBezTo>
                                <a:cubicBezTo>
                                  <a:pt x="171" y="84"/>
                                  <a:pt x="172" y="84"/>
                                  <a:pt x="173" y="83"/>
                                </a:cubicBezTo>
                                <a:cubicBezTo>
                                  <a:pt x="174" y="83"/>
                                  <a:pt x="175" y="83"/>
                                  <a:pt x="177" y="82"/>
                                </a:cubicBezTo>
                                <a:cubicBezTo>
                                  <a:pt x="176" y="83"/>
                                  <a:pt x="176" y="83"/>
                                  <a:pt x="175" y="84"/>
                                </a:cubicBezTo>
                                <a:close/>
                                <a:moveTo>
                                  <a:pt x="172" y="81"/>
                                </a:moveTo>
                                <a:cubicBezTo>
                                  <a:pt x="172" y="81"/>
                                  <a:pt x="172" y="81"/>
                                  <a:pt x="171" y="82"/>
                                </a:cubicBezTo>
                                <a:cubicBezTo>
                                  <a:pt x="172" y="81"/>
                                  <a:pt x="173" y="80"/>
                                  <a:pt x="174" y="79"/>
                                </a:cubicBezTo>
                                <a:cubicBezTo>
                                  <a:pt x="174" y="79"/>
                                  <a:pt x="174" y="79"/>
                                  <a:pt x="174" y="79"/>
                                </a:cubicBezTo>
                                <a:cubicBezTo>
                                  <a:pt x="176" y="78"/>
                                  <a:pt x="178" y="78"/>
                                  <a:pt x="179" y="77"/>
                                </a:cubicBezTo>
                                <a:cubicBezTo>
                                  <a:pt x="177" y="78"/>
                                  <a:pt x="174" y="80"/>
                                  <a:pt x="172" y="81"/>
                                </a:cubicBezTo>
                                <a:close/>
                                <a:moveTo>
                                  <a:pt x="177" y="74"/>
                                </a:moveTo>
                                <a:cubicBezTo>
                                  <a:pt x="175" y="75"/>
                                  <a:pt x="173" y="76"/>
                                  <a:pt x="171" y="77"/>
                                </a:cubicBezTo>
                                <a:cubicBezTo>
                                  <a:pt x="171" y="76"/>
                                  <a:pt x="170" y="76"/>
                                  <a:pt x="170" y="76"/>
                                </a:cubicBezTo>
                                <a:cubicBezTo>
                                  <a:pt x="171" y="75"/>
                                  <a:pt x="172" y="75"/>
                                  <a:pt x="173" y="74"/>
                                </a:cubicBezTo>
                                <a:cubicBezTo>
                                  <a:pt x="176" y="73"/>
                                  <a:pt x="178" y="72"/>
                                  <a:pt x="180" y="72"/>
                                </a:cubicBezTo>
                                <a:cubicBezTo>
                                  <a:pt x="179" y="73"/>
                                  <a:pt x="178" y="73"/>
                                  <a:pt x="177" y="74"/>
                                </a:cubicBezTo>
                                <a:close/>
                                <a:moveTo>
                                  <a:pt x="172" y="86"/>
                                </a:moveTo>
                                <a:cubicBezTo>
                                  <a:pt x="164" y="94"/>
                                  <a:pt x="155" y="102"/>
                                  <a:pt x="147" y="110"/>
                                </a:cubicBezTo>
                                <a:cubicBezTo>
                                  <a:pt x="143" y="112"/>
                                  <a:pt x="139" y="114"/>
                                  <a:pt x="135" y="116"/>
                                </a:cubicBezTo>
                                <a:cubicBezTo>
                                  <a:pt x="137" y="114"/>
                                  <a:pt x="139" y="112"/>
                                  <a:pt x="141" y="110"/>
                                </a:cubicBezTo>
                                <a:cubicBezTo>
                                  <a:pt x="147" y="104"/>
                                  <a:pt x="154" y="99"/>
                                  <a:pt x="160" y="93"/>
                                </a:cubicBezTo>
                                <a:cubicBezTo>
                                  <a:pt x="162" y="91"/>
                                  <a:pt x="164" y="88"/>
                                  <a:pt x="167" y="86"/>
                                </a:cubicBezTo>
                                <a:cubicBezTo>
                                  <a:pt x="167" y="87"/>
                                  <a:pt x="167" y="87"/>
                                  <a:pt x="167" y="87"/>
                                </a:cubicBezTo>
                                <a:cubicBezTo>
                                  <a:pt x="169" y="87"/>
                                  <a:pt x="171" y="86"/>
                                  <a:pt x="172" y="86"/>
                                </a:cubicBezTo>
                                <a:close/>
                                <a:moveTo>
                                  <a:pt x="168" y="82"/>
                                </a:moveTo>
                                <a:cubicBezTo>
                                  <a:pt x="167" y="82"/>
                                  <a:pt x="167" y="83"/>
                                  <a:pt x="167" y="83"/>
                                </a:cubicBezTo>
                                <a:cubicBezTo>
                                  <a:pt x="160" y="90"/>
                                  <a:pt x="152" y="97"/>
                                  <a:pt x="145" y="104"/>
                                </a:cubicBezTo>
                                <a:cubicBezTo>
                                  <a:pt x="152" y="97"/>
                                  <a:pt x="160" y="89"/>
                                  <a:pt x="167" y="81"/>
                                </a:cubicBezTo>
                                <a:cubicBezTo>
                                  <a:pt x="168" y="81"/>
                                  <a:pt x="168" y="81"/>
                                  <a:pt x="169" y="81"/>
                                </a:cubicBezTo>
                                <a:cubicBezTo>
                                  <a:pt x="168" y="81"/>
                                  <a:pt x="168" y="81"/>
                                  <a:pt x="168" y="82"/>
                                </a:cubicBezTo>
                                <a:close/>
                                <a:moveTo>
                                  <a:pt x="167" y="72"/>
                                </a:moveTo>
                                <a:cubicBezTo>
                                  <a:pt x="166" y="73"/>
                                  <a:pt x="166" y="73"/>
                                  <a:pt x="165" y="74"/>
                                </a:cubicBezTo>
                                <a:cubicBezTo>
                                  <a:pt x="165" y="74"/>
                                  <a:pt x="164" y="74"/>
                                  <a:pt x="164" y="74"/>
                                </a:cubicBezTo>
                                <a:cubicBezTo>
                                  <a:pt x="164" y="74"/>
                                  <a:pt x="164" y="75"/>
                                  <a:pt x="163" y="75"/>
                                </a:cubicBezTo>
                                <a:cubicBezTo>
                                  <a:pt x="164" y="74"/>
                                  <a:pt x="164" y="73"/>
                                  <a:pt x="165" y="73"/>
                                </a:cubicBezTo>
                                <a:cubicBezTo>
                                  <a:pt x="166" y="72"/>
                                  <a:pt x="167" y="72"/>
                                  <a:pt x="167" y="72"/>
                                </a:cubicBezTo>
                                <a:cubicBezTo>
                                  <a:pt x="167" y="72"/>
                                  <a:pt x="167" y="72"/>
                                  <a:pt x="167" y="72"/>
                                </a:cubicBezTo>
                                <a:close/>
                                <a:moveTo>
                                  <a:pt x="164" y="82"/>
                                </a:moveTo>
                                <a:cubicBezTo>
                                  <a:pt x="159" y="87"/>
                                  <a:pt x="155" y="91"/>
                                  <a:pt x="150" y="96"/>
                                </a:cubicBezTo>
                                <a:cubicBezTo>
                                  <a:pt x="150" y="96"/>
                                  <a:pt x="150" y="96"/>
                                  <a:pt x="150" y="96"/>
                                </a:cubicBezTo>
                                <a:cubicBezTo>
                                  <a:pt x="147" y="97"/>
                                  <a:pt x="145" y="99"/>
                                  <a:pt x="142" y="100"/>
                                </a:cubicBezTo>
                                <a:cubicBezTo>
                                  <a:pt x="146" y="97"/>
                                  <a:pt x="149" y="93"/>
                                  <a:pt x="152" y="90"/>
                                </a:cubicBezTo>
                                <a:cubicBezTo>
                                  <a:pt x="155" y="87"/>
                                  <a:pt x="159" y="85"/>
                                  <a:pt x="163" y="82"/>
                                </a:cubicBezTo>
                                <a:cubicBezTo>
                                  <a:pt x="163" y="82"/>
                                  <a:pt x="163" y="82"/>
                                  <a:pt x="164" y="82"/>
                                </a:cubicBezTo>
                                <a:close/>
                                <a:moveTo>
                                  <a:pt x="159" y="78"/>
                                </a:moveTo>
                                <a:cubicBezTo>
                                  <a:pt x="158" y="78"/>
                                  <a:pt x="158" y="79"/>
                                  <a:pt x="158" y="79"/>
                                </a:cubicBezTo>
                                <a:cubicBezTo>
                                  <a:pt x="157" y="79"/>
                                  <a:pt x="157" y="80"/>
                                  <a:pt x="157" y="80"/>
                                </a:cubicBezTo>
                                <a:cubicBezTo>
                                  <a:pt x="157" y="80"/>
                                  <a:pt x="157" y="80"/>
                                  <a:pt x="157" y="81"/>
                                </a:cubicBezTo>
                                <a:cubicBezTo>
                                  <a:pt x="151" y="86"/>
                                  <a:pt x="146" y="91"/>
                                  <a:pt x="140" y="96"/>
                                </a:cubicBezTo>
                                <a:cubicBezTo>
                                  <a:pt x="136" y="99"/>
                                  <a:pt x="133" y="102"/>
                                  <a:pt x="129" y="105"/>
                                </a:cubicBezTo>
                                <a:cubicBezTo>
                                  <a:pt x="126" y="108"/>
                                  <a:pt x="122" y="111"/>
                                  <a:pt x="118" y="113"/>
                                </a:cubicBezTo>
                                <a:cubicBezTo>
                                  <a:pt x="120" y="112"/>
                                  <a:pt x="121" y="110"/>
                                  <a:pt x="123" y="109"/>
                                </a:cubicBezTo>
                                <a:cubicBezTo>
                                  <a:pt x="130" y="103"/>
                                  <a:pt x="136" y="97"/>
                                  <a:pt x="142" y="90"/>
                                </a:cubicBezTo>
                                <a:cubicBezTo>
                                  <a:pt x="143" y="90"/>
                                  <a:pt x="143" y="90"/>
                                  <a:pt x="143" y="90"/>
                                </a:cubicBezTo>
                                <a:cubicBezTo>
                                  <a:pt x="147" y="85"/>
                                  <a:pt x="152" y="81"/>
                                  <a:pt x="158" y="77"/>
                                </a:cubicBezTo>
                                <a:cubicBezTo>
                                  <a:pt x="158" y="77"/>
                                  <a:pt x="159" y="77"/>
                                  <a:pt x="159" y="77"/>
                                </a:cubicBezTo>
                                <a:cubicBezTo>
                                  <a:pt x="159" y="78"/>
                                  <a:pt x="159" y="78"/>
                                  <a:pt x="159" y="78"/>
                                </a:cubicBezTo>
                                <a:close/>
                                <a:moveTo>
                                  <a:pt x="153" y="77"/>
                                </a:moveTo>
                                <a:cubicBezTo>
                                  <a:pt x="153" y="77"/>
                                  <a:pt x="153" y="77"/>
                                  <a:pt x="153" y="77"/>
                                </a:cubicBezTo>
                                <a:cubicBezTo>
                                  <a:pt x="149" y="81"/>
                                  <a:pt x="145" y="84"/>
                                  <a:pt x="141" y="87"/>
                                </a:cubicBezTo>
                                <a:cubicBezTo>
                                  <a:pt x="142" y="85"/>
                                  <a:pt x="143" y="84"/>
                                  <a:pt x="144" y="83"/>
                                </a:cubicBezTo>
                                <a:cubicBezTo>
                                  <a:pt x="144" y="82"/>
                                  <a:pt x="144" y="82"/>
                                  <a:pt x="143" y="82"/>
                                </a:cubicBezTo>
                                <a:cubicBezTo>
                                  <a:pt x="142" y="82"/>
                                  <a:pt x="141" y="82"/>
                                  <a:pt x="140" y="82"/>
                                </a:cubicBezTo>
                                <a:cubicBezTo>
                                  <a:pt x="142" y="79"/>
                                  <a:pt x="145" y="77"/>
                                  <a:pt x="148" y="74"/>
                                </a:cubicBezTo>
                                <a:cubicBezTo>
                                  <a:pt x="148" y="75"/>
                                  <a:pt x="149" y="75"/>
                                  <a:pt x="149" y="75"/>
                                </a:cubicBezTo>
                                <a:cubicBezTo>
                                  <a:pt x="151" y="75"/>
                                  <a:pt x="152" y="75"/>
                                  <a:pt x="154" y="75"/>
                                </a:cubicBezTo>
                                <a:cubicBezTo>
                                  <a:pt x="154" y="75"/>
                                  <a:pt x="153" y="75"/>
                                  <a:pt x="153" y="76"/>
                                </a:cubicBezTo>
                                <a:cubicBezTo>
                                  <a:pt x="152" y="76"/>
                                  <a:pt x="152" y="77"/>
                                  <a:pt x="153" y="77"/>
                                </a:cubicBezTo>
                                <a:close/>
                                <a:moveTo>
                                  <a:pt x="138" y="78"/>
                                </a:moveTo>
                                <a:cubicBezTo>
                                  <a:pt x="139" y="77"/>
                                  <a:pt x="140" y="76"/>
                                  <a:pt x="141" y="75"/>
                                </a:cubicBezTo>
                                <a:cubicBezTo>
                                  <a:pt x="142" y="75"/>
                                  <a:pt x="142" y="75"/>
                                  <a:pt x="143" y="75"/>
                                </a:cubicBezTo>
                                <a:cubicBezTo>
                                  <a:pt x="141" y="76"/>
                                  <a:pt x="140" y="77"/>
                                  <a:pt x="138" y="78"/>
                                </a:cubicBezTo>
                                <a:close/>
                                <a:moveTo>
                                  <a:pt x="138" y="74"/>
                                </a:moveTo>
                                <a:cubicBezTo>
                                  <a:pt x="137" y="74"/>
                                  <a:pt x="137" y="74"/>
                                  <a:pt x="136" y="74"/>
                                </a:cubicBezTo>
                                <a:cubicBezTo>
                                  <a:pt x="138" y="73"/>
                                  <a:pt x="140" y="72"/>
                                  <a:pt x="142" y="70"/>
                                </a:cubicBezTo>
                                <a:cubicBezTo>
                                  <a:pt x="141" y="72"/>
                                  <a:pt x="139" y="73"/>
                                  <a:pt x="138" y="74"/>
                                </a:cubicBezTo>
                                <a:close/>
                                <a:moveTo>
                                  <a:pt x="139" y="76"/>
                                </a:moveTo>
                                <a:cubicBezTo>
                                  <a:pt x="138" y="77"/>
                                  <a:pt x="136" y="78"/>
                                  <a:pt x="135" y="80"/>
                                </a:cubicBezTo>
                                <a:cubicBezTo>
                                  <a:pt x="134" y="81"/>
                                  <a:pt x="133" y="82"/>
                                  <a:pt x="131" y="83"/>
                                </a:cubicBezTo>
                                <a:cubicBezTo>
                                  <a:pt x="130" y="84"/>
                                  <a:pt x="129" y="84"/>
                                  <a:pt x="129" y="84"/>
                                </a:cubicBezTo>
                                <a:cubicBezTo>
                                  <a:pt x="129" y="84"/>
                                  <a:pt x="130" y="83"/>
                                  <a:pt x="131" y="82"/>
                                </a:cubicBezTo>
                                <a:cubicBezTo>
                                  <a:pt x="133" y="80"/>
                                  <a:pt x="136" y="78"/>
                                  <a:pt x="139" y="76"/>
                                </a:cubicBezTo>
                                <a:close/>
                                <a:moveTo>
                                  <a:pt x="127" y="87"/>
                                </a:moveTo>
                                <a:cubicBezTo>
                                  <a:pt x="125" y="89"/>
                                  <a:pt x="122" y="91"/>
                                  <a:pt x="120" y="92"/>
                                </a:cubicBezTo>
                                <a:cubicBezTo>
                                  <a:pt x="121" y="91"/>
                                  <a:pt x="123" y="90"/>
                                  <a:pt x="124" y="88"/>
                                </a:cubicBezTo>
                                <a:cubicBezTo>
                                  <a:pt x="125" y="88"/>
                                  <a:pt x="126" y="87"/>
                                  <a:pt x="127" y="87"/>
                                </a:cubicBezTo>
                                <a:close/>
                                <a:moveTo>
                                  <a:pt x="127" y="78"/>
                                </a:moveTo>
                                <a:cubicBezTo>
                                  <a:pt x="124" y="81"/>
                                  <a:pt x="121" y="84"/>
                                  <a:pt x="118" y="87"/>
                                </a:cubicBezTo>
                                <a:cubicBezTo>
                                  <a:pt x="117" y="87"/>
                                  <a:pt x="117" y="87"/>
                                  <a:pt x="117" y="87"/>
                                </a:cubicBezTo>
                                <a:cubicBezTo>
                                  <a:pt x="121" y="82"/>
                                  <a:pt x="126" y="77"/>
                                  <a:pt x="130" y="72"/>
                                </a:cubicBezTo>
                                <a:cubicBezTo>
                                  <a:pt x="129" y="74"/>
                                  <a:pt x="128" y="76"/>
                                  <a:pt x="127" y="78"/>
                                </a:cubicBezTo>
                                <a:close/>
                                <a:moveTo>
                                  <a:pt x="120" y="87"/>
                                </a:moveTo>
                                <a:cubicBezTo>
                                  <a:pt x="118" y="88"/>
                                  <a:pt x="117" y="90"/>
                                  <a:pt x="115" y="92"/>
                                </a:cubicBezTo>
                                <a:cubicBezTo>
                                  <a:pt x="114" y="92"/>
                                  <a:pt x="114" y="93"/>
                                  <a:pt x="113" y="93"/>
                                </a:cubicBezTo>
                                <a:cubicBezTo>
                                  <a:pt x="114" y="92"/>
                                  <a:pt x="115" y="91"/>
                                  <a:pt x="116" y="90"/>
                                </a:cubicBezTo>
                                <a:cubicBezTo>
                                  <a:pt x="117" y="89"/>
                                  <a:pt x="119" y="88"/>
                                  <a:pt x="120" y="87"/>
                                </a:cubicBezTo>
                                <a:close/>
                                <a:moveTo>
                                  <a:pt x="128" y="89"/>
                                </a:moveTo>
                                <a:cubicBezTo>
                                  <a:pt x="130" y="87"/>
                                  <a:pt x="132" y="86"/>
                                  <a:pt x="133" y="84"/>
                                </a:cubicBezTo>
                                <a:cubicBezTo>
                                  <a:pt x="134" y="84"/>
                                  <a:pt x="134" y="84"/>
                                  <a:pt x="134" y="84"/>
                                </a:cubicBezTo>
                                <a:cubicBezTo>
                                  <a:pt x="125" y="92"/>
                                  <a:pt x="117" y="100"/>
                                  <a:pt x="108" y="108"/>
                                </a:cubicBezTo>
                                <a:cubicBezTo>
                                  <a:pt x="107" y="109"/>
                                  <a:pt x="106" y="110"/>
                                  <a:pt x="105" y="110"/>
                                </a:cubicBezTo>
                                <a:cubicBezTo>
                                  <a:pt x="108" y="108"/>
                                  <a:pt x="110" y="105"/>
                                  <a:pt x="112" y="102"/>
                                </a:cubicBezTo>
                                <a:cubicBezTo>
                                  <a:pt x="117" y="98"/>
                                  <a:pt x="123" y="93"/>
                                  <a:pt x="128" y="89"/>
                                </a:cubicBezTo>
                                <a:close/>
                                <a:moveTo>
                                  <a:pt x="99" y="116"/>
                                </a:moveTo>
                                <a:cubicBezTo>
                                  <a:pt x="98" y="116"/>
                                  <a:pt x="98" y="116"/>
                                  <a:pt x="97" y="117"/>
                                </a:cubicBezTo>
                                <a:cubicBezTo>
                                  <a:pt x="97" y="117"/>
                                  <a:pt x="96" y="117"/>
                                  <a:pt x="95" y="116"/>
                                </a:cubicBezTo>
                                <a:cubicBezTo>
                                  <a:pt x="96" y="115"/>
                                  <a:pt x="97" y="113"/>
                                  <a:pt x="98" y="112"/>
                                </a:cubicBezTo>
                                <a:cubicBezTo>
                                  <a:pt x="101" y="110"/>
                                  <a:pt x="104" y="108"/>
                                  <a:pt x="107" y="106"/>
                                </a:cubicBezTo>
                                <a:cubicBezTo>
                                  <a:pt x="104" y="109"/>
                                  <a:pt x="102" y="112"/>
                                  <a:pt x="99" y="116"/>
                                </a:cubicBezTo>
                                <a:close/>
                                <a:moveTo>
                                  <a:pt x="99" y="107"/>
                                </a:moveTo>
                                <a:cubicBezTo>
                                  <a:pt x="96" y="110"/>
                                  <a:pt x="93" y="113"/>
                                  <a:pt x="89" y="116"/>
                                </a:cubicBezTo>
                                <a:cubicBezTo>
                                  <a:pt x="89" y="116"/>
                                  <a:pt x="89" y="116"/>
                                  <a:pt x="88" y="116"/>
                                </a:cubicBezTo>
                                <a:cubicBezTo>
                                  <a:pt x="89" y="115"/>
                                  <a:pt x="90" y="114"/>
                                  <a:pt x="91" y="114"/>
                                </a:cubicBezTo>
                                <a:cubicBezTo>
                                  <a:pt x="93" y="111"/>
                                  <a:pt x="95" y="109"/>
                                  <a:pt x="98" y="107"/>
                                </a:cubicBezTo>
                                <a:cubicBezTo>
                                  <a:pt x="99" y="105"/>
                                  <a:pt x="101" y="104"/>
                                  <a:pt x="103" y="103"/>
                                </a:cubicBezTo>
                                <a:cubicBezTo>
                                  <a:pt x="102" y="104"/>
                                  <a:pt x="100" y="106"/>
                                  <a:pt x="99" y="107"/>
                                </a:cubicBezTo>
                                <a:close/>
                                <a:moveTo>
                                  <a:pt x="84" y="115"/>
                                </a:moveTo>
                                <a:cubicBezTo>
                                  <a:pt x="83" y="116"/>
                                  <a:pt x="83" y="116"/>
                                  <a:pt x="82" y="116"/>
                                </a:cubicBezTo>
                                <a:cubicBezTo>
                                  <a:pt x="84" y="113"/>
                                  <a:pt x="87" y="110"/>
                                  <a:pt x="89" y="107"/>
                                </a:cubicBezTo>
                                <a:cubicBezTo>
                                  <a:pt x="87" y="110"/>
                                  <a:pt x="85" y="112"/>
                                  <a:pt x="84" y="115"/>
                                </a:cubicBezTo>
                                <a:close/>
                                <a:moveTo>
                                  <a:pt x="56" y="130"/>
                                </a:moveTo>
                                <a:cubicBezTo>
                                  <a:pt x="55" y="127"/>
                                  <a:pt x="55" y="125"/>
                                  <a:pt x="54" y="123"/>
                                </a:cubicBezTo>
                                <a:cubicBezTo>
                                  <a:pt x="54" y="122"/>
                                  <a:pt x="55" y="122"/>
                                  <a:pt x="55" y="122"/>
                                </a:cubicBezTo>
                                <a:cubicBezTo>
                                  <a:pt x="55" y="122"/>
                                  <a:pt x="55" y="122"/>
                                  <a:pt x="55" y="121"/>
                                </a:cubicBezTo>
                                <a:cubicBezTo>
                                  <a:pt x="56" y="123"/>
                                  <a:pt x="57" y="125"/>
                                  <a:pt x="58" y="127"/>
                                </a:cubicBezTo>
                                <a:cubicBezTo>
                                  <a:pt x="57" y="128"/>
                                  <a:pt x="57" y="129"/>
                                  <a:pt x="56" y="130"/>
                                </a:cubicBezTo>
                                <a:close/>
                                <a:moveTo>
                                  <a:pt x="58" y="146"/>
                                </a:moveTo>
                                <a:cubicBezTo>
                                  <a:pt x="58" y="145"/>
                                  <a:pt x="58" y="145"/>
                                  <a:pt x="59" y="145"/>
                                </a:cubicBezTo>
                                <a:cubicBezTo>
                                  <a:pt x="59" y="145"/>
                                  <a:pt x="59" y="145"/>
                                  <a:pt x="59" y="146"/>
                                </a:cubicBezTo>
                                <a:cubicBezTo>
                                  <a:pt x="58" y="146"/>
                                  <a:pt x="58" y="147"/>
                                  <a:pt x="58" y="148"/>
                                </a:cubicBezTo>
                                <a:cubicBezTo>
                                  <a:pt x="57" y="148"/>
                                  <a:pt x="57" y="147"/>
                                  <a:pt x="57" y="147"/>
                                </a:cubicBezTo>
                                <a:cubicBezTo>
                                  <a:pt x="57" y="146"/>
                                  <a:pt x="58" y="146"/>
                                  <a:pt x="58" y="146"/>
                                </a:cubicBezTo>
                                <a:close/>
                                <a:moveTo>
                                  <a:pt x="56" y="142"/>
                                </a:moveTo>
                                <a:cubicBezTo>
                                  <a:pt x="56" y="141"/>
                                  <a:pt x="55" y="140"/>
                                  <a:pt x="55" y="139"/>
                                </a:cubicBezTo>
                                <a:cubicBezTo>
                                  <a:pt x="55" y="139"/>
                                  <a:pt x="56" y="138"/>
                                  <a:pt x="56" y="138"/>
                                </a:cubicBezTo>
                                <a:cubicBezTo>
                                  <a:pt x="56" y="139"/>
                                  <a:pt x="57" y="140"/>
                                  <a:pt x="57" y="140"/>
                                </a:cubicBezTo>
                                <a:cubicBezTo>
                                  <a:pt x="57" y="141"/>
                                  <a:pt x="56" y="142"/>
                                  <a:pt x="56" y="142"/>
                                </a:cubicBezTo>
                                <a:close/>
                                <a:moveTo>
                                  <a:pt x="56" y="160"/>
                                </a:moveTo>
                                <a:cubicBezTo>
                                  <a:pt x="56" y="161"/>
                                  <a:pt x="56" y="161"/>
                                  <a:pt x="56" y="161"/>
                                </a:cubicBezTo>
                                <a:cubicBezTo>
                                  <a:pt x="56" y="162"/>
                                  <a:pt x="55" y="162"/>
                                  <a:pt x="55" y="162"/>
                                </a:cubicBezTo>
                                <a:cubicBezTo>
                                  <a:pt x="55" y="162"/>
                                  <a:pt x="55" y="161"/>
                                  <a:pt x="55" y="161"/>
                                </a:cubicBezTo>
                                <a:cubicBezTo>
                                  <a:pt x="55" y="161"/>
                                  <a:pt x="56" y="161"/>
                                  <a:pt x="56" y="160"/>
                                </a:cubicBezTo>
                                <a:close/>
                                <a:moveTo>
                                  <a:pt x="55" y="103"/>
                                </a:moveTo>
                                <a:cubicBezTo>
                                  <a:pt x="55" y="103"/>
                                  <a:pt x="55" y="103"/>
                                  <a:pt x="54" y="103"/>
                                </a:cubicBezTo>
                                <a:cubicBezTo>
                                  <a:pt x="54" y="102"/>
                                  <a:pt x="54" y="101"/>
                                  <a:pt x="54" y="101"/>
                                </a:cubicBezTo>
                                <a:cubicBezTo>
                                  <a:pt x="55" y="100"/>
                                  <a:pt x="55" y="99"/>
                                  <a:pt x="56" y="99"/>
                                </a:cubicBezTo>
                                <a:cubicBezTo>
                                  <a:pt x="56" y="99"/>
                                  <a:pt x="56" y="99"/>
                                  <a:pt x="56" y="99"/>
                                </a:cubicBezTo>
                                <a:cubicBezTo>
                                  <a:pt x="56" y="99"/>
                                  <a:pt x="55" y="100"/>
                                  <a:pt x="55" y="100"/>
                                </a:cubicBezTo>
                                <a:cubicBezTo>
                                  <a:pt x="55" y="101"/>
                                  <a:pt x="55" y="102"/>
                                  <a:pt x="56" y="101"/>
                                </a:cubicBezTo>
                                <a:cubicBezTo>
                                  <a:pt x="56" y="101"/>
                                  <a:pt x="56" y="101"/>
                                  <a:pt x="57" y="101"/>
                                </a:cubicBezTo>
                                <a:cubicBezTo>
                                  <a:pt x="57" y="101"/>
                                  <a:pt x="57" y="101"/>
                                  <a:pt x="57" y="101"/>
                                </a:cubicBezTo>
                                <a:cubicBezTo>
                                  <a:pt x="56" y="102"/>
                                  <a:pt x="55" y="103"/>
                                  <a:pt x="55" y="103"/>
                                </a:cubicBezTo>
                                <a:close/>
                                <a:moveTo>
                                  <a:pt x="53" y="134"/>
                                </a:moveTo>
                                <a:cubicBezTo>
                                  <a:pt x="53" y="131"/>
                                  <a:pt x="52" y="129"/>
                                  <a:pt x="51" y="127"/>
                                </a:cubicBezTo>
                                <a:cubicBezTo>
                                  <a:pt x="51" y="127"/>
                                  <a:pt x="51" y="126"/>
                                  <a:pt x="52" y="126"/>
                                </a:cubicBezTo>
                                <a:cubicBezTo>
                                  <a:pt x="52" y="128"/>
                                  <a:pt x="53" y="130"/>
                                  <a:pt x="54" y="132"/>
                                </a:cubicBezTo>
                                <a:cubicBezTo>
                                  <a:pt x="54" y="133"/>
                                  <a:pt x="54" y="133"/>
                                  <a:pt x="53" y="134"/>
                                </a:cubicBezTo>
                                <a:close/>
                                <a:moveTo>
                                  <a:pt x="53" y="146"/>
                                </a:moveTo>
                                <a:cubicBezTo>
                                  <a:pt x="53" y="146"/>
                                  <a:pt x="53" y="147"/>
                                  <a:pt x="53" y="147"/>
                                </a:cubicBezTo>
                                <a:cubicBezTo>
                                  <a:pt x="53" y="146"/>
                                  <a:pt x="52" y="145"/>
                                  <a:pt x="52" y="144"/>
                                </a:cubicBezTo>
                                <a:cubicBezTo>
                                  <a:pt x="52" y="144"/>
                                  <a:pt x="52" y="144"/>
                                  <a:pt x="52" y="143"/>
                                </a:cubicBezTo>
                                <a:cubicBezTo>
                                  <a:pt x="53" y="144"/>
                                  <a:pt x="53" y="145"/>
                                  <a:pt x="53" y="146"/>
                                </a:cubicBezTo>
                                <a:close/>
                                <a:moveTo>
                                  <a:pt x="51" y="90"/>
                                </a:moveTo>
                                <a:cubicBezTo>
                                  <a:pt x="51" y="90"/>
                                  <a:pt x="51" y="91"/>
                                  <a:pt x="50" y="91"/>
                                </a:cubicBezTo>
                                <a:cubicBezTo>
                                  <a:pt x="50" y="92"/>
                                  <a:pt x="49" y="92"/>
                                  <a:pt x="49" y="92"/>
                                </a:cubicBezTo>
                                <a:cubicBezTo>
                                  <a:pt x="50" y="92"/>
                                  <a:pt x="50" y="91"/>
                                  <a:pt x="51" y="90"/>
                                </a:cubicBezTo>
                                <a:close/>
                                <a:moveTo>
                                  <a:pt x="50" y="88"/>
                                </a:moveTo>
                                <a:cubicBezTo>
                                  <a:pt x="51" y="87"/>
                                  <a:pt x="51" y="86"/>
                                  <a:pt x="52" y="85"/>
                                </a:cubicBezTo>
                                <a:cubicBezTo>
                                  <a:pt x="52" y="85"/>
                                  <a:pt x="53" y="84"/>
                                  <a:pt x="53" y="84"/>
                                </a:cubicBezTo>
                                <a:cubicBezTo>
                                  <a:pt x="53" y="85"/>
                                  <a:pt x="53" y="85"/>
                                  <a:pt x="52" y="86"/>
                                </a:cubicBezTo>
                                <a:cubicBezTo>
                                  <a:pt x="52" y="87"/>
                                  <a:pt x="51" y="88"/>
                                  <a:pt x="50" y="88"/>
                                </a:cubicBezTo>
                                <a:close/>
                                <a:moveTo>
                                  <a:pt x="51" y="107"/>
                                </a:moveTo>
                                <a:cubicBezTo>
                                  <a:pt x="50" y="108"/>
                                  <a:pt x="48" y="109"/>
                                  <a:pt x="47" y="109"/>
                                </a:cubicBezTo>
                                <a:cubicBezTo>
                                  <a:pt x="47" y="109"/>
                                  <a:pt x="47" y="109"/>
                                  <a:pt x="47" y="109"/>
                                </a:cubicBezTo>
                                <a:cubicBezTo>
                                  <a:pt x="48" y="108"/>
                                  <a:pt x="49" y="106"/>
                                  <a:pt x="50" y="105"/>
                                </a:cubicBezTo>
                                <a:cubicBezTo>
                                  <a:pt x="50" y="106"/>
                                  <a:pt x="51" y="106"/>
                                  <a:pt x="51" y="107"/>
                                </a:cubicBezTo>
                                <a:close/>
                                <a:moveTo>
                                  <a:pt x="50" y="110"/>
                                </a:moveTo>
                                <a:cubicBezTo>
                                  <a:pt x="49" y="111"/>
                                  <a:pt x="49" y="111"/>
                                  <a:pt x="48" y="112"/>
                                </a:cubicBezTo>
                                <a:cubicBezTo>
                                  <a:pt x="48" y="112"/>
                                  <a:pt x="48" y="111"/>
                                  <a:pt x="48" y="111"/>
                                </a:cubicBezTo>
                                <a:cubicBezTo>
                                  <a:pt x="48" y="111"/>
                                  <a:pt x="49" y="110"/>
                                  <a:pt x="50" y="110"/>
                                </a:cubicBezTo>
                                <a:close/>
                                <a:moveTo>
                                  <a:pt x="51" y="110"/>
                                </a:moveTo>
                                <a:cubicBezTo>
                                  <a:pt x="51" y="111"/>
                                  <a:pt x="51" y="112"/>
                                  <a:pt x="51" y="112"/>
                                </a:cubicBezTo>
                                <a:cubicBezTo>
                                  <a:pt x="51" y="113"/>
                                  <a:pt x="50" y="113"/>
                                  <a:pt x="49" y="114"/>
                                </a:cubicBezTo>
                                <a:cubicBezTo>
                                  <a:pt x="50" y="113"/>
                                  <a:pt x="51" y="112"/>
                                  <a:pt x="51" y="110"/>
                                </a:cubicBezTo>
                                <a:close/>
                                <a:moveTo>
                                  <a:pt x="54" y="110"/>
                                </a:moveTo>
                                <a:cubicBezTo>
                                  <a:pt x="54" y="110"/>
                                  <a:pt x="54" y="110"/>
                                  <a:pt x="54" y="110"/>
                                </a:cubicBezTo>
                                <a:cubicBezTo>
                                  <a:pt x="53" y="110"/>
                                  <a:pt x="53" y="110"/>
                                  <a:pt x="53" y="109"/>
                                </a:cubicBezTo>
                                <a:cubicBezTo>
                                  <a:pt x="53" y="109"/>
                                  <a:pt x="53" y="108"/>
                                  <a:pt x="53" y="108"/>
                                </a:cubicBezTo>
                                <a:cubicBezTo>
                                  <a:pt x="53" y="108"/>
                                  <a:pt x="53" y="108"/>
                                  <a:pt x="53" y="108"/>
                                </a:cubicBezTo>
                                <a:cubicBezTo>
                                  <a:pt x="53" y="108"/>
                                  <a:pt x="53" y="108"/>
                                  <a:pt x="53" y="108"/>
                                </a:cubicBezTo>
                                <a:cubicBezTo>
                                  <a:pt x="54" y="108"/>
                                  <a:pt x="54" y="109"/>
                                  <a:pt x="54" y="110"/>
                                </a:cubicBezTo>
                                <a:close/>
                                <a:moveTo>
                                  <a:pt x="54" y="87"/>
                                </a:moveTo>
                                <a:cubicBezTo>
                                  <a:pt x="54" y="87"/>
                                  <a:pt x="54" y="87"/>
                                  <a:pt x="54" y="87"/>
                                </a:cubicBezTo>
                                <a:cubicBezTo>
                                  <a:pt x="55" y="86"/>
                                  <a:pt x="55" y="86"/>
                                  <a:pt x="56" y="85"/>
                                </a:cubicBezTo>
                                <a:cubicBezTo>
                                  <a:pt x="55" y="86"/>
                                  <a:pt x="55" y="87"/>
                                  <a:pt x="54" y="88"/>
                                </a:cubicBezTo>
                                <a:cubicBezTo>
                                  <a:pt x="54" y="88"/>
                                  <a:pt x="54" y="88"/>
                                  <a:pt x="54" y="87"/>
                                </a:cubicBezTo>
                                <a:close/>
                                <a:moveTo>
                                  <a:pt x="54" y="96"/>
                                </a:moveTo>
                                <a:cubicBezTo>
                                  <a:pt x="54" y="96"/>
                                  <a:pt x="54" y="96"/>
                                  <a:pt x="54" y="96"/>
                                </a:cubicBezTo>
                                <a:cubicBezTo>
                                  <a:pt x="54" y="96"/>
                                  <a:pt x="55" y="96"/>
                                  <a:pt x="55" y="95"/>
                                </a:cubicBezTo>
                                <a:cubicBezTo>
                                  <a:pt x="55" y="96"/>
                                  <a:pt x="55" y="96"/>
                                  <a:pt x="55" y="97"/>
                                </a:cubicBezTo>
                                <a:cubicBezTo>
                                  <a:pt x="55" y="97"/>
                                  <a:pt x="55" y="98"/>
                                  <a:pt x="54" y="98"/>
                                </a:cubicBezTo>
                                <a:cubicBezTo>
                                  <a:pt x="54" y="98"/>
                                  <a:pt x="54" y="97"/>
                                  <a:pt x="54" y="96"/>
                                </a:cubicBezTo>
                                <a:close/>
                                <a:moveTo>
                                  <a:pt x="55" y="83"/>
                                </a:moveTo>
                                <a:cubicBezTo>
                                  <a:pt x="56" y="82"/>
                                  <a:pt x="56" y="82"/>
                                  <a:pt x="56" y="81"/>
                                </a:cubicBezTo>
                                <a:cubicBezTo>
                                  <a:pt x="58" y="80"/>
                                  <a:pt x="60" y="78"/>
                                  <a:pt x="61" y="76"/>
                                </a:cubicBezTo>
                                <a:cubicBezTo>
                                  <a:pt x="61" y="77"/>
                                  <a:pt x="61" y="77"/>
                                  <a:pt x="60" y="78"/>
                                </a:cubicBezTo>
                                <a:cubicBezTo>
                                  <a:pt x="59" y="80"/>
                                  <a:pt x="57" y="81"/>
                                  <a:pt x="55" y="83"/>
                                </a:cubicBezTo>
                                <a:close/>
                                <a:moveTo>
                                  <a:pt x="88" y="57"/>
                                </a:moveTo>
                                <a:cubicBezTo>
                                  <a:pt x="86" y="59"/>
                                  <a:pt x="84" y="61"/>
                                  <a:pt x="82" y="63"/>
                                </a:cubicBezTo>
                                <a:cubicBezTo>
                                  <a:pt x="78" y="67"/>
                                  <a:pt x="75" y="70"/>
                                  <a:pt x="71" y="73"/>
                                </a:cubicBezTo>
                                <a:cubicBezTo>
                                  <a:pt x="71" y="73"/>
                                  <a:pt x="71" y="74"/>
                                  <a:pt x="70" y="74"/>
                                </a:cubicBezTo>
                                <a:cubicBezTo>
                                  <a:pt x="69" y="76"/>
                                  <a:pt x="67" y="77"/>
                                  <a:pt x="65" y="79"/>
                                </a:cubicBezTo>
                                <a:cubicBezTo>
                                  <a:pt x="67" y="77"/>
                                  <a:pt x="68" y="75"/>
                                  <a:pt x="69" y="73"/>
                                </a:cubicBezTo>
                                <a:cubicBezTo>
                                  <a:pt x="71" y="71"/>
                                  <a:pt x="73" y="69"/>
                                  <a:pt x="75" y="67"/>
                                </a:cubicBezTo>
                                <a:cubicBezTo>
                                  <a:pt x="79" y="64"/>
                                  <a:pt x="84" y="60"/>
                                  <a:pt x="88" y="57"/>
                                </a:cubicBezTo>
                                <a:close/>
                                <a:moveTo>
                                  <a:pt x="86" y="57"/>
                                </a:moveTo>
                                <a:cubicBezTo>
                                  <a:pt x="87" y="55"/>
                                  <a:pt x="89" y="54"/>
                                  <a:pt x="90" y="53"/>
                                </a:cubicBezTo>
                                <a:cubicBezTo>
                                  <a:pt x="90" y="53"/>
                                  <a:pt x="90" y="53"/>
                                  <a:pt x="90" y="54"/>
                                </a:cubicBezTo>
                                <a:cubicBezTo>
                                  <a:pt x="88" y="55"/>
                                  <a:pt x="87" y="56"/>
                                  <a:pt x="86" y="57"/>
                                </a:cubicBezTo>
                                <a:close/>
                                <a:moveTo>
                                  <a:pt x="105" y="58"/>
                                </a:moveTo>
                                <a:cubicBezTo>
                                  <a:pt x="105" y="58"/>
                                  <a:pt x="105" y="58"/>
                                  <a:pt x="105" y="58"/>
                                </a:cubicBezTo>
                                <a:cubicBezTo>
                                  <a:pt x="105" y="58"/>
                                  <a:pt x="105" y="58"/>
                                  <a:pt x="105" y="59"/>
                                </a:cubicBezTo>
                                <a:cubicBezTo>
                                  <a:pt x="102" y="61"/>
                                  <a:pt x="100" y="62"/>
                                  <a:pt x="97" y="64"/>
                                </a:cubicBezTo>
                                <a:cubicBezTo>
                                  <a:pt x="97" y="64"/>
                                  <a:pt x="98" y="64"/>
                                  <a:pt x="98" y="64"/>
                                </a:cubicBezTo>
                                <a:cubicBezTo>
                                  <a:pt x="100" y="62"/>
                                  <a:pt x="102" y="60"/>
                                  <a:pt x="105" y="58"/>
                                </a:cubicBezTo>
                                <a:close/>
                                <a:moveTo>
                                  <a:pt x="100" y="59"/>
                                </a:moveTo>
                                <a:cubicBezTo>
                                  <a:pt x="100" y="59"/>
                                  <a:pt x="100" y="58"/>
                                  <a:pt x="101" y="58"/>
                                </a:cubicBezTo>
                                <a:cubicBezTo>
                                  <a:pt x="102" y="57"/>
                                  <a:pt x="103" y="57"/>
                                  <a:pt x="104" y="56"/>
                                </a:cubicBezTo>
                                <a:cubicBezTo>
                                  <a:pt x="103" y="57"/>
                                  <a:pt x="101" y="58"/>
                                  <a:pt x="100" y="59"/>
                                </a:cubicBezTo>
                                <a:close/>
                                <a:moveTo>
                                  <a:pt x="86" y="81"/>
                                </a:moveTo>
                                <a:cubicBezTo>
                                  <a:pt x="87" y="81"/>
                                  <a:pt x="88" y="80"/>
                                  <a:pt x="88" y="79"/>
                                </a:cubicBezTo>
                                <a:cubicBezTo>
                                  <a:pt x="92" y="75"/>
                                  <a:pt x="96" y="71"/>
                                  <a:pt x="100" y="67"/>
                                </a:cubicBezTo>
                                <a:cubicBezTo>
                                  <a:pt x="100" y="69"/>
                                  <a:pt x="99" y="70"/>
                                  <a:pt x="98" y="72"/>
                                </a:cubicBezTo>
                                <a:cubicBezTo>
                                  <a:pt x="97" y="72"/>
                                  <a:pt x="96" y="73"/>
                                  <a:pt x="96" y="74"/>
                                </a:cubicBezTo>
                                <a:cubicBezTo>
                                  <a:pt x="92" y="76"/>
                                  <a:pt x="89" y="79"/>
                                  <a:pt x="86" y="81"/>
                                </a:cubicBezTo>
                                <a:close/>
                                <a:moveTo>
                                  <a:pt x="93" y="78"/>
                                </a:moveTo>
                                <a:cubicBezTo>
                                  <a:pt x="90" y="81"/>
                                  <a:pt x="87" y="84"/>
                                  <a:pt x="85" y="86"/>
                                </a:cubicBezTo>
                                <a:cubicBezTo>
                                  <a:pt x="85" y="86"/>
                                  <a:pt x="85" y="85"/>
                                  <a:pt x="85" y="85"/>
                                </a:cubicBezTo>
                                <a:cubicBezTo>
                                  <a:pt x="86" y="84"/>
                                  <a:pt x="88" y="83"/>
                                  <a:pt x="89" y="82"/>
                                </a:cubicBezTo>
                                <a:cubicBezTo>
                                  <a:pt x="90" y="80"/>
                                  <a:pt x="92" y="79"/>
                                  <a:pt x="93" y="78"/>
                                </a:cubicBezTo>
                                <a:close/>
                                <a:moveTo>
                                  <a:pt x="92" y="73"/>
                                </a:moveTo>
                                <a:cubicBezTo>
                                  <a:pt x="93" y="71"/>
                                  <a:pt x="94" y="69"/>
                                  <a:pt x="95" y="68"/>
                                </a:cubicBezTo>
                                <a:cubicBezTo>
                                  <a:pt x="98" y="66"/>
                                  <a:pt x="101" y="64"/>
                                  <a:pt x="103" y="62"/>
                                </a:cubicBezTo>
                                <a:cubicBezTo>
                                  <a:pt x="103" y="62"/>
                                  <a:pt x="103" y="63"/>
                                  <a:pt x="102" y="63"/>
                                </a:cubicBezTo>
                                <a:cubicBezTo>
                                  <a:pt x="99" y="66"/>
                                  <a:pt x="96" y="69"/>
                                  <a:pt x="92" y="73"/>
                                </a:cubicBezTo>
                                <a:close/>
                                <a:moveTo>
                                  <a:pt x="85" y="64"/>
                                </a:moveTo>
                                <a:cubicBezTo>
                                  <a:pt x="84" y="65"/>
                                  <a:pt x="83" y="66"/>
                                  <a:pt x="82" y="66"/>
                                </a:cubicBezTo>
                                <a:cubicBezTo>
                                  <a:pt x="82" y="66"/>
                                  <a:pt x="82" y="66"/>
                                  <a:pt x="82" y="66"/>
                                </a:cubicBezTo>
                                <a:cubicBezTo>
                                  <a:pt x="83" y="65"/>
                                  <a:pt x="84" y="64"/>
                                  <a:pt x="85" y="64"/>
                                </a:cubicBezTo>
                                <a:cubicBezTo>
                                  <a:pt x="85" y="64"/>
                                  <a:pt x="85" y="64"/>
                                  <a:pt x="85" y="64"/>
                                </a:cubicBezTo>
                                <a:close/>
                                <a:moveTo>
                                  <a:pt x="89" y="65"/>
                                </a:moveTo>
                                <a:cubicBezTo>
                                  <a:pt x="86" y="68"/>
                                  <a:pt x="84" y="70"/>
                                  <a:pt x="81" y="73"/>
                                </a:cubicBezTo>
                                <a:cubicBezTo>
                                  <a:pt x="82" y="72"/>
                                  <a:pt x="82" y="71"/>
                                  <a:pt x="83" y="70"/>
                                </a:cubicBezTo>
                                <a:cubicBezTo>
                                  <a:pt x="85" y="69"/>
                                  <a:pt x="87" y="67"/>
                                  <a:pt x="89" y="65"/>
                                </a:cubicBezTo>
                                <a:close/>
                                <a:moveTo>
                                  <a:pt x="83" y="68"/>
                                </a:moveTo>
                                <a:cubicBezTo>
                                  <a:pt x="82" y="68"/>
                                  <a:pt x="82" y="68"/>
                                  <a:pt x="82" y="69"/>
                                </a:cubicBezTo>
                                <a:cubicBezTo>
                                  <a:pt x="81" y="70"/>
                                  <a:pt x="79" y="71"/>
                                  <a:pt x="78" y="72"/>
                                </a:cubicBezTo>
                                <a:cubicBezTo>
                                  <a:pt x="78" y="71"/>
                                  <a:pt x="79" y="71"/>
                                  <a:pt x="79" y="70"/>
                                </a:cubicBezTo>
                                <a:cubicBezTo>
                                  <a:pt x="80" y="69"/>
                                  <a:pt x="81" y="69"/>
                                  <a:pt x="83" y="68"/>
                                </a:cubicBezTo>
                                <a:close/>
                                <a:moveTo>
                                  <a:pt x="78" y="74"/>
                                </a:moveTo>
                                <a:cubicBezTo>
                                  <a:pt x="77" y="76"/>
                                  <a:pt x="76" y="77"/>
                                  <a:pt x="75" y="79"/>
                                </a:cubicBezTo>
                                <a:cubicBezTo>
                                  <a:pt x="74" y="80"/>
                                  <a:pt x="73" y="81"/>
                                  <a:pt x="72" y="82"/>
                                </a:cubicBezTo>
                                <a:cubicBezTo>
                                  <a:pt x="73" y="81"/>
                                  <a:pt x="73" y="79"/>
                                  <a:pt x="74" y="77"/>
                                </a:cubicBezTo>
                                <a:cubicBezTo>
                                  <a:pt x="75" y="77"/>
                                  <a:pt x="75" y="77"/>
                                  <a:pt x="75" y="77"/>
                                </a:cubicBezTo>
                                <a:cubicBezTo>
                                  <a:pt x="76" y="76"/>
                                  <a:pt x="77" y="75"/>
                                  <a:pt x="78" y="74"/>
                                </a:cubicBezTo>
                                <a:close/>
                                <a:moveTo>
                                  <a:pt x="74" y="83"/>
                                </a:moveTo>
                                <a:cubicBezTo>
                                  <a:pt x="76" y="81"/>
                                  <a:pt x="79" y="78"/>
                                  <a:pt x="82" y="76"/>
                                </a:cubicBezTo>
                                <a:cubicBezTo>
                                  <a:pt x="82" y="76"/>
                                  <a:pt x="82" y="77"/>
                                  <a:pt x="82" y="77"/>
                                </a:cubicBezTo>
                                <a:cubicBezTo>
                                  <a:pt x="78" y="80"/>
                                  <a:pt x="75" y="82"/>
                                  <a:pt x="72" y="85"/>
                                </a:cubicBezTo>
                                <a:cubicBezTo>
                                  <a:pt x="72" y="84"/>
                                  <a:pt x="73" y="84"/>
                                  <a:pt x="74" y="83"/>
                                </a:cubicBezTo>
                                <a:close/>
                                <a:moveTo>
                                  <a:pt x="81" y="75"/>
                                </a:moveTo>
                                <a:cubicBezTo>
                                  <a:pt x="86" y="70"/>
                                  <a:pt x="92" y="65"/>
                                  <a:pt x="97" y="60"/>
                                </a:cubicBezTo>
                                <a:cubicBezTo>
                                  <a:pt x="97" y="60"/>
                                  <a:pt x="98" y="60"/>
                                  <a:pt x="98" y="59"/>
                                </a:cubicBezTo>
                                <a:cubicBezTo>
                                  <a:pt x="98" y="60"/>
                                  <a:pt x="98" y="60"/>
                                  <a:pt x="97" y="61"/>
                                </a:cubicBezTo>
                                <a:cubicBezTo>
                                  <a:pt x="94" y="64"/>
                                  <a:pt x="91" y="66"/>
                                  <a:pt x="88" y="69"/>
                                </a:cubicBezTo>
                                <a:cubicBezTo>
                                  <a:pt x="86" y="71"/>
                                  <a:pt x="83" y="73"/>
                                  <a:pt x="81" y="75"/>
                                </a:cubicBezTo>
                                <a:close/>
                                <a:moveTo>
                                  <a:pt x="90" y="70"/>
                                </a:moveTo>
                                <a:cubicBezTo>
                                  <a:pt x="92" y="69"/>
                                  <a:pt x="93" y="67"/>
                                  <a:pt x="94" y="66"/>
                                </a:cubicBezTo>
                                <a:cubicBezTo>
                                  <a:pt x="94" y="67"/>
                                  <a:pt x="94" y="67"/>
                                  <a:pt x="94" y="67"/>
                                </a:cubicBezTo>
                                <a:cubicBezTo>
                                  <a:pt x="93" y="68"/>
                                  <a:pt x="91" y="69"/>
                                  <a:pt x="90" y="70"/>
                                </a:cubicBezTo>
                                <a:cubicBezTo>
                                  <a:pt x="90" y="70"/>
                                  <a:pt x="90" y="70"/>
                                  <a:pt x="90" y="70"/>
                                </a:cubicBezTo>
                                <a:close/>
                                <a:moveTo>
                                  <a:pt x="97" y="58"/>
                                </a:moveTo>
                                <a:cubicBezTo>
                                  <a:pt x="93" y="60"/>
                                  <a:pt x="89" y="63"/>
                                  <a:pt x="86" y="66"/>
                                </a:cubicBezTo>
                                <a:cubicBezTo>
                                  <a:pt x="86" y="66"/>
                                  <a:pt x="86" y="65"/>
                                  <a:pt x="86" y="65"/>
                                </a:cubicBezTo>
                                <a:cubicBezTo>
                                  <a:pt x="90" y="62"/>
                                  <a:pt x="95" y="59"/>
                                  <a:pt x="99" y="56"/>
                                </a:cubicBezTo>
                                <a:cubicBezTo>
                                  <a:pt x="98" y="57"/>
                                  <a:pt x="98" y="57"/>
                                  <a:pt x="97" y="58"/>
                                </a:cubicBezTo>
                                <a:close/>
                                <a:moveTo>
                                  <a:pt x="70" y="69"/>
                                </a:moveTo>
                                <a:cubicBezTo>
                                  <a:pt x="69" y="69"/>
                                  <a:pt x="69" y="70"/>
                                  <a:pt x="69" y="70"/>
                                </a:cubicBezTo>
                                <a:cubicBezTo>
                                  <a:pt x="68" y="71"/>
                                  <a:pt x="67" y="72"/>
                                  <a:pt x="65" y="73"/>
                                </a:cubicBezTo>
                                <a:cubicBezTo>
                                  <a:pt x="66" y="73"/>
                                  <a:pt x="66" y="72"/>
                                  <a:pt x="66" y="72"/>
                                </a:cubicBezTo>
                                <a:cubicBezTo>
                                  <a:pt x="67" y="71"/>
                                  <a:pt x="68" y="70"/>
                                  <a:pt x="70" y="69"/>
                                </a:cubicBezTo>
                                <a:close/>
                                <a:moveTo>
                                  <a:pt x="69" y="67"/>
                                </a:moveTo>
                                <a:cubicBezTo>
                                  <a:pt x="70" y="66"/>
                                  <a:pt x="71" y="64"/>
                                  <a:pt x="73" y="62"/>
                                </a:cubicBezTo>
                                <a:cubicBezTo>
                                  <a:pt x="73" y="62"/>
                                  <a:pt x="73" y="62"/>
                                  <a:pt x="73" y="62"/>
                                </a:cubicBezTo>
                                <a:cubicBezTo>
                                  <a:pt x="73" y="63"/>
                                  <a:pt x="72" y="64"/>
                                  <a:pt x="72" y="65"/>
                                </a:cubicBezTo>
                                <a:cubicBezTo>
                                  <a:pt x="71" y="66"/>
                                  <a:pt x="70" y="67"/>
                                  <a:pt x="69" y="67"/>
                                </a:cubicBezTo>
                                <a:close/>
                                <a:moveTo>
                                  <a:pt x="73" y="67"/>
                                </a:moveTo>
                                <a:cubicBezTo>
                                  <a:pt x="73" y="66"/>
                                  <a:pt x="73" y="66"/>
                                  <a:pt x="73" y="66"/>
                                </a:cubicBezTo>
                                <a:cubicBezTo>
                                  <a:pt x="75" y="65"/>
                                  <a:pt x="77" y="63"/>
                                  <a:pt x="78" y="62"/>
                                </a:cubicBezTo>
                                <a:cubicBezTo>
                                  <a:pt x="76" y="63"/>
                                  <a:pt x="75" y="65"/>
                                  <a:pt x="73" y="67"/>
                                </a:cubicBezTo>
                                <a:close/>
                                <a:moveTo>
                                  <a:pt x="72" y="60"/>
                                </a:moveTo>
                                <a:cubicBezTo>
                                  <a:pt x="71" y="61"/>
                                  <a:pt x="69" y="63"/>
                                  <a:pt x="68" y="65"/>
                                </a:cubicBezTo>
                                <a:cubicBezTo>
                                  <a:pt x="65" y="67"/>
                                  <a:pt x="62" y="70"/>
                                  <a:pt x="59" y="73"/>
                                </a:cubicBezTo>
                                <a:cubicBezTo>
                                  <a:pt x="60" y="72"/>
                                  <a:pt x="61" y="70"/>
                                  <a:pt x="62" y="69"/>
                                </a:cubicBezTo>
                                <a:cubicBezTo>
                                  <a:pt x="66" y="65"/>
                                  <a:pt x="70" y="61"/>
                                  <a:pt x="75" y="57"/>
                                </a:cubicBezTo>
                                <a:cubicBezTo>
                                  <a:pt x="74" y="58"/>
                                  <a:pt x="73" y="59"/>
                                  <a:pt x="72" y="60"/>
                                </a:cubicBezTo>
                                <a:close/>
                                <a:moveTo>
                                  <a:pt x="60" y="68"/>
                                </a:moveTo>
                                <a:cubicBezTo>
                                  <a:pt x="60" y="69"/>
                                  <a:pt x="59" y="69"/>
                                  <a:pt x="58" y="70"/>
                                </a:cubicBezTo>
                                <a:cubicBezTo>
                                  <a:pt x="58" y="69"/>
                                  <a:pt x="58" y="68"/>
                                  <a:pt x="58" y="67"/>
                                </a:cubicBezTo>
                                <a:cubicBezTo>
                                  <a:pt x="60" y="66"/>
                                  <a:pt x="61" y="65"/>
                                  <a:pt x="62" y="64"/>
                                </a:cubicBezTo>
                                <a:cubicBezTo>
                                  <a:pt x="63" y="63"/>
                                  <a:pt x="63" y="63"/>
                                  <a:pt x="64" y="62"/>
                                </a:cubicBezTo>
                                <a:cubicBezTo>
                                  <a:pt x="65" y="62"/>
                                  <a:pt x="65" y="61"/>
                                  <a:pt x="66" y="60"/>
                                </a:cubicBezTo>
                                <a:cubicBezTo>
                                  <a:pt x="64" y="63"/>
                                  <a:pt x="62" y="65"/>
                                  <a:pt x="60" y="68"/>
                                </a:cubicBezTo>
                                <a:close/>
                                <a:moveTo>
                                  <a:pt x="67" y="68"/>
                                </a:moveTo>
                                <a:cubicBezTo>
                                  <a:pt x="66" y="69"/>
                                  <a:pt x="65" y="70"/>
                                  <a:pt x="64" y="72"/>
                                </a:cubicBezTo>
                                <a:cubicBezTo>
                                  <a:pt x="62" y="74"/>
                                  <a:pt x="59" y="76"/>
                                  <a:pt x="57" y="79"/>
                                </a:cubicBezTo>
                                <a:cubicBezTo>
                                  <a:pt x="57" y="79"/>
                                  <a:pt x="57" y="79"/>
                                  <a:pt x="57" y="78"/>
                                </a:cubicBezTo>
                                <a:cubicBezTo>
                                  <a:pt x="60" y="75"/>
                                  <a:pt x="63" y="72"/>
                                  <a:pt x="67" y="68"/>
                                </a:cubicBezTo>
                                <a:close/>
                                <a:moveTo>
                                  <a:pt x="64" y="77"/>
                                </a:moveTo>
                                <a:cubicBezTo>
                                  <a:pt x="63" y="79"/>
                                  <a:pt x="62" y="81"/>
                                  <a:pt x="60" y="83"/>
                                </a:cubicBezTo>
                                <a:cubicBezTo>
                                  <a:pt x="59" y="84"/>
                                  <a:pt x="58" y="85"/>
                                  <a:pt x="58" y="85"/>
                                </a:cubicBezTo>
                                <a:cubicBezTo>
                                  <a:pt x="59" y="84"/>
                                  <a:pt x="60" y="82"/>
                                  <a:pt x="61" y="80"/>
                                </a:cubicBezTo>
                                <a:cubicBezTo>
                                  <a:pt x="62" y="79"/>
                                  <a:pt x="63" y="78"/>
                                  <a:pt x="64" y="77"/>
                                </a:cubicBezTo>
                                <a:close/>
                                <a:moveTo>
                                  <a:pt x="58" y="90"/>
                                </a:moveTo>
                                <a:cubicBezTo>
                                  <a:pt x="58" y="90"/>
                                  <a:pt x="58" y="89"/>
                                  <a:pt x="59" y="88"/>
                                </a:cubicBezTo>
                                <a:cubicBezTo>
                                  <a:pt x="59" y="88"/>
                                  <a:pt x="59" y="88"/>
                                  <a:pt x="59" y="88"/>
                                </a:cubicBezTo>
                                <a:cubicBezTo>
                                  <a:pt x="59" y="88"/>
                                  <a:pt x="60" y="88"/>
                                  <a:pt x="60" y="87"/>
                                </a:cubicBezTo>
                                <a:cubicBezTo>
                                  <a:pt x="60" y="87"/>
                                  <a:pt x="60" y="87"/>
                                  <a:pt x="60" y="87"/>
                                </a:cubicBezTo>
                                <a:cubicBezTo>
                                  <a:pt x="62" y="85"/>
                                  <a:pt x="64" y="82"/>
                                  <a:pt x="67" y="80"/>
                                </a:cubicBezTo>
                                <a:cubicBezTo>
                                  <a:pt x="70" y="78"/>
                                  <a:pt x="72" y="75"/>
                                  <a:pt x="75" y="73"/>
                                </a:cubicBezTo>
                                <a:cubicBezTo>
                                  <a:pt x="75" y="74"/>
                                  <a:pt x="74" y="75"/>
                                  <a:pt x="74" y="76"/>
                                </a:cubicBezTo>
                                <a:cubicBezTo>
                                  <a:pt x="68" y="81"/>
                                  <a:pt x="63" y="86"/>
                                  <a:pt x="57" y="91"/>
                                </a:cubicBezTo>
                                <a:cubicBezTo>
                                  <a:pt x="57" y="91"/>
                                  <a:pt x="58" y="90"/>
                                  <a:pt x="58" y="90"/>
                                </a:cubicBezTo>
                                <a:close/>
                                <a:moveTo>
                                  <a:pt x="67" y="115"/>
                                </a:moveTo>
                                <a:cubicBezTo>
                                  <a:pt x="67" y="115"/>
                                  <a:pt x="67" y="114"/>
                                  <a:pt x="66" y="113"/>
                                </a:cubicBezTo>
                                <a:cubicBezTo>
                                  <a:pt x="67" y="113"/>
                                  <a:pt x="67" y="113"/>
                                  <a:pt x="67" y="113"/>
                                </a:cubicBezTo>
                                <a:cubicBezTo>
                                  <a:pt x="68" y="113"/>
                                  <a:pt x="68" y="114"/>
                                  <a:pt x="68" y="114"/>
                                </a:cubicBezTo>
                                <a:cubicBezTo>
                                  <a:pt x="67" y="114"/>
                                  <a:pt x="67" y="115"/>
                                  <a:pt x="67" y="115"/>
                                </a:cubicBezTo>
                                <a:close/>
                                <a:moveTo>
                                  <a:pt x="68" y="133"/>
                                </a:moveTo>
                                <a:cubicBezTo>
                                  <a:pt x="67" y="134"/>
                                  <a:pt x="67" y="135"/>
                                  <a:pt x="66" y="135"/>
                                </a:cubicBezTo>
                                <a:cubicBezTo>
                                  <a:pt x="66" y="135"/>
                                  <a:pt x="66" y="135"/>
                                  <a:pt x="66" y="135"/>
                                </a:cubicBezTo>
                                <a:cubicBezTo>
                                  <a:pt x="66" y="134"/>
                                  <a:pt x="67" y="134"/>
                                  <a:pt x="67" y="133"/>
                                </a:cubicBezTo>
                                <a:cubicBezTo>
                                  <a:pt x="67" y="133"/>
                                  <a:pt x="67" y="133"/>
                                  <a:pt x="67" y="133"/>
                                </a:cubicBezTo>
                                <a:cubicBezTo>
                                  <a:pt x="67" y="133"/>
                                  <a:pt x="67" y="133"/>
                                  <a:pt x="68" y="133"/>
                                </a:cubicBezTo>
                                <a:close/>
                                <a:moveTo>
                                  <a:pt x="64" y="150"/>
                                </a:moveTo>
                                <a:cubicBezTo>
                                  <a:pt x="64" y="150"/>
                                  <a:pt x="64" y="149"/>
                                  <a:pt x="63" y="149"/>
                                </a:cubicBezTo>
                                <a:cubicBezTo>
                                  <a:pt x="64" y="148"/>
                                  <a:pt x="64" y="147"/>
                                  <a:pt x="65" y="146"/>
                                </a:cubicBezTo>
                                <a:cubicBezTo>
                                  <a:pt x="65" y="147"/>
                                  <a:pt x="65" y="147"/>
                                  <a:pt x="65" y="148"/>
                                </a:cubicBezTo>
                                <a:cubicBezTo>
                                  <a:pt x="65" y="148"/>
                                  <a:pt x="64" y="149"/>
                                  <a:pt x="64" y="150"/>
                                </a:cubicBezTo>
                                <a:close/>
                                <a:moveTo>
                                  <a:pt x="64" y="163"/>
                                </a:moveTo>
                                <a:cubicBezTo>
                                  <a:pt x="64" y="163"/>
                                  <a:pt x="64" y="163"/>
                                  <a:pt x="63" y="163"/>
                                </a:cubicBezTo>
                                <a:cubicBezTo>
                                  <a:pt x="63" y="163"/>
                                  <a:pt x="63" y="163"/>
                                  <a:pt x="63" y="163"/>
                                </a:cubicBezTo>
                                <a:cubicBezTo>
                                  <a:pt x="63" y="162"/>
                                  <a:pt x="64" y="162"/>
                                  <a:pt x="64" y="162"/>
                                </a:cubicBezTo>
                                <a:cubicBezTo>
                                  <a:pt x="64" y="162"/>
                                  <a:pt x="64" y="162"/>
                                  <a:pt x="64" y="163"/>
                                </a:cubicBezTo>
                                <a:close/>
                                <a:moveTo>
                                  <a:pt x="65" y="122"/>
                                </a:moveTo>
                                <a:cubicBezTo>
                                  <a:pt x="65" y="121"/>
                                  <a:pt x="65" y="121"/>
                                  <a:pt x="65" y="121"/>
                                </a:cubicBezTo>
                                <a:cubicBezTo>
                                  <a:pt x="65" y="121"/>
                                  <a:pt x="65" y="120"/>
                                  <a:pt x="65" y="120"/>
                                </a:cubicBezTo>
                                <a:cubicBezTo>
                                  <a:pt x="65" y="120"/>
                                  <a:pt x="65" y="120"/>
                                  <a:pt x="65" y="121"/>
                                </a:cubicBezTo>
                                <a:cubicBezTo>
                                  <a:pt x="65" y="121"/>
                                  <a:pt x="65" y="121"/>
                                  <a:pt x="65" y="122"/>
                                </a:cubicBezTo>
                                <a:close/>
                                <a:moveTo>
                                  <a:pt x="65" y="110"/>
                                </a:moveTo>
                                <a:cubicBezTo>
                                  <a:pt x="66" y="109"/>
                                  <a:pt x="66" y="109"/>
                                  <a:pt x="67" y="108"/>
                                </a:cubicBezTo>
                                <a:cubicBezTo>
                                  <a:pt x="67" y="109"/>
                                  <a:pt x="67" y="110"/>
                                  <a:pt x="67" y="111"/>
                                </a:cubicBezTo>
                                <a:cubicBezTo>
                                  <a:pt x="67" y="111"/>
                                  <a:pt x="66" y="111"/>
                                  <a:pt x="66" y="112"/>
                                </a:cubicBezTo>
                                <a:cubicBezTo>
                                  <a:pt x="66" y="111"/>
                                  <a:pt x="66" y="110"/>
                                  <a:pt x="65" y="110"/>
                                </a:cubicBezTo>
                                <a:close/>
                                <a:moveTo>
                                  <a:pt x="67" y="86"/>
                                </a:moveTo>
                                <a:cubicBezTo>
                                  <a:pt x="67" y="86"/>
                                  <a:pt x="67" y="86"/>
                                  <a:pt x="67" y="86"/>
                                </a:cubicBezTo>
                                <a:cubicBezTo>
                                  <a:pt x="67" y="86"/>
                                  <a:pt x="67" y="86"/>
                                  <a:pt x="67" y="86"/>
                                </a:cubicBezTo>
                                <a:cubicBezTo>
                                  <a:pt x="67" y="85"/>
                                  <a:pt x="66" y="85"/>
                                  <a:pt x="66" y="85"/>
                                </a:cubicBezTo>
                                <a:cubicBezTo>
                                  <a:pt x="67" y="84"/>
                                  <a:pt x="69" y="82"/>
                                  <a:pt x="70" y="81"/>
                                </a:cubicBezTo>
                                <a:cubicBezTo>
                                  <a:pt x="70" y="82"/>
                                  <a:pt x="69" y="83"/>
                                  <a:pt x="69" y="83"/>
                                </a:cubicBezTo>
                                <a:cubicBezTo>
                                  <a:pt x="68" y="84"/>
                                  <a:pt x="68" y="85"/>
                                  <a:pt x="67" y="86"/>
                                </a:cubicBezTo>
                                <a:close/>
                                <a:moveTo>
                                  <a:pt x="65" y="93"/>
                                </a:moveTo>
                                <a:cubicBezTo>
                                  <a:pt x="66" y="94"/>
                                  <a:pt x="66" y="96"/>
                                  <a:pt x="66" y="97"/>
                                </a:cubicBezTo>
                                <a:cubicBezTo>
                                  <a:pt x="65" y="98"/>
                                  <a:pt x="64" y="98"/>
                                  <a:pt x="63" y="99"/>
                                </a:cubicBezTo>
                                <a:cubicBezTo>
                                  <a:pt x="63" y="97"/>
                                  <a:pt x="63" y="97"/>
                                  <a:pt x="63" y="97"/>
                                </a:cubicBezTo>
                                <a:cubicBezTo>
                                  <a:pt x="64" y="96"/>
                                  <a:pt x="65" y="94"/>
                                  <a:pt x="65" y="93"/>
                                </a:cubicBezTo>
                                <a:cubicBezTo>
                                  <a:pt x="65" y="93"/>
                                  <a:pt x="65" y="93"/>
                                  <a:pt x="65" y="93"/>
                                </a:cubicBezTo>
                                <a:close/>
                                <a:moveTo>
                                  <a:pt x="63" y="131"/>
                                </a:moveTo>
                                <a:cubicBezTo>
                                  <a:pt x="63" y="132"/>
                                  <a:pt x="63" y="132"/>
                                  <a:pt x="62" y="132"/>
                                </a:cubicBezTo>
                                <a:cubicBezTo>
                                  <a:pt x="62" y="132"/>
                                  <a:pt x="62" y="131"/>
                                  <a:pt x="62" y="130"/>
                                </a:cubicBezTo>
                                <a:cubicBezTo>
                                  <a:pt x="62" y="130"/>
                                  <a:pt x="62" y="129"/>
                                  <a:pt x="62" y="129"/>
                                </a:cubicBezTo>
                                <a:cubicBezTo>
                                  <a:pt x="63" y="129"/>
                                  <a:pt x="63" y="130"/>
                                  <a:pt x="63" y="131"/>
                                </a:cubicBezTo>
                                <a:close/>
                                <a:moveTo>
                                  <a:pt x="63" y="159"/>
                                </a:moveTo>
                                <a:cubicBezTo>
                                  <a:pt x="63" y="159"/>
                                  <a:pt x="63" y="159"/>
                                  <a:pt x="63" y="159"/>
                                </a:cubicBezTo>
                                <a:cubicBezTo>
                                  <a:pt x="63" y="160"/>
                                  <a:pt x="62" y="160"/>
                                  <a:pt x="62" y="161"/>
                                </a:cubicBezTo>
                                <a:cubicBezTo>
                                  <a:pt x="62" y="160"/>
                                  <a:pt x="62" y="160"/>
                                  <a:pt x="62" y="160"/>
                                </a:cubicBezTo>
                                <a:cubicBezTo>
                                  <a:pt x="62" y="159"/>
                                  <a:pt x="63" y="159"/>
                                  <a:pt x="63" y="159"/>
                                </a:cubicBezTo>
                                <a:close/>
                                <a:moveTo>
                                  <a:pt x="64" y="168"/>
                                </a:moveTo>
                                <a:cubicBezTo>
                                  <a:pt x="64" y="169"/>
                                  <a:pt x="65" y="170"/>
                                  <a:pt x="66" y="171"/>
                                </a:cubicBezTo>
                                <a:cubicBezTo>
                                  <a:pt x="66" y="171"/>
                                  <a:pt x="66" y="171"/>
                                  <a:pt x="66" y="171"/>
                                </a:cubicBezTo>
                                <a:cubicBezTo>
                                  <a:pt x="65" y="172"/>
                                  <a:pt x="65" y="172"/>
                                  <a:pt x="65" y="172"/>
                                </a:cubicBezTo>
                                <a:cubicBezTo>
                                  <a:pt x="64" y="171"/>
                                  <a:pt x="64" y="170"/>
                                  <a:pt x="63" y="169"/>
                                </a:cubicBezTo>
                                <a:cubicBezTo>
                                  <a:pt x="63" y="168"/>
                                  <a:pt x="63" y="168"/>
                                  <a:pt x="64" y="168"/>
                                </a:cubicBezTo>
                                <a:close/>
                                <a:moveTo>
                                  <a:pt x="65" y="153"/>
                                </a:moveTo>
                                <a:cubicBezTo>
                                  <a:pt x="65" y="153"/>
                                  <a:pt x="65" y="152"/>
                                  <a:pt x="64" y="152"/>
                                </a:cubicBezTo>
                                <a:cubicBezTo>
                                  <a:pt x="65" y="151"/>
                                  <a:pt x="65" y="151"/>
                                  <a:pt x="66" y="150"/>
                                </a:cubicBezTo>
                                <a:cubicBezTo>
                                  <a:pt x="66" y="151"/>
                                  <a:pt x="66" y="152"/>
                                  <a:pt x="66" y="153"/>
                                </a:cubicBezTo>
                                <a:cubicBezTo>
                                  <a:pt x="66" y="153"/>
                                  <a:pt x="65" y="153"/>
                                  <a:pt x="65" y="153"/>
                                </a:cubicBezTo>
                                <a:close/>
                                <a:moveTo>
                                  <a:pt x="66" y="124"/>
                                </a:moveTo>
                                <a:cubicBezTo>
                                  <a:pt x="66" y="124"/>
                                  <a:pt x="66" y="124"/>
                                  <a:pt x="66" y="123"/>
                                </a:cubicBezTo>
                                <a:cubicBezTo>
                                  <a:pt x="67" y="124"/>
                                  <a:pt x="67" y="124"/>
                                  <a:pt x="67" y="125"/>
                                </a:cubicBezTo>
                                <a:cubicBezTo>
                                  <a:pt x="67" y="125"/>
                                  <a:pt x="67" y="125"/>
                                  <a:pt x="66" y="126"/>
                                </a:cubicBezTo>
                                <a:cubicBezTo>
                                  <a:pt x="66" y="125"/>
                                  <a:pt x="66" y="125"/>
                                  <a:pt x="66" y="124"/>
                                </a:cubicBezTo>
                                <a:close/>
                                <a:moveTo>
                                  <a:pt x="67" y="179"/>
                                </a:moveTo>
                                <a:cubicBezTo>
                                  <a:pt x="67" y="179"/>
                                  <a:pt x="67" y="179"/>
                                  <a:pt x="67" y="179"/>
                                </a:cubicBezTo>
                                <a:cubicBezTo>
                                  <a:pt x="67" y="180"/>
                                  <a:pt x="68" y="180"/>
                                  <a:pt x="68" y="179"/>
                                </a:cubicBezTo>
                                <a:cubicBezTo>
                                  <a:pt x="68" y="179"/>
                                  <a:pt x="68" y="179"/>
                                  <a:pt x="68" y="179"/>
                                </a:cubicBezTo>
                                <a:cubicBezTo>
                                  <a:pt x="68" y="180"/>
                                  <a:pt x="67" y="180"/>
                                  <a:pt x="67" y="180"/>
                                </a:cubicBezTo>
                                <a:cubicBezTo>
                                  <a:pt x="67" y="180"/>
                                  <a:pt x="66" y="179"/>
                                  <a:pt x="66" y="178"/>
                                </a:cubicBezTo>
                                <a:cubicBezTo>
                                  <a:pt x="66" y="179"/>
                                  <a:pt x="66" y="179"/>
                                  <a:pt x="67" y="179"/>
                                </a:cubicBezTo>
                                <a:close/>
                                <a:moveTo>
                                  <a:pt x="67" y="170"/>
                                </a:moveTo>
                                <a:cubicBezTo>
                                  <a:pt x="67" y="169"/>
                                  <a:pt x="67" y="169"/>
                                  <a:pt x="67" y="168"/>
                                </a:cubicBezTo>
                                <a:cubicBezTo>
                                  <a:pt x="67" y="167"/>
                                  <a:pt x="67" y="167"/>
                                  <a:pt x="67" y="167"/>
                                </a:cubicBezTo>
                                <a:cubicBezTo>
                                  <a:pt x="68" y="167"/>
                                  <a:pt x="68" y="167"/>
                                  <a:pt x="69" y="167"/>
                                </a:cubicBezTo>
                                <a:cubicBezTo>
                                  <a:pt x="69" y="168"/>
                                  <a:pt x="69" y="168"/>
                                  <a:pt x="69" y="169"/>
                                </a:cubicBezTo>
                                <a:cubicBezTo>
                                  <a:pt x="69" y="169"/>
                                  <a:pt x="68" y="170"/>
                                  <a:pt x="68" y="170"/>
                                </a:cubicBezTo>
                                <a:cubicBezTo>
                                  <a:pt x="68" y="170"/>
                                  <a:pt x="68" y="170"/>
                                  <a:pt x="67" y="170"/>
                                </a:cubicBezTo>
                                <a:close/>
                                <a:moveTo>
                                  <a:pt x="68" y="145"/>
                                </a:moveTo>
                                <a:cubicBezTo>
                                  <a:pt x="68" y="144"/>
                                  <a:pt x="68" y="144"/>
                                  <a:pt x="68" y="143"/>
                                </a:cubicBezTo>
                                <a:cubicBezTo>
                                  <a:pt x="69" y="143"/>
                                  <a:pt x="70" y="142"/>
                                  <a:pt x="71" y="142"/>
                                </a:cubicBezTo>
                                <a:cubicBezTo>
                                  <a:pt x="71" y="142"/>
                                  <a:pt x="71" y="142"/>
                                  <a:pt x="71" y="142"/>
                                </a:cubicBezTo>
                                <a:cubicBezTo>
                                  <a:pt x="70" y="143"/>
                                  <a:pt x="69" y="144"/>
                                  <a:pt x="68" y="145"/>
                                </a:cubicBezTo>
                                <a:close/>
                                <a:moveTo>
                                  <a:pt x="68" y="90"/>
                                </a:moveTo>
                                <a:cubicBezTo>
                                  <a:pt x="71" y="88"/>
                                  <a:pt x="74" y="85"/>
                                  <a:pt x="77" y="83"/>
                                </a:cubicBezTo>
                                <a:cubicBezTo>
                                  <a:pt x="74" y="86"/>
                                  <a:pt x="72" y="90"/>
                                  <a:pt x="69" y="94"/>
                                </a:cubicBezTo>
                                <a:cubicBezTo>
                                  <a:pt x="69" y="93"/>
                                  <a:pt x="68" y="92"/>
                                  <a:pt x="68" y="90"/>
                                </a:cubicBezTo>
                                <a:close/>
                                <a:moveTo>
                                  <a:pt x="83" y="77"/>
                                </a:moveTo>
                                <a:cubicBezTo>
                                  <a:pt x="86" y="75"/>
                                  <a:pt x="89" y="73"/>
                                  <a:pt x="92" y="71"/>
                                </a:cubicBezTo>
                                <a:cubicBezTo>
                                  <a:pt x="90" y="73"/>
                                  <a:pt x="89" y="75"/>
                                  <a:pt x="87" y="78"/>
                                </a:cubicBezTo>
                                <a:cubicBezTo>
                                  <a:pt x="83" y="82"/>
                                  <a:pt x="78" y="86"/>
                                  <a:pt x="74" y="90"/>
                                </a:cubicBezTo>
                                <a:cubicBezTo>
                                  <a:pt x="77" y="86"/>
                                  <a:pt x="80" y="82"/>
                                  <a:pt x="83" y="77"/>
                                </a:cubicBezTo>
                                <a:close/>
                                <a:moveTo>
                                  <a:pt x="78" y="104"/>
                                </a:moveTo>
                                <a:cubicBezTo>
                                  <a:pt x="81" y="101"/>
                                  <a:pt x="84" y="98"/>
                                  <a:pt x="87" y="95"/>
                                </a:cubicBezTo>
                                <a:cubicBezTo>
                                  <a:pt x="85" y="100"/>
                                  <a:pt x="82" y="104"/>
                                  <a:pt x="79" y="108"/>
                                </a:cubicBezTo>
                                <a:cubicBezTo>
                                  <a:pt x="78" y="109"/>
                                  <a:pt x="76" y="110"/>
                                  <a:pt x="75" y="111"/>
                                </a:cubicBezTo>
                                <a:cubicBezTo>
                                  <a:pt x="76" y="109"/>
                                  <a:pt x="77" y="107"/>
                                  <a:pt x="78" y="105"/>
                                </a:cubicBezTo>
                                <a:cubicBezTo>
                                  <a:pt x="78" y="104"/>
                                  <a:pt x="78" y="104"/>
                                  <a:pt x="78" y="104"/>
                                </a:cubicBezTo>
                                <a:close/>
                                <a:moveTo>
                                  <a:pt x="93" y="90"/>
                                </a:moveTo>
                                <a:cubicBezTo>
                                  <a:pt x="97" y="87"/>
                                  <a:pt x="100" y="84"/>
                                  <a:pt x="103" y="80"/>
                                </a:cubicBezTo>
                                <a:cubicBezTo>
                                  <a:pt x="104" y="80"/>
                                  <a:pt x="104" y="80"/>
                                  <a:pt x="104" y="80"/>
                                </a:cubicBezTo>
                                <a:cubicBezTo>
                                  <a:pt x="99" y="86"/>
                                  <a:pt x="93" y="93"/>
                                  <a:pt x="87" y="99"/>
                                </a:cubicBezTo>
                                <a:cubicBezTo>
                                  <a:pt x="87" y="100"/>
                                  <a:pt x="86" y="101"/>
                                  <a:pt x="85" y="102"/>
                                </a:cubicBezTo>
                                <a:cubicBezTo>
                                  <a:pt x="88" y="98"/>
                                  <a:pt x="90" y="94"/>
                                  <a:pt x="93" y="90"/>
                                </a:cubicBezTo>
                                <a:close/>
                                <a:moveTo>
                                  <a:pt x="101" y="79"/>
                                </a:moveTo>
                                <a:cubicBezTo>
                                  <a:pt x="102" y="78"/>
                                  <a:pt x="102" y="77"/>
                                  <a:pt x="103" y="77"/>
                                </a:cubicBezTo>
                                <a:cubicBezTo>
                                  <a:pt x="103" y="77"/>
                                  <a:pt x="103" y="77"/>
                                  <a:pt x="103" y="77"/>
                                </a:cubicBezTo>
                                <a:cubicBezTo>
                                  <a:pt x="103" y="77"/>
                                  <a:pt x="103" y="77"/>
                                  <a:pt x="104" y="77"/>
                                </a:cubicBezTo>
                                <a:cubicBezTo>
                                  <a:pt x="103" y="78"/>
                                  <a:pt x="102" y="78"/>
                                  <a:pt x="101" y="79"/>
                                </a:cubicBezTo>
                                <a:close/>
                                <a:moveTo>
                                  <a:pt x="102" y="68"/>
                                </a:moveTo>
                                <a:cubicBezTo>
                                  <a:pt x="103" y="67"/>
                                  <a:pt x="103" y="65"/>
                                  <a:pt x="104" y="64"/>
                                </a:cubicBezTo>
                                <a:cubicBezTo>
                                  <a:pt x="108" y="61"/>
                                  <a:pt x="112" y="57"/>
                                  <a:pt x="116" y="54"/>
                                </a:cubicBezTo>
                                <a:cubicBezTo>
                                  <a:pt x="116" y="54"/>
                                  <a:pt x="116" y="55"/>
                                  <a:pt x="116" y="55"/>
                                </a:cubicBezTo>
                                <a:cubicBezTo>
                                  <a:pt x="116" y="55"/>
                                  <a:pt x="115" y="55"/>
                                  <a:pt x="115" y="55"/>
                                </a:cubicBezTo>
                                <a:cubicBezTo>
                                  <a:pt x="111" y="59"/>
                                  <a:pt x="106" y="63"/>
                                  <a:pt x="102" y="68"/>
                                </a:cubicBezTo>
                                <a:close/>
                                <a:moveTo>
                                  <a:pt x="106" y="60"/>
                                </a:moveTo>
                                <a:cubicBezTo>
                                  <a:pt x="106" y="60"/>
                                  <a:pt x="106" y="60"/>
                                  <a:pt x="106" y="60"/>
                                </a:cubicBezTo>
                                <a:cubicBezTo>
                                  <a:pt x="107" y="59"/>
                                  <a:pt x="108" y="58"/>
                                  <a:pt x="110" y="57"/>
                                </a:cubicBezTo>
                                <a:cubicBezTo>
                                  <a:pt x="108" y="58"/>
                                  <a:pt x="107" y="59"/>
                                  <a:pt x="106" y="60"/>
                                </a:cubicBezTo>
                                <a:close/>
                                <a:moveTo>
                                  <a:pt x="107" y="57"/>
                                </a:moveTo>
                                <a:cubicBezTo>
                                  <a:pt x="107" y="57"/>
                                  <a:pt x="107" y="56"/>
                                  <a:pt x="108" y="56"/>
                                </a:cubicBezTo>
                                <a:cubicBezTo>
                                  <a:pt x="108" y="56"/>
                                  <a:pt x="108" y="56"/>
                                  <a:pt x="108" y="55"/>
                                </a:cubicBezTo>
                                <a:cubicBezTo>
                                  <a:pt x="108" y="55"/>
                                  <a:pt x="108" y="55"/>
                                  <a:pt x="108" y="55"/>
                                </a:cubicBezTo>
                                <a:cubicBezTo>
                                  <a:pt x="109" y="54"/>
                                  <a:pt x="110" y="54"/>
                                  <a:pt x="112" y="54"/>
                                </a:cubicBezTo>
                                <a:cubicBezTo>
                                  <a:pt x="110" y="55"/>
                                  <a:pt x="109" y="56"/>
                                  <a:pt x="107" y="57"/>
                                </a:cubicBezTo>
                                <a:close/>
                                <a:moveTo>
                                  <a:pt x="101" y="53"/>
                                </a:moveTo>
                                <a:cubicBezTo>
                                  <a:pt x="97" y="56"/>
                                  <a:pt x="92" y="59"/>
                                  <a:pt x="88" y="62"/>
                                </a:cubicBezTo>
                                <a:cubicBezTo>
                                  <a:pt x="88" y="62"/>
                                  <a:pt x="88" y="61"/>
                                  <a:pt x="88" y="61"/>
                                </a:cubicBezTo>
                                <a:cubicBezTo>
                                  <a:pt x="93" y="57"/>
                                  <a:pt x="98" y="53"/>
                                  <a:pt x="103" y="49"/>
                                </a:cubicBezTo>
                                <a:cubicBezTo>
                                  <a:pt x="102" y="50"/>
                                  <a:pt x="102" y="52"/>
                                  <a:pt x="101" y="53"/>
                                </a:cubicBezTo>
                                <a:close/>
                                <a:moveTo>
                                  <a:pt x="90" y="57"/>
                                </a:moveTo>
                                <a:cubicBezTo>
                                  <a:pt x="90" y="57"/>
                                  <a:pt x="90" y="56"/>
                                  <a:pt x="90" y="56"/>
                                </a:cubicBezTo>
                                <a:cubicBezTo>
                                  <a:pt x="94" y="52"/>
                                  <a:pt x="99" y="49"/>
                                  <a:pt x="104" y="46"/>
                                </a:cubicBezTo>
                                <a:cubicBezTo>
                                  <a:pt x="104" y="46"/>
                                  <a:pt x="104" y="46"/>
                                  <a:pt x="104" y="46"/>
                                </a:cubicBezTo>
                                <a:cubicBezTo>
                                  <a:pt x="99" y="50"/>
                                  <a:pt x="95" y="53"/>
                                  <a:pt x="90" y="57"/>
                                </a:cubicBezTo>
                                <a:close/>
                                <a:moveTo>
                                  <a:pt x="76" y="54"/>
                                </a:moveTo>
                                <a:cubicBezTo>
                                  <a:pt x="73" y="56"/>
                                  <a:pt x="70" y="59"/>
                                  <a:pt x="67" y="62"/>
                                </a:cubicBezTo>
                                <a:cubicBezTo>
                                  <a:pt x="70" y="59"/>
                                  <a:pt x="72" y="56"/>
                                  <a:pt x="75" y="53"/>
                                </a:cubicBezTo>
                                <a:cubicBezTo>
                                  <a:pt x="75" y="53"/>
                                  <a:pt x="76" y="53"/>
                                  <a:pt x="76" y="53"/>
                                </a:cubicBezTo>
                                <a:cubicBezTo>
                                  <a:pt x="76" y="53"/>
                                  <a:pt x="76" y="53"/>
                                  <a:pt x="76" y="54"/>
                                </a:cubicBezTo>
                                <a:close/>
                                <a:moveTo>
                                  <a:pt x="61" y="63"/>
                                </a:moveTo>
                                <a:cubicBezTo>
                                  <a:pt x="60" y="63"/>
                                  <a:pt x="59" y="64"/>
                                  <a:pt x="58" y="65"/>
                                </a:cubicBezTo>
                                <a:cubicBezTo>
                                  <a:pt x="58" y="65"/>
                                  <a:pt x="58" y="65"/>
                                  <a:pt x="58" y="64"/>
                                </a:cubicBezTo>
                                <a:cubicBezTo>
                                  <a:pt x="62" y="60"/>
                                  <a:pt x="66" y="56"/>
                                  <a:pt x="69" y="52"/>
                                </a:cubicBezTo>
                                <a:cubicBezTo>
                                  <a:pt x="72" y="50"/>
                                  <a:pt x="74" y="48"/>
                                  <a:pt x="77" y="46"/>
                                </a:cubicBezTo>
                                <a:cubicBezTo>
                                  <a:pt x="72" y="52"/>
                                  <a:pt x="66" y="58"/>
                                  <a:pt x="61" y="63"/>
                                </a:cubicBezTo>
                                <a:close/>
                                <a:moveTo>
                                  <a:pt x="61" y="57"/>
                                </a:moveTo>
                                <a:cubicBezTo>
                                  <a:pt x="60" y="58"/>
                                  <a:pt x="59" y="59"/>
                                  <a:pt x="58" y="60"/>
                                </a:cubicBezTo>
                                <a:cubicBezTo>
                                  <a:pt x="58" y="60"/>
                                  <a:pt x="58" y="60"/>
                                  <a:pt x="58" y="59"/>
                                </a:cubicBezTo>
                                <a:cubicBezTo>
                                  <a:pt x="58" y="59"/>
                                  <a:pt x="58" y="59"/>
                                  <a:pt x="58" y="59"/>
                                </a:cubicBezTo>
                                <a:cubicBezTo>
                                  <a:pt x="59" y="58"/>
                                  <a:pt x="61" y="57"/>
                                  <a:pt x="62" y="57"/>
                                </a:cubicBezTo>
                                <a:lnTo>
                                  <a:pt x="61" y="57"/>
                                </a:lnTo>
                                <a:close/>
                                <a:moveTo>
                                  <a:pt x="57" y="61"/>
                                </a:moveTo>
                                <a:cubicBezTo>
                                  <a:pt x="55" y="63"/>
                                  <a:pt x="53" y="64"/>
                                  <a:pt x="51" y="66"/>
                                </a:cubicBezTo>
                                <a:cubicBezTo>
                                  <a:pt x="53" y="64"/>
                                  <a:pt x="55" y="62"/>
                                  <a:pt x="56" y="61"/>
                                </a:cubicBezTo>
                                <a:cubicBezTo>
                                  <a:pt x="56" y="61"/>
                                  <a:pt x="56" y="61"/>
                                  <a:pt x="57" y="61"/>
                                </a:cubicBezTo>
                                <a:close/>
                                <a:moveTo>
                                  <a:pt x="53" y="66"/>
                                </a:moveTo>
                                <a:cubicBezTo>
                                  <a:pt x="50" y="70"/>
                                  <a:pt x="47" y="73"/>
                                  <a:pt x="44" y="76"/>
                                </a:cubicBezTo>
                                <a:cubicBezTo>
                                  <a:pt x="45" y="75"/>
                                  <a:pt x="45" y="74"/>
                                  <a:pt x="46" y="73"/>
                                </a:cubicBezTo>
                                <a:cubicBezTo>
                                  <a:pt x="48" y="71"/>
                                  <a:pt x="51" y="68"/>
                                  <a:pt x="53" y="66"/>
                                </a:cubicBezTo>
                                <a:close/>
                                <a:moveTo>
                                  <a:pt x="50" y="74"/>
                                </a:moveTo>
                                <a:cubicBezTo>
                                  <a:pt x="53" y="73"/>
                                  <a:pt x="55" y="71"/>
                                  <a:pt x="57" y="69"/>
                                </a:cubicBezTo>
                                <a:cubicBezTo>
                                  <a:pt x="57" y="70"/>
                                  <a:pt x="56" y="71"/>
                                  <a:pt x="56" y="72"/>
                                </a:cubicBezTo>
                                <a:cubicBezTo>
                                  <a:pt x="51" y="76"/>
                                  <a:pt x="46" y="81"/>
                                  <a:pt x="41" y="85"/>
                                </a:cubicBezTo>
                                <a:cubicBezTo>
                                  <a:pt x="41" y="85"/>
                                  <a:pt x="41" y="84"/>
                                  <a:pt x="41" y="84"/>
                                </a:cubicBezTo>
                                <a:cubicBezTo>
                                  <a:pt x="44" y="80"/>
                                  <a:pt x="47" y="77"/>
                                  <a:pt x="50" y="74"/>
                                </a:cubicBezTo>
                                <a:close/>
                                <a:moveTo>
                                  <a:pt x="56" y="74"/>
                                </a:moveTo>
                                <a:cubicBezTo>
                                  <a:pt x="56" y="75"/>
                                  <a:pt x="56" y="75"/>
                                  <a:pt x="56" y="76"/>
                                </a:cubicBezTo>
                                <a:cubicBezTo>
                                  <a:pt x="55" y="76"/>
                                  <a:pt x="55" y="77"/>
                                  <a:pt x="54" y="78"/>
                                </a:cubicBezTo>
                                <a:cubicBezTo>
                                  <a:pt x="52" y="80"/>
                                  <a:pt x="50" y="83"/>
                                  <a:pt x="48" y="85"/>
                                </a:cubicBezTo>
                                <a:cubicBezTo>
                                  <a:pt x="45" y="88"/>
                                  <a:pt x="42" y="90"/>
                                  <a:pt x="39" y="92"/>
                                </a:cubicBezTo>
                                <a:cubicBezTo>
                                  <a:pt x="40" y="91"/>
                                  <a:pt x="40" y="89"/>
                                  <a:pt x="40" y="88"/>
                                </a:cubicBezTo>
                                <a:cubicBezTo>
                                  <a:pt x="45" y="84"/>
                                  <a:pt x="51" y="79"/>
                                  <a:pt x="56" y="74"/>
                                </a:cubicBezTo>
                                <a:close/>
                                <a:moveTo>
                                  <a:pt x="49" y="100"/>
                                </a:moveTo>
                                <a:cubicBezTo>
                                  <a:pt x="49" y="101"/>
                                  <a:pt x="49" y="101"/>
                                  <a:pt x="49" y="101"/>
                                </a:cubicBezTo>
                                <a:cubicBezTo>
                                  <a:pt x="48" y="103"/>
                                  <a:pt x="47" y="105"/>
                                  <a:pt x="46" y="107"/>
                                </a:cubicBezTo>
                                <a:cubicBezTo>
                                  <a:pt x="46" y="107"/>
                                  <a:pt x="46" y="106"/>
                                  <a:pt x="46" y="106"/>
                                </a:cubicBezTo>
                                <a:cubicBezTo>
                                  <a:pt x="47" y="104"/>
                                  <a:pt x="48" y="103"/>
                                  <a:pt x="49" y="101"/>
                                </a:cubicBezTo>
                                <a:cubicBezTo>
                                  <a:pt x="49" y="101"/>
                                  <a:pt x="49" y="101"/>
                                  <a:pt x="49" y="100"/>
                                </a:cubicBezTo>
                                <a:close/>
                                <a:moveTo>
                                  <a:pt x="45" y="101"/>
                                </a:moveTo>
                                <a:cubicBezTo>
                                  <a:pt x="45" y="102"/>
                                  <a:pt x="45" y="102"/>
                                  <a:pt x="44" y="102"/>
                                </a:cubicBezTo>
                                <a:cubicBezTo>
                                  <a:pt x="44" y="102"/>
                                  <a:pt x="44" y="102"/>
                                  <a:pt x="44" y="102"/>
                                </a:cubicBezTo>
                                <a:cubicBezTo>
                                  <a:pt x="45" y="101"/>
                                  <a:pt x="46" y="100"/>
                                  <a:pt x="47" y="99"/>
                                </a:cubicBezTo>
                                <a:cubicBezTo>
                                  <a:pt x="46" y="100"/>
                                  <a:pt x="46" y="101"/>
                                  <a:pt x="45" y="101"/>
                                </a:cubicBezTo>
                                <a:close/>
                                <a:moveTo>
                                  <a:pt x="46" y="112"/>
                                </a:moveTo>
                                <a:cubicBezTo>
                                  <a:pt x="46" y="113"/>
                                  <a:pt x="46" y="113"/>
                                  <a:pt x="47" y="114"/>
                                </a:cubicBezTo>
                                <a:cubicBezTo>
                                  <a:pt x="47" y="114"/>
                                  <a:pt x="46" y="115"/>
                                  <a:pt x="46" y="115"/>
                                </a:cubicBezTo>
                                <a:cubicBezTo>
                                  <a:pt x="46" y="114"/>
                                  <a:pt x="45" y="113"/>
                                  <a:pt x="45" y="112"/>
                                </a:cubicBezTo>
                                <a:cubicBezTo>
                                  <a:pt x="45" y="112"/>
                                  <a:pt x="46" y="112"/>
                                  <a:pt x="46" y="112"/>
                                </a:cubicBezTo>
                                <a:close/>
                                <a:moveTo>
                                  <a:pt x="46" y="135"/>
                                </a:moveTo>
                                <a:cubicBezTo>
                                  <a:pt x="46" y="136"/>
                                  <a:pt x="46" y="137"/>
                                  <a:pt x="47" y="138"/>
                                </a:cubicBezTo>
                                <a:cubicBezTo>
                                  <a:pt x="47" y="139"/>
                                  <a:pt x="48" y="140"/>
                                  <a:pt x="48" y="141"/>
                                </a:cubicBezTo>
                                <a:cubicBezTo>
                                  <a:pt x="47" y="143"/>
                                  <a:pt x="47" y="144"/>
                                  <a:pt x="46" y="145"/>
                                </a:cubicBezTo>
                                <a:cubicBezTo>
                                  <a:pt x="45" y="143"/>
                                  <a:pt x="45" y="140"/>
                                  <a:pt x="44" y="138"/>
                                </a:cubicBezTo>
                                <a:cubicBezTo>
                                  <a:pt x="45" y="137"/>
                                  <a:pt x="45" y="136"/>
                                  <a:pt x="46" y="135"/>
                                </a:cubicBezTo>
                                <a:close/>
                                <a:moveTo>
                                  <a:pt x="50" y="146"/>
                                </a:moveTo>
                                <a:cubicBezTo>
                                  <a:pt x="50" y="147"/>
                                  <a:pt x="50" y="148"/>
                                  <a:pt x="50" y="148"/>
                                </a:cubicBezTo>
                                <a:cubicBezTo>
                                  <a:pt x="49" y="149"/>
                                  <a:pt x="48" y="150"/>
                                  <a:pt x="47" y="150"/>
                                </a:cubicBezTo>
                                <a:cubicBezTo>
                                  <a:pt x="47" y="150"/>
                                  <a:pt x="47" y="150"/>
                                  <a:pt x="47" y="150"/>
                                </a:cubicBezTo>
                                <a:cubicBezTo>
                                  <a:pt x="48" y="149"/>
                                  <a:pt x="49" y="148"/>
                                  <a:pt x="50" y="146"/>
                                </a:cubicBezTo>
                                <a:close/>
                                <a:moveTo>
                                  <a:pt x="51" y="150"/>
                                </a:moveTo>
                                <a:cubicBezTo>
                                  <a:pt x="51" y="150"/>
                                  <a:pt x="51" y="151"/>
                                  <a:pt x="51" y="151"/>
                                </a:cubicBezTo>
                                <a:cubicBezTo>
                                  <a:pt x="50" y="152"/>
                                  <a:pt x="49" y="154"/>
                                  <a:pt x="49" y="155"/>
                                </a:cubicBezTo>
                                <a:cubicBezTo>
                                  <a:pt x="48" y="154"/>
                                  <a:pt x="48" y="153"/>
                                  <a:pt x="48" y="152"/>
                                </a:cubicBezTo>
                                <a:cubicBezTo>
                                  <a:pt x="49" y="151"/>
                                  <a:pt x="50" y="151"/>
                                  <a:pt x="51" y="150"/>
                                </a:cubicBezTo>
                                <a:close/>
                                <a:moveTo>
                                  <a:pt x="50" y="157"/>
                                </a:moveTo>
                                <a:cubicBezTo>
                                  <a:pt x="50" y="156"/>
                                  <a:pt x="51" y="155"/>
                                  <a:pt x="52" y="154"/>
                                </a:cubicBezTo>
                                <a:cubicBezTo>
                                  <a:pt x="52" y="155"/>
                                  <a:pt x="52" y="156"/>
                                  <a:pt x="52" y="156"/>
                                </a:cubicBezTo>
                                <a:cubicBezTo>
                                  <a:pt x="51" y="157"/>
                                  <a:pt x="51" y="159"/>
                                  <a:pt x="50" y="160"/>
                                </a:cubicBezTo>
                                <a:cubicBezTo>
                                  <a:pt x="50" y="159"/>
                                  <a:pt x="49" y="158"/>
                                  <a:pt x="49" y="158"/>
                                </a:cubicBezTo>
                                <a:cubicBezTo>
                                  <a:pt x="49" y="158"/>
                                  <a:pt x="50" y="157"/>
                                  <a:pt x="50" y="157"/>
                                </a:cubicBezTo>
                                <a:close/>
                                <a:moveTo>
                                  <a:pt x="51" y="161"/>
                                </a:moveTo>
                                <a:cubicBezTo>
                                  <a:pt x="52" y="161"/>
                                  <a:pt x="52" y="160"/>
                                  <a:pt x="53" y="159"/>
                                </a:cubicBezTo>
                                <a:cubicBezTo>
                                  <a:pt x="53" y="160"/>
                                  <a:pt x="53" y="160"/>
                                  <a:pt x="53" y="160"/>
                                </a:cubicBezTo>
                                <a:cubicBezTo>
                                  <a:pt x="53" y="161"/>
                                  <a:pt x="52" y="162"/>
                                  <a:pt x="52" y="163"/>
                                </a:cubicBezTo>
                                <a:cubicBezTo>
                                  <a:pt x="52" y="163"/>
                                  <a:pt x="52" y="163"/>
                                  <a:pt x="51" y="163"/>
                                </a:cubicBezTo>
                                <a:cubicBezTo>
                                  <a:pt x="51" y="163"/>
                                  <a:pt x="51" y="162"/>
                                  <a:pt x="50" y="161"/>
                                </a:cubicBezTo>
                                <a:cubicBezTo>
                                  <a:pt x="51" y="162"/>
                                  <a:pt x="51" y="161"/>
                                  <a:pt x="51" y="161"/>
                                </a:cubicBezTo>
                                <a:close/>
                                <a:moveTo>
                                  <a:pt x="53" y="165"/>
                                </a:moveTo>
                                <a:cubicBezTo>
                                  <a:pt x="54" y="165"/>
                                  <a:pt x="54" y="165"/>
                                  <a:pt x="54" y="165"/>
                                </a:cubicBezTo>
                                <a:cubicBezTo>
                                  <a:pt x="54" y="166"/>
                                  <a:pt x="55" y="167"/>
                                  <a:pt x="55" y="168"/>
                                </a:cubicBezTo>
                                <a:cubicBezTo>
                                  <a:pt x="55" y="169"/>
                                  <a:pt x="55" y="169"/>
                                  <a:pt x="55" y="170"/>
                                </a:cubicBezTo>
                                <a:cubicBezTo>
                                  <a:pt x="54" y="168"/>
                                  <a:pt x="53" y="167"/>
                                  <a:pt x="52" y="166"/>
                                </a:cubicBezTo>
                                <a:cubicBezTo>
                                  <a:pt x="53" y="165"/>
                                  <a:pt x="53" y="165"/>
                                  <a:pt x="53" y="165"/>
                                </a:cubicBezTo>
                                <a:close/>
                                <a:moveTo>
                                  <a:pt x="55" y="173"/>
                                </a:moveTo>
                                <a:cubicBezTo>
                                  <a:pt x="55" y="173"/>
                                  <a:pt x="54" y="174"/>
                                  <a:pt x="54" y="174"/>
                                </a:cubicBezTo>
                                <a:cubicBezTo>
                                  <a:pt x="54" y="172"/>
                                  <a:pt x="53" y="171"/>
                                  <a:pt x="53" y="169"/>
                                </a:cubicBezTo>
                                <a:cubicBezTo>
                                  <a:pt x="53" y="170"/>
                                  <a:pt x="54" y="172"/>
                                  <a:pt x="55" y="173"/>
                                </a:cubicBezTo>
                                <a:close/>
                                <a:moveTo>
                                  <a:pt x="56" y="175"/>
                                </a:moveTo>
                                <a:cubicBezTo>
                                  <a:pt x="56" y="175"/>
                                  <a:pt x="56" y="175"/>
                                  <a:pt x="56" y="175"/>
                                </a:cubicBezTo>
                                <a:cubicBezTo>
                                  <a:pt x="56" y="175"/>
                                  <a:pt x="56" y="176"/>
                                  <a:pt x="55" y="177"/>
                                </a:cubicBezTo>
                                <a:cubicBezTo>
                                  <a:pt x="55" y="177"/>
                                  <a:pt x="55" y="177"/>
                                  <a:pt x="55" y="177"/>
                                </a:cubicBezTo>
                                <a:cubicBezTo>
                                  <a:pt x="55" y="176"/>
                                  <a:pt x="55" y="176"/>
                                  <a:pt x="55" y="176"/>
                                </a:cubicBezTo>
                                <a:cubicBezTo>
                                  <a:pt x="55" y="176"/>
                                  <a:pt x="56" y="175"/>
                                  <a:pt x="56" y="175"/>
                                </a:cubicBezTo>
                                <a:close/>
                                <a:moveTo>
                                  <a:pt x="58" y="179"/>
                                </a:moveTo>
                                <a:cubicBezTo>
                                  <a:pt x="58" y="180"/>
                                  <a:pt x="58" y="181"/>
                                  <a:pt x="58" y="182"/>
                                </a:cubicBezTo>
                                <a:cubicBezTo>
                                  <a:pt x="58" y="181"/>
                                  <a:pt x="57" y="181"/>
                                  <a:pt x="57" y="180"/>
                                </a:cubicBezTo>
                                <a:cubicBezTo>
                                  <a:pt x="56" y="180"/>
                                  <a:pt x="56" y="180"/>
                                  <a:pt x="56" y="179"/>
                                </a:cubicBezTo>
                                <a:cubicBezTo>
                                  <a:pt x="57" y="179"/>
                                  <a:pt x="57" y="179"/>
                                  <a:pt x="58" y="179"/>
                                </a:cubicBezTo>
                                <a:close/>
                                <a:moveTo>
                                  <a:pt x="59" y="184"/>
                                </a:moveTo>
                                <a:cubicBezTo>
                                  <a:pt x="59" y="185"/>
                                  <a:pt x="59" y="185"/>
                                  <a:pt x="59" y="186"/>
                                </a:cubicBezTo>
                                <a:cubicBezTo>
                                  <a:pt x="59" y="186"/>
                                  <a:pt x="59" y="186"/>
                                  <a:pt x="59" y="186"/>
                                </a:cubicBezTo>
                                <a:cubicBezTo>
                                  <a:pt x="59" y="185"/>
                                  <a:pt x="58" y="184"/>
                                  <a:pt x="58" y="183"/>
                                </a:cubicBezTo>
                                <a:cubicBezTo>
                                  <a:pt x="58" y="183"/>
                                  <a:pt x="58" y="183"/>
                                  <a:pt x="59" y="184"/>
                                </a:cubicBezTo>
                                <a:close/>
                                <a:moveTo>
                                  <a:pt x="59" y="138"/>
                                </a:moveTo>
                                <a:cubicBezTo>
                                  <a:pt x="58" y="137"/>
                                  <a:pt x="58" y="136"/>
                                  <a:pt x="58" y="135"/>
                                </a:cubicBezTo>
                                <a:cubicBezTo>
                                  <a:pt x="58" y="135"/>
                                  <a:pt x="59" y="134"/>
                                  <a:pt x="59" y="133"/>
                                </a:cubicBezTo>
                                <a:cubicBezTo>
                                  <a:pt x="59" y="134"/>
                                  <a:pt x="59" y="136"/>
                                  <a:pt x="59" y="137"/>
                                </a:cubicBezTo>
                                <a:cubicBezTo>
                                  <a:pt x="59" y="137"/>
                                  <a:pt x="59" y="137"/>
                                  <a:pt x="59" y="138"/>
                                </a:cubicBezTo>
                                <a:close/>
                                <a:moveTo>
                                  <a:pt x="58" y="120"/>
                                </a:moveTo>
                                <a:cubicBezTo>
                                  <a:pt x="58" y="119"/>
                                  <a:pt x="59" y="119"/>
                                  <a:pt x="59" y="119"/>
                                </a:cubicBezTo>
                                <a:cubicBezTo>
                                  <a:pt x="59" y="120"/>
                                  <a:pt x="59" y="121"/>
                                  <a:pt x="59" y="123"/>
                                </a:cubicBezTo>
                                <a:cubicBezTo>
                                  <a:pt x="59" y="122"/>
                                  <a:pt x="58" y="121"/>
                                  <a:pt x="58" y="120"/>
                                </a:cubicBezTo>
                                <a:close/>
                                <a:moveTo>
                                  <a:pt x="59" y="92"/>
                                </a:moveTo>
                                <a:cubicBezTo>
                                  <a:pt x="59" y="93"/>
                                  <a:pt x="59" y="93"/>
                                  <a:pt x="59" y="93"/>
                                </a:cubicBezTo>
                                <a:cubicBezTo>
                                  <a:pt x="58" y="94"/>
                                  <a:pt x="58" y="95"/>
                                  <a:pt x="57" y="96"/>
                                </a:cubicBezTo>
                                <a:cubicBezTo>
                                  <a:pt x="57" y="95"/>
                                  <a:pt x="57" y="95"/>
                                  <a:pt x="56" y="94"/>
                                </a:cubicBezTo>
                                <a:cubicBezTo>
                                  <a:pt x="59" y="91"/>
                                  <a:pt x="62" y="89"/>
                                  <a:pt x="65" y="86"/>
                                </a:cubicBezTo>
                                <a:cubicBezTo>
                                  <a:pt x="65" y="86"/>
                                  <a:pt x="65" y="86"/>
                                  <a:pt x="65" y="86"/>
                                </a:cubicBezTo>
                                <a:cubicBezTo>
                                  <a:pt x="65" y="87"/>
                                  <a:pt x="65" y="87"/>
                                  <a:pt x="65" y="88"/>
                                </a:cubicBezTo>
                                <a:cubicBezTo>
                                  <a:pt x="64" y="89"/>
                                  <a:pt x="63" y="90"/>
                                  <a:pt x="62" y="90"/>
                                </a:cubicBezTo>
                                <a:cubicBezTo>
                                  <a:pt x="62" y="90"/>
                                  <a:pt x="61" y="90"/>
                                  <a:pt x="61" y="91"/>
                                </a:cubicBezTo>
                                <a:cubicBezTo>
                                  <a:pt x="61" y="91"/>
                                  <a:pt x="61" y="91"/>
                                  <a:pt x="61" y="92"/>
                                </a:cubicBezTo>
                                <a:cubicBezTo>
                                  <a:pt x="60" y="91"/>
                                  <a:pt x="59" y="91"/>
                                  <a:pt x="59" y="92"/>
                                </a:cubicBezTo>
                                <a:close/>
                                <a:moveTo>
                                  <a:pt x="61" y="125"/>
                                </a:moveTo>
                                <a:cubicBezTo>
                                  <a:pt x="62" y="125"/>
                                  <a:pt x="62" y="126"/>
                                  <a:pt x="62" y="126"/>
                                </a:cubicBezTo>
                                <a:cubicBezTo>
                                  <a:pt x="61" y="126"/>
                                  <a:pt x="61" y="126"/>
                                  <a:pt x="61" y="127"/>
                                </a:cubicBezTo>
                                <a:cubicBezTo>
                                  <a:pt x="61" y="126"/>
                                  <a:pt x="61" y="126"/>
                                  <a:pt x="61" y="126"/>
                                </a:cubicBezTo>
                                <a:cubicBezTo>
                                  <a:pt x="61" y="126"/>
                                  <a:pt x="61" y="125"/>
                                  <a:pt x="61" y="125"/>
                                </a:cubicBezTo>
                                <a:close/>
                                <a:moveTo>
                                  <a:pt x="62" y="173"/>
                                </a:moveTo>
                                <a:cubicBezTo>
                                  <a:pt x="62" y="174"/>
                                  <a:pt x="61" y="174"/>
                                  <a:pt x="61" y="174"/>
                                </a:cubicBezTo>
                                <a:cubicBezTo>
                                  <a:pt x="61" y="173"/>
                                  <a:pt x="61" y="172"/>
                                  <a:pt x="61" y="171"/>
                                </a:cubicBezTo>
                                <a:cubicBezTo>
                                  <a:pt x="61" y="172"/>
                                  <a:pt x="62" y="173"/>
                                  <a:pt x="62" y="173"/>
                                </a:cubicBezTo>
                                <a:close/>
                                <a:moveTo>
                                  <a:pt x="61" y="179"/>
                                </a:moveTo>
                                <a:cubicBezTo>
                                  <a:pt x="61" y="178"/>
                                  <a:pt x="61" y="178"/>
                                  <a:pt x="61" y="177"/>
                                </a:cubicBezTo>
                                <a:cubicBezTo>
                                  <a:pt x="62" y="177"/>
                                  <a:pt x="62" y="177"/>
                                  <a:pt x="63" y="176"/>
                                </a:cubicBezTo>
                                <a:cubicBezTo>
                                  <a:pt x="63" y="177"/>
                                  <a:pt x="63" y="177"/>
                                  <a:pt x="63" y="177"/>
                                </a:cubicBezTo>
                                <a:cubicBezTo>
                                  <a:pt x="63" y="177"/>
                                  <a:pt x="64" y="178"/>
                                  <a:pt x="64" y="178"/>
                                </a:cubicBezTo>
                                <a:cubicBezTo>
                                  <a:pt x="64" y="179"/>
                                  <a:pt x="64" y="180"/>
                                  <a:pt x="65" y="181"/>
                                </a:cubicBezTo>
                                <a:cubicBezTo>
                                  <a:pt x="65" y="181"/>
                                  <a:pt x="66" y="181"/>
                                  <a:pt x="66" y="181"/>
                                </a:cubicBezTo>
                                <a:cubicBezTo>
                                  <a:pt x="66" y="181"/>
                                  <a:pt x="66" y="181"/>
                                  <a:pt x="66" y="181"/>
                                </a:cubicBezTo>
                                <a:cubicBezTo>
                                  <a:pt x="66" y="182"/>
                                  <a:pt x="66" y="182"/>
                                  <a:pt x="65" y="183"/>
                                </a:cubicBezTo>
                                <a:cubicBezTo>
                                  <a:pt x="65" y="183"/>
                                  <a:pt x="65" y="183"/>
                                  <a:pt x="65" y="183"/>
                                </a:cubicBezTo>
                                <a:cubicBezTo>
                                  <a:pt x="64" y="184"/>
                                  <a:pt x="63" y="185"/>
                                  <a:pt x="63" y="186"/>
                                </a:cubicBezTo>
                                <a:cubicBezTo>
                                  <a:pt x="62" y="186"/>
                                  <a:pt x="62" y="185"/>
                                  <a:pt x="61" y="185"/>
                                </a:cubicBezTo>
                                <a:cubicBezTo>
                                  <a:pt x="61" y="183"/>
                                  <a:pt x="61" y="181"/>
                                  <a:pt x="61" y="179"/>
                                </a:cubicBezTo>
                                <a:cubicBezTo>
                                  <a:pt x="61" y="179"/>
                                  <a:pt x="61" y="179"/>
                                  <a:pt x="61" y="179"/>
                                </a:cubicBezTo>
                                <a:close/>
                                <a:moveTo>
                                  <a:pt x="62" y="189"/>
                                </a:moveTo>
                                <a:cubicBezTo>
                                  <a:pt x="63" y="190"/>
                                  <a:pt x="63" y="190"/>
                                  <a:pt x="64" y="191"/>
                                </a:cubicBezTo>
                                <a:cubicBezTo>
                                  <a:pt x="63" y="191"/>
                                  <a:pt x="63" y="191"/>
                                  <a:pt x="62" y="191"/>
                                </a:cubicBezTo>
                                <a:cubicBezTo>
                                  <a:pt x="62" y="191"/>
                                  <a:pt x="62" y="191"/>
                                  <a:pt x="61" y="190"/>
                                </a:cubicBezTo>
                                <a:cubicBezTo>
                                  <a:pt x="62" y="190"/>
                                  <a:pt x="62" y="190"/>
                                  <a:pt x="62" y="189"/>
                                </a:cubicBezTo>
                                <a:close/>
                                <a:moveTo>
                                  <a:pt x="64" y="187"/>
                                </a:moveTo>
                                <a:cubicBezTo>
                                  <a:pt x="65" y="186"/>
                                  <a:pt x="65" y="185"/>
                                  <a:pt x="66" y="184"/>
                                </a:cubicBezTo>
                                <a:cubicBezTo>
                                  <a:pt x="67" y="185"/>
                                  <a:pt x="68" y="186"/>
                                  <a:pt x="70" y="187"/>
                                </a:cubicBezTo>
                                <a:cubicBezTo>
                                  <a:pt x="68" y="188"/>
                                  <a:pt x="67" y="189"/>
                                  <a:pt x="66" y="189"/>
                                </a:cubicBezTo>
                                <a:cubicBezTo>
                                  <a:pt x="65" y="189"/>
                                  <a:pt x="64" y="188"/>
                                  <a:pt x="64" y="187"/>
                                </a:cubicBezTo>
                                <a:close/>
                                <a:moveTo>
                                  <a:pt x="67" y="183"/>
                                </a:moveTo>
                                <a:cubicBezTo>
                                  <a:pt x="67" y="183"/>
                                  <a:pt x="67" y="183"/>
                                  <a:pt x="68" y="182"/>
                                </a:cubicBezTo>
                                <a:cubicBezTo>
                                  <a:pt x="68" y="183"/>
                                  <a:pt x="69" y="184"/>
                                  <a:pt x="69" y="184"/>
                                </a:cubicBezTo>
                                <a:cubicBezTo>
                                  <a:pt x="68" y="184"/>
                                  <a:pt x="68" y="183"/>
                                  <a:pt x="67" y="183"/>
                                </a:cubicBezTo>
                                <a:close/>
                                <a:moveTo>
                                  <a:pt x="70" y="178"/>
                                </a:moveTo>
                                <a:cubicBezTo>
                                  <a:pt x="69" y="178"/>
                                  <a:pt x="69" y="178"/>
                                  <a:pt x="69" y="178"/>
                                </a:cubicBezTo>
                                <a:cubicBezTo>
                                  <a:pt x="69" y="178"/>
                                  <a:pt x="68" y="178"/>
                                  <a:pt x="68" y="178"/>
                                </a:cubicBezTo>
                                <a:cubicBezTo>
                                  <a:pt x="68" y="177"/>
                                  <a:pt x="68" y="176"/>
                                  <a:pt x="68" y="175"/>
                                </a:cubicBezTo>
                                <a:cubicBezTo>
                                  <a:pt x="69" y="176"/>
                                  <a:pt x="69" y="177"/>
                                  <a:pt x="70" y="178"/>
                                </a:cubicBezTo>
                                <a:close/>
                                <a:moveTo>
                                  <a:pt x="69" y="174"/>
                                </a:moveTo>
                                <a:cubicBezTo>
                                  <a:pt x="70" y="174"/>
                                  <a:pt x="70" y="174"/>
                                  <a:pt x="71" y="173"/>
                                </a:cubicBezTo>
                                <a:cubicBezTo>
                                  <a:pt x="71" y="174"/>
                                  <a:pt x="71" y="174"/>
                                  <a:pt x="71" y="174"/>
                                </a:cubicBezTo>
                                <a:cubicBezTo>
                                  <a:pt x="71" y="174"/>
                                  <a:pt x="70" y="175"/>
                                  <a:pt x="70" y="175"/>
                                </a:cubicBezTo>
                                <a:cubicBezTo>
                                  <a:pt x="70" y="175"/>
                                  <a:pt x="70" y="174"/>
                                  <a:pt x="69" y="174"/>
                                </a:cubicBezTo>
                                <a:close/>
                                <a:moveTo>
                                  <a:pt x="70" y="149"/>
                                </a:moveTo>
                                <a:cubicBezTo>
                                  <a:pt x="69" y="149"/>
                                  <a:pt x="69" y="148"/>
                                  <a:pt x="69" y="148"/>
                                </a:cubicBezTo>
                                <a:cubicBezTo>
                                  <a:pt x="69" y="148"/>
                                  <a:pt x="69" y="147"/>
                                  <a:pt x="69" y="147"/>
                                </a:cubicBezTo>
                                <a:cubicBezTo>
                                  <a:pt x="70" y="146"/>
                                  <a:pt x="71" y="145"/>
                                  <a:pt x="71" y="144"/>
                                </a:cubicBezTo>
                                <a:cubicBezTo>
                                  <a:pt x="72" y="145"/>
                                  <a:pt x="72" y="145"/>
                                  <a:pt x="72" y="146"/>
                                </a:cubicBezTo>
                                <a:cubicBezTo>
                                  <a:pt x="71" y="147"/>
                                  <a:pt x="70" y="148"/>
                                  <a:pt x="70" y="149"/>
                                </a:cubicBezTo>
                                <a:close/>
                                <a:moveTo>
                                  <a:pt x="69" y="109"/>
                                </a:moveTo>
                                <a:cubicBezTo>
                                  <a:pt x="69" y="109"/>
                                  <a:pt x="69" y="108"/>
                                  <a:pt x="69" y="107"/>
                                </a:cubicBezTo>
                                <a:cubicBezTo>
                                  <a:pt x="69" y="106"/>
                                  <a:pt x="70" y="106"/>
                                  <a:pt x="71" y="105"/>
                                </a:cubicBezTo>
                                <a:cubicBezTo>
                                  <a:pt x="71" y="106"/>
                                  <a:pt x="71" y="106"/>
                                  <a:pt x="71" y="107"/>
                                </a:cubicBezTo>
                                <a:cubicBezTo>
                                  <a:pt x="71" y="108"/>
                                  <a:pt x="70" y="109"/>
                                  <a:pt x="69" y="109"/>
                                </a:cubicBezTo>
                                <a:close/>
                                <a:moveTo>
                                  <a:pt x="71" y="98"/>
                                </a:moveTo>
                                <a:cubicBezTo>
                                  <a:pt x="72" y="97"/>
                                  <a:pt x="73" y="96"/>
                                  <a:pt x="74" y="95"/>
                                </a:cubicBezTo>
                                <a:cubicBezTo>
                                  <a:pt x="74" y="95"/>
                                  <a:pt x="73" y="96"/>
                                  <a:pt x="73" y="97"/>
                                </a:cubicBezTo>
                                <a:cubicBezTo>
                                  <a:pt x="73" y="97"/>
                                  <a:pt x="73" y="97"/>
                                  <a:pt x="72" y="97"/>
                                </a:cubicBezTo>
                                <a:cubicBezTo>
                                  <a:pt x="72" y="97"/>
                                  <a:pt x="71" y="98"/>
                                  <a:pt x="71" y="98"/>
                                </a:cubicBezTo>
                                <a:close/>
                                <a:moveTo>
                                  <a:pt x="75" y="101"/>
                                </a:moveTo>
                                <a:cubicBezTo>
                                  <a:pt x="75" y="102"/>
                                  <a:pt x="74" y="104"/>
                                  <a:pt x="74" y="105"/>
                                </a:cubicBezTo>
                                <a:cubicBezTo>
                                  <a:pt x="73" y="106"/>
                                  <a:pt x="73" y="106"/>
                                  <a:pt x="73" y="106"/>
                                </a:cubicBezTo>
                                <a:cubicBezTo>
                                  <a:pt x="73" y="105"/>
                                  <a:pt x="72" y="104"/>
                                  <a:pt x="72" y="104"/>
                                </a:cubicBezTo>
                                <a:cubicBezTo>
                                  <a:pt x="73" y="103"/>
                                  <a:pt x="74" y="102"/>
                                  <a:pt x="75" y="101"/>
                                </a:cubicBezTo>
                                <a:close/>
                                <a:moveTo>
                                  <a:pt x="75" y="119"/>
                                </a:moveTo>
                                <a:cubicBezTo>
                                  <a:pt x="75" y="119"/>
                                  <a:pt x="75" y="119"/>
                                  <a:pt x="75" y="119"/>
                                </a:cubicBezTo>
                                <a:cubicBezTo>
                                  <a:pt x="74" y="120"/>
                                  <a:pt x="74" y="120"/>
                                  <a:pt x="73" y="121"/>
                                </a:cubicBezTo>
                                <a:cubicBezTo>
                                  <a:pt x="74" y="120"/>
                                  <a:pt x="74" y="120"/>
                                  <a:pt x="75" y="119"/>
                                </a:cubicBezTo>
                                <a:cubicBezTo>
                                  <a:pt x="75" y="119"/>
                                  <a:pt x="75" y="119"/>
                                  <a:pt x="75" y="119"/>
                                </a:cubicBezTo>
                                <a:close/>
                                <a:moveTo>
                                  <a:pt x="76" y="122"/>
                                </a:moveTo>
                                <a:cubicBezTo>
                                  <a:pt x="75" y="123"/>
                                  <a:pt x="75" y="123"/>
                                  <a:pt x="74" y="124"/>
                                </a:cubicBezTo>
                                <a:cubicBezTo>
                                  <a:pt x="74" y="124"/>
                                  <a:pt x="74" y="124"/>
                                  <a:pt x="74" y="124"/>
                                </a:cubicBezTo>
                                <a:cubicBezTo>
                                  <a:pt x="74" y="124"/>
                                  <a:pt x="74" y="123"/>
                                  <a:pt x="74" y="123"/>
                                </a:cubicBezTo>
                                <a:cubicBezTo>
                                  <a:pt x="74" y="123"/>
                                  <a:pt x="75" y="122"/>
                                  <a:pt x="76" y="122"/>
                                </a:cubicBezTo>
                                <a:close/>
                                <a:moveTo>
                                  <a:pt x="76" y="124"/>
                                </a:moveTo>
                                <a:cubicBezTo>
                                  <a:pt x="76" y="124"/>
                                  <a:pt x="76" y="125"/>
                                  <a:pt x="77" y="125"/>
                                </a:cubicBezTo>
                                <a:cubicBezTo>
                                  <a:pt x="76" y="125"/>
                                  <a:pt x="76" y="126"/>
                                  <a:pt x="75" y="126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ubicBezTo>
                                  <a:pt x="75" y="126"/>
                                  <a:pt x="75" y="126"/>
                                  <a:pt x="75" y="126"/>
                                </a:cubicBezTo>
                                <a:cubicBezTo>
                                  <a:pt x="76" y="125"/>
                                  <a:pt x="76" y="125"/>
                                  <a:pt x="76" y="124"/>
                                </a:cubicBezTo>
                                <a:close/>
                                <a:moveTo>
                                  <a:pt x="76" y="117"/>
                                </a:moveTo>
                                <a:cubicBezTo>
                                  <a:pt x="76" y="117"/>
                                  <a:pt x="76" y="117"/>
                                  <a:pt x="76" y="117"/>
                                </a:cubicBezTo>
                                <a:cubicBezTo>
                                  <a:pt x="79" y="114"/>
                                  <a:pt x="82" y="111"/>
                                  <a:pt x="86" y="109"/>
                                </a:cubicBezTo>
                                <a:cubicBezTo>
                                  <a:pt x="83" y="112"/>
                                  <a:pt x="81" y="115"/>
                                  <a:pt x="79" y="118"/>
                                </a:cubicBezTo>
                                <a:cubicBezTo>
                                  <a:pt x="78" y="118"/>
                                  <a:pt x="77" y="118"/>
                                  <a:pt x="77" y="119"/>
                                </a:cubicBezTo>
                                <a:cubicBezTo>
                                  <a:pt x="76" y="118"/>
                                  <a:pt x="76" y="118"/>
                                  <a:pt x="76" y="117"/>
                                </a:cubicBezTo>
                                <a:close/>
                                <a:moveTo>
                                  <a:pt x="79" y="120"/>
                                </a:moveTo>
                                <a:cubicBezTo>
                                  <a:pt x="80" y="119"/>
                                  <a:pt x="81" y="119"/>
                                  <a:pt x="81" y="119"/>
                                </a:cubicBezTo>
                                <a:cubicBezTo>
                                  <a:pt x="80" y="120"/>
                                  <a:pt x="79" y="122"/>
                                  <a:pt x="78" y="123"/>
                                </a:cubicBezTo>
                                <a:cubicBezTo>
                                  <a:pt x="78" y="123"/>
                                  <a:pt x="78" y="123"/>
                                  <a:pt x="78" y="122"/>
                                </a:cubicBezTo>
                                <a:cubicBezTo>
                                  <a:pt x="78" y="122"/>
                                  <a:pt x="79" y="121"/>
                                  <a:pt x="79" y="120"/>
                                </a:cubicBezTo>
                                <a:close/>
                                <a:moveTo>
                                  <a:pt x="92" y="118"/>
                                </a:moveTo>
                                <a:cubicBezTo>
                                  <a:pt x="91" y="119"/>
                                  <a:pt x="90" y="120"/>
                                  <a:pt x="90" y="120"/>
                                </a:cubicBezTo>
                                <a:cubicBezTo>
                                  <a:pt x="87" y="124"/>
                                  <a:pt x="85" y="127"/>
                                  <a:pt x="83" y="130"/>
                                </a:cubicBezTo>
                                <a:cubicBezTo>
                                  <a:pt x="83" y="130"/>
                                  <a:pt x="83" y="130"/>
                                  <a:pt x="83" y="130"/>
                                </a:cubicBezTo>
                                <a:cubicBezTo>
                                  <a:pt x="82" y="130"/>
                                  <a:pt x="81" y="129"/>
                                  <a:pt x="80" y="129"/>
                                </a:cubicBezTo>
                                <a:cubicBezTo>
                                  <a:pt x="84" y="125"/>
                                  <a:pt x="88" y="122"/>
                                  <a:pt x="92" y="118"/>
                                </a:cubicBezTo>
                                <a:close/>
                                <a:moveTo>
                                  <a:pt x="81" y="131"/>
                                </a:moveTo>
                                <a:cubicBezTo>
                                  <a:pt x="81" y="132"/>
                                  <a:pt x="81" y="132"/>
                                  <a:pt x="80" y="132"/>
                                </a:cubicBezTo>
                                <a:cubicBezTo>
                                  <a:pt x="80" y="132"/>
                                  <a:pt x="80" y="131"/>
                                  <a:pt x="80" y="131"/>
                                </a:cubicBezTo>
                                <a:cubicBezTo>
                                  <a:pt x="81" y="131"/>
                                  <a:pt x="81" y="131"/>
                                  <a:pt x="81" y="131"/>
                                </a:cubicBezTo>
                                <a:close/>
                                <a:moveTo>
                                  <a:pt x="83" y="133"/>
                                </a:moveTo>
                                <a:cubicBezTo>
                                  <a:pt x="84" y="133"/>
                                  <a:pt x="84" y="133"/>
                                  <a:pt x="84" y="133"/>
                                </a:cubicBezTo>
                                <a:cubicBezTo>
                                  <a:pt x="85" y="133"/>
                                  <a:pt x="85" y="133"/>
                                  <a:pt x="86" y="133"/>
                                </a:cubicBezTo>
                                <a:cubicBezTo>
                                  <a:pt x="85" y="135"/>
                                  <a:pt x="84" y="136"/>
                                  <a:pt x="84" y="137"/>
                                </a:cubicBezTo>
                                <a:cubicBezTo>
                                  <a:pt x="83" y="138"/>
                                  <a:pt x="82" y="138"/>
                                  <a:pt x="82" y="139"/>
                                </a:cubicBezTo>
                                <a:cubicBezTo>
                                  <a:pt x="82" y="138"/>
                                  <a:pt x="82" y="137"/>
                                  <a:pt x="81" y="136"/>
                                </a:cubicBezTo>
                                <a:cubicBezTo>
                                  <a:pt x="82" y="135"/>
                                  <a:pt x="83" y="134"/>
                                  <a:pt x="83" y="133"/>
                                </a:cubicBezTo>
                                <a:close/>
                                <a:moveTo>
                                  <a:pt x="90" y="135"/>
                                </a:moveTo>
                                <a:cubicBezTo>
                                  <a:pt x="90" y="135"/>
                                  <a:pt x="90" y="135"/>
                                  <a:pt x="90" y="135"/>
                                </a:cubicBezTo>
                                <a:cubicBezTo>
                                  <a:pt x="88" y="136"/>
                                  <a:pt x="87" y="138"/>
                                  <a:pt x="85" y="140"/>
                                </a:cubicBezTo>
                                <a:cubicBezTo>
                                  <a:pt x="86" y="138"/>
                                  <a:pt x="88" y="136"/>
                                  <a:pt x="90" y="135"/>
                                </a:cubicBezTo>
                                <a:close/>
                                <a:moveTo>
                                  <a:pt x="92" y="135"/>
                                </a:moveTo>
                                <a:cubicBezTo>
                                  <a:pt x="92" y="136"/>
                                  <a:pt x="93" y="136"/>
                                  <a:pt x="93" y="136"/>
                                </a:cubicBezTo>
                                <a:cubicBezTo>
                                  <a:pt x="93" y="136"/>
                                  <a:pt x="93" y="137"/>
                                  <a:pt x="93" y="137"/>
                                </a:cubicBezTo>
                                <a:cubicBezTo>
                                  <a:pt x="91" y="138"/>
                                  <a:pt x="88" y="140"/>
                                  <a:pt x="86" y="141"/>
                                </a:cubicBezTo>
                                <a:cubicBezTo>
                                  <a:pt x="88" y="139"/>
                                  <a:pt x="90" y="137"/>
                                  <a:pt x="92" y="135"/>
                                </a:cubicBezTo>
                                <a:close/>
                                <a:moveTo>
                                  <a:pt x="89" y="145"/>
                                </a:moveTo>
                                <a:cubicBezTo>
                                  <a:pt x="92" y="143"/>
                                  <a:pt x="94" y="141"/>
                                  <a:pt x="96" y="139"/>
                                </a:cubicBezTo>
                                <a:cubicBezTo>
                                  <a:pt x="96" y="139"/>
                                  <a:pt x="96" y="139"/>
                                  <a:pt x="97" y="139"/>
                                </a:cubicBezTo>
                                <a:cubicBezTo>
                                  <a:pt x="94" y="142"/>
                                  <a:pt x="91" y="145"/>
                                  <a:pt x="89" y="148"/>
                                </a:cubicBezTo>
                                <a:cubicBezTo>
                                  <a:pt x="88" y="148"/>
                                  <a:pt x="88" y="148"/>
                                  <a:pt x="88" y="148"/>
                                </a:cubicBezTo>
                                <a:cubicBezTo>
                                  <a:pt x="88" y="147"/>
                                  <a:pt x="89" y="146"/>
                                  <a:pt x="89" y="145"/>
                                </a:cubicBezTo>
                                <a:close/>
                                <a:moveTo>
                                  <a:pt x="99" y="141"/>
                                </a:moveTo>
                                <a:cubicBezTo>
                                  <a:pt x="98" y="142"/>
                                  <a:pt x="97" y="144"/>
                                  <a:pt x="95" y="145"/>
                                </a:cubicBezTo>
                                <a:cubicBezTo>
                                  <a:pt x="95" y="145"/>
                                  <a:pt x="95" y="145"/>
                                  <a:pt x="95" y="145"/>
                                </a:cubicBezTo>
                                <a:cubicBezTo>
                                  <a:pt x="96" y="144"/>
                                  <a:pt x="98" y="142"/>
                                  <a:pt x="99" y="141"/>
                                </a:cubicBezTo>
                                <a:close/>
                                <a:moveTo>
                                  <a:pt x="102" y="143"/>
                                </a:moveTo>
                                <a:cubicBezTo>
                                  <a:pt x="103" y="142"/>
                                  <a:pt x="104" y="142"/>
                                  <a:pt x="106" y="141"/>
                                </a:cubicBezTo>
                                <a:cubicBezTo>
                                  <a:pt x="101" y="145"/>
                                  <a:pt x="97" y="149"/>
                                  <a:pt x="92" y="154"/>
                                </a:cubicBezTo>
                                <a:cubicBezTo>
                                  <a:pt x="91" y="155"/>
                                  <a:pt x="90" y="155"/>
                                  <a:pt x="88" y="156"/>
                                </a:cubicBezTo>
                                <a:cubicBezTo>
                                  <a:pt x="89" y="156"/>
                                  <a:pt x="89" y="155"/>
                                  <a:pt x="89" y="155"/>
                                </a:cubicBezTo>
                                <a:cubicBezTo>
                                  <a:pt x="90" y="155"/>
                                  <a:pt x="90" y="154"/>
                                  <a:pt x="90" y="154"/>
                                </a:cubicBezTo>
                                <a:cubicBezTo>
                                  <a:pt x="94" y="151"/>
                                  <a:pt x="98" y="147"/>
                                  <a:pt x="102" y="143"/>
                                </a:cubicBezTo>
                                <a:close/>
                                <a:moveTo>
                                  <a:pt x="105" y="148"/>
                                </a:moveTo>
                                <a:cubicBezTo>
                                  <a:pt x="105" y="148"/>
                                  <a:pt x="105" y="148"/>
                                  <a:pt x="105" y="149"/>
                                </a:cubicBezTo>
                                <a:cubicBezTo>
                                  <a:pt x="104" y="149"/>
                                  <a:pt x="104" y="149"/>
                                  <a:pt x="104" y="149"/>
                                </a:cubicBezTo>
                                <a:cubicBezTo>
                                  <a:pt x="102" y="150"/>
                                  <a:pt x="100" y="151"/>
                                  <a:pt x="98" y="152"/>
                                </a:cubicBezTo>
                                <a:cubicBezTo>
                                  <a:pt x="101" y="151"/>
                                  <a:pt x="103" y="149"/>
                                  <a:pt x="105" y="148"/>
                                </a:cubicBezTo>
                                <a:close/>
                                <a:moveTo>
                                  <a:pt x="105" y="151"/>
                                </a:moveTo>
                                <a:cubicBezTo>
                                  <a:pt x="105" y="150"/>
                                  <a:pt x="106" y="150"/>
                                  <a:pt x="107" y="149"/>
                                </a:cubicBezTo>
                                <a:cubicBezTo>
                                  <a:pt x="108" y="149"/>
                                  <a:pt x="108" y="149"/>
                                  <a:pt x="108" y="149"/>
                                </a:cubicBezTo>
                                <a:cubicBezTo>
                                  <a:pt x="109" y="149"/>
                                  <a:pt x="109" y="148"/>
                                  <a:pt x="110" y="148"/>
                                </a:cubicBezTo>
                                <a:cubicBezTo>
                                  <a:pt x="110" y="148"/>
                                  <a:pt x="110" y="148"/>
                                  <a:pt x="111" y="147"/>
                                </a:cubicBezTo>
                                <a:cubicBezTo>
                                  <a:pt x="110" y="148"/>
                                  <a:pt x="110" y="148"/>
                                  <a:pt x="109" y="149"/>
                                </a:cubicBezTo>
                                <a:cubicBezTo>
                                  <a:pt x="107" y="150"/>
                                  <a:pt x="105" y="151"/>
                                  <a:pt x="103" y="153"/>
                                </a:cubicBezTo>
                                <a:cubicBezTo>
                                  <a:pt x="103" y="152"/>
                                  <a:pt x="104" y="151"/>
                                  <a:pt x="105" y="151"/>
                                </a:cubicBezTo>
                                <a:close/>
                                <a:moveTo>
                                  <a:pt x="117" y="152"/>
                                </a:moveTo>
                                <a:cubicBezTo>
                                  <a:pt x="118" y="151"/>
                                  <a:pt x="119" y="151"/>
                                  <a:pt x="120" y="150"/>
                                </a:cubicBezTo>
                                <a:cubicBezTo>
                                  <a:pt x="119" y="151"/>
                                  <a:pt x="118" y="153"/>
                                  <a:pt x="117" y="154"/>
                                </a:cubicBezTo>
                                <a:cubicBezTo>
                                  <a:pt x="117" y="154"/>
                                  <a:pt x="117" y="154"/>
                                  <a:pt x="117" y="155"/>
                                </a:cubicBezTo>
                                <a:cubicBezTo>
                                  <a:pt x="113" y="157"/>
                                  <a:pt x="110" y="159"/>
                                  <a:pt x="106" y="161"/>
                                </a:cubicBezTo>
                                <a:cubicBezTo>
                                  <a:pt x="110" y="158"/>
                                  <a:pt x="114" y="155"/>
                                  <a:pt x="117" y="152"/>
                                </a:cubicBezTo>
                                <a:close/>
                                <a:moveTo>
                                  <a:pt x="113" y="161"/>
                                </a:moveTo>
                                <a:cubicBezTo>
                                  <a:pt x="115" y="159"/>
                                  <a:pt x="118" y="158"/>
                                  <a:pt x="120" y="156"/>
                                </a:cubicBezTo>
                                <a:cubicBezTo>
                                  <a:pt x="120" y="157"/>
                                  <a:pt x="119" y="158"/>
                                  <a:pt x="118" y="159"/>
                                </a:cubicBezTo>
                                <a:cubicBezTo>
                                  <a:pt x="118" y="159"/>
                                  <a:pt x="117" y="159"/>
                                  <a:pt x="117" y="160"/>
                                </a:cubicBezTo>
                                <a:cubicBezTo>
                                  <a:pt x="115" y="160"/>
                                  <a:pt x="113" y="161"/>
                                  <a:pt x="111" y="162"/>
                                </a:cubicBezTo>
                                <a:cubicBezTo>
                                  <a:pt x="112" y="162"/>
                                  <a:pt x="112" y="161"/>
                                  <a:pt x="113" y="161"/>
                                </a:cubicBezTo>
                                <a:close/>
                                <a:moveTo>
                                  <a:pt x="122" y="160"/>
                                </a:moveTo>
                                <a:cubicBezTo>
                                  <a:pt x="124" y="159"/>
                                  <a:pt x="126" y="158"/>
                                  <a:pt x="127" y="157"/>
                                </a:cubicBezTo>
                                <a:cubicBezTo>
                                  <a:pt x="127" y="158"/>
                                  <a:pt x="126" y="158"/>
                                  <a:pt x="125" y="159"/>
                                </a:cubicBezTo>
                                <a:cubicBezTo>
                                  <a:pt x="124" y="160"/>
                                  <a:pt x="122" y="160"/>
                                  <a:pt x="120" y="161"/>
                                </a:cubicBezTo>
                                <a:cubicBezTo>
                                  <a:pt x="120" y="161"/>
                                  <a:pt x="119" y="162"/>
                                  <a:pt x="119" y="162"/>
                                </a:cubicBezTo>
                                <a:cubicBezTo>
                                  <a:pt x="120" y="161"/>
                                  <a:pt x="121" y="160"/>
                                  <a:pt x="122" y="160"/>
                                </a:cubicBezTo>
                                <a:close/>
                                <a:moveTo>
                                  <a:pt x="128" y="160"/>
                                </a:moveTo>
                                <a:cubicBezTo>
                                  <a:pt x="127" y="160"/>
                                  <a:pt x="127" y="161"/>
                                  <a:pt x="126" y="161"/>
                                </a:cubicBezTo>
                                <a:cubicBezTo>
                                  <a:pt x="126" y="161"/>
                                  <a:pt x="126" y="161"/>
                                  <a:pt x="126" y="161"/>
                                </a:cubicBezTo>
                                <a:cubicBezTo>
                                  <a:pt x="127" y="160"/>
                                  <a:pt x="127" y="160"/>
                                  <a:pt x="128" y="160"/>
                                </a:cubicBezTo>
                                <a:close/>
                                <a:moveTo>
                                  <a:pt x="122" y="164"/>
                                </a:moveTo>
                                <a:cubicBezTo>
                                  <a:pt x="121" y="165"/>
                                  <a:pt x="120" y="166"/>
                                  <a:pt x="119" y="167"/>
                                </a:cubicBezTo>
                                <a:cubicBezTo>
                                  <a:pt x="118" y="167"/>
                                  <a:pt x="118" y="167"/>
                                  <a:pt x="118" y="168"/>
                                </a:cubicBezTo>
                                <a:cubicBezTo>
                                  <a:pt x="119" y="166"/>
                                  <a:pt x="120" y="165"/>
                                  <a:pt x="122" y="164"/>
                                </a:cubicBezTo>
                                <a:close/>
                                <a:moveTo>
                                  <a:pt x="129" y="164"/>
                                </a:moveTo>
                                <a:cubicBezTo>
                                  <a:pt x="129" y="164"/>
                                  <a:pt x="129" y="164"/>
                                  <a:pt x="130" y="165"/>
                                </a:cubicBezTo>
                                <a:cubicBezTo>
                                  <a:pt x="125" y="168"/>
                                  <a:pt x="121" y="172"/>
                                  <a:pt x="117" y="176"/>
                                </a:cubicBezTo>
                                <a:cubicBezTo>
                                  <a:pt x="115" y="177"/>
                                  <a:pt x="113" y="178"/>
                                  <a:pt x="111" y="179"/>
                                </a:cubicBezTo>
                                <a:cubicBezTo>
                                  <a:pt x="117" y="174"/>
                                  <a:pt x="123" y="169"/>
                                  <a:pt x="129" y="164"/>
                                </a:cubicBezTo>
                                <a:close/>
                                <a:moveTo>
                                  <a:pt x="108" y="177"/>
                                </a:moveTo>
                                <a:cubicBezTo>
                                  <a:pt x="108" y="176"/>
                                  <a:pt x="109" y="175"/>
                                  <a:pt x="110" y="174"/>
                                </a:cubicBezTo>
                                <a:cubicBezTo>
                                  <a:pt x="111" y="174"/>
                                  <a:pt x="111" y="174"/>
                                  <a:pt x="111" y="173"/>
                                </a:cubicBezTo>
                                <a:cubicBezTo>
                                  <a:pt x="110" y="175"/>
                                  <a:pt x="109" y="176"/>
                                  <a:pt x="108" y="177"/>
                                </a:cubicBezTo>
                                <a:close/>
                                <a:moveTo>
                                  <a:pt x="108" y="193"/>
                                </a:moveTo>
                                <a:cubicBezTo>
                                  <a:pt x="110" y="191"/>
                                  <a:pt x="113" y="189"/>
                                  <a:pt x="115" y="187"/>
                                </a:cubicBezTo>
                                <a:cubicBezTo>
                                  <a:pt x="120" y="182"/>
                                  <a:pt x="125" y="178"/>
                                  <a:pt x="131" y="173"/>
                                </a:cubicBezTo>
                                <a:cubicBezTo>
                                  <a:pt x="130" y="174"/>
                                  <a:pt x="130" y="174"/>
                                  <a:pt x="130" y="175"/>
                                </a:cubicBezTo>
                                <a:cubicBezTo>
                                  <a:pt x="130" y="175"/>
                                  <a:pt x="130" y="175"/>
                                  <a:pt x="130" y="176"/>
                                </a:cubicBezTo>
                                <a:cubicBezTo>
                                  <a:pt x="126" y="179"/>
                                  <a:pt x="123" y="182"/>
                                  <a:pt x="120" y="186"/>
                                </a:cubicBezTo>
                                <a:cubicBezTo>
                                  <a:pt x="116" y="188"/>
                                  <a:pt x="112" y="191"/>
                                  <a:pt x="108" y="193"/>
                                </a:cubicBezTo>
                                <a:close/>
                                <a:moveTo>
                                  <a:pt x="110" y="195"/>
                                </a:moveTo>
                                <a:cubicBezTo>
                                  <a:pt x="109" y="196"/>
                                  <a:pt x="108" y="196"/>
                                  <a:pt x="108" y="197"/>
                                </a:cubicBezTo>
                                <a:cubicBezTo>
                                  <a:pt x="108" y="196"/>
                                  <a:pt x="108" y="196"/>
                                  <a:pt x="107" y="196"/>
                                </a:cubicBezTo>
                                <a:cubicBezTo>
                                  <a:pt x="108" y="196"/>
                                  <a:pt x="108" y="196"/>
                                  <a:pt x="108" y="196"/>
                                </a:cubicBezTo>
                                <a:cubicBezTo>
                                  <a:pt x="109" y="195"/>
                                  <a:pt x="109" y="195"/>
                                  <a:pt x="110" y="195"/>
                                </a:cubicBezTo>
                                <a:close/>
                                <a:moveTo>
                                  <a:pt x="125" y="183"/>
                                </a:moveTo>
                                <a:cubicBezTo>
                                  <a:pt x="128" y="180"/>
                                  <a:pt x="130" y="177"/>
                                  <a:pt x="133" y="174"/>
                                </a:cubicBezTo>
                                <a:cubicBezTo>
                                  <a:pt x="136" y="172"/>
                                  <a:pt x="139" y="169"/>
                                  <a:pt x="142" y="167"/>
                                </a:cubicBezTo>
                                <a:cubicBezTo>
                                  <a:pt x="143" y="166"/>
                                  <a:pt x="145" y="165"/>
                                  <a:pt x="146" y="165"/>
                                </a:cubicBezTo>
                                <a:cubicBezTo>
                                  <a:pt x="144" y="168"/>
                                  <a:pt x="141" y="171"/>
                                  <a:pt x="139" y="174"/>
                                </a:cubicBezTo>
                                <a:cubicBezTo>
                                  <a:pt x="139" y="174"/>
                                  <a:pt x="139" y="174"/>
                                  <a:pt x="139" y="174"/>
                                </a:cubicBezTo>
                                <a:cubicBezTo>
                                  <a:pt x="138" y="175"/>
                                  <a:pt x="137" y="176"/>
                                  <a:pt x="136" y="177"/>
                                </a:cubicBezTo>
                                <a:cubicBezTo>
                                  <a:pt x="134" y="178"/>
                                  <a:pt x="133" y="178"/>
                                  <a:pt x="131" y="179"/>
                                </a:cubicBezTo>
                                <a:cubicBezTo>
                                  <a:pt x="129" y="180"/>
                                  <a:pt x="127" y="182"/>
                                  <a:pt x="125" y="183"/>
                                </a:cubicBezTo>
                                <a:close/>
                                <a:moveTo>
                                  <a:pt x="130" y="182"/>
                                </a:moveTo>
                                <a:cubicBezTo>
                                  <a:pt x="130" y="182"/>
                                  <a:pt x="129" y="182"/>
                                  <a:pt x="129" y="182"/>
                                </a:cubicBezTo>
                                <a:cubicBezTo>
                                  <a:pt x="127" y="184"/>
                                  <a:pt x="124" y="185"/>
                                  <a:pt x="121" y="187"/>
                                </a:cubicBezTo>
                                <a:cubicBezTo>
                                  <a:pt x="124" y="185"/>
                                  <a:pt x="127" y="184"/>
                                  <a:pt x="130" y="182"/>
                                </a:cubicBezTo>
                                <a:close/>
                                <a:moveTo>
                                  <a:pt x="137" y="194"/>
                                </a:moveTo>
                                <a:cubicBezTo>
                                  <a:pt x="140" y="192"/>
                                  <a:pt x="143" y="191"/>
                                  <a:pt x="146" y="189"/>
                                </a:cubicBezTo>
                                <a:cubicBezTo>
                                  <a:pt x="143" y="192"/>
                                  <a:pt x="140" y="195"/>
                                  <a:pt x="137" y="197"/>
                                </a:cubicBezTo>
                                <a:cubicBezTo>
                                  <a:pt x="135" y="199"/>
                                  <a:pt x="133" y="200"/>
                                  <a:pt x="130" y="202"/>
                                </a:cubicBezTo>
                                <a:cubicBezTo>
                                  <a:pt x="132" y="199"/>
                                  <a:pt x="134" y="196"/>
                                  <a:pt x="137" y="194"/>
                                </a:cubicBezTo>
                                <a:close/>
                                <a:moveTo>
                                  <a:pt x="127" y="197"/>
                                </a:moveTo>
                                <a:cubicBezTo>
                                  <a:pt x="133" y="192"/>
                                  <a:pt x="138" y="187"/>
                                  <a:pt x="144" y="182"/>
                                </a:cubicBezTo>
                                <a:cubicBezTo>
                                  <a:pt x="143" y="184"/>
                                  <a:pt x="141" y="185"/>
                                  <a:pt x="140" y="187"/>
                                </a:cubicBezTo>
                                <a:cubicBezTo>
                                  <a:pt x="138" y="189"/>
                                  <a:pt x="136" y="191"/>
                                  <a:pt x="134" y="193"/>
                                </a:cubicBezTo>
                                <a:cubicBezTo>
                                  <a:pt x="133" y="193"/>
                                  <a:pt x="132" y="194"/>
                                  <a:pt x="131" y="194"/>
                                </a:cubicBezTo>
                                <a:cubicBezTo>
                                  <a:pt x="130" y="195"/>
                                  <a:pt x="128" y="196"/>
                                  <a:pt x="127" y="197"/>
                                </a:cubicBezTo>
                                <a:close/>
                                <a:moveTo>
                                  <a:pt x="144" y="188"/>
                                </a:moveTo>
                                <a:cubicBezTo>
                                  <a:pt x="147" y="184"/>
                                  <a:pt x="151" y="181"/>
                                  <a:pt x="155" y="178"/>
                                </a:cubicBezTo>
                                <a:cubicBezTo>
                                  <a:pt x="154" y="179"/>
                                  <a:pt x="154" y="180"/>
                                  <a:pt x="153" y="181"/>
                                </a:cubicBezTo>
                                <a:cubicBezTo>
                                  <a:pt x="152" y="182"/>
                                  <a:pt x="151" y="183"/>
                                  <a:pt x="151" y="184"/>
                                </a:cubicBezTo>
                                <a:cubicBezTo>
                                  <a:pt x="148" y="185"/>
                                  <a:pt x="146" y="186"/>
                                  <a:pt x="144" y="188"/>
                                </a:cubicBezTo>
                                <a:close/>
                                <a:moveTo>
                                  <a:pt x="147" y="183"/>
                                </a:moveTo>
                                <a:cubicBezTo>
                                  <a:pt x="149" y="181"/>
                                  <a:pt x="151" y="178"/>
                                  <a:pt x="154" y="176"/>
                                </a:cubicBezTo>
                                <a:cubicBezTo>
                                  <a:pt x="155" y="175"/>
                                  <a:pt x="155" y="175"/>
                                  <a:pt x="156" y="174"/>
                                </a:cubicBezTo>
                                <a:cubicBezTo>
                                  <a:pt x="153" y="177"/>
                                  <a:pt x="150" y="180"/>
                                  <a:pt x="147" y="183"/>
                                </a:cubicBezTo>
                                <a:close/>
                                <a:moveTo>
                                  <a:pt x="151" y="169"/>
                                </a:moveTo>
                                <a:cubicBezTo>
                                  <a:pt x="151" y="169"/>
                                  <a:pt x="150" y="169"/>
                                  <a:pt x="150" y="170"/>
                                </a:cubicBezTo>
                                <a:cubicBezTo>
                                  <a:pt x="148" y="171"/>
                                  <a:pt x="146" y="171"/>
                                  <a:pt x="145" y="172"/>
                                </a:cubicBezTo>
                                <a:cubicBezTo>
                                  <a:pt x="145" y="171"/>
                                  <a:pt x="146" y="171"/>
                                  <a:pt x="147" y="170"/>
                                </a:cubicBezTo>
                                <a:cubicBezTo>
                                  <a:pt x="147" y="170"/>
                                  <a:pt x="148" y="169"/>
                                  <a:pt x="148" y="169"/>
                                </a:cubicBezTo>
                                <a:cubicBezTo>
                                  <a:pt x="149" y="169"/>
                                  <a:pt x="149" y="169"/>
                                  <a:pt x="149" y="169"/>
                                </a:cubicBezTo>
                                <a:cubicBezTo>
                                  <a:pt x="152" y="167"/>
                                  <a:pt x="154" y="165"/>
                                  <a:pt x="157" y="163"/>
                                </a:cubicBezTo>
                                <a:cubicBezTo>
                                  <a:pt x="155" y="165"/>
                                  <a:pt x="153" y="167"/>
                                  <a:pt x="151" y="169"/>
                                </a:cubicBezTo>
                                <a:close/>
                                <a:moveTo>
                                  <a:pt x="159" y="173"/>
                                </a:moveTo>
                                <a:cubicBezTo>
                                  <a:pt x="160" y="173"/>
                                  <a:pt x="160" y="172"/>
                                  <a:pt x="160" y="172"/>
                                </a:cubicBezTo>
                                <a:cubicBezTo>
                                  <a:pt x="160" y="173"/>
                                  <a:pt x="159" y="174"/>
                                  <a:pt x="159" y="176"/>
                                </a:cubicBezTo>
                                <a:cubicBezTo>
                                  <a:pt x="158" y="176"/>
                                  <a:pt x="157" y="177"/>
                                  <a:pt x="157" y="177"/>
                                </a:cubicBezTo>
                                <a:cubicBezTo>
                                  <a:pt x="158" y="176"/>
                                  <a:pt x="158" y="175"/>
                                  <a:pt x="159" y="173"/>
                                </a:cubicBezTo>
                                <a:close/>
                                <a:moveTo>
                                  <a:pt x="160" y="177"/>
                                </a:moveTo>
                                <a:cubicBezTo>
                                  <a:pt x="166" y="171"/>
                                  <a:pt x="172" y="165"/>
                                  <a:pt x="179" y="160"/>
                                </a:cubicBezTo>
                                <a:cubicBezTo>
                                  <a:pt x="178" y="161"/>
                                  <a:pt x="177" y="161"/>
                                  <a:pt x="177" y="162"/>
                                </a:cubicBezTo>
                                <a:cubicBezTo>
                                  <a:pt x="172" y="167"/>
                                  <a:pt x="168" y="171"/>
                                  <a:pt x="163" y="175"/>
                                </a:cubicBezTo>
                                <a:cubicBezTo>
                                  <a:pt x="162" y="176"/>
                                  <a:pt x="161" y="176"/>
                                  <a:pt x="160" y="177"/>
                                </a:cubicBezTo>
                                <a:cubicBezTo>
                                  <a:pt x="160" y="177"/>
                                  <a:pt x="160" y="177"/>
                                  <a:pt x="160" y="177"/>
                                </a:cubicBezTo>
                                <a:close/>
                                <a:moveTo>
                                  <a:pt x="162" y="172"/>
                                </a:moveTo>
                                <a:cubicBezTo>
                                  <a:pt x="163" y="170"/>
                                  <a:pt x="165" y="167"/>
                                  <a:pt x="166" y="165"/>
                                </a:cubicBezTo>
                                <a:cubicBezTo>
                                  <a:pt x="167" y="164"/>
                                  <a:pt x="168" y="163"/>
                                  <a:pt x="169" y="162"/>
                                </a:cubicBezTo>
                                <a:cubicBezTo>
                                  <a:pt x="173" y="160"/>
                                  <a:pt x="177" y="158"/>
                                  <a:pt x="180" y="156"/>
                                </a:cubicBezTo>
                                <a:cubicBezTo>
                                  <a:pt x="174" y="161"/>
                                  <a:pt x="168" y="166"/>
                                  <a:pt x="162" y="172"/>
                                </a:cubicBezTo>
                                <a:close/>
                                <a:moveTo>
                                  <a:pt x="183" y="158"/>
                                </a:moveTo>
                                <a:cubicBezTo>
                                  <a:pt x="183" y="158"/>
                                  <a:pt x="184" y="157"/>
                                  <a:pt x="184" y="157"/>
                                </a:cubicBezTo>
                                <a:cubicBezTo>
                                  <a:pt x="183" y="159"/>
                                  <a:pt x="181" y="160"/>
                                  <a:pt x="180" y="162"/>
                                </a:cubicBezTo>
                                <a:cubicBezTo>
                                  <a:pt x="180" y="162"/>
                                  <a:pt x="180" y="162"/>
                                  <a:pt x="179" y="163"/>
                                </a:cubicBezTo>
                                <a:cubicBezTo>
                                  <a:pt x="181" y="161"/>
                                  <a:pt x="182" y="159"/>
                                  <a:pt x="183" y="158"/>
                                </a:cubicBezTo>
                                <a:close/>
                                <a:moveTo>
                                  <a:pt x="182" y="154"/>
                                </a:moveTo>
                                <a:cubicBezTo>
                                  <a:pt x="182" y="154"/>
                                  <a:pt x="182" y="154"/>
                                  <a:pt x="182" y="154"/>
                                </a:cubicBezTo>
                                <a:cubicBezTo>
                                  <a:pt x="182" y="154"/>
                                  <a:pt x="182" y="153"/>
                                  <a:pt x="181" y="153"/>
                                </a:cubicBezTo>
                                <a:cubicBezTo>
                                  <a:pt x="179" y="154"/>
                                  <a:pt x="177" y="155"/>
                                  <a:pt x="174" y="157"/>
                                </a:cubicBezTo>
                                <a:cubicBezTo>
                                  <a:pt x="178" y="154"/>
                                  <a:pt x="181" y="150"/>
                                  <a:pt x="184" y="147"/>
                                </a:cubicBezTo>
                                <a:cubicBezTo>
                                  <a:pt x="186" y="146"/>
                                  <a:pt x="187" y="145"/>
                                  <a:pt x="189" y="144"/>
                                </a:cubicBezTo>
                                <a:cubicBezTo>
                                  <a:pt x="189" y="144"/>
                                  <a:pt x="189" y="144"/>
                                  <a:pt x="189" y="144"/>
                                </a:cubicBezTo>
                                <a:cubicBezTo>
                                  <a:pt x="189" y="145"/>
                                  <a:pt x="189" y="145"/>
                                  <a:pt x="189" y="146"/>
                                </a:cubicBezTo>
                                <a:cubicBezTo>
                                  <a:pt x="187" y="149"/>
                                  <a:pt x="185" y="152"/>
                                  <a:pt x="182" y="154"/>
                                </a:cubicBezTo>
                                <a:close/>
                                <a:moveTo>
                                  <a:pt x="189" y="133"/>
                                </a:moveTo>
                                <a:cubicBezTo>
                                  <a:pt x="188" y="133"/>
                                  <a:pt x="188" y="132"/>
                                  <a:pt x="188" y="132"/>
                                </a:cubicBezTo>
                                <a:cubicBezTo>
                                  <a:pt x="189" y="131"/>
                                  <a:pt x="191" y="130"/>
                                  <a:pt x="192" y="129"/>
                                </a:cubicBezTo>
                                <a:cubicBezTo>
                                  <a:pt x="191" y="130"/>
                                  <a:pt x="190" y="132"/>
                                  <a:pt x="189" y="133"/>
                                </a:cubicBezTo>
                                <a:close/>
                                <a:moveTo>
                                  <a:pt x="193" y="152"/>
                                </a:moveTo>
                                <a:cubicBezTo>
                                  <a:pt x="193" y="152"/>
                                  <a:pt x="193" y="152"/>
                                  <a:pt x="194" y="151"/>
                                </a:cubicBezTo>
                                <a:cubicBezTo>
                                  <a:pt x="196" y="149"/>
                                  <a:pt x="197" y="147"/>
                                  <a:pt x="199" y="145"/>
                                </a:cubicBezTo>
                                <a:cubicBezTo>
                                  <a:pt x="199" y="145"/>
                                  <a:pt x="199" y="145"/>
                                  <a:pt x="199" y="145"/>
                                </a:cubicBezTo>
                                <a:cubicBezTo>
                                  <a:pt x="197" y="148"/>
                                  <a:pt x="195" y="150"/>
                                  <a:pt x="193" y="152"/>
                                </a:cubicBezTo>
                                <a:close/>
                                <a:moveTo>
                                  <a:pt x="197" y="143"/>
                                </a:moveTo>
                                <a:cubicBezTo>
                                  <a:pt x="200" y="139"/>
                                  <a:pt x="203" y="134"/>
                                  <a:pt x="206" y="130"/>
                                </a:cubicBezTo>
                                <a:cubicBezTo>
                                  <a:pt x="205" y="132"/>
                                  <a:pt x="203" y="135"/>
                                  <a:pt x="201" y="138"/>
                                </a:cubicBezTo>
                                <a:cubicBezTo>
                                  <a:pt x="201" y="138"/>
                                  <a:pt x="200" y="139"/>
                                  <a:pt x="200" y="139"/>
                                </a:cubicBezTo>
                                <a:cubicBezTo>
                                  <a:pt x="199" y="141"/>
                                  <a:pt x="198" y="142"/>
                                  <a:pt x="197" y="143"/>
                                </a:cubicBezTo>
                                <a:close/>
                                <a:moveTo>
                                  <a:pt x="200" y="142"/>
                                </a:moveTo>
                                <a:cubicBezTo>
                                  <a:pt x="201" y="140"/>
                                  <a:pt x="203" y="138"/>
                                  <a:pt x="204" y="136"/>
                                </a:cubicBezTo>
                                <a:cubicBezTo>
                                  <a:pt x="207" y="132"/>
                                  <a:pt x="211" y="128"/>
                                  <a:pt x="214" y="124"/>
                                </a:cubicBezTo>
                                <a:cubicBezTo>
                                  <a:pt x="214" y="124"/>
                                  <a:pt x="214" y="124"/>
                                  <a:pt x="214" y="124"/>
                                </a:cubicBezTo>
                                <a:cubicBezTo>
                                  <a:pt x="214" y="124"/>
                                  <a:pt x="214" y="123"/>
                                  <a:pt x="215" y="123"/>
                                </a:cubicBezTo>
                                <a:cubicBezTo>
                                  <a:pt x="215" y="122"/>
                                  <a:pt x="216" y="122"/>
                                  <a:pt x="217" y="121"/>
                                </a:cubicBezTo>
                                <a:cubicBezTo>
                                  <a:pt x="217" y="121"/>
                                  <a:pt x="217" y="121"/>
                                  <a:pt x="217" y="121"/>
                                </a:cubicBezTo>
                                <a:cubicBezTo>
                                  <a:pt x="217" y="121"/>
                                  <a:pt x="217" y="121"/>
                                  <a:pt x="217" y="122"/>
                                </a:cubicBezTo>
                                <a:cubicBezTo>
                                  <a:pt x="217" y="122"/>
                                  <a:pt x="217" y="122"/>
                                  <a:pt x="217" y="122"/>
                                </a:cubicBezTo>
                                <a:cubicBezTo>
                                  <a:pt x="212" y="129"/>
                                  <a:pt x="206" y="136"/>
                                  <a:pt x="200" y="143"/>
                                </a:cubicBezTo>
                                <a:cubicBezTo>
                                  <a:pt x="200" y="143"/>
                                  <a:pt x="200" y="142"/>
                                  <a:pt x="200" y="142"/>
                                </a:cubicBezTo>
                                <a:close/>
                                <a:moveTo>
                                  <a:pt x="215" y="120"/>
                                </a:moveTo>
                                <a:cubicBezTo>
                                  <a:pt x="213" y="122"/>
                                  <a:pt x="212" y="124"/>
                                  <a:pt x="210" y="126"/>
                                </a:cubicBezTo>
                                <a:cubicBezTo>
                                  <a:pt x="211" y="125"/>
                                  <a:pt x="211" y="124"/>
                                  <a:pt x="211" y="124"/>
                                </a:cubicBezTo>
                                <a:cubicBezTo>
                                  <a:pt x="213" y="122"/>
                                  <a:pt x="214" y="121"/>
                                  <a:pt x="215" y="120"/>
                                </a:cubicBezTo>
                                <a:cubicBezTo>
                                  <a:pt x="215" y="120"/>
                                  <a:pt x="215" y="120"/>
                                  <a:pt x="215" y="120"/>
                                </a:cubicBezTo>
                                <a:close/>
                                <a:moveTo>
                                  <a:pt x="214" y="115"/>
                                </a:moveTo>
                                <a:cubicBezTo>
                                  <a:pt x="214" y="116"/>
                                  <a:pt x="214" y="116"/>
                                  <a:pt x="213" y="116"/>
                                </a:cubicBezTo>
                                <a:cubicBezTo>
                                  <a:pt x="213" y="116"/>
                                  <a:pt x="213" y="116"/>
                                  <a:pt x="213" y="116"/>
                                </a:cubicBezTo>
                                <a:cubicBezTo>
                                  <a:pt x="214" y="115"/>
                                  <a:pt x="214" y="114"/>
                                  <a:pt x="215" y="113"/>
                                </a:cubicBezTo>
                                <a:cubicBezTo>
                                  <a:pt x="215" y="113"/>
                                  <a:pt x="216" y="113"/>
                                  <a:pt x="216" y="112"/>
                                </a:cubicBezTo>
                                <a:cubicBezTo>
                                  <a:pt x="216" y="113"/>
                                  <a:pt x="215" y="114"/>
                                  <a:pt x="214" y="115"/>
                                </a:cubicBezTo>
                                <a:close/>
                                <a:moveTo>
                                  <a:pt x="210" y="109"/>
                                </a:moveTo>
                                <a:cubicBezTo>
                                  <a:pt x="210" y="109"/>
                                  <a:pt x="210" y="108"/>
                                  <a:pt x="210" y="108"/>
                                </a:cubicBezTo>
                                <a:cubicBezTo>
                                  <a:pt x="213" y="107"/>
                                  <a:pt x="216" y="105"/>
                                  <a:pt x="219" y="103"/>
                                </a:cubicBezTo>
                                <a:cubicBezTo>
                                  <a:pt x="219" y="104"/>
                                  <a:pt x="219" y="104"/>
                                  <a:pt x="219" y="104"/>
                                </a:cubicBezTo>
                                <a:cubicBezTo>
                                  <a:pt x="216" y="106"/>
                                  <a:pt x="213" y="107"/>
                                  <a:pt x="210" y="109"/>
                                </a:cubicBezTo>
                                <a:close/>
                                <a:moveTo>
                                  <a:pt x="218" y="101"/>
                                </a:moveTo>
                                <a:cubicBezTo>
                                  <a:pt x="218" y="100"/>
                                  <a:pt x="217" y="100"/>
                                  <a:pt x="217" y="100"/>
                                </a:cubicBezTo>
                                <a:cubicBezTo>
                                  <a:pt x="211" y="103"/>
                                  <a:pt x="205" y="106"/>
                                  <a:pt x="199" y="110"/>
                                </a:cubicBezTo>
                                <a:cubicBezTo>
                                  <a:pt x="200" y="108"/>
                                  <a:pt x="201" y="107"/>
                                  <a:pt x="202" y="105"/>
                                </a:cubicBezTo>
                                <a:cubicBezTo>
                                  <a:pt x="207" y="103"/>
                                  <a:pt x="213" y="100"/>
                                  <a:pt x="217" y="97"/>
                                </a:cubicBezTo>
                                <a:cubicBezTo>
                                  <a:pt x="218" y="98"/>
                                  <a:pt x="218" y="98"/>
                                  <a:pt x="218" y="98"/>
                                </a:cubicBezTo>
                                <a:cubicBezTo>
                                  <a:pt x="218" y="99"/>
                                  <a:pt x="218" y="100"/>
                                  <a:pt x="218" y="100"/>
                                </a:cubicBezTo>
                                <a:cubicBezTo>
                                  <a:pt x="218" y="101"/>
                                  <a:pt x="218" y="101"/>
                                  <a:pt x="218" y="101"/>
                                </a:cubicBezTo>
                                <a:close/>
                                <a:moveTo>
                                  <a:pt x="199" y="95"/>
                                </a:moveTo>
                                <a:cubicBezTo>
                                  <a:pt x="199" y="94"/>
                                  <a:pt x="200" y="94"/>
                                  <a:pt x="200" y="94"/>
                                </a:cubicBezTo>
                                <a:cubicBezTo>
                                  <a:pt x="200" y="93"/>
                                  <a:pt x="201" y="93"/>
                                  <a:pt x="202" y="93"/>
                                </a:cubicBezTo>
                                <a:cubicBezTo>
                                  <a:pt x="201" y="93"/>
                                  <a:pt x="200" y="94"/>
                                  <a:pt x="199" y="95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198" y="89"/>
                                  <a:pt x="195" y="90"/>
                                  <a:pt x="193" y="91"/>
                                </a:cubicBezTo>
                                <a:cubicBezTo>
                                  <a:pt x="194" y="90"/>
                                  <a:pt x="195" y="89"/>
                                  <a:pt x="196" y="88"/>
                                </a:cubicBezTo>
                                <a:cubicBezTo>
                                  <a:pt x="199" y="87"/>
                                  <a:pt x="201" y="86"/>
                                  <a:pt x="203" y="85"/>
                                </a:cubicBezTo>
                                <a:cubicBezTo>
                                  <a:pt x="202" y="86"/>
                                  <a:pt x="201" y="87"/>
                                  <a:pt x="201" y="88"/>
                                </a:cubicBezTo>
                                <a:close/>
                                <a:moveTo>
                                  <a:pt x="199" y="82"/>
                                </a:moveTo>
                                <a:cubicBezTo>
                                  <a:pt x="199" y="82"/>
                                  <a:pt x="199" y="81"/>
                                  <a:pt x="199" y="81"/>
                                </a:cubicBezTo>
                                <a:cubicBezTo>
                                  <a:pt x="200" y="81"/>
                                  <a:pt x="200" y="80"/>
                                  <a:pt x="199" y="80"/>
                                </a:cubicBezTo>
                                <a:cubicBezTo>
                                  <a:pt x="202" y="78"/>
                                  <a:pt x="206" y="77"/>
                                  <a:pt x="209" y="75"/>
                                </a:cubicBezTo>
                                <a:cubicBezTo>
                                  <a:pt x="210" y="75"/>
                                  <a:pt x="209" y="73"/>
                                  <a:pt x="208" y="74"/>
                                </a:cubicBezTo>
                                <a:cubicBezTo>
                                  <a:pt x="206" y="75"/>
                                  <a:pt x="204" y="76"/>
                                  <a:pt x="202" y="76"/>
                                </a:cubicBezTo>
                                <a:cubicBezTo>
                                  <a:pt x="202" y="76"/>
                                  <a:pt x="202" y="76"/>
                                  <a:pt x="202" y="76"/>
                                </a:cubicBezTo>
                                <a:cubicBezTo>
                                  <a:pt x="203" y="75"/>
                                  <a:pt x="204" y="75"/>
                                  <a:pt x="205" y="75"/>
                                </a:cubicBezTo>
                                <a:cubicBezTo>
                                  <a:pt x="207" y="74"/>
                                  <a:pt x="209" y="73"/>
                                  <a:pt x="210" y="72"/>
                                </a:cubicBezTo>
                                <a:cubicBezTo>
                                  <a:pt x="211" y="74"/>
                                  <a:pt x="211" y="76"/>
                                  <a:pt x="212" y="77"/>
                                </a:cubicBezTo>
                                <a:cubicBezTo>
                                  <a:pt x="207" y="79"/>
                                  <a:pt x="203" y="80"/>
                                  <a:pt x="199" y="82"/>
                                </a:cubicBezTo>
                                <a:close/>
                                <a:moveTo>
                                  <a:pt x="201" y="74"/>
                                </a:moveTo>
                                <a:cubicBezTo>
                                  <a:pt x="200" y="75"/>
                                  <a:pt x="199" y="75"/>
                                  <a:pt x="198" y="76"/>
                                </a:cubicBezTo>
                                <a:cubicBezTo>
                                  <a:pt x="200" y="74"/>
                                  <a:pt x="202" y="73"/>
                                  <a:pt x="203" y="72"/>
                                </a:cubicBezTo>
                                <a:cubicBezTo>
                                  <a:pt x="203" y="73"/>
                                  <a:pt x="202" y="73"/>
                                  <a:pt x="201" y="74"/>
                                </a:cubicBezTo>
                                <a:close/>
                                <a:moveTo>
                                  <a:pt x="187" y="77"/>
                                </a:moveTo>
                                <a:cubicBezTo>
                                  <a:pt x="184" y="78"/>
                                  <a:pt x="180" y="80"/>
                                  <a:pt x="176" y="81"/>
                                </a:cubicBezTo>
                                <a:cubicBezTo>
                                  <a:pt x="184" y="76"/>
                                  <a:pt x="192" y="72"/>
                                  <a:pt x="200" y="70"/>
                                </a:cubicBezTo>
                                <a:cubicBezTo>
                                  <a:pt x="196" y="72"/>
                                  <a:pt x="192" y="75"/>
                                  <a:pt x="187" y="77"/>
                                </a:cubicBezTo>
                                <a:close/>
                                <a:moveTo>
                                  <a:pt x="186" y="66"/>
                                </a:moveTo>
                                <a:cubicBezTo>
                                  <a:pt x="181" y="68"/>
                                  <a:pt x="177" y="70"/>
                                  <a:pt x="172" y="72"/>
                                </a:cubicBezTo>
                                <a:cubicBezTo>
                                  <a:pt x="171" y="73"/>
                                  <a:pt x="170" y="73"/>
                                  <a:pt x="169" y="73"/>
                                </a:cubicBezTo>
                                <a:cubicBezTo>
                                  <a:pt x="175" y="70"/>
                                  <a:pt x="181" y="67"/>
                                  <a:pt x="187" y="65"/>
                                </a:cubicBezTo>
                                <a:cubicBezTo>
                                  <a:pt x="186" y="65"/>
                                  <a:pt x="186" y="66"/>
                                  <a:pt x="186" y="66"/>
                                </a:cubicBezTo>
                                <a:close/>
                                <a:moveTo>
                                  <a:pt x="171" y="69"/>
                                </a:moveTo>
                                <a:cubicBezTo>
                                  <a:pt x="169" y="69"/>
                                  <a:pt x="167" y="70"/>
                                  <a:pt x="165" y="71"/>
                                </a:cubicBezTo>
                                <a:cubicBezTo>
                                  <a:pt x="165" y="71"/>
                                  <a:pt x="165" y="71"/>
                                  <a:pt x="165" y="71"/>
                                </a:cubicBezTo>
                                <a:cubicBezTo>
                                  <a:pt x="166" y="70"/>
                                  <a:pt x="167" y="69"/>
                                  <a:pt x="168" y="68"/>
                                </a:cubicBezTo>
                                <a:cubicBezTo>
                                  <a:pt x="171" y="66"/>
                                  <a:pt x="174" y="64"/>
                                  <a:pt x="177" y="63"/>
                                </a:cubicBezTo>
                                <a:cubicBezTo>
                                  <a:pt x="175" y="65"/>
                                  <a:pt x="173" y="67"/>
                                  <a:pt x="171" y="69"/>
                                </a:cubicBezTo>
                                <a:close/>
                                <a:moveTo>
                                  <a:pt x="157" y="63"/>
                                </a:moveTo>
                                <a:cubicBezTo>
                                  <a:pt x="156" y="64"/>
                                  <a:pt x="155" y="64"/>
                                  <a:pt x="153" y="65"/>
                                </a:cubicBezTo>
                                <a:cubicBezTo>
                                  <a:pt x="154" y="64"/>
                                  <a:pt x="156" y="63"/>
                                  <a:pt x="157" y="62"/>
                                </a:cubicBezTo>
                                <a:cubicBezTo>
                                  <a:pt x="158" y="61"/>
                                  <a:pt x="159" y="61"/>
                                  <a:pt x="161" y="60"/>
                                </a:cubicBezTo>
                                <a:cubicBezTo>
                                  <a:pt x="159" y="61"/>
                                  <a:pt x="158" y="62"/>
                                  <a:pt x="157" y="63"/>
                                </a:cubicBezTo>
                                <a:close/>
                                <a:moveTo>
                                  <a:pt x="157" y="71"/>
                                </a:moveTo>
                                <a:cubicBezTo>
                                  <a:pt x="159" y="70"/>
                                  <a:pt x="162" y="69"/>
                                  <a:pt x="164" y="68"/>
                                </a:cubicBezTo>
                                <a:cubicBezTo>
                                  <a:pt x="162" y="69"/>
                                  <a:pt x="159" y="71"/>
                                  <a:pt x="157" y="73"/>
                                </a:cubicBezTo>
                                <a:cubicBezTo>
                                  <a:pt x="156" y="73"/>
                                  <a:pt x="154" y="73"/>
                                  <a:pt x="153" y="73"/>
                                </a:cubicBezTo>
                                <a:cubicBezTo>
                                  <a:pt x="154" y="72"/>
                                  <a:pt x="155" y="72"/>
                                  <a:pt x="157" y="71"/>
                                </a:cubicBezTo>
                                <a:close/>
                                <a:moveTo>
                                  <a:pt x="146" y="72"/>
                                </a:moveTo>
                                <a:cubicBezTo>
                                  <a:pt x="145" y="72"/>
                                  <a:pt x="144" y="73"/>
                                  <a:pt x="144" y="73"/>
                                </a:cubicBezTo>
                                <a:cubicBezTo>
                                  <a:pt x="145" y="72"/>
                                  <a:pt x="145" y="71"/>
                                  <a:pt x="146" y="70"/>
                                </a:cubicBezTo>
                                <a:cubicBezTo>
                                  <a:pt x="147" y="69"/>
                                  <a:pt x="148" y="68"/>
                                  <a:pt x="149" y="67"/>
                                </a:cubicBezTo>
                                <a:cubicBezTo>
                                  <a:pt x="151" y="67"/>
                                  <a:pt x="152" y="67"/>
                                  <a:pt x="153" y="66"/>
                                </a:cubicBezTo>
                                <a:cubicBezTo>
                                  <a:pt x="151" y="68"/>
                                  <a:pt x="149" y="70"/>
                                  <a:pt x="146" y="72"/>
                                </a:cubicBezTo>
                                <a:close/>
                                <a:moveTo>
                                  <a:pt x="145" y="67"/>
                                </a:moveTo>
                                <a:cubicBezTo>
                                  <a:pt x="147" y="65"/>
                                  <a:pt x="150" y="63"/>
                                  <a:pt x="152" y="61"/>
                                </a:cubicBezTo>
                                <a:cubicBezTo>
                                  <a:pt x="151" y="62"/>
                                  <a:pt x="149" y="63"/>
                                  <a:pt x="148" y="65"/>
                                </a:cubicBezTo>
                                <a:cubicBezTo>
                                  <a:pt x="147" y="65"/>
                                  <a:pt x="146" y="66"/>
                                  <a:pt x="145" y="67"/>
                                </a:cubicBezTo>
                                <a:cubicBezTo>
                                  <a:pt x="145" y="67"/>
                                  <a:pt x="145" y="67"/>
                                  <a:pt x="145" y="67"/>
                                </a:cubicBezTo>
                                <a:close/>
                                <a:moveTo>
                                  <a:pt x="138" y="68"/>
                                </a:moveTo>
                                <a:cubicBezTo>
                                  <a:pt x="137" y="68"/>
                                  <a:pt x="137" y="69"/>
                                  <a:pt x="138" y="69"/>
                                </a:cubicBezTo>
                                <a:cubicBezTo>
                                  <a:pt x="136" y="71"/>
                                  <a:pt x="133" y="73"/>
                                  <a:pt x="131" y="75"/>
                                </a:cubicBezTo>
                                <a:cubicBezTo>
                                  <a:pt x="132" y="73"/>
                                  <a:pt x="133" y="71"/>
                                  <a:pt x="134" y="68"/>
                                </a:cubicBezTo>
                                <a:cubicBezTo>
                                  <a:pt x="134" y="68"/>
                                  <a:pt x="134" y="68"/>
                                  <a:pt x="134" y="67"/>
                                </a:cubicBezTo>
                                <a:cubicBezTo>
                                  <a:pt x="138" y="65"/>
                                  <a:pt x="143" y="62"/>
                                  <a:pt x="147" y="60"/>
                                </a:cubicBezTo>
                                <a:cubicBezTo>
                                  <a:pt x="149" y="59"/>
                                  <a:pt x="151" y="58"/>
                                  <a:pt x="154" y="57"/>
                                </a:cubicBezTo>
                                <a:cubicBezTo>
                                  <a:pt x="154" y="57"/>
                                  <a:pt x="154" y="57"/>
                                  <a:pt x="153" y="58"/>
                                </a:cubicBezTo>
                                <a:cubicBezTo>
                                  <a:pt x="148" y="61"/>
                                  <a:pt x="143" y="64"/>
                                  <a:pt x="138" y="68"/>
                                </a:cubicBezTo>
                                <a:close/>
                                <a:moveTo>
                                  <a:pt x="144" y="53"/>
                                </a:moveTo>
                                <a:cubicBezTo>
                                  <a:pt x="140" y="55"/>
                                  <a:pt x="136" y="57"/>
                                  <a:pt x="132" y="60"/>
                                </a:cubicBezTo>
                                <a:cubicBezTo>
                                  <a:pt x="133" y="59"/>
                                  <a:pt x="135" y="57"/>
                                  <a:pt x="136" y="56"/>
                                </a:cubicBezTo>
                                <a:cubicBezTo>
                                  <a:pt x="140" y="54"/>
                                  <a:pt x="143" y="52"/>
                                  <a:pt x="147" y="50"/>
                                </a:cubicBezTo>
                                <a:cubicBezTo>
                                  <a:pt x="147" y="50"/>
                                  <a:pt x="148" y="50"/>
                                  <a:pt x="149" y="50"/>
                                </a:cubicBezTo>
                                <a:cubicBezTo>
                                  <a:pt x="147" y="51"/>
                                  <a:pt x="146" y="52"/>
                                  <a:pt x="144" y="53"/>
                                </a:cubicBezTo>
                                <a:close/>
                                <a:moveTo>
                                  <a:pt x="132" y="55"/>
                                </a:moveTo>
                                <a:cubicBezTo>
                                  <a:pt x="133" y="55"/>
                                  <a:pt x="135" y="54"/>
                                  <a:pt x="136" y="54"/>
                                </a:cubicBezTo>
                                <a:cubicBezTo>
                                  <a:pt x="135" y="55"/>
                                  <a:pt x="134" y="55"/>
                                  <a:pt x="134" y="56"/>
                                </a:cubicBezTo>
                                <a:cubicBezTo>
                                  <a:pt x="133" y="56"/>
                                  <a:pt x="132" y="57"/>
                                  <a:pt x="132" y="57"/>
                                </a:cubicBezTo>
                                <a:cubicBezTo>
                                  <a:pt x="132" y="57"/>
                                  <a:pt x="132" y="57"/>
                                  <a:pt x="132" y="56"/>
                                </a:cubicBezTo>
                                <a:cubicBezTo>
                                  <a:pt x="133" y="56"/>
                                  <a:pt x="132" y="56"/>
                                  <a:pt x="132" y="55"/>
                                </a:cubicBezTo>
                                <a:close/>
                                <a:moveTo>
                                  <a:pt x="142" y="49"/>
                                </a:moveTo>
                                <a:cubicBezTo>
                                  <a:pt x="140" y="50"/>
                                  <a:pt x="137" y="51"/>
                                  <a:pt x="135" y="52"/>
                                </a:cubicBezTo>
                                <a:cubicBezTo>
                                  <a:pt x="138" y="49"/>
                                  <a:pt x="141" y="47"/>
                                  <a:pt x="145" y="45"/>
                                </a:cubicBezTo>
                                <a:cubicBezTo>
                                  <a:pt x="147" y="44"/>
                                  <a:pt x="149" y="44"/>
                                  <a:pt x="151" y="43"/>
                                </a:cubicBezTo>
                                <a:cubicBezTo>
                                  <a:pt x="148" y="45"/>
                                  <a:pt x="146" y="47"/>
                                  <a:pt x="143" y="49"/>
                                </a:cubicBezTo>
                                <a:cubicBezTo>
                                  <a:pt x="143" y="49"/>
                                  <a:pt x="142" y="49"/>
                                  <a:pt x="142" y="49"/>
                                </a:cubicBezTo>
                                <a:close/>
                                <a:moveTo>
                                  <a:pt x="131" y="53"/>
                                </a:moveTo>
                                <a:cubicBezTo>
                                  <a:pt x="131" y="53"/>
                                  <a:pt x="131" y="53"/>
                                  <a:pt x="131" y="53"/>
                                </a:cubicBezTo>
                                <a:cubicBezTo>
                                  <a:pt x="131" y="53"/>
                                  <a:pt x="130" y="53"/>
                                  <a:pt x="130" y="53"/>
                                </a:cubicBezTo>
                                <a:cubicBezTo>
                                  <a:pt x="130" y="53"/>
                                  <a:pt x="130" y="53"/>
                                  <a:pt x="130" y="53"/>
                                </a:cubicBezTo>
                                <a:cubicBezTo>
                                  <a:pt x="134" y="51"/>
                                  <a:pt x="137" y="48"/>
                                  <a:pt x="141" y="46"/>
                                </a:cubicBezTo>
                                <a:cubicBezTo>
                                  <a:pt x="138" y="48"/>
                                  <a:pt x="134" y="50"/>
                                  <a:pt x="131" y="53"/>
                                </a:cubicBezTo>
                                <a:close/>
                                <a:moveTo>
                                  <a:pt x="127" y="54"/>
                                </a:moveTo>
                                <a:cubicBezTo>
                                  <a:pt x="127" y="54"/>
                                  <a:pt x="127" y="53"/>
                                  <a:pt x="127" y="53"/>
                                </a:cubicBezTo>
                                <a:cubicBezTo>
                                  <a:pt x="128" y="52"/>
                                  <a:pt x="129" y="52"/>
                                  <a:pt x="130" y="51"/>
                                </a:cubicBezTo>
                                <a:cubicBezTo>
                                  <a:pt x="132" y="49"/>
                                  <a:pt x="135" y="48"/>
                                  <a:pt x="137" y="46"/>
                                </a:cubicBezTo>
                                <a:cubicBezTo>
                                  <a:pt x="137" y="46"/>
                                  <a:pt x="137" y="46"/>
                                  <a:pt x="137" y="46"/>
                                </a:cubicBezTo>
                                <a:cubicBezTo>
                                  <a:pt x="134" y="49"/>
                                  <a:pt x="130" y="51"/>
                                  <a:pt x="127" y="54"/>
                                </a:cubicBezTo>
                                <a:close/>
                                <a:moveTo>
                                  <a:pt x="127" y="66"/>
                                </a:moveTo>
                                <a:cubicBezTo>
                                  <a:pt x="126" y="68"/>
                                  <a:pt x="125" y="69"/>
                                  <a:pt x="124" y="71"/>
                                </a:cubicBezTo>
                                <a:cubicBezTo>
                                  <a:pt x="123" y="71"/>
                                  <a:pt x="123" y="72"/>
                                  <a:pt x="122" y="72"/>
                                </a:cubicBezTo>
                                <a:cubicBezTo>
                                  <a:pt x="123" y="71"/>
                                  <a:pt x="124" y="69"/>
                                  <a:pt x="124" y="68"/>
                                </a:cubicBezTo>
                                <a:cubicBezTo>
                                  <a:pt x="125" y="67"/>
                                  <a:pt x="126" y="67"/>
                                  <a:pt x="127" y="66"/>
                                </a:cubicBezTo>
                                <a:close/>
                                <a:moveTo>
                                  <a:pt x="121" y="67"/>
                                </a:moveTo>
                                <a:cubicBezTo>
                                  <a:pt x="122" y="66"/>
                                  <a:pt x="122" y="66"/>
                                  <a:pt x="123" y="66"/>
                                </a:cubicBezTo>
                                <a:cubicBezTo>
                                  <a:pt x="122" y="67"/>
                                  <a:pt x="122" y="67"/>
                                  <a:pt x="121" y="68"/>
                                </a:cubicBezTo>
                                <a:cubicBezTo>
                                  <a:pt x="121" y="68"/>
                                  <a:pt x="121" y="68"/>
                                  <a:pt x="121" y="68"/>
                                </a:cubicBezTo>
                                <a:cubicBezTo>
                                  <a:pt x="121" y="68"/>
                                  <a:pt x="121" y="67"/>
                                  <a:pt x="121" y="67"/>
                                </a:cubicBezTo>
                                <a:close/>
                                <a:moveTo>
                                  <a:pt x="122" y="76"/>
                                </a:moveTo>
                                <a:cubicBezTo>
                                  <a:pt x="123" y="74"/>
                                  <a:pt x="125" y="73"/>
                                  <a:pt x="126" y="72"/>
                                </a:cubicBezTo>
                                <a:cubicBezTo>
                                  <a:pt x="128" y="71"/>
                                  <a:pt x="129" y="71"/>
                                  <a:pt x="130" y="70"/>
                                </a:cubicBezTo>
                                <a:cubicBezTo>
                                  <a:pt x="123" y="77"/>
                                  <a:pt x="116" y="85"/>
                                  <a:pt x="110" y="93"/>
                                </a:cubicBezTo>
                                <a:cubicBezTo>
                                  <a:pt x="105" y="98"/>
                                  <a:pt x="100" y="102"/>
                                  <a:pt x="95" y="107"/>
                                </a:cubicBezTo>
                                <a:cubicBezTo>
                                  <a:pt x="94" y="108"/>
                                  <a:pt x="92" y="109"/>
                                  <a:pt x="90" y="110"/>
                                </a:cubicBezTo>
                                <a:cubicBezTo>
                                  <a:pt x="91" y="109"/>
                                  <a:pt x="92" y="108"/>
                                  <a:pt x="93" y="107"/>
                                </a:cubicBezTo>
                                <a:cubicBezTo>
                                  <a:pt x="98" y="101"/>
                                  <a:pt x="103" y="95"/>
                                  <a:pt x="109" y="89"/>
                                </a:cubicBezTo>
                                <a:cubicBezTo>
                                  <a:pt x="113" y="85"/>
                                  <a:pt x="118" y="81"/>
                                  <a:pt x="122" y="76"/>
                                </a:cubicBezTo>
                                <a:close/>
                                <a:moveTo>
                                  <a:pt x="117" y="61"/>
                                </a:moveTo>
                                <a:cubicBezTo>
                                  <a:pt x="116" y="62"/>
                                  <a:pt x="115" y="63"/>
                                  <a:pt x="115" y="64"/>
                                </a:cubicBezTo>
                                <a:cubicBezTo>
                                  <a:pt x="116" y="63"/>
                                  <a:pt x="117" y="62"/>
                                  <a:pt x="118" y="61"/>
                                </a:cubicBezTo>
                                <a:cubicBezTo>
                                  <a:pt x="117" y="61"/>
                                  <a:pt x="117" y="61"/>
                                  <a:pt x="117" y="61"/>
                                </a:cubicBezTo>
                                <a:close/>
                                <a:moveTo>
                                  <a:pt x="115" y="51"/>
                                </a:moveTo>
                                <a:cubicBezTo>
                                  <a:pt x="114" y="51"/>
                                  <a:pt x="113" y="52"/>
                                  <a:pt x="111" y="52"/>
                                </a:cubicBezTo>
                                <a:cubicBezTo>
                                  <a:pt x="112" y="52"/>
                                  <a:pt x="112" y="51"/>
                                  <a:pt x="113" y="51"/>
                                </a:cubicBezTo>
                                <a:cubicBezTo>
                                  <a:pt x="114" y="50"/>
                                  <a:pt x="115" y="50"/>
                                  <a:pt x="117" y="50"/>
                                </a:cubicBezTo>
                                <a:cubicBezTo>
                                  <a:pt x="116" y="50"/>
                                  <a:pt x="116" y="51"/>
                                  <a:pt x="115" y="51"/>
                                </a:cubicBezTo>
                                <a:close/>
                                <a:moveTo>
                                  <a:pt x="114" y="48"/>
                                </a:moveTo>
                                <a:cubicBezTo>
                                  <a:pt x="112" y="48"/>
                                  <a:pt x="111" y="49"/>
                                  <a:pt x="110" y="49"/>
                                </a:cubicBezTo>
                                <a:cubicBezTo>
                                  <a:pt x="112" y="48"/>
                                  <a:pt x="114" y="46"/>
                                  <a:pt x="116" y="45"/>
                                </a:cubicBezTo>
                                <a:cubicBezTo>
                                  <a:pt x="116" y="46"/>
                                  <a:pt x="115" y="47"/>
                                  <a:pt x="114" y="48"/>
                                </a:cubicBezTo>
                                <a:close/>
                                <a:moveTo>
                                  <a:pt x="106" y="50"/>
                                </a:moveTo>
                                <a:cubicBezTo>
                                  <a:pt x="105" y="50"/>
                                  <a:pt x="104" y="51"/>
                                  <a:pt x="104" y="51"/>
                                </a:cubicBezTo>
                                <a:cubicBezTo>
                                  <a:pt x="104" y="50"/>
                                  <a:pt x="105" y="49"/>
                                  <a:pt x="105" y="48"/>
                                </a:cubicBezTo>
                                <a:cubicBezTo>
                                  <a:pt x="107" y="46"/>
                                  <a:pt x="109" y="44"/>
                                  <a:pt x="111" y="43"/>
                                </a:cubicBezTo>
                                <a:cubicBezTo>
                                  <a:pt x="111" y="43"/>
                                  <a:pt x="112" y="43"/>
                                  <a:pt x="112" y="42"/>
                                </a:cubicBezTo>
                                <a:cubicBezTo>
                                  <a:pt x="112" y="42"/>
                                  <a:pt x="113" y="42"/>
                                  <a:pt x="113" y="42"/>
                                </a:cubicBezTo>
                                <a:cubicBezTo>
                                  <a:pt x="111" y="45"/>
                                  <a:pt x="108" y="47"/>
                                  <a:pt x="106" y="50"/>
                                </a:cubicBezTo>
                                <a:close/>
                                <a:moveTo>
                                  <a:pt x="106" y="45"/>
                                </a:moveTo>
                                <a:cubicBezTo>
                                  <a:pt x="106" y="44"/>
                                  <a:pt x="106" y="44"/>
                                  <a:pt x="106" y="44"/>
                                </a:cubicBezTo>
                                <a:cubicBezTo>
                                  <a:pt x="107" y="43"/>
                                  <a:pt x="108" y="43"/>
                                  <a:pt x="109" y="42"/>
                                </a:cubicBezTo>
                                <a:cubicBezTo>
                                  <a:pt x="109" y="42"/>
                                  <a:pt x="109" y="42"/>
                                  <a:pt x="109" y="42"/>
                                </a:cubicBezTo>
                                <a:cubicBezTo>
                                  <a:pt x="108" y="43"/>
                                  <a:pt x="107" y="44"/>
                                  <a:pt x="106" y="45"/>
                                </a:cubicBezTo>
                                <a:close/>
                                <a:moveTo>
                                  <a:pt x="102" y="45"/>
                                </a:moveTo>
                                <a:cubicBezTo>
                                  <a:pt x="99" y="47"/>
                                  <a:pt x="95" y="50"/>
                                  <a:pt x="92" y="52"/>
                                </a:cubicBezTo>
                                <a:cubicBezTo>
                                  <a:pt x="92" y="51"/>
                                  <a:pt x="93" y="51"/>
                                  <a:pt x="93" y="50"/>
                                </a:cubicBezTo>
                                <a:cubicBezTo>
                                  <a:pt x="93" y="50"/>
                                  <a:pt x="93" y="50"/>
                                  <a:pt x="93" y="50"/>
                                </a:cubicBezTo>
                                <a:cubicBezTo>
                                  <a:pt x="97" y="47"/>
                                  <a:pt x="100" y="45"/>
                                  <a:pt x="104" y="42"/>
                                </a:cubicBezTo>
                                <a:cubicBezTo>
                                  <a:pt x="105" y="42"/>
                                  <a:pt x="106" y="42"/>
                                  <a:pt x="107" y="42"/>
                                </a:cubicBezTo>
                                <a:cubicBezTo>
                                  <a:pt x="105" y="43"/>
                                  <a:pt x="103" y="45"/>
                                  <a:pt x="102" y="45"/>
                                </a:cubicBezTo>
                                <a:close/>
                                <a:moveTo>
                                  <a:pt x="99" y="44"/>
                                </a:moveTo>
                                <a:cubicBezTo>
                                  <a:pt x="100" y="43"/>
                                  <a:pt x="100" y="43"/>
                                  <a:pt x="101" y="42"/>
                                </a:cubicBezTo>
                                <a:cubicBezTo>
                                  <a:pt x="101" y="42"/>
                                  <a:pt x="101" y="42"/>
                                  <a:pt x="101" y="42"/>
                                </a:cubicBezTo>
                                <a:cubicBezTo>
                                  <a:pt x="101" y="43"/>
                                  <a:pt x="100" y="43"/>
                                  <a:pt x="99" y="44"/>
                                </a:cubicBezTo>
                                <a:close/>
                                <a:moveTo>
                                  <a:pt x="101" y="40"/>
                                </a:moveTo>
                                <a:cubicBezTo>
                                  <a:pt x="100" y="40"/>
                                  <a:pt x="100" y="41"/>
                                  <a:pt x="99" y="41"/>
                                </a:cubicBezTo>
                                <a:cubicBezTo>
                                  <a:pt x="99" y="41"/>
                                  <a:pt x="99" y="42"/>
                                  <a:pt x="99" y="42"/>
                                </a:cubicBezTo>
                                <a:cubicBezTo>
                                  <a:pt x="97" y="44"/>
                                  <a:pt x="95" y="46"/>
                                  <a:pt x="94" y="48"/>
                                </a:cubicBezTo>
                                <a:cubicBezTo>
                                  <a:pt x="94" y="46"/>
                                  <a:pt x="94" y="45"/>
                                  <a:pt x="95" y="44"/>
                                </a:cubicBezTo>
                                <a:cubicBezTo>
                                  <a:pt x="95" y="44"/>
                                  <a:pt x="95" y="44"/>
                                  <a:pt x="95" y="44"/>
                                </a:cubicBezTo>
                                <a:cubicBezTo>
                                  <a:pt x="98" y="41"/>
                                  <a:pt x="100" y="39"/>
                                  <a:pt x="103" y="36"/>
                                </a:cubicBezTo>
                                <a:cubicBezTo>
                                  <a:pt x="104" y="36"/>
                                  <a:pt x="104" y="36"/>
                                  <a:pt x="104" y="36"/>
                                </a:cubicBezTo>
                                <a:cubicBezTo>
                                  <a:pt x="103" y="38"/>
                                  <a:pt x="102" y="39"/>
                                  <a:pt x="101" y="40"/>
                                </a:cubicBezTo>
                                <a:close/>
                                <a:moveTo>
                                  <a:pt x="93" y="43"/>
                                </a:moveTo>
                                <a:cubicBezTo>
                                  <a:pt x="93" y="43"/>
                                  <a:pt x="92" y="43"/>
                                  <a:pt x="92" y="43"/>
                                </a:cubicBezTo>
                                <a:cubicBezTo>
                                  <a:pt x="94" y="41"/>
                                  <a:pt x="96" y="40"/>
                                  <a:pt x="98" y="38"/>
                                </a:cubicBezTo>
                                <a:cubicBezTo>
                                  <a:pt x="98" y="38"/>
                                  <a:pt x="99" y="38"/>
                                  <a:pt x="99" y="38"/>
                                </a:cubicBezTo>
                                <a:cubicBezTo>
                                  <a:pt x="97" y="39"/>
                                  <a:pt x="95" y="41"/>
                                  <a:pt x="93" y="43"/>
                                </a:cubicBezTo>
                                <a:close/>
                                <a:moveTo>
                                  <a:pt x="90" y="41"/>
                                </a:moveTo>
                                <a:cubicBezTo>
                                  <a:pt x="91" y="40"/>
                                  <a:pt x="91" y="40"/>
                                  <a:pt x="92" y="40"/>
                                </a:cubicBezTo>
                                <a:cubicBezTo>
                                  <a:pt x="92" y="40"/>
                                  <a:pt x="93" y="39"/>
                                  <a:pt x="93" y="39"/>
                                </a:cubicBezTo>
                                <a:cubicBezTo>
                                  <a:pt x="92" y="40"/>
                                  <a:pt x="91" y="40"/>
                                  <a:pt x="90" y="41"/>
                                </a:cubicBezTo>
                                <a:close/>
                                <a:moveTo>
                                  <a:pt x="82" y="40"/>
                                </a:moveTo>
                                <a:cubicBezTo>
                                  <a:pt x="80" y="41"/>
                                  <a:pt x="78" y="43"/>
                                  <a:pt x="76" y="44"/>
                                </a:cubicBezTo>
                                <a:cubicBezTo>
                                  <a:pt x="78" y="42"/>
                                  <a:pt x="80" y="40"/>
                                  <a:pt x="81" y="38"/>
                                </a:cubicBezTo>
                                <a:cubicBezTo>
                                  <a:pt x="83" y="37"/>
                                  <a:pt x="85" y="36"/>
                                  <a:pt x="86" y="35"/>
                                </a:cubicBezTo>
                                <a:cubicBezTo>
                                  <a:pt x="85" y="36"/>
                                  <a:pt x="84" y="38"/>
                                  <a:pt x="82" y="40"/>
                                </a:cubicBezTo>
                                <a:close/>
                                <a:moveTo>
                                  <a:pt x="79" y="37"/>
                                </a:moveTo>
                                <a:cubicBezTo>
                                  <a:pt x="78" y="38"/>
                                  <a:pt x="76" y="40"/>
                                  <a:pt x="74" y="41"/>
                                </a:cubicBezTo>
                                <a:cubicBezTo>
                                  <a:pt x="78" y="38"/>
                                  <a:pt x="81" y="35"/>
                                  <a:pt x="84" y="31"/>
                                </a:cubicBezTo>
                                <a:cubicBezTo>
                                  <a:pt x="85" y="30"/>
                                  <a:pt x="86" y="30"/>
                                  <a:pt x="87" y="29"/>
                                </a:cubicBezTo>
                                <a:cubicBezTo>
                                  <a:pt x="85" y="31"/>
                                  <a:pt x="84" y="32"/>
                                  <a:pt x="82" y="34"/>
                                </a:cubicBezTo>
                                <a:cubicBezTo>
                                  <a:pt x="81" y="35"/>
                                  <a:pt x="80" y="36"/>
                                  <a:pt x="79" y="37"/>
                                </a:cubicBezTo>
                                <a:close/>
                                <a:moveTo>
                                  <a:pt x="85" y="24"/>
                                </a:moveTo>
                                <a:cubicBezTo>
                                  <a:pt x="84" y="25"/>
                                  <a:pt x="83" y="25"/>
                                  <a:pt x="83" y="25"/>
                                </a:cubicBezTo>
                                <a:cubicBezTo>
                                  <a:pt x="83" y="25"/>
                                  <a:pt x="83" y="25"/>
                                  <a:pt x="83" y="25"/>
                                </a:cubicBezTo>
                                <a:cubicBezTo>
                                  <a:pt x="83" y="25"/>
                                  <a:pt x="83" y="24"/>
                                  <a:pt x="83" y="24"/>
                                </a:cubicBezTo>
                                <a:cubicBezTo>
                                  <a:pt x="83" y="24"/>
                                  <a:pt x="83" y="24"/>
                                  <a:pt x="83" y="24"/>
                                </a:cubicBezTo>
                                <a:cubicBezTo>
                                  <a:pt x="84" y="24"/>
                                  <a:pt x="86" y="23"/>
                                  <a:pt x="87" y="23"/>
                                </a:cubicBezTo>
                                <a:cubicBezTo>
                                  <a:pt x="87" y="23"/>
                                  <a:pt x="86" y="24"/>
                                  <a:pt x="85" y="24"/>
                                </a:cubicBezTo>
                                <a:close/>
                                <a:moveTo>
                                  <a:pt x="83" y="28"/>
                                </a:moveTo>
                                <a:cubicBezTo>
                                  <a:pt x="83" y="29"/>
                                  <a:pt x="82" y="29"/>
                                  <a:pt x="82" y="29"/>
                                </a:cubicBezTo>
                                <a:cubicBezTo>
                                  <a:pt x="81" y="30"/>
                                  <a:pt x="80" y="30"/>
                                  <a:pt x="79" y="31"/>
                                </a:cubicBezTo>
                                <a:cubicBezTo>
                                  <a:pt x="80" y="30"/>
                                  <a:pt x="81" y="30"/>
                                  <a:pt x="82" y="29"/>
                                </a:cubicBezTo>
                                <a:cubicBezTo>
                                  <a:pt x="82" y="29"/>
                                  <a:pt x="82" y="29"/>
                                  <a:pt x="82" y="29"/>
                                </a:cubicBezTo>
                                <a:cubicBezTo>
                                  <a:pt x="82" y="29"/>
                                  <a:pt x="83" y="29"/>
                                  <a:pt x="83" y="28"/>
                                </a:cubicBezTo>
                                <a:close/>
                                <a:moveTo>
                                  <a:pt x="59" y="48"/>
                                </a:moveTo>
                                <a:cubicBezTo>
                                  <a:pt x="61" y="46"/>
                                  <a:pt x="63" y="44"/>
                                  <a:pt x="64" y="41"/>
                                </a:cubicBezTo>
                                <a:cubicBezTo>
                                  <a:pt x="66" y="40"/>
                                  <a:pt x="67" y="39"/>
                                  <a:pt x="69" y="38"/>
                                </a:cubicBezTo>
                                <a:cubicBezTo>
                                  <a:pt x="69" y="38"/>
                                  <a:pt x="69" y="38"/>
                                  <a:pt x="69" y="38"/>
                                </a:cubicBezTo>
                                <a:cubicBezTo>
                                  <a:pt x="66" y="42"/>
                                  <a:pt x="63" y="45"/>
                                  <a:pt x="59" y="48"/>
                                </a:cubicBezTo>
                                <a:close/>
                                <a:moveTo>
                                  <a:pt x="61" y="41"/>
                                </a:moveTo>
                                <a:cubicBezTo>
                                  <a:pt x="61" y="41"/>
                                  <a:pt x="61" y="41"/>
                                  <a:pt x="62" y="41"/>
                                </a:cubicBezTo>
                                <a:cubicBezTo>
                                  <a:pt x="63" y="40"/>
                                  <a:pt x="64" y="39"/>
                                  <a:pt x="65" y="38"/>
                                </a:cubicBezTo>
                                <a:cubicBezTo>
                                  <a:pt x="65" y="39"/>
                                  <a:pt x="64" y="39"/>
                                  <a:pt x="64" y="40"/>
                                </a:cubicBezTo>
                                <a:cubicBezTo>
                                  <a:pt x="63" y="40"/>
                                  <a:pt x="62" y="41"/>
                                  <a:pt x="61" y="41"/>
                                </a:cubicBezTo>
                                <a:close/>
                                <a:moveTo>
                                  <a:pt x="58" y="46"/>
                                </a:moveTo>
                                <a:cubicBezTo>
                                  <a:pt x="58" y="46"/>
                                  <a:pt x="59" y="45"/>
                                  <a:pt x="59" y="45"/>
                                </a:cubicBezTo>
                                <a:cubicBezTo>
                                  <a:pt x="57" y="47"/>
                                  <a:pt x="55" y="50"/>
                                  <a:pt x="54" y="53"/>
                                </a:cubicBezTo>
                                <a:cubicBezTo>
                                  <a:pt x="53" y="53"/>
                                  <a:pt x="52" y="54"/>
                                  <a:pt x="52" y="54"/>
                                </a:cubicBezTo>
                                <a:cubicBezTo>
                                  <a:pt x="54" y="51"/>
                                  <a:pt x="56" y="49"/>
                                  <a:pt x="58" y="46"/>
                                </a:cubicBezTo>
                                <a:close/>
                                <a:moveTo>
                                  <a:pt x="48" y="57"/>
                                </a:moveTo>
                                <a:cubicBezTo>
                                  <a:pt x="45" y="58"/>
                                  <a:pt x="43" y="60"/>
                                  <a:pt x="41" y="61"/>
                                </a:cubicBezTo>
                                <a:cubicBezTo>
                                  <a:pt x="42" y="59"/>
                                  <a:pt x="44" y="58"/>
                                  <a:pt x="45" y="56"/>
                                </a:cubicBezTo>
                                <a:cubicBezTo>
                                  <a:pt x="48" y="54"/>
                                  <a:pt x="50" y="52"/>
                                  <a:pt x="53" y="50"/>
                                </a:cubicBezTo>
                                <a:cubicBezTo>
                                  <a:pt x="51" y="52"/>
                                  <a:pt x="49" y="54"/>
                                  <a:pt x="48" y="57"/>
                                </a:cubicBezTo>
                                <a:close/>
                                <a:moveTo>
                                  <a:pt x="50" y="58"/>
                                </a:moveTo>
                                <a:cubicBezTo>
                                  <a:pt x="50" y="58"/>
                                  <a:pt x="50" y="59"/>
                                  <a:pt x="50" y="59"/>
                                </a:cubicBezTo>
                                <a:cubicBezTo>
                                  <a:pt x="50" y="59"/>
                                  <a:pt x="49" y="59"/>
                                  <a:pt x="49" y="59"/>
                                </a:cubicBezTo>
                                <a:cubicBezTo>
                                  <a:pt x="47" y="61"/>
                                  <a:pt x="44" y="64"/>
                                  <a:pt x="42" y="67"/>
                                </a:cubicBezTo>
                                <a:cubicBezTo>
                                  <a:pt x="43" y="65"/>
                                  <a:pt x="45" y="63"/>
                                  <a:pt x="46" y="62"/>
                                </a:cubicBezTo>
                                <a:cubicBezTo>
                                  <a:pt x="47" y="60"/>
                                  <a:pt x="49" y="59"/>
                                  <a:pt x="50" y="58"/>
                                </a:cubicBezTo>
                                <a:close/>
                                <a:moveTo>
                                  <a:pt x="39" y="86"/>
                                </a:moveTo>
                                <a:cubicBezTo>
                                  <a:pt x="39" y="86"/>
                                  <a:pt x="39" y="87"/>
                                  <a:pt x="39" y="87"/>
                                </a:cubicBezTo>
                                <a:cubicBezTo>
                                  <a:pt x="38" y="88"/>
                                  <a:pt x="37" y="89"/>
                                  <a:pt x="35" y="90"/>
                                </a:cubicBezTo>
                                <a:cubicBezTo>
                                  <a:pt x="35" y="90"/>
                                  <a:pt x="35" y="90"/>
                                  <a:pt x="35" y="90"/>
                                </a:cubicBezTo>
                                <a:cubicBezTo>
                                  <a:pt x="37" y="89"/>
                                  <a:pt x="38" y="87"/>
                                  <a:pt x="39" y="86"/>
                                </a:cubicBezTo>
                                <a:close/>
                                <a:moveTo>
                                  <a:pt x="34" y="102"/>
                                </a:moveTo>
                                <a:cubicBezTo>
                                  <a:pt x="35" y="103"/>
                                  <a:pt x="35" y="105"/>
                                  <a:pt x="36" y="107"/>
                                </a:cubicBezTo>
                                <a:cubicBezTo>
                                  <a:pt x="35" y="109"/>
                                  <a:pt x="35" y="110"/>
                                  <a:pt x="35" y="112"/>
                                </a:cubicBezTo>
                                <a:cubicBezTo>
                                  <a:pt x="34" y="111"/>
                                  <a:pt x="34" y="110"/>
                                  <a:pt x="34" y="109"/>
                                </a:cubicBezTo>
                                <a:cubicBezTo>
                                  <a:pt x="34" y="106"/>
                                  <a:pt x="34" y="104"/>
                                  <a:pt x="34" y="102"/>
                                </a:cubicBezTo>
                                <a:close/>
                                <a:moveTo>
                                  <a:pt x="36" y="126"/>
                                </a:moveTo>
                                <a:cubicBezTo>
                                  <a:pt x="36" y="127"/>
                                  <a:pt x="37" y="128"/>
                                  <a:pt x="37" y="129"/>
                                </a:cubicBezTo>
                                <a:cubicBezTo>
                                  <a:pt x="37" y="129"/>
                                  <a:pt x="37" y="130"/>
                                  <a:pt x="37" y="130"/>
                                </a:cubicBezTo>
                                <a:cubicBezTo>
                                  <a:pt x="37" y="130"/>
                                  <a:pt x="37" y="131"/>
                                  <a:pt x="37" y="131"/>
                                </a:cubicBezTo>
                                <a:cubicBezTo>
                                  <a:pt x="35" y="128"/>
                                  <a:pt x="35" y="128"/>
                                  <a:pt x="35" y="128"/>
                                </a:cubicBezTo>
                                <a:cubicBezTo>
                                  <a:pt x="36" y="127"/>
                                  <a:pt x="36" y="127"/>
                                  <a:pt x="36" y="126"/>
                                </a:cubicBezTo>
                                <a:close/>
                                <a:moveTo>
                                  <a:pt x="36" y="115"/>
                                </a:moveTo>
                                <a:cubicBezTo>
                                  <a:pt x="36" y="115"/>
                                  <a:pt x="36" y="115"/>
                                  <a:pt x="36" y="115"/>
                                </a:cubicBezTo>
                                <a:cubicBezTo>
                                  <a:pt x="36" y="114"/>
                                  <a:pt x="36" y="112"/>
                                  <a:pt x="36" y="111"/>
                                </a:cubicBezTo>
                                <a:cubicBezTo>
                                  <a:pt x="36" y="111"/>
                                  <a:pt x="37" y="111"/>
                                  <a:pt x="37" y="111"/>
                                </a:cubicBezTo>
                                <a:cubicBezTo>
                                  <a:pt x="37" y="111"/>
                                  <a:pt x="37" y="112"/>
                                  <a:pt x="37" y="113"/>
                                </a:cubicBezTo>
                                <a:cubicBezTo>
                                  <a:pt x="37" y="114"/>
                                  <a:pt x="36" y="114"/>
                                  <a:pt x="36" y="115"/>
                                </a:cubicBezTo>
                                <a:close/>
                                <a:moveTo>
                                  <a:pt x="36" y="97"/>
                                </a:moveTo>
                                <a:cubicBezTo>
                                  <a:pt x="36" y="97"/>
                                  <a:pt x="36" y="98"/>
                                  <a:pt x="37" y="99"/>
                                </a:cubicBezTo>
                                <a:cubicBezTo>
                                  <a:pt x="37" y="99"/>
                                  <a:pt x="37" y="100"/>
                                  <a:pt x="36" y="100"/>
                                </a:cubicBezTo>
                                <a:cubicBezTo>
                                  <a:pt x="36" y="99"/>
                                  <a:pt x="36" y="98"/>
                                  <a:pt x="36" y="97"/>
                                </a:cubicBezTo>
                                <a:close/>
                                <a:moveTo>
                                  <a:pt x="37" y="94"/>
                                </a:moveTo>
                                <a:cubicBezTo>
                                  <a:pt x="37" y="93"/>
                                  <a:pt x="36" y="92"/>
                                  <a:pt x="36" y="92"/>
                                </a:cubicBezTo>
                                <a:cubicBezTo>
                                  <a:pt x="37" y="91"/>
                                  <a:pt x="38" y="90"/>
                                  <a:pt x="38" y="90"/>
                                </a:cubicBezTo>
                                <a:cubicBezTo>
                                  <a:pt x="38" y="91"/>
                                  <a:pt x="38" y="92"/>
                                  <a:pt x="38" y="93"/>
                                </a:cubicBezTo>
                                <a:cubicBezTo>
                                  <a:pt x="37" y="93"/>
                                  <a:pt x="37" y="93"/>
                                  <a:pt x="37" y="94"/>
                                </a:cubicBezTo>
                                <a:close/>
                                <a:moveTo>
                                  <a:pt x="39" y="103"/>
                                </a:moveTo>
                                <a:cubicBezTo>
                                  <a:pt x="39" y="103"/>
                                  <a:pt x="39" y="103"/>
                                  <a:pt x="39" y="103"/>
                                </a:cubicBezTo>
                                <a:cubicBezTo>
                                  <a:pt x="39" y="104"/>
                                  <a:pt x="38" y="104"/>
                                  <a:pt x="38" y="104"/>
                                </a:cubicBezTo>
                                <a:cubicBezTo>
                                  <a:pt x="38" y="104"/>
                                  <a:pt x="38" y="104"/>
                                  <a:pt x="38" y="103"/>
                                </a:cubicBezTo>
                                <a:cubicBezTo>
                                  <a:pt x="38" y="103"/>
                                  <a:pt x="38" y="103"/>
                                  <a:pt x="39" y="103"/>
                                </a:cubicBezTo>
                                <a:close/>
                                <a:moveTo>
                                  <a:pt x="38" y="97"/>
                                </a:moveTo>
                                <a:cubicBezTo>
                                  <a:pt x="38" y="96"/>
                                  <a:pt x="39" y="95"/>
                                  <a:pt x="39" y="94"/>
                                </a:cubicBezTo>
                                <a:cubicBezTo>
                                  <a:pt x="40" y="93"/>
                                  <a:pt x="41" y="93"/>
                                  <a:pt x="42" y="92"/>
                                </a:cubicBezTo>
                                <a:cubicBezTo>
                                  <a:pt x="41" y="93"/>
                                  <a:pt x="40" y="94"/>
                                  <a:pt x="39" y="95"/>
                                </a:cubicBezTo>
                                <a:cubicBezTo>
                                  <a:pt x="39" y="96"/>
                                  <a:pt x="40" y="97"/>
                                  <a:pt x="41" y="96"/>
                                </a:cubicBezTo>
                                <a:cubicBezTo>
                                  <a:pt x="41" y="96"/>
                                  <a:pt x="41" y="96"/>
                                  <a:pt x="41" y="96"/>
                                </a:cubicBezTo>
                                <a:cubicBezTo>
                                  <a:pt x="41" y="96"/>
                                  <a:pt x="41" y="96"/>
                                  <a:pt x="41" y="96"/>
                                </a:cubicBezTo>
                                <a:cubicBezTo>
                                  <a:pt x="41" y="97"/>
                                  <a:pt x="41" y="97"/>
                                  <a:pt x="41" y="98"/>
                                </a:cubicBezTo>
                                <a:cubicBezTo>
                                  <a:pt x="40" y="98"/>
                                  <a:pt x="40" y="99"/>
                                  <a:pt x="39" y="99"/>
                                </a:cubicBezTo>
                                <a:cubicBezTo>
                                  <a:pt x="39" y="99"/>
                                  <a:pt x="39" y="98"/>
                                  <a:pt x="38" y="97"/>
                                </a:cubicBezTo>
                                <a:close/>
                                <a:moveTo>
                                  <a:pt x="40" y="121"/>
                                </a:moveTo>
                                <a:cubicBezTo>
                                  <a:pt x="40" y="121"/>
                                  <a:pt x="40" y="121"/>
                                  <a:pt x="40" y="121"/>
                                </a:cubicBezTo>
                                <a:cubicBezTo>
                                  <a:pt x="40" y="122"/>
                                  <a:pt x="41" y="123"/>
                                  <a:pt x="41" y="124"/>
                                </a:cubicBezTo>
                                <a:cubicBezTo>
                                  <a:pt x="41" y="124"/>
                                  <a:pt x="41" y="124"/>
                                  <a:pt x="40" y="125"/>
                                </a:cubicBezTo>
                                <a:cubicBezTo>
                                  <a:pt x="40" y="123"/>
                                  <a:pt x="40" y="122"/>
                                  <a:pt x="39" y="121"/>
                                </a:cubicBezTo>
                                <a:cubicBezTo>
                                  <a:pt x="39" y="121"/>
                                  <a:pt x="40" y="121"/>
                                  <a:pt x="40" y="121"/>
                                </a:cubicBezTo>
                                <a:close/>
                                <a:moveTo>
                                  <a:pt x="40" y="133"/>
                                </a:moveTo>
                                <a:cubicBezTo>
                                  <a:pt x="41" y="134"/>
                                  <a:pt x="41" y="136"/>
                                  <a:pt x="42" y="138"/>
                                </a:cubicBezTo>
                                <a:cubicBezTo>
                                  <a:pt x="42" y="138"/>
                                  <a:pt x="41" y="138"/>
                                  <a:pt x="41" y="138"/>
                                </a:cubicBezTo>
                                <a:cubicBezTo>
                                  <a:pt x="41" y="137"/>
                                  <a:pt x="40" y="135"/>
                                  <a:pt x="40" y="133"/>
                                </a:cubicBezTo>
                                <a:cubicBezTo>
                                  <a:pt x="40" y="133"/>
                                  <a:pt x="40" y="133"/>
                                  <a:pt x="40" y="133"/>
                                </a:cubicBezTo>
                                <a:close/>
                                <a:moveTo>
                                  <a:pt x="41" y="96"/>
                                </a:moveTo>
                                <a:cubicBezTo>
                                  <a:pt x="43" y="93"/>
                                  <a:pt x="46" y="91"/>
                                  <a:pt x="48" y="88"/>
                                </a:cubicBezTo>
                                <a:cubicBezTo>
                                  <a:pt x="48" y="89"/>
                                  <a:pt x="48" y="90"/>
                                  <a:pt x="47" y="90"/>
                                </a:cubicBezTo>
                                <a:cubicBezTo>
                                  <a:pt x="47" y="91"/>
                                  <a:pt x="47" y="92"/>
                                  <a:pt x="46" y="92"/>
                                </a:cubicBezTo>
                                <a:cubicBezTo>
                                  <a:pt x="45" y="94"/>
                                  <a:pt x="44" y="95"/>
                                  <a:pt x="43" y="96"/>
                                </a:cubicBezTo>
                                <a:cubicBezTo>
                                  <a:pt x="42" y="96"/>
                                  <a:pt x="42" y="96"/>
                                  <a:pt x="42" y="96"/>
                                </a:cubicBezTo>
                                <a:cubicBezTo>
                                  <a:pt x="42" y="95"/>
                                  <a:pt x="41" y="95"/>
                                  <a:pt x="41" y="96"/>
                                </a:cubicBezTo>
                                <a:close/>
                                <a:moveTo>
                                  <a:pt x="43" y="129"/>
                                </a:moveTo>
                                <a:cubicBezTo>
                                  <a:pt x="44" y="130"/>
                                  <a:pt x="44" y="132"/>
                                  <a:pt x="45" y="133"/>
                                </a:cubicBezTo>
                                <a:cubicBezTo>
                                  <a:pt x="44" y="134"/>
                                  <a:pt x="44" y="134"/>
                                  <a:pt x="43" y="135"/>
                                </a:cubicBezTo>
                                <a:cubicBezTo>
                                  <a:pt x="43" y="133"/>
                                  <a:pt x="43" y="132"/>
                                  <a:pt x="42" y="130"/>
                                </a:cubicBezTo>
                                <a:cubicBezTo>
                                  <a:pt x="42" y="130"/>
                                  <a:pt x="43" y="129"/>
                                  <a:pt x="43" y="129"/>
                                </a:cubicBezTo>
                                <a:close/>
                                <a:moveTo>
                                  <a:pt x="42" y="140"/>
                                </a:moveTo>
                                <a:cubicBezTo>
                                  <a:pt x="43" y="143"/>
                                  <a:pt x="44" y="145"/>
                                  <a:pt x="44" y="147"/>
                                </a:cubicBezTo>
                                <a:cubicBezTo>
                                  <a:pt x="44" y="145"/>
                                  <a:pt x="43" y="143"/>
                                  <a:pt x="42" y="141"/>
                                </a:cubicBezTo>
                                <a:cubicBezTo>
                                  <a:pt x="42" y="141"/>
                                  <a:pt x="42" y="141"/>
                                  <a:pt x="42" y="140"/>
                                </a:cubicBezTo>
                                <a:close/>
                                <a:moveTo>
                                  <a:pt x="44" y="154"/>
                                </a:moveTo>
                                <a:cubicBezTo>
                                  <a:pt x="44" y="154"/>
                                  <a:pt x="44" y="154"/>
                                  <a:pt x="44" y="154"/>
                                </a:cubicBezTo>
                                <a:cubicBezTo>
                                  <a:pt x="45" y="157"/>
                                  <a:pt x="45" y="160"/>
                                  <a:pt x="46" y="164"/>
                                </a:cubicBezTo>
                                <a:cubicBezTo>
                                  <a:pt x="45" y="160"/>
                                  <a:pt x="44" y="157"/>
                                  <a:pt x="44" y="154"/>
                                </a:cubicBezTo>
                                <a:cubicBezTo>
                                  <a:pt x="44" y="154"/>
                                  <a:pt x="44" y="154"/>
                                  <a:pt x="44" y="154"/>
                                </a:cubicBezTo>
                                <a:close/>
                                <a:moveTo>
                                  <a:pt x="43" y="174"/>
                                </a:moveTo>
                                <a:cubicBezTo>
                                  <a:pt x="43" y="175"/>
                                  <a:pt x="44" y="176"/>
                                  <a:pt x="44" y="178"/>
                                </a:cubicBezTo>
                                <a:cubicBezTo>
                                  <a:pt x="44" y="178"/>
                                  <a:pt x="44" y="178"/>
                                  <a:pt x="44" y="178"/>
                                </a:cubicBezTo>
                                <a:cubicBezTo>
                                  <a:pt x="43" y="176"/>
                                  <a:pt x="42" y="175"/>
                                  <a:pt x="41" y="174"/>
                                </a:cubicBezTo>
                                <a:cubicBezTo>
                                  <a:pt x="41" y="173"/>
                                  <a:pt x="41" y="172"/>
                                  <a:pt x="41" y="171"/>
                                </a:cubicBezTo>
                                <a:cubicBezTo>
                                  <a:pt x="42" y="172"/>
                                  <a:pt x="42" y="173"/>
                                  <a:pt x="43" y="174"/>
                                </a:cubicBezTo>
                                <a:close/>
                                <a:moveTo>
                                  <a:pt x="42" y="176"/>
                                </a:moveTo>
                                <a:cubicBezTo>
                                  <a:pt x="43" y="178"/>
                                  <a:pt x="44" y="180"/>
                                  <a:pt x="45" y="181"/>
                                </a:cubicBezTo>
                                <a:cubicBezTo>
                                  <a:pt x="46" y="183"/>
                                  <a:pt x="46" y="184"/>
                                  <a:pt x="47" y="186"/>
                                </a:cubicBezTo>
                                <a:cubicBezTo>
                                  <a:pt x="47" y="187"/>
                                  <a:pt x="46" y="188"/>
                                  <a:pt x="45" y="190"/>
                                </a:cubicBezTo>
                                <a:cubicBezTo>
                                  <a:pt x="44" y="187"/>
                                  <a:pt x="43" y="185"/>
                                  <a:pt x="42" y="182"/>
                                </a:cubicBezTo>
                                <a:cubicBezTo>
                                  <a:pt x="42" y="180"/>
                                  <a:pt x="42" y="178"/>
                                  <a:pt x="42" y="176"/>
                                </a:cubicBezTo>
                                <a:close/>
                                <a:moveTo>
                                  <a:pt x="46" y="192"/>
                                </a:moveTo>
                                <a:cubicBezTo>
                                  <a:pt x="47" y="191"/>
                                  <a:pt x="47" y="190"/>
                                  <a:pt x="48" y="188"/>
                                </a:cubicBezTo>
                                <a:cubicBezTo>
                                  <a:pt x="49" y="192"/>
                                  <a:pt x="50" y="196"/>
                                  <a:pt x="52" y="200"/>
                                </a:cubicBezTo>
                                <a:cubicBezTo>
                                  <a:pt x="51" y="200"/>
                                  <a:pt x="51" y="199"/>
                                  <a:pt x="51" y="199"/>
                                </a:cubicBezTo>
                                <a:cubicBezTo>
                                  <a:pt x="49" y="197"/>
                                  <a:pt x="47" y="194"/>
                                  <a:pt x="46" y="192"/>
                                </a:cubicBezTo>
                                <a:cubicBezTo>
                                  <a:pt x="46" y="192"/>
                                  <a:pt x="46" y="192"/>
                                  <a:pt x="46" y="192"/>
                                </a:cubicBezTo>
                                <a:close/>
                                <a:moveTo>
                                  <a:pt x="50" y="174"/>
                                </a:moveTo>
                                <a:cubicBezTo>
                                  <a:pt x="50" y="171"/>
                                  <a:pt x="49" y="168"/>
                                  <a:pt x="48" y="165"/>
                                </a:cubicBezTo>
                                <a:cubicBezTo>
                                  <a:pt x="48" y="163"/>
                                  <a:pt x="48" y="162"/>
                                  <a:pt x="48" y="161"/>
                                </a:cubicBezTo>
                                <a:cubicBezTo>
                                  <a:pt x="48" y="161"/>
                                  <a:pt x="48" y="162"/>
                                  <a:pt x="49" y="162"/>
                                </a:cubicBezTo>
                                <a:cubicBezTo>
                                  <a:pt x="49" y="163"/>
                                  <a:pt x="49" y="163"/>
                                  <a:pt x="49" y="164"/>
                                </a:cubicBezTo>
                                <a:cubicBezTo>
                                  <a:pt x="49" y="165"/>
                                  <a:pt x="50" y="165"/>
                                  <a:pt x="50" y="165"/>
                                </a:cubicBezTo>
                                <a:cubicBezTo>
                                  <a:pt x="50" y="166"/>
                                  <a:pt x="49" y="166"/>
                                  <a:pt x="49" y="166"/>
                                </a:cubicBezTo>
                                <a:cubicBezTo>
                                  <a:pt x="49" y="167"/>
                                  <a:pt x="49" y="167"/>
                                  <a:pt x="50" y="167"/>
                                </a:cubicBezTo>
                                <a:cubicBezTo>
                                  <a:pt x="51" y="170"/>
                                  <a:pt x="52" y="173"/>
                                  <a:pt x="53" y="175"/>
                                </a:cubicBezTo>
                                <a:cubicBezTo>
                                  <a:pt x="53" y="176"/>
                                  <a:pt x="52" y="176"/>
                                  <a:pt x="52" y="176"/>
                                </a:cubicBezTo>
                                <a:cubicBezTo>
                                  <a:pt x="51" y="176"/>
                                  <a:pt x="51" y="175"/>
                                  <a:pt x="50" y="174"/>
                                </a:cubicBezTo>
                                <a:close/>
                                <a:moveTo>
                                  <a:pt x="51" y="186"/>
                                </a:moveTo>
                                <a:cubicBezTo>
                                  <a:pt x="50" y="185"/>
                                  <a:pt x="50" y="184"/>
                                  <a:pt x="49" y="183"/>
                                </a:cubicBezTo>
                                <a:cubicBezTo>
                                  <a:pt x="49" y="182"/>
                                  <a:pt x="50" y="182"/>
                                  <a:pt x="50" y="181"/>
                                </a:cubicBezTo>
                                <a:cubicBezTo>
                                  <a:pt x="50" y="181"/>
                                  <a:pt x="50" y="181"/>
                                  <a:pt x="50" y="181"/>
                                </a:cubicBezTo>
                                <a:cubicBezTo>
                                  <a:pt x="50" y="183"/>
                                  <a:pt x="51" y="184"/>
                                  <a:pt x="51" y="186"/>
                                </a:cubicBezTo>
                                <a:close/>
                                <a:moveTo>
                                  <a:pt x="52" y="179"/>
                                </a:moveTo>
                                <a:cubicBezTo>
                                  <a:pt x="53" y="179"/>
                                  <a:pt x="53" y="179"/>
                                  <a:pt x="54" y="179"/>
                                </a:cubicBezTo>
                                <a:cubicBezTo>
                                  <a:pt x="54" y="179"/>
                                  <a:pt x="54" y="179"/>
                                  <a:pt x="55" y="180"/>
                                </a:cubicBezTo>
                                <a:cubicBezTo>
                                  <a:pt x="55" y="181"/>
                                  <a:pt x="56" y="183"/>
                                  <a:pt x="56" y="184"/>
                                </a:cubicBezTo>
                                <a:cubicBezTo>
                                  <a:pt x="56" y="184"/>
                                  <a:pt x="55" y="183"/>
                                  <a:pt x="55" y="183"/>
                                </a:cubicBezTo>
                                <a:cubicBezTo>
                                  <a:pt x="54" y="182"/>
                                  <a:pt x="53" y="181"/>
                                  <a:pt x="52" y="181"/>
                                </a:cubicBezTo>
                                <a:cubicBezTo>
                                  <a:pt x="52" y="180"/>
                                  <a:pt x="52" y="180"/>
                                  <a:pt x="52" y="179"/>
                                </a:cubicBezTo>
                                <a:cubicBezTo>
                                  <a:pt x="52" y="179"/>
                                  <a:pt x="52" y="179"/>
                                  <a:pt x="52" y="179"/>
                                </a:cubicBezTo>
                                <a:close/>
                                <a:moveTo>
                                  <a:pt x="54" y="184"/>
                                </a:moveTo>
                                <a:cubicBezTo>
                                  <a:pt x="56" y="186"/>
                                  <a:pt x="57" y="188"/>
                                  <a:pt x="59" y="190"/>
                                </a:cubicBezTo>
                                <a:cubicBezTo>
                                  <a:pt x="59" y="190"/>
                                  <a:pt x="59" y="190"/>
                                  <a:pt x="59" y="190"/>
                                </a:cubicBezTo>
                                <a:cubicBezTo>
                                  <a:pt x="59" y="191"/>
                                  <a:pt x="58" y="193"/>
                                  <a:pt x="57" y="194"/>
                                </a:cubicBezTo>
                                <a:cubicBezTo>
                                  <a:pt x="57" y="194"/>
                                  <a:pt x="57" y="194"/>
                                  <a:pt x="57" y="194"/>
                                </a:cubicBezTo>
                                <a:cubicBezTo>
                                  <a:pt x="56" y="190"/>
                                  <a:pt x="55" y="187"/>
                                  <a:pt x="54" y="184"/>
                                </a:cubicBezTo>
                                <a:cubicBezTo>
                                  <a:pt x="54" y="184"/>
                                  <a:pt x="54" y="184"/>
                                  <a:pt x="54" y="184"/>
                                </a:cubicBezTo>
                                <a:close/>
                                <a:moveTo>
                                  <a:pt x="58" y="195"/>
                                </a:moveTo>
                                <a:cubicBezTo>
                                  <a:pt x="59" y="195"/>
                                  <a:pt x="60" y="194"/>
                                  <a:pt x="61" y="194"/>
                                </a:cubicBezTo>
                                <a:cubicBezTo>
                                  <a:pt x="63" y="195"/>
                                  <a:pt x="64" y="197"/>
                                  <a:pt x="65" y="198"/>
                                </a:cubicBezTo>
                                <a:cubicBezTo>
                                  <a:pt x="64" y="199"/>
                                  <a:pt x="64" y="200"/>
                                  <a:pt x="64" y="200"/>
                                </a:cubicBezTo>
                                <a:cubicBezTo>
                                  <a:pt x="62" y="199"/>
                                  <a:pt x="60" y="197"/>
                                  <a:pt x="58" y="195"/>
                                </a:cubicBezTo>
                                <a:close/>
                                <a:moveTo>
                                  <a:pt x="63" y="193"/>
                                </a:moveTo>
                                <a:cubicBezTo>
                                  <a:pt x="64" y="192"/>
                                  <a:pt x="65" y="192"/>
                                  <a:pt x="65" y="192"/>
                                </a:cubicBezTo>
                                <a:cubicBezTo>
                                  <a:pt x="66" y="192"/>
                                  <a:pt x="67" y="193"/>
                                  <a:pt x="68" y="194"/>
                                </a:cubicBezTo>
                                <a:cubicBezTo>
                                  <a:pt x="68" y="194"/>
                                  <a:pt x="67" y="195"/>
                                  <a:pt x="67" y="196"/>
                                </a:cubicBezTo>
                                <a:cubicBezTo>
                                  <a:pt x="65" y="195"/>
                                  <a:pt x="64" y="194"/>
                                  <a:pt x="63" y="193"/>
                                </a:cubicBezTo>
                                <a:close/>
                                <a:moveTo>
                                  <a:pt x="70" y="195"/>
                                </a:moveTo>
                                <a:cubicBezTo>
                                  <a:pt x="70" y="196"/>
                                  <a:pt x="71" y="196"/>
                                  <a:pt x="72" y="197"/>
                                </a:cubicBezTo>
                                <a:cubicBezTo>
                                  <a:pt x="72" y="198"/>
                                  <a:pt x="72" y="198"/>
                                  <a:pt x="72" y="198"/>
                                </a:cubicBezTo>
                                <a:cubicBezTo>
                                  <a:pt x="72" y="199"/>
                                  <a:pt x="72" y="199"/>
                                  <a:pt x="72" y="199"/>
                                </a:cubicBezTo>
                                <a:cubicBezTo>
                                  <a:pt x="72" y="199"/>
                                  <a:pt x="72" y="199"/>
                                  <a:pt x="71" y="199"/>
                                </a:cubicBezTo>
                                <a:cubicBezTo>
                                  <a:pt x="71" y="199"/>
                                  <a:pt x="70" y="198"/>
                                  <a:pt x="69" y="198"/>
                                </a:cubicBezTo>
                                <a:cubicBezTo>
                                  <a:pt x="68" y="198"/>
                                  <a:pt x="68" y="198"/>
                                  <a:pt x="68" y="198"/>
                                </a:cubicBezTo>
                                <a:cubicBezTo>
                                  <a:pt x="68" y="197"/>
                                  <a:pt x="68" y="197"/>
                                  <a:pt x="68" y="197"/>
                                </a:cubicBezTo>
                                <a:cubicBezTo>
                                  <a:pt x="68" y="196"/>
                                  <a:pt x="69" y="195"/>
                                  <a:pt x="70" y="195"/>
                                </a:cubicBezTo>
                                <a:close/>
                                <a:moveTo>
                                  <a:pt x="67" y="190"/>
                                </a:moveTo>
                                <a:cubicBezTo>
                                  <a:pt x="69" y="190"/>
                                  <a:pt x="70" y="189"/>
                                  <a:pt x="71" y="188"/>
                                </a:cubicBezTo>
                                <a:cubicBezTo>
                                  <a:pt x="71" y="188"/>
                                  <a:pt x="72" y="189"/>
                                  <a:pt x="72" y="189"/>
                                </a:cubicBezTo>
                                <a:cubicBezTo>
                                  <a:pt x="71" y="190"/>
                                  <a:pt x="71" y="191"/>
                                  <a:pt x="70" y="192"/>
                                </a:cubicBezTo>
                                <a:cubicBezTo>
                                  <a:pt x="69" y="191"/>
                                  <a:pt x="68" y="191"/>
                                  <a:pt x="67" y="190"/>
                                </a:cubicBezTo>
                                <a:close/>
                                <a:moveTo>
                                  <a:pt x="72" y="185"/>
                                </a:moveTo>
                                <a:cubicBezTo>
                                  <a:pt x="71" y="184"/>
                                  <a:pt x="70" y="183"/>
                                  <a:pt x="68" y="181"/>
                                </a:cubicBezTo>
                                <a:cubicBezTo>
                                  <a:pt x="69" y="181"/>
                                  <a:pt x="69" y="181"/>
                                  <a:pt x="69" y="180"/>
                                </a:cubicBezTo>
                                <a:cubicBezTo>
                                  <a:pt x="70" y="181"/>
                                  <a:pt x="71" y="181"/>
                                  <a:pt x="72" y="182"/>
                                </a:cubicBezTo>
                                <a:cubicBezTo>
                                  <a:pt x="72" y="182"/>
                                  <a:pt x="73" y="182"/>
                                  <a:pt x="73" y="182"/>
                                </a:cubicBezTo>
                                <a:cubicBezTo>
                                  <a:pt x="73" y="183"/>
                                  <a:pt x="73" y="184"/>
                                  <a:pt x="73" y="184"/>
                                </a:cubicBezTo>
                                <a:cubicBezTo>
                                  <a:pt x="73" y="185"/>
                                  <a:pt x="72" y="185"/>
                                  <a:pt x="72" y="185"/>
                                </a:cubicBezTo>
                                <a:close/>
                                <a:moveTo>
                                  <a:pt x="71" y="151"/>
                                </a:moveTo>
                                <a:cubicBezTo>
                                  <a:pt x="72" y="150"/>
                                  <a:pt x="72" y="150"/>
                                  <a:pt x="73" y="149"/>
                                </a:cubicBezTo>
                                <a:cubicBezTo>
                                  <a:pt x="73" y="149"/>
                                  <a:pt x="73" y="150"/>
                                  <a:pt x="73" y="150"/>
                                </a:cubicBezTo>
                                <a:cubicBezTo>
                                  <a:pt x="72" y="150"/>
                                  <a:pt x="72" y="151"/>
                                  <a:pt x="71" y="151"/>
                                </a:cubicBezTo>
                                <a:close/>
                                <a:moveTo>
                                  <a:pt x="72" y="119"/>
                                </a:moveTo>
                                <a:cubicBezTo>
                                  <a:pt x="72" y="119"/>
                                  <a:pt x="71" y="120"/>
                                  <a:pt x="71" y="120"/>
                                </a:cubicBezTo>
                                <a:cubicBezTo>
                                  <a:pt x="72" y="119"/>
                                  <a:pt x="72" y="118"/>
                                  <a:pt x="72" y="118"/>
                                </a:cubicBezTo>
                                <a:cubicBezTo>
                                  <a:pt x="73" y="117"/>
                                  <a:pt x="73" y="117"/>
                                  <a:pt x="74" y="116"/>
                                </a:cubicBezTo>
                                <a:cubicBezTo>
                                  <a:pt x="74" y="116"/>
                                  <a:pt x="74" y="116"/>
                                  <a:pt x="74" y="116"/>
                                </a:cubicBezTo>
                                <a:cubicBezTo>
                                  <a:pt x="73" y="117"/>
                                  <a:pt x="72" y="118"/>
                                  <a:pt x="72" y="119"/>
                                </a:cubicBezTo>
                                <a:close/>
                                <a:moveTo>
                                  <a:pt x="78" y="130"/>
                                </a:moveTo>
                                <a:cubicBezTo>
                                  <a:pt x="78" y="131"/>
                                  <a:pt x="79" y="132"/>
                                  <a:pt x="79" y="134"/>
                                </a:cubicBezTo>
                                <a:cubicBezTo>
                                  <a:pt x="77" y="135"/>
                                  <a:pt x="75" y="136"/>
                                  <a:pt x="74" y="137"/>
                                </a:cubicBezTo>
                                <a:cubicBezTo>
                                  <a:pt x="73" y="137"/>
                                  <a:pt x="73" y="136"/>
                                  <a:pt x="73" y="135"/>
                                </a:cubicBezTo>
                                <a:cubicBezTo>
                                  <a:pt x="75" y="134"/>
                                  <a:pt x="76" y="132"/>
                                  <a:pt x="78" y="130"/>
                                </a:cubicBezTo>
                                <a:close/>
                                <a:moveTo>
                                  <a:pt x="75" y="140"/>
                                </a:moveTo>
                                <a:cubicBezTo>
                                  <a:pt x="76" y="140"/>
                                  <a:pt x="77" y="139"/>
                                  <a:pt x="78" y="138"/>
                                </a:cubicBezTo>
                                <a:cubicBezTo>
                                  <a:pt x="77" y="139"/>
                                  <a:pt x="76" y="141"/>
                                  <a:pt x="75" y="142"/>
                                </a:cubicBezTo>
                                <a:cubicBezTo>
                                  <a:pt x="75" y="142"/>
                                  <a:pt x="74" y="142"/>
                                  <a:pt x="74" y="141"/>
                                </a:cubicBezTo>
                                <a:cubicBezTo>
                                  <a:pt x="75" y="141"/>
                                  <a:pt x="75" y="141"/>
                                  <a:pt x="75" y="140"/>
                                </a:cubicBezTo>
                                <a:close/>
                                <a:moveTo>
                                  <a:pt x="80" y="138"/>
                                </a:moveTo>
                                <a:cubicBezTo>
                                  <a:pt x="80" y="139"/>
                                  <a:pt x="80" y="139"/>
                                  <a:pt x="80" y="140"/>
                                </a:cubicBezTo>
                                <a:cubicBezTo>
                                  <a:pt x="79" y="142"/>
                                  <a:pt x="77" y="143"/>
                                  <a:pt x="76" y="145"/>
                                </a:cubicBezTo>
                                <a:cubicBezTo>
                                  <a:pt x="77" y="142"/>
                                  <a:pt x="79" y="140"/>
                                  <a:pt x="80" y="138"/>
                                </a:cubicBezTo>
                                <a:close/>
                                <a:moveTo>
                                  <a:pt x="78" y="145"/>
                                </a:moveTo>
                                <a:cubicBezTo>
                                  <a:pt x="78" y="145"/>
                                  <a:pt x="78" y="145"/>
                                  <a:pt x="78" y="145"/>
                                </a:cubicBezTo>
                                <a:cubicBezTo>
                                  <a:pt x="77" y="146"/>
                                  <a:pt x="77" y="146"/>
                                  <a:pt x="76" y="147"/>
                                </a:cubicBezTo>
                                <a:cubicBezTo>
                                  <a:pt x="76" y="147"/>
                                  <a:pt x="76" y="147"/>
                                  <a:pt x="76" y="147"/>
                                </a:cubicBezTo>
                                <a:cubicBezTo>
                                  <a:pt x="77" y="146"/>
                                  <a:pt x="77" y="145"/>
                                  <a:pt x="78" y="145"/>
                                </a:cubicBezTo>
                                <a:close/>
                                <a:moveTo>
                                  <a:pt x="78" y="166"/>
                                </a:moveTo>
                                <a:cubicBezTo>
                                  <a:pt x="78" y="166"/>
                                  <a:pt x="78" y="167"/>
                                  <a:pt x="79" y="167"/>
                                </a:cubicBezTo>
                                <a:cubicBezTo>
                                  <a:pt x="78" y="168"/>
                                  <a:pt x="78" y="168"/>
                                  <a:pt x="78" y="168"/>
                                </a:cubicBezTo>
                                <a:cubicBezTo>
                                  <a:pt x="78" y="168"/>
                                  <a:pt x="78" y="168"/>
                                  <a:pt x="78" y="168"/>
                                </a:cubicBezTo>
                                <a:cubicBezTo>
                                  <a:pt x="78" y="167"/>
                                  <a:pt x="78" y="167"/>
                                  <a:pt x="78" y="166"/>
                                </a:cubicBezTo>
                                <a:cubicBezTo>
                                  <a:pt x="78" y="166"/>
                                  <a:pt x="78" y="166"/>
                                  <a:pt x="78" y="166"/>
                                </a:cubicBezTo>
                                <a:close/>
                                <a:moveTo>
                                  <a:pt x="78" y="155"/>
                                </a:moveTo>
                                <a:cubicBezTo>
                                  <a:pt x="80" y="153"/>
                                  <a:pt x="81" y="152"/>
                                  <a:pt x="83" y="151"/>
                                </a:cubicBezTo>
                                <a:cubicBezTo>
                                  <a:pt x="83" y="152"/>
                                  <a:pt x="83" y="153"/>
                                  <a:pt x="83" y="154"/>
                                </a:cubicBezTo>
                                <a:cubicBezTo>
                                  <a:pt x="82" y="156"/>
                                  <a:pt x="81" y="157"/>
                                  <a:pt x="80" y="159"/>
                                </a:cubicBezTo>
                                <a:cubicBezTo>
                                  <a:pt x="79" y="158"/>
                                  <a:pt x="79" y="156"/>
                                  <a:pt x="78" y="155"/>
                                </a:cubicBezTo>
                                <a:close/>
                                <a:moveTo>
                                  <a:pt x="85" y="152"/>
                                </a:moveTo>
                                <a:cubicBezTo>
                                  <a:pt x="85" y="151"/>
                                  <a:pt x="84" y="150"/>
                                  <a:pt x="84" y="149"/>
                                </a:cubicBezTo>
                                <a:cubicBezTo>
                                  <a:pt x="85" y="149"/>
                                  <a:pt x="85" y="149"/>
                                  <a:pt x="85" y="148"/>
                                </a:cubicBezTo>
                                <a:cubicBezTo>
                                  <a:pt x="85" y="149"/>
                                  <a:pt x="85" y="149"/>
                                  <a:pt x="85" y="149"/>
                                </a:cubicBezTo>
                                <a:cubicBezTo>
                                  <a:pt x="85" y="149"/>
                                  <a:pt x="85" y="150"/>
                                  <a:pt x="86" y="150"/>
                                </a:cubicBezTo>
                                <a:cubicBezTo>
                                  <a:pt x="86" y="150"/>
                                  <a:pt x="86" y="150"/>
                                  <a:pt x="87" y="150"/>
                                </a:cubicBezTo>
                                <a:cubicBezTo>
                                  <a:pt x="86" y="151"/>
                                  <a:pt x="85" y="151"/>
                                  <a:pt x="85" y="152"/>
                                </a:cubicBezTo>
                                <a:close/>
                                <a:moveTo>
                                  <a:pt x="85" y="156"/>
                                </a:moveTo>
                                <a:cubicBezTo>
                                  <a:pt x="85" y="155"/>
                                  <a:pt x="85" y="155"/>
                                  <a:pt x="85" y="155"/>
                                </a:cubicBezTo>
                                <a:cubicBezTo>
                                  <a:pt x="86" y="154"/>
                                  <a:pt x="86" y="153"/>
                                  <a:pt x="87" y="153"/>
                                </a:cubicBezTo>
                                <a:cubicBezTo>
                                  <a:pt x="87" y="153"/>
                                  <a:pt x="88" y="153"/>
                                  <a:pt x="88" y="152"/>
                                </a:cubicBezTo>
                                <a:cubicBezTo>
                                  <a:pt x="89" y="151"/>
                                  <a:pt x="90" y="150"/>
                                  <a:pt x="92" y="148"/>
                                </a:cubicBezTo>
                                <a:cubicBezTo>
                                  <a:pt x="92" y="148"/>
                                  <a:pt x="92" y="148"/>
                                  <a:pt x="93" y="148"/>
                                </a:cubicBezTo>
                                <a:cubicBezTo>
                                  <a:pt x="92" y="148"/>
                                  <a:pt x="92" y="149"/>
                                  <a:pt x="92" y="149"/>
                                </a:cubicBezTo>
                                <a:cubicBezTo>
                                  <a:pt x="90" y="151"/>
                                  <a:pt x="88" y="153"/>
                                  <a:pt x="85" y="156"/>
                                </a:cubicBezTo>
                                <a:close/>
                                <a:moveTo>
                                  <a:pt x="86" y="182"/>
                                </a:moveTo>
                                <a:cubicBezTo>
                                  <a:pt x="86" y="182"/>
                                  <a:pt x="86" y="182"/>
                                  <a:pt x="86" y="182"/>
                                </a:cubicBezTo>
                                <a:cubicBezTo>
                                  <a:pt x="86" y="182"/>
                                  <a:pt x="85" y="181"/>
                                  <a:pt x="85" y="181"/>
                                </a:cubicBezTo>
                                <a:cubicBezTo>
                                  <a:pt x="85" y="180"/>
                                  <a:pt x="86" y="180"/>
                                  <a:pt x="86" y="179"/>
                                </a:cubicBezTo>
                                <a:cubicBezTo>
                                  <a:pt x="86" y="180"/>
                                  <a:pt x="86" y="181"/>
                                  <a:pt x="86" y="182"/>
                                </a:cubicBezTo>
                                <a:close/>
                                <a:moveTo>
                                  <a:pt x="88" y="160"/>
                                </a:moveTo>
                                <a:cubicBezTo>
                                  <a:pt x="92" y="158"/>
                                  <a:pt x="95" y="156"/>
                                  <a:pt x="99" y="154"/>
                                </a:cubicBezTo>
                                <a:cubicBezTo>
                                  <a:pt x="98" y="155"/>
                                  <a:pt x="97" y="156"/>
                                  <a:pt x="96" y="157"/>
                                </a:cubicBezTo>
                                <a:cubicBezTo>
                                  <a:pt x="93" y="159"/>
                                  <a:pt x="90" y="161"/>
                                  <a:pt x="87" y="163"/>
                                </a:cubicBezTo>
                                <a:cubicBezTo>
                                  <a:pt x="87" y="163"/>
                                  <a:pt x="86" y="162"/>
                                  <a:pt x="86" y="162"/>
                                </a:cubicBezTo>
                                <a:cubicBezTo>
                                  <a:pt x="87" y="161"/>
                                  <a:pt x="88" y="160"/>
                                  <a:pt x="88" y="160"/>
                                </a:cubicBezTo>
                                <a:close/>
                                <a:moveTo>
                                  <a:pt x="88" y="168"/>
                                </a:moveTo>
                                <a:cubicBezTo>
                                  <a:pt x="90" y="166"/>
                                  <a:pt x="92" y="165"/>
                                  <a:pt x="94" y="163"/>
                                </a:cubicBezTo>
                                <a:cubicBezTo>
                                  <a:pt x="92" y="165"/>
                                  <a:pt x="90" y="167"/>
                                  <a:pt x="87" y="169"/>
                                </a:cubicBezTo>
                                <a:cubicBezTo>
                                  <a:pt x="87" y="169"/>
                                  <a:pt x="87" y="169"/>
                                  <a:pt x="87" y="169"/>
                                </a:cubicBezTo>
                                <a:cubicBezTo>
                                  <a:pt x="88" y="169"/>
                                  <a:pt x="88" y="168"/>
                                  <a:pt x="88" y="168"/>
                                </a:cubicBezTo>
                                <a:close/>
                                <a:moveTo>
                                  <a:pt x="97" y="177"/>
                                </a:moveTo>
                                <a:cubicBezTo>
                                  <a:pt x="99" y="175"/>
                                  <a:pt x="101" y="174"/>
                                  <a:pt x="103" y="173"/>
                                </a:cubicBezTo>
                                <a:cubicBezTo>
                                  <a:pt x="101" y="175"/>
                                  <a:pt x="99" y="177"/>
                                  <a:pt x="97" y="179"/>
                                </a:cubicBezTo>
                                <a:cubicBezTo>
                                  <a:pt x="96" y="179"/>
                                  <a:pt x="95" y="180"/>
                                  <a:pt x="94" y="180"/>
                                </a:cubicBezTo>
                                <a:cubicBezTo>
                                  <a:pt x="95" y="179"/>
                                  <a:pt x="96" y="178"/>
                                  <a:pt x="97" y="177"/>
                                </a:cubicBezTo>
                                <a:close/>
                                <a:moveTo>
                                  <a:pt x="102" y="157"/>
                                </a:moveTo>
                                <a:cubicBezTo>
                                  <a:pt x="99" y="158"/>
                                  <a:pt x="97" y="160"/>
                                  <a:pt x="95" y="161"/>
                                </a:cubicBezTo>
                                <a:cubicBezTo>
                                  <a:pt x="95" y="161"/>
                                  <a:pt x="95" y="161"/>
                                  <a:pt x="94" y="161"/>
                                </a:cubicBezTo>
                                <a:cubicBezTo>
                                  <a:pt x="95" y="160"/>
                                  <a:pt x="96" y="159"/>
                                  <a:pt x="97" y="158"/>
                                </a:cubicBezTo>
                                <a:cubicBezTo>
                                  <a:pt x="99" y="157"/>
                                  <a:pt x="102" y="155"/>
                                  <a:pt x="105" y="154"/>
                                </a:cubicBezTo>
                                <a:cubicBezTo>
                                  <a:pt x="104" y="155"/>
                                  <a:pt x="103" y="156"/>
                                  <a:pt x="102" y="157"/>
                                </a:cubicBezTo>
                                <a:close/>
                                <a:moveTo>
                                  <a:pt x="106" y="167"/>
                                </a:moveTo>
                                <a:cubicBezTo>
                                  <a:pt x="108" y="166"/>
                                  <a:pt x="110" y="165"/>
                                  <a:pt x="112" y="164"/>
                                </a:cubicBezTo>
                                <a:cubicBezTo>
                                  <a:pt x="111" y="165"/>
                                  <a:pt x="110" y="166"/>
                                  <a:pt x="109" y="167"/>
                                </a:cubicBezTo>
                                <a:cubicBezTo>
                                  <a:pt x="107" y="168"/>
                                  <a:pt x="105" y="170"/>
                                  <a:pt x="103" y="171"/>
                                </a:cubicBezTo>
                                <a:cubicBezTo>
                                  <a:pt x="104" y="170"/>
                                  <a:pt x="105" y="168"/>
                                  <a:pt x="106" y="167"/>
                                </a:cubicBezTo>
                                <a:close/>
                                <a:moveTo>
                                  <a:pt x="109" y="171"/>
                                </a:moveTo>
                                <a:cubicBezTo>
                                  <a:pt x="110" y="170"/>
                                  <a:pt x="111" y="169"/>
                                  <a:pt x="112" y="168"/>
                                </a:cubicBezTo>
                                <a:cubicBezTo>
                                  <a:pt x="114" y="167"/>
                                  <a:pt x="117" y="165"/>
                                  <a:pt x="119" y="164"/>
                                </a:cubicBezTo>
                                <a:cubicBezTo>
                                  <a:pt x="116" y="167"/>
                                  <a:pt x="113" y="169"/>
                                  <a:pt x="110" y="172"/>
                                </a:cubicBezTo>
                                <a:cubicBezTo>
                                  <a:pt x="108" y="173"/>
                                  <a:pt x="107" y="174"/>
                                  <a:pt x="105" y="175"/>
                                </a:cubicBezTo>
                                <a:cubicBezTo>
                                  <a:pt x="106" y="174"/>
                                  <a:pt x="107" y="172"/>
                                  <a:pt x="109" y="171"/>
                                </a:cubicBezTo>
                                <a:close/>
                                <a:moveTo>
                                  <a:pt x="105" y="184"/>
                                </a:moveTo>
                                <a:cubicBezTo>
                                  <a:pt x="106" y="183"/>
                                  <a:pt x="107" y="183"/>
                                  <a:pt x="108" y="183"/>
                                </a:cubicBezTo>
                                <a:cubicBezTo>
                                  <a:pt x="106" y="184"/>
                                  <a:pt x="104" y="186"/>
                                  <a:pt x="102" y="187"/>
                                </a:cubicBezTo>
                                <a:cubicBezTo>
                                  <a:pt x="103" y="186"/>
                                  <a:pt x="104" y="185"/>
                                  <a:pt x="105" y="184"/>
                                </a:cubicBezTo>
                                <a:close/>
                                <a:moveTo>
                                  <a:pt x="103" y="196"/>
                                </a:moveTo>
                                <a:cubicBezTo>
                                  <a:pt x="103" y="196"/>
                                  <a:pt x="102" y="196"/>
                                  <a:pt x="101" y="196"/>
                                </a:cubicBezTo>
                                <a:cubicBezTo>
                                  <a:pt x="101" y="196"/>
                                  <a:pt x="100" y="196"/>
                                  <a:pt x="100" y="196"/>
                                </a:cubicBezTo>
                                <a:cubicBezTo>
                                  <a:pt x="101" y="195"/>
                                  <a:pt x="101" y="195"/>
                                  <a:pt x="101" y="194"/>
                                </a:cubicBezTo>
                                <a:cubicBezTo>
                                  <a:pt x="102" y="195"/>
                                  <a:pt x="103" y="195"/>
                                  <a:pt x="103" y="196"/>
                                </a:cubicBezTo>
                                <a:close/>
                                <a:moveTo>
                                  <a:pt x="102" y="202"/>
                                </a:moveTo>
                                <a:cubicBezTo>
                                  <a:pt x="101" y="202"/>
                                  <a:pt x="100" y="203"/>
                                  <a:pt x="99" y="204"/>
                                </a:cubicBezTo>
                                <a:cubicBezTo>
                                  <a:pt x="99" y="204"/>
                                  <a:pt x="99" y="204"/>
                                  <a:pt x="99" y="203"/>
                                </a:cubicBezTo>
                                <a:cubicBezTo>
                                  <a:pt x="99" y="203"/>
                                  <a:pt x="99" y="203"/>
                                  <a:pt x="99" y="203"/>
                                </a:cubicBezTo>
                                <a:cubicBezTo>
                                  <a:pt x="100" y="203"/>
                                  <a:pt x="100" y="202"/>
                                  <a:pt x="101" y="201"/>
                                </a:cubicBezTo>
                                <a:cubicBezTo>
                                  <a:pt x="101" y="201"/>
                                  <a:pt x="101" y="202"/>
                                  <a:pt x="102" y="202"/>
                                </a:cubicBezTo>
                                <a:close/>
                                <a:moveTo>
                                  <a:pt x="99" y="188"/>
                                </a:moveTo>
                                <a:cubicBezTo>
                                  <a:pt x="98" y="188"/>
                                  <a:pt x="97" y="189"/>
                                  <a:pt x="97" y="190"/>
                                </a:cubicBezTo>
                                <a:cubicBezTo>
                                  <a:pt x="95" y="189"/>
                                  <a:pt x="95" y="189"/>
                                  <a:pt x="95" y="189"/>
                                </a:cubicBezTo>
                                <a:cubicBezTo>
                                  <a:pt x="96" y="189"/>
                                  <a:pt x="97" y="188"/>
                                  <a:pt x="97" y="187"/>
                                </a:cubicBezTo>
                                <a:cubicBezTo>
                                  <a:pt x="97" y="187"/>
                                  <a:pt x="98" y="187"/>
                                  <a:pt x="98" y="187"/>
                                </a:cubicBezTo>
                                <a:cubicBezTo>
                                  <a:pt x="99" y="187"/>
                                  <a:pt x="100" y="186"/>
                                  <a:pt x="100" y="186"/>
                                </a:cubicBezTo>
                                <a:cubicBezTo>
                                  <a:pt x="100" y="187"/>
                                  <a:pt x="99" y="187"/>
                                  <a:pt x="99" y="188"/>
                                </a:cubicBezTo>
                                <a:close/>
                                <a:moveTo>
                                  <a:pt x="98" y="200"/>
                                </a:moveTo>
                                <a:cubicBezTo>
                                  <a:pt x="99" y="200"/>
                                  <a:pt x="99" y="200"/>
                                  <a:pt x="99" y="200"/>
                                </a:cubicBezTo>
                                <a:cubicBezTo>
                                  <a:pt x="98" y="201"/>
                                  <a:pt x="98" y="202"/>
                                  <a:pt x="97" y="202"/>
                                </a:cubicBezTo>
                                <a:cubicBezTo>
                                  <a:pt x="96" y="202"/>
                                  <a:pt x="96" y="201"/>
                                  <a:pt x="95" y="201"/>
                                </a:cubicBezTo>
                                <a:cubicBezTo>
                                  <a:pt x="95" y="201"/>
                                  <a:pt x="95" y="201"/>
                                  <a:pt x="95" y="201"/>
                                </a:cubicBezTo>
                                <a:cubicBezTo>
                                  <a:pt x="96" y="200"/>
                                  <a:pt x="97" y="200"/>
                                  <a:pt x="98" y="200"/>
                                </a:cubicBezTo>
                                <a:close/>
                                <a:moveTo>
                                  <a:pt x="98" y="206"/>
                                </a:moveTo>
                                <a:cubicBezTo>
                                  <a:pt x="99" y="207"/>
                                  <a:pt x="100" y="208"/>
                                  <a:pt x="102" y="209"/>
                                </a:cubicBezTo>
                                <a:cubicBezTo>
                                  <a:pt x="102" y="209"/>
                                  <a:pt x="102" y="209"/>
                                  <a:pt x="101" y="209"/>
                                </a:cubicBezTo>
                                <a:cubicBezTo>
                                  <a:pt x="100" y="208"/>
                                  <a:pt x="99" y="207"/>
                                  <a:pt x="98" y="206"/>
                                </a:cubicBezTo>
                                <a:cubicBezTo>
                                  <a:pt x="98" y="206"/>
                                  <a:pt x="98" y="206"/>
                                  <a:pt x="98" y="206"/>
                                </a:cubicBezTo>
                                <a:close/>
                                <a:moveTo>
                                  <a:pt x="100" y="205"/>
                                </a:moveTo>
                                <a:cubicBezTo>
                                  <a:pt x="101" y="204"/>
                                  <a:pt x="102" y="203"/>
                                  <a:pt x="103" y="203"/>
                                </a:cubicBezTo>
                                <a:cubicBezTo>
                                  <a:pt x="104" y="203"/>
                                  <a:pt x="106" y="204"/>
                                  <a:pt x="107" y="205"/>
                                </a:cubicBezTo>
                                <a:cubicBezTo>
                                  <a:pt x="107" y="205"/>
                                  <a:pt x="106" y="205"/>
                                  <a:pt x="106" y="206"/>
                                </a:cubicBezTo>
                                <a:cubicBezTo>
                                  <a:pt x="106" y="206"/>
                                  <a:pt x="105" y="207"/>
                                  <a:pt x="104" y="207"/>
                                </a:cubicBezTo>
                                <a:cubicBezTo>
                                  <a:pt x="103" y="206"/>
                                  <a:pt x="102" y="205"/>
                                  <a:pt x="100" y="205"/>
                                </a:cubicBezTo>
                                <a:close/>
                                <a:moveTo>
                                  <a:pt x="104" y="213"/>
                                </a:moveTo>
                                <a:cubicBezTo>
                                  <a:pt x="105" y="214"/>
                                  <a:pt x="106" y="214"/>
                                  <a:pt x="107" y="215"/>
                                </a:cubicBezTo>
                                <a:cubicBezTo>
                                  <a:pt x="106" y="215"/>
                                  <a:pt x="106" y="216"/>
                                  <a:pt x="105" y="216"/>
                                </a:cubicBezTo>
                                <a:cubicBezTo>
                                  <a:pt x="104" y="215"/>
                                  <a:pt x="103" y="215"/>
                                  <a:pt x="103" y="214"/>
                                </a:cubicBezTo>
                                <a:cubicBezTo>
                                  <a:pt x="103" y="214"/>
                                  <a:pt x="104" y="214"/>
                                  <a:pt x="104" y="213"/>
                                </a:cubicBezTo>
                                <a:close/>
                                <a:moveTo>
                                  <a:pt x="106" y="212"/>
                                </a:moveTo>
                                <a:cubicBezTo>
                                  <a:pt x="106" y="212"/>
                                  <a:pt x="106" y="212"/>
                                  <a:pt x="106" y="212"/>
                                </a:cubicBezTo>
                                <a:cubicBezTo>
                                  <a:pt x="107" y="212"/>
                                  <a:pt x="108" y="213"/>
                                  <a:pt x="108" y="213"/>
                                </a:cubicBezTo>
                                <a:cubicBezTo>
                                  <a:pt x="108" y="213"/>
                                  <a:pt x="108" y="213"/>
                                  <a:pt x="108" y="213"/>
                                </a:cubicBezTo>
                                <a:cubicBezTo>
                                  <a:pt x="107" y="213"/>
                                  <a:pt x="106" y="213"/>
                                  <a:pt x="106" y="212"/>
                                </a:cubicBezTo>
                                <a:close/>
                                <a:moveTo>
                                  <a:pt x="107" y="200"/>
                                </a:moveTo>
                                <a:cubicBezTo>
                                  <a:pt x="107" y="199"/>
                                  <a:pt x="108" y="199"/>
                                  <a:pt x="108" y="198"/>
                                </a:cubicBezTo>
                                <a:cubicBezTo>
                                  <a:pt x="109" y="199"/>
                                  <a:pt x="110" y="200"/>
                                  <a:pt x="112" y="201"/>
                                </a:cubicBezTo>
                                <a:cubicBezTo>
                                  <a:pt x="111" y="201"/>
                                  <a:pt x="111" y="201"/>
                                  <a:pt x="110" y="202"/>
                                </a:cubicBezTo>
                                <a:cubicBezTo>
                                  <a:pt x="109" y="201"/>
                                  <a:pt x="108" y="200"/>
                                  <a:pt x="107" y="200"/>
                                </a:cubicBezTo>
                                <a:close/>
                                <a:moveTo>
                                  <a:pt x="109" y="197"/>
                                </a:moveTo>
                                <a:cubicBezTo>
                                  <a:pt x="111" y="196"/>
                                  <a:pt x="113" y="194"/>
                                  <a:pt x="114" y="193"/>
                                </a:cubicBezTo>
                                <a:cubicBezTo>
                                  <a:pt x="117" y="191"/>
                                  <a:pt x="120" y="190"/>
                                  <a:pt x="123" y="188"/>
                                </a:cubicBezTo>
                                <a:cubicBezTo>
                                  <a:pt x="121" y="191"/>
                                  <a:pt x="118" y="194"/>
                                  <a:pt x="115" y="197"/>
                                </a:cubicBezTo>
                                <a:cubicBezTo>
                                  <a:pt x="115" y="197"/>
                                  <a:pt x="115" y="197"/>
                                  <a:pt x="115" y="197"/>
                                </a:cubicBezTo>
                                <a:cubicBezTo>
                                  <a:pt x="114" y="198"/>
                                  <a:pt x="113" y="199"/>
                                  <a:pt x="113" y="200"/>
                                </a:cubicBezTo>
                                <a:cubicBezTo>
                                  <a:pt x="111" y="199"/>
                                  <a:pt x="110" y="198"/>
                                  <a:pt x="109" y="197"/>
                                </a:cubicBezTo>
                                <a:close/>
                                <a:moveTo>
                                  <a:pt x="113" y="202"/>
                                </a:moveTo>
                                <a:cubicBezTo>
                                  <a:pt x="113" y="202"/>
                                  <a:pt x="113" y="202"/>
                                  <a:pt x="113" y="202"/>
                                </a:cubicBezTo>
                                <a:cubicBezTo>
                                  <a:pt x="114" y="202"/>
                                  <a:pt x="115" y="203"/>
                                  <a:pt x="115" y="203"/>
                                </a:cubicBezTo>
                                <a:cubicBezTo>
                                  <a:pt x="115" y="203"/>
                                  <a:pt x="114" y="204"/>
                                  <a:pt x="114" y="204"/>
                                </a:cubicBezTo>
                                <a:cubicBezTo>
                                  <a:pt x="114" y="204"/>
                                  <a:pt x="114" y="204"/>
                                  <a:pt x="114" y="204"/>
                                </a:cubicBezTo>
                                <a:cubicBezTo>
                                  <a:pt x="113" y="204"/>
                                  <a:pt x="113" y="203"/>
                                  <a:pt x="112" y="203"/>
                                </a:cubicBezTo>
                                <a:cubicBezTo>
                                  <a:pt x="112" y="203"/>
                                  <a:pt x="113" y="203"/>
                                  <a:pt x="113" y="202"/>
                                </a:cubicBezTo>
                                <a:close/>
                                <a:moveTo>
                                  <a:pt x="120" y="203"/>
                                </a:moveTo>
                                <a:cubicBezTo>
                                  <a:pt x="122" y="202"/>
                                  <a:pt x="124" y="201"/>
                                  <a:pt x="126" y="200"/>
                                </a:cubicBezTo>
                                <a:cubicBezTo>
                                  <a:pt x="124" y="201"/>
                                  <a:pt x="122" y="203"/>
                                  <a:pt x="120" y="205"/>
                                </a:cubicBezTo>
                                <a:cubicBezTo>
                                  <a:pt x="120" y="205"/>
                                  <a:pt x="120" y="204"/>
                                  <a:pt x="119" y="204"/>
                                </a:cubicBezTo>
                                <a:cubicBezTo>
                                  <a:pt x="120" y="204"/>
                                  <a:pt x="120" y="203"/>
                                  <a:pt x="120" y="203"/>
                                </a:cubicBezTo>
                                <a:close/>
                                <a:moveTo>
                                  <a:pt x="125" y="204"/>
                                </a:moveTo>
                                <a:cubicBezTo>
                                  <a:pt x="127" y="202"/>
                                  <a:pt x="128" y="201"/>
                                  <a:pt x="129" y="200"/>
                                </a:cubicBezTo>
                                <a:cubicBezTo>
                                  <a:pt x="128" y="201"/>
                                  <a:pt x="127" y="203"/>
                                  <a:pt x="126" y="204"/>
                                </a:cubicBezTo>
                                <a:cubicBezTo>
                                  <a:pt x="125" y="205"/>
                                  <a:pt x="124" y="206"/>
                                  <a:pt x="123" y="206"/>
                                </a:cubicBezTo>
                                <a:cubicBezTo>
                                  <a:pt x="123" y="206"/>
                                  <a:pt x="122" y="206"/>
                                  <a:pt x="122" y="206"/>
                                </a:cubicBezTo>
                                <a:cubicBezTo>
                                  <a:pt x="123" y="205"/>
                                  <a:pt x="124" y="205"/>
                                  <a:pt x="125" y="204"/>
                                </a:cubicBezTo>
                                <a:close/>
                                <a:moveTo>
                                  <a:pt x="127" y="206"/>
                                </a:moveTo>
                                <a:cubicBezTo>
                                  <a:pt x="129" y="205"/>
                                  <a:pt x="131" y="204"/>
                                  <a:pt x="132" y="203"/>
                                </a:cubicBezTo>
                                <a:cubicBezTo>
                                  <a:pt x="131" y="204"/>
                                  <a:pt x="130" y="205"/>
                                  <a:pt x="129" y="206"/>
                                </a:cubicBezTo>
                                <a:cubicBezTo>
                                  <a:pt x="128" y="207"/>
                                  <a:pt x="127" y="208"/>
                                  <a:pt x="125" y="209"/>
                                </a:cubicBezTo>
                                <a:cubicBezTo>
                                  <a:pt x="125" y="209"/>
                                  <a:pt x="125" y="208"/>
                                  <a:pt x="125" y="208"/>
                                </a:cubicBezTo>
                                <a:cubicBezTo>
                                  <a:pt x="126" y="208"/>
                                  <a:pt x="126" y="207"/>
                                  <a:pt x="127" y="206"/>
                                </a:cubicBezTo>
                                <a:close/>
                                <a:moveTo>
                                  <a:pt x="147" y="192"/>
                                </a:moveTo>
                                <a:cubicBezTo>
                                  <a:pt x="151" y="189"/>
                                  <a:pt x="154" y="185"/>
                                  <a:pt x="158" y="182"/>
                                </a:cubicBezTo>
                                <a:cubicBezTo>
                                  <a:pt x="159" y="182"/>
                                  <a:pt x="160" y="181"/>
                                  <a:pt x="161" y="181"/>
                                </a:cubicBezTo>
                                <a:cubicBezTo>
                                  <a:pt x="160" y="182"/>
                                  <a:pt x="159" y="183"/>
                                  <a:pt x="158" y="184"/>
                                </a:cubicBezTo>
                                <a:cubicBezTo>
                                  <a:pt x="156" y="186"/>
                                  <a:pt x="154" y="187"/>
                                  <a:pt x="152" y="189"/>
                                </a:cubicBezTo>
                                <a:cubicBezTo>
                                  <a:pt x="150" y="190"/>
                                  <a:pt x="149" y="191"/>
                                  <a:pt x="147" y="192"/>
                                </a:cubicBezTo>
                                <a:close/>
                                <a:moveTo>
                                  <a:pt x="153" y="199"/>
                                </a:moveTo>
                                <a:cubicBezTo>
                                  <a:pt x="155" y="198"/>
                                  <a:pt x="156" y="197"/>
                                  <a:pt x="157" y="197"/>
                                </a:cubicBezTo>
                                <a:cubicBezTo>
                                  <a:pt x="155" y="198"/>
                                  <a:pt x="153" y="199"/>
                                  <a:pt x="151" y="201"/>
                                </a:cubicBezTo>
                                <a:cubicBezTo>
                                  <a:pt x="152" y="200"/>
                                  <a:pt x="153" y="199"/>
                                  <a:pt x="153" y="199"/>
                                </a:cubicBezTo>
                                <a:close/>
                                <a:moveTo>
                                  <a:pt x="155" y="195"/>
                                </a:moveTo>
                                <a:cubicBezTo>
                                  <a:pt x="154" y="195"/>
                                  <a:pt x="153" y="196"/>
                                  <a:pt x="153" y="196"/>
                                </a:cubicBezTo>
                                <a:cubicBezTo>
                                  <a:pt x="157" y="192"/>
                                  <a:pt x="161" y="187"/>
                                  <a:pt x="166" y="183"/>
                                </a:cubicBezTo>
                                <a:cubicBezTo>
                                  <a:pt x="165" y="183"/>
                                  <a:pt x="165" y="184"/>
                                  <a:pt x="164" y="185"/>
                                </a:cubicBezTo>
                                <a:cubicBezTo>
                                  <a:pt x="161" y="188"/>
                                  <a:pt x="158" y="191"/>
                                  <a:pt x="155" y="195"/>
                                </a:cubicBezTo>
                                <a:close/>
                                <a:moveTo>
                                  <a:pt x="178" y="173"/>
                                </a:moveTo>
                                <a:cubicBezTo>
                                  <a:pt x="178" y="173"/>
                                  <a:pt x="178" y="173"/>
                                  <a:pt x="178" y="173"/>
                                </a:cubicBezTo>
                                <a:cubicBezTo>
                                  <a:pt x="176" y="176"/>
                                  <a:pt x="174" y="180"/>
                                  <a:pt x="172" y="184"/>
                                </a:cubicBezTo>
                                <a:cubicBezTo>
                                  <a:pt x="169" y="186"/>
                                  <a:pt x="165" y="188"/>
                                  <a:pt x="162" y="190"/>
                                </a:cubicBezTo>
                                <a:cubicBezTo>
                                  <a:pt x="167" y="184"/>
                                  <a:pt x="173" y="179"/>
                                  <a:pt x="178" y="173"/>
                                </a:cubicBezTo>
                                <a:close/>
                                <a:moveTo>
                                  <a:pt x="183" y="168"/>
                                </a:moveTo>
                                <a:cubicBezTo>
                                  <a:pt x="185" y="166"/>
                                  <a:pt x="187" y="164"/>
                                  <a:pt x="189" y="163"/>
                                </a:cubicBezTo>
                                <a:cubicBezTo>
                                  <a:pt x="189" y="163"/>
                                  <a:pt x="189" y="162"/>
                                  <a:pt x="189" y="162"/>
                                </a:cubicBezTo>
                                <a:cubicBezTo>
                                  <a:pt x="185" y="168"/>
                                  <a:pt x="180" y="174"/>
                                  <a:pt x="176" y="180"/>
                                </a:cubicBezTo>
                                <a:cubicBezTo>
                                  <a:pt x="178" y="176"/>
                                  <a:pt x="181" y="172"/>
                                  <a:pt x="183" y="168"/>
                                </a:cubicBezTo>
                                <a:close/>
                                <a:moveTo>
                                  <a:pt x="178" y="198"/>
                                </a:moveTo>
                                <a:cubicBezTo>
                                  <a:pt x="178" y="197"/>
                                  <a:pt x="179" y="197"/>
                                  <a:pt x="180" y="196"/>
                                </a:cubicBezTo>
                                <a:cubicBezTo>
                                  <a:pt x="178" y="198"/>
                                  <a:pt x="176" y="199"/>
                                  <a:pt x="175" y="201"/>
                                </a:cubicBezTo>
                                <a:cubicBezTo>
                                  <a:pt x="174" y="201"/>
                                  <a:pt x="174" y="201"/>
                                  <a:pt x="174" y="201"/>
                                </a:cubicBezTo>
                                <a:cubicBezTo>
                                  <a:pt x="175" y="200"/>
                                  <a:pt x="176" y="199"/>
                                  <a:pt x="178" y="198"/>
                                </a:cubicBezTo>
                                <a:close/>
                                <a:moveTo>
                                  <a:pt x="172" y="191"/>
                                </a:moveTo>
                                <a:cubicBezTo>
                                  <a:pt x="175" y="189"/>
                                  <a:pt x="177" y="187"/>
                                  <a:pt x="180" y="184"/>
                                </a:cubicBezTo>
                                <a:cubicBezTo>
                                  <a:pt x="179" y="185"/>
                                  <a:pt x="179" y="185"/>
                                  <a:pt x="179" y="186"/>
                                </a:cubicBezTo>
                                <a:cubicBezTo>
                                  <a:pt x="177" y="188"/>
                                  <a:pt x="174" y="189"/>
                                  <a:pt x="172" y="191"/>
                                </a:cubicBezTo>
                                <a:close/>
                                <a:moveTo>
                                  <a:pt x="179" y="179"/>
                                </a:moveTo>
                                <a:cubicBezTo>
                                  <a:pt x="184" y="172"/>
                                  <a:pt x="189" y="166"/>
                                  <a:pt x="194" y="159"/>
                                </a:cubicBezTo>
                                <a:cubicBezTo>
                                  <a:pt x="194" y="159"/>
                                  <a:pt x="195" y="159"/>
                                  <a:pt x="195" y="158"/>
                                </a:cubicBezTo>
                                <a:cubicBezTo>
                                  <a:pt x="192" y="163"/>
                                  <a:pt x="189" y="169"/>
                                  <a:pt x="185" y="174"/>
                                </a:cubicBezTo>
                                <a:cubicBezTo>
                                  <a:pt x="185" y="174"/>
                                  <a:pt x="185" y="174"/>
                                  <a:pt x="185" y="174"/>
                                </a:cubicBezTo>
                                <a:cubicBezTo>
                                  <a:pt x="183" y="175"/>
                                  <a:pt x="181" y="177"/>
                                  <a:pt x="179" y="179"/>
                                </a:cubicBezTo>
                                <a:close/>
                                <a:moveTo>
                                  <a:pt x="196" y="176"/>
                                </a:moveTo>
                                <a:cubicBezTo>
                                  <a:pt x="196" y="177"/>
                                  <a:pt x="195" y="179"/>
                                  <a:pt x="195" y="180"/>
                                </a:cubicBezTo>
                                <a:cubicBezTo>
                                  <a:pt x="195" y="180"/>
                                  <a:pt x="194" y="180"/>
                                  <a:pt x="194" y="180"/>
                                </a:cubicBezTo>
                                <a:cubicBezTo>
                                  <a:pt x="193" y="181"/>
                                  <a:pt x="191" y="183"/>
                                  <a:pt x="189" y="184"/>
                                </a:cubicBezTo>
                                <a:cubicBezTo>
                                  <a:pt x="191" y="181"/>
                                  <a:pt x="194" y="179"/>
                                  <a:pt x="196" y="176"/>
                                </a:cubicBezTo>
                                <a:close/>
                                <a:moveTo>
                                  <a:pt x="198" y="182"/>
                                </a:moveTo>
                                <a:cubicBezTo>
                                  <a:pt x="199" y="182"/>
                                  <a:pt x="199" y="182"/>
                                  <a:pt x="199" y="182"/>
                                </a:cubicBezTo>
                                <a:cubicBezTo>
                                  <a:pt x="198" y="183"/>
                                  <a:pt x="197" y="184"/>
                                  <a:pt x="195" y="185"/>
                                </a:cubicBezTo>
                                <a:cubicBezTo>
                                  <a:pt x="196" y="184"/>
                                  <a:pt x="197" y="183"/>
                                  <a:pt x="198" y="182"/>
                                </a:cubicBezTo>
                                <a:close/>
                                <a:moveTo>
                                  <a:pt x="199" y="176"/>
                                </a:moveTo>
                                <a:cubicBezTo>
                                  <a:pt x="200" y="175"/>
                                  <a:pt x="200" y="173"/>
                                  <a:pt x="201" y="172"/>
                                </a:cubicBezTo>
                                <a:cubicBezTo>
                                  <a:pt x="201" y="172"/>
                                  <a:pt x="201" y="172"/>
                                  <a:pt x="201" y="172"/>
                                </a:cubicBezTo>
                                <a:cubicBezTo>
                                  <a:pt x="201" y="173"/>
                                  <a:pt x="200" y="174"/>
                                  <a:pt x="200" y="175"/>
                                </a:cubicBezTo>
                                <a:cubicBezTo>
                                  <a:pt x="200" y="176"/>
                                  <a:pt x="199" y="176"/>
                                  <a:pt x="199" y="176"/>
                                </a:cubicBezTo>
                                <a:close/>
                                <a:moveTo>
                                  <a:pt x="200" y="164"/>
                                </a:moveTo>
                                <a:cubicBezTo>
                                  <a:pt x="200" y="164"/>
                                  <a:pt x="199" y="165"/>
                                  <a:pt x="199" y="165"/>
                                </a:cubicBezTo>
                                <a:cubicBezTo>
                                  <a:pt x="200" y="163"/>
                                  <a:pt x="202" y="161"/>
                                  <a:pt x="203" y="158"/>
                                </a:cubicBezTo>
                                <a:cubicBezTo>
                                  <a:pt x="202" y="160"/>
                                  <a:pt x="202" y="161"/>
                                  <a:pt x="201" y="162"/>
                                </a:cubicBezTo>
                                <a:cubicBezTo>
                                  <a:pt x="201" y="163"/>
                                  <a:pt x="201" y="163"/>
                                  <a:pt x="200" y="164"/>
                                </a:cubicBezTo>
                                <a:close/>
                                <a:moveTo>
                                  <a:pt x="203" y="141"/>
                                </a:moveTo>
                                <a:cubicBezTo>
                                  <a:pt x="206" y="138"/>
                                  <a:pt x="209" y="134"/>
                                  <a:pt x="212" y="131"/>
                                </a:cubicBezTo>
                                <a:cubicBezTo>
                                  <a:pt x="210" y="134"/>
                                  <a:pt x="208" y="137"/>
                                  <a:pt x="206" y="139"/>
                                </a:cubicBezTo>
                                <a:cubicBezTo>
                                  <a:pt x="205" y="140"/>
                                  <a:pt x="205" y="141"/>
                                  <a:pt x="204" y="142"/>
                                </a:cubicBezTo>
                                <a:cubicBezTo>
                                  <a:pt x="204" y="141"/>
                                  <a:pt x="203" y="141"/>
                                  <a:pt x="203" y="141"/>
                                </a:cubicBezTo>
                                <a:close/>
                                <a:moveTo>
                                  <a:pt x="206" y="167"/>
                                </a:moveTo>
                                <a:cubicBezTo>
                                  <a:pt x="208" y="165"/>
                                  <a:pt x="209" y="164"/>
                                  <a:pt x="210" y="163"/>
                                </a:cubicBezTo>
                                <a:cubicBezTo>
                                  <a:pt x="208" y="165"/>
                                  <a:pt x="207" y="168"/>
                                  <a:pt x="205" y="170"/>
                                </a:cubicBezTo>
                                <a:cubicBezTo>
                                  <a:pt x="206" y="169"/>
                                  <a:pt x="206" y="168"/>
                                  <a:pt x="206" y="167"/>
                                </a:cubicBezTo>
                                <a:close/>
                                <a:moveTo>
                                  <a:pt x="208" y="157"/>
                                </a:moveTo>
                                <a:cubicBezTo>
                                  <a:pt x="208" y="157"/>
                                  <a:pt x="208" y="158"/>
                                  <a:pt x="208" y="158"/>
                                </a:cubicBezTo>
                                <a:cubicBezTo>
                                  <a:pt x="209" y="154"/>
                                  <a:pt x="210" y="151"/>
                                  <a:pt x="212" y="147"/>
                                </a:cubicBezTo>
                                <a:cubicBezTo>
                                  <a:pt x="210" y="151"/>
                                  <a:pt x="209" y="154"/>
                                  <a:pt x="208" y="157"/>
                                </a:cubicBezTo>
                                <a:close/>
                                <a:moveTo>
                                  <a:pt x="214" y="164"/>
                                </a:moveTo>
                                <a:cubicBezTo>
                                  <a:pt x="216" y="162"/>
                                  <a:pt x="219" y="160"/>
                                  <a:pt x="221" y="158"/>
                                </a:cubicBezTo>
                                <a:cubicBezTo>
                                  <a:pt x="220" y="161"/>
                                  <a:pt x="218" y="164"/>
                                  <a:pt x="216" y="166"/>
                                </a:cubicBezTo>
                                <a:cubicBezTo>
                                  <a:pt x="215" y="169"/>
                                  <a:pt x="213" y="171"/>
                                  <a:pt x="211" y="173"/>
                                </a:cubicBezTo>
                                <a:cubicBezTo>
                                  <a:pt x="211" y="173"/>
                                  <a:pt x="211" y="173"/>
                                  <a:pt x="211" y="173"/>
                                </a:cubicBezTo>
                                <a:cubicBezTo>
                                  <a:pt x="212" y="170"/>
                                  <a:pt x="213" y="167"/>
                                  <a:pt x="214" y="164"/>
                                </a:cubicBezTo>
                                <a:close/>
                                <a:moveTo>
                                  <a:pt x="210" y="165"/>
                                </a:moveTo>
                                <a:cubicBezTo>
                                  <a:pt x="211" y="164"/>
                                  <a:pt x="212" y="163"/>
                                  <a:pt x="212" y="162"/>
                                </a:cubicBezTo>
                                <a:cubicBezTo>
                                  <a:pt x="212" y="163"/>
                                  <a:pt x="212" y="163"/>
                                  <a:pt x="212" y="164"/>
                                </a:cubicBezTo>
                                <a:cubicBezTo>
                                  <a:pt x="211" y="165"/>
                                  <a:pt x="211" y="165"/>
                                  <a:pt x="210" y="165"/>
                                </a:cubicBezTo>
                                <a:close/>
                                <a:moveTo>
                                  <a:pt x="217" y="159"/>
                                </a:moveTo>
                                <a:cubicBezTo>
                                  <a:pt x="217" y="158"/>
                                  <a:pt x="217" y="158"/>
                                  <a:pt x="217" y="158"/>
                                </a:cubicBezTo>
                                <a:cubicBezTo>
                                  <a:pt x="217" y="158"/>
                                  <a:pt x="217" y="157"/>
                                  <a:pt x="217" y="157"/>
                                </a:cubicBezTo>
                                <a:cubicBezTo>
                                  <a:pt x="218" y="156"/>
                                  <a:pt x="220" y="156"/>
                                  <a:pt x="221" y="156"/>
                                </a:cubicBezTo>
                                <a:cubicBezTo>
                                  <a:pt x="220" y="157"/>
                                  <a:pt x="218" y="158"/>
                                  <a:pt x="217" y="159"/>
                                </a:cubicBezTo>
                                <a:close/>
                                <a:moveTo>
                                  <a:pt x="217" y="138"/>
                                </a:moveTo>
                                <a:cubicBezTo>
                                  <a:pt x="216" y="143"/>
                                  <a:pt x="216" y="147"/>
                                  <a:pt x="215" y="151"/>
                                </a:cubicBezTo>
                                <a:cubicBezTo>
                                  <a:pt x="214" y="152"/>
                                  <a:pt x="212" y="154"/>
                                  <a:pt x="211" y="155"/>
                                </a:cubicBezTo>
                                <a:cubicBezTo>
                                  <a:pt x="213" y="149"/>
                                  <a:pt x="215" y="144"/>
                                  <a:pt x="217" y="138"/>
                                </a:cubicBezTo>
                                <a:cubicBezTo>
                                  <a:pt x="217" y="138"/>
                                  <a:pt x="217" y="138"/>
                                  <a:pt x="217" y="138"/>
                                </a:cubicBezTo>
                                <a:close/>
                                <a:moveTo>
                                  <a:pt x="215" y="138"/>
                                </a:moveTo>
                                <a:cubicBezTo>
                                  <a:pt x="216" y="136"/>
                                  <a:pt x="217" y="134"/>
                                  <a:pt x="217" y="132"/>
                                </a:cubicBezTo>
                                <a:cubicBezTo>
                                  <a:pt x="217" y="132"/>
                                  <a:pt x="217" y="132"/>
                                  <a:pt x="217" y="132"/>
                                </a:cubicBezTo>
                                <a:cubicBezTo>
                                  <a:pt x="217" y="132"/>
                                  <a:pt x="217" y="133"/>
                                  <a:pt x="217" y="133"/>
                                </a:cubicBezTo>
                                <a:cubicBezTo>
                                  <a:pt x="217" y="135"/>
                                  <a:pt x="216" y="137"/>
                                  <a:pt x="215" y="138"/>
                                </a:cubicBezTo>
                                <a:close/>
                                <a:moveTo>
                                  <a:pt x="216" y="117"/>
                                </a:moveTo>
                                <a:cubicBezTo>
                                  <a:pt x="218" y="115"/>
                                  <a:pt x="219" y="113"/>
                                  <a:pt x="221" y="111"/>
                                </a:cubicBezTo>
                                <a:cubicBezTo>
                                  <a:pt x="221" y="112"/>
                                  <a:pt x="221" y="112"/>
                                  <a:pt x="221" y="113"/>
                                </a:cubicBezTo>
                                <a:cubicBezTo>
                                  <a:pt x="219" y="114"/>
                                  <a:pt x="218" y="116"/>
                                  <a:pt x="216" y="117"/>
                                </a:cubicBezTo>
                                <a:close/>
                                <a:moveTo>
                                  <a:pt x="221" y="99"/>
                                </a:moveTo>
                                <a:cubicBezTo>
                                  <a:pt x="220" y="98"/>
                                  <a:pt x="220" y="97"/>
                                  <a:pt x="220" y="96"/>
                                </a:cubicBezTo>
                                <a:cubicBezTo>
                                  <a:pt x="220" y="96"/>
                                  <a:pt x="220" y="96"/>
                                  <a:pt x="220" y="96"/>
                                </a:cubicBezTo>
                                <a:cubicBezTo>
                                  <a:pt x="221" y="97"/>
                                  <a:pt x="221" y="98"/>
                                  <a:pt x="221" y="99"/>
                                </a:cubicBezTo>
                                <a:cubicBezTo>
                                  <a:pt x="221" y="99"/>
                                  <a:pt x="221" y="99"/>
                                  <a:pt x="221" y="99"/>
                                </a:cubicBezTo>
                                <a:close/>
                                <a:moveTo>
                                  <a:pt x="220" y="108"/>
                                </a:moveTo>
                                <a:cubicBezTo>
                                  <a:pt x="220" y="108"/>
                                  <a:pt x="220" y="108"/>
                                  <a:pt x="220" y="109"/>
                                </a:cubicBezTo>
                                <a:cubicBezTo>
                                  <a:pt x="220" y="109"/>
                                  <a:pt x="220" y="109"/>
                                  <a:pt x="219" y="109"/>
                                </a:cubicBezTo>
                                <a:cubicBezTo>
                                  <a:pt x="219" y="109"/>
                                  <a:pt x="219" y="109"/>
                                  <a:pt x="219" y="109"/>
                                </a:cubicBezTo>
                                <a:cubicBezTo>
                                  <a:pt x="219" y="109"/>
                                  <a:pt x="219" y="109"/>
                                  <a:pt x="219" y="109"/>
                                </a:cubicBezTo>
                                <a:cubicBezTo>
                                  <a:pt x="217" y="110"/>
                                  <a:pt x="216" y="111"/>
                                  <a:pt x="215" y="111"/>
                                </a:cubicBezTo>
                                <a:cubicBezTo>
                                  <a:pt x="215" y="111"/>
                                  <a:pt x="215" y="111"/>
                                  <a:pt x="215" y="111"/>
                                </a:cubicBezTo>
                                <a:cubicBezTo>
                                  <a:pt x="215" y="111"/>
                                  <a:pt x="215" y="111"/>
                                  <a:pt x="215" y="110"/>
                                </a:cubicBezTo>
                                <a:cubicBezTo>
                                  <a:pt x="217" y="110"/>
                                  <a:pt x="219" y="109"/>
                                  <a:pt x="220" y="108"/>
                                </a:cubicBezTo>
                                <a:close/>
                                <a:moveTo>
                                  <a:pt x="219" y="93"/>
                                </a:moveTo>
                                <a:cubicBezTo>
                                  <a:pt x="219" y="92"/>
                                  <a:pt x="218" y="90"/>
                                  <a:pt x="218" y="89"/>
                                </a:cubicBezTo>
                                <a:cubicBezTo>
                                  <a:pt x="218" y="89"/>
                                  <a:pt x="219" y="89"/>
                                  <a:pt x="219" y="89"/>
                                </a:cubicBezTo>
                                <a:cubicBezTo>
                                  <a:pt x="219" y="90"/>
                                  <a:pt x="219" y="92"/>
                                  <a:pt x="220" y="93"/>
                                </a:cubicBezTo>
                                <a:cubicBezTo>
                                  <a:pt x="220" y="93"/>
                                  <a:pt x="219" y="93"/>
                                  <a:pt x="219" y="93"/>
                                </a:cubicBezTo>
                                <a:close/>
                                <a:moveTo>
                                  <a:pt x="217" y="87"/>
                                </a:moveTo>
                                <a:cubicBezTo>
                                  <a:pt x="217" y="86"/>
                                  <a:pt x="217" y="85"/>
                                  <a:pt x="217" y="84"/>
                                </a:cubicBezTo>
                                <a:cubicBezTo>
                                  <a:pt x="217" y="84"/>
                                  <a:pt x="217" y="84"/>
                                  <a:pt x="217" y="84"/>
                                </a:cubicBezTo>
                                <a:cubicBezTo>
                                  <a:pt x="218" y="85"/>
                                  <a:pt x="218" y="86"/>
                                  <a:pt x="218" y="87"/>
                                </a:cubicBezTo>
                                <a:cubicBezTo>
                                  <a:pt x="218" y="87"/>
                                  <a:pt x="218" y="87"/>
                                  <a:pt x="217" y="87"/>
                                </a:cubicBezTo>
                                <a:close/>
                                <a:moveTo>
                                  <a:pt x="216" y="82"/>
                                </a:moveTo>
                                <a:cubicBezTo>
                                  <a:pt x="215" y="79"/>
                                  <a:pt x="215" y="77"/>
                                  <a:pt x="214" y="74"/>
                                </a:cubicBezTo>
                                <a:cubicBezTo>
                                  <a:pt x="215" y="75"/>
                                  <a:pt x="215" y="76"/>
                                  <a:pt x="216" y="77"/>
                                </a:cubicBezTo>
                                <a:cubicBezTo>
                                  <a:pt x="216" y="78"/>
                                  <a:pt x="216" y="80"/>
                                  <a:pt x="217" y="82"/>
                                </a:cubicBezTo>
                                <a:cubicBezTo>
                                  <a:pt x="217" y="82"/>
                                  <a:pt x="216" y="82"/>
                                  <a:pt x="216" y="82"/>
                                </a:cubicBezTo>
                                <a:close/>
                                <a:moveTo>
                                  <a:pt x="215" y="88"/>
                                </a:moveTo>
                                <a:cubicBezTo>
                                  <a:pt x="211" y="90"/>
                                  <a:pt x="208" y="92"/>
                                  <a:pt x="205" y="93"/>
                                </a:cubicBezTo>
                                <a:cubicBezTo>
                                  <a:pt x="204" y="93"/>
                                  <a:pt x="204" y="93"/>
                                  <a:pt x="204" y="93"/>
                                </a:cubicBezTo>
                                <a:cubicBezTo>
                                  <a:pt x="206" y="91"/>
                                  <a:pt x="208" y="90"/>
                                  <a:pt x="210" y="88"/>
                                </a:cubicBezTo>
                                <a:cubicBezTo>
                                  <a:pt x="211" y="87"/>
                                  <a:pt x="213" y="87"/>
                                  <a:pt x="214" y="86"/>
                                </a:cubicBezTo>
                                <a:cubicBezTo>
                                  <a:pt x="214" y="87"/>
                                  <a:pt x="214" y="88"/>
                                  <a:pt x="215" y="88"/>
                                </a:cubicBezTo>
                                <a:close/>
                                <a:moveTo>
                                  <a:pt x="206" y="85"/>
                                </a:moveTo>
                                <a:cubicBezTo>
                                  <a:pt x="208" y="84"/>
                                  <a:pt x="208" y="84"/>
                                  <a:pt x="208" y="84"/>
                                </a:cubicBezTo>
                                <a:cubicBezTo>
                                  <a:pt x="209" y="83"/>
                                  <a:pt x="208" y="82"/>
                                  <a:pt x="207" y="82"/>
                                </a:cubicBezTo>
                                <a:cubicBezTo>
                                  <a:pt x="209" y="81"/>
                                  <a:pt x="210" y="80"/>
                                  <a:pt x="212" y="79"/>
                                </a:cubicBezTo>
                                <a:cubicBezTo>
                                  <a:pt x="212" y="81"/>
                                  <a:pt x="213" y="82"/>
                                  <a:pt x="213" y="83"/>
                                </a:cubicBezTo>
                                <a:cubicBezTo>
                                  <a:pt x="211" y="84"/>
                                  <a:pt x="208" y="84"/>
                                  <a:pt x="206" y="85"/>
                                </a:cubicBezTo>
                                <a:close/>
                                <a:moveTo>
                                  <a:pt x="206" y="58"/>
                                </a:moveTo>
                                <a:cubicBezTo>
                                  <a:pt x="206" y="58"/>
                                  <a:pt x="206" y="58"/>
                                  <a:pt x="206" y="57"/>
                                </a:cubicBezTo>
                                <a:cubicBezTo>
                                  <a:pt x="207" y="58"/>
                                  <a:pt x="208" y="59"/>
                                  <a:pt x="209" y="60"/>
                                </a:cubicBezTo>
                                <a:cubicBezTo>
                                  <a:pt x="209" y="61"/>
                                  <a:pt x="210" y="61"/>
                                  <a:pt x="210" y="61"/>
                                </a:cubicBezTo>
                                <a:cubicBezTo>
                                  <a:pt x="211" y="62"/>
                                  <a:pt x="211" y="63"/>
                                  <a:pt x="212" y="63"/>
                                </a:cubicBezTo>
                                <a:cubicBezTo>
                                  <a:pt x="210" y="61"/>
                                  <a:pt x="208" y="60"/>
                                  <a:pt x="206" y="58"/>
                                </a:cubicBezTo>
                                <a:close/>
                                <a:moveTo>
                                  <a:pt x="206" y="60"/>
                                </a:moveTo>
                                <a:cubicBezTo>
                                  <a:pt x="206" y="60"/>
                                  <a:pt x="205" y="60"/>
                                  <a:pt x="205" y="60"/>
                                </a:cubicBezTo>
                                <a:cubicBezTo>
                                  <a:pt x="204" y="59"/>
                                  <a:pt x="204" y="58"/>
                                  <a:pt x="203" y="57"/>
                                </a:cubicBezTo>
                                <a:cubicBezTo>
                                  <a:pt x="204" y="58"/>
                                  <a:pt x="204" y="58"/>
                                  <a:pt x="205" y="59"/>
                                </a:cubicBezTo>
                                <a:cubicBezTo>
                                  <a:pt x="205" y="60"/>
                                  <a:pt x="206" y="60"/>
                                  <a:pt x="206" y="60"/>
                                </a:cubicBezTo>
                                <a:close/>
                                <a:moveTo>
                                  <a:pt x="211" y="67"/>
                                </a:moveTo>
                                <a:cubicBezTo>
                                  <a:pt x="210" y="67"/>
                                  <a:pt x="210" y="67"/>
                                  <a:pt x="211" y="67"/>
                                </a:cubicBezTo>
                                <a:cubicBezTo>
                                  <a:pt x="211" y="68"/>
                                  <a:pt x="211" y="69"/>
                                  <a:pt x="211" y="70"/>
                                </a:cubicBezTo>
                                <a:cubicBezTo>
                                  <a:pt x="209" y="71"/>
                                  <a:pt x="207" y="72"/>
                                  <a:pt x="205" y="73"/>
                                </a:cubicBezTo>
                                <a:cubicBezTo>
                                  <a:pt x="206" y="71"/>
                                  <a:pt x="207" y="70"/>
                                  <a:pt x="208" y="68"/>
                                </a:cubicBezTo>
                                <a:cubicBezTo>
                                  <a:pt x="209" y="67"/>
                                  <a:pt x="208" y="66"/>
                                  <a:pt x="207" y="67"/>
                                </a:cubicBezTo>
                                <a:cubicBezTo>
                                  <a:pt x="207" y="67"/>
                                  <a:pt x="207" y="67"/>
                                  <a:pt x="206" y="68"/>
                                </a:cubicBezTo>
                                <a:cubicBezTo>
                                  <a:pt x="206" y="67"/>
                                  <a:pt x="206" y="67"/>
                                  <a:pt x="205" y="67"/>
                                </a:cubicBezTo>
                                <a:cubicBezTo>
                                  <a:pt x="201" y="68"/>
                                  <a:pt x="196" y="69"/>
                                  <a:pt x="191" y="71"/>
                                </a:cubicBezTo>
                                <a:cubicBezTo>
                                  <a:pt x="196" y="69"/>
                                  <a:pt x="200" y="66"/>
                                  <a:pt x="204" y="64"/>
                                </a:cubicBezTo>
                                <a:cubicBezTo>
                                  <a:pt x="205" y="63"/>
                                  <a:pt x="204" y="62"/>
                                  <a:pt x="203" y="62"/>
                                </a:cubicBezTo>
                                <a:cubicBezTo>
                                  <a:pt x="202" y="62"/>
                                  <a:pt x="202" y="63"/>
                                  <a:pt x="202" y="63"/>
                                </a:cubicBezTo>
                                <a:cubicBezTo>
                                  <a:pt x="202" y="63"/>
                                  <a:pt x="202" y="62"/>
                                  <a:pt x="202" y="62"/>
                                </a:cubicBezTo>
                                <a:cubicBezTo>
                                  <a:pt x="203" y="62"/>
                                  <a:pt x="203" y="60"/>
                                  <a:pt x="202" y="61"/>
                                </a:cubicBezTo>
                                <a:cubicBezTo>
                                  <a:pt x="201" y="61"/>
                                  <a:pt x="201" y="61"/>
                                  <a:pt x="201" y="61"/>
                                </a:cubicBezTo>
                                <a:cubicBezTo>
                                  <a:pt x="202" y="61"/>
                                  <a:pt x="202" y="60"/>
                                  <a:pt x="203" y="60"/>
                                </a:cubicBezTo>
                                <a:cubicBezTo>
                                  <a:pt x="203" y="60"/>
                                  <a:pt x="203" y="60"/>
                                  <a:pt x="203" y="60"/>
                                </a:cubicBezTo>
                                <a:cubicBezTo>
                                  <a:pt x="203" y="60"/>
                                  <a:pt x="203" y="60"/>
                                  <a:pt x="203" y="60"/>
                                </a:cubicBezTo>
                                <a:cubicBezTo>
                                  <a:pt x="205" y="63"/>
                                  <a:pt x="208" y="65"/>
                                  <a:pt x="211" y="67"/>
                                </a:cubicBezTo>
                                <a:close/>
                                <a:moveTo>
                                  <a:pt x="187" y="63"/>
                                </a:moveTo>
                                <a:cubicBezTo>
                                  <a:pt x="191" y="61"/>
                                  <a:pt x="195" y="59"/>
                                  <a:pt x="198" y="56"/>
                                </a:cubicBezTo>
                                <a:cubicBezTo>
                                  <a:pt x="199" y="57"/>
                                  <a:pt x="200" y="58"/>
                                  <a:pt x="201" y="59"/>
                                </a:cubicBezTo>
                                <a:cubicBezTo>
                                  <a:pt x="196" y="60"/>
                                  <a:pt x="192" y="61"/>
                                  <a:pt x="187" y="63"/>
                                </a:cubicBezTo>
                                <a:close/>
                                <a:moveTo>
                                  <a:pt x="191" y="56"/>
                                </a:moveTo>
                                <a:cubicBezTo>
                                  <a:pt x="192" y="55"/>
                                  <a:pt x="193" y="55"/>
                                  <a:pt x="194" y="54"/>
                                </a:cubicBezTo>
                                <a:cubicBezTo>
                                  <a:pt x="195" y="54"/>
                                  <a:pt x="195" y="54"/>
                                  <a:pt x="195" y="54"/>
                                </a:cubicBezTo>
                                <a:cubicBezTo>
                                  <a:pt x="195" y="54"/>
                                  <a:pt x="196" y="54"/>
                                  <a:pt x="196" y="55"/>
                                </a:cubicBezTo>
                                <a:cubicBezTo>
                                  <a:pt x="194" y="55"/>
                                  <a:pt x="193" y="55"/>
                                  <a:pt x="191" y="56"/>
                                </a:cubicBezTo>
                                <a:close/>
                                <a:moveTo>
                                  <a:pt x="189" y="54"/>
                                </a:moveTo>
                                <a:cubicBezTo>
                                  <a:pt x="189" y="54"/>
                                  <a:pt x="189" y="54"/>
                                  <a:pt x="190" y="53"/>
                                </a:cubicBezTo>
                                <a:cubicBezTo>
                                  <a:pt x="190" y="53"/>
                                  <a:pt x="189" y="52"/>
                                  <a:pt x="188" y="52"/>
                                </a:cubicBezTo>
                                <a:cubicBezTo>
                                  <a:pt x="187" y="53"/>
                                  <a:pt x="186" y="54"/>
                                  <a:pt x="186" y="55"/>
                                </a:cubicBezTo>
                                <a:cubicBezTo>
                                  <a:pt x="185" y="54"/>
                                  <a:pt x="185" y="54"/>
                                  <a:pt x="184" y="53"/>
                                </a:cubicBezTo>
                                <a:cubicBezTo>
                                  <a:pt x="186" y="52"/>
                                  <a:pt x="188" y="51"/>
                                  <a:pt x="189" y="50"/>
                                </a:cubicBezTo>
                                <a:cubicBezTo>
                                  <a:pt x="191" y="51"/>
                                  <a:pt x="192" y="52"/>
                                  <a:pt x="193" y="53"/>
                                </a:cubicBezTo>
                                <a:cubicBezTo>
                                  <a:pt x="192" y="53"/>
                                  <a:pt x="190" y="54"/>
                                  <a:pt x="189" y="54"/>
                                </a:cubicBezTo>
                                <a:close/>
                                <a:moveTo>
                                  <a:pt x="184" y="56"/>
                                </a:moveTo>
                                <a:cubicBezTo>
                                  <a:pt x="182" y="57"/>
                                  <a:pt x="179" y="58"/>
                                  <a:pt x="176" y="59"/>
                                </a:cubicBezTo>
                                <a:cubicBezTo>
                                  <a:pt x="177" y="58"/>
                                  <a:pt x="178" y="57"/>
                                  <a:pt x="179" y="55"/>
                                </a:cubicBezTo>
                                <a:cubicBezTo>
                                  <a:pt x="180" y="55"/>
                                  <a:pt x="181" y="54"/>
                                  <a:pt x="183" y="54"/>
                                </a:cubicBezTo>
                                <a:cubicBezTo>
                                  <a:pt x="183" y="54"/>
                                  <a:pt x="184" y="55"/>
                                  <a:pt x="184" y="56"/>
                                </a:cubicBezTo>
                                <a:close/>
                                <a:moveTo>
                                  <a:pt x="180" y="50"/>
                                </a:moveTo>
                                <a:cubicBezTo>
                                  <a:pt x="177" y="51"/>
                                  <a:pt x="173" y="53"/>
                                  <a:pt x="170" y="54"/>
                                </a:cubicBezTo>
                                <a:cubicBezTo>
                                  <a:pt x="171" y="53"/>
                                  <a:pt x="173" y="51"/>
                                  <a:pt x="174" y="50"/>
                                </a:cubicBezTo>
                                <a:cubicBezTo>
                                  <a:pt x="176" y="49"/>
                                  <a:pt x="178" y="48"/>
                                  <a:pt x="179" y="48"/>
                                </a:cubicBezTo>
                                <a:cubicBezTo>
                                  <a:pt x="180" y="48"/>
                                  <a:pt x="180" y="49"/>
                                  <a:pt x="180" y="50"/>
                                </a:cubicBezTo>
                                <a:cubicBezTo>
                                  <a:pt x="180" y="50"/>
                                  <a:pt x="180" y="50"/>
                                  <a:pt x="180" y="50"/>
                                </a:cubicBezTo>
                                <a:close/>
                                <a:moveTo>
                                  <a:pt x="166" y="49"/>
                                </a:moveTo>
                                <a:cubicBezTo>
                                  <a:pt x="167" y="48"/>
                                  <a:pt x="168" y="47"/>
                                  <a:pt x="169" y="46"/>
                                </a:cubicBezTo>
                                <a:cubicBezTo>
                                  <a:pt x="172" y="45"/>
                                  <a:pt x="175" y="44"/>
                                  <a:pt x="178" y="44"/>
                                </a:cubicBezTo>
                                <a:cubicBezTo>
                                  <a:pt x="174" y="45"/>
                                  <a:pt x="170" y="47"/>
                                  <a:pt x="166" y="49"/>
                                </a:cubicBezTo>
                                <a:close/>
                                <a:moveTo>
                                  <a:pt x="166" y="53"/>
                                </a:moveTo>
                                <a:cubicBezTo>
                                  <a:pt x="163" y="55"/>
                                  <a:pt x="159" y="58"/>
                                  <a:pt x="156" y="60"/>
                                </a:cubicBezTo>
                                <a:cubicBezTo>
                                  <a:pt x="155" y="61"/>
                                  <a:pt x="154" y="61"/>
                                  <a:pt x="153" y="62"/>
                                </a:cubicBezTo>
                                <a:cubicBezTo>
                                  <a:pt x="154" y="60"/>
                                  <a:pt x="155" y="59"/>
                                  <a:pt x="156" y="58"/>
                                </a:cubicBezTo>
                                <a:cubicBezTo>
                                  <a:pt x="159" y="56"/>
                                  <a:pt x="162" y="55"/>
                                  <a:pt x="166" y="53"/>
                                </a:cubicBezTo>
                                <a:cubicBezTo>
                                  <a:pt x="166" y="53"/>
                                  <a:pt x="166" y="53"/>
                                  <a:pt x="166" y="53"/>
                                </a:cubicBezTo>
                                <a:close/>
                                <a:moveTo>
                                  <a:pt x="154" y="49"/>
                                </a:moveTo>
                                <a:cubicBezTo>
                                  <a:pt x="154" y="48"/>
                                  <a:pt x="155" y="48"/>
                                  <a:pt x="155" y="48"/>
                                </a:cubicBezTo>
                                <a:cubicBezTo>
                                  <a:pt x="157" y="47"/>
                                  <a:pt x="159" y="46"/>
                                  <a:pt x="160" y="46"/>
                                </a:cubicBezTo>
                                <a:cubicBezTo>
                                  <a:pt x="158" y="47"/>
                                  <a:pt x="156" y="48"/>
                                  <a:pt x="154" y="49"/>
                                </a:cubicBezTo>
                                <a:close/>
                                <a:moveTo>
                                  <a:pt x="155" y="45"/>
                                </a:moveTo>
                                <a:cubicBezTo>
                                  <a:pt x="152" y="46"/>
                                  <a:pt x="149" y="47"/>
                                  <a:pt x="147" y="48"/>
                                </a:cubicBezTo>
                                <a:cubicBezTo>
                                  <a:pt x="149" y="46"/>
                                  <a:pt x="152" y="44"/>
                                  <a:pt x="155" y="42"/>
                                </a:cubicBezTo>
                                <a:cubicBezTo>
                                  <a:pt x="157" y="42"/>
                                  <a:pt x="159" y="41"/>
                                  <a:pt x="161" y="41"/>
                                </a:cubicBezTo>
                                <a:cubicBezTo>
                                  <a:pt x="159" y="42"/>
                                  <a:pt x="157" y="44"/>
                                  <a:pt x="155" y="45"/>
                                </a:cubicBezTo>
                                <a:close/>
                                <a:moveTo>
                                  <a:pt x="154" y="34"/>
                                </a:moveTo>
                                <a:cubicBezTo>
                                  <a:pt x="153" y="34"/>
                                  <a:pt x="153" y="34"/>
                                  <a:pt x="152" y="34"/>
                                </a:cubicBezTo>
                                <a:cubicBezTo>
                                  <a:pt x="153" y="34"/>
                                  <a:pt x="153" y="33"/>
                                  <a:pt x="154" y="33"/>
                                </a:cubicBezTo>
                                <a:cubicBezTo>
                                  <a:pt x="154" y="33"/>
                                  <a:pt x="154" y="33"/>
                                  <a:pt x="154" y="33"/>
                                </a:cubicBezTo>
                                <a:cubicBezTo>
                                  <a:pt x="154" y="33"/>
                                  <a:pt x="154" y="33"/>
                                  <a:pt x="154" y="33"/>
                                </a:cubicBezTo>
                                <a:cubicBezTo>
                                  <a:pt x="154" y="33"/>
                                  <a:pt x="154" y="34"/>
                                  <a:pt x="154" y="34"/>
                                </a:cubicBezTo>
                                <a:close/>
                                <a:moveTo>
                                  <a:pt x="152" y="36"/>
                                </a:moveTo>
                                <a:cubicBezTo>
                                  <a:pt x="150" y="37"/>
                                  <a:pt x="147" y="38"/>
                                  <a:pt x="145" y="40"/>
                                </a:cubicBezTo>
                                <a:cubicBezTo>
                                  <a:pt x="145" y="40"/>
                                  <a:pt x="145" y="40"/>
                                  <a:pt x="144" y="40"/>
                                </a:cubicBezTo>
                                <a:cubicBezTo>
                                  <a:pt x="146" y="38"/>
                                  <a:pt x="148" y="37"/>
                                  <a:pt x="150" y="36"/>
                                </a:cubicBezTo>
                                <a:cubicBezTo>
                                  <a:pt x="151" y="36"/>
                                  <a:pt x="151" y="36"/>
                                  <a:pt x="152" y="36"/>
                                </a:cubicBezTo>
                                <a:close/>
                                <a:moveTo>
                                  <a:pt x="150" y="34"/>
                                </a:moveTo>
                                <a:cubicBezTo>
                                  <a:pt x="148" y="34"/>
                                  <a:pt x="147" y="34"/>
                                  <a:pt x="146" y="34"/>
                                </a:cubicBezTo>
                                <a:cubicBezTo>
                                  <a:pt x="146" y="34"/>
                                  <a:pt x="147" y="33"/>
                                  <a:pt x="147" y="33"/>
                                </a:cubicBezTo>
                                <a:cubicBezTo>
                                  <a:pt x="149" y="33"/>
                                  <a:pt x="150" y="33"/>
                                  <a:pt x="151" y="33"/>
                                </a:cubicBezTo>
                                <a:cubicBezTo>
                                  <a:pt x="151" y="33"/>
                                  <a:pt x="150" y="34"/>
                                  <a:pt x="150" y="34"/>
                                </a:cubicBezTo>
                                <a:close/>
                                <a:moveTo>
                                  <a:pt x="151" y="29"/>
                                </a:moveTo>
                                <a:cubicBezTo>
                                  <a:pt x="151" y="29"/>
                                  <a:pt x="151" y="29"/>
                                  <a:pt x="151" y="29"/>
                                </a:cubicBezTo>
                                <a:cubicBezTo>
                                  <a:pt x="150" y="29"/>
                                  <a:pt x="149" y="29"/>
                                  <a:pt x="148" y="29"/>
                                </a:cubicBezTo>
                                <a:cubicBezTo>
                                  <a:pt x="148" y="29"/>
                                  <a:pt x="148" y="28"/>
                                  <a:pt x="149" y="28"/>
                                </a:cubicBezTo>
                                <a:cubicBezTo>
                                  <a:pt x="150" y="28"/>
                                  <a:pt x="151" y="29"/>
                                  <a:pt x="152" y="29"/>
                                </a:cubicBezTo>
                                <a:cubicBezTo>
                                  <a:pt x="151" y="29"/>
                                  <a:pt x="151" y="29"/>
                                  <a:pt x="151" y="29"/>
                                </a:cubicBezTo>
                                <a:close/>
                                <a:moveTo>
                                  <a:pt x="148" y="20"/>
                                </a:moveTo>
                                <a:cubicBezTo>
                                  <a:pt x="146" y="18"/>
                                  <a:pt x="144" y="17"/>
                                  <a:pt x="142" y="16"/>
                                </a:cubicBezTo>
                                <a:cubicBezTo>
                                  <a:pt x="142" y="16"/>
                                  <a:pt x="143" y="16"/>
                                  <a:pt x="143" y="15"/>
                                </a:cubicBezTo>
                                <a:cubicBezTo>
                                  <a:pt x="146" y="16"/>
                                  <a:pt x="149" y="17"/>
                                  <a:pt x="152" y="18"/>
                                </a:cubicBezTo>
                                <a:cubicBezTo>
                                  <a:pt x="151" y="18"/>
                                  <a:pt x="149" y="19"/>
                                  <a:pt x="148" y="20"/>
                                </a:cubicBezTo>
                                <a:close/>
                                <a:moveTo>
                                  <a:pt x="139" y="9"/>
                                </a:moveTo>
                                <a:cubicBezTo>
                                  <a:pt x="139" y="9"/>
                                  <a:pt x="139" y="9"/>
                                  <a:pt x="139" y="9"/>
                                </a:cubicBezTo>
                                <a:cubicBezTo>
                                  <a:pt x="138" y="8"/>
                                  <a:pt x="138" y="8"/>
                                  <a:pt x="138" y="8"/>
                                </a:cubicBezTo>
                                <a:cubicBezTo>
                                  <a:pt x="140" y="9"/>
                                  <a:pt x="142" y="9"/>
                                  <a:pt x="145" y="9"/>
                                </a:cubicBezTo>
                                <a:cubicBezTo>
                                  <a:pt x="145" y="9"/>
                                  <a:pt x="145" y="10"/>
                                  <a:pt x="146" y="10"/>
                                </a:cubicBezTo>
                                <a:cubicBezTo>
                                  <a:pt x="144" y="9"/>
                                  <a:pt x="142" y="9"/>
                                  <a:pt x="139" y="9"/>
                                </a:cubicBezTo>
                                <a:close/>
                                <a:moveTo>
                                  <a:pt x="143" y="13"/>
                                </a:moveTo>
                                <a:cubicBezTo>
                                  <a:pt x="142" y="13"/>
                                  <a:pt x="142" y="13"/>
                                  <a:pt x="142" y="13"/>
                                </a:cubicBezTo>
                                <a:cubicBezTo>
                                  <a:pt x="140" y="13"/>
                                  <a:pt x="138" y="13"/>
                                  <a:pt x="135" y="13"/>
                                </a:cubicBezTo>
                                <a:cubicBezTo>
                                  <a:pt x="136" y="12"/>
                                  <a:pt x="136" y="12"/>
                                  <a:pt x="136" y="12"/>
                                </a:cubicBezTo>
                                <a:cubicBezTo>
                                  <a:pt x="138" y="12"/>
                                  <a:pt x="141" y="13"/>
                                  <a:pt x="143" y="13"/>
                                </a:cubicBezTo>
                                <a:close/>
                                <a:moveTo>
                                  <a:pt x="136" y="14"/>
                                </a:moveTo>
                                <a:cubicBezTo>
                                  <a:pt x="137" y="14"/>
                                  <a:pt x="138" y="14"/>
                                  <a:pt x="139" y="15"/>
                                </a:cubicBezTo>
                                <a:cubicBezTo>
                                  <a:pt x="139" y="15"/>
                                  <a:pt x="139" y="15"/>
                                  <a:pt x="138" y="15"/>
                                </a:cubicBezTo>
                                <a:cubicBezTo>
                                  <a:pt x="138" y="15"/>
                                  <a:pt x="137" y="14"/>
                                  <a:pt x="136" y="14"/>
                                </a:cubicBezTo>
                                <a:cubicBezTo>
                                  <a:pt x="136" y="14"/>
                                  <a:pt x="136" y="14"/>
                                  <a:pt x="136" y="14"/>
                                </a:cubicBezTo>
                                <a:close/>
                                <a:moveTo>
                                  <a:pt x="138" y="18"/>
                                </a:moveTo>
                                <a:cubicBezTo>
                                  <a:pt x="141" y="19"/>
                                  <a:pt x="143" y="20"/>
                                  <a:pt x="146" y="21"/>
                                </a:cubicBezTo>
                                <a:cubicBezTo>
                                  <a:pt x="146" y="21"/>
                                  <a:pt x="146" y="21"/>
                                  <a:pt x="146" y="21"/>
                                </a:cubicBezTo>
                                <a:cubicBezTo>
                                  <a:pt x="143" y="20"/>
                                  <a:pt x="140" y="20"/>
                                  <a:pt x="137" y="19"/>
                                </a:cubicBezTo>
                                <a:cubicBezTo>
                                  <a:pt x="137" y="19"/>
                                  <a:pt x="138" y="19"/>
                                  <a:pt x="138" y="18"/>
                                </a:cubicBezTo>
                                <a:close/>
                                <a:moveTo>
                                  <a:pt x="141" y="27"/>
                                </a:moveTo>
                                <a:cubicBezTo>
                                  <a:pt x="143" y="27"/>
                                  <a:pt x="144" y="27"/>
                                  <a:pt x="146" y="28"/>
                                </a:cubicBezTo>
                                <a:cubicBezTo>
                                  <a:pt x="146" y="28"/>
                                  <a:pt x="145" y="28"/>
                                  <a:pt x="145" y="28"/>
                                </a:cubicBezTo>
                                <a:cubicBezTo>
                                  <a:pt x="143" y="28"/>
                                  <a:pt x="142" y="28"/>
                                  <a:pt x="140" y="27"/>
                                </a:cubicBezTo>
                                <a:cubicBezTo>
                                  <a:pt x="140" y="27"/>
                                  <a:pt x="141" y="27"/>
                                  <a:pt x="141" y="27"/>
                                </a:cubicBezTo>
                                <a:close/>
                                <a:moveTo>
                                  <a:pt x="142" y="30"/>
                                </a:moveTo>
                                <a:cubicBezTo>
                                  <a:pt x="142" y="30"/>
                                  <a:pt x="142" y="30"/>
                                  <a:pt x="142" y="30"/>
                                </a:cubicBezTo>
                                <a:cubicBezTo>
                                  <a:pt x="140" y="30"/>
                                  <a:pt x="138" y="29"/>
                                  <a:pt x="137" y="29"/>
                                </a:cubicBezTo>
                                <a:cubicBezTo>
                                  <a:pt x="137" y="29"/>
                                  <a:pt x="137" y="29"/>
                                  <a:pt x="138" y="29"/>
                                </a:cubicBezTo>
                                <a:cubicBezTo>
                                  <a:pt x="139" y="29"/>
                                  <a:pt x="141" y="29"/>
                                  <a:pt x="142" y="30"/>
                                </a:cubicBezTo>
                                <a:close/>
                                <a:moveTo>
                                  <a:pt x="140" y="34"/>
                                </a:moveTo>
                                <a:cubicBezTo>
                                  <a:pt x="141" y="33"/>
                                  <a:pt x="142" y="33"/>
                                  <a:pt x="144" y="33"/>
                                </a:cubicBezTo>
                                <a:cubicBezTo>
                                  <a:pt x="143" y="33"/>
                                  <a:pt x="143" y="34"/>
                                  <a:pt x="142" y="34"/>
                                </a:cubicBezTo>
                                <a:cubicBezTo>
                                  <a:pt x="141" y="34"/>
                                  <a:pt x="139" y="34"/>
                                  <a:pt x="138" y="34"/>
                                </a:cubicBezTo>
                                <a:cubicBezTo>
                                  <a:pt x="139" y="34"/>
                                  <a:pt x="139" y="34"/>
                                  <a:pt x="140" y="34"/>
                                </a:cubicBezTo>
                                <a:close/>
                                <a:moveTo>
                                  <a:pt x="143" y="36"/>
                                </a:moveTo>
                                <a:cubicBezTo>
                                  <a:pt x="144" y="36"/>
                                  <a:pt x="146" y="36"/>
                                  <a:pt x="147" y="36"/>
                                </a:cubicBezTo>
                                <a:cubicBezTo>
                                  <a:pt x="145" y="37"/>
                                  <a:pt x="143" y="39"/>
                                  <a:pt x="141" y="40"/>
                                </a:cubicBezTo>
                                <a:cubicBezTo>
                                  <a:pt x="140" y="40"/>
                                  <a:pt x="139" y="40"/>
                                  <a:pt x="138" y="40"/>
                                </a:cubicBezTo>
                                <a:cubicBezTo>
                                  <a:pt x="137" y="40"/>
                                  <a:pt x="136" y="40"/>
                                  <a:pt x="135" y="40"/>
                                </a:cubicBezTo>
                                <a:cubicBezTo>
                                  <a:pt x="137" y="39"/>
                                  <a:pt x="140" y="37"/>
                                  <a:pt x="143" y="36"/>
                                </a:cubicBezTo>
                                <a:close/>
                                <a:moveTo>
                                  <a:pt x="137" y="42"/>
                                </a:moveTo>
                                <a:cubicBezTo>
                                  <a:pt x="134" y="42"/>
                                  <a:pt x="132" y="43"/>
                                  <a:pt x="130" y="43"/>
                                </a:cubicBezTo>
                                <a:cubicBezTo>
                                  <a:pt x="131" y="43"/>
                                  <a:pt x="131" y="43"/>
                                  <a:pt x="132" y="42"/>
                                </a:cubicBezTo>
                                <a:cubicBezTo>
                                  <a:pt x="133" y="42"/>
                                  <a:pt x="135" y="42"/>
                                  <a:pt x="137" y="42"/>
                                </a:cubicBezTo>
                                <a:close/>
                                <a:moveTo>
                                  <a:pt x="136" y="44"/>
                                </a:moveTo>
                                <a:cubicBezTo>
                                  <a:pt x="136" y="44"/>
                                  <a:pt x="135" y="45"/>
                                  <a:pt x="135" y="45"/>
                                </a:cubicBezTo>
                                <a:cubicBezTo>
                                  <a:pt x="131" y="46"/>
                                  <a:pt x="128" y="46"/>
                                  <a:pt x="124" y="47"/>
                                </a:cubicBezTo>
                                <a:cubicBezTo>
                                  <a:pt x="125" y="47"/>
                                  <a:pt x="125" y="46"/>
                                  <a:pt x="126" y="46"/>
                                </a:cubicBezTo>
                                <a:cubicBezTo>
                                  <a:pt x="129" y="45"/>
                                  <a:pt x="133" y="45"/>
                                  <a:pt x="136" y="44"/>
                                </a:cubicBezTo>
                                <a:close/>
                                <a:moveTo>
                                  <a:pt x="126" y="44"/>
                                </a:moveTo>
                                <a:cubicBezTo>
                                  <a:pt x="123" y="45"/>
                                  <a:pt x="120" y="46"/>
                                  <a:pt x="117" y="47"/>
                                </a:cubicBezTo>
                                <a:cubicBezTo>
                                  <a:pt x="118" y="45"/>
                                  <a:pt x="120" y="44"/>
                                  <a:pt x="121" y="42"/>
                                </a:cubicBezTo>
                                <a:cubicBezTo>
                                  <a:pt x="121" y="42"/>
                                  <a:pt x="121" y="42"/>
                                  <a:pt x="121" y="42"/>
                                </a:cubicBezTo>
                                <a:cubicBezTo>
                                  <a:pt x="124" y="42"/>
                                  <a:pt x="126" y="42"/>
                                  <a:pt x="129" y="42"/>
                                </a:cubicBezTo>
                                <a:cubicBezTo>
                                  <a:pt x="128" y="43"/>
                                  <a:pt x="127" y="44"/>
                                  <a:pt x="126" y="44"/>
                                </a:cubicBezTo>
                                <a:close/>
                                <a:moveTo>
                                  <a:pt x="111" y="46"/>
                                </a:moveTo>
                                <a:cubicBezTo>
                                  <a:pt x="113" y="45"/>
                                  <a:pt x="114" y="44"/>
                                  <a:pt x="115" y="42"/>
                                </a:cubicBezTo>
                                <a:cubicBezTo>
                                  <a:pt x="116" y="42"/>
                                  <a:pt x="117" y="42"/>
                                  <a:pt x="118" y="42"/>
                                </a:cubicBezTo>
                                <a:cubicBezTo>
                                  <a:pt x="116" y="44"/>
                                  <a:pt x="114" y="45"/>
                                  <a:pt x="111" y="46"/>
                                </a:cubicBezTo>
                                <a:close/>
                                <a:moveTo>
                                  <a:pt x="115" y="41"/>
                                </a:moveTo>
                                <a:cubicBezTo>
                                  <a:pt x="114" y="40"/>
                                  <a:pt x="113" y="40"/>
                                  <a:pt x="112" y="41"/>
                                </a:cubicBezTo>
                                <a:cubicBezTo>
                                  <a:pt x="110" y="41"/>
                                  <a:pt x="109" y="41"/>
                                  <a:pt x="107" y="41"/>
                                </a:cubicBezTo>
                                <a:cubicBezTo>
                                  <a:pt x="107" y="40"/>
                                  <a:pt x="108" y="40"/>
                                  <a:pt x="108" y="40"/>
                                </a:cubicBezTo>
                                <a:cubicBezTo>
                                  <a:pt x="112" y="39"/>
                                  <a:pt x="115" y="38"/>
                                  <a:pt x="119" y="37"/>
                                </a:cubicBezTo>
                                <a:cubicBezTo>
                                  <a:pt x="118" y="38"/>
                                  <a:pt x="116" y="39"/>
                                  <a:pt x="115" y="41"/>
                                </a:cubicBezTo>
                                <a:close/>
                                <a:moveTo>
                                  <a:pt x="116" y="33"/>
                                </a:moveTo>
                                <a:cubicBezTo>
                                  <a:pt x="115" y="33"/>
                                  <a:pt x="115" y="33"/>
                                  <a:pt x="114" y="34"/>
                                </a:cubicBezTo>
                                <a:cubicBezTo>
                                  <a:pt x="115" y="33"/>
                                  <a:pt x="115" y="33"/>
                                  <a:pt x="116" y="33"/>
                                </a:cubicBezTo>
                                <a:cubicBezTo>
                                  <a:pt x="116" y="33"/>
                                  <a:pt x="117" y="33"/>
                                  <a:pt x="117" y="33"/>
                                </a:cubicBezTo>
                                <a:cubicBezTo>
                                  <a:pt x="117" y="33"/>
                                  <a:pt x="117" y="33"/>
                                  <a:pt x="116" y="33"/>
                                </a:cubicBezTo>
                                <a:close/>
                                <a:moveTo>
                                  <a:pt x="105" y="29"/>
                                </a:moveTo>
                                <a:cubicBezTo>
                                  <a:pt x="104" y="29"/>
                                  <a:pt x="103" y="29"/>
                                  <a:pt x="102" y="29"/>
                                </a:cubicBezTo>
                                <a:cubicBezTo>
                                  <a:pt x="104" y="29"/>
                                  <a:pt x="106" y="28"/>
                                  <a:pt x="107" y="27"/>
                                </a:cubicBezTo>
                                <a:cubicBezTo>
                                  <a:pt x="108" y="27"/>
                                  <a:pt x="108" y="27"/>
                                  <a:pt x="109" y="27"/>
                                </a:cubicBezTo>
                                <a:cubicBezTo>
                                  <a:pt x="108" y="28"/>
                                  <a:pt x="106" y="29"/>
                                  <a:pt x="105" y="29"/>
                                </a:cubicBezTo>
                                <a:close/>
                                <a:moveTo>
                                  <a:pt x="103" y="32"/>
                                </a:moveTo>
                                <a:cubicBezTo>
                                  <a:pt x="104" y="32"/>
                                  <a:pt x="104" y="32"/>
                                  <a:pt x="105" y="32"/>
                                </a:cubicBezTo>
                                <a:cubicBezTo>
                                  <a:pt x="104" y="33"/>
                                  <a:pt x="102" y="34"/>
                                  <a:pt x="101" y="35"/>
                                </a:cubicBezTo>
                                <a:cubicBezTo>
                                  <a:pt x="100" y="35"/>
                                  <a:pt x="100" y="35"/>
                                  <a:pt x="99" y="35"/>
                                </a:cubicBezTo>
                                <a:cubicBezTo>
                                  <a:pt x="99" y="35"/>
                                  <a:pt x="98" y="35"/>
                                  <a:pt x="98" y="36"/>
                                </a:cubicBezTo>
                                <a:cubicBezTo>
                                  <a:pt x="98" y="36"/>
                                  <a:pt x="97" y="36"/>
                                  <a:pt x="96" y="37"/>
                                </a:cubicBezTo>
                                <a:cubicBezTo>
                                  <a:pt x="98" y="35"/>
                                  <a:pt x="101" y="33"/>
                                  <a:pt x="103" y="32"/>
                                </a:cubicBezTo>
                                <a:close/>
                                <a:moveTo>
                                  <a:pt x="96" y="35"/>
                                </a:moveTo>
                                <a:cubicBezTo>
                                  <a:pt x="97" y="34"/>
                                  <a:pt x="98" y="33"/>
                                  <a:pt x="99" y="32"/>
                                </a:cubicBezTo>
                                <a:cubicBezTo>
                                  <a:pt x="99" y="32"/>
                                  <a:pt x="100" y="32"/>
                                  <a:pt x="100" y="32"/>
                                </a:cubicBezTo>
                                <a:cubicBezTo>
                                  <a:pt x="99" y="33"/>
                                  <a:pt x="98" y="34"/>
                                  <a:pt x="96" y="35"/>
                                </a:cubicBezTo>
                                <a:close/>
                                <a:moveTo>
                                  <a:pt x="96" y="30"/>
                                </a:moveTo>
                                <a:cubicBezTo>
                                  <a:pt x="96" y="30"/>
                                  <a:pt x="95" y="30"/>
                                  <a:pt x="95" y="30"/>
                                </a:cubicBezTo>
                                <a:cubicBezTo>
                                  <a:pt x="97" y="29"/>
                                  <a:pt x="98" y="28"/>
                                  <a:pt x="100" y="27"/>
                                </a:cubicBezTo>
                                <a:cubicBezTo>
                                  <a:pt x="100" y="27"/>
                                  <a:pt x="100" y="27"/>
                                  <a:pt x="100" y="27"/>
                                </a:cubicBezTo>
                                <a:cubicBezTo>
                                  <a:pt x="99" y="28"/>
                                  <a:pt x="97" y="29"/>
                                  <a:pt x="96" y="30"/>
                                </a:cubicBezTo>
                                <a:close/>
                                <a:moveTo>
                                  <a:pt x="90" y="31"/>
                                </a:moveTo>
                                <a:cubicBezTo>
                                  <a:pt x="90" y="31"/>
                                  <a:pt x="89" y="31"/>
                                  <a:pt x="89" y="31"/>
                                </a:cubicBezTo>
                                <a:cubicBezTo>
                                  <a:pt x="88" y="32"/>
                                  <a:pt x="86" y="33"/>
                                  <a:pt x="85" y="33"/>
                                </a:cubicBezTo>
                                <a:cubicBezTo>
                                  <a:pt x="85" y="33"/>
                                  <a:pt x="85" y="33"/>
                                  <a:pt x="85" y="33"/>
                                </a:cubicBezTo>
                                <a:cubicBezTo>
                                  <a:pt x="87" y="31"/>
                                  <a:pt x="89" y="28"/>
                                  <a:pt x="91" y="26"/>
                                </a:cubicBezTo>
                                <a:cubicBezTo>
                                  <a:pt x="93" y="26"/>
                                  <a:pt x="95" y="27"/>
                                  <a:pt x="97" y="27"/>
                                </a:cubicBezTo>
                                <a:cubicBezTo>
                                  <a:pt x="95" y="28"/>
                                  <a:pt x="92" y="30"/>
                                  <a:pt x="90" y="31"/>
                                </a:cubicBezTo>
                                <a:close/>
                                <a:moveTo>
                                  <a:pt x="89" y="18"/>
                                </a:moveTo>
                                <a:cubicBezTo>
                                  <a:pt x="89" y="18"/>
                                  <a:pt x="89" y="18"/>
                                  <a:pt x="88" y="18"/>
                                </a:cubicBezTo>
                                <a:cubicBezTo>
                                  <a:pt x="88" y="18"/>
                                  <a:pt x="87" y="19"/>
                                  <a:pt x="87" y="19"/>
                                </a:cubicBezTo>
                                <a:cubicBezTo>
                                  <a:pt x="83" y="21"/>
                                  <a:pt x="79" y="23"/>
                                  <a:pt x="75" y="26"/>
                                </a:cubicBezTo>
                                <a:cubicBezTo>
                                  <a:pt x="73" y="27"/>
                                  <a:pt x="70" y="28"/>
                                  <a:pt x="68" y="29"/>
                                </a:cubicBezTo>
                                <a:cubicBezTo>
                                  <a:pt x="68" y="29"/>
                                  <a:pt x="68" y="28"/>
                                  <a:pt x="69" y="28"/>
                                </a:cubicBezTo>
                                <a:cubicBezTo>
                                  <a:pt x="73" y="25"/>
                                  <a:pt x="78" y="23"/>
                                  <a:pt x="83" y="20"/>
                                </a:cubicBezTo>
                                <a:cubicBezTo>
                                  <a:pt x="86" y="19"/>
                                  <a:pt x="90" y="17"/>
                                  <a:pt x="94" y="16"/>
                                </a:cubicBezTo>
                                <a:cubicBezTo>
                                  <a:pt x="93" y="16"/>
                                  <a:pt x="93" y="16"/>
                                  <a:pt x="92" y="17"/>
                                </a:cubicBezTo>
                                <a:cubicBezTo>
                                  <a:pt x="91" y="17"/>
                                  <a:pt x="90" y="18"/>
                                  <a:pt x="89" y="18"/>
                                </a:cubicBezTo>
                                <a:close/>
                                <a:moveTo>
                                  <a:pt x="80" y="17"/>
                                </a:moveTo>
                                <a:cubicBezTo>
                                  <a:pt x="73" y="19"/>
                                  <a:pt x="66" y="23"/>
                                  <a:pt x="60" y="27"/>
                                </a:cubicBezTo>
                                <a:cubicBezTo>
                                  <a:pt x="60" y="27"/>
                                  <a:pt x="60" y="28"/>
                                  <a:pt x="60" y="28"/>
                                </a:cubicBezTo>
                                <a:cubicBezTo>
                                  <a:pt x="58" y="29"/>
                                  <a:pt x="56" y="31"/>
                                  <a:pt x="54" y="32"/>
                                </a:cubicBezTo>
                                <a:cubicBezTo>
                                  <a:pt x="51" y="34"/>
                                  <a:pt x="48" y="35"/>
                                  <a:pt x="45" y="36"/>
                                </a:cubicBezTo>
                                <a:cubicBezTo>
                                  <a:pt x="48" y="34"/>
                                  <a:pt x="52" y="31"/>
                                  <a:pt x="55" y="29"/>
                                </a:cubicBezTo>
                                <a:cubicBezTo>
                                  <a:pt x="62" y="23"/>
                                  <a:pt x="70" y="19"/>
                                  <a:pt x="79" y="15"/>
                                </a:cubicBezTo>
                                <a:cubicBezTo>
                                  <a:pt x="81" y="14"/>
                                  <a:pt x="83" y="13"/>
                                  <a:pt x="85" y="12"/>
                                </a:cubicBezTo>
                                <a:cubicBezTo>
                                  <a:pt x="83" y="13"/>
                                  <a:pt x="81" y="14"/>
                                  <a:pt x="80" y="15"/>
                                </a:cubicBezTo>
                                <a:cubicBezTo>
                                  <a:pt x="79" y="16"/>
                                  <a:pt x="79" y="16"/>
                                  <a:pt x="80" y="17"/>
                                </a:cubicBezTo>
                                <a:close/>
                                <a:moveTo>
                                  <a:pt x="50" y="40"/>
                                </a:moveTo>
                                <a:cubicBezTo>
                                  <a:pt x="51" y="39"/>
                                  <a:pt x="52" y="38"/>
                                  <a:pt x="53" y="38"/>
                                </a:cubicBezTo>
                                <a:cubicBezTo>
                                  <a:pt x="52" y="39"/>
                                  <a:pt x="51" y="40"/>
                                  <a:pt x="50" y="41"/>
                                </a:cubicBezTo>
                                <a:cubicBezTo>
                                  <a:pt x="50" y="40"/>
                                  <a:pt x="50" y="40"/>
                                  <a:pt x="50" y="40"/>
                                </a:cubicBezTo>
                                <a:close/>
                                <a:moveTo>
                                  <a:pt x="56" y="38"/>
                                </a:moveTo>
                                <a:cubicBezTo>
                                  <a:pt x="56" y="38"/>
                                  <a:pt x="57" y="38"/>
                                  <a:pt x="57" y="38"/>
                                </a:cubicBezTo>
                                <a:cubicBezTo>
                                  <a:pt x="56" y="40"/>
                                  <a:pt x="54" y="42"/>
                                  <a:pt x="53" y="44"/>
                                </a:cubicBezTo>
                                <a:cubicBezTo>
                                  <a:pt x="49" y="46"/>
                                  <a:pt x="46" y="48"/>
                                  <a:pt x="43" y="51"/>
                                </a:cubicBezTo>
                                <a:cubicBezTo>
                                  <a:pt x="44" y="51"/>
                                  <a:pt x="44" y="50"/>
                                  <a:pt x="44" y="50"/>
                                </a:cubicBezTo>
                                <a:cubicBezTo>
                                  <a:pt x="48" y="46"/>
                                  <a:pt x="52" y="42"/>
                                  <a:pt x="56" y="38"/>
                                </a:cubicBezTo>
                                <a:close/>
                                <a:moveTo>
                                  <a:pt x="49" y="48"/>
                                </a:moveTo>
                                <a:cubicBezTo>
                                  <a:pt x="49" y="49"/>
                                  <a:pt x="48" y="50"/>
                                  <a:pt x="47" y="50"/>
                                </a:cubicBezTo>
                                <a:cubicBezTo>
                                  <a:pt x="46" y="51"/>
                                  <a:pt x="46" y="52"/>
                                  <a:pt x="45" y="53"/>
                                </a:cubicBezTo>
                                <a:cubicBezTo>
                                  <a:pt x="43" y="54"/>
                                  <a:pt x="41" y="56"/>
                                  <a:pt x="40" y="57"/>
                                </a:cubicBezTo>
                                <a:cubicBezTo>
                                  <a:pt x="40" y="56"/>
                                  <a:pt x="40" y="56"/>
                                  <a:pt x="40" y="56"/>
                                </a:cubicBezTo>
                                <a:cubicBezTo>
                                  <a:pt x="43" y="53"/>
                                  <a:pt x="46" y="51"/>
                                  <a:pt x="49" y="48"/>
                                </a:cubicBezTo>
                                <a:close/>
                                <a:moveTo>
                                  <a:pt x="39" y="55"/>
                                </a:moveTo>
                                <a:cubicBezTo>
                                  <a:pt x="38" y="55"/>
                                  <a:pt x="38" y="56"/>
                                  <a:pt x="37" y="57"/>
                                </a:cubicBezTo>
                                <a:cubicBezTo>
                                  <a:pt x="37" y="57"/>
                                  <a:pt x="37" y="56"/>
                                  <a:pt x="37" y="56"/>
                                </a:cubicBezTo>
                                <a:cubicBezTo>
                                  <a:pt x="38" y="56"/>
                                  <a:pt x="38" y="55"/>
                                  <a:pt x="39" y="54"/>
                                </a:cubicBezTo>
                                <a:cubicBezTo>
                                  <a:pt x="39" y="54"/>
                                  <a:pt x="40" y="53"/>
                                  <a:pt x="40" y="53"/>
                                </a:cubicBezTo>
                                <a:lnTo>
                                  <a:pt x="39" y="55"/>
                                </a:lnTo>
                                <a:close/>
                                <a:moveTo>
                                  <a:pt x="38" y="65"/>
                                </a:moveTo>
                                <a:cubicBezTo>
                                  <a:pt x="40" y="64"/>
                                  <a:pt x="42" y="62"/>
                                  <a:pt x="45" y="60"/>
                                </a:cubicBezTo>
                                <a:cubicBezTo>
                                  <a:pt x="40" y="65"/>
                                  <a:pt x="35" y="70"/>
                                  <a:pt x="30" y="75"/>
                                </a:cubicBezTo>
                                <a:cubicBezTo>
                                  <a:pt x="30" y="75"/>
                                  <a:pt x="30" y="77"/>
                                  <a:pt x="31" y="76"/>
                                </a:cubicBezTo>
                                <a:cubicBezTo>
                                  <a:pt x="32" y="76"/>
                                  <a:pt x="33" y="75"/>
                                  <a:pt x="34" y="75"/>
                                </a:cubicBezTo>
                                <a:cubicBezTo>
                                  <a:pt x="33" y="75"/>
                                  <a:pt x="33" y="76"/>
                                  <a:pt x="32" y="76"/>
                                </a:cubicBezTo>
                                <a:cubicBezTo>
                                  <a:pt x="31" y="77"/>
                                  <a:pt x="29" y="78"/>
                                  <a:pt x="27" y="78"/>
                                </a:cubicBezTo>
                                <a:cubicBezTo>
                                  <a:pt x="27" y="77"/>
                                  <a:pt x="28" y="76"/>
                                  <a:pt x="29" y="75"/>
                                </a:cubicBezTo>
                                <a:cubicBezTo>
                                  <a:pt x="32" y="72"/>
                                  <a:pt x="35" y="69"/>
                                  <a:pt x="38" y="65"/>
                                </a:cubicBezTo>
                                <a:close/>
                                <a:moveTo>
                                  <a:pt x="34" y="77"/>
                                </a:moveTo>
                                <a:cubicBezTo>
                                  <a:pt x="35" y="77"/>
                                  <a:pt x="36" y="76"/>
                                  <a:pt x="37" y="75"/>
                                </a:cubicBezTo>
                                <a:cubicBezTo>
                                  <a:pt x="35" y="78"/>
                                  <a:pt x="32" y="81"/>
                                  <a:pt x="30" y="83"/>
                                </a:cubicBezTo>
                                <a:cubicBezTo>
                                  <a:pt x="30" y="83"/>
                                  <a:pt x="30" y="83"/>
                                  <a:pt x="30" y="83"/>
                                </a:cubicBezTo>
                                <a:cubicBezTo>
                                  <a:pt x="31" y="81"/>
                                  <a:pt x="32" y="79"/>
                                  <a:pt x="34" y="77"/>
                                </a:cubicBezTo>
                                <a:close/>
                                <a:moveTo>
                                  <a:pt x="30" y="93"/>
                                </a:moveTo>
                                <a:cubicBezTo>
                                  <a:pt x="30" y="93"/>
                                  <a:pt x="30" y="93"/>
                                  <a:pt x="30" y="94"/>
                                </a:cubicBezTo>
                                <a:cubicBezTo>
                                  <a:pt x="30" y="94"/>
                                  <a:pt x="30" y="94"/>
                                  <a:pt x="30" y="94"/>
                                </a:cubicBezTo>
                                <a:cubicBezTo>
                                  <a:pt x="30" y="94"/>
                                  <a:pt x="30" y="93"/>
                                  <a:pt x="29" y="93"/>
                                </a:cubicBezTo>
                                <a:cubicBezTo>
                                  <a:pt x="29" y="93"/>
                                  <a:pt x="30" y="93"/>
                                  <a:pt x="30" y="93"/>
                                </a:cubicBezTo>
                                <a:close/>
                                <a:moveTo>
                                  <a:pt x="32" y="123"/>
                                </a:moveTo>
                                <a:cubicBezTo>
                                  <a:pt x="32" y="124"/>
                                  <a:pt x="32" y="124"/>
                                  <a:pt x="32" y="125"/>
                                </a:cubicBezTo>
                                <a:cubicBezTo>
                                  <a:pt x="32" y="125"/>
                                  <a:pt x="32" y="125"/>
                                  <a:pt x="32" y="126"/>
                                </a:cubicBezTo>
                                <a:cubicBezTo>
                                  <a:pt x="31" y="124"/>
                                  <a:pt x="31" y="124"/>
                                  <a:pt x="31" y="124"/>
                                </a:cubicBezTo>
                                <a:cubicBezTo>
                                  <a:pt x="32" y="124"/>
                                  <a:pt x="32" y="124"/>
                                  <a:pt x="32" y="123"/>
                                </a:cubicBezTo>
                                <a:close/>
                                <a:moveTo>
                                  <a:pt x="32" y="120"/>
                                </a:moveTo>
                                <a:cubicBezTo>
                                  <a:pt x="32" y="119"/>
                                  <a:pt x="33" y="117"/>
                                  <a:pt x="33" y="115"/>
                                </a:cubicBezTo>
                                <a:cubicBezTo>
                                  <a:pt x="33" y="116"/>
                                  <a:pt x="34" y="118"/>
                                  <a:pt x="34" y="119"/>
                                </a:cubicBezTo>
                                <a:cubicBezTo>
                                  <a:pt x="34" y="120"/>
                                  <a:pt x="34" y="120"/>
                                  <a:pt x="34" y="121"/>
                                </a:cubicBezTo>
                                <a:cubicBezTo>
                                  <a:pt x="33" y="122"/>
                                  <a:pt x="33" y="122"/>
                                  <a:pt x="33" y="123"/>
                                </a:cubicBezTo>
                                <a:cubicBezTo>
                                  <a:pt x="33" y="122"/>
                                  <a:pt x="32" y="121"/>
                                  <a:pt x="32" y="120"/>
                                </a:cubicBezTo>
                                <a:close/>
                                <a:moveTo>
                                  <a:pt x="33" y="131"/>
                                </a:moveTo>
                                <a:cubicBezTo>
                                  <a:pt x="34" y="130"/>
                                  <a:pt x="34" y="130"/>
                                  <a:pt x="34" y="130"/>
                                </a:cubicBezTo>
                                <a:cubicBezTo>
                                  <a:pt x="35" y="130"/>
                                  <a:pt x="35" y="131"/>
                                  <a:pt x="35" y="132"/>
                                </a:cubicBezTo>
                                <a:cubicBezTo>
                                  <a:pt x="35" y="132"/>
                                  <a:pt x="35" y="132"/>
                                  <a:pt x="35" y="133"/>
                                </a:cubicBezTo>
                                <a:cubicBezTo>
                                  <a:pt x="35" y="133"/>
                                  <a:pt x="35" y="134"/>
                                  <a:pt x="36" y="134"/>
                                </a:cubicBezTo>
                                <a:cubicBezTo>
                                  <a:pt x="36" y="134"/>
                                  <a:pt x="36" y="134"/>
                                  <a:pt x="36" y="134"/>
                                </a:cubicBezTo>
                                <a:cubicBezTo>
                                  <a:pt x="36" y="134"/>
                                  <a:pt x="36" y="134"/>
                                  <a:pt x="36" y="134"/>
                                </a:cubicBezTo>
                                <a:cubicBezTo>
                                  <a:pt x="36" y="135"/>
                                  <a:pt x="36" y="135"/>
                                  <a:pt x="37" y="135"/>
                                </a:cubicBezTo>
                                <a:cubicBezTo>
                                  <a:pt x="37" y="137"/>
                                  <a:pt x="38" y="138"/>
                                  <a:pt x="38" y="140"/>
                                </a:cubicBezTo>
                                <a:cubicBezTo>
                                  <a:pt x="39" y="140"/>
                                  <a:pt x="39" y="141"/>
                                  <a:pt x="39" y="142"/>
                                </a:cubicBezTo>
                                <a:cubicBezTo>
                                  <a:pt x="38" y="143"/>
                                  <a:pt x="38" y="144"/>
                                  <a:pt x="37" y="145"/>
                                </a:cubicBezTo>
                                <a:cubicBezTo>
                                  <a:pt x="37" y="146"/>
                                  <a:pt x="38" y="147"/>
                                  <a:pt x="39" y="146"/>
                                </a:cubicBezTo>
                                <a:cubicBezTo>
                                  <a:pt x="39" y="146"/>
                                  <a:pt x="39" y="145"/>
                                  <a:pt x="40" y="145"/>
                                </a:cubicBezTo>
                                <a:cubicBezTo>
                                  <a:pt x="40" y="148"/>
                                  <a:pt x="41" y="151"/>
                                  <a:pt x="42" y="153"/>
                                </a:cubicBezTo>
                                <a:cubicBezTo>
                                  <a:pt x="41" y="154"/>
                                  <a:pt x="41" y="154"/>
                                  <a:pt x="41" y="154"/>
                                </a:cubicBezTo>
                                <a:cubicBezTo>
                                  <a:pt x="41" y="155"/>
                                  <a:pt x="41" y="156"/>
                                  <a:pt x="42" y="156"/>
                                </a:cubicBezTo>
                                <a:cubicBezTo>
                                  <a:pt x="43" y="159"/>
                                  <a:pt x="44" y="162"/>
                                  <a:pt x="45" y="166"/>
                                </a:cubicBezTo>
                                <a:cubicBezTo>
                                  <a:pt x="43" y="161"/>
                                  <a:pt x="40" y="157"/>
                                  <a:pt x="38" y="152"/>
                                </a:cubicBezTo>
                                <a:cubicBezTo>
                                  <a:pt x="37" y="145"/>
                                  <a:pt x="35" y="138"/>
                                  <a:pt x="33" y="131"/>
                                </a:cubicBezTo>
                                <a:cubicBezTo>
                                  <a:pt x="33" y="131"/>
                                  <a:pt x="33" y="131"/>
                                  <a:pt x="33" y="131"/>
                                </a:cubicBezTo>
                                <a:close/>
                                <a:moveTo>
                                  <a:pt x="34" y="149"/>
                                </a:moveTo>
                                <a:cubicBezTo>
                                  <a:pt x="35" y="152"/>
                                  <a:pt x="36" y="155"/>
                                  <a:pt x="37" y="157"/>
                                </a:cubicBezTo>
                                <a:cubicBezTo>
                                  <a:pt x="37" y="158"/>
                                  <a:pt x="37" y="158"/>
                                  <a:pt x="37" y="158"/>
                                </a:cubicBezTo>
                                <a:cubicBezTo>
                                  <a:pt x="37" y="159"/>
                                  <a:pt x="38" y="161"/>
                                  <a:pt x="38" y="163"/>
                                </a:cubicBezTo>
                                <a:cubicBezTo>
                                  <a:pt x="37" y="161"/>
                                  <a:pt x="36" y="160"/>
                                  <a:pt x="36" y="159"/>
                                </a:cubicBezTo>
                                <a:cubicBezTo>
                                  <a:pt x="35" y="156"/>
                                  <a:pt x="35" y="152"/>
                                  <a:pt x="34" y="149"/>
                                </a:cubicBezTo>
                                <a:cubicBezTo>
                                  <a:pt x="34" y="149"/>
                                  <a:pt x="34" y="149"/>
                                  <a:pt x="34" y="149"/>
                                </a:cubicBezTo>
                                <a:close/>
                                <a:moveTo>
                                  <a:pt x="38" y="166"/>
                                </a:moveTo>
                                <a:cubicBezTo>
                                  <a:pt x="38" y="166"/>
                                  <a:pt x="38" y="166"/>
                                  <a:pt x="38" y="167"/>
                                </a:cubicBezTo>
                                <a:cubicBezTo>
                                  <a:pt x="38" y="165"/>
                                  <a:pt x="37" y="164"/>
                                  <a:pt x="36" y="163"/>
                                </a:cubicBezTo>
                                <a:cubicBezTo>
                                  <a:pt x="36" y="163"/>
                                  <a:pt x="36" y="162"/>
                                  <a:pt x="36" y="162"/>
                                </a:cubicBezTo>
                                <a:cubicBezTo>
                                  <a:pt x="37" y="163"/>
                                  <a:pt x="38" y="165"/>
                                  <a:pt x="38" y="166"/>
                                </a:cubicBezTo>
                                <a:close/>
                                <a:moveTo>
                                  <a:pt x="40" y="173"/>
                                </a:moveTo>
                                <a:cubicBezTo>
                                  <a:pt x="40" y="175"/>
                                  <a:pt x="40" y="176"/>
                                  <a:pt x="40" y="178"/>
                                </a:cubicBezTo>
                                <a:cubicBezTo>
                                  <a:pt x="39" y="175"/>
                                  <a:pt x="38" y="173"/>
                                  <a:pt x="38" y="170"/>
                                </a:cubicBezTo>
                                <a:cubicBezTo>
                                  <a:pt x="38" y="171"/>
                                  <a:pt x="39" y="172"/>
                                  <a:pt x="40" y="173"/>
                                </a:cubicBezTo>
                                <a:close/>
                                <a:moveTo>
                                  <a:pt x="42" y="197"/>
                                </a:moveTo>
                                <a:cubicBezTo>
                                  <a:pt x="42" y="197"/>
                                  <a:pt x="42" y="197"/>
                                  <a:pt x="42" y="197"/>
                                </a:cubicBezTo>
                                <a:cubicBezTo>
                                  <a:pt x="42" y="198"/>
                                  <a:pt x="43" y="198"/>
                                  <a:pt x="43" y="198"/>
                                </a:cubicBezTo>
                                <a:cubicBezTo>
                                  <a:pt x="43" y="199"/>
                                  <a:pt x="44" y="199"/>
                                  <a:pt x="44" y="200"/>
                                </a:cubicBezTo>
                                <a:cubicBezTo>
                                  <a:pt x="43" y="198"/>
                                  <a:pt x="41" y="196"/>
                                  <a:pt x="39" y="194"/>
                                </a:cubicBezTo>
                                <a:cubicBezTo>
                                  <a:pt x="39" y="194"/>
                                  <a:pt x="39" y="194"/>
                                  <a:pt x="39" y="194"/>
                                </a:cubicBezTo>
                                <a:cubicBezTo>
                                  <a:pt x="40" y="195"/>
                                  <a:pt x="41" y="196"/>
                                  <a:pt x="42" y="197"/>
                                </a:cubicBezTo>
                                <a:close/>
                                <a:moveTo>
                                  <a:pt x="43" y="192"/>
                                </a:moveTo>
                                <a:cubicBezTo>
                                  <a:pt x="43" y="191"/>
                                  <a:pt x="42" y="190"/>
                                  <a:pt x="42" y="189"/>
                                </a:cubicBezTo>
                                <a:cubicBezTo>
                                  <a:pt x="43" y="191"/>
                                  <a:pt x="45" y="194"/>
                                  <a:pt x="47" y="196"/>
                                </a:cubicBezTo>
                                <a:cubicBezTo>
                                  <a:pt x="46" y="196"/>
                                  <a:pt x="45" y="195"/>
                                  <a:pt x="45" y="195"/>
                                </a:cubicBezTo>
                                <a:cubicBezTo>
                                  <a:pt x="44" y="194"/>
                                  <a:pt x="43" y="193"/>
                                  <a:pt x="43" y="192"/>
                                </a:cubicBezTo>
                                <a:close/>
                                <a:moveTo>
                                  <a:pt x="48" y="198"/>
                                </a:moveTo>
                                <a:cubicBezTo>
                                  <a:pt x="50" y="201"/>
                                  <a:pt x="51" y="203"/>
                                  <a:pt x="53" y="205"/>
                                </a:cubicBezTo>
                                <a:cubicBezTo>
                                  <a:pt x="50" y="203"/>
                                  <a:pt x="48" y="200"/>
                                  <a:pt x="46" y="197"/>
                                </a:cubicBezTo>
                                <a:cubicBezTo>
                                  <a:pt x="47" y="197"/>
                                  <a:pt x="47" y="198"/>
                                  <a:pt x="48" y="198"/>
                                </a:cubicBezTo>
                                <a:close/>
                                <a:moveTo>
                                  <a:pt x="49" y="188"/>
                                </a:moveTo>
                                <a:cubicBezTo>
                                  <a:pt x="51" y="190"/>
                                  <a:pt x="52" y="192"/>
                                  <a:pt x="53" y="194"/>
                                </a:cubicBezTo>
                                <a:cubicBezTo>
                                  <a:pt x="54" y="197"/>
                                  <a:pt x="55" y="201"/>
                                  <a:pt x="56" y="204"/>
                                </a:cubicBezTo>
                                <a:cubicBezTo>
                                  <a:pt x="55" y="203"/>
                                  <a:pt x="55" y="203"/>
                                  <a:pt x="54" y="202"/>
                                </a:cubicBezTo>
                                <a:cubicBezTo>
                                  <a:pt x="52" y="197"/>
                                  <a:pt x="51" y="193"/>
                                  <a:pt x="49" y="188"/>
                                </a:cubicBezTo>
                                <a:close/>
                                <a:moveTo>
                                  <a:pt x="61" y="205"/>
                                </a:moveTo>
                                <a:cubicBezTo>
                                  <a:pt x="62" y="205"/>
                                  <a:pt x="62" y="205"/>
                                  <a:pt x="62" y="205"/>
                                </a:cubicBezTo>
                                <a:cubicBezTo>
                                  <a:pt x="63" y="207"/>
                                  <a:pt x="64" y="208"/>
                                  <a:pt x="65" y="210"/>
                                </a:cubicBezTo>
                                <a:cubicBezTo>
                                  <a:pt x="65" y="210"/>
                                  <a:pt x="64" y="210"/>
                                  <a:pt x="63" y="209"/>
                                </a:cubicBezTo>
                                <a:cubicBezTo>
                                  <a:pt x="63" y="208"/>
                                  <a:pt x="62" y="206"/>
                                  <a:pt x="61" y="205"/>
                                </a:cubicBezTo>
                                <a:close/>
                                <a:moveTo>
                                  <a:pt x="65" y="202"/>
                                </a:moveTo>
                                <a:cubicBezTo>
                                  <a:pt x="65" y="202"/>
                                  <a:pt x="65" y="202"/>
                                  <a:pt x="65" y="201"/>
                                </a:cubicBezTo>
                                <a:cubicBezTo>
                                  <a:pt x="65" y="201"/>
                                  <a:pt x="66" y="200"/>
                                  <a:pt x="66" y="200"/>
                                </a:cubicBezTo>
                                <a:cubicBezTo>
                                  <a:pt x="66" y="200"/>
                                  <a:pt x="67" y="201"/>
                                  <a:pt x="67" y="201"/>
                                </a:cubicBezTo>
                                <a:cubicBezTo>
                                  <a:pt x="67" y="201"/>
                                  <a:pt x="66" y="202"/>
                                  <a:pt x="65" y="202"/>
                                </a:cubicBezTo>
                                <a:close/>
                                <a:moveTo>
                                  <a:pt x="70" y="206"/>
                                </a:moveTo>
                                <a:cubicBezTo>
                                  <a:pt x="69" y="205"/>
                                  <a:pt x="68" y="204"/>
                                  <a:pt x="67" y="204"/>
                                </a:cubicBezTo>
                                <a:cubicBezTo>
                                  <a:pt x="67" y="204"/>
                                  <a:pt x="67" y="203"/>
                                  <a:pt x="67" y="203"/>
                                </a:cubicBezTo>
                                <a:cubicBezTo>
                                  <a:pt x="67" y="203"/>
                                  <a:pt x="68" y="203"/>
                                  <a:pt x="69" y="202"/>
                                </a:cubicBezTo>
                                <a:cubicBezTo>
                                  <a:pt x="69" y="203"/>
                                  <a:pt x="70" y="204"/>
                                  <a:pt x="71" y="205"/>
                                </a:cubicBezTo>
                                <a:cubicBezTo>
                                  <a:pt x="71" y="205"/>
                                  <a:pt x="72" y="205"/>
                                  <a:pt x="72" y="204"/>
                                </a:cubicBezTo>
                                <a:cubicBezTo>
                                  <a:pt x="72" y="204"/>
                                  <a:pt x="72" y="204"/>
                                  <a:pt x="73" y="203"/>
                                </a:cubicBezTo>
                                <a:cubicBezTo>
                                  <a:pt x="73" y="204"/>
                                  <a:pt x="74" y="205"/>
                                  <a:pt x="75" y="205"/>
                                </a:cubicBezTo>
                                <a:cubicBezTo>
                                  <a:pt x="75" y="206"/>
                                  <a:pt x="74" y="206"/>
                                  <a:pt x="74" y="206"/>
                                </a:cubicBezTo>
                                <a:cubicBezTo>
                                  <a:pt x="73" y="206"/>
                                  <a:pt x="72" y="205"/>
                                  <a:pt x="71" y="205"/>
                                </a:cubicBezTo>
                                <a:cubicBezTo>
                                  <a:pt x="71" y="204"/>
                                  <a:pt x="70" y="205"/>
                                  <a:pt x="70" y="206"/>
                                </a:cubicBezTo>
                                <a:close/>
                                <a:moveTo>
                                  <a:pt x="71" y="193"/>
                                </a:moveTo>
                                <a:cubicBezTo>
                                  <a:pt x="72" y="192"/>
                                  <a:pt x="73" y="191"/>
                                  <a:pt x="73" y="190"/>
                                </a:cubicBezTo>
                                <a:cubicBezTo>
                                  <a:pt x="73" y="191"/>
                                  <a:pt x="73" y="192"/>
                                  <a:pt x="73" y="194"/>
                                </a:cubicBezTo>
                                <a:cubicBezTo>
                                  <a:pt x="72" y="193"/>
                                  <a:pt x="72" y="193"/>
                                  <a:pt x="71" y="193"/>
                                </a:cubicBezTo>
                                <a:close/>
                                <a:moveTo>
                                  <a:pt x="73" y="159"/>
                                </a:moveTo>
                                <a:cubicBezTo>
                                  <a:pt x="74" y="159"/>
                                  <a:pt x="74" y="158"/>
                                  <a:pt x="75" y="158"/>
                                </a:cubicBezTo>
                                <a:cubicBezTo>
                                  <a:pt x="75" y="159"/>
                                  <a:pt x="76" y="161"/>
                                  <a:pt x="76" y="163"/>
                                </a:cubicBezTo>
                                <a:cubicBezTo>
                                  <a:pt x="75" y="163"/>
                                  <a:pt x="75" y="163"/>
                                  <a:pt x="74" y="164"/>
                                </a:cubicBezTo>
                                <a:cubicBezTo>
                                  <a:pt x="74" y="162"/>
                                  <a:pt x="74" y="161"/>
                                  <a:pt x="73" y="159"/>
                                </a:cubicBezTo>
                                <a:close/>
                                <a:moveTo>
                                  <a:pt x="75" y="191"/>
                                </a:moveTo>
                                <a:cubicBezTo>
                                  <a:pt x="75" y="191"/>
                                  <a:pt x="75" y="191"/>
                                  <a:pt x="76" y="192"/>
                                </a:cubicBezTo>
                                <a:cubicBezTo>
                                  <a:pt x="75" y="192"/>
                                  <a:pt x="75" y="192"/>
                                  <a:pt x="75" y="193"/>
                                </a:cubicBezTo>
                                <a:cubicBezTo>
                                  <a:pt x="75" y="192"/>
                                  <a:pt x="75" y="192"/>
                                  <a:pt x="75" y="191"/>
                                </a:cubicBezTo>
                                <a:close/>
                                <a:moveTo>
                                  <a:pt x="75" y="188"/>
                                </a:moveTo>
                                <a:cubicBezTo>
                                  <a:pt x="76" y="188"/>
                                  <a:pt x="76" y="187"/>
                                  <a:pt x="76" y="187"/>
                                </a:cubicBezTo>
                                <a:cubicBezTo>
                                  <a:pt x="77" y="187"/>
                                  <a:pt x="77" y="187"/>
                                  <a:pt x="77" y="187"/>
                                </a:cubicBezTo>
                                <a:cubicBezTo>
                                  <a:pt x="78" y="187"/>
                                  <a:pt x="78" y="187"/>
                                  <a:pt x="78" y="187"/>
                                </a:cubicBezTo>
                                <a:cubicBezTo>
                                  <a:pt x="78" y="188"/>
                                  <a:pt x="77" y="188"/>
                                  <a:pt x="77" y="189"/>
                                </a:cubicBezTo>
                                <a:cubicBezTo>
                                  <a:pt x="76" y="189"/>
                                  <a:pt x="76" y="188"/>
                                  <a:pt x="75" y="188"/>
                                </a:cubicBezTo>
                                <a:close/>
                                <a:moveTo>
                                  <a:pt x="77" y="193"/>
                                </a:moveTo>
                                <a:cubicBezTo>
                                  <a:pt x="78" y="193"/>
                                  <a:pt x="78" y="194"/>
                                  <a:pt x="79" y="194"/>
                                </a:cubicBezTo>
                                <a:cubicBezTo>
                                  <a:pt x="79" y="194"/>
                                  <a:pt x="78" y="195"/>
                                  <a:pt x="78" y="195"/>
                                </a:cubicBezTo>
                                <a:cubicBezTo>
                                  <a:pt x="78" y="195"/>
                                  <a:pt x="77" y="195"/>
                                  <a:pt x="77" y="196"/>
                                </a:cubicBezTo>
                                <a:cubicBezTo>
                                  <a:pt x="76" y="195"/>
                                  <a:pt x="76" y="195"/>
                                  <a:pt x="76" y="195"/>
                                </a:cubicBezTo>
                                <a:cubicBezTo>
                                  <a:pt x="76" y="194"/>
                                  <a:pt x="77" y="193"/>
                                  <a:pt x="77" y="193"/>
                                </a:cubicBezTo>
                                <a:close/>
                                <a:moveTo>
                                  <a:pt x="79" y="180"/>
                                </a:moveTo>
                                <a:cubicBezTo>
                                  <a:pt x="79" y="180"/>
                                  <a:pt x="79" y="180"/>
                                  <a:pt x="79" y="180"/>
                                </a:cubicBezTo>
                                <a:cubicBezTo>
                                  <a:pt x="79" y="179"/>
                                  <a:pt x="80" y="178"/>
                                  <a:pt x="81" y="177"/>
                                </a:cubicBezTo>
                                <a:cubicBezTo>
                                  <a:pt x="81" y="178"/>
                                  <a:pt x="81" y="178"/>
                                  <a:pt x="81" y="178"/>
                                </a:cubicBezTo>
                                <a:cubicBezTo>
                                  <a:pt x="80" y="178"/>
                                  <a:pt x="80" y="179"/>
                                  <a:pt x="79" y="180"/>
                                </a:cubicBezTo>
                                <a:close/>
                                <a:moveTo>
                                  <a:pt x="82" y="188"/>
                                </a:moveTo>
                                <a:cubicBezTo>
                                  <a:pt x="82" y="189"/>
                                  <a:pt x="82" y="189"/>
                                  <a:pt x="83" y="189"/>
                                </a:cubicBezTo>
                                <a:cubicBezTo>
                                  <a:pt x="82" y="189"/>
                                  <a:pt x="81" y="190"/>
                                  <a:pt x="80" y="190"/>
                                </a:cubicBezTo>
                                <a:cubicBezTo>
                                  <a:pt x="81" y="189"/>
                                  <a:pt x="81" y="189"/>
                                  <a:pt x="82" y="188"/>
                                </a:cubicBezTo>
                                <a:close/>
                                <a:moveTo>
                                  <a:pt x="83" y="191"/>
                                </a:moveTo>
                                <a:cubicBezTo>
                                  <a:pt x="83" y="191"/>
                                  <a:pt x="83" y="191"/>
                                  <a:pt x="83" y="191"/>
                                </a:cubicBezTo>
                                <a:cubicBezTo>
                                  <a:pt x="83" y="192"/>
                                  <a:pt x="82" y="192"/>
                                  <a:pt x="82" y="192"/>
                                </a:cubicBezTo>
                                <a:cubicBezTo>
                                  <a:pt x="81" y="192"/>
                                  <a:pt x="81" y="192"/>
                                  <a:pt x="81" y="192"/>
                                </a:cubicBezTo>
                                <a:cubicBezTo>
                                  <a:pt x="82" y="191"/>
                                  <a:pt x="82" y="191"/>
                                  <a:pt x="83" y="191"/>
                                </a:cubicBezTo>
                                <a:close/>
                                <a:moveTo>
                                  <a:pt x="83" y="187"/>
                                </a:moveTo>
                                <a:cubicBezTo>
                                  <a:pt x="83" y="187"/>
                                  <a:pt x="83" y="187"/>
                                  <a:pt x="83" y="187"/>
                                </a:cubicBezTo>
                                <a:cubicBezTo>
                                  <a:pt x="84" y="188"/>
                                  <a:pt x="84" y="188"/>
                                  <a:pt x="85" y="188"/>
                                </a:cubicBezTo>
                                <a:cubicBezTo>
                                  <a:pt x="85" y="188"/>
                                  <a:pt x="85" y="189"/>
                                  <a:pt x="85" y="189"/>
                                </a:cubicBezTo>
                                <a:cubicBezTo>
                                  <a:pt x="85" y="189"/>
                                  <a:pt x="85" y="189"/>
                                  <a:pt x="85" y="189"/>
                                </a:cubicBezTo>
                                <a:cubicBezTo>
                                  <a:pt x="84" y="188"/>
                                  <a:pt x="83" y="188"/>
                                  <a:pt x="83" y="187"/>
                                </a:cubicBezTo>
                                <a:close/>
                                <a:moveTo>
                                  <a:pt x="84" y="198"/>
                                </a:moveTo>
                                <a:cubicBezTo>
                                  <a:pt x="85" y="198"/>
                                  <a:pt x="85" y="199"/>
                                  <a:pt x="85" y="199"/>
                                </a:cubicBezTo>
                                <a:cubicBezTo>
                                  <a:pt x="85" y="199"/>
                                  <a:pt x="85" y="200"/>
                                  <a:pt x="85" y="200"/>
                                </a:cubicBezTo>
                                <a:cubicBezTo>
                                  <a:pt x="84" y="200"/>
                                  <a:pt x="84" y="200"/>
                                  <a:pt x="83" y="199"/>
                                </a:cubicBezTo>
                                <a:cubicBezTo>
                                  <a:pt x="84" y="199"/>
                                  <a:pt x="84" y="199"/>
                                  <a:pt x="84" y="198"/>
                                </a:cubicBezTo>
                                <a:close/>
                                <a:moveTo>
                                  <a:pt x="85" y="194"/>
                                </a:moveTo>
                                <a:cubicBezTo>
                                  <a:pt x="86" y="194"/>
                                  <a:pt x="87" y="193"/>
                                  <a:pt x="88" y="193"/>
                                </a:cubicBezTo>
                                <a:cubicBezTo>
                                  <a:pt x="87" y="194"/>
                                  <a:pt x="86" y="194"/>
                                  <a:pt x="86" y="195"/>
                                </a:cubicBezTo>
                                <a:cubicBezTo>
                                  <a:pt x="85" y="195"/>
                                  <a:pt x="85" y="195"/>
                                  <a:pt x="85" y="194"/>
                                </a:cubicBezTo>
                                <a:close/>
                                <a:moveTo>
                                  <a:pt x="86" y="205"/>
                                </a:moveTo>
                                <a:cubicBezTo>
                                  <a:pt x="86" y="206"/>
                                  <a:pt x="87" y="206"/>
                                  <a:pt x="88" y="207"/>
                                </a:cubicBezTo>
                                <a:cubicBezTo>
                                  <a:pt x="88" y="207"/>
                                  <a:pt x="88" y="207"/>
                                  <a:pt x="88" y="207"/>
                                </a:cubicBezTo>
                                <a:cubicBezTo>
                                  <a:pt x="88" y="207"/>
                                  <a:pt x="88" y="207"/>
                                  <a:pt x="88" y="207"/>
                                </a:cubicBezTo>
                                <a:cubicBezTo>
                                  <a:pt x="87" y="207"/>
                                  <a:pt x="87" y="207"/>
                                  <a:pt x="87" y="207"/>
                                </a:cubicBezTo>
                                <a:cubicBezTo>
                                  <a:pt x="86" y="206"/>
                                  <a:pt x="86" y="206"/>
                                  <a:pt x="86" y="206"/>
                                </a:cubicBezTo>
                                <a:cubicBezTo>
                                  <a:pt x="86" y="205"/>
                                  <a:pt x="86" y="205"/>
                                  <a:pt x="86" y="205"/>
                                </a:cubicBezTo>
                                <a:close/>
                                <a:moveTo>
                                  <a:pt x="88" y="204"/>
                                </a:moveTo>
                                <a:cubicBezTo>
                                  <a:pt x="88" y="204"/>
                                  <a:pt x="88" y="204"/>
                                  <a:pt x="88" y="204"/>
                                </a:cubicBezTo>
                                <a:cubicBezTo>
                                  <a:pt x="89" y="204"/>
                                  <a:pt x="89" y="204"/>
                                  <a:pt x="90" y="205"/>
                                </a:cubicBezTo>
                                <a:cubicBezTo>
                                  <a:pt x="90" y="205"/>
                                  <a:pt x="89" y="205"/>
                                  <a:pt x="89" y="205"/>
                                </a:cubicBezTo>
                                <a:cubicBezTo>
                                  <a:pt x="89" y="205"/>
                                  <a:pt x="88" y="205"/>
                                  <a:pt x="88" y="204"/>
                                </a:cubicBezTo>
                                <a:close/>
                                <a:moveTo>
                                  <a:pt x="90" y="186"/>
                                </a:moveTo>
                                <a:cubicBezTo>
                                  <a:pt x="90" y="185"/>
                                  <a:pt x="91" y="184"/>
                                  <a:pt x="92" y="183"/>
                                </a:cubicBezTo>
                                <a:cubicBezTo>
                                  <a:pt x="92" y="183"/>
                                  <a:pt x="92" y="183"/>
                                  <a:pt x="93" y="183"/>
                                </a:cubicBezTo>
                                <a:cubicBezTo>
                                  <a:pt x="92" y="184"/>
                                  <a:pt x="91" y="185"/>
                                  <a:pt x="90" y="186"/>
                                </a:cubicBezTo>
                                <a:close/>
                                <a:moveTo>
                                  <a:pt x="91" y="205"/>
                                </a:moveTo>
                                <a:cubicBezTo>
                                  <a:pt x="92" y="206"/>
                                  <a:pt x="92" y="206"/>
                                  <a:pt x="93" y="206"/>
                                </a:cubicBezTo>
                                <a:cubicBezTo>
                                  <a:pt x="93" y="207"/>
                                  <a:pt x="92" y="207"/>
                                  <a:pt x="92" y="207"/>
                                </a:cubicBezTo>
                                <a:cubicBezTo>
                                  <a:pt x="91" y="207"/>
                                  <a:pt x="91" y="207"/>
                                  <a:pt x="90" y="206"/>
                                </a:cubicBezTo>
                                <a:cubicBezTo>
                                  <a:pt x="91" y="206"/>
                                  <a:pt x="91" y="206"/>
                                  <a:pt x="91" y="205"/>
                                </a:cubicBezTo>
                                <a:close/>
                                <a:moveTo>
                                  <a:pt x="93" y="186"/>
                                </a:moveTo>
                                <a:cubicBezTo>
                                  <a:pt x="95" y="184"/>
                                  <a:pt x="98" y="182"/>
                                  <a:pt x="100" y="179"/>
                                </a:cubicBezTo>
                                <a:cubicBezTo>
                                  <a:pt x="102" y="179"/>
                                  <a:pt x="103" y="178"/>
                                  <a:pt x="104" y="177"/>
                                </a:cubicBezTo>
                                <a:cubicBezTo>
                                  <a:pt x="102" y="180"/>
                                  <a:pt x="99" y="182"/>
                                  <a:pt x="97" y="185"/>
                                </a:cubicBezTo>
                                <a:cubicBezTo>
                                  <a:pt x="96" y="185"/>
                                  <a:pt x="94" y="186"/>
                                  <a:pt x="93" y="186"/>
                                </a:cubicBezTo>
                                <a:close/>
                                <a:moveTo>
                                  <a:pt x="95" y="190"/>
                                </a:moveTo>
                                <a:cubicBezTo>
                                  <a:pt x="95" y="190"/>
                                  <a:pt x="95" y="191"/>
                                  <a:pt x="96" y="191"/>
                                </a:cubicBezTo>
                                <a:cubicBezTo>
                                  <a:pt x="95" y="191"/>
                                  <a:pt x="95" y="192"/>
                                  <a:pt x="94" y="192"/>
                                </a:cubicBezTo>
                                <a:cubicBezTo>
                                  <a:pt x="94" y="192"/>
                                  <a:pt x="94" y="192"/>
                                  <a:pt x="93" y="192"/>
                                </a:cubicBezTo>
                                <a:cubicBezTo>
                                  <a:pt x="94" y="191"/>
                                  <a:pt x="94" y="191"/>
                                  <a:pt x="95" y="190"/>
                                </a:cubicBezTo>
                                <a:close/>
                                <a:moveTo>
                                  <a:pt x="96" y="208"/>
                                </a:moveTo>
                                <a:cubicBezTo>
                                  <a:pt x="96" y="208"/>
                                  <a:pt x="96" y="208"/>
                                  <a:pt x="96" y="208"/>
                                </a:cubicBezTo>
                                <a:cubicBezTo>
                                  <a:pt x="97" y="209"/>
                                  <a:pt x="98" y="209"/>
                                  <a:pt x="100" y="210"/>
                                </a:cubicBezTo>
                                <a:cubicBezTo>
                                  <a:pt x="99" y="210"/>
                                  <a:pt x="99" y="210"/>
                                  <a:pt x="99" y="211"/>
                                </a:cubicBezTo>
                                <a:cubicBezTo>
                                  <a:pt x="98" y="211"/>
                                  <a:pt x="98" y="211"/>
                                  <a:pt x="97" y="211"/>
                                </a:cubicBezTo>
                                <a:cubicBezTo>
                                  <a:pt x="97" y="210"/>
                                  <a:pt x="96" y="210"/>
                                  <a:pt x="95" y="209"/>
                                </a:cubicBezTo>
                                <a:cubicBezTo>
                                  <a:pt x="95" y="209"/>
                                  <a:pt x="95" y="208"/>
                                  <a:pt x="96" y="208"/>
                                </a:cubicBezTo>
                                <a:close/>
                                <a:moveTo>
                                  <a:pt x="99" y="218"/>
                                </a:moveTo>
                                <a:cubicBezTo>
                                  <a:pt x="99" y="218"/>
                                  <a:pt x="100" y="219"/>
                                  <a:pt x="101" y="219"/>
                                </a:cubicBezTo>
                                <a:cubicBezTo>
                                  <a:pt x="100" y="219"/>
                                  <a:pt x="100" y="219"/>
                                  <a:pt x="100" y="219"/>
                                </a:cubicBezTo>
                                <a:cubicBezTo>
                                  <a:pt x="99" y="219"/>
                                  <a:pt x="99" y="219"/>
                                  <a:pt x="99" y="219"/>
                                </a:cubicBezTo>
                                <a:cubicBezTo>
                                  <a:pt x="99" y="218"/>
                                  <a:pt x="99" y="218"/>
                                  <a:pt x="99" y="218"/>
                                </a:cubicBezTo>
                                <a:close/>
                                <a:moveTo>
                                  <a:pt x="101" y="224"/>
                                </a:moveTo>
                                <a:cubicBezTo>
                                  <a:pt x="101" y="223"/>
                                  <a:pt x="101" y="223"/>
                                  <a:pt x="102" y="223"/>
                                </a:cubicBezTo>
                                <a:cubicBezTo>
                                  <a:pt x="103" y="223"/>
                                  <a:pt x="104" y="224"/>
                                  <a:pt x="105" y="225"/>
                                </a:cubicBezTo>
                                <a:cubicBezTo>
                                  <a:pt x="105" y="225"/>
                                  <a:pt x="105" y="225"/>
                                  <a:pt x="105" y="226"/>
                                </a:cubicBezTo>
                                <a:cubicBezTo>
                                  <a:pt x="105" y="226"/>
                                  <a:pt x="105" y="226"/>
                                  <a:pt x="105" y="226"/>
                                </a:cubicBezTo>
                                <a:cubicBezTo>
                                  <a:pt x="103" y="225"/>
                                  <a:pt x="102" y="225"/>
                                  <a:pt x="100" y="224"/>
                                </a:cubicBezTo>
                                <a:cubicBezTo>
                                  <a:pt x="100" y="224"/>
                                  <a:pt x="101" y="224"/>
                                  <a:pt x="101" y="224"/>
                                </a:cubicBezTo>
                                <a:close/>
                                <a:moveTo>
                                  <a:pt x="104" y="222"/>
                                </a:moveTo>
                                <a:cubicBezTo>
                                  <a:pt x="104" y="222"/>
                                  <a:pt x="104" y="222"/>
                                  <a:pt x="104" y="222"/>
                                </a:cubicBezTo>
                                <a:cubicBezTo>
                                  <a:pt x="104" y="222"/>
                                  <a:pt x="104" y="221"/>
                                  <a:pt x="104" y="221"/>
                                </a:cubicBezTo>
                                <a:cubicBezTo>
                                  <a:pt x="105" y="222"/>
                                  <a:pt x="106" y="222"/>
                                  <a:pt x="106" y="222"/>
                                </a:cubicBezTo>
                                <a:cubicBezTo>
                                  <a:pt x="106" y="222"/>
                                  <a:pt x="106" y="223"/>
                                  <a:pt x="106" y="223"/>
                                </a:cubicBezTo>
                                <a:cubicBezTo>
                                  <a:pt x="106" y="222"/>
                                  <a:pt x="105" y="222"/>
                                  <a:pt x="104" y="222"/>
                                </a:cubicBezTo>
                                <a:close/>
                                <a:moveTo>
                                  <a:pt x="108" y="226"/>
                                </a:moveTo>
                                <a:cubicBezTo>
                                  <a:pt x="108" y="226"/>
                                  <a:pt x="109" y="227"/>
                                  <a:pt x="110" y="227"/>
                                </a:cubicBezTo>
                                <a:cubicBezTo>
                                  <a:pt x="110" y="227"/>
                                  <a:pt x="109" y="228"/>
                                  <a:pt x="109" y="228"/>
                                </a:cubicBezTo>
                                <a:cubicBezTo>
                                  <a:pt x="109" y="228"/>
                                  <a:pt x="109" y="228"/>
                                  <a:pt x="109" y="228"/>
                                </a:cubicBezTo>
                                <a:cubicBezTo>
                                  <a:pt x="108" y="228"/>
                                  <a:pt x="107" y="227"/>
                                  <a:pt x="106" y="227"/>
                                </a:cubicBezTo>
                                <a:cubicBezTo>
                                  <a:pt x="107" y="226"/>
                                  <a:pt x="107" y="226"/>
                                  <a:pt x="108" y="226"/>
                                </a:cubicBezTo>
                                <a:close/>
                                <a:moveTo>
                                  <a:pt x="108" y="210"/>
                                </a:moveTo>
                                <a:cubicBezTo>
                                  <a:pt x="109" y="210"/>
                                  <a:pt x="110" y="209"/>
                                  <a:pt x="111" y="208"/>
                                </a:cubicBezTo>
                                <a:cubicBezTo>
                                  <a:pt x="112" y="208"/>
                                  <a:pt x="112" y="209"/>
                                  <a:pt x="112" y="209"/>
                                </a:cubicBezTo>
                                <a:cubicBezTo>
                                  <a:pt x="111" y="210"/>
                                  <a:pt x="110" y="210"/>
                                  <a:pt x="110" y="211"/>
                                </a:cubicBezTo>
                                <a:cubicBezTo>
                                  <a:pt x="109" y="211"/>
                                  <a:pt x="109" y="211"/>
                                  <a:pt x="108" y="210"/>
                                </a:cubicBezTo>
                                <a:close/>
                                <a:moveTo>
                                  <a:pt x="112" y="213"/>
                                </a:moveTo>
                                <a:cubicBezTo>
                                  <a:pt x="111" y="212"/>
                                  <a:pt x="111" y="212"/>
                                  <a:pt x="111" y="212"/>
                                </a:cubicBezTo>
                                <a:cubicBezTo>
                                  <a:pt x="112" y="211"/>
                                  <a:pt x="113" y="211"/>
                                  <a:pt x="114" y="210"/>
                                </a:cubicBezTo>
                                <a:cubicBezTo>
                                  <a:pt x="114" y="210"/>
                                  <a:pt x="114" y="210"/>
                                  <a:pt x="115" y="210"/>
                                </a:cubicBezTo>
                                <a:cubicBezTo>
                                  <a:pt x="114" y="211"/>
                                  <a:pt x="113" y="212"/>
                                  <a:pt x="112" y="213"/>
                                </a:cubicBezTo>
                                <a:close/>
                                <a:moveTo>
                                  <a:pt x="119" y="221"/>
                                </a:moveTo>
                                <a:cubicBezTo>
                                  <a:pt x="120" y="221"/>
                                  <a:pt x="120" y="221"/>
                                  <a:pt x="120" y="221"/>
                                </a:cubicBezTo>
                                <a:cubicBezTo>
                                  <a:pt x="120" y="221"/>
                                  <a:pt x="119" y="222"/>
                                  <a:pt x="119" y="222"/>
                                </a:cubicBezTo>
                                <a:cubicBezTo>
                                  <a:pt x="119" y="222"/>
                                  <a:pt x="119" y="222"/>
                                  <a:pt x="119" y="222"/>
                                </a:cubicBezTo>
                                <a:cubicBezTo>
                                  <a:pt x="119" y="222"/>
                                  <a:pt x="119" y="221"/>
                                  <a:pt x="119" y="221"/>
                                </a:cubicBezTo>
                                <a:cubicBezTo>
                                  <a:pt x="119" y="221"/>
                                  <a:pt x="119" y="221"/>
                                  <a:pt x="119" y="221"/>
                                </a:cubicBezTo>
                                <a:close/>
                                <a:moveTo>
                                  <a:pt x="120" y="211"/>
                                </a:moveTo>
                                <a:cubicBezTo>
                                  <a:pt x="120" y="210"/>
                                  <a:pt x="120" y="210"/>
                                  <a:pt x="121" y="210"/>
                                </a:cubicBezTo>
                                <a:cubicBezTo>
                                  <a:pt x="121" y="210"/>
                                  <a:pt x="121" y="210"/>
                                  <a:pt x="121" y="210"/>
                                </a:cubicBezTo>
                                <a:cubicBezTo>
                                  <a:pt x="121" y="211"/>
                                  <a:pt x="121" y="211"/>
                                  <a:pt x="121" y="211"/>
                                </a:cubicBezTo>
                                <a:cubicBezTo>
                                  <a:pt x="120" y="211"/>
                                  <a:pt x="120" y="211"/>
                                  <a:pt x="120" y="211"/>
                                </a:cubicBezTo>
                                <a:close/>
                                <a:moveTo>
                                  <a:pt x="123" y="218"/>
                                </a:moveTo>
                                <a:cubicBezTo>
                                  <a:pt x="123" y="218"/>
                                  <a:pt x="123" y="219"/>
                                  <a:pt x="124" y="219"/>
                                </a:cubicBezTo>
                                <a:cubicBezTo>
                                  <a:pt x="123" y="219"/>
                                  <a:pt x="122" y="220"/>
                                  <a:pt x="121" y="220"/>
                                </a:cubicBezTo>
                                <a:cubicBezTo>
                                  <a:pt x="121" y="220"/>
                                  <a:pt x="121" y="220"/>
                                  <a:pt x="121" y="220"/>
                                </a:cubicBezTo>
                                <a:cubicBezTo>
                                  <a:pt x="122" y="219"/>
                                  <a:pt x="122" y="219"/>
                                  <a:pt x="123" y="218"/>
                                </a:cubicBezTo>
                                <a:close/>
                                <a:moveTo>
                                  <a:pt x="123" y="222"/>
                                </a:moveTo>
                                <a:cubicBezTo>
                                  <a:pt x="124" y="222"/>
                                  <a:pt x="124" y="221"/>
                                  <a:pt x="125" y="221"/>
                                </a:cubicBezTo>
                                <a:cubicBezTo>
                                  <a:pt x="125" y="221"/>
                                  <a:pt x="126" y="222"/>
                                  <a:pt x="126" y="222"/>
                                </a:cubicBezTo>
                                <a:cubicBezTo>
                                  <a:pt x="126" y="223"/>
                                  <a:pt x="125" y="223"/>
                                  <a:pt x="125" y="223"/>
                                </a:cubicBezTo>
                                <a:cubicBezTo>
                                  <a:pt x="124" y="223"/>
                                  <a:pt x="124" y="223"/>
                                  <a:pt x="123" y="222"/>
                                </a:cubicBezTo>
                                <a:close/>
                                <a:moveTo>
                                  <a:pt x="125" y="225"/>
                                </a:moveTo>
                                <a:cubicBezTo>
                                  <a:pt x="126" y="225"/>
                                  <a:pt x="126" y="225"/>
                                  <a:pt x="127" y="224"/>
                                </a:cubicBezTo>
                                <a:cubicBezTo>
                                  <a:pt x="127" y="224"/>
                                  <a:pt x="127" y="225"/>
                                  <a:pt x="128" y="225"/>
                                </a:cubicBezTo>
                                <a:cubicBezTo>
                                  <a:pt x="127" y="226"/>
                                  <a:pt x="126" y="226"/>
                                  <a:pt x="125" y="227"/>
                                </a:cubicBezTo>
                                <a:cubicBezTo>
                                  <a:pt x="125" y="227"/>
                                  <a:pt x="125" y="227"/>
                                  <a:pt x="124" y="226"/>
                                </a:cubicBezTo>
                                <a:cubicBezTo>
                                  <a:pt x="124" y="226"/>
                                  <a:pt x="125" y="226"/>
                                  <a:pt x="125" y="225"/>
                                </a:cubicBezTo>
                                <a:close/>
                                <a:moveTo>
                                  <a:pt x="127" y="221"/>
                                </a:moveTo>
                                <a:cubicBezTo>
                                  <a:pt x="127" y="221"/>
                                  <a:pt x="126" y="220"/>
                                  <a:pt x="126" y="219"/>
                                </a:cubicBezTo>
                                <a:cubicBezTo>
                                  <a:pt x="126" y="219"/>
                                  <a:pt x="126" y="219"/>
                                  <a:pt x="126" y="219"/>
                                </a:cubicBezTo>
                                <a:cubicBezTo>
                                  <a:pt x="127" y="220"/>
                                  <a:pt x="127" y="220"/>
                                  <a:pt x="128" y="220"/>
                                </a:cubicBezTo>
                                <a:cubicBezTo>
                                  <a:pt x="128" y="221"/>
                                  <a:pt x="127" y="221"/>
                                  <a:pt x="127" y="221"/>
                                </a:cubicBezTo>
                                <a:close/>
                                <a:moveTo>
                                  <a:pt x="128" y="218"/>
                                </a:moveTo>
                                <a:cubicBezTo>
                                  <a:pt x="128" y="217"/>
                                  <a:pt x="129" y="216"/>
                                  <a:pt x="130" y="216"/>
                                </a:cubicBezTo>
                                <a:cubicBezTo>
                                  <a:pt x="130" y="216"/>
                                  <a:pt x="130" y="216"/>
                                  <a:pt x="130" y="216"/>
                                </a:cubicBezTo>
                                <a:cubicBezTo>
                                  <a:pt x="130" y="216"/>
                                  <a:pt x="130" y="217"/>
                                  <a:pt x="129" y="217"/>
                                </a:cubicBezTo>
                                <a:cubicBezTo>
                                  <a:pt x="129" y="218"/>
                                  <a:pt x="129" y="219"/>
                                  <a:pt x="130" y="219"/>
                                </a:cubicBezTo>
                                <a:cubicBezTo>
                                  <a:pt x="130" y="219"/>
                                  <a:pt x="129" y="219"/>
                                  <a:pt x="129" y="219"/>
                                </a:cubicBezTo>
                                <a:cubicBezTo>
                                  <a:pt x="129" y="219"/>
                                  <a:pt x="128" y="218"/>
                                  <a:pt x="128" y="218"/>
                                </a:cubicBezTo>
                                <a:close/>
                                <a:moveTo>
                                  <a:pt x="130" y="222"/>
                                </a:moveTo>
                                <a:cubicBezTo>
                                  <a:pt x="130" y="222"/>
                                  <a:pt x="130" y="222"/>
                                  <a:pt x="130" y="222"/>
                                </a:cubicBezTo>
                                <a:cubicBezTo>
                                  <a:pt x="130" y="223"/>
                                  <a:pt x="130" y="223"/>
                                  <a:pt x="129" y="224"/>
                                </a:cubicBezTo>
                                <a:cubicBezTo>
                                  <a:pt x="129" y="224"/>
                                  <a:pt x="129" y="224"/>
                                  <a:pt x="129" y="224"/>
                                </a:cubicBezTo>
                                <a:cubicBezTo>
                                  <a:pt x="129" y="224"/>
                                  <a:pt x="128" y="224"/>
                                  <a:pt x="128" y="223"/>
                                </a:cubicBezTo>
                                <a:cubicBezTo>
                                  <a:pt x="129" y="223"/>
                                  <a:pt x="129" y="223"/>
                                  <a:pt x="130" y="222"/>
                                </a:cubicBezTo>
                                <a:close/>
                                <a:moveTo>
                                  <a:pt x="162" y="206"/>
                                </a:moveTo>
                                <a:cubicBezTo>
                                  <a:pt x="163" y="205"/>
                                  <a:pt x="164" y="204"/>
                                  <a:pt x="165" y="203"/>
                                </a:cubicBezTo>
                                <a:cubicBezTo>
                                  <a:pt x="167" y="201"/>
                                  <a:pt x="169" y="200"/>
                                  <a:pt x="172" y="198"/>
                                </a:cubicBezTo>
                                <a:cubicBezTo>
                                  <a:pt x="172" y="198"/>
                                  <a:pt x="171" y="198"/>
                                  <a:pt x="171" y="198"/>
                                </a:cubicBezTo>
                                <a:cubicBezTo>
                                  <a:pt x="170" y="199"/>
                                  <a:pt x="169" y="200"/>
                                  <a:pt x="168" y="202"/>
                                </a:cubicBezTo>
                                <a:cubicBezTo>
                                  <a:pt x="166" y="203"/>
                                  <a:pt x="164" y="205"/>
                                  <a:pt x="162" y="206"/>
                                </a:cubicBezTo>
                                <a:close/>
                                <a:moveTo>
                                  <a:pt x="167" y="210"/>
                                </a:moveTo>
                                <a:cubicBezTo>
                                  <a:pt x="160" y="216"/>
                                  <a:pt x="153" y="221"/>
                                  <a:pt x="146" y="225"/>
                                </a:cubicBezTo>
                                <a:cubicBezTo>
                                  <a:pt x="149" y="222"/>
                                  <a:pt x="152" y="219"/>
                                  <a:pt x="156" y="216"/>
                                </a:cubicBezTo>
                                <a:cubicBezTo>
                                  <a:pt x="158" y="214"/>
                                  <a:pt x="160" y="213"/>
                                  <a:pt x="163" y="212"/>
                                </a:cubicBezTo>
                                <a:cubicBezTo>
                                  <a:pt x="163" y="212"/>
                                  <a:pt x="163" y="212"/>
                                  <a:pt x="164" y="212"/>
                                </a:cubicBezTo>
                                <a:cubicBezTo>
                                  <a:pt x="165" y="211"/>
                                  <a:pt x="166" y="211"/>
                                  <a:pt x="167" y="210"/>
                                </a:cubicBezTo>
                                <a:close/>
                                <a:moveTo>
                                  <a:pt x="154" y="209"/>
                                </a:moveTo>
                                <a:cubicBezTo>
                                  <a:pt x="155" y="208"/>
                                  <a:pt x="156" y="208"/>
                                  <a:pt x="157" y="207"/>
                                </a:cubicBezTo>
                                <a:cubicBezTo>
                                  <a:pt x="161" y="203"/>
                                  <a:pt x="166" y="199"/>
                                  <a:pt x="171" y="195"/>
                                </a:cubicBezTo>
                                <a:cubicBezTo>
                                  <a:pt x="168" y="197"/>
                                  <a:pt x="166" y="200"/>
                                  <a:pt x="163" y="202"/>
                                </a:cubicBezTo>
                                <a:cubicBezTo>
                                  <a:pt x="160" y="204"/>
                                  <a:pt x="157" y="207"/>
                                  <a:pt x="154" y="209"/>
                                </a:cubicBezTo>
                                <a:close/>
                                <a:moveTo>
                                  <a:pt x="158" y="208"/>
                                </a:moveTo>
                                <a:cubicBezTo>
                                  <a:pt x="157" y="210"/>
                                  <a:pt x="156" y="211"/>
                                  <a:pt x="155" y="212"/>
                                </a:cubicBezTo>
                                <a:cubicBezTo>
                                  <a:pt x="153" y="214"/>
                                  <a:pt x="150" y="216"/>
                                  <a:pt x="148" y="218"/>
                                </a:cubicBezTo>
                                <a:cubicBezTo>
                                  <a:pt x="146" y="220"/>
                                  <a:pt x="143" y="221"/>
                                  <a:pt x="141" y="222"/>
                                </a:cubicBezTo>
                                <a:cubicBezTo>
                                  <a:pt x="146" y="217"/>
                                  <a:pt x="152" y="213"/>
                                  <a:pt x="158" y="208"/>
                                </a:cubicBezTo>
                                <a:close/>
                                <a:moveTo>
                                  <a:pt x="146" y="227"/>
                                </a:moveTo>
                                <a:cubicBezTo>
                                  <a:pt x="146" y="227"/>
                                  <a:pt x="146" y="227"/>
                                  <a:pt x="146" y="227"/>
                                </a:cubicBezTo>
                                <a:cubicBezTo>
                                  <a:pt x="147" y="227"/>
                                  <a:pt x="148" y="227"/>
                                  <a:pt x="148" y="228"/>
                                </a:cubicBezTo>
                                <a:cubicBezTo>
                                  <a:pt x="148" y="228"/>
                                  <a:pt x="150" y="228"/>
                                  <a:pt x="150" y="228"/>
                                </a:cubicBezTo>
                                <a:cubicBezTo>
                                  <a:pt x="150" y="228"/>
                                  <a:pt x="150" y="228"/>
                                  <a:pt x="150" y="228"/>
                                </a:cubicBezTo>
                                <a:cubicBezTo>
                                  <a:pt x="149" y="228"/>
                                  <a:pt x="147" y="228"/>
                                  <a:pt x="146" y="228"/>
                                </a:cubicBezTo>
                                <a:cubicBezTo>
                                  <a:pt x="146" y="227"/>
                                  <a:pt x="146" y="227"/>
                                  <a:pt x="146" y="227"/>
                                </a:cubicBezTo>
                                <a:close/>
                                <a:moveTo>
                                  <a:pt x="151" y="231"/>
                                </a:moveTo>
                                <a:cubicBezTo>
                                  <a:pt x="151" y="231"/>
                                  <a:pt x="151" y="231"/>
                                  <a:pt x="151" y="231"/>
                                </a:cubicBezTo>
                                <a:cubicBezTo>
                                  <a:pt x="151" y="231"/>
                                  <a:pt x="150" y="232"/>
                                  <a:pt x="150" y="232"/>
                                </a:cubicBezTo>
                                <a:cubicBezTo>
                                  <a:pt x="150" y="232"/>
                                  <a:pt x="149" y="232"/>
                                  <a:pt x="149" y="232"/>
                                </a:cubicBezTo>
                                <a:cubicBezTo>
                                  <a:pt x="150" y="231"/>
                                  <a:pt x="151" y="231"/>
                                  <a:pt x="151" y="231"/>
                                </a:cubicBezTo>
                                <a:close/>
                                <a:moveTo>
                                  <a:pt x="150" y="228"/>
                                </a:moveTo>
                                <a:cubicBezTo>
                                  <a:pt x="149" y="227"/>
                                  <a:pt x="148" y="227"/>
                                  <a:pt x="147" y="227"/>
                                </a:cubicBezTo>
                                <a:cubicBezTo>
                                  <a:pt x="157" y="222"/>
                                  <a:pt x="165" y="214"/>
                                  <a:pt x="174" y="206"/>
                                </a:cubicBezTo>
                                <a:cubicBezTo>
                                  <a:pt x="174" y="207"/>
                                  <a:pt x="174" y="207"/>
                                  <a:pt x="175" y="207"/>
                                </a:cubicBezTo>
                                <a:cubicBezTo>
                                  <a:pt x="174" y="208"/>
                                  <a:pt x="173" y="208"/>
                                  <a:pt x="173" y="209"/>
                                </a:cubicBezTo>
                                <a:cubicBezTo>
                                  <a:pt x="165" y="215"/>
                                  <a:pt x="158" y="221"/>
                                  <a:pt x="150" y="228"/>
                                </a:cubicBezTo>
                                <a:close/>
                                <a:moveTo>
                                  <a:pt x="169" y="216"/>
                                </a:moveTo>
                                <a:cubicBezTo>
                                  <a:pt x="169" y="216"/>
                                  <a:pt x="169" y="216"/>
                                  <a:pt x="169" y="216"/>
                                </a:cubicBezTo>
                                <a:cubicBezTo>
                                  <a:pt x="168" y="216"/>
                                  <a:pt x="169" y="217"/>
                                  <a:pt x="170" y="217"/>
                                </a:cubicBezTo>
                                <a:cubicBezTo>
                                  <a:pt x="171" y="216"/>
                                  <a:pt x="172" y="216"/>
                                  <a:pt x="174" y="215"/>
                                </a:cubicBezTo>
                                <a:cubicBezTo>
                                  <a:pt x="168" y="220"/>
                                  <a:pt x="162" y="225"/>
                                  <a:pt x="155" y="229"/>
                                </a:cubicBezTo>
                                <a:cubicBezTo>
                                  <a:pt x="160" y="224"/>
                                  <a:pt x="164" y="220"/>
                                  <a:pt x="169" y="216"/>
                                </a:cubicBezTo>
                                <a:close/>
                                <a:moveTo>
                                  <a:pt x="183" y="211"/>
                                </a:moveTo>
                                <a:cubicBezTo>
                                  <a:pt x="185" y="210"/>
                                  <a:pt x="186" y="209"/>
                                  <a:pt x="187" y="209"/>
                                </a:cubicBezTo>
                                <a:cubicBezTo>
                                  <a:pt x="182" y="213"/>
                                  <a:pt x="176" y="218"/>
                                  <a:pt x="170" y="222"/>
                                </a:cubicBezTo>
                                <a:cubicBezTo>
                                  <a:pt x="174" y="218"/>
                                  <a:pt x="179" y="214"/>
                                  <a:pt x="183" y="211"/>
                                </a:cubicBezTo>
                                <a:close/>
                                <a:moveTo>
                                  <a:pt x="180" y="210"/>
                                </a:moveTo>
                                <a:cubicBezTo>
                                  <a:pt x="179" y="210"/>
                                  <a:pt x="179" y="211"/>
                                  <a:pt x="178" y="212"/>
                                </a:cubicBezTo>
                                <a:cubicBezTo>
                                  <a:pt x="176" y="213"/>
                                  <a:pt x="173" y="214"/>
                                  <a:pt x="171" y="215"/>
                                </a:cubicBezTo>
                                <a:cubicBezTo>
                                  <a:pt x="172" y="214"/>
                                  <a:pt x="172" y="213"/>
                                  <a:pt x="173" y="212"/>
                                </a:cubicBezTo>
                                <a:cubicBezTo>
                                  <a:pt x="178" y="208"/>
                                  <a:pt x="183" y="204"/>
                                  <a:pt x="188" y="200"/>
                                </a:cubicBezTo>
                                <a:cubicBezTo>
                                  <a:pt x="186" y="203"/>
                                  <a:pt x="183" y="206"/>
                                  <a:pt x="180" y="210"/>
                                </a:cubicBezTo>
                                <a:close/>
                                <a:moveTo>
                                  <a:pt x="183" y="199"/>
                                </a:moveTo>
                                <a:cubicBezTo>
                                  <a:pt x="184" y="198"/>
                                  <a:pt x="185" y="197"/>
                                  <a:pt x="186" y="196"/>
                                </a:cubicBezTo>
                                <a:cubicBezTo>
                                  <a:pt x="186" y="195"/>
                                  <a:pt x="187" y="195"/>
                                  <a:pt x="187" y="195"/>
                                </a:cubicBezTo>
                                <a:cubicBezTo>
                                  <a:pt x="188" y="194"/>
                                  <a:pt x="189" y="193"/>
                                  <a:pt x="190" y="193"/>
                                </a:cubicBezTo>
                                <a:cubicBezTo>
                                  <a:pt x="188" y="195"/>
                                  <a:pt x="185" y="197"/>
                                  <a:pt x="183" y="199"/>
                                </a:cubicBezTo>
                                <a:close/>
                                <a:moveTo>
                                  <a:pt x="195" y="193"/>
                                </a:moveTo>
                                <a:cubicBezTo>
                                  <a:pt x="194" y="194"/>
                                  <a:pt x="193" y="195"/>
                                  <a:pt x="192" y="195"/>
                                </a:cubicBezTo>
                                <a:cubicBezTo>
                                  <a:pt x="191" y="196"/>
                                  <a:pt x="190" y="197"/>
                                  <a:pt x="189" y="197"/>
                                </a:cubicBezTo>
                                <a:cubicBezTo>
                                  <a:pt x="191" y="196"/>
                                  <a:pt x="193" y="194"/>
                                  <a:pt x="195" y="193"/>
                                </a:cubicBezTo>
                                <a:close/>
                                <a:moveTo>
                                  <a:pt x="197" y="198"/>
                                </a:moveTo>
                                <a:cubicBezTo>
                                  <a:pt x="196" y="199"/>
                                  <a:pt x="196" y="199"/>
                                  <a:pt x="195" y="200"/>
                                </a:cubicBezTo>
                                <a:cubicBezTo>
                                  <a:pt x="195" y="200"/>
                                  <a:pt x="194" y="201"/>
                                  <a:pt x="194" y="201"/>
                                </a:cubicBezTo>
                                <a:cubicBezTo>
                                  <a:pt x="195" y="200"/>
                                  <a:pt x="196" y="199"/>
                                  <a:pt x="197" y="198"/>
                                </a:cubicBezTo>
                                <a:close/>
                                <a:moveTo>
                                  <a:pt x="196" y="192"/>
                                </a:moveTo>
                                <a:cubicBezTo>
                                  <a:pt x="196" y="191"/>
                                  <a:pt x="195" y="191"/>
                                  <a:pt x="194" y="191"/>
                                </a:cubicBezTo>
                                <a:cubicBezTo>
                                  <a:pt x="194" y="191"/>
                                  <a:pt x="194" y="192"/>
                                  <a:pt x="193" y="192"/>
                                </a:cubicBezTo>
                                <a:cubicBezTo>
                                  <a:pt x="196" y="189"/>
                                  <a:pt x="199" y="187"/>
                                  <a:pt x="202" y="184"/>
                                </a:cubicBezTo>
                                <a:cubicBezTo>
                                  <a:pt x="200" y="187"/>
                                  <a:pt x="198" y="189"/>
                                  <a:pt x="196" y="192"/>
                                </a:cubicBezTo>
                                <a:close/>
                                <a:moveTo>
                                  <a:pt x="204" y="185"/>
                                </a:moveTo>
                                <a:cubicBezTo>
                                  <a:pt x="204" y="185"/>
                                  <a:pt x="204" y="185"/>
                                  <a:pt x="205" y="185"/>
                                </a:cubicBezTo>
                                <a:cubicBezTo>
                                  <a:pt x="203" y="187"/>
                                  <a:pt x="201" y="189"/>
                                  <a:pt x="199" y="190"/>
                                </a:cubicBezTo>
                                <a:cubicBezTo>
                                  <a:pt x="201" y="188"/>
                                  <a:pt x="202" y="187"/>
                                  <a:pt x="204" y="185"/>
                                </a:cubicBezTo>
                                <a:close/>
                                <a:moveTo>
                                  <a:pt x="200" y="181"/>
                                </a:moveTo>
                                <a:cubicBezTo>
                                  <a:pt x="201" y="180"/>
                                  <a:pt x="202" y="178"/>
                                  <a:pt x="202" y="177"/>
                                </a:cubicBezTo>
                                <a:cubicBezTo>
                                  <a:pt x="203" y="175"/>
                                  <a:pt x="204" y="174"/>
                                  <a:pt x="206" y="172"/>
                                </a:cubicBezTo>
                                <a:cubicBezTo>
                                  <a:pt x="207" y="171"/>
                                  <a:pt x="209" y="169"/>
                                  <a:pt x="210" y="168"/>
                                </a:cubicBezTo>
                                <a:cubicBezTo>
                                  <a:pt x="209" y="170"/>
                                  <a:pt x="208" y="173"/>
                                  <a:pt x="207" y="175"/>
                                </a:cubicBezTo>
                                <a:cubicBezTo>
                                  <a:pt x="205" y="177"/>
                                  <a:pt x="203" y="179"/>
                                  <a:pt x="200" y="181"/>
                                </a:cubicBezTo>
                                <a:close/>
                                <a:moveTo>
                                  <a:pt x="207" y="181"/>
                                </a:moveTo>
                                <a:cubicBezTo>
                                  <a:pt x="212" y="175"/>
                                  <a:pt x="217" y="169"/>
                                  <a:pt x="221" y="163"/>
                                </a:cubicBezTo>
                                <a:cubicBezTo>
                                  <a:pt x="221" y="164"/>
                                  <a:pt x="221" y="164"/>
                                  <a:pt x="221" y="165"/>
                                </a:cubicBezTo>
                                <a:cubicBezTo>
                                  <a:pt x="217" y="170"/>
                                  <a:pt x="213" y="174"/>
                                  <a:pt x="210" y="179"/>
                                </a:cubicBezTo>
                                <a:cubicBezTo>
                                  <a:pt x="209" y="180"/>
                                  <a:pt x="208" y="181"/>
                                  <a:pt x="207" y="183"/>
                                </a:cubicBezTo>
                                <a:cubicBezTo>
                                  <a:pt x="206" y="183"/>
                                  <a:pt x="206" y="183"/>
                                  <a:pt x="206" y="184"/>
                                </a:cubicBezTo>
                                <a:cubicBezTo>
                                  <a:pt x="206" y="183"/>
                                  <a:pt x="207" y="182"/>
                                  <a:pt x="207" y="181"/>
                                </a:cubicBezTo>
                                <a:close/>
                                <a:moveTo>
                                  <a:pt x="218" y="155"/>
                                </a:moveTo>
                                <a:cubicBezTo>
                                  <a:pt x="219" y="153"/>
                                  <a:pt x="219" y="151"/>
                                  <a:pt x="220" y="149"/>
                                </a:cubicBezTo>
                                <a:cubicBezTo>
                                  <a:pt x="221" y="147"/>
                                  <a:pt x="222" y="144"/>
                                  <a:pt x="222" y="141"/>
                                </a:cubicBezTo>
                                <a:cubicBezTo>
                                  <a:pt x="222" y="141"/>
                                  <a:pt x="223" y="141"/>
                                  <a:pt x="223" y="141"/>
                                </a:cubicBezTo>
                                <a:cubicBezTo>
                                  <a:pt x="222" y="145"/>
                                  <a:pt x="222" y="149"/>
                                  <a:pt x="222" y="154"/>
                                </a:cubicBezTo>
                                <a:cubicBezTo>
                                  <a:pt x="220" y="154"/>
                                  <a:pt x="219" y="154"/>
                                  <a:pt x="218" y="155"/>
                                </a:cubicBezTo>
                                <a:close/>
                                <a:moveTo>
                                  <a:pt x="217" y="149"/>
                                </a:moveTo>
                                <a:cubicBezTo>
                                  <a:pt x="217" y="144"/>
                                  <a:pt x="218" y="139"/>
                                  <a:pt x="218" y="135"/>
                                </a:cubicBezTo>
                                <a:cubicBezTo>
                                  <a:pt x="220" y="132"/>
                                  <a:pt x="221" y="129"/>
                                  <a:pt x="223" y="126"/>
                                </a:cubicBezTo>
                                <a:cubicBezTo>
                                  <a:pt x="222" y="134"/>
                                  <a:pt x="219" y="142"/>
                                  <a:pt x="217" y="149"/>
                                </a:cubicBezTo>
                                <a:close/>
                                <a:moveTo>
                                  <a:pt x="223" y="98"/>
                                </a:moveTo>
                                <a:cubicBezTo>
                                  <a:pt x="222" y="97"/>
                                  <a:pt x="222" y="96"/>
                                  <a:pt x="222" y="95"/>
                                </a:cubicBezTo>
                                <a:cubicBezTo>
                                  <a:pt x="222" y="95"/>
                                  <a:pt x="222" y="95"/>
                                  <a:pt x="222" y="94"/>
                                </a:cubicBezTo>
                                <a:cubicBezTo>
                                  <a:pt x="223" y="96"/>
                                  <a:pt x="223" y="97"/>
                                  <a:pt x="224" y="98"/>
                                </a:cubicBezTo>
                                <a:cubicBezTo>
                                  <a:pt x="223" y="98"/>
                                  <a:pt x="223" y="98"/>
                                  <a:pt x="223" y="98"/>
                                </a:cubicBezTo>
                                <a:close/>
                                <a:moveTo>
                                  <a:pt x="221" y="87"/>
                                </a:moveTo>
                                <a:cubicBezTo>
                                  <a:pt x="222" y="87"/>
                                  <a:pt x="222" y="87"/>
                                  <a:pt x="222" y="87"/>
                                </a:cubicBezTo>
                                <a:cubicBezTo>
                                  <a:pt x="223" y="88"/>
                                  <a:pt x="223" y="90"/>
                                  <a:pt x="223" y="91"/>
                                </a:cubicBezTo>
                                <a:cubicBezTo>
                                  <a:pt x="223" y="91"/>
                                  <a:pt x="223" y="91"/>
                                  <a:pt x="223" y="91"/>
                                </a:cubicBezTo>
                                <a:cubicBezTo>
                                  <a:pt x="222" y="90"/>
                                  <a:pt x="222" y="89"/>
                                  <a:pt x="221" y="87"/>
                                </a:cubicBezTo>
                                <a:close/>
                                <a:moveTo>
                                  <a:pt x="226" y="83"/>
                                </a:moveTo>
                                <a:cubicBezTo>
                                  <a:pt x="225" y="83"/>
                                  <a:pt x="224" y="84"/>
                                  <a:pt x="223" y="84"/>
                                </a:cubicBezTo>
                                <a:cubicBezTo>
                                  <a:pt x="222" y="82"/>
                                  <a:pt x="222" y="80"/>
                                  <a:pt x="221" y="77"/>
                                </a:cubicBezTo>
                                <a:cubicBezTo>
                                  <a:pt x="222" y="78"/>
                                  <a:pt x="222" y="78"/>
                                  <a:pt x="223" y="79"/>
                                </a:cubicBezTo>
                                <a:cubicBezTo>
                                  <a:pt x="223" y="79"/>
                                  <a:pt x="224" y="79"/>
                                  <a:pt x="224" y="78"/>
                                </a:cubicBezTo>
                                <a:cubicBezTo>
                                  <a:pt x="225" y="79"/>
                                  <a:pt x="225" y="80"/>
                                  <a:pt x="226" y="81"/>
                                </a:cubicBezTo>
                                <a:cubicBezTo>
                                  <a:pt x="226" y="82"/>
                                  <a:pt x="226" y="82"/>
                                  <a:pt x="226" y="83"/>
                                </a:cubicBezTo>
                                <a:cubicBezTo>
                                  <a:pt x="226" y="83"/>
                                  <a:pt x="226" y="83"/>
                                  <a:pt x="226" y="83"/>
                                </a:cubicBezTo>
                                <a:close/>
                                <a:moveTo>
                                  <a:pt x="224" y="75"/>
                                </a:moveTo>
                                <a:cubicBezTo>
                                  <a:pt x="223" y="74"/>
                                  <a:pt x="223" y="74"/>
                                  <a:pt x="223" y="73"/>
                                </a:cubicBezTo>
                                <a:cubicBezTo>
                                  <a:pt x="223" y="73"/>
                                  <a:pt x="223" y="73"/>
                                  <a:pt x="223" y="73"/>
                                </a:cubicBezTo>
                                <a:cubicBezTo>
                                  <a:pt x="224" y="74"/>
                                  <a:pt x="224" y="75"/>
                                  <a:pt x="224" y="76"/>
                                </a:cubicBezTo>
                                <a:cubicBezTo>
                                  <a:pt x="224" y="75"/>
                                  <a:pt x="224" y="75"/>
                                  <a:pt x="224" y="75"/>
                                </a:cubicBezTo>
                                <a:close/>
                                <a:moveTo>
                                  <a:pt x="224" y="70"/>
                                </a:moveTo>
                                <a:cubicBezTo>
                                  <a:pt x="223" y="69"/>
                                  <a:pt x="222" y="67"/>
                                  <a:pt x="221" y="65"/>
                                </a:cubicBezTo>
                                <a:cubicBezTo>
                                  <a:pt x="222" y="67"/>
                                  <a:pt x="223" y="68"/>
                                  <a:pt x="224" y="69"/>
                                </a:cubicBezTo>
                                <a:cubicBezTo>
                                  <a:pt x="224" y="69"/>
                                  <a:pt x="223" y="69"/>
                                  <a:pt x="224" y="70"/>
                                </a:cubicBezTo>
                                <a:cubicBezTo>
                                  <a:pt x="224" y="70"/>
                                  <a:pt x="224" y="70"/>
                                  <a:pt x="224" y="70"/>
                                </a:cubicBezTo>
                                <a:close/>
                                <a:moveTo>
                                  <a:pt x="222" y="76"/>
                                </a:moveTo>
                                <a:cubicBezTo>
                                  <a:pt x="222" y="76"/>
                                  <a:pt x="222" y="76"/>
                                  <a:pt x="222" y="76"/>
                                </a:cubicBezTo>
                                <a:cubicBezTo>
                                  <a:pt x="221" y="75"/>
                                  <a:pt x="221" y="75"/>
                                  <a:pt x="220" y="74"/>
                                </a:cubicBezTo>
                                <a:cubicBezTo>
                                  <a:pt x="220" y="74"/>
                                  <a:pt x="220" y="74"/>
                                  <a:pt x="220" y="73"/>
                                </a:cubicBezTo>
                                <a:cubicBezTo>
                                  <a:pt x="220" y="74"/>
                                  <a:pt x="221" y="74"/>
                                  <a:pt x="221" y="75"/>
                                </a:cubicBezTo>
                                <a:cubicBezTo>
                                  <a:pt x="221" y="75"/>
                                  <a:pt x="222" y="75"/>
                                  <a:pt x="222" y="76"/>
                                </a:cubicBezTo>
                                <a:close/>
                                <a:moveTo>
                                  <a:pt x="220" y="81"/>
                                </a:moveTo>
                                <a:cubicBezTo>
                                  <a:pt x="219" y="80"/>
                                  <a:pt x="219" y="78"/>
                                  <a:pt x="218" y="77"/>
                                </a:cubicBezTo>
                                <a:cubicBezTo>
                                  <a:pt x="217" y="75"/>
                                  <a:pt x="217" y="74"/>
                                  <a:pt x="216" y="73"/>
                                </a:cubicBezTo>
                                <a:cubicBezTo>
                                  <a:pt x="217" y="73"/>
                                  <a:pt x="218" y="74"/>
                                  <a:pt x="219" y="75"/>
                                </a:cubicBezTo>
                                <a:cubicBezTo>
                                  <a:pt x="219" y="77"/>
                                  <a:pt x="220" y="79"/>
                                  <a:pt x="220" y="81"/>
                                </a:cubicBezTo>
                                <a:close/>
                                <a:moveTo>
                                  <a:pt x="218" y="67"/>
                                </a:moveTo>
                                <a:cubicBezTo>
                                  <a:pt x="217" y="65"/>
                                  <a:pt x="216" y="63"/>
                                  <a:pt x="215" y="61"/>
                                </a:cubicBezTo>
                                <a:cubicBezTo>
                                  <a:pt x="217" y="63"/>
                                  <a:pt x="218" y="65"/>
                                  <a:pt x="219" y="68"/>
                                </a:cubicBezTo>
                                <a:cubicBezTo>
                                  <a:pt x="219" y="67"/>
                                  <a:pt x="219" y="67"/>
                                  <a:pt x="218" y="67"/>
                                </a:cubicBezTo>
                                <a:close/>
                                <a:moveTo>
                                  <a:pt x="216" y="64"/>
                                </a:moveTo>
                                <a:cubicBezTo>
                                  <a:pt x="214" y="62"/>
                                  <a:pt x="212" y="59"/>
                                  <a:pt x="210" y="56"/>
                                </a:cubicBezTo>
                                <a:cubicBezTo>
                                  <a:pt x="209" y="54"/>
                                  <a:pt x="207" y="53"/>
                                  <a:pt x="206" y="51"/>
                                </a:cubicBezTo>
                                <a:cubicBezTo>
                                  <a:pt x="208" y="53"/>
                                  <a:pt x="211" y="55"/>
                                  <a:pt x="213" y="58"/>
                                </a:cubicBezTo>
                                <a:cubicBezTo>
                                  <a:pt x="213" y="58"/>
                                  <a:pt x="213" y="58"/>
                                  <a:pt x="213" y="58"/>
                                </a:cubicBezTo>
                                <a:cubicBezTo>
                                  <a:pt x="214" y="60"/>
                                  <a:pt x="215" y="62"/>
                                  <a:pt x="216" y="64"/>
                                </a:cubicBezTo>
                                <a:close/>
                                <a:moveTo>
                                  <a:pt x="201" y="44"/>
                                </a:moveTo>
                                <a:cubicBezTo>
                                  <a:pt x="200" y="44"/>
                                  <a:pt x="200" y="43"/>
                                  <a:pt x="199" y="43"/>
                                </a:cubicBezTo>
                                <a:cubicBezTo>
                                  <a:pt x="202" y="45"/>
                                  <a:pt x="205" y="47"/>
                                  <a:pt x="208" y="50"/>
                                </a:cubicBezTo>
                                <a:cubicBezTo>
                                  <a:pt x="205" y="48"/>
                                  <a:pt x="203" y="46"/>
                                  <a:pt x="201" y="44"/>
                                </a:cubicBezTo>
                                <a:close/>
                                <a:moveTo>
                                  <a:pt x="201" y="46"/>
                                </a:moveTo>
                                <a:cubicBezTo>
                                  <a:pt x="204" y="50"/>
                                  <a:pt x="207" y="55"/>
                                  <a:pt x="209" y="58"/>
                                </a:cubicBezTo>
                                <a:cubicBezTo>
                                  <a:pt x="209" y="58"/>
                                  <a:pt x="209" y="58"/>
                                  <a:pt x="209" y="58"/>
                                </a:cubicBezTo>
                                <a:cubicBezTo>
                                  <a:pt x="205" y="53"/>
                                  <a:pt x="201" y="48"/>
                                  <a:pt x="197" y="44"/>
                                </a:cubicBezTo>
                                <a:cubicBezTo>
                                  <a:pt x="198" y="45"/>
                                  <a:pt x="200" y="45"/>
                                  <a:pt x="201" y="46"/>
                                </a:cubicBezTo>
                                <a:close/>
                                <a:moveTo>
                                  <a:pt x="189" y="41"/>
                                </a:moveTo>
                                <a:cubicBezTo>
                                  <a:pt x="189" y="41"/>
                                  <a:pt x="189" y="41"/>
                                  <a:pt x="188" y="41"/>
                                </a:cubicBezTo>
                                <a:cubicBezTo>
                                  <a:pt x="188" y="40"/>
                                  <a:pt x="188" y="40"/>
                                  <a:pt x="187" y="40"/>
                                </a:cubicBezTo>
                                <a:cubicBezTo>
                                  <a:pt x="187" y="40"/>
                                  <a:pt x="187" y="40"/>
                                  <a:pt x="186" y="40"/>
                                </a:cubicBezTo>
                                <a:cubicBezTo>
                                  <a:pt x="186" y="40"/>
                                  <a:pt x="186" y="40"/>
                                  <a:pt x="186" y="40"/>
                                </a:cubicBezTo>
                                <a:cubicBezTo>
                                  <a:pt x="186" y="40"/>
                                  <a:pt x="185" y="39"/>
                                  <a:pt x="185" y="39"/>
                                </a:cubicBezTo>
                                <a:cubicBezTo>
                                  <a:pt x="186" y="39"/>
                                  <a:pt x="188" y="38"/>
                                  <a:pt x="189" y="38"/>
                                </a:cubicBezTo>
                                <a:cubicBezTo>
                                  <a:pt x="190" y="39"/>
                                  <a:pt x="191" y="40"/>
                                  <a:pt x="192" y="41"/>
                                </a:cubicBezTo>
                                <a:cubicBezTo>
                                  <a:pt x="191" y="41"/>
                                  <a:pt x="190" y="41"/>
                                  <a:pt x="189" y="41"/>
                                </a:cubicBezTo>
                                <a:close/>
                                <a:moveTo>
                                  <a:pt x="188" y="44"/>
                                </a:moveTo>
                                <a:cubicBezTo>
                                  <a:pt x="189" y="45"/>
                                  <a:pt x="190" y="46"/>
                                  <a:pt x="191" y="47"/>
                                </a:cubicBezTo>
                                <a:cubicBezTo>
                                  <a:pt x="190" y="47"/>
                                  <a:pt x="189" y="47"/>
                                  <a:pt x="188" y="48"/>
                                </a:cubicBezTo>
                                <a:cubicBezTo>
                                  <a:pt x="187" y="47"/>
                                  <a:pt x="186" y="46"/>
                                  <a:pt x="185" y="46"/>
                                </a:cubicBezTo>
                                <a:cubicBezTo>
                                  <a:pt x="186" y="45"/>
                                  <a:pt x="187" y="45"/>
                                  <a:pt x="188" y="44"/>
                                </a:cubicBezTo>
                                <a:close/>
                                <a:moveTo>
                                  <a:pt x="186" y="48"/>
                                </a:moveTo>
                                <a:cubicBezTo>
                                  <a:pt x="185" y="49"/>
                                  <a:pt x="183" y="49"/>
                                  <a:pt x="182" y="49"/>
                                </a:cubicBezTo>
                                <a:cubicBezTo>
                                  <a:pt x="182" y="49"/>
                                  <a:pt x="181" y="48"/>
                                  <a:pt x="181" y="47"/>
                                </a:cubicBezTo>
                                <a:cubicBezTo>
                                  <a:pt x="181" y="47"/>
                                  <a:pt x="182" y="47"/>
                                  <a:pt x="183" y="46"/>
                                </a:cubicBezTo>
                                <a:cubicBezTo>
                                  <a:pt x="184" y="47"/>
                                  <a:pt x="185" y="48"/>
                                  <a:pt x="186" y="48"/>
                                </a:cubicBezTo>
                                <a:close/>
                                <a:moveTo>
                                  <a:pt x="172" y="43"/>
                                </a:moveTo>
                                <a:cubicBezTo>
                                  <a:pt x="176" y="42"/>
                                  <a:pt x="180" y="41"/>
                                  <a:pt x="183" y="40"/>
                                </a:cubicBezTo>
                                <a:cubicBezTo>
                                  <a:pt x="183" y="40"/>
                                  <a:pt x="184" y="40"/>
                                  <a:pt x="184" y="40"/>
                                </a:cubicBezTo>
                                <a:cubicBezTo>
                                  <a:pt x="184" y="40"/>
                                  <a:pt x="184" y="40"/>
                                  <a:pt x="184" y="40"/>
                                </a:cubicBezTo>
                                <a:cubicBezTo>
                                  <a:pt x="180" y="41"/>
                                  <a:pt x="176" y="42"/>
                                  <a:pt x="172" y="43"/>
                                </a:cubicBezTo>
                                <a:close/>
                                <a:moveTo>
                                  <a:pt x="159" y="44"/>
                                </a:moveTo>
                                <a:cubicBezTo>
                                  <a:pt x="161" y="43"/>
                                  <a:pt x="163" y="41"/>
                                  <a:pt x="164" y="40"/>
                                </a:cubicBezTo>
                                <a:cubicBezTo>
                                  <a:pt x="170" y="39"/>
                                  <a:pt x="175" y="38"/>
                                  <a:pt x="180" y="37"/>
                                </a:cubicBezTo>
                                <a:cubicBezTo>
                                  <a:pt x="173" y="40"/>
                                  <a:pt x="166" y="42"/>
                                  <a:pt x="159" y="44"/>
                                </a:cubicBezTo>
                                <a:close/>
                                <a:moveTo>
                                  <a:pt x="172" y="31"/>
                                </a:moveTo>
                                <a:cubicBezTo>
                                  <a:pt x="171" y="31"/>
                                  <a:pt x="171" y="31"/>
                                  <a:pt x="170" y="31"/>
                                </a:cubicBezTo>
                                <a:cubicBezTo>
                                  <a:pt x="169" y="31"/>
                                  <a:pt x="168" y="31"/>
                                  <a:pt x="167" y="30"/>
                                </a:cubicBezTo>
                                <a:cubicBezTo>
                                  <a:pt x="167" y="30"/>
                                  <a:pt x="167" y="30"/>
                                  <a:pt x="166" y="29"/>
                                </a:cubicBezTo>
                                <a:cubicBezTo>
                                  <a:pt x="166" y="29"/>
                                  <a:pt x="165" y="29"/>
                                  <a:pt x="164" y="28"/>
                                </a:cubicBezTo>
                                <a:cubicBezTo>
                                  <a:pt x="164" y="28"/>
                                  <a:pt x="164" y="28"/>
                                  <a:pt x="164" y="28"/>
                                </a:cubicBezTo>
                                <a:cubicBezTo>
                                  <a:pt x="167" y="29"/>
                                  <a:pt x="170" y="30"/>
                                  <a:pt x="173" y="31"/>
                                </a:cubicBezTo>
                                <a:cubicBezTo>
                                  <a:pt x="173" y="31"/>
                                  <a:pt x="173" y="31"/>
                                  <a:pt x="172" y="31"/>
                                </a:cubicBezTo>
                                <a:close/>
                                <a:moveTo>
                                  <a:pt x="166" y="36"/>
                                </a:moveTo>
                                <a:cubicBezTo>
                                  <a:pt x="166" y="36"/>
                                  <a:pt x="167" y="36"/>
                                  <a:pt x="167" y="36"/>
                                </a:cubicBezTo>
                                <a:cubicBezTo>
                                  <a:pt x="167" y="36"/>
                                  <a:pt x="167" y="36"/>
                                  <a:pt x="167" y="36"/>
                                </a:cubicBezTo>
                                <a:cubicBezTo>
                                  <a:pt x="166" y="37"/>
                                  <a:pt x="164" y="37"/>
                                  <a:pt x="163" y="37"/>
                                </a:cubicBezTo>
                                <a:cubicBezTo>
                                  <a:pt x="164" y="37"/>
                                  <a:pt x="165" y="36"/>
                                  <a:pt x="166" y="36"/>
                                </a:cubicBezTo>
                                <a:close/>
                                <a:moveTo>
                                  <a:pt x="154" y="12"/>
                                </a:moveTo>
                                <a:cubicBezTo>
                                  <a:pt x="154" y="12"/>
                                  <a:pt x="154" y="12"/>
                                  <a:pt x="154" y="12"/>
                                </a:cubicBezTo>
                                <a:cubicBezTo>
                                  <a:pt x="153" y="11"/>
                                  <a:pt x="153" y="11"/>
                                  <a:pt x="152" y="11"/>
                                </a:cubicBezTo>
                                <a:cubicBezTo>
                                  <a:pt x="153" y="11"/>
                                  <a:pt x="155" y="11"/>
                                  <a:pt x="156" y="12"/>
                                </a:cubicBezTo>
                                <a:cubicBezTo>
                                  <a:pt x="157" y="12"/>
                                  <a:pt x="159" y="13"/>
                                  <a:pt x="160" y="14"/>
                                </a:cubicBezTo>
                                <a:cubicBezTo>
                                  <a:pt x="158" y="13"/>
                                  <a:pt x="156" y="13"/>
                                  <a:pt x="154" y="12"/>
                                </a:cubicBezTo>
                                <a:close/>
                                <a:moveTo>
                                  <a:pt x="154" y="6"/>
                                </a:moveTo>
                                <a:cubicBezTo>
                                  <a:pt x="153" y="6"/>
                                  <a:pt x="153" y="6"/>
                                  <a:pt x="153" y="7"/>
                                </a:cubicBezTo>
                                <a:cubicBezTo>
                                  <a:pt x="150" y="6"/>
                                  <a:pt x="147" y="6"/>
                                  <a:pt x="144" y="6"/>
                                </a:cubicBezTo>
                                <a:cubicBezTo>
                                  <a:pt x="144" y="5"/>
                                  <a:pt x="143" y="5"/>
                                  <a:pt x="142" y="5"/>
                                </a:cubicBezTo>
                                <a:cubicBezTo>
                                  <a:pt x="139" y="5"/>
                                  <a:pt x="136" y="4"/>
                                  <a:pt x="133" y="3"/>
                                </a:cubicBezTo>
                                <a:cubicBezTo>
                                  <a:pt x="136" y="3"/>
                                  <a:pt x="138" y="3"/>
                                  <a:pt x="140" y="3"/>
                                </a:cubicBezTo>
                                <a:cubicBezTo>
                                  <a:pt x="147" y="4"/>
                                  <a:pt x="154" y="5"/>
                                  <a:pt x="161" y="7"/>
                                </a:cubicBezTo>
                                <a:cubicBezTo>
                                  <a:pt x="163" y="8"/>
                                  <a:pt x="165" y="9"/>
                                  <a:pt x="167" y="10"/>
                                </a:cubicBezTo>
                                <a:cubicBezTo>
                                  <a:pt x="167" y="10"/>
                                  <a:pt x="166" y="10"/>
                                  <a:pt x="166" y="10"/>
                                </a:cubicBezTo>
                                <a:cubicBezTo>
                                  <a:pt x="165" y="9"/>
                                  <a:pt x="165" y="10"/>
                                  <a:pt x="165" y="10"/>
                                </a:cubicBezTo>
                                <a:cubicBezTo>
                                  <a:pt x="164" y="9"/>
                                  <a:pt x="162" y="9"/>
                                  <a:pt x="160" y="8"/>
                                </a:cubicBezTo>
                                <a:cubicBezTo>
                                  <a:pt x="158" y="7"/>
                                  <a:pt x="156" y="7"/>
                                  <a:pt x="154" y="6"/>
                                </a:cubicBezTo>
                                <a:close/>
                                <a:moveTo>
                                  <a:pt x="136" y="26"/>
                                </a:moveTo>
                                <a:cubicBezTo>
                                  <a:pt x="135" y="26"/>
                                  <a:pt x="135" y="26"/>
                                  <a:pt x="135" y="27"/>
                                </a:cubicBezTo>
                                <a:cubicBezTo>
                                  <a:pt x="134" y="26"/>
                                  <a:pt x="133" y="26"/>
                                  <a:pt x="132" y="26"/>
                                </a:cubicBezTo>
                                <a:cubicBezTo>
                                  <a:pt x="133" y="26"/>
                                  <a:pt x="135" y="26"/>
                                  <a:pt x="136" y="26"/>
                                </a:cubicBezTo>
                                <a:close/>
                                <a:moveTo>
                                  <a:pt x="135" y="28"/>
                                </a:moveTo>
                                <a:cubicBezTo>
                                  <a:pt x="135" y="29"/>
                                  <a:pt x="134" y="29"/>
                                  <a:pt x="134" y="29"/>
                                </a:cubicBezTo>
                                <a:cubicBezTo>
                                  <a:pt x="134" y="29"/>
                                  <a:pt x="133" y="29"/>
                                  <a:pt x="133" y="29"/>
                                </a:cubicBezTo>
                                <a:cubicBezTo>
                                  <a:pt x="134" y="29"/>
                                  <a:pt x="134" y="29"/>
                                  <a:pt x="135" y="28"/>
                                </a:cubicBezTo>
                                <a:cubicBezTo>
                                  <a:pt x="135" y="28"/>
                                  <a:pt x="135" y="28"/>
                                  <a:pt x="135" y="28"/>
                                </a:cubicBezTo>
                                <a:close/>
                                <a:moveTo>
                                  <a:pt x="120" y="31"/>
                                </a:moveTo>
                                <a:cubicBezTo>
                                  <a:pt x="120" y="31"/>
                                  <a:pt x="119" y="31"/>
                                  <a:pt x="118" y="31"/>
                                </a:cubicBezTo>
                                <a:cubicBezTo>
                                  <a:pt x="118" y="31"/>
                                  <a:pt x="118" y="31"/>
                                  <a:pt x="118" y="31"/>
                                </a:cubicBezTo>
                                <a:cubicBezTo>
                                  <a:pt x="119" y="31"/>
                                  <a:pt x="120" y="31"/>
                                  <a:pt x="121" y="31"/>
                                </a:cubicBezTo>
                                <a:cubicBezTo>
                                  <a:pt x="121" y="31"/>
                                  <a:pt x="121" y="31"/>
                                  <a:pt x="120" y="31"/>
                                </a:cubicBezTo>
                                <a:close/>
                                <a:moveTo>
                                  <a:pt x="118" y="29"/>
                                </a:moveTo>
                                <a:cubicBezTo>
                                  <a:pt x="117" y="29"/>
                                  <a:pt x="117" y="29"/>
                                  <a:pt x="116" y="29"/>
                                </a:cubicBezTo>
                                <a:cubicBezTo>
                                  <a:pt x="117" y="28"/>
                                  <a:pt x="119" y="27"/>
                                  <a:pt x="120" y="27"/>
                                </a:cubicBezTo>
                                <a:cubicBezTo>
                                  <a:pt x="121" y="27"/>
                                  <a:pt x="121" y="26"/>
                                  <a:pt x="122" y="26"/>
                                </a:cubicBezTo>
                                <a:cubicBezTo>
                                  <a:pt x="121" y="27"/>
                                  <a:pt x="120" y="28"/>
                                  <a:pt x="118" y="29"/>
                                </a:cubicBezTo>
                                <a:close/>
                                <a:moveTo>
                                  <a:pt x="122" y="24"/>
                                </a:moveTo>
                                <a:cubicBezTo>
                                  <a:pt x="120" y="24"/>
                                  <a:pt x="119" y="24"/>
                                  <a:pt x="118" y="24"/>
                                </a:cubicBezTo>
                                <a:cubicBezTo>
                                  <a:pt x="118" y="24"/>
                                  <a:pt x="118" y="23"/>
                                  <a:pt x="119" y="23"/>
                                </a:cubicBezTo>
                                <a:cubicBezTo>
                                  <a:pt x="120" y="24"/>
                                  <a:pt x="121" y="24"/>
                                  <a:pt x="122" y="24"/>
                                </a:cubicBezTo>
                                <a:cubicBezTo>
                                  <a:pt x="122" y="24"/>
                                  <a:pt x="122" y="24"/>
                                  <a:pt x="122" y="24"/>
                                </a:cubicBezTo>
                                <a:close/>
                                <a:moveTo>
                                  <a:pt x="117" y="16"/>
                                </a:moveTo>
                                <a:cubicBezTo>
                                  <a:pt x="116" y="16"/>
                                  <a:pt x="116" y="16"/>
                                  <a:pt x="116" y="16"/>
                                </a:cubicBezTo>
                                <a:cubicBezTo>
                                  <a:pt x="117" y="16"/>
                                  <a:pt x="117" y="15"/>
                                  <a:pt x="116" y="15"/>
                                </a:cubicBezTo>
                                <a:cubicBezTo>
                                  <a:pt x="115" y="15"/>
                                  <a:pt x="113" y="15"/>
                                  <a:pt x="112" y="16"/>
                                </a:cubicBezTo>
                                <a:cubicBezTo>
                                  <a:pt x="111" y="16"/>
                                  <a:pt x="111" y="16"/>
                                  <a:pt x="111" y="16"/>
                                </a:cubicBezTo>
                                <a:cubicBezTo>
                                  <a:pt x="111" y="15"/>
                                  <a:pt x="110" y="15"/>
                                  <a:pt x="110" y="15"/>
                                </a:cubicBezTo>
                                <a:cubicBezTo>
                                  <a:pt x="113" y="14"/>
                                  <a:pt x="115" y="13"/>
                                  <a:pt x="118" y="12"/>
                                </a:cubicBezTo>
                                <a:cubicBezTo>
                                  <a:pt x="119" y="12"/>
                                  <a:pt x="119" y="12"/>
                                  <a:pt x="119" y="12"/>
                                </a:cubicBezTo>
                                <a:cubicBezTo>
                                  <a:pt x="121" y="12"/>
                                  <a:pt x="122" y="12"/>
                                  <a:pt x="123" y="13"/>
                                </a:cubicBezTo>
                                <a:cubicBezTo>
                                  <a:pt x="121" y="14"/>
                                  <a:pt x="119" y="15"/>
                                  <a:pt x="117" y="16"/>
                                </a:cubicBezTo>
                                <a:close/>
                                <a:moveTo>
                                  <a:pt x="107" y="24"/>
                                </a:moveTo>
                                <a:cubicBezTo>
                                  <a:pt x="108" y="24"/>
                                  <a:pt x="109" y="24"/>
                                  <a:pt x="110" y="24"/>
                                </a:cubicBezTo>
                                <a:cubicBezTo>
                                  <a:pt x="109" y="25"/>
                                  <a:pt x="108" y="25"/>
                                  <a:pt x="107" y="25"/>
                                </a:cubicBezTo>
                                <a:cubicBezTo>
                                  <a:pt x="107" y="25"/>
                                  <a:pt x="106" y="25"/>
                                  <a:pt x="105" y="25"/>
                                </a:cubicBezTo>
                                <a:cubicBezTo>
                                  <a:pt x="106" y="25"/>
                                  <a:pt x="107" y="24"/>
                                  <a:pt x="107" y="24"/>
                                </a:cubicBezTo>
                                <a:close/>
                                <a:moveTo>
                                  <a:pt x="100" y="22"/>
                                </a:moveTo>
                                <a:cubicBezTo>
                                  <a:pt x="101" y="22"/>
                                  <a:pt x="102" y="22"/>
                                  <a:pt x="102" y="21"/>
                                </a:cubicBezTo>
                                <a:cubicBezTo>
                                  <a:pt x="104" y="22"/>
                                  <a:pt x="105" y="22"/>
                                  <a:pt x="106" y="22"/>
                                </a:cubicBezTo>
                                <a:cubicBezTo>
                                  <a:pt x="106" y="22"/>
                                  <a:pt x="106" y="22"/>
                                  <a:pt x="105" y="22"/>
                                </a:cubicBezTo>
                                <a:cubicBezTo>
                                  <a:pt x="104" y="22"/>
                                  <a:pt x="102" y="22"/>
                                  <a:pt x="100" y="22"/>
                                </a:cubicBezTo>
                                <a:close/>
                                <a:moveTo>
                                  <a:pt x="103" y="8"/>
                                </a:moveTo>
                                <a:cubicBezTo>
                                  <a:pt x="104" y="7"/>
                                  <a:pt x="104" y="7"/>
                                  <a:pt x="105" y="7"/>
                                </a:cubicBezTo>
                                <a:cubicBezTo>
                                  <a:pt x="106" y="7"/>
                                  <a:pt x="106" y="7"/>
                                  <a:pt x="106" y="7"/>
                                </a:cubicBezTo>
                                <a:cubicBezTo>
                                  <a:pt x="105" y="7"/>
                                  <a:pt x="104" y="7"/>
                                  <a:pt x="103" y="8"/>
                                </a:cubicBezTo>
                                <a:close/>
                                <a:moveTo>
                                  <a:pt x="104" y="17"/>
                                </a:moveTo>
                                <a:cubicBezTo>
                                  <a:pt x="103" y="17"/>
                                  <a:pt x="103" y="17"/>
                                  <a:pt x="102" y="17"/>
                                </a:cubicBezTo>
                                <a:cubicBezTo>
                                  <a:pt x="101" y="18"/>
                                  <a:pt x="99" y="18"/>
                                  <a:pt x="97" y="18"/>
                                </a:cubicBezTo>
                                <a:cubicBezTo>
                                  <a:pt x="97" y="18"/>
                                  <a:pt x="97" y="18"/>
                                  <a:pt x="97" y="18"/>
                                </a:cubicBezTo>
                                <a:cubicBezTo>
                                  <a:pt x="97" y="18"/>
                                  <a:pt x="97" y="18"/>
                                  <a:pt x="97" y="18"/>
                                </a:cubicBezTo>
                                <a:cubicBezTo>
                                  <a:pt x="99" y="18"/>
                                  <a:pt x="101" y="17"/>
                                  <a:pt x="102" y="16"/>
                                </a:cubicBezTo>
                                <a:cubicBezTo>
                                  <a:pt x="103" y="16"/>
                                  <a:pt x="103" y="17"/>
                                  <a:pt x="104" y="17"/>
                                </a:cubicBezTo>
                                <a:close/>
                                <a:moveTo>
                                  <a:pt x="100" y="11"/>
                                </a:moveTo>
                                <a:cubicBezTo>
                                  <a:pt x="99" y="12"/>
                                  <a:pt x="98" y="12"/>
                                  <a:pt x="97" y="12"/>
                                </a:cubicBezTo>
                                <a:cubicBezTo>
                                  <a:pt x="97" y="12"/>
                                  <a:pt x="97" y="12"/>
                                  <a:pt x="97" y="12"/>
                                </a:cubicBezTo>
                                <a:cubicBezTo>
                                  <a:pt x="97" y="12"/>
                                  <a:pt x="98" y="11"/>
                                  <a:pt x="98" y="11"/>
                                </a:cubicBezTo>
                                <a:cubicBezTo>
                                  <a:pt x="99" y="11"/>
                                  <a:pt x="100" y="11"/>
                                  <a:pt x="102" y="11"/>
                                </a:cubicBezTo>
                                <a:cubicBezTo>
                                  <a:pt x="101" y="11"/>
                                  <a:pt x="101" y="11"/>
                                  <a:pt x="100" y="11"/>
                                </a:cubicBezTo>
                                <a:close/>
                                <a:moveTo>
                                  <a:pt x="102" y="24"/>
                                </a:moveTo>
                                <a:cubicBezTo>
                                  <a:pt x="102" y="24"/>
                                  <a:pt x="101" y="25"/>
                                  <a:pt x="100" y="25"/>
                                </a:cubicBezTo>
                                <a:cubicBezTo>
                                  <a:pt x="97" y="25"/>
                                  <a:pt x="95" y="25"/>
                                  <a:pt x="93" y="25"/>
                                </a:cubicBezTo>
                                <a:cubicBezTo>
                                  <a:pt x="93" y="24"/>
                                  <a:pt x="93" y="24"/>
                                  <a:pt x="94" y="24"/>
                                </a:cubicBezTo>
                                <a:cubicBezTo>
                                  <a:pt x="97" y="24"/>
                                  <a:pt x="99" y="24"/>
                                  <a:pt x="102" y="24"/>
                                </a:cubicBezTo>
                                <a:close/>
                                <a:moveTo>
                                  <a:pt x="93" y="10"/>
                                </a:moveTo>
                                <a:cubicBezTo>
                                  <a:pt x="93" y="10"/>
                                  <a:pt x="93" y="11"/>
                                  <a:pt x="92" y="11"/>
                                </a:cubicBezTo>
                                <a:cubicBezTo>
                                  <a:pt x="91" y="11"/>
                                  <a:pt x="89" y="12"/>
                                  <a:pt x="88" y="12"/>
                                </a:cubicBezTo>
                                <a:cubicBezTo>
                                  <a:pt x="87" y="13"/>
                                  <a:pt x="87" y="13"/>
                                  <a:pt x="87" y="13"/>
                                </a:cubicBezTo>
                                <a:cubicBezTo>
                                  <a:pt x="86" y="13"/>
                                  <a:pt x="86" y="14"/>
                                  <a:pt x="85" y="14"/>
                                </a:cubicBezTo>
                                <a:cubicBezTo>
                                  <a:pt x="87" y="12"/>
                                  <a:pt x="90" y="11"/>
                                  <a:pt x="93" y="10"/>
                                </a:cubicBezTo>
                                <a:cubicBezTo>
                                  <a:pt x="94" y="9"/>
                                  <a:pt x="95" y="9"/>
                                  <a:pt x="96" y="9"/>
                                </a:cubicBezTo>
                                <a:cubicBezTo>
                                  <a:pt x="95" y="9"/>
                                  <a:pt x="94" y="10"/>
                                  <a:pt x="93" y="10"/>
                                </a:cubicBezTo>
                                <a:close/>
                                <a:moveTo>
                                  <a:pt x="92" y="8"/>
                                </a:moveTo>
                                <a:cubicBezTo>
                                  <a:pt x="78" y="11"/>
                                  <a:pt x="65" y="20"/>
                                  <a:pt x="55" y="27"/>
                                </a:cubicBezTo>
                                <a:cubicBezTo>
                                  <a:pt x="50" y="30"/>
                                  <a:pt x="46" y="34"/>
                                  <a:pt x="42" y="37"/>
                                </a:cubicBezTo>
                                <a:cubicBezTo>
                                  <a:pt x="41" y="37"/>
                                  <a:pt x="41" y="37"/>
                                  <a:pt x="41" y="38"/>
                                </a:cubicBezTo>
                                <a:cubicBezTo>
                                  <a:pt x="41" y="38"/>
                                  <a:pt x="41" y="38"/>
                                  <a:pt x="41" y="38"/>
                                </a:cubicBezTo>
                                <a:cubicBezTo>
                                  <a:pt x="40" y="38"/>
                                  <a:pt x="39" y="38"/>
                                  <a:pt x="39" y="39"/>
                                </a:cubicBezTo>
                                <a:cubicBezTo>
                                  <a:pt x="42" y="35"/>
                                  <a:pt x="46" y="32"/>
                                  <a:pt x="51" y="29"/>
                                </a:cubicBezTo>
                                <a:cubicBezTo>
                                  <a:pt x="57" y="24"/>
                                  <a:pt x="65" y="19"/>
                                  <a:pt x="72" y="15"/>
                                </a:cubicBezTo>
                                <a:cubicBezTo>
                                  <a:pt x="79" y="12"/>
                                  <a:pt x="87" y="9"/>
                                  <a:pt x="94" y="7"/>
                                </a:cubicBezTo>
                                <a:cubicBezTo>
                                  <a:pt x="94" y="7"/>
                                  <a:pt x="94" y="7"/>
                                  <a:pt x="95" y="7"/>
                                </a:cubicBezTo>
                                <a:cubicBezTo>
                                  <a:pt x="94" y="8"/>
                                  <a:pt x="93" y="8"/>
                                  <a:pt x="92" y="8"/>
                                </a:cubicBezTo>
                                <a:close/>
                                <a:moveTo>
                                  <a:pt x="42" y="39"/>
                                </a:moveTo>
                                <a:cubicBezTo>
                                  <a:pt x="42" y="39"/>
                                  <a:pt x="42" y="39"/>
                                  <a:pt x="42" y="39"/>
                                </a:cubicBezTo>
                                <a:cubicBezTo>
                                  <a:pt x="44" y="38"/>
                                  <a:pt x="47" y="37"/>
                                  <a:pt x="49" y="36"/>
                                </a:cubicBezTo>
                                <a:cubicBezTo>
                                  <a:pt x="49" y="37"/>
                                  <a:pt x="49" y="37"/>
                                  <a:pt x="49" y="37"/>
                                </a:cubicBezTo>
                                <a:cubicBezTo>
                                  <a:pt x="49" y="38"/>
                                  <a:pt x="48" y="38"/>
                                  <a:pt x="48" y="39"/>
                                </a:cubicBezTo>
                                <a:cubicBezTo>
                                  <a:pt x="47" y="40"/>
                                  <a:pt x="46" y="40"/>
                                  <a:pt x="45" y="41"/>
                                </a:cubicBezTo>
                                <a:cubicBezTo>
                                  <a:pt x="46" y="40"/>
                                  <a:pt x="47" y="39"/>
                                  <a:pt x="49" y="38"/>
                                </a:cubicBezTo>
                                <a:cubicBezTo>
                                  <a:pt x="49" y="37"/>
                                  <a:pt x="48" y="36"/>
                                  <a:pt x="48" y="37"/>
                                </a:cubicBezTo>
                                <a:cubicBezTo>
                                  <a:pt x="46" y="39"/>
                                  <a:pt x="44" y="40"/>
                                  <a:pt x="42" y="42"/>
                                </a:cubicBezTo>
                                <a:cubicBezTo>
                                  <a:pt x="42" y="42"/>
                                  <a:pt x="41" y="42"/>
                                  <a:pt x="41" y="42"/>
                                </a:cubicBezTo>
                                <a:cubicBezTo>
                                  <a:pt x="41" y="43"/>
                                  <a:pt x="40" y="43"/>
                                  <a:pt x="40" y="44"/>
                                </a:cubicBezTo>
                                <a:cubicBezTo>
                                  <a:pt x="40" y="44"/>
                                  <a:pt x="40" y="44"/>
                                  <a:pt x="39" y="44"/>
                                </a:cubicBezTo>
                                <a:cubicBezTo>
                                  <a:pt x="40" y="43"/>
                                  <a:pt x="41" y="41"/>
                                  <a:pt x="42" y="39"/>
                                </a:cubicBezTo>
                                <a:close/>
                                <a:moveTo>
                                  <a:pt x="41" y="46"/>
                                </a:moveTo>
                                <a:cubicBezTo>
                                  <a:pt x="42" y="46"/>
                                  <a:pt x="43" y="45"/>
                                  <a:pt x="44" y="44"/>
                                </a:cubicBezTo>
                                <a:cubicBezTo>
                                  <a:pt x="42" y="47"/>
                                  <a:pt x="40" y="50"/>
                                  <a:pt x="38" y="53"/>
                                </a:cubicBezTo>
                                <a:cubicBezTo>
                                  <a:pt x="38" y="53"/>
                                  <a:pt x="37" y="54"/>
                                  <a:pt x="37" y="54"/>
                                </a:cubicBezTo>
                                <a:cubicBezTo>
                                  <a:pt x="37" y="54"/>
                                  <a:pt x="37" y="54"/>
                                  <a:pt x="37" y="54"/>
                                </a:cubicBezTo>
                                <a:cubicBezTo>
                                  <a:pt x="38" y="52"/>
                                  <a:pt x="39" y="49"/>
                                  <a:pt x="41" y="46"/>
                                </a:cubicBezTo>
                                <a:close/>
                                <a:moveTo>
                                  <a:pt x="36" y="50"/>
                                </a:moveTo>
                                <a:cubicBezTo>
                                  <a:pt x="36" y="50"/>
                                  <a:pt x="36" y="50"/>
                                  <a:pt x="37" y="49"/>
                                </a:cubicBezTo>
                                <a:cubicBezTo>
                                  <a:pt x="37" y="50"/>
                                  <a:pt x="37" y="50"/>
                                  <a:pt x="37" y="50"/>
                                </a:cubicBezTo>
                                <a:cubicBezTo>
                                  <a:pt x="36" y="52"/>
                                  <a:pt x="35" y="54"/>
                                  <a:pt x="34" y="57"/>
                                </a:cubicBezTo>
                                <a:cubicBezTo>
                                  <a:pt x="33" y="57"/>
                                  <a:pt x="32" y="58"/>
                                  <a:pt x="31" y="59"/>
                                </a:cubicBezTo>
                                <a:cubicBezTo>
                                  <a:pt x="33" y="56"/>
                                  <a:pt x="34" y="53"/>
                                  <a:pt x="36" y="50"/>
                                </a:cubicBezTo>
                                <a:close/>
                                <a:moveTo>
                                  <a:pt x="35" y="46"/>
                                </a:moveTo>
                                <a:cubicBezTo>
                                  <a:pt x="36" y="45"/>
                                  <a:pt x="37" y="44"/>
                                  <a:pt x="38" y="43"/>
                                </a:cubicBezTo>
                                <a:cubicBezTo>
                                  <a:pt x="37" y="44"/>
                                  <a:pt x="36" y="45"/>
                                  <a:pt x="36" y="46"/>
                                </a:cubicBezTo>
                                <a:cubicBezTo>
                                  <a:pt x="35" y="46"/>
                                  <a:pt x="35" y="46"/>
                                  <a:pt x="35" y="46"/>
                                </a:cubicBezTo>
                                <a:cubicBezTo>
                                  <a:pt x="35" y="46"/>
                                  <a:pt x="35" y="46"/>
                                  <a:pt x="35" y="46"/>
                                </a:cubicBezTo>
                                <a:close/>
                                <a:moveTo>
                                  <a:pt x="32" y="55"/>
                                </a:moveTo>
                                <a:cubicBezTo>
                                  <a:pt x="31" y="57"/>
                                  <a:pt x="30" y="58"/>
                                  <a:pt x="29" y="60"/>
                                </a:cubicBezTo>
                                <a:cubicBezTo>
                                  <a:pt x="28" y="60"/>
                                  <a:pt x="28" y="60"/>
                                  <a:pt x="28" y="60"/>
                                </a:cubicBezTo>
                                <a:lnTo>
                                  <a:pt x="32" y="55"/>
                                </a:lnTo>
                                <a:close/>
                                <a:moveTo>
                                  <a:pt x="28" y="54"/>
                                </a:moveTo>
                                <a:cubicBezTo>
                                  <a:pt x="30" y="51"/>
                                  <a:pt x="32" y="49"/>
                                  <a:pt x="34" y="47"/>
                                </a:cubicBezTo>
                                <a:cubicBezTo>
                                  <a:pt x="33" y="48"/>
                                  <a:pt x="32" y="50"/>
                                  <a:pt x="31" y="51"/>
                                </a:cubicBezTo>
                                <a:cubicBezTo>
                                  <a:pt x="30" y="52"/>
                                  <a:pt x="29" y="53"/>
                                  <a:pt x="28" y="54"/>
                                </a:cubicBezTo>
                                <a:close/>
                                <a:moveTo>
                                  <a:pt x="31" y="79"/>
                                </a:moveTo>
                                <a:cubicBezTo>
                                  <a:pt x="30" y="80"/>
                                  <a:pt x="29" y="81"/>
                                  <a:pt x="28" y="82"/>
                                </a:cubicBezTo>
                                <a:cubicBezTo>
                                  <a:pt x="27" y="82"/>
                                  <a:pt x="25" y="83"/>
                                  <a:pt x="24" y="84"/>
                                </a:cubicBezTo>
                                <a:cubicBezTo>
                                  <a:pt x="25" y="83"/>
                                  <a:pt x="25" y="81"/>
                                  <a:pt x="26" y="80"/>
                                </a:cubicBezTo>
                                <a:cubicBezTo>
                                  <a:pt x="28" y="80"/>
                                  <a:pt x="29" y="79"/>
                                  <a:pt x="31" y="79"/>
                                </a:cubicBezTo>
                                <a:close/>
                                <a:moveTo>
                                  <a:pt x="23" y="83"/>
                                </a:moveTo>
                                <a:cubicBezTo>
                                  <a:pt x="22" y="83"/>
                                  <a:pt x="22" y="83"/>
                                  <a:pt x="22" y="83"/>
                                </a:cubicBezTo>
                                <a:cubicBezTo>
                                  <a:pt x="22" y="82"/>
                                  <a:pt x="23" y="81"/>
                                  <a:pt x="24" y="80"/>
                                </a:cubicBezTo>
                                <a:cubicBezTo>
                                  <a:pt x="24" y="80"/>
                                  <a:pt x="24" y="80"/>
                                  <a:pt x="24" y="80"/>
                                </a:cubicBezTo>
                                <a:cubicBezTo>
                                  <a:pt x="24" y="80"/>
                                  <a:pt x="24" y="80"/>
                                  <a:pt x="24" y="80"/>
                                </a:cubicBezTo>
                                <a:cubicBezTo>
                                  <a:pt x="24" y="81"/>
                                  <a:pt x="23" y="82"/>
                                  <a:pt x="23" y="83"/>
                                </a:cubicBezTo>
                                <a:close/>
                                <a:moveTo>
                                  <a:pt x="22" y="98"/>
                                </a:moveTo>
                                <a:cubicBezTo>
                                  <a:pt x="24" y="103"/>
                                  <a:pt x="25" y="109"/>
                                  <a:pt x="26" y="115"/>
                                </a:cubicBezTo>
                                <a:cubicBezTo>
                                  <a:pt x="26" y="117"/>
                                  <a:pt x="26" y="118"/>
                                  <a:pt x="27" y="120"/>
                                </a:cubicBezTo>
                                <a:cubicBezTo>
                                  <a:pt x="25" y="114"/>
                                  <a:pt x="23" y="108"/>
                                  <a:pt x="22" y="102"/>
                                </a:cubicBezTo>
                                <a:cubicBezTo>
                                  <a:pt x="22" y="101"/>
                                  <a:pt x="22" y="99"/>
                                  <a:pt x="22" y="98"/>
                                </a:cubicBezTo>
                                <a:close/>
                                <a:moveTo>
                                  <a:pt x="27" y="139"/>
                                </a:moveTo>
                                <a:cubicBezTo>
                                  <a:pt x="27" y="139"/>
                                  <a:pt x="27" y="139"/>
                                  <a:pt x="27" y="139"/>
                                </a:cubicBezTo>
                                <a:cubicBezTo>
                                  <a:pt x="26" y="140"/>
                                  <a:pt x="27" y="140"/>
                                  <a:pt x="27" y="140"/>
                                </a:cubicBezTo>
                                <a:cubicBezTo>
                                  <a:pt x="27" y="141"/>
                                  <a:pt x="27" y="141"/>
                                  <a:pt x="27" y="141"/>
                                </a:cubicBezTo>
                                <a:cubicBezTo>
                                  <a:pt x="25" y="137"/>
                                  <a:pt x="24" y="133"/>
                                  <a:pt x="23" y="129"/>
                                </a:cubicBezTo>
                                <a:cubicBezTo>
                                  <a:pt x="23" y="127"/>
                                  <a:pt x="23" y="125"/>
                                  <a:pt x="23" y="123"/>
                                </a:cubicBezTo>
                                <a:cubicBezTo>
                                  <a:pt x="22" y="121"/>
                                  <a:pt x="22" y="118"/>
                                  <a:pt x="22" y="115"/>
                                </a:cubicBezTo>
                                <a:cubicBezTo>
                                  <a:pt x="24" y="123"/>
                                  <a:pt x="25" y="131"/>
                                  <a:pt x="27" y="139"/>
                                </a:cubicBezTo>
                                <a:close/>
                                <a:moveTo>
                                  <a:pt x="25" y="156"/>
                                </a:moveTo>
                                <a:cubicBezTo>
                                  <a:pt x="23" y="153"/>
                                  <a:pt x="22" y="149"/>
                                  <a:pt x="21" y="146"/>
                                </a:cubicBezTo>
                                <a:cubicBezTo>
                                  <a:pt x="21" y="145"/>
                                  <a:pt x="20" y="145"/>
                                  <a:pt x="20" y="144"/>
                                </a:cubicBezTo>
                                <a:cubicBezTo>
                                  <a:pt x="20" y="144"/>
                                  <a:pt x="20" y="144"/>
                                  <a:pt x="20" y="144"/>
                                </a:cubicBezTo>
                                <a:cubicBezTo>
                                  <a:pt x="22" y="147"/>
                                  <a:pt x="23" y="150"/>
                                  <a:pt x="25" y="154"/>
                                </a:cubicBezTo>
                                <a:cubicBezTo>
                                  <a:pt x="25" y="154"/>
                                  <a:pt x="25" y="155"/>
                                  <a:pt x="25" y="156"/>
                                </a:cubicBezTo>
                                <a:cubicBezTo>
                                  <a:pt x="25" y="156"/>
                                  <a:pt x="25" y="156"/>
                                  <a:pt x="25" y="156"/>
                                </a:cubicBezTo>
                                <a:close/>
                                <a:moveTo>
                                  <a:pt x="29" y="163"/>
                                </a:moveTo>
                                <a:cubicBezTo>
                                  <a:pt x="30" y="164"/>
                                  <a:pt x="30" y="165"/>
                                  <a:pt x="30" y="167"/>
                                </a:cubicBezTo>
                                <a:cubicBezTo>
                                  <a:pt x="29" y="164"/>
                                  <a:pt x="29" y="162"/>
                                  <a:pt x="28" y="160"/>
                                </a:cubicBezTo>
                                <a:cubicBezTo>
                                  <a:pt x="28" y="161"/>
                                  <a:pt x="29" y="162"/>
                                  <a:pt x="29" y="163"/>
                                </a:cubicBezTo>
                                <a:close/>
                                <a:moveTo>
                                  <a:pt x="29" y="148"/>
                                </a:moveTo>
                                <a:cubicBezTo>
                                  <a:pt x="29" y="147"/>
                                  <a:pt x="29" y="146"/>
                                  <a:pt x="29" y="145"/>
                                </a:cubicBezTo>
                                <a:cubicBezTo>
                                  <a:pt x="30" y="143"/>
                                  <a:pt x="30" y="142"/>
                                  <a:pt x="31" y="140"/>
                                </a:cubicBezTo>
                                <a:cubicBezTo>
                                  <a:pt x="31" y="141"/>
                                  <a:pt x="31" y="141"/>
                                  <a:pt x="31" y="141"/>
                                </a:cubicBezTo>
                                <a:cubicBezTo>
                                  <a:pt x="31" y="142"/>
                                  <a:pt x="31" y="143"/>
                                  <a:pt x="32" y="144"/>
                                </a:cubicBezTo>
                                <a:cubicBezTo>
                                  <a:pt x="32" y="147"/>
                                  <a:pt x="33" y="151"/>
                                  <a:pt x="33" y="155"/>
                                </a:cubicBezTo>
                                <a:cubicBezTo>
                                  <a:pt x="32" y="153"/>
                                  <a:pt x="31" y="151"/>
                                  <a:pt x="30" y="149"/>
                                </a:cubicBezTo>
                                <a:cubicBezTo>
                                  <a:pt x="30" y="149"/>
                                  <a:pt x="30" y="149"/>
                                  <a:pt x="30" y="149"/>
                                </a:cubicBezTo>
                                <a:cubicBezTo>
                                  <a:pt x="30" y="149"/>
                                  <a:pt x="30" y="148"/>
                                  <a:pt x="29" y="148"/>
                                </a:cubicBezTo>
                                <a:close/>
                                <a:moveTo>
                                  <a:pt x="35" y="166"/>
                                </a:moveTo>
                                <a:cubicBezTo>
                                  <a:pt x="36" y="168"/>
                                  <a:pt x="36" y="169"/>
                                  <a:pt x="36" y="171"/>
                                </a:cubicBezTo>
                                <a:cubicBezTo>
                                  <a:pt x="35" y="166"/>
                                  <a:pt x="33" y="161"/>
                                  <a:pt x="30" y="156"/>
                                </a:cubicBezTo>
                                <a:cubicBezTo>
                                  <a:pt x="30" y="156"/>
                                  <a:pt x="30" y="155"/>
                                  <a:pt x="30" y="155"/>
                                </a:cubicBezTo>
                                <a:cubicBezTo>
                                  <a:pt x="32" y="159"/>
                                  <a:pt x="33" y="162"/>
                                  <a:pt x="35" y="166"/>
                                </a:cubicBezTo>
                                <a:close/>
                                <a:moveTo>
                                  <a:pt x="38" y="182"/>
                                </a:moveTo>
                                <a:cubicBezTo>
                                  <a:pt x="39" y="183"/>
                                  <a:pt x="39" y="185"/>
                                  <a:pt x="39" y="186"/>
                                </a:cubicBezTo>
                                <a:cubicBezTo>
                                  <a:pt x="39" y="186"/>
                                  <a:pt x="39" y="186"/>
                                  <a:pt x="39" y="186"/>
                                </a:cubicBezTo>
                                <a:cubicBezTo>
                                  <a:pt x="38" y="184"/>
                                  <a:pt x="37" y="182"/>
                                  <a:pt x="35" y="180"/>
                                </a:cubicBezTo>
                                <a:cubicBezTo>
                                  <a:pt x="34" y="178"/>
                                  <a:pt x="33" y="175"/>
                                  <a:pt x="32" y="173"/>
                                </a:cubicBezTo>
                                <a:cubicBezTo>
                                  <a:pt x="32" y="171"/>
                                  <a:pt x="32" y="170"/>
                                  <a:pt x="31" y="168"/>
                                </a:cubicBezTo>
                                <a:cubicBezTo>
                                  <a:pt x="34" y="173"/>
                                  <a:pt x="36" y="177"/>
                                  <a:pt x="38" y="182"/>
                                </a:cubicBezTo>
                                <a:close/>
                                <a:moveTo>
                                  <a:pt x="32" y="177"/>
                                </a:moveTo>
                                <a:cubicBezTo>
                                  <a:pt x="32" y="177"/>
                                  <a:pt x="32" y="178"/>
                                  <a:pt x="32" y="178"/>
                                </a:cubicBezTo>
                                <a:cubicBezTo>
                                  <a:pt x="34" y="182"/>
                                  <a:pt x="37" y="186"/>
                                  <a:pt x="39" y="190"/>
                                </a:cubicBezTo>
                                <a:cubicBezTo>
                                  <a:pt x="39" y="190"/>
                                  <a:pt x="39" y="190"/>
                                  <a:pt x="39" y="191"/>
                                </a:cubicBezTo>
                                <a:cubicBezTo>
                                  <a:pt x="36" y="188"/>
                                  <a:pt x="34" y="185"/>
                                  <a:pt x="32" y="183"/>
                                </a:cubicBezTo>
                                <a:cubicBezTo>
                                  <a:pt x="32" y="182"/>
                                  <a:pt x="32" y="182"/>
                                  <a:pt x="32" y="182"/>
                                </a:cubicBezTo>
                                <a:cubicBezTo>
                                  <a:pt x="32" y="182"/>
                                  <a:pt x="32" y="182"/>
                                  <a:pt x="32" y="181"/>
                                </a:cubicBezTo>
                                <a:cubicBezTo>
                                  <a:pt x="32" y="180"/>
                                  <a:pt x="32" y="179"/>
                                  <a:pt x="32" y="177"/>
                                </a:cubicBezTo>
                                <a:close/>
                                <a:moveTo>
                                  <a:pt x="38" y="192"/>
                                </a:moveTo>
                                <a:cubicBezTo>
                                  <a:pt x="38" y="192"/>
                                  <a:pt x="38" y="193"/>
                                  <a:pt x="38" y="193"/>
                                </a:cubicBezTo>
                                <a:cubicBezTo>
                                  <a:pt x="38" y="192"/>
                                  <a:pt x="37" y="192"/>
                                  <a:pt x="37" y="192"/>
                                </a:cubicBezTo>
                                <a:cubicBezTo>
                                  <a:pt x="36" y="190"/>
                                  <a:pt x="36" y="189"/>
                                  <a:pt x="35" y="188"/>
                                </a:cubicBezTo>
                                <a:cubicBezTo>
                                  <a:pt x="36" y="189"/>
                                  <a:pt x="37" y="191"/>
                                  <a:pt x="38" y="192"/>
                                </a:cubicBezTo>
                                <a:close/>
                                <a:moveTo>
                                  <a:pt x="39" y="197"/>
                                </a:moveTo>
                                <a:cubicBezTo>
                                  <a:pt x="39" y="196"/>
                                  <a:pt x="39" y="196"/>
                                  <a:pt x="38" y="196"/>
                                </a:cubicBezTo>
                                <a:cubicBezTo>
                                  <a:pt x="39" y="196"/>
                                  <a:pt x="39" y="196"/>
                                  <a:pt x="39" y="196"/>
                                </a:cubicBezTo>
                                <a:cubicBezTo>
                                  <a:pt x="41" y="199"/>
                                  <a:pt x="44" y="202"/>
                                  <a:pt x="48" y="204"/>
                                </a:cubicBezTo>
                                <a:cubicBezTo>
                                  <a:pt x="48" y="204"/>
                                  <a:pt x="49" y="204"/>
                                  <a:pt x="49" y="203"/>
                                </a:cubicBezTo>
                                <a:cubicBezTo>
                                  <a:pt x="49" y="204"/>
                                  <a:pt x="50" y="205"/>
                                  <a:pt x="50" y="205"/>
                                </a:cubicBezTo>
                                <a:cubicBezTo>
                                  <a:pt x="50" y="205"/>
                                  <a:pt x="49" y="205"/>
                                  <a:pt x="49" y="204"/>
                                </a:cubicBezTo>
                                <a:cubicBezTo>
                                  <a:pt x="48" y="204"/>
                                  <a:pt x="48" y="205"/>
                                  <a:pt x="48" y="206"/>
                                </a:cubicBezTo>
                                <a:cubicBezTo>
                                  <a:pt x="50" y="207"/>
                                  <a:pt x="52" y="208"/>
                                  <a:pt x="54" y="209"/>
                                </a:cubicBezTo>
                                <a:cubicBezTo>
                                  <a:pt x="54" y="210"/>
                                  <a:pt x="55" y="211"/>
                                  <a:pt x="56" y="212"/>
                                </a:cubicBezTo>
                                <a:cubicBezTo>
                                  <a:pt x="54" y="210"/>
                                  <a:pt x="51" y="209"/>
                                  <a:pt x="49" y="208"/>
                                </a:cubicBezTo>
                                <a:cubicBezTo>
                                  <a:pt x="46" y="205"/>
                                  <a:pt x="42" y="201"/>
                                  <a:pt x="39" y="197"/>
                                </a:cubicBezTo>
                                <a:close/>
                                <a:moveTo>
                                  <a:pt x="51" y="212"/>
                                </a:moveTo>
                                <a:cubicBezTo>
                                  <a:pt x="52" y="214"/>
                                  <a:pt x="54" y="216"/>
                                  <a:pt x="56" y="218"/>
                                </a:cubicBezTo>
                                <a:cubicBezTo>
                                  <a:pt x="56" y="217"/>
                                  <a:pt x="56" y="217"/>
                                  <a:pt x="56" y="217"/>
                                </a:cubicBezTo>
                                <a:cubicBezTo>
                                  <a:pt x="55" y="217"/>
                                  <a:pt x="54" y="216"/>
                                  <a:pt x="52" y="215"/>
                                </a:cubicBezTo>
                                <a:cubicBezTo>
                                  <a:pt x="51" y="214"/>
                                  <a:pt x="50" y="212"/>
                                  <a:pt x="49" y="210"/>
                                </a:cubicBezTo>
                                <a:cubicBezTo>
                                  <a:pt x="49" y="211"/>
                                  <a:pt x="50" y="211"/>
                                  <a:pt x="51" y="212"/>
                                </a:cubicBezTo>
                                <a:close/>
                                <a:moveTo>
                                  <a:pt x="54" y="220"/>
                                </a:moveTo>
                                <a:cubicBezTo>
                                  <a:pt x="55" y="221"/>
                                  <a:pt x="56" y="222"/>
                                  <a:pt x="57" y="223"/>
                                </a:cubicBezTo>
                                <a:cubicBezTo>
                                  <a:pt x="56" y="222"/>
                                  <a:pt x="55" y="222"/>
                                  <a:pt x="54" y="221"/>
                                </a:cubicBezTo>
                                <a:cubicBezTo>
                                  <a:pt x="53" y="220"/>
                                  <a:pt x="52" y="220"/>
                                  <a:pt x="52" y="219"/>
                                </a:cubicBezTo>
                                <a:cubicBezTo>
                                  <a:pt x="52" y="219"/>
                                  <a:pt x="52" y="219"/>
                                  <a:pt x="52" y="219"/>
                                </a:cubicBezTo>
                                <a:cubicBezTo>
                                  <a:pt x="52" y="219"/>
                                  <a:pt x="53" y="220"/>
                                  <a:pt x="53" y="220"/>
                                </a:cubicBezTo>
                                <a:cubicBezTo>
                                  <a:pt x="54" y="220"/>
                                  <a:pt x="54" y="220"/>
                                  <a:pt x="54" y="220"/>
                                </a:cubicBezTo>
                                <a:close/>
                                <a:moveTo>
                                  <a:pt x="53" y="222"/>
                                </a:moveTo>
                                <a:cubicBezTo>
                                  <a:pt x="53" y="223"/>
                                  <a:pt x="54" y="223"/>
                                  <a:pt x="54" y="223"/>
                                </a:cubicBezTo>
                                <a:cubicBezTo>
                                  <a:pt x="53" y="223"/>
                                  <a:pt x="52" y="222"/>
                                  <a:pt x="51" y="221"/>
                                </a:cubicBezTo>
                                <a:cubicBezTo>
                                  <a:pt x="51" y="221"/>
                                  <a:pt x="51" y="221"/>
                                  <a:pt x="51" y="220"/>
                                </a:cubicBezTo>
                                <a:cubicBezTo>
                                  <a:pt x="51" y="221"/>
                                  <a:pt x="52" y="222"/>
                                  <a:pt x="53" y="222"/>
                                </a:cubicBezTo>
                                <a:close/>
                                <a:moveTo>
                                  <a:pt x="56" y="228"/>
                                </a:moveTo>
                                <a:cubicBezTo>
                                  <a:pt x="57" y="228"/>
                                  <a:pt x="57" y="228"/>
                                  <a:pt x="57" y="228"/>
                                </a:cubicBezTo>
                                <a:cubicBezTo>
                                  <a:pt x="57" y="228"/>
                                  <a:pt x="57" y="228"/>
                                  <a:pt x="57" y="228"/>
                                </a:cubicBezTo>
                                <a:cubicBezTo>
                                  <a:pt x="55" y="227"/>
                                  <a:pt x="54" y="226"/>
                                  <a:pt x="52" y="225"/>
                                </a:cubicBezTo>
                                <a:cubicBezTo>
                                  <a:pt x="54" y="226"/>
                                  <a:pt x="55" y="227"/>
                                  <a:pt x="56" y="228"/>
                                </a:cubicBezTo>
                                <a:close/>
                                <a:moveTo>
                                  <a:pt x="55" y="218"/>
                                </a:moveTo>
                                <a:cubicBezTo>
                                  <a:pt x="55" y="218"/>
                                  <a:pt x="55" y="218"/>
                                  <a:pt x="55" y="218"/>
                                </a:cubicBezTo>
                                <a:cubicBezTo>
                                  <a:pt x="57" y="219"/>
                                  <a:pt x="58" y="220"/>
                                  <a:pt x="60" y="221"/>
                                </a:cubicBezTo>
                                <a:cubicBezTo>
                                  <a:pt x="63" y="224"/>
                                  <a:pt x="66" y="227"/>
                                  <a:pt x="69" y="230"/>
                                </a:cubicBezTo>
                                <a:cubicBezTo>
                                  <a:pt x="69" y="230"/>
                                  <a:pt x="68" y="230"/>
                                  <a:pt x="67" y="229"/>
                                </a:cubicBezTo>
                                <a:cubicBezTo>
                                  <a:pt x="65" y="228"/>
                                  <a:pt x="62" y="226"/>
                                  <a:pt x="60" y="225"/>
                                </a:cubicBezTo>
                                <a:cubicBezTo>
                                  <a:pt x="58" y="223"/>
                                  <a:pt x="56" y="220"/>
                                  <a:pt x="55" y="218"/>
                                </a:cubicBezTo>
                                <a:close/>
                                <a:moveTo>
                                  <a:pt x="68" y="227"/>
                                </a:moveTo>
                                <a:cubicBezTo>
                                  <a:pt x="68" y="227"/>
                                  <a:pt x="68" y="227"/>
                                  <a:pt x="68" y="227"/>
                                </a:cubicBezTo>
                                <a:cubicBezTo>
                                  <a:pt x="67" y="226"/>
                                  <a:pt x="66" y="225"/>
                                  <a:pt x="65" y="224"/>
                                </a:cubicBezTo>
                                <a:cubicBezTo>
                                  <a:pt x="66" y="225"/>
                                  <a:pt x="67" y="226"/>
                                  <a:pt x="69" y="226"/>
                                </a:cubicBezTo>
                                <a:cubicBezTo>
                                  <a:pt x="69" y="227"/>
                                  <a:pt x="70" y="227"/>
                                  <a:pt x="70" y="228"/>
                                </a:cubicBezTo>
                                <a:cubicBezTo>
                                  <a:pt x="69" y="228"/>
                                  <a:pt x="69" y="228"/>
                                  <a:pt x="68" y="227"/>
                                </a:cubicBezTo>
                                <a:close/>
                                <a:moveTo>
                                  <a:pt x="60" y="220"/>
                                </a:moveTo>
                                <a:cubicBezTo>
                                  <a:pt x="59" y="218"/>
                                  <a:pt x="57" y="216"/>
                                  <a:pt x="55" y="215"/>
                                </a:cubicBezTo>
                                <a:cubicBezTo>
                                  <a:pt x="58" y="216"/>
                                  <a:pt x="60" y="218"/>
                                  <a:pt x="63" y="219"/>
                                </a:cubicBezTo>
                                <a:cubicBezTo>
                                  <a:pt x="64" y="221"/>
                                  <a:pt x="65" y="222"/>
                                  <a:pt x="66" y="223"/>
                                </a:cubicBezTo>
                                <a:cubicBezTo>
                                  <a:pt x="64" y="222"/>
                                  <a:pt x="62" y="221"/>
                                  <a:pt x="60" y="220"/>
                                </a:cubicBezTo>
                                <a:close/>
                                <a:moveTo>
                                  <a:pt x="62" y="216"/>
                                </a:moveTo>
                                <a:cubicBezTo>
                                  <a:pt x="66" y="219"/>
                                  <a:pt x="71" y="222"/>
                                  <a:pt x="75" y="225"/>
                                </a:cubicBezTo>
                                <a:cubicBezTo>
                                  <a:pt x="71" y="222"/>
                                  <a:pt x="67" y="220"/>
                                  <a:pt x="63" y="218"/>
                                </a:cubicBezTo>
                                <a:cubicBezTo>
                                  <a:pt x="63" y="217"/>
                                  <a:pt x="62" y="217"/>
                                  <a:pt x="62" y="216"/>
                                </a:cubicBezTo>
                                <a:close/>
                                <a:moveTo>
                                  <a:pt x="74" y="221"/>
                                </a:moveTo>
                                <a:cubicBezTo>
                                  <a:pt x="73" y="220"/>
                                  <a:pt x="73" y="220"/>
                                  <a:pt x="72" y="219"/>
                                </a:cubicBezTo>
                                <a:cubicBezTo>
                                  <a:pt x="75" y="221"/>
                                  <a:pt x="77" y="223"/>
                                  <a:pt x="80" y="225"/>
                                </a:cubicBezTo>
                                <a:cubicBezTo>
                                  <a:pt x="80" y="225"/>
                                  <a:pt x="80" y="225"/>
                                  <a:pt x="80" y="225"/>
                                </a:cubicBezTo>
                                <a:cubicBezTo>
                                  <a:pt x="78" y="224"/>
                                  <a:pt x="76" y="222"/>
                                  <a:pt x="74" y="221"/>
                                </a:cubicBezTo>
                                <a:close/>
                                <a:moveTo>
                                  <a:pt x="68" y="215"/>
                                </a:moveTo>
                                <a:cubicBezTo>
                                  <a:pt x="66" y="214"/>
                                  <a:pt x="65" y="213"/>
                                  <a:pt x="64" y="211"/>
                                </a:cubicBezTo>
                                <a:cubicBezTo>
                                  <a:pt x="65" y="212"/>
                                  <a:pt x="67" y="212"/>
                                  <a:pt x="68" y="213"/>
                                </a:cubicBezTo>
                                <a:cubicBezTo>
                                  <a:pt x="69" y="213"/>
                                  <a:pt x="69" y="214"/>
                                  <a:pt x="70" y="214"/>
                                </a:cubicBezTo>
                                <a:cubicBezTo>
                                  <a:pt x="70" y="214"/>
                                  <a:pt x="70" y="215"/>
                                  <a:pt x="69" y="215"/>
                                </a:cubicBezTo>
                                <a:cubicBezTo>
                                  <a:pt x="69" y="216"/>
                                  <a:pt x="70" y="216"/>
                                  <a:pt x="71" y="216"/>
                                </a:cubicBezTo>
                                <a:cubicBezTo>
                                  <a:pt x="71" y="215"/>
                                  <a:pt x="72" y="215"/>
                                  <a:pt x="73" y="215"/>
                                </a:cubicBezTo>
                                <a:cubicBezTo>
                                  <a:pt x="74" y="215"/>
                                  <a:pt x="75" y="215"/>
                                  <a:pt x="75" y="216"/>
                                </a:cubicBezTo>
                                <a:cubicBezTo>
                                  <a:pt x="77" y="218"/>
                                  <a:pt x="78" y="220"/>
                                  <a:pt x="79" y="222"/>
                                </a:cubicBezTo>
                                <a:cubicBezTo>
                                  <a:pt x="75" y="220"/>
                                  <a:pt x="71" y="217"/>
                                  <a:pt x="68" y="215"/>
                                </a:cubicBezTo>
                                <a:close/>
                                <a:moveTo>
                                  <a:pt x="76" y="204"/>
                                </a:moveTo>
                                <a:cubicBezTo>
                                  <a:pt x="75" y="203"/>
                                  <a:pt x="74" y="202"/>
                                  <a:pt x="73" y="202"/>
                                </a:cubicBezTo>
                                <a:cubicBezTo>
                                  <a:pt x="73" y="202"/>
                                  <a:pt x="73" y="202"/>
                                  <a:pt x="73" y="202"/>
                                </a:cubicBezTo>
                                <a:cubicBezTo>
                                  <a:pt x="74" y="202"/>
                                  <a:pt x="75" y="203"/>
                                  <a:pt x="76" y="203"/>
                                </a:cubicBezTo>
                                <a:cubicBezTo>
                                  <a:pt x="76" y="203"/>
                                  <a:pt x="76" y="204"/>
                                  <a:pt x="76" y="204"/>
                                </a:cubicBezTo>
                                <a:close/>
                                <a:moveTo>
                                  <a:pt x="74" y="200"/>
                                </a:moveTo>
                                <a:cubicBezTo>
                                  <a:pt x="74" y="200"/>
                                  <a:pt x="74" y="200"/>
                                  <a:pt x="74" y="200"/>
                                </a:cubicBezTo>
                                <a:cubicBezTo>
                                  <a:pt x="74" y="200"/>
                                  <a:pt x="74" y="199"/>
                                  <a:pt x="74" y="199"/>
                                </a:cubicBezTo>
                                <a:cubicBezTo>
                                  <a:pt x="75" y="200"/>
                                  <a:pt x="76" y="201"/>
                                  <a:pt x="77" y="202"/>
                                </a:cubicBezTo>
                                <a:cubicBezTo>
                                  <a:pt x="77" y="202"/>
                                  <a:pt x="77" y="202"/>
                                  <a:pt x="77" y="202"/>
                                </a:cubicBezTo>
                                <a:cubicBezTo>
                                  <a:pt x="76" y="201"/>
                                  <a:pt x="75" y="201"/>
                                  <a:pt x="74" y="200"/>
                                </a:cubicBezTo>
                                <a:close/>
                                <a:moveTo>
                                  <a:pt x="75" y="199"/>
                                </a:moveTo>
                                <a:cubicBezTo>
                                  <a:pt x="75" y="199"/>
                                  <a:pt x="76" y="199"/>
                                  <a:pt x="76" y="199"/>
                                </a:cubicBezTo>
                                <a:cubicBezTo>
                                  <a:pt x="76" y="199"/>
                                  <a:pt x="77" y="200"/>
                                  <a:pt x="78" y="200"/>
                                </a:cubicBezTo>
                                <a:cubicBezTo>
                                  <a:pt x="78" y="200"/>
                                  <a:pt x="78" y="201"/>
                                  <a:pt x="78" y="201"/>
                                </a:cubicBezTo>
                                <a:cubicBezTo>
                                  <a:pt x="77" y="200"/>
                                  <a:pt x="76" y="199"/>
                                  <a:pt x="75" y="199"/>
                                </a:cubicBezTo>
                                <a:close/>
                                <a:moveTo>
                                  <a:pt x="78" y="208"/>
                                </a:moveTo>
                                <a:cubicBezTo>
                                  <a:pt x="78" y="208"/>
                                  <a:pt x="79" y="208"/>
                                  <a:pt x="79" y="208"/>
                                </a:cubicBezTo>
                                <a:cubicBezTo>
                                  <a:pt x="79" y="208"/>
                                  <a:pt x="78" y="209"/>
                                  <a:pt x="78" y="209"/>
                                </a:cubicBezTo>
                                <a:cubicBezTo>
                                  <a:pt x="78" y="209"/>
                                  <a:pt x="78" y="208"/>
                                  <a:pt x="77" y="208"/>
                                </a:cubicBezTo>
                                <a:cubicBezTo>
                                  <a:pt x="78" y="208"/>
                                  <a:pt x="78" y="208"/>
                                  <a:pt x="78" y="208"/>
                                </a:cubicBezTo>
                                <a:close/>
                                <a:moveTo>
                                  <a:pt x="78" y="206"/>
                                </a:moveTo>
                                <a:cubicBezTo>
                                  <a:pt x="78" y="206"/>
                                  <a:pt x="78" y="206"/>
                                  <a:pt x="78" y="205"/>
                                </a:cubicBezTo>
                                <a:cubicBezTo>
                                  <a:pt x="78" y="205"/>
                                  <a:pt x="78" y="205"/>
                                  <a:pt x="79" y="204"/>
                                </a:cubicBezTo>
                                <a:cubicBezTo>
                                  <a:pt x="79" y="204"/>
                                  <a:pt x="79" y="204"/>
                                  <a:pt x="79" y="204"/>
                                </a:cubicBezTo>
                                <a:cubicBezTo>
                                  <a:pt x="79" y="205"/>
                                  <a:pt x="79" y="205"/>
                                  <a:pt x="79" y="205"/>
                                </a:cubicBezTo>
                                <a:cubicBezTo>
                                  <a:pt x="79" y="205"/>
                                  <a:pt x="78" y="205"/>
                                  <a:pt x="78" y="206"/>
                                </a:cubicBezTo>
                                <a:close/>
                                <a:moveTo>
                                  <a:pt x="79" y="197"/>
                                </a:moveTo>
                                <a:cubicBezTo>
                                  <a:pt x="79" y="196"/>
                                  <a:pt x="80" y="196"/>
                                  <a:pt x="80" y="196"/>
                                </a:cubicBezTo>
                                <a:cubicBezTo>
                                  <a:pt x="81" y="196"/>
                                  <a:pt x="81" y="196"/>
                                  <a:pt x="81" y="196"/>
                                </a:cubicBezTo>
                                <a:cubicBezTo>
                                  <a:pt x="81" y="197"/>
                                  <a:pt x="80" y="197"/>
                                  <a:pt x="80" y="197"/>
                                </a:cubicBezTo>
                                <a:lnTo>
                                  <a:pt x="79" y="197"/>
                                </a:lnTo>
                                <a:close/>
                                <a:moveTo>
                                  <a:pt x="80" y="206"/>
                                </a:moveTo>
                                <a:cubicBezTo>
                                  <a:pt x="81" y="206"/>
                                  <a:pt x="81" y="206"/>
                                  <a:pt x="81" y="206"/>
                                </a:cubicBezTo>
                                <a:cubicBezTo>
                                  <a:pt x="81" y="207"/>
                                  <a:pt x="81" y="207"/>
                                  <a:pt x="81" y="207"/>
                                </a:cubicBezTo>
                                <a:cubicBezTo>
                                  <a:pt x="81" y="207"/>
                                  <a:pt x="80" y="207"/>
                                  <a:pt x="80" y="207"/>
                                </a:cubicBezTo>
                                <a:cubicBezTo>
                                  <a:pt x="80" y="207"/>
                                  <a:pt x="80" y="207"/>
                                  <a:pt x="80" y="207"/>
                                </a:cubicBezTo>
                                <a:cubicBezTo>
                                  <a:pt x="80" y="207"/>
                                  <a:pt x="80" y="206"/>
                                  <a:pt x="80" y="206"/>
                                </a:cubicBezTo>
                                <a:close/>
                                <a:moveTo>
                                  <a:pt x="80" y="209"/>
                                </a:moveTo>
                                <a:cubicBezTo>
                                  <a:pt x="82" y="210"/>
                                  <a:pt x="83" y="211"/>
                                  <a:pt x="85" y="212"/>
                                </a:cubicBezTo>
                                <a:cubicBezTo>
                                  <a:pt x="85" y="212"/>
                                  <a:pt x="84" y="212"/>
                                  <a:pt x="84" y="212"/>
                                </a:cubicBezTo>
                                <a:cubicBezTo>
                                  <a:pt x="83" y="211"/>
                                  <a:pt x="81" y="210"/>
                                  <a:pt x="80" y="210"/>
                                </a:cubicBezTo>
                                <a:cubicBezTo>
                                  <a:pt x="80" y="209"/>
                                  <a:pt x="80" y="209"/>
                                  <a:pt x="80" y="209"/>
                                </a:cubicBezTo>
                                <a:close/>
                                <a:moveTo>
                                  <a:pt x="82" y="208"/>
                                </a:moveTo>
                                <a:cubicBezTo>
                                  <a:pt x="82" y="208"/>
                                  <a:pt x="82" y="208"/>
                                  <a:pt x="83" y="208"/>
                                </a:cubicBezTo>
                                <a:cubicBezTo>
                                  <a:pt x="84" y="208"/>
                                  <a:pt x="85" y="209"/>
                                  <a:pt x="86" y="210"/>
                                </a:cubicBezTo>
                                <a:cubicBezTo>
                                  <a:pt x="86" y="210"/>
                                  <a:pt x="86" y="210"/>
                                  <a:pt x="85" y="211"/>
                                </a:cubicBezTo>
                                <a:cubicBezTo>
                                  <a:pt x="84" y="210"/>
                                  <a:pt x="83" y="209"/>
                                  <a:pt x="82" y="208"/>
                                </a:cubicBezTo>
                                <a:close/>
                                <a:moveTo>
                                  <a:pt x="85" y="214"/>
                                </a:moveTo>
                                <a:cubicBezTo>
                                  <a:pt x="88" y="216"/>
                                  <a:pt x="91" y="217"/>
                                  <a:pt x="94" y="219"/>
                                </a:cubicBezTo>
                                <a:cubicBezTo>
                                  <a:pt x="93" y="218"/>
                                  <a:pt x="91" y="218"/>
                                  <a:pt x="89" y="217"/>
                                </a:cubicBezTo>
                                <a:cubicBezTo>
                                  <a:pt x="88" y="216"/>
                                  <a:pt x="86" y="215"/>
                                  <a:pt x="85" y="214"/>
                                </a:cubicBezTo>
                                <a:cubicBezTo>
                                  <a:pt x="85" y="214"/>
                                  <a:pt x="85" y="214"/>
                                  <a:pt x="85" y="214"/>
                                </a:cubicBezTo>
                                <a:close/>
                                <a:moveTo>
                                  <a:pt x="95" y="221"/>
                                </a:moveTo>
                                <a:cubicBezTo>
                                  <a:pt x="95" y="221"/>
                                  <a:pt x="95" y="221"/>
                                  <a:pt x="95" y="221"/>
                                </a:cubicBezTo>
                                <a:cubicBezTo>
                                  <a:pt x="95" y="221"/>
                                  <a:pt x="94" y="221"/>
                                  <a:pt x="94" y="221"/>
                                </a:cubicBezTo>
                                <a:cubicBezTo>
                                  <a:pt x="94" y="221"/>
                                  <a:pt x="93" y="220"/>
                                  <a:pt x="93" y="220"/>
                                </a:cubicBezTo>
                                <a:cubicBezTo>
                                  <a:pt x="94" y="220"/>
                                  <a:pt x="94" y="220"/>
                                  <a:pt x="95" y="221"/>
                                </a:cubicBezTo>
                                <a:close/>
                                <a:moveTo>
                                  <a:pt x="93" y="216"/>
                                </a:moveTo>
                                <a:cubicBezTo>
                                  <a:pt x="94" y="215"/>
                                  <a:pt x="94" y="215"/>
                                  <a:pt x="94" y="215"/>
                                </a:cubicBezTo>
                                <a:cubicBezTo>
                                  <a:pt x="95" y="216"/>
                                  <a:pt x="96" y="216"/>
                                  <a:pt x="97" y="217"/>
                                </a:cubicBezTo>
                                <a:cubicBezTo>
                                  <a:pt x="96" y="217"/>
                                  <a:pt x="97" y="218"/>
                                  <a:pt x="97" y="218"/>
                                </a:cubicBezTo>
                                <a:cubicBezTo>
                                  <a:pt x="97" y="218"/>
                                  <a:pt x="97" y="218"/>
                                  <a:pt x="97" y="218"/>
                                </a:cubicBezTo>
                                <a:cubicBezTo>
                                  <a:pt x="96" y="217"/>
                                  <a:pt x="95" y="216"/>
                                  <a:pt x="93" y="216"/>
                                </a:cubicBezTo>
                                <a:close/>
                                <a:moveTo>
                                  <a:pt x="98" y="222"/>
                                </a:moveTo>
                                <a:cubicBezTo>
                                  <a:pt x="99" y="222"/>
                                  <a:pt x="99" y="222"/>
                                  <a:pt x="100" y="222"/>
                                </a:cubicBezTo>
                                <a:cubicBezTo>
                                  <a:pt x="100" y="222"/>
                                  <a:pt x="100" y="222"/>
                                  <a:pt x="99" y="223"/>
                                </a:cubicBezTo>
                                <a:cubicBezTo>
                                  <a:pt x="99" y="223"/>
                                  <a:pt x="99" y="223"/>
                                  <a:pt x="99" y="223"/>
                                </a:cubicBezTo>
                                <a:cubicBezTo>
                                  <a:pt x="99" y="223"/>
                                  <a:pt x="98" y="223"/>
                                  <a:pt x="97" y="222"/>
                                </a:cubicBezTo>
                                <a:cubicBezTo>
                                  <a:pt x="97" y="222"/>
                                  <a:pt x="98" y="222"/>
                                  <a:pt x="98" y="222"/>
                                </a:cubicBezTo>
                                <a:close/>
                                <a:moveTo>
                                  <a:pt x="106" y="235"/>
                                </a:moveTo>
                                <a:cubicBezTo>
                                  <a:pt x="106" y="236"/>
                                  <a:pt x="106" y="236"/>
                                  <a:pt x="107" y="236"/>
                                </a:cubicBezTo>
                                <a:cubicBezTo>
                                  <a:pt x="108" y="236"/>
                                  <a:pt x="109" y="237"/>
                                  <a:pt x="110" y="237"/>
                                </a:cubicBezTo>
                                <a:cubicBezTo>
                                  <a:pt x="111" y="238"/>
                                  <a:pt x="111" y="238"/>
                                  <a:pt x="111" y="238"/>
                                </a:cubicBezTo>
                                <a:cubicBezTo>
                                  <a:pt x="109" y="238"/>
                                  <a:pt x="107" y="237"/>
                                  <a:pt x="106" y="235"/>
                                </a:cubicBezTo>
                                <a:close/>
                                <a:moveTo>
                                  <a:pt x="110" y="234"/>
                                </a:moveTo>
                                <a:cubicBezTo>
                                  <a:pt x="111" y="234"/>
                                  <a:pt x="111" y="234"/>
                                  <a:pt x="112" y="234"/>
                                </a:cubicBezTo>
                                <a:cubicBezTo>
                                  <a:pt x="113" y="235"/>
                                  <a:pt x="113" y="235"/>
                                  <a:pt x="114" y="235"/>
                                </a:cubicBezTo>
                                <a:cubicBezTo>
                                  <a:pt x="114" y="236"/>
                                  <a:pt x="114" y="236"/>
                                  <a:pt x="113" y="236"/>
                                </a:cubicBezTo>
                                <a:cubicBezTo>
                                  <a:pt x="112" y="235"/>
                                  <a:pt x="111" y="235"/>
                                  <a:pt x="110" y="234"/>
                                </a:cubicBezTo>
                                <a:close/>
                                <a:moveTo>
                                  <a:pt x="114" y="231"/>
                                </a:moveTo>
                                <a:cubicBezTo>
                                  <a:pt x="113" y="231"/>
                                  <a:pt x="113" y="230"/>
                                  <a:pt x="113" y="230"/>
                                </a:cubicBezTo>
                                <a:cubicBezTo>
                                  <a:pt x="113" y="230"/>
                                  <a:pt x="114" y="230"/>
                                  <a:pt x="114" y="230"/>
                                </a:cubicBezTo>
                                <a:cubicBezTo>
                                  <a:pt x="115" y="231"/>
                                  <a:pt x="115" y="231"/>
                                  <a:pt x="116" y="231"/>
                                </a:cubicBezTo>
                                <a:cubicBezTo>
                                  <a:pt x="115" y="232"/>
                                  <a:pt x="115" y="232"/>
                                  <a:pt x="115" y="232"/>
                                </a:cubicBezTo>
                                <a:cubicBezTo>
                                  <a:pt x="115" y="231"/>
                                  <a:pt x="114" y="231"/>
                                  <a:pt x="114" y="231"/>
                                </a:cubicBezTo>
                                <a:close/>
                                <a:moveTo>
                                  <a:pt x="113" y="227"/>
                                </a:moveTo>
                                <a:cubicBezTo>
                                  <a:pt x="113" y="227"/>
                                  <a:pt x="113" y="227"/>
                                  <a:pt x="114" y="227"/>
                                </a:cubicBezTo>
                                <a:cubicBezTo>
                                  <a:pt x="115" y="228"/>
                                  <a:pt x="116" y="228"/>
                                  <a:pt x="117" y="228"/>
                                </a:cubicBezTo>
                                <a:cubicBezTo>
                                  <a:pt x="117" y="229"/>
                                  <a:pt x="117" y="230"/>
                                  <a:pt x="118" y="229"/>
                                </a:cubicBezTo>
                                <a:cubicBezTo>
                                  <a:pt x="118" y="229"/>
                                  <a:pt x="118" y="229"/>
                                  <a:pt x="118" y="229"/>
                                </a:cubicBezTo>
                                <a:cubicBezTo>
                                  <a:pt x="118" y="229"/>
                                  <a:pt x="119" y="229"/>
                                  <a:pt x="119" y="230"/>
                                </a:cubicBezTo>
                                <a:cubicBezTo>
                                  <a:pt x="119" y="230"/>
                                  <a:pt x="119" y="230"/>
                                  <a:pt x="119" y="230"/>
                                </a:cubicBezTo>
                                <a:cubicBezTo>
                                  <a:pt x="118" y="230"/>
                                  <a:pt x="117" y="230"/>
                                  <a:pt x="117" y="230"/>
                                </a:cubicBezTo>
                                <a:cubicBezTo>
                                  <a:pt x="115" y="229"/>
                                  <a:pt x="114" y="228"/>
                                  <a:pt x="113" y="227"/>
                                </a:cubicBezTo>
                                <a:close/>
                                <a:moveTo>
                                  <a:pt x="118" y="224"/>
                                </a:moveTo>
                                <a:cubicBezTo>
                                  <a:pt x="119" y="224"/>
                                  <a:pt x="120" y="223"/>
                                  <a:pt x="121" y="222"/>
                                </a:cubicBezTo>
                                <a:cubicBezTo>
                                  <a:pt x="121" y="222"/>
                                  <a:pt x="121" y="222"/>
                                  <a:pt x="121" y="222"/>
                                </a:cubicBezTo>
                                <a:cubicBezTo>
                                  <a:pt x="121" y="223"/>
                                  <a:pt x="120" y="224"/>
                                  <a:pt x="119" y="225"/>
                                </a:cubicBezTo>
                                <a:cubicBezTo>
                                  <a:pt x="119" y="225"/>
                                  <a:pt x="118" y="225"/>
                                  <a:pt x="118" y="224"/>
                                </a:cubicBezTo>
                                <a:close/>
                                <a:moveTo>
                                  <a:pt x="121" y="232"/>
                                </a:moveTo>
                                <a:cubicBezTo>
                                  <a:pt x="121" y="232"/>
                                  <a:pt x="121" y="232"/>
                                  <a:pt x="122" y="232"/>
                                </a:cubicBezTo>
                                <a:cubicBezTo>
                                  <a:pt x="123" y="232"/>
                                  <a:pt x="124" y="233"/>
                                  <a:pt x="124" y="234"/>
                                </a:cubicBezTo>
                                <a:cubicBezTo>
                                  <a:pt x="125" y="234"/>
                                  <a:pt x="126" y="233"/>
                                  <a:pt x="125" y="232"/>
                                </a:cubicBezTo>
                                <a:cubicBezTo>
                                  <a:pt x="125" y="232"/>
                                  <a:pt x="124" y="232"/>
                                  <a:pt x="124" y="231"/>
                                </a:cubicBezTo>
                                <a:cubicBezTo>
                                  <a:pt x="126" y="231"/>
                                  <a:pt x="129" y="230"/>
                                  <a:pt x="131" y="230"/>
                                </a:cubicBezTo>
                                <a:cubicBezTo>
                                  <a:pt x="131" y="230"/>
                                  <a:pt x="131" y="230"/>
                                  <a:pt x="131" y="230"/>
                                </a:cubicBezTo>
                                <a:cubicBezTo>
                                  <a:pt x="130" y="231"/>
                                  <a:pt x="130" y="232"/>
                                  <a:pt x="129" y="233"/>
                                </a:cubicBezTo>
                                <a:cubicBezTo>
                                  <a:pt x="128" y="233"/>
                                  <a:pt x="128" y="233"/>
                                  <a:pt x="128" y="234"/>
                                </a:cubicBezTo>
                                <a:cubicBezTo>
                                  <a:pt x="126" y="234"/>
                                  <a:pt x="124" y="234"/>
                                  <a:pt x="122" y="234"/>
                                </a:cubicBezTo>
                                <a:cubicBezTo>
                                  <a:pt x="121" y="233"/>
                                  <a:pt x="121" y="233"/>
                                  <a:pt x="120" y="232"/>
                                </a:cubicBezTo>
                                <a:cubicBezTo>
                                  <a:pt x="120" y="232"/>
                                  <a:pt x="120" y="232"/>
                                  <a:pt x="121" y="232"/>
                                </a:cubicBezTo>
                                <a:close/>
                                <a:moveTo>
                                  <a:pt x="132" y="235"/>
                                </a:moveTo>
                                <a:cubicBezTo>
                                  <a:pt x="130" y="235"/>
                                  <a:pt x="128" y="236"/>
                                  <a:pt x="126" y="236"/>
                                </a:cubicBezTo>
                                <a:cubicBezTo>
                                  <a:pt x="125" y="236"/>
                                  <a:pt x="124" y="235"/>
                                  <a:pt x="123" y="235"/>
                                </a:cubicBezTo>
                                <a:cubicBezTo>
                                  <a:pt x="126" y="235"/>
                                  <a:pt x="129" y="235"/>
                                  <a:pt x="132" y="235"/>
                                </a:cubicBezTo>
                                <a:close/>
                                <a:moveTo>
                                  <a:pt x="137" y="235"/>
                                </a:moveTo>
                                <a:cubicBezTo>
                                  <a:pt x="137" y="235"/>
                                  <a:pt x="136" y="235"/>
                                  <a:pt x="136" y="236"/>
                                </a:cubicBezTo>
                                <a:cubicBezTo>
                                  <a:pt x="135" y="236"/>
                                  <a:pt x="134" y="236"/>
                                  <a:pt x="133" y="236"/>
                                </a:cubicBezTo>
                                <a:cubicBezTo>
                                  <a:pt x="132" y="236"/>
                                  <a:pt x="131" y="236"/>
                                  <a:pt x="130" y="237"/>
                                </a:cubicBezTo>
                                <a:cubicBezTo>
                                  <a:pt x="132" y="236"/>
                                  <a:pt x="134" y="236"/>
                                  <a:pt x="137" y="235"/>
                                </a:cubicBezTo>
                                <a:close/>
                                <a:moveTo>
                                  <a:pt x="130" y="234"/>
                                </a:moveTo>
                                <a:cubicBezTo>
                                  <a:pt x="132" y="233"/>
                                  <a:pt x="134" y="232"/>
                                  <a:pt x="135" y="231"/>
                                </a:cubicBezTo>
                                <a:cubicBezTo>
                                  <a:pt x="135" y="231"/>
                                  <a:pt x="136" y="232"/>
                                  <a:pt x="137" y="232"/>
                                </a:cubicBezTo>
                                <a:cubicBezTo>
                                  <a:pt x="138" y="231"/>
                                  <a:pt x="139" y="231"/>
                                  <a:pt x="140" y="230"/>
                                </a:cubicBezTo>
                                <a:cubicBezTo>
                                  <a:pt x="139" y="231"/>
                                  <a:pt x="139" y="232"/>
                                  <a:pt x="138" y="233"/>
                                </a:cubicBezTo>
                                <a:cubicBezTo>
                                  <a:pt x="135" y="233"/>
                                  <a:pt x="133" y="234"/>
                                  <a:pt x="130" y="234"/>
                                </a:cubicBezTo>
                                <a:close/>
                                <a:moveTo>
                                  <a:pt x="139" y="226"/>
                                </a:moveTo>
                                <a:cubicBezTo>
                                  <a:pt x="139" y="226"/>
                                  <a:pt x="139" y="227"/>
                                  <a:pt x="139" y="227"/>
                                </a:cubicBezTo>
                                <a:cubicBezTo>
                                  <a:pt x="138" y="227"/>
                                  <a:pt x="137" y="227"/>
                                  <a:pt x="136" y="227"/>
                                </a:cubicBezTo>
                                <a:cubicBezTo>
                                  <a:pt x="137" y="227"/>
                                  <a:pt x="137" y="227"/>
                                  <a:pt x="137" y="227"/>
                                </a:cubicBezTo>
                                <a:cubicBezTo>
                                  <a:pt x="139" y="226"/>
                                  <a:pt x="140" y="225"/>
                                  <a:pt x="142" y="224"/>
                                </a:cubicBezTo>
                                <a:cubicBezTo>
                                  <a:pt x="141" y="225"/>
                                  <a:pt x="140" y="225"/>
                                  <a:pt x="139" y="226"/>
                                </a:cubicBezTo>
                                <a:close/>
                                <a:moveTo>
                                  <a:pt x="143" y="229"/>
                                </a:moveTo>
                                <a:cubicBezTo>
                                  <a:pt x="145" y="229"/>
                                  <a:pt x="146" y="229"/>
                                  <a:pt x="147" y="229"/>
                                </a:cubicBezTo>
                                <a:cubicBezTo>
                                  <a:pt x="148" y="229"/>
                                  <a:pt x="149" y="229"/>
                                  <a:pt x="149" y="229"/>
                                </a:cubicBezTo>
                                <a:cubicBezTo>
                                  <a:pt x="149" y="229"/>
                                  <a:pt x="148" y="230"/>
                                  <a:pt x="148" y="230"/>
                                </a:cubicBezTo>
                                <a:cubicBezTo>
                                  <a:pt x="147" y="231"/>
                                  <a:pt x="145" y="232"/>
                                  <a:pt x="144" y="232"/>
                                </a:cubicBezTo>
                                <a:cubicBezTo>
                                  <a:pt x="143" y="233"/>
                                  <a:pt x="141" y="233"/>
                                  <a:pt x="140" y="233"/>
                                </a:cubicBezTo>
                                <a:cubicBezTo>
                                  <a:pt x="141" y="232"/>
                                  <a:pt x="142" y="230"/>
                                  <a:pt x="143" y="229"/>
                                </a:cubicBezTo>
                                <a:close/>
                                <a:moveTo>
                                  <a:pt x="145" y="236"/>
                                </a:moveTo>
                                <a:cubicBezTo>
                                  <a:pt x="149" y="235"/>
                                  <a:pt x="153" y="234"/>
                                  <a:pt x="158" y="234"/>
                                </a:cubicBezTo>
                                <a:cubicBezTo>
                                  <a:pt x="157" y="234"/>
                                  <a:pt x="157" y="234"/>
                                  <a:pt x="157" y="235"/>
                                </a:cubicBezTo>
                                <a:cubicBezTo>
                                  <a:pt x="152" y="235"/>
                                  <a:pt x="148" y="236"/>
                                  <a:pt x="144" y="236"/>
                                </a:cubicBezTo>
                                <a:cubicBezTo>
                                  <a:pt x="144" y="236"/>
                                  <a:pt x="145" y="236"/>
                                  <a:pt x="145" y="236"/>
                                </a:cubicBezTo>
                                <a:close/>
                                <a:moveTo>
                                  <a:pt x="157" y="231"/>
                                </a:moveTo>
                                <a:cubicBezTo>
                                  <a:pt x="158" y="231"/>
                                  <a:pt x="160" y="230"/>
                                  <a:pt x="161" y="229"/>
                                </a:cubicBezTo>
                                <a:cubicBezTo>
                                  <a:pt x="160" y="230"/>
                                  <a:pt x="160" y="230"/>
                                  <a:pt x="159" y="231"/>
                                </a:cubicBezTo>
                                <a:cubicBezTo>
                                  <a:pt x="159" y="231"/>
                                  <a:pt x="158" y="231"/>
                                  <a:pt x="157" y="231"/>
                                </a:cubicBezTo>
                                <a:close/>
                                <a:moveTo>
                                  <a:pt x="159" y="229"/>
                                </a:moveTo>
                                <a:cubicBezTo>
                                  <a:pt x="161" y="227"/>
                                  <a:pt x="164" y="225"/>
                                  <a:pt x="166" y="223"/>
                                </a:cubicBezTo>
                                <a:cubicBezTo>
                                  <a:pt x="166" y="224"/>
                                  <a:pt x="165" y="225"/>
                                  <a:pt x="164" y="226"/>
                                </a:cubicBezTo>
                                <a:cubicBezTo>
                                  <a:pt x="162" y="227"/>
                                  <a:pt x="161" y="228"/>
                                  <a:pt x="159" y="229"/>
                                </a:cubicBezTo>
                                <a:close/>
                                <a:moveTo>
                                  <a:pt x="165" y="227"/>
                                </a:moveTo>
                                <a:cubicBezTo>
                                  <a:pt x="174" y="222"/>
                                  <a:pt x="182" y="215"/>
                                  <a:pt x="190" y="208"/>
                                </a:cubicBezTo>
                                <a:cubicBezTo>
                                  <a:pt x="190" y="209"/>
                                  <a:pt x="189" y="210"/>
                                  <a:pt x="189" y="210"/>
                                </a:cubicBezTo>
                                <a:cubicBezTo>
                                  <a:pt x="189" y="210"/>
                                  <a:pt x="189" y="210"/>
                                  <a:pt x="189" y="210"/>
                                </a:cubicBezTo>
                                <a:cubicBezTo>
                                  <a:pt x="180" y="217"/>
                                  <a:pt x="172" y="224"/>
                                  <a:pt x="163" y="231"/>
                                </a:cubicBezTo>
                                <a:cubicBezTo>
                                  <a:pt x="163" y="231"/>
                                  <a:pt x="162" y="231"/>
                                  <a:pt x="162" y="231"/>
                                </a:cubicBezTo>
                                <a:cubicBezTo>
                                  <a:pt x="163" y="229"/>
                                  <a:pt x="164" y="228"/>
                                  <a:pt x="165" y="227"/>
                                </a:cubicBezTo>
                                <a:close/>
                                <a:moveTo>
                                  <a:pt x="177" y="222"/>
                                </a:moveTo>
                                <a:cubicBezTo>
                                  <a:pt x="175" y="224"/>
                                  <a:pt x="172" y="226"/>
                                  <a:pt x="170" y="229"/>
                                </a:cubicBezTo>
                                <a:cubicBezTo>
                                  <a:pt x="169" y="229"/>
                                  <a:pt x="168" y="230"/>
                                  <a:pt x="168" y="230"/>
                                </a:cubicBezTo>
                                <a:cubicBezTo>
                                  <a:pt x="167" y="230"/>
                                  <a:pt x="167" y="230"/>
                                  <a:pt x="167" y="230"/>
                                </a:cubicBezTo>
                                <a:cubicBezTo>
                                  <a:pt x="170" y="227"/>
                                  <a:pt x="174" y="224"/>
                                  <a:pt x="177" y="222"/>
                                </a:cubicBezTo>
                                <a:close/>
                                <a:moveTo>
                                  <a:pt x="185" y="218"/>
                                </a:moveTo>
                                <a:cubicBezTo>
                                  <a:pt x="184" y="218"/>
                                  <a:pt x="183" y="219"/>
                                  <a:pt x="183" y="220"/>
                                </a:cubicBezTo>
                                <a:cubicBezTo>
                                  <a:pt x="181" y="221"/>
                                  <a:pt x="179" y="223"/>
                                  <a:pt x="177" y="225"/>
                                </a:cubicBezTo>
                                <a:cubicBezTo>
                                  <a:pt x="176" y="225"/>
                                  <a:pt x="176" y="226"/>
                                  <a:pt x="175" y="226"/>
                                </a:cubicBezTo>
                                <a:cubicBezTo>
                                  <a:pt x="178" y="223"/>
                                  <a:pt x="181" y="220"/>
                                  <a:pt x="185" y="218"/>
                                </a:cubicBezTo>
                                <a:close/>
                                <a:moveTo>
                                  <a:pt x="184" y="216"/>
                                </a:moveTo>
                                <a:cubicBezTo>
                                  <a:pt x="186" y="215"/>
                                  <a:pt x="188" y="213"/>
                                  <a:pt x="190" y="212"/>
                                </a:cubicBezTo>
                                <a:cubicBezTo>
                                  <a:pt x="190" y="212"/>
                                  <a:pt x="190" y="212"/>
                                  <a:pt x="190" y="212"/>
                                </a:cubicBezTo>
                                <a:cubicBezTo>
                                  <a:pt x="191" y="211"/>
                                  <a:pt x="191" y="211"/>
                                  <a:pt x="192" y="210"/>
                                </a:cubicBezTo>
                                <a:cubicBezTo>
                                  <a:pt x="192" y="211"/>
                                  <a:pt x="192" y="211"/>
                                  <a:pt x="191" y="211"/>
                                </a:cubicBezTo>
                                <a:cubicBezTo>
                                  <a:pt x="189" y="213"/>
                                  <a:pt x="186" y="215"/>
                                  <a:pt x="184" y="216"/>
                                </a:cubicBezTo>
                                <a:close/>
                                <a:moveTo>
                                  <a:pt x="192" y="212"/>
                                </a:moveTo>
                                <a:cubicBezTo>
                                  <a:pt x="193" y="212"/>
                                  <a:pt x="193" y="212"/>
                                  <a:pt x="194" y="212"/>
                                </a:cubicBezTo>
                                <a:cubicBezTo>
                                  <a:pt x="193" y="212"/>
                                  <a:pt x="193" y="213"/>
                                  <a:pt x="192" y="214"/>
                                </a:cubicBezTo>
                                <a:cubicBezTo>
                                  <a:pt x="191" y="215"/>
                                  <a:pt x="189" y="217"/>
                                  <a:pt x="187" y="218"/>
                                </a:cubicBezTo>
                                <a:cubicBezTo>
                                  <a:pt x="189" y="216"/>
                                  <a:pt x="191" y="214"/>
                                  <a:pt x="192" y="212"/>
                                </a:cubicBezTo>
                                <a:close/>
                                <a:moveTo>
                                  <a:pt x="193" y="207"/>
                                </a:moveTo>
                                <a:cubicBezTo>
                                  <a:pt x="194" y="206"/>
                                  <a:pt x="194" y="205"/>
                                  <a:pt x="195" y="204"/>
                                </a:cubicBezTo>
                                <a:cubicBezTo>
                                  <a:pt x="197" y="202"/>
                                  <a:pt x="199" y="201"/>
                                  <a:pt x="201" y="199"/>
                                </a:cubicBezTo>
                                <a:cubicBezTo>
                                  <a:pt x="202" y="198"/>
                                  <a:pt x="202" y="198"/>
                                  <a:pt x="203" y="197"/>
                                </a:cubicBezTo>
                                <a:cubicBezTo>
                                  <a:pt x="203" y="198"/>
                                  <a:pt x="202" y="199"/>
                                  <a:pt x="201" y="200"/>
                                </a:cubicBezTo>
                                <a:cubicBezTo>
                                  <a:pt x="198" y="203"/>
                                  <a:pt x="196" y="205"/>
                                  <a:pt x="193" y="207"/>
                                </a:cubicBezTo>
                                <a:close/>
                                <a:moveTo>
                                  <a:pt x="206" y="192"/>
                                </a:moveTo>
                                <a:cubicBezTo>
                                  <a:pt x="204" y="194"/>
                                  <a:pt x="202" y="196"/>
                                  <a:pt x="199" y="197"/>
                                </a:cubicBezTo>
                                <a:cubicBezTo>
                                  <a:pt x="201" y="195"/>
                                  <a:pt x="202" y="193"/>
                                  <a:pt x="204" y="191"/>
                                </a:cubicBezTo>
                                <a:cubicBezTo>
                                  <a:pt x="210" y="184"/>
                                  <a:pt x="216" y="177"/>
                                  <a:pt x="223" y="171"/>
                                </a:cubicBezTo>
                                <a:cubicBezTo>
                                  <a:pt x="223" y="171"/>
                                  <a:pt x="223" y="171"/>
                                  <a:pt x="223" y="171"/>
                                </a:cubicBezTo>
                                <a:cubicBezTo>
                                  <a:pt x="220" y="174"/>
                                  <a:pt x="218" y="177"/>
                                  <a:pt x="216" y="179"/>
                                </a:cubicBezTo>
                                <a:cubicBezTo>
                                  <a:pt x="213" y="183"/>
                                  <a:pt x="209" y="188"/>
                                  <a:pt x="206" y="192"/>
                                </a:cubicBezTo>
                                <a:close/>
                                <a:moveTo>
                                  <a:pt x="220" y="144"/>
                                </a:moveTo>
                                <a:cubicBezTo>
                                  <a:pt x="220" y="146"/>
                                  <a:pt x="219" y="148"/>
                                  <a:pt x="219" y="150"/>
                                </a:cubicBezTo>
                                <a:cubicBezTo>
                                  <a:pt x="219" y="150"/>
                                  <a:pt x="219" y="150"/>
                                  <a:pt x="219" y="150"/>
                                </a:cubicBezTo>
                                <a:cubicBezTo>
                                  <a:pt x="221" y="144"/>
                                  <a:pt x="222" y="137"/>
                                  <a:pt x="224" y="131"/>
                                </a:cubicBezTo>
                                <a:cubicBezTo>
                                  <a:pt x="223" y="133"/>
                                  <a:pt x="223" y="134"/>
                                  <a:pt x="223" y="136"/>
                                </a:cubicBezTo>
                                <a:cubicBezTo>
                                  <a:pt x="222" y="139"/>
                                  <a:pt x="221" y="142"/>
                                  <a:pt x="220" y="144"/>
                                </a:cubicBezTo>
                                <a:close/>
                                <a:moveTo>
                                  <a:pt x="223" y="102"/>
                                </a:moveTo>
                                <a:cubicBezTo>
                                  <a:pt x="223" y="102"/>
                                  <a:pt x="223" y="101"/>
                                  <a:pt x="223" y="101"/>
                                </a:cubicBezTo>
                                <a:cubicBezTo>
                                  <a:pt x="224" y="101"/>
                                  <a:pt x="224" y="100"/>
                                  <a:pt x="225" y="100"/>
                                </a:cubicBezTo>
                                <a:cubicBezTo>
                                  <a:pt x="225" y="100"/>
                                  <a:pt x="225" y="101"/>
                                  <a:pt x="225" y="101"/>
                                </a:cubicBezTo>
                                <a:cubicBezTo>
                                  <a:pt x="225" y="101"/>
                                  <a:pt x="224" y="102"/>
                                  <a:pt x="223" y="102"/>
                                </a:cubicBezTo>
                                <a:close/>
                                <a:moveTo>
                                  <a:pt x="226" y="103"/>
                                </a:moveTo>
                                <a:cubicBezTo>
                                  <a:pt x="226" y="103"/>
                                  <a:pt x="227" y="104"/>
                                  <a:pt x="227" y="104"/>
                                </a:cubicBezTo>
                                <a:cubicBezTo>
                                  <a:pt x="227" y="104"/>
                                  <a:pt x="227" y="104"/>
                                  <a:pt x="227" y="104"/>
                                </a:cubicBezTo>
                                <a:cubicBezTo>
                                  <a:pt x="226" y="105"/>
                                  <a:pt x="225" y="105"/>
                                  <a:pt x="224" y="105"/>
                                </a:cubicBezTo>
                                <a:cubicBezTo>
                                  <a:pt x="224" y="105"/>
                                  <a:pt x="224" y="105"/>
                                  <a:pt x="224" y="104"/>
                                </a:cubicBezTo>
                                <a:cubicBezTo>
                                  <a:pt x="224" y="104"/>
                                  <a:pt x="225" y="103"/>
                                  <a:pt x="226" y="103"/>
                                </a:cubicBezTo>
                                <a:close/>
                                <a:moveTo>
                                  <a:pt x="226" y="151"/>
                                </a:moveTo>
                                <a:cubicBezTo>
                                  <a:pt x="226" y="151"/>
                                  <a:pt x="225" y="152"/>
                                  <a:pt x="225" y="152"/>
                                </a:cubicBezTo>
                                <a:cubicBezTo>
                                  <a:pt x="225" y="152"/>
                                  <a:pt x="225" y="153"/>
                                  <a:pt x="225" y="153"/>
                                </a:cubicBezTo>
                                <a:cubicBezTo>
                                  <a:pt x="225" y="152"/>
                                  <a:pt x="225" y="151"/>
                                  <a:pt x="226" y="151"/>
                                </a:cubicBezTo>
                                <a:close/>
                                <a:moveTo>
                                  <a:pt x="224" y="151"/>
                                </a:moveTo>
                                <a:cubicBezTo>
                                  <a:pt x="224" y="146"/>
                                  <a:pt x="225" y="140"/>
                                  <a:pt x="225" y="135"/>
                                </a:cubicBezTo>
                                <a:cubicBezTo>
                                  <a:pt x="225" y="135"/>
                                  <a:pt x="225" y="135"/>
                                  <a:pt x="226" y="135"/>
                                </a:cubicBezTo>
                                <a:cubicBezTo>
                                  <a:pt x="226" y="138"/>
                                  <a:pt x="226" y="142"/>
                                  <a:pt x="226" y="145"/>
                                </a:cubicBezTo>
                                <a:cubicBezTo>
                                  <a:pt x="225" y="147"/>
                                  <a:pt x="225" y="149"/>
                                  <a:pt x="224" y="151"/>
                                </a:cubicBezTo>
                                <a:close/>
                                <a:moveTo>
                                  <a:pt x="226" y="158"/>
                                </a:moveTo>
                                <a:cubicBezTo>
                                  <a:pt x="226" y="157"/>
                                  <a:pt x="227" y="157"/>
                                  <a:pt x="227" y="156"/>
                                </a:cubicBezTo>
                                <a:cubicBezTo>
                                  <a:pt x="227" y="157"/>
                                  <a:pt x="227" y="157"/>
                                  <a:pt x="227" y="158"/>
                                </a:cubicBezTo>
                                <a:cubicBezTo>
                                  <a:pt x="226" y="159"/>
                                  <a:pt x="226" y="159"/>
                                  <a:pt x="225" y="160"/>
                                </a:cubicBezTo>
                                <a:cubicBezTo>
                                  <a:pt x="226" y="159"/>
                                  <a:pt x="226" y="159"/>
                                  <a:pt x="226" y="158"/>
                                </a:cubicBezTo>
                                <a:close/>
                                <a:moveTo>
                                  <a:pt x="226" y="123"/>
                                </a:moveTo>
                                <a:cubicBezTo>
                                  <a:pt x="226" y="122"/>
                                  <a:pt x="226" y="121"/>
                                  <a:pt x="226" y="119"/>
                                </a:cubicBezTo>
                                <a:cubicBezTo>
                                  <a:pt x="226" y="119"/>
                                  <a:pt x="226" y="119"/>
                                  <a:pt x="226" y="119"/>
                                </a:cubicBezTo>
                                <a:cubicBezTo>
                                  <a:pt x="227" y="124"/>
                                  <a:pt x="227" y="129"/>
                                  <a:pt x="227" y="135"/>
                                </a:cubicBezTo>
                                <a:cubicBezTo>
                                  <a:pt x="227" y="131"/>
                                  <a:pt x="226" y="127"/>
                                  <a:pt x="226" y="123"/>
                                </a:cubicBezTo>
                                <a:close/>
                                <a:moveTo>
                                  <a:pt x="224" y="164"/>
                                </a:moveTo>
                                <a:cubicBezTo>
                                  <a:pt x="225" y="163"/>
                                  <a:pt x="226" y="162"/>
                                  <a:pt x="227" y="161"/>
                                </a:cubicBezTo>
                                <a:cubicBezTo>
                                  <a:pt x="227" y="162"/>
                                  <a:pt x="227" y="162"/>
                                  <a:pt x="227" y="162"/>
                                </a:cubicBezTo>
                                <a:cubicBezTo>
                                  <a:pt x="226" y="163"/>
                                  <a:pt x="225" y="164"/>
                                  <a:pt x="224" y="165"/>
                                </a:cubicBezTo>
                                <a:cubicBezTo>
                                  <a:pt x="224" y="164"/>
                                  <a:pt x="224" y="164"/>
                                  <a:pt x="224" y="164"/>
                                </a:cubicBezTo>
                                <a:close/>
                                <a:moveTo>
                                  <a:pt x="227" y="169"/>
                                </a:moveTo>
                                <a:cubicBezTo>
                                  <a:pt x="227" y="168"/>
                                  <a:pt x="228" y="167"/>
                                  <a:pt x="228" y="167"/>
                                </a:cubicBezTo>
                                <a:cubicBezTo>
                                  <a:pt x="227" y="168"/>
                                  <a:pt x="226" y="170"/>
                                  <a:pt x="225" y="171"/>
                                </a:cubicBezTo>
                                <a:cubicBezTo>
                                  <a:pt x="225" y="171"/>
                                  <a:pt x="225" y="171"/>
                                  <a:pt x="225" y="171"/>
                                </a:cubicBezTo>
                                <a:cubicBezTo>
                                  <a:pt x="226" y="171"/>
                                  <a:pt x="226" y="170"/>
                                  <a:pt x="227" y="169"/>
                                </a:cubicBezTo>
                                <a:close/>
                                <a:moveTo>
                                  <a:pt x="228" y="123"/>
                                </a:moveTo>
                                <a:cubicBezTo>
                                  <a:pt x="228" y="121"/>
                                  <a:pt x="228" y="119"/>
                                  <a:pt x="228" y="117"/>
                                </a:cubicBezTo>
                                <a:cubicBezTo>
                                  <a:pt x="228" y="116"/>
                                  <a:pt x="228" y="116"/>
                                  <a:pt x="229" y="115"/>
                                </a:cubicBezTo>
                                <a:cubicBezTo>
                                  <a:pt x="228" y="118"/>
                                  <a:pt x="228" y="121"/>
                                  <a:pt x="228" y="123"/>
                                </a:cubicBezTo>
                                <a:close/>
                                <a:moveTo>
                                  <a:pt x="227" y="112"/>
                                </a:moveTo>
                                <a:cubicBezTo>
                                  <a:pt x="227" y="111"/>
                                  <a:pt x="227" y="111"/>
                                  <a:pt x="226" y="110"/>
                                </a:cubicBezTo>
                                <a:cubicBezTo>
                                  <a:pt x="227" y="110"/>
                                  <a:pt x="228" y="109"/>
                                  <a:pt x="229" y="108"/>
                                </a:cubicBezTo>
                                <a:cubicBezTo>
                                  <a:pt x="229" y="109"/>
                                  <a:pt x="229" y="109"/>
                                  <a:pt x="229" y="109"/>
                                </a:cubicBezTo>
                                <a:cubicBezTo>
                                  <a:pt x="228" y="110"/>
                                  <a:pt x="227" y="111"/>
                                  <a:pt x="227" y="112"/>
                                </a:cubicBezTo>
                                <a:close/>
                                <a:moveTo>
                                  <a:pt x="232" y="108"/>
                                </a:moveTo>
                                <a:cubicBezTo>
                                  <a:pt x="232" y="108"/>
                                  <a:pt x="232" y="107"/>
                                  <a:pt x="232" y="107"/>
                                </a:cubicBezTo>
                                <a:cubicBezTo>
                                  <a:pt x="232" y="106"/>
                                  <a:pt x="232" y="106"/>
                                  <a:pt x="233" y="105"/>
                                </a:cubicBezTo>
                                <a:cubicBezTo>
                                  <a:pt x="233" y="108"/>
                                  <a:pt x="234" y="111"/>
                                  <a:pt x="235" y="114"/>
                                </a:cubicBezTo>
                                <a:cubicBezTo>
                                  <a:pt x="235" y="114"/>
                                  <a:pt x="235" y="114"/>
                                  <a:pt x="235" y="115"/>
                                </a:cubicBezTo>
                                <a:cubicBezTo>
                                  <a:pt x="234" y="112"/>
                                  <a:pt x="233" y="110"/>
                                  <a:pt x="232" y="108"/>
                                </a:cubicBezTo>
                                <a:close/>
                                <a:moveTo>
                                  <a:pt x="234" y="103"/>
                                </a:moveTo>
                                <a:cubicBezTo>
                                  <a:pt x="234" y="103"/>
                                  <a:pt x="234" y="103"/>
                                  <a:pt x="233" y="103"/>
                                </a:cubicBezTo>
                                <a:cubicBezTo>
                                  <a:pt x="232" y="97"/>
                                  <a:pt x="230" y="92"/>
                                  <a:pt x="229" y="87"/>
                                </a:cubicBezTo>
                                <a:cubicBezTo>
                                  <a:pt x="230" y="89"/>
                                  <a:pt x="231" y="90"/>
                                  <a:pt x="231" y="92"/>
                                </a:cubicBezTo>
                                <a:cubicBezTo>
                                  <a:pt x="233" y="97"/>
                                  <a:pt x="234" y="102"/>
                                  <a:pt x="235" y="107"/>
                                </a:cubicBezTo>
                                <a:cubicBezTo>
                                  <a:pt x="235" y="106"/>
                                  <a:pt x="234" y="105"/>
                                  <a:pt x="234" y="103"/>
                                </a:cubicBezTo>
                                <a:close/>
                                <a:moveTo>
                                  <a:pt x="229" y="69"/>
                                </a:moveTo>
                                <a:cubicBezTo>
                                  <a:pt x="230" y="69"/>
                                  <a:pt x="230" y="69"/>
                                  <a:pt x="230" y="70"/>
                                </a:cubicBezTo>
                                <a:cubicBezTo>
                                  <a:pt x="231" y="71"/>
                                  <a:pt x="231" y="72"/>
                                  <a:pt x="232" y="72"/>
                                </a:cubicBezTo>
                                <a:cubicBezTo>
                                  <a:pt x="231" y="72"/>
                                  <a:pt x="231" y="72"/>
                                  <a:pt x="231" y="72"/>
                                </a:cubicBezTo>
                                <a:cubicBezTo>
                                  <a:pt x="231" y="72"/>
                                  <a:pt x="231" y="72"/>
                                  <a:pt x="231" y="71"/>
                                </a:cubicBezTo>
                                <a:cubicBezTo>
                                  <a:pt x="230" y="71"/>
                                  <a:pt x="230" y="71"/>
                                  <a:pt x="230" y="71"/>
                                </a:cubicBezTo>
                                <a:cubicBezTo>
                                  <a:pt x="230" y="71"/>
                                  <a:pt x="230" y="71"/>
                                  <a:pt x="230" y="71"/>
                                </a:cubicBezTo>
                                <a:cubicBezTo>
                                  <a:pt x="230" y="70"/>
                                  <a:pt x="229" y="69"/>
                                  <a:pt x="229" y="69"/>
                                </a:cubicBezTo>
                                <a:close/>
                                <a:moveTo>
                                  <a:pt x="233" y="86"/>
                                </a:moveTo>
                                <a:cubicBezTo>
                                  <a:pt x="233" y="86"/>
                                  <a:pt x="233" y="86"/>
                                  <a:pt x="233" y="86"/>
                                </a:cubicBezTo>
                                <a:cubicBezTo>
                                  <a:pt x="233" y="87"/>
                                  <a:pt x="234" y="88"/>
                                  <a:pt x="234" y="88"/>
                                </a:cubicBezTo>
                                <a:cubicBezTo>
                                  <a:pt x="234" y="88"/>
                                  <a:pt x="233" y="87"/>
                                  <a:pt x="233" y="86"/>
                                </a:cubicBezTo>
                                <a:close/>
                                <a:moveTo>
                                  <a:pt x="232" y="69"/>
                                </a:moveTo>
                                <a:cubicBezTo>
                                  <a:pt x="231" y="68"/>
                                  <a:pt x="231" y="68"/>
                                  <a:pt x="231" y="67"/>
                                </a:cubicBezTo>
                                <a:cubicBezTo>
                                  <a:pt x="232" y="69"/>
                                  <a:pt x="233" y="70"/>
                                  <a:pt x="235" y="71"/>
                                </a:cubicBezTo>
                                <a:cubicBezTo>
                                  <a:pt x="235" y="72"/>
                                  <a:pt x="235" y="73"/>
                                  <a:pt x="236" y="74"/>
                                </a:cubicBezTo>
                                <a:cubicBezTo>
                                  <a:pt x="236" y="74"/>
                                  <a:pt x="236" y="74"/>
                                  <a:pt x="237" y="74"/>
                                </a:cubicBezTo>
                                <a:cubicBezTo>
                                  <a:pt x="237" y="75"/>
                                  <a:pt x="237" y="75"/>
                                  <a:pt x="237" y="76"/>
                                </a:cubicBezTo>
                                <a:cubicBezTo>
                                  <a:pt x="235" y="73"/>
                                  <a:pt x="234" y="71"/>
                                  <a:pt x="232" y="69"/>
                                </a:cubicBezTo>
                                <a:close/>
                                <a:moveTo>
                                  <a:pt x="226" y="55"/>
                                </a:moveTo>
                                <a:cubicBezTo>
                                  <a:pt x="225" y="54"/>
                                  <a:pt x="225" y="53"/>
                                  <a:pt x="224" y="52"/>
                                </a:cubicBezTo>
                                <a:cubicBezTo>
                                  <a:pt x="224" y="51"/>
                                  <a:pt x="223" y="50"/>
                                  <a:pt x="223" y="50"/>
                                </a:cubicBezTo>
                                <a:cubicBezTo>
                                  <a:pt x="224" y="51"/>
                                  <a:pt x="225" y="52"/>
                                  <a:pt x="226" y="53"/>
                                </a:cubicBezTo>
                                <a:cubicBezTo>
                                  <a:pt x="226" y="53"/>
                                  <a:pt x="226" y="54"/>
                                  <a:pt x="226" y="55"/>
                                </a:cubicBezTo>
                                <a:close/>
                                <a:moveTo>
                                  <a:pt x="223" y="54"/>
                                </a:moveTo>
                                <a:cubicBezTo>
                                  <a:pt x="225" y="56"/>
                                  <a:pt x="226" y="59"/>
                                  <a:pt x="228" y="62"/>
                                </a:cubicBezTo>
                                <a:cubicBezTo>
                                  <a:pt x="226" y="60"/>
                                  <a:pt x="224" y="58"/>
                                  <a:pt x="223" y="56"/>
                                </a:cubicBezTo>
                                <a:cubicBezTo>
                                  <a:pt x="223" y="56"/>
                                  <a:pt x="224" y="56"/>
                                  <a:pt x="223" y="56"/>
                                </a:cubicBezTo>
                                <a:cubicBezTo>
                                  <a:pt x="223" y="55"/>
                                  <a:pt x="223" y="54"/>
                                  <a:pt x="223" y="54"/>
                                </a:cubicBezTo>
                                <a:close/>
                                <a:moveTo>
                                  <a:pt x="228" y="65"/>
                                </a:moveTo>
                                <a:cubicBezTo>
                                  <a:pt x="227" y="66"/>
                                  <a:pt x="227" y="66"/>
                                  <a:pt x="227" y="66"/>
                                </a:cubicBezTo>
                                <a:cubicBezTo>
                                  <a:pt x="227" y="68"/>
                                  <a:pt x="228" y="70"/>
                                  <a:pt x="228" y="71"/>
                                </a:cubicBezTo>
                                <a:cubicBezTo>
                                  <a:pt x="228" y="71"/>
                                  <a:pt x="228" y="72"/>
                                  <a:pt x="228" y="72"/>
                                </a:cubicBezTo>
                                <a:cubicBezTo>
                                  <a:pt x="227" y="70"/>
                                  <a:pt x="226" y="68"/>
                                  <a:pt x="225" y="66"/>
                                </a:cubicBezTo>
                                <a:cubicBezTo>
                                  <a:pt x="225" y="65"/>
                                  <a:pt x="224" y="65"/>
                                  <a:pt x="224" y="65"/>
                                </a:cubicBezTo>
                                <a:cubicBezTo>
                                  <a:pt x="223" y="64"/>
                                  <a:pt x="222" y="62"/>
                                  <a:pt x="222" y="61"/>
                                </a:cubicBezTo>
                                <a:cubicBezTo>
                                  <a:pt x="222" y="61"/>
                                  <a:pt x="223" y="60"/>
                                  <a:pt x="222" y="60"/>
                                </a:cubicBezTo>
                                <a:cubicBezTo>
                                  <a:pt x="221" y="58"/>
                                  <a:pt x="220" y="57"/>
                                  <a:pt x="218" y="55"/>
                                </a:cubicBezTo>
                                <a:cubicBezTo>
                                  <a:pt x="218" y="55"/>
                                  <a:pt x="218" y="54"/>
                                  <a:pt x="217" y="53"/>
                                </a:cubicBezTo>
                                <a:cubicBezTo>
                                  <a:pt x="221" y="57"/>
                                  <a:pt x="225" y="61"/>
                                  <a:pt x="228" y="65"/>
                                </a:cubicBezTo>
                                <a:close/>
                                <a:moveTo>
                                  <a:pt x="214" y="48"/>
                                </a:moveTo>
                                <a:cubicBezTo>
                                  <a:pt x="213" y="47"/>
                                  <a:pt x="212" y="45"/>
                                  <a:pt x="211" y="44"/>
                                </a:cubicBezTo>
                                <a:cubicBezTo>
                                  <a:pt x="214" y="46"/>
                                  <a:pt x="216" y="47"/>
                                  <a:pt x="218" y="49"/>
                                </a:cubicBezTo>
                                <a:cubicBezTo>
                                  <a:pt x="219" y="51"/>
                                  <a:pt x="220" y="53"/>
                                  <a:pt x="221" y="54"/>
                                </a:cubicBezTo>
                                <a:cubicBezTo>
                                  <a:pt x="219" y="52"/>
                                  <a:pt x="216" y="50"/>
                                  <a:pt x="214" y="48"/>
                                </a:cubicBezTo>
                                <a:close/>
                                <a:moveTo>
                                  <a:pt x="211" y="42"/>
                                </a:moveTo>
                                <a:cubicBezTo>
                                  <a:pt x="211" y="41"/>
                                  <a:pt x="211" y="41"/>
                                  <a:pt x="210" y="41"/>
                                </a:cubicBezTo>
                                <a:cubicBezTo>
                                  <a:pt x="210" y="41"/>
                                  <a:pt x="210" y="41"/>
                                  <a:pt x="210" y="41"/>
                                </a:cubicBezTo>
                                <a:cubicBezTo>
                                  <a:pt x="212" y="42"/>
                                  <a:pt x="214" y="43"/>
                                  <a:pt x="215" y="45"/>
                                </a:cubicBezTo>
                                <a:cubicBezTo>
                                  <a:pt x="214" y="44"/>
                                  <a:pt x="212" y="43"/>
                                  <a:pt x="211" y="42"/>
                                </a:cubicBezTo>
                                <a:close/>
                                <a:moveTo>
                                  <a:pt x="210" y="47"/>
                                </a:moveTo>
                                <a:cubicBezTo>
                                  <a:pt x="211" y="48"/>
                                  <a:pt x="211" y="48"/>
                                  <a:pt x="211" y="49"/>
                                </a:cubicBezTo>
                                <a:cubicBezTo>
                                  <a:pt x="210" y="47"/>
                                  <a:pt x="208" y="45"/>
                                  <a:pt x="206" y="43"/>
                                </a:cubicBezTo>
                                <a:cubicBezTo>
                                  <a:pt x="207" y="44"/>
                                  <a:pt x="209" y="46"/>
                                  <a:pt x="210" y="47"/>
                                </a:cubicBezTo>
                                <a:close/>
                                <a:moveTo>
                                  <a:pt x="208" y="40"/>
                                </a:moveTo>
                                <a:cubicBezTo>
                                  <a:pt x="207" y="39"/>
                                  <a:pt x="206" y="38"/>
                                  <a:pt x="206" y="37"/>
                                </a:cubicBezTo>
                                <a:cubicBezTo>
                                  <a:pt x="206" y="38"/>
                                  <a:pt x="207" y="38"/>
                                  <a:pt x="208" y="39"/>
                                </a:cubicBezTo>
                                <a:cubicBezTo>
                                  <a:pt x="208" y="39"/>
                                  <a:pt x="208" y="39"/>
                                  <a:pt x="208" y="40"/>
                                </a:cubicBezTo>
                                <a:cubicBezTo>
                                  <a:pt x="208" y="40"/>
                                  <a:pt x="208" y="40"/>
                                  <a:pt x="208" y="40"/>
                                </a:cubicBezTo>
                                <a:close/>
                                <a:moveTo>
                                  <a:pt x="207" y="42"/>
                                </a:moveTo>
                                <a:cubicBezTo>
                                  <a:pt x="205" y="40"/>
                                  <a:pt x="202" y="39"/>
                                  <a:pt x="200" y="37"/>
                                </a:cubicBezTo>
                                <a:cubicBezTo>
                                  <a:pt x="200" y="37"/>
                                  <a:pt x="200" y="37"/>
                                  <a:pt x="201" y="37"/>
                                </a:cubicBezTo>
                                <a:cubicBezTo>
                                  <a:pt x="201" y="37"/>
                                  <a:pt x="202" y="36"/>
                                  <a:pt x="201" y="36"/>
                                </a:cubicBezTo>
                                <a:cubicBezTo>
                                  <a:pt x="201" y="36"/>
                                  <a:pt x="201" y="36"/>
                                  <a:pt x="201" y="36"/>
                                </a:cubicBezTo>
                                <a:cubicBezTo>
                                  <a:pt x="202" y="36"/>
                                  <a:pt x="202" y="36"/>
                                  <a:pt x="203" y="36"/>
                                </a:cubicBezTo>
                                <a:cubicBezTo>
                                  <a:pt x="204" y="38"/>
                                  <a:pt x="206" y="40"/>
                                  <a:pt x="207" y="42"/>
                                </a:cubicBezTo>
                                <a:close/>
                                <a:moveTo>
                                  <a:pt x="202" y="34"/>
                                </a:moveTo>
                                <a:cubicBezTo>
                                  <a:pt x="201" y="34"/>
                                  <a:pt x="201" y="34"/>
                                  <a:pt x="200" y="34"/>
                                </a:cubicBezTo>
                                <a:cubicBezTo>
                                  <a:pt x="198" y="32"/>
                                  <a:pt x="196" y="30"/>
                                  <a:pt x="194" y="28"/>
                                </a:cubicBezTo>
                                <a:cubicBezTo>
                                  <a:pt x="197" y="29"/>
                                  <a:pt x="200" y="31"/>
                                  <a:pt x="202" y="33"/>
                                </a:cubicBezTo>
                                <a:cubicBezTo>
                                  <a:pt x="202" y="33"/>
                                  <a:pt x="201" y="34"/>
                                  <a:pt x="202" y="34"/>
                                </a:cubicBezTo>
                                <a:close/>
                                <a:moveTo>
                                  <a:pt x="194" y="32"/>
                                </a:moveTo>
                                <a:cubicBezTo>
                                  <a:pt x="195" y="32"/>
                                  <a:pt x="195" y="32"/>
                                  <a:pt x="195" y="32"/>
                                </a:cubicBezTo>
                                <a:cubicBezTo>
                                  <a:pt x="196" y="33"/>
                                  <a:pt x="197" y="34"/>
                                  <a:pt x="198" y="35"/>
                                </a:cubicBezTo>
                                <a:cubicBezTo>
                                  <a:pt x="198" y="35"/>
                                  <a:pt x="198" y="35"/>
                                  <a:pt x="198" y="35"/>
                                </a:cubicBezTo>
                                <a:cubicBezTo>
                                  <a:pt x="197" y="35"/>
                                  <a:pt x="196" y="34"/>
                                  <a:pt x="195" y="34"/>
                                </a:cubicBezTo>
                                <a:cubicBezTo>
                                  <a:pt x="193" y="33"/>
                                  <a:pt x="191" y="31"/>
                                  <a:pt x="189" y="29"/>
                                </a:cubicBezTo>
                                <a:cubicBezTo>
                                  <a:pt x="190" y="29"/>
                                  <a:pt x="190" y="29"/>
                                  <a:pt x="190" y="29"/>
                                </a:cubicBezTo>
                                <a:cubicBezTo>
                                  <a:pt x="191" y="30"/>
                                  <a:pt x="193" y="31"/>
                                  <a:pt x="194" y="32"/>
                                </a:cubicBezTo>
                                <a:close/>
                                <a:moveTo>
                                  <a:pt x="192" y="33"/>
                                </a:moveTo>
                                <a:cubicBezTo>
                                  <a:pt x="191" y="33"/>
                                  <a:pt x="191" y="33"/>
                                  <a:pt x="190" y="33"/>
                                </a:cubicBezTo>
                                <a:cubicBezTo>
                                  <a:pt x="190" y="32"/>
                                  <a:pt x="190" y="33"/>
                                  <a:pt x="190" y="33"/>
                                </a:cubicBezTo>
                                <a:cubicBezTo>
                                  <a:pt x="191" y="34"/>
                                  <a:pt x="193" y="35"/>
                                  <a:pt x="195" y="36"/>
                                </a:cubicBezTo>
                                <a:cubicBezTo>
                                  <a:pt x="195" y="36"/>
                                  <a:pt x="196" y="36"/>
                                  <a:pt x="196" y="37"/>
                                </a:cubicBezTo>
                                <a:cubicBezTo>
                                  <a:pt x="196" y="37"/>
                                  <a:pt x="196" y="37"/>
                                  <a:pt x="196" y="37"/>
                                </a:cubicBezTo>
                                <a:cubicBezTo>
                                  <a:pt x="198" y="38"/>
                                  <a:pt x="200" y="40"/>
                                  <a:pt x="201" y="41"/>
                                </a:cubicBezTo>
                                <a:cubicBezTo>
                                  <a:pt x="203" y="43"/>
                                  <a:pt x="204" y="44"/>
                                  <a:pt x="205" y="46"/>
                                </a:cubicBezTo>
                                <a:cubicBezTo>
                                  <a:pt x="202" y="42"/>
                                  <a:pt x="197" y="39"/>
                                  <a:pt x="193" y="36"/>
                                </a:cubicBezTo>
                                <a:cubicBezTo>
                                  <a:pt x="193" y="36"/>
                                  <a:pt x="193" y="35"/>
                                  <a:pt x="192" y="35"/>
                                </a:cubicBezTo>
                                <a:cubicBezTo>
                                  <a:pt x="191" y="35"/>
                                  <a:pt x="191" y="35"/>
                                  <a:pt x="191" y="35"/>
                                </a:cubicBezTo>
                                <a:cubicBezTo>
                                  <a:pt x="190" y="34"/>
                                  <a:pt x="188" y="34"/>
                                  <a:pt x="187" y="33"/>
                                </a:cubicBezTo>
                                <a:cubicBezTo>
                                  <a:pt x="187" y="33"/>
                                  <a:pt x="186" y="34"/>
                                  <a:pt x="187" y="34"/>
                                </a:cubicBezTo>
                                <a:cubicBezTo>
                                  <a:pt x="187" y="34"/>
                                  <a:pt x="187" y="34"/>
                                  <a:pt x="187" y="35"/>
                                </a:cubicBezTo>
                                <a:cubicBezTo>
                                  <a:pt x="184" y="35"/>
                                  <a:pt x="180" y="35"/>
                                  <a:pt x="177" y="36"/>
                                </a:cubicBezTo>
                                <a:cubicBezTo>
                                  <a:pt x="178" y="35"/>
                                  <a:pt x="180" y="35"/>
                                  <a:pt x="181" y="34"/>
                                </a:cubicBezTo>
                                <a:cubicBezTo>
                                  <a:pt x="182" y="34"/>
                                  <a:pt x="182" y="33"/>
                                  <a:pt x="181" y="33"/>
                                </a:cubicBezTo>
                                <a:cubicBezTo>
                                  <a:pt x="180" y="33"/>
                                  <a:pt x="179" y="32"/>
                                  <a:pt x="178" y="32"/>
                                </a:cubicBezTo>
                                <a:cubicBezTo>
                                  <a:pt x="179" y="32"/>
                                  <a:pt x="179" y="31"/>
                                  <a:pt x="178" y="31"/>
                                </a:cubicBezTo>
                                <a:cubicBezTo>
                                  <a:pt x="176" y="30"/>
                                  <a:pt x="173" y="29"/>
                                  <a:pt x="170" y="28"/>
                                </a:cubicBezTo>
                                <a:cubicBezTo>
                                  <a:pt x="170" y="27"/>
                                  <a:pt x="170" y="27"/>
                                  <a:pt x="170" y="27"/>
                                </a:cubicBezTo>
                                <a:cubicBezTo>
                                  <a:pt x="168" y="26"/>
                                  <a:pt x="166" y="26"/>
                                  <a:pt x="164" y="25"/>
                                </a:cubicBezTo>
                                <a:cubicBezTo>
                                  <a:pt x="164" y="25"/>
                                  <a:pt x="165" y="24"/>
                                  <a:pt x="166" y="23"/>
                                </a:cubicBezTo>
                                <a:cubicBezTo>
                                  <a:pt x="166" y="23"/>
                                  <a:pt x="166" y="23"/>
                                  <a:pt x="166" y="23"/>
                                </a:cubicBezTo>
                                <a:cubicBezTo>
                                  <a:pt x="173" y="26"/>
                                  <a:pt x="180" y="29"/>
                                  <a:pt x="186" y="32"/>
                                </a:cubicBezTo>
                                <a:cubicBezTo>
                                  <a:pt x="187" y="32"/>
                                  <a:pt x="188" y="31"/>
                                  <a:pt x="187" y="30"/>
                                </a:cubicBezTo>
                                <a:cubicBezTo>
                                  <a:pt x="186" y="30"/>
                                  <a:pt x="185" y="29"/>
                                  <a:pt x="184" y="28"/>
                                </a:cubicBezTo>
                                <a:cubicBezTo>
                                  <a:pt x="185" y="29"/>
                                  <a:pt x="186" y="29"/>
                                  <a:pt x="187" y="29"/>
                                </a:cubicBezTo>
                                <a:cubicBezTo>
                                  <a:pt x="189" y="30"/>
                                  <a:pt x="190" y="32"/>
                                  <a:pt x="192" y="33"/>
                                </a:cubicBezTo>
                                <a:close/>
                                <a:moveTo>
                                  <a:pt x="167" y="17"/>
                                </a:moveTo>
                                <a:cubicBezTo>
                                  <a:pt x="165" y="15"/>
                                  <a:pt x="162" y="14"/>
                                  <a:pt x="160" y="12"/>
                                </a:cubicBezTo>
                                <a:cubicBezTo>
                                  <a:pt x="160" y="12"/>
                                  <a:pt x="160" y="12"/>
                                  <a:pt x="161" y="12"/>
                                </a:cubicBezTo>
                                <a:cubicBezTo>
                                  <a:pt x="161" y="12"/>
                                  <a:pt x="161" y="12"/>
                                  <a:pt x="161" y="12"/>
                                </a:cubicBezTo>
                                <a:cubicBezTo>
                                  <a:pt x="164" y="12"/>
                                  <a:pt x="166" y="14"/>
                                  <a:pt x="169" y="15"/>
                                </a:cubicBezTo>
                                <a:cubicBezTo>
                                  <a:pt x="174" y="18"/>
                                  <a:pt x="180" y="23"/>
                                  <a:pt x="185" y="26"/>
                                </a:cubicBezTo>
                                <a:cubicBezTo>
                                  <a:pt x="179" y="23"/>
                                  <a:pt x="173" y="20"/>
                                  <a:pt x="167" y="17"/>
                                </a:cubicBezTo>
                                <a:close/>
                                <a:moveTo>
                                  <a:pt x="172" y="13"/>
                                </a:moveTo>
                                <a:cubicBezTo>
                                  <a:pt x="171" y="13"/>
                                  <a:pt x="169" y="12"/>
                                  <a:pt x="168" y="11"/>
                                </a:cubicBezTo>
                                <a:cubicBezTo>
                                  <a:pt x="169" y="12"/>
                                  <a:pt x="171" y="12"/>
                                  <a:pt x="173" y="13"/>
                                </a:cubicBezTo>
                                <a:cubicBezTo>
                                  <a:pt x="172" y="13"/>
                                  <a:pt x="172" y="13"/>
                                  <a:pt x="172" y="13"/>
                                </a:cubicBezTo>
                                <a:close/>
                                <a:moveTo>
                                  <a:pt x="133" y="12"/>
                                </a:moveTo>
                                <a:cubicBezTo>
                                  <a:pt x="133" y="12"/>
                                  <a:pt x="132" y="12"/>
                                  <a:pt x="132" y="12"/>
                                </a:cubicBezTo>
                                <a:cubicBezTo>
                                  <a:pt x="131" y="12"/>
                                  <a:pt x="129" y="12"/>
                                  <a:pt x="128" y="12"/>
                                </a:cubicBezTo>
                                <a:cubicBezTo>
                                  <a:pt x="128" y="12"/>
                                  <a:pt x="127" y="12"/>
                                  <a:pt x="127" y="12"/>
                                </a:cubicBezTo>
                                <a:cubicBezTo>
                                  <a:pt x="127" y="12"/>
                                  <a:pt x="127" y="11"/>
                                  <a:pt x="128" y="11"/>
                                </a:cubicBezTo>
                                <a:cubicBezTo>
                                  <a:pt x="130" y="11"/>
                                  <a:pt x="131" y="11"/>
                                  <a:pt x="133" y="12"/>
                                </a:cubicBezTo>
                                <a:close/>
                                <a:moveTo>
                                  <a:pt x="132" y="28"/>
                                </a:moveTo>
                                <a:cubicBezTo>
                                  <a:pt x="132" y="28"/>
                                  <a:pt x="131" y="29"/>
                                  <a:pt x="130" y="29"/>
                                </a:cubicBezTo>
                                <a:cubicBezTo>
                                  <a:pt x="129" y="29"/>
                                  <a:pt x="129" y="29"/>
                                  <a:pt x="128" y="29"/>
                                </a:cubicBezTo>
                                <a:cubicBezTo>
                                  <a:pt x="129" y="29"/>
                                  <a:pt x="129" y="28"/>
                                  <a:pt x="129" y="28"/>
                                </a:cubicBezTo>
                                <a:cubicBezTo>
                                  <a:pt x="129" y="28"/>
                                  <a:pt x="129" y="27"/>
                                  <a:pt x="128" y="27"/>
                                </a:cubicBezTo>
                                <a:cubicBezTo>
                                  <a:pt x="127" y="28"/>
                                  <a:pt x="126" y="28"/>
                                  <a:pt x="124" y="29"/>
                                </a:cubicBezTo>
                                <a:cubicBezTo>
                                  <a:pt x="123" y="29"/>
                                  <a:pt x="122" y="29"/>
                                  <a:pt x="121" y="29"/>
                                </a:cubicBezTo>
                                <a:cubicBezTo>
                                  <a:pt x="122" y="28"/>
                                  <a:pt x="124" y="27"/>
                                  <a:pt x="125" y="26"/>
                                </a:cubicBezTo>
                                <a:cubicBezTo>
                                  <a:pt x="128" y="27"/>
                                  <a:pt x="130" y="27"/>
                                  <a:pt x="132" y="28"/>
                                </a:cubicBezTo>
                                <a:close/>
                                <a:moveTo>
                                  <a:pt x="124" y="22"/>
                                </a:moveTo>
                                <a:cubicBezTo>
                                  <a:pt x="123" y="22"/>
                                  <a:pt x="122" y="22"/>
                                  <a:pt x="121" y="22"/>
                                </a:cubicBezTo>
                                <a:cubicBezTo>
                                  <a:pt x="121" y="22"/>
                                  <a:pt x="122" y="22"/>
                                  <a:pt x="122" y="21"/>
                                </a:cubicBezTo>
                                <a:cubicBezTo>
                                  <a:pt x="123" y="21"/>
                                  <a:pt x="125" y="22"/>
                                  <a:pt x="126" y="22"/>
                                </a:cubicBezTo>
                                <a:cubicBezTo>
                                  <a:pt x="125" y="22"/>
                                  <a:pt x="125" y="22"/>
                                  <a:pt x="124" y="22"/>
                                </a:cubicBezTo>
                                <a:close/>
                                <a:moveTo>
                                  <a:pt x="123" y="15"/>
                                </a:moveTo>
                                <a:cubicBezTo>
                                  <a:pt x="122" y="16"/>
                                  <a:pt x="121" y="16"/>
                                  <a:pt x="120" y="17"/>
                                </a:cubicBezTo>
                                <a:cubicBezTo>
                                  <a:pt x="120" y="17"/>
                                  <a:pt x="119" y="17"/>
                                  <a:pt x="119" y="17"/>
                                </a:cubicBezTo>
                                <a:cubicBezTo>
                                  <a:pt x="121" y="16"/>
                                  <a:pt x="122" y="15"/>
                                  <a:pt x="124" y="14"/>
                                </a:cubicBezTo>
                                <a:cubicBezTo>
                                  <a:pt x="124" y="14"/>
                                  <a:pt x="124" y="14"/>
                                  <a:pt x="124" y="14"/>
                                </a:cubicBezTo>
                                <a:cubicBezTo>
                                  <a:pt x="124" y="14"/>
                                  <a:pt x="125" y="14"/>
                                  <a:pt x="126" y="15"/>
                                </a:cubicBezTo>
                                <a:cubicBezTo>
                                  <a:pt x="125" y="15"/>
                                  <a:pt x="124" y="15"/>
                                  <a:pt x="123" y="15"/>
                                </a:cubicBezTo>
                                <a:close/>
                                <a:moveTo>
                                  <a:pt x="125" y="11"/>
                                </a:moveTo>
                                <a:cubicBezTo>
                                  <a:pt x="124" y="11"/>
                                  <a:pt x="123" y="11"/>
                                  <a:pt x="122" y="11"/>
                                </a:cubicBezTo>
                                <a:cubicBezTo>
                                  <a:pt x="123" y="11"/>
                                  <a:pt x="124" y="11"/>
                                  <a:pt x="125" y="11"/>
                                </a:cubicBezTo>
                                <a:cubicBezTo>
                                  <a:pt x="125" y="11"/>
                                  <a:pt x="125" y="11"/>
                                  <a:pt x="125" y="11"/>
                                </a:cubicBezTo>
                                <a:close/>
                                <a:moveTo>
                                  <a:pt x="114" y="5"/>
                                </a:moveTo>
                                <a:cubicBezTo>
                                  <a:pt x="114" y="5"/>
                                  <a:pt x="114" y="5"/>
                                  <a:pt x="113" y="5"/>
                                </a:cubicBezTo>
                                <a:cubicBezTo>
                                  <a:pt x="113" y="5"/>
                                  <a:pt x="113" y="5"/>
                                  <a:pt x="113" y="6"/>
                                </a:cubicBezTo>
                                <a:cubicBezTo>
                                  <a:pt x="111" y="6"/>
                                  <a:pt x="110" y="6"/>
                                  <a:pt x="108" y="6"/>
                                </a:cubicBezTo>
                                <a:cubicBezTo>
                                  <a:pt x="108" y="6"/>
                                  <a:pt x="108" y="6"/>
                                  <a:pt x="108" y="6"/>
                                </a:cubicBezTo>
                                <a:cubicBezTo>
                                  <a:pt x="109" y="6"/>
                                  <a:pt x="111" y="5"/>
                                  <a:pt x="113" y="5"/>
                                </a:cubicBezTo>
                                <a:cubicBezTo>
                                  <a:pt x="114" y="5"/>
                                  <a:pt x="114" y="5"/>
                                  <a:pt x="115" y="5"/>
                                </a:cubicBezTo>
                                <a:cubicBezTo>
                                  <a:pt x="115" y="5"/>
                                  <a:pt x="115" y="5"/>
                                  <a:pt x="114" y="5"/>
                                </a:cubicBezTo>
                                <a:close/>
                                <a:moveTo>
                                  <a:pt x="99" y="5"/>
                                </a:moveTo>
                                <a:cubicBezTo>
                                  <a:pt x="99" y="5"/>
                                  <a:pt x="98" y="5"/>
                                  <a:pt x="98" y="5"/>
                                </a:cubicBezTo>
                                <a:cubicBezTo>
                                  <a:pt x="99" y="5"/>
                                  <a:pt x="100" y="4"/>
                                  <a:pt x="102" y="4"/>
                                </a:cubicBezTo>
                                <a:cubicBezTo>
                                  <a:pt x="101" y="4"/>
                                  <a:pt x="100" y="5"/>
                                  <a:pt x="99" y="5"/>
                                </a:cubicBezTo>
                                <a:close/>
                                <a:moveTo>
                                  <a:pt x="22" y="63"/>
                                </a:moveTo>
                                <a:cubicBezTo>
                                  <a:pt x="23" y="63"/>
                                  <a:pt x="23" y="63"/>
                                  <a:pt x="23" y="63"/>
                                </a:cubicBezTo>
                                <a:cubicBezTo>
                                  <a:pt x="23" y="63"/>
                                  <a:pt x="23" y="63"/>
                                  <a:pt x="23" y="63"/>
                                </a:cubicBezTo>
                                <a:cubicBezTo>
                                  <a:pt x="22" y="65"/>
                                  <a:pt x="21" y="66"/>
                                  <a:pt x="20" y="68"/>
                                </a:cubicBezTo>
                                <a:cubicBezTo>
                                  <a:pt x="19" y="68"/>
                                  <a:pt x="19" y="69"/>
                                  <a:pt x="18" y="70"/>
                                </a:cubicBezTo>
                                <a:cubicBezTo>
                                  <a:pt x="18" y="70"/>
                                  <a:pt x="17" y="70"/>
                                  <a:pt x="17" y="70"/>
                                </a:cubicBezTo>
                                <a:cubicBezTo>
                                  <a:pt x="19" y="68"/>
                                  <a:pt x="20" y="65"/>
                                  <a:pt x="22" y="63"/>
                                </a:cubicBezTo>
                                <a:close/>
                                <a:moveTo>
                                  <a:pt x="21" y="78"/>
                                </a:moveTo>
                                <a:cubicBezTo>
                                  <a:pt x="23" y="76"/>
                                  <a:pt x="24" y="75"/>
                                  <a:pt x="25" y="73"/>
                                </a:cubicBezTo>
                                <a:cubicBezTo>
                                  <a:pt x="24" y="76"/>
                                  <a:pt x="22" y="79"/>
                                  <a:pt x="20" y="82"/>
                                </a:cubicBezTo>
                                <a:cubicBezTo>
                                  <a:pt x="19" y="83"/>
                                  <a:pt x="18" y="84"/>
                                  <a:pt x="17" y="85"/>
                                </a:cubicBezTo>
                                <a:cubicBezTo>
                                  <a:pt x="17" y="85"/>
                                  <a:pt x="17" y="84"/>
                                  <a:pt x="17" y="84"/>
                                </a:cubicBezTo>
                                <a:cubicBezTo>
                                  <a:pt x="17" y="83"/>
                                  <a:pt x="17" y="83"/>
                                  <a:pt x="16" y="83"/>
                                </a:cubicBezTo>
                                <a:cubicBezTo>
                                  <a:pt x="17" y="82"/>
                                  <a:pt x="17" y="81"/>
                                  <a:pt x="17" y="80"/>
                                </a:cubicBezTo>
                                <a:cubicBezTo>
                                  <a:pt x="18" y="79"/>
                                  <a:pt x="19" y="78"/>
                                  <a:pt x="20" y="77"/>
                                </a:cubicBezTo>
                                <a:cubicBezTo>
                                  <a:pt x="20" y="78"/>
                                  <a:pt x="21" y="78"/>
                                  <a:pt x="21" y="78"/>
                                </a:cubicBezTo>
                                <a:close/>
                                <a:moveTo>
                                  <a:pt x="20" y="88"/>
                                </a:moveTo>
                                <a:cubicBezTo>
                                  <a:pt x="20" y="87"/>
                                  <a:pt x="20" y="87"/>
                                  <a:pt x="20" y="86"/>
                                </a:cubicBezTo>
                                <a:cubicBezTo>
                                  <a:pt x="20" y="85"/>
                                  <a:pt x="21" y="85"/>
                                  <a:pt x="21" y="84"/>
                                </a:cubicBezTo>
                                <a:cubicBezTo>
                                  <a:pt x="21" y="84"/>
                                  <a:pt x="21" y="84"/>
                                  <a:pt x="21" y="84"/>
                                </a:cubicBezTo>
                                <a:cubicBezTo>
                                  <a:pt x="22" y="84"/>
                                  <a:pt x="22" y="85"/>
                                  <a:pt x="22" y="85"/>
                                </a:cubicBezTo>
                                <a:cubicBezTo>
                                  <a:pt x="21" y="86"/>
                                  <a:pt x="21" y="87"/>
                                  <a:pt x="20" y="88"/>
                                </a:cubicBezTo>
                                <a:close/>
                                <a:moveTo>
                                  <a:pt x="21" y="120"/>
                                </a:moveTo>
                                <a:cubicBezTo>
                                  <a:pt x="19" y="113"/>
                                  <a:pt x="18" y="107"/>
                                  <a:pt x="17" y="100"/>
                                </a:cubicBezTo>
                                <a:cubicBezTo>
                                  <a:pt x="18" y="100"/>
                                  <a:pt x="18" y="100"/>
                                  <a:pt x="18" y="100"/>
                                </a:cubicBezTo>
                                <a:cubicBezTo>
                                  <a:pt x="19" y="102"/>
                                  <a:pt x="19" y="105"/>
                                  <a:pt x="20" y="108"/>
                                </a:cubicBezTo>
                                <a:cubicBezTo>
                                  <a:pt x="20" y="110"/>
                                  <a:pt x="20" y="113"/>
                                  <a:pt x="20" y="115"/>
                                </a:cubicBezTo>
                                <a:cubicBezTo>
                                  <a:pt x="20" y="117"/>
                                  <a:pt x="21" y="118"/>
                                  <a:pt x="21" y="120"/>
                                </a:cubicBezTo>
                                <a:close/>
                                <a:moveTo>
                                  <a:pt x="17" y="89"/>
                                </a:moveTo>
                                <a:cubicBezTo>
                                  <a:pt x="17" y="89"/>
                                  <a:pt x="17" y="89"/>
                                  <a:pt x="18" y="89"/>
                                </a:cubicBezTo>
                                <a:cubicBezTo>
                                  <a:pt x="18" y="91"/>
                                  <a:pt x="18" y="93"/>
                                  <a:pt x="18" y="95"/>
                                </a:cubicBezTo>
                                <a:cubicBezTo>
                                  <a:pt x="18" y="95"/>
                                  <a:pt x="18" y="95"/>
                                  <a:pt x="18" y="95"/>
                                </a:cubicBezTo>
                                <a:cubicBezTo>
                                  <a:pt x="18" y="93"/>
                                  <a:pt x="17" y="92"/>
                                  <a:pt x="17" y="90"/>
                                </a:cubicBezTo>
                                <a:cubicBezTo>
                                  <a:pt x="17" y="90"/>
                                  <a:pt x="17" y="90"/>
                                  <a:pt x="16" y="89"/>
                                </a:cubicBezTo>
                                <a:cubicBezTo>
                                  <a:pt x="17" y="89"/>
                                  <a:pt x="17" y="89"/>
                                  <a:pt x="17" y="89"/>
                                </a:cubicBezTo>
                                <a:close/>
                                <a:moveTo>
                                  <a:pt x="18" y="114"/>
                                </a:moveTo>
                                <a:cubicBezTo>
                                  <a:pt x="17" y="110"/>
                                  <a:pt x="16" y="106"/>
                                  <a:pt x="15" y="103"/>
                                </a:cubicBezTo>
                                <a:cubicBezTo>
                                  <a:pt x="15" y="102"/>
                                  <a:pt x="16" y="102"/>
                                  <a:pt x="16" y="102"/>
                                </a:cubicBezTo>
                                <a:cubicBezTo>
                                  <a:pt x="16" y="106"/>
                                  <a:pt x="17" y="110"/>
                                  <a:pt x="18" y="114"/>
                                </a:cubicBezTo>
                                <a:close/>
                                <a:moveTo>
                                  <a:pt x="15" y="100"/>
                                </a:moveTo>
                                <a:cubicBezTo>
                                  <a:pt x="15" y="98"/>
                                  <a:pt x="15" y="96"/>
                                  <a:pt x="15" y="93"/>
                                </a:cubicBezTo>
                                <a:cubicBezTo>
                                  <a:pt x="15" y="95"/>
                                  <a:pt x="16" y="97"/>
                                  <a:pt x="16" y="98"/>
                                </a:cubicBezTo>
                                <a:cubicBezTo>
                                  <a:pt x="15" y="99"/>
                                  <a:pt x="15" y="99"/>
                                  <a:pt x="15" y="100"/>
                                </a:cubicBezTo>
                                <a:close/>
                                <a:moveTo>
                                  <a:pt x="21" y="131"/>
                                </a:moveTo>
                                <a:cubicBezTo>
                                  <a:pt x="21" y="133"/>
                                  <a:pt x="22" y="135"/>
                                  <a:pt x="22" y="136"/>
                                </a:cubicBezTo>
                                <a:cubicBezTo>
                                  <a:pt x="22" y="136"/>
                                  <a:pt x="22" y="136"/>
                                  <a:pt x="22" y="135"/>
                                </a:cubicBezTo>
                                <a:cubicBezTo>
                                  <a:pt x="21" y="134"/>
                                  <a:pt x="20" y="135"/>
                                  <a:pt x="20" y="136"/>
                                </a:cubicBezTo>
                                <a:cubicBezTo>
                                  <a:pt x="21" y="139"/>
                                  <a:pt x="22" y="142"/>
                                  <a:pt x="23" y="145"/>
                                </a:cubicBezTo>
                                <a:cubicBezTo>
                                  <a:pt x="22" y="143"/>
                                  <a:pt x="21" y="141"/>
                                  <a:pt x="19" y="140"/>
                                </a:cubicBezTo>
                                <a:cubicBezTo>
                                  <a:pt x="17" y="129"/>
                                  <a:pt x="16" y="118"/>
                                  <a:pt x="14" y="107"/>
                                </a:cubicBezTo>
                                <a:cubicBezTo>
                                  <a:pt x="16" y="115"/>
                                  <a:pt x="19" y="123"/>
                                  <a:pt x="21" y="131"/>
                                </a:cubicBezTo>
                                <a:close/>
                                <a:moveTo>
                                  <a:pt x="17" y="165"/>
                                </a:move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ubicBezTo>
                                  <a:pt x="18" y="167"/>
                                  <a:pt x="18" y="168"/>
                                  <a:pt x="19" y="170"/>
                                </a:cubicBezTo>
                                <a:cubicBezTo>
                                  <a:pt x="19" y="169"/>
                                  <a:pt x="18" y="169"/>
                                  <a:pt x="18" y="168"/>
                                </a:cubicBezTo>
                                <a:cubicBezTo>
                                  <a:pt x="17" y="167"/>
                                  <a:pt x="17" y="166"/>
                                  <a:pt x="16" y="166"/>
                                </a:cubicBez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ubicBezTo>
                                  <a:pt x="17" y="165"/>
                                  <a:pt x="17" y="165"/>
                                  <a:pt x="17" y="165"/>
                                </a:cubicBezTo>
                                <a:close/>
                                <a:moveTo>
                                  <a:pt x="19" y="163"/>
                                </a:moveTo>
                                <a:cubicBezTo>
                                  <a:pt x="19" y="163"/>
                                  <a:pt x="18" y="163"/>
                                  <a:pt x="18" y="163"/>
                                </a:cubicBezTo>
                                <a:cubicBezTo>
                                  <a:pt x="17" y="162"/>
                                  <a:pt x="17" y="162"/>
                                  <a:pt x="16" y="161"/>
                                </a:cubicBezTo>
                                <a:cubicBezTo>
                                  <a:pt x="16" y="157"/>
                                  <a:pt x="15" y="154"/>
                                  <a:pt x="15" y="150"/>
                                </a:cubicBezTo>
                                <a:cubicBezTo>
                                  <a:pt x="16" y="155"/>
                                  <a:pt x="18" y="160"/>
                                  <a:pt x="20" y="164"/>
                                </a:cubicBezTo>
                                <a:cubicBezTo>
                                  <a:pt x="19" y="164"/>
                                  <a:pt x="19" y="164"/>
                                  <a:pt x="19" y="163"/>
                                </a:cubicBezTo>
                                <a:close/>
                                <a:moveTo>
                                  <a:pt x="15" y="169"/>
                                </a:moveTo>
                                <a:cubicBezTo>
                                  <a:pt x="15" y="169"/>
                                  <a:pt x="15" y="169"/>
                                  <a:pt x="15" y="169"/>
                                </a:cubicBezTo>
                                <a:cubicBezTo>
                                  <a:pt x="14" y="165"/>
                                  <a:pt x="13" y="162"/>
                                  <a:pt x="11" y="158"/>
                                </a:cubicBezTo>
                                <a:cubicBezTo>
                                  <a:pt x="12" y="160"/>
                                  <a:pt x="13" y="162"/>
                                  <a:pt x="14" y="164"/>
                                </a:cubicBezTo>
                                <a:cubicBezTo>
                                  <a:pt x="14" y="164"/>
                                  <a:pt x="14" y="164"/>
                                  <a:pt x="14" y="164"/>
                                </a:cubicBezTo>
                                <a:cubicBezTo>
                                  <a:pt x="15" y="165"/>
                                  <a:pt x="15" y="166"/>
                                  <a:pt x="16" y="167"/>
                                </a:cubicBezTo>
                                <a:cubicBezTo>
                                  <a:pt x="16" y="168"/>
                                  <a:pt x="16" y="168"/>
                                  <a:pt x="16" y="168"/>
                                </a:cubicBezTo>
                                <a:cubicBezTo>
                                  <a:pt x="16" y="168"/>
                                  <a:pt x="15" y="168"/>
                                  <a:pt x="15" y="169"/>
                                </a:cubicBezTo>
                                <a:close/>
                                <a:moveTo>
                                  <a:pt x="8" y="128"/>
                                </a:moveTo>
                                <a:cubicBezTo>
                                  <a:pt x="9" y="129"/>
                                  <a:pt x="10" y="128"/>
                                  <a:pt x="10" y="128"/>
                                </a:cubicBezTo>
                                <a:cubicBezTo>
                                  <a:pt x="10" y="124"/>
                                  <a:pt x="9" y="120"/>
                                  <a:pt x="9" y="117"/>
                                </a:cubicBezTo>
                                <a:cubicBezTo>
                                  <a:pt x="9" y="116"/>
                                  <a:pt x="10" y="115"/>
                                  <a:pt x="10" y="114"/>
                                </a:cubicBezTo>
                                <a:cubicBezTo>
                                  <a:pt x="10" y="121"/>
                                  <a:pt x="11" y="129"/>
                                  <a:pt x="12" y="137"/>
                                </a:cubicBezTo>
                                <a:cubicBezTo>
                                  <a:pt x="12" y="142"/>
                                  <a:pt x="13" y="146"/>
                                  <a:pt x="13" y="151"/>
                                </a:cubicBezTo>
                                <a:cubicBezTo>
                                  <a:pt x="12" y="147"/>
                                  <a:pt x="11" y="142"/>
                                  <a:pt x="10" y="138"/>
                                </a:cubicBezTo>
                                <a:cubicBezTo>
                                  <a:pt x="10" y="136"/>
                                  <a:pt x="9" y="134"/>
                                  <a:pt x="9" y="133"/>
                                </a:cubicBezTo>
                                <a:cubicBezTo>
                                  <a:pt x="9" y="131"/>
                                  <a:pt x="8" y="129"/>
                                  <a:pt x="8" y="128"/>
                                </a:cubicBezTo>
                                <a:cubicBezTo>
                                  <a:pt x="8" y="128"/>
                                  <a:pt x="8" y="128"/>
                                  <a:pt x="8" y="128"/>
                                </a:cubicBezTo>
                                <a:close/>
                                <a:moveTo>
                                  <a:pt x="8" y="106"/>
                                </a:moveTo>
                                <a:cubicBezTo>
                                  <a:pt x="8" y="105"/>
                                  <a:pt x="9" y="104"/>
                                  <a:pt x="9" y="103"/>
                                </a:cubicBezTo>
                                <a:cubicBezTo>
                                  <a:pt x="9" y="105"/>
                                  <a:pt x="9" y="108"/>
                                  <a:pt x="9" y="111"/>
                                </a:cubicBezTo>
                                <a:cubicBezTo>
                                  <a:pt x="9" y="109"/>
                                  <a:pt x="8" y="108"/>
                                  <a:pt x="8" y="106"/>
                                </a:cubicBezTo>
                                <a:close/>
                                <a:moveTo>
                                  <a:pt x="9" y="99"/>
                                </a:moveTo>
                                <a:cubicBezTo>
                                  <a:pt x="10" y="98"/>
                                  <a:pt x="10" y="97"/>
                                  <a:pt x="10" y="96"/>
                                </a:cubicBezTo>
                                <a:cubicBezTo>
                                  <a:pt x="10" y="97"/>
                                  <a:pt x="11" y="97"/>
                                  <a:pt x="11" y="97"/>
                                </a:cubicBezTo>
                                <a:cubicBezTo>
                                  <a:pt x="11" y="99"/>
                                  <a:pt x="10" y="101"/>
                                  <a:pt x="10" y="103"/>
                                </a:cubicBezTo>
                                <a:cubicBezTo>
                                  <a:pt x="10" y="102"/>
                                  <a:pt x="10" y="100"/>
                                  <a:pt x="9" y="99"/>
                                </a:cubicBezTo>
                                <a:close/>
                                <a:moveTo>
                                  <a:pt x="11" y="149"/>
                                </a:moveTo>
                                <a:cubicBezTo>
                                  <a:pt x="12" y="153"/>
                                  <a:pt x="13" y="157"/>
                                  <a:pt x="14" y="161"/>
                                </a:cubicBezTo>
                                <a:cubicBezTo>
                                  <a:pt x="13" y="159"/>
                                  <a:pt x="12" y="156"/>
                                  <a:pt x="11" y="154"/>
                                </a:cubicBezTo>
                                <a:cubicBezTo>
                                  <a:pt x="11" y="152"/>
                                  <a:pt x="11" y="150"/>
                                  <a:pt x="11" y="149"/>
                                </a:cubicBezTo>
                                <a:close/>
                                <a:moveTo>
                                  <a:pt x="14" y="141"/>
                                </a:moveTo>
                                <a:cubicBezTo>
                                  <a:pt x="14" y="140"/>
                                  <a:pt x="14" y="139"/>
                                  <a:pt x="14" y="138"/>
                                </a:cubicBezTo>
                                <a:cubicBezTo>
                                  <a:pt x="14" y="136"/>
                                  <a:pt x="14" y="134"/>
                                  <a:pt x="14" y="132"/>
                                </a:cubicBezTo>
                                <a:cubicBezTo>
                                  <a:pt x="14" y="133"/>
                                  <a:pt x="14" y="134"/>
                                  <a:pt x="15" y="135"/>
                                </a:cubicBezTo>
                                <a:cubicBezTo>
                                  <a:pt x="15" y="138"/>
                                  <a:pt x="16" y="141"/>
                                  <a:pt x="16" y="143"/>
                                </a:cubicBezTo>
                                <a:cubicBezTo>
                                  <a:pt x="17" y="147"/>
                                  <a:pt x="17" y="152"/>
                                  <a:pt x="18" y="156"/>
                                </a:cubicBezTo>
                                <a:cubicBezTo>
                                  <a:pt x="17" y="151"/>
                                  <a:pt x="15" y="146"/>
                                  <a:pt x="14" y="141"/>
                                </a:cubicBezTo>
                                <a:close/>
                                <a:moveTo>
                                  <a:pt x="10" y="90"/>
                                </a:moveTo>
                                <a:cubicBezTo>
                                  <a:pt x="10" y="91"/>
                                  <a:pt x="9" y="92"/>
                                  <a:pt x="8" y="92"/>
                                </a:cubicBezTo>
                                <a:cubicBezTo>
                                  <a:pt x="9" y="91"/>
                                  <a:pt x="10" y="89"/>
                                  <a:pt x="12" y="88"/>
                                </a:cubicBezTo>
                                <a:cubicBezTo>
                                  <a:pt x="11" y="89"/>
                                  <a:pt x="11" y="89"/>
                                  <a:pt x="10" y="90"/>
                                </a:cubicBezTo>
                                <a:close/>
                                <a:moveTo>
                                  <a:pt x="9" y="93"/>
                                </a:moveTo>
                                <a:cubicBezTo>
                                  <a:pt x="9" y="94"/>
                                  <a:pt x="9" y="95"/>
                                  <a:pt x="9" y="96"/>
                                </a:cubicBezTo>
                                <a:cubicBezTo>
                                  <a:pt x="8" y="96"/>
                                  <a:pt x="8" y="95"/>
                                  <a:pt x="8" y="95"/>
                                </a:cubicBezTo>
                                <a:cubicBezTo>
                                  <a:pt x="8" y="95"/>
                                  <a:pt x="8" y="95"/>
                                  <a:pt x="8" y="95"/>
                                </a:cubicBezTo>
                                <a:cubicBezTo>
                                  <a:pt x="8" y="94"/>
                                  <a:pt x="9" y="94"/>
                                  <a:pt x="9" y="93"/>
                                </a:cubicBezTo>
                                <a:close/>
                                <a:moveTo>
                                  <a:pt x="8" y="116"/>
                                </a:moveTo>
                                <a:cubicBezTo>
                                  <a:pt x="8" y="117"/>
                                  <a:pt x="7" y="117"/>
                                  <a:pt x="7" y="118"/>
                                </a:cubicBezTo>
                                <a:cubicBezTo>
                                  <a:pt x="7" y="117"/>
                                  <a:pt x="7" y="117"/>
                                  <a:pt x="7" y="116"/>
                                </a:cubicBezTo>
                                <a:cubicBezTo>
                                  <a:pt x="7" y="115"/>
                                  <a:pt x="7" y="113"/>
                                  <a:pt x="7" y="112"/>
                                </a:cubicBezTo>
                                <a:cubicBezTo>
                                  <a:pt x="7" y="113"/>
                                  <a:pt x="8" y="115"/>
                                  <a:pt x="8" y="116"/>
                                </a:cubicBezTo>
                                <a:close/>
                                <a:moveTo>
                                  <a:pt x="8" y="144"/>
                                </a:moveTo>
                                <a:cubicBezTo>
                                  <a:pt x="8" y="140"/>
                                  <a:pt x="7" y="136"/>
                                  <a:pt x="7" y="133"/>
                                </a:cubicBezTo>
                                <a:cubicBezTo>
                                  <a:pt x="7" y="133"/>
                                  <a:pt x="7" y="134"/>
                                  <a:pt x="7" y="134"/>
                                </a:cubicBezTo>
                                <a:cubicBezTo>
                                  <a:pt x="8" y="137"/>
                                  <a:pt x="8" y="141"/>
                                  <a:pt x="8" y="144"/>
                                </a:cubicBezTo>
                                <a:close/>
                                <a:moveTo>
                                  <a:pt x="9" y="159"/>
                                </a:moveTo>
                                <a:cubicBezTo>
                                  <a:pt x="9" y="158"/>
                                  <a:pt x="8" y="157"/>
                                  <a:pt x="8" y="157"/>
                                </a:cubicBezTo>
                                <a:cubicBezTo>
                                  <a:pt x="8" y="156"/>
                                  <a:pt x="8" y="156"/>
                                  <a:pt x="8" y="155"/>
                                </a:cubicBezTo>
                                <a:cubicBezTo>
                                  <a:pt x="8" y="156"/>
                                  <a:pt x="9" y="157"/>
                                  <a:pt x="9" y="158"/>
                                </a:cubicBezTo>
                                <a:cubicBezTo>
                                  <a:pt x="9" y="158"/>
                                  <a:pt x="10" y="158"/>
                                  <a:pt x="10" y="158"/>
                                </a:cubicBezTo>
                                <a:cubicBezTo>
                                  <a:pt x="11" y="160"/>
                                  <a:pt x="12" y="163"/>
                                  <a:pt x="12" y="165"/>
                                </a:cubicBezTo>
                                <a:cubicBezTo>
                                  <a:pt x="12" y="165"/>
                                  <a:pt x="12" y="165"/>
                                  <a:pt x="12" y="166"/>
                                </a:cubicBezTo>
                                <a:cubicBezTo>
                                  <a:pt x="14" y="171"/>
                                  <a:pt x="16" y="176"/>
                                  <a:pt x="19" y="181"/>
                                </a:cubicBezTo>
                                <a:cubicBezTo>
                                  <a:pt x="20" y="182"/>
                                  <a:pt x="20" y="183"/>
                                  <a:pt x="20" y="184"/>
                                </a:cubicBezTo>
                                <a:cubicBezTo>
                                  <a:pt x="20" y="183"/>
                                  <a:pt x="20" y="182"/>
                                  <a:pt x="19" y="182"/>
                                </a:cubicBezTo>
                                <a:cubicBezTo>
                                  <a:pt x="15" y="174"/>
                                  <a:pt x="12" y="166"/>
                                  <a:pt x="9" y="159"/>
                                </a:cubicBezTo>
                                <a:close/>
                                <a:moveTo>
                                  <a:pt x="18" y="144"/>
                                </a:moveTo>
                                <a:cubicBezTo>
                                  <a:pt x="19" y="145"/>
                                  <a:pt x="19" y="145"/>
                                  <a:pt x="19" y="146"/>
                                </a:cubicBezTo>
                                <a:cubicBezTo>
                                  <a:pt x="19" y="147"/>
                                  <a:pt x="19" y="147"/>
                                  <a:pt x="19" y="148"/>
                                </a:cubicBezTo>
                                <a:cubicBezTo>
                                  <a:pt x="21" y="154"/>
                                  <a:pt x="23" y="161"/>
                                  <a:pt x="25" y="168"/>
                                </a:cubicBezTo>
                                <a:cubicBezTo>
                                  <a:pt x="25" y="168"/>
                                  <a:pt x="25" y="169"/>
                                  <a:pt x="25" y="169"/>
                                </a:cubicBezTo>
                                <a:cubicBezTo>
                                  <a:pt x="24" y="168"/>
                                  <a:pt x="24" y="168"/>
                                  <a:pt x="23" y="168"/>
                                </a:cubicBezTo>
                                <a:cubicBezTo>
                                  <a:pt x="22" y="160"/>
                                  <a:pt x="20" y="152"/>
                                  <a:pt x="18" y="144"/>
                                </a:cubicBezTo>
                                <a:close/>
                                <a:moveTo>
                                  <a:pt x="27" y="189"/>
                                </a:moveTo>
                                <a:cubicBezTo>
                                  <a:pt x="28" y="191"/>
                                  <a:pt x="29" y="193"/>
                                  <a:pt x="30" y="195"/>
                                </a:cubicBezTo>
                                <a:cubicBezTo>
                                  <a:pt x="30" y="195"/>
                                  <a:pt x="30" y="195"/>
                                  <a:pt x="29" y="195"/>
                                </a:cubicBezTo>
                                <a:cubicBezTo>
                                  <a:pt x="28" y="191"/>
                                  <a:pt x="26" y="188"/>
                                  <a:pt x="25" y="185"/>
                                </a:cubicBezTo>
                                <a:cubicBezTo>
                                  <a:pt x="25" y="187"/>
                                  <a:pt x="26" y="188"/>
                                  <a:pt x="27" y="189"/>
                                </a:cubicBezTo>
                                <a:close/>
                                <a:moveTo>
                                  <a:pt x="30" y="190"/>
                                </a:moveTo>
                                <a:cubicBezTo>
                                  <a:pt x="29" y="190"/>
                                  <a:pt x="29" y="189"/>
                                  <a:pt x="29" y="188"/>
                                </a:cubicBezTo>
                                <a:cubicBezTo>
                                  <a:pt x="29" y="189"/>
                                  <a:pt x="30" y="190"/>
                                  <a:pt x="31" y="191"/>
                                </a:cubicBezTo>
                                <a:cubicBezTo>
                                  <a:pt x="32" y="192"/>
                                  <a:pt x="32" y="193"/>
                                  <a:pt x="32" y="194"/>
                                </a:cubicBezTo>
                                <a:cubicBezTo>
                                  <a:pt x="32" y="194"/>
                                  <a:pt x="32" y="194"/>
                                  <a:pt x="32" y="194"/>
                                </a:cubicBezTo>
                                <a:cubicBezTo>
                                  <a:pt x="31" y="193"/>
                                  <a:pt x="31" y="192"/>
                                  <a:pt x="30" y="190"/>
                                </a:cubicBezTo>
                                <a:close/>
                                <a:moveTo>
                                  <a:pt x="31" y="187"/>
                                </a:moveTo>
                                <a:cubicBezTo>
                                  <a:pt x="30" y="185"/>
                                  <a:pt x="28" y="182"/>
                                  <a:pt x="27" y="180"/>
                                </a:cubicBezTo>
                                <a:cubicBezTo>
                                  <a:pt x="29" y="182"/>
                                  <a:pt x="30" y="184"/>
                                  <a:pt x="31" y="186"/>
                                </a:cubicBezTo>
                                <a:cubicBezTo>
                                  <a:pt x="31" y="186"/>
                                  <a:pt x="31" y="186"/>
                                  <a:pt x="32" y="187"/>
                                </a:cubicBezTo>
                                <a:cubicBezTo>
                                  <a:pt x="33" y="189"/>
                                  <a:pt x="35" y="192"/>
                                  <a:pt x="36" y="195"/>
                                </a:cubicBezTo>
                                <a:cubicBezTo>
                                  <a:pt x="36" y="195"/>
                                  <a:pt x="36" y="195"/>
                                  <a:pt x="36" y="195"/>
                                </a:cubicBezTo>
                                <a:cubicBezTo>
                                  <a:pt x="36" y="194"/>
                                  <a:pt x="35" y="194"/>
                                  <a:pt x="35" y="193"/>
                                </a:cubicBezTo>
                                <a:cubicBezTo>
                                  <a:pt x="34" y="192"/>
                                  <a:pt x="34" y="192"/>
                                  <a:pt x="33" y="191"/>
                                </a:cubicBezTo>
                                <a:cubicBezTo>
                                  <a:pt x="32" y="190"/>
                                  <a:pt x="32" y="188"/>
                                  <a:pt x="31" y="187"/>
                                </a:cubicBezTo>
                                <a:close/>
                                <a:moveTo>
                                  <a:pt x="37" y="206"/>
                                </a:moveTo>
                                <a:cubicBezTo>
                                  <a:pt x="39" y="208"/>
                                  <a:pt x="41" y="210"/>
                                  <a:pt x="43" y="212"/>
                                </a:cubicBezTo>
                                <a:cubicBezTo>
                                  <a:pt x="42" y="211"/>
                                  <a:pt x="41" y="211"/>
                                  <a:pt x="40" y="210"/>
                                </a:cubicBezTo>
                                <a:cubicBezTo>
                                  <a:pt x="40" y="210"/>
                                  <a:pt x="40" y="210"/>
                                  <a:pt x="39" y="209"/>
                                </a:cubicBezTo>
                                <a:cubicBezTo>
                                  <a:pt x="38" y="207"/>
                                  <a:pt x="36" y="205"/>
                                  <a:pt x="34" y="204"/>
                                </a:cubicBezTo>
                                <a:cubicBezTo>
                                  <a:pt x="35" y="204"/>
                                  <a:pt x="36" y="205"/>
                                  <a:pt x="37" y="206"/>
                                </a:cubicBezTo>
                                <a:close/>
                                <a:moveTo>
                                  <a:pt x="41" y="205"/>
                                </a:moveTo>
                                <a:cubicBezTo>
                                  <a:pt x="41" y="204"/>
                                  <a:pt x="40" y="203"/>
                                  <a:pt x="40" y="203"/>
                                </a:cubicBezTo>
                                <a:cubicBezTo>
                                  <a:pt x="40" y="203"/>
                                  <a:pt x="40" y="203"/>
                                  <a:pt x="40" y="203"/>
                                </a:cubicBezTo>
                                <a:cubicBezTo>
                                  <a:pt x="42" y="205"/>
                                  <a:pt x="44" y="208"/>
                                  <a:pt x="46" y="211"/>
                                </a:cubicBezTo>
                                <a:cubicBezTo>
                                  <a:pt x="45" y="209"/>
                                  <a:pt x="43" y="207"/>
                                  <a:pt x="41" y="205"/>
                                </a:cubicBezTo>
                                <a:close/>
                                <a:moveTo>
                                  <a:pt x="43" y="212"/>
                                </a:moveTo>
                                <a:cubicBezTo>
                                  <a:pt x="44" y="212"/>
                                  <a:pt x="44" y="213"/>
                                  <a:pt x="45" y="213"/>
                                </a:cubicBezTo>
                                <a:cubicBezTo>
                                  <a:pt x="45" y="213"/>
                                  <a:pt x="45" y="213"/>
                                  <a:pt x="45" y="213"/>
                                </a:cubicBezTo>
                                <a:cubicBezTo>
                                  <a:pt x="46" y="214"/>
                                  <a:pt x="47" y="215"/>
                                  <a:pt x="49" y="216"/>
                                </a:cubicBezTo>
                                <a:cubicBezTo>
                                  <a:pt x="47" y="214"/>
                                  <a:pt x="45" y="213"/>
                                  <a:pt x="43" y="212"/>
                                </a:cubicBezTo>
                                <a:cubicBezTo>
                                  <a:pt x="43" y="212"/>
                                  <a:pt x="43" y="212"/>
                                  <a:pt x="43" y="212"/>
                                </a:cubicBezTo>
                                <a:close/>
                                <a:moveTo>
                                  <a:pt x="44" y="215"/>
                                </a:moveTo>
                                <a:cubicBezTo>
                                  <a:pt x="45" y="215"/>
                                  <a:pt x="45" y="215"/>
                                  <a:pt x="45" y="216"/>
                                </a:cubicBezTo>
                                <a:cubicBezTo>
                                  <a:pt x="45" y="216"/>
                                  <a:pt x="45" y="216"/>
                                  <a:pt x="45" y="216"/>
                                </a:cubicBezTo>
                                <a:cubicBezTo>
                                  <a:pt x="45" y="217"/>
                                  <a:pt x="46" y="217"/>
                                  <a:pt x="46" y="217"/>
                                </a:cubicBezTo>
                                <a:cubicBezTo>
                                  <a:pt x="45" y="216"/>
                                  <a:pt x="44" y="216"/>
                                  <a:pt x="44" y="215"/>
                                </a:cubicBezTo>
                                <a:cubicBezTo>
                                  <a:pt x="44" y="215"/>
                                  <a:pt x="44" y="215"/>
                                  <a:pt x="44" y="215"/>
                                </a:cubicBezTo>
                                <a:close/>
                                <a:moveTo>
                                  <a:pt x="50" y="222"/>
                                </a:moveTo>
                                <a:cubicBezTo>
                                  <a:pt x="51" y="222"/>
                                  <a:pt x="51" y="222"/>
                                  <a:pt x="51" y="223"/>
                                </a:cubicBezTo>
                                <a:cubicBezTo>
                                  <a:pt x="49" y="221"/>
                                  <a:pt x="47" y="219"/>
                                  <a:pt x="45" y="217"/>
                                </a:cubicBezTo>
                                <a:cubicBezTo>
                                  <a:pt x="46" y="219"/>
                                  <a:pt x="48" y="220"/>
                                  <a:pt x="50" y="222"/>
                                </a:cubicBezTo>
                                <a:close/>
                                <a:moveTo>
                                  <a:pt x="73" y="227"/>
                                </a:moveTo>
                                <a:cubicBezTo>
                                  <a:pt x="72" y="226"/>
                                  <a:pt x="70" y="226"/>
                                  <a:pt x="69" y="225"/>
                                </a:cubicBezTo>
                                <a:cubicBezTo>
                                  <a:pt x="68" y="223"/>
                                  <a:pt x="67" y="222"/>
                                  <a:pt x="66" y="221"/>
                                </a:cubicBezTo>
                                <a:cubicBezTo>
                                  <a:pt x="74" y="225"/>
                                  <a:pt x="81" y="229"/>
                                  <a:pt x="88" y="235"/>
                                </a:cubicBezTo>
                                <a:cubicBezTo>
                                  <a:pt x="87" y="235"/>
                                  <a:pt x="86" y="234"/>
                                  <a:pt x="86" y="234"/>
                                </a:cubicBezTo>
                                <a:cubicBezTo>
                                  <a:pt x="81" y="232"/>
                                  <a:pt x="77" y="229"/>
                                  <a:pt x="73" y="227"/>
                                </a:cubicBezTo>
                                <a:close/>
                                <a:moveTo>
                                  <a:pt x="81" y="225"/>
                                </a:moveTo>
                                <a:cubicBezTo>
                                  <a:pt x="82" y="226"/>
                                  <a:pt x="84" y="227"/>
                                  <a:pt x="85" y="229"/>
                                </a:cubicBezTo>
                                <a:cubicBezTo>
                                  <a:pt x="84" y="228"/>
                                  <a:pt x="83" y="227"/>
                                  <a:pt x="81" y="226"/>
                                </a:cubicBezTo>
                                <a:cubicBezTo>
                                  <a:pt x="81" y="226"/>
                                  <a:pt x="81" y="226"/>
                                  <a:pt x="81" y="225"/>
                                </a:cubicBezTo>
                                <a:close/>
                                <a:moveTo>
                                  <a:pt x="82" y="223"/>
                                </a:moveTo>
                                <a:cubicBezTo>
                                  <a:pt x="81" y="223"/>
                                  <a:pt x="81" y="223"/>
                                  <a:pt x="81" y="224"/>
                                </a:cubicBezTo>
                                <a:cubicBezTo>
                                  <a:pt x="81" y="224"/>
                                  <a:pt x="81" y="223"/>
                                  <a:pt x="80" y="223"/>
                                </a:cubicBezTo>
                                <a:cubicBezTo>
                                  <a:pt x="79" y="221"/>
                                  <a:pt x="78" y="219"/>
                                  <a:pt x="77" y="216"/>
                                </a:cubicBezTo>
                                <a:cubicBezTo>
                                  <a:pt x="79" y="218"/>
                                  <a:pt x="81" y="220"/>
                                  <a:pt x="83" y="222"/>
                                </a:cubicBezTo>
                                <a:cubicBezTo>
                                  <a:pt x="83" y="222"/>
                                  <a:pt x="83" y="222"/>
                                  <a:pt x="83" y="223"/>
                                </a:cubicBezTo>
                                <a:cubicBezTo>
                                  <a:pt x="86" y="225"/>
                                  <a:pt x="89" y="228"/>
                                  <a:pt x="93" y="230"/>
                                </a:cubicBezTo>
                                <a:cubicBezTo>
                                  <a:pt x="93" y="230"/>
                                  <a:pt x="93" y="230"/>
                                  <a:pt x="93" y="231"/>
                                </a:cubicBezTo>
                                <a:cubicBezTo>
                                  <a:pt x="89" y="229"/>
                                  <a:pt x="86" y="226"/>
                                  <a:pt x="82" y="223"/>
                                </a:cubicBezTo>
                                <a:close/>
                                <a:moveTo>
                                  <a:pt x="98" y="240"/>
                                </a:moveTo>
                                <a:cubicBezTo>
                                  <a:pt x="98" y="240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9" y="239"/>
                                  <a:pt x="99" y="239"/>
                                  <a:pt x="99" y="239"/>
                                </a:cubicBezTo>
                                <a:cubicBezTo>
                                  <a:pt x="98" y="238"/>
                                  <a:pt x="97" y="237"/>
                                  <a:pt x="96" y="236"/>
                                </a:cubicBezTo>
                                <a:cubicBezTo>
                                  <a:pt x="97" y="237"/>
                                  <a:pt x="97" y="237"/>
                                  <a:pt x="98" y="237"/>
                                </a:cubicBezTo>
                                <a:cubicBezTo>
                                  <a:pt x="98" y="237"/>
                                  <a:pt x="98" y="238"/>
                                  <a:pt x="98" y="238"/>
                                </a:cubicBezTo>
                                <a:cubicBezTo>
                                  <a:pt x="100" y="239"/>
                                  <a:pt x="102" y="240"/>
                                  <a:pt x="104" y="241"/>
                                </a:cubicBezTo>
                                <a:cubicBezTo>
                                  <a:pt x="102" y="241"/>
                                  <a:pt x="101" y="241"/>
                                  <a:pt x="99" y="241"/>
                                </a:cubicBezTo>
                                <a:cubicBezTo>
                                  <a:pt x="97" y="239"/>
                                  <a:pt x="95" y="238"/>
                                  <a:pt x="93" y="237"/>
                                </a:cubicBezTo>
                                <a:cubicBezTo>
                                  <a:pt x="91" y="236"/>
                                  <a:pt x="90" y="235"/>
                                  <a:pt x="89" y="234"/>
                                </a:cubicBezTo>
                                <a:cubicBezTo>
                                  <a:pt x="92" y="236"/>
                                  <a:pt x="95" y="238"/>
                                  <a:pt x="98" y="240"/>
                                </a:cubicBezTo>
                                <a:close/>
                                <a:moveTo>
                                  <a:pt x="96" y="243"/>
                                </a:moveTo>
                                <a:cubicBezTo>
                                  <a:pt x="99" y="244"/>
                                  <a:pt x="102" y="244"/>
                                  <a:pt x="105" y="244"/>
                                </a:cubicBezTo>
                                <a:cubicBezTo>
                                  <a:pt x="107" y="245"/>
                                  <a:pt x="109" y="245"/>
                                  <a:pt x="112" y="246"/>
                                </a:cubicBezTo>
                                <a:cubicBezTo>
                                  <a:pt x="109" y="246"/>
                                  <a:pt x="107" y="246"/>
                                  <a:pt x="104" y="246"/>
                                </a:cubicBezTo>
                                <a:cubicBezTo>
                                  <a:pt x="101" y="245"/>
                                  <a:pt x="99" y="244"/>
                                  <a:pt x="96" y="244"/>
                                </a:cubicBezTo>
                                <a:cubicBezTo>
                                  <a:pt x="96" y="244"/>
                                  <a:pt x="96" y="243"/>
                                  <a:pt x="96" y="243"/>
                                </a:cubicBezTo>
                                <a:close/>
                                <a:moveTo>
                                  <a:pt x="109" y="242"/>
                                </a:moveTo>
                                <a:cubicBezTo>
                                  <a:pt x="106" y="241"/>
                                  <a:pt x="104" y="240"/>
                                  <a:pt x="101" y="238"/>
                                </a:cubicBezTo>
                                <a:cubicBezTo>
                                  <a:pt x="104" y="239"/>
                                  <a:pt x="106" y="239"/>
                                  <a:pt x="108" y="239"/>
                                </a:cubicBezTo>
                                <a:cubicBezTo>
                                  <a:pt x="110" y="241"/>
                                  <a:pt x="113" y="242"/>
                                  <a:pt x="115" y="243"/>
                                </a:cubicBezTo>
                                <a:cubicBezTo>
                                  <a:pt x="113" y="243"/>
                                  <a:pt x="111" y="243"/>
                                  <a:pt x="109" y="242"/>
                                </a:cubicBezTo>
                                <a:close/>
                                <a:moveTo>
                                  <a:pt x="122" y="241"/>
                                </a:moveTo>
                                <a:cubicBezTo>
                                  <a:pt x="122" y="241"/>
                                  <a:pt x="122" y="240"/>
                                  <a:pt x="122" y="240"/>
                                </a:cubicBezTo>
                                <a:cubicBezTo>
                                  <a:pt x="122" y="240"/>
                                  <a:pt x="122" y="240"/>
                                  <a:pt x="122" y="240"/>
                                </a:cubicBezTo>
                                <a:cubicBezTo>
                                  <a:pt x="123" y="240"/>
                                  <a:pt x="124" y="241"/>
                                  <a:pt x="125" y="241"/>
                                </a:cubicBezTo>
                                <a:cubicBezTo>
                                  <a:pt x="126" y="241"/>
                                  <a:pt x="127" y="240"/>
                                  <a:pt x="126" y="240"/>
                                </a:cubicBezTo>
                                <a:cubicBezTo>
                                  <a:pt x="126" y="240"/>
                                  <a:pt x="126" y="240"/>
                                  <a:pt x="126" y="240"/>
                                </a:cubicBezTo>
                                <a:cubicBezTo>
                                  <a:pt x="129" y="240"/>
                                  <a:pt x="131" y="239"/>
                                  <a:pt x="134" y="239"/>
                                </a:cubicBezTo>
                                <a:cubicBezTo>
                                  <a:pt x="131" y="240"/>
                                  <a:pt x="127" y="241"/>
                                  <a:pt x="124" y="242"/>
                                </a:cubicBezTo>
                                <a:cubicBezTo>
                                  <a:pt x="123" y="242"/>
                                  <a:pt x="122" y="241"/>
                                  <a:pt x="122" y="241"/>
                                </a:cubicBezTo>
                                <a:close/>
                                <a:moveTo>
                                  <a:pt x="127" y="244"/>
                                </a:moveTo>
                                <a:cubicBezTo>
                                  <a:pt x="129" y="244"/>
                                  <a:pt x="131" y="244"/>
                                  <a:pt x="133" y="244"/>
                                </a:cubicBezTo>
                                <a:cubicBezTo>
                                  <a:pt x="131" y="244"/>
                                  <a:pt x="129" y="244"/>
                                  <a:pt x="127" y="245"/>
                                </a:cubicBezTo>
                                <a:cubicBezTo>
                                  <a:pt x="127" y="244"/>
                                  <a:pt x="127" y="244"/>
                                  <a:pt x="127" y="244"/>
                                </a:cubicBezTo>
                                <a:close/>
                                <a:moveTo>
                                  <a:pt x="127" y="243"/>
                                </a:moveTo>
                                <a:cubicBezTo>
                                  <a:pt x="136" y="240"/>
                                  <a:pt x="146" y="238"/>
                                  <a:pt x="155" y="237"/>
                                </a:cubicBezTo>
                                <a:cubicBezTo>
                                  <a:pt x="155" y="237"/>
                                  <a:pt x="155" y="237"/>
                                  <a:pt x="155" y="237"/>
                                </a:cubicBezTo>
                                <a:cubicBezTo>
                                  <a:pt x="146" y="239"/>
                                  <a:pt x="137" y="242"/>
                                  <a:pt x="127" y="243"/>
                                </a:cubicBezTo>
                                <a:close/>
                                <a:moveTo>
                                  <a:pt x="140" y="245"/>
                                </a:moveTo>
                                <a:cubicBezTo>
                                  <a:pt x="143" y="245"/>
                                  <a:pt x="145" y="245"/>
                                  <a:pt x="148" y="244"/>
                                </a:cubicBezTo>
                                <a:cubicBezTo>
                                  <a:pt x="150" y="244"/>
                                  <a:pt x="153" y="244"/>
                                  <a:pt x="155" y="243"/>
                                </a:cubicBezTo>
                                <a:cubicBezTo>
                                  <a:pt x="152" y="244"/>
                                  <a:pt x="149" y="245"/>
                                  <a:pt x="146" y="245"/>
                                </a:cubicBezTo>
                                <a:cubicBezTo>
                                  <a:pt x="144" y="245"/>
                                  <a:pt x="142" y="246"/>
                                  <a:pt x="140" y="246"/>
                                </a:cubicBezTo>
                                <a:cubicBezTo>
                                  <a:pt x="139" y="246"/>
                                  <a:pt x="138" y="246"/>
                                  <a:pt x="136" y="246"/>
                                </a:cubicBezTo>
                                <a:cubicBezTo>
                                  <a:pt x="138" y="246"/>
                                  <a:pt x="139" y="246"/>
                                  <a:pt x="140" y="245"/>
                                </a:cubicBezTo>
                                <a:close/>
                                <a:moveTo>
                                  <a:pt x="147" y="243"/>
                                </a:moveTo>
                                <a:cubicBezTo>
                                  <a:pt x="146" y="243"/>
                                  <a:pt x="144" y="243"/>
                                  <a:pt x="142" y="243"/>
                                </a:cubicBezTo>
                                <a:cubicBezTo>
                                  <a:pt x="150" y="242"/>
                                  <a:pt x="157" y="240"/>
                                  <a:pt x="164" y="237"/>
                                </a:cubicBezTo>
                                <a:cubicBezTo>
                                  <a:pt x="165" y="237"/>
                                  <a:pt x="165" y="236"/>
                                  <a:pt x="165" y="236"/>
                                </a:cubicBezTo>
                                <a:cubicBezTo>
                                  <a:pt x="165" y="236"/>
                                  <a:pt x="165" y="236"/>
                                  <a:pt x="165" y="236"/>
                                </a:cubicBezTo>
                                <a:cubicBezTo>
                                  <a:pt x="165" y="236"/>
                                  <a:pt x="166" y="236"/>
                                  <a:pt x="166" y="236"/>
                                </a:cubicBezTo>
                                <a:cubicBezTo>
                                  <a:pt x="169" y="236"/>
                                  <a:pt x="172" y="235"/>
                                  <a:pt x="175" y="234"/>
                                </a:cubicBezTo>
                                <a:cubicBezTo>
                                  <a:pt x="175" y="234"/>
                                  <a:pt x="174" y="234"/>
                                  <a:pt x="174" y="234"/>
                                </a:cubicBezTo>
                                <a:cubicBezTo>
                                  <a:pt x="174" y="235"/>
                                  <a:pt x="174" y="235"/>
                                  <a:pt x="174" y="235"/>
                                </a:cubicBezTo>
                                <a:cubicBezTo>
                                  <a:pt x="169" y="237"/>
                                  <a:pt x="164" y="239"/>
                                  <a:pt x="160" y="242"/>
                                </a:cubicBezTo>
                                <a:cubicBezTo>
                                  <a:pt x="160" y="242"/>
                                  <a:pt x="159" y="242"/>
                                  <a:pt x="159" y="242"/>
                                </a:cubicBezTo>
                                <a:cubicBezTo>
                                  <a:pt x="155" y="242"/>
                                  <a:pt x="151" y="242"/>
                                  <a:pt x="147" y="243"/>
                                </a:cubicBezTo>
                                <a:close/>
                                <a:moveTo>
                                  <a:pt x="168" y="234"/>
                                </a:moveTo>
                                <a:cubicBezTo>
                                  <a:pt x="168" y="234"/>
                                  <a:pt x="168" y="233"/>
                                  <a:pt x="169" y="233"/>
                                </a:cubicBezTo>
                                <a:cubicBezTo>
                                  <a:pt x="172" y="231"/>
                                  <a:pt x="175" y="229"/>
                                  <a:pt x="178" y="226"/>
                                </a:cubicBezTo>
                                <a:cubicBezTo>
                                  <a:pt x="182" y="224"/>
                                  <a:pt x="186" y="221"/>
                                  <a:pt x="190" y="218"/>
                                </a:cubicBezTo>
                                <a:cubicBezTo>
                                  <a:pt x="188" y="220"/>
                                  <a:pt x="186" y="223"/>
                                  <a:pt x="184" y="225"/>
                                </a:cubicBezTo>
                                <a:cubicBezTo>
                                  <a:pt x="184" y="225"/>
                                  <a:pt x="184" y="225"/>
                                  <a:pt x="184" y="225"/>
                                </a:cubicBezTo>
                                <a:cubicBezTo>
                                  <a:pt x="183" y="226"/>
                                  <a:pt x="182" y="227"/>
                                  <a:pt x="181" y="228"/>
                                </a:cubicBezTo>
                                <a:cubicBezTo>
                                  <a:pt x="181" y="228"/>
                                  <a:pt x="181" y="228"/>
                                  <a:pt x="181" y="229"/>
                                </a:cubicBezTo>
                                <a:cubicBezTo>
                                  <a:pt x="180" y="229"/>
                                  <a:pt x="180" y="229"/>
                                  <a:pt x="180" y="230"/>
                                </a:cubicBezTo>
                                <a:cubicBezTo>
                                  <a:pt x="176" y="232"/>
                                  <a:pt x="172" y="233"/>
                                  <a:pt x="168" y="234"/>
                                </a:cubicBezTo>
                                <a:close/>
                                <a:moveTo>
                                  <a:pt x="198" y="221"/>
                                </a:moveTo>
                                <a:cubicBezTo>
                                  <a:pt x="198" y="221"/>
                                  <a:pt x="199" y="220"/>
                                  <a:pt x="199" y="220"/>
                                </a:cubicBezTo>
                                <a:cubicBezTo>
                                  <a:pt x="199" y="220"/>
                                  <a:pt x="199" y="220"/>
                                  <a:pt x="199" y="221"/>
                                </a:cubicBezTo>
                                <a:cubicBezTo>
                                  <a:pt x="198" y="221"/>
                                  <a:pt x="197" y="222"/>
                                  <a:pt x="196" y="223"/>
                                </a:cubicBezTo>
                                <a:cubicBezTo>
                                  <a:pt x="196" y="223"/>
                                  <a:pt x="196" y="223"/>
                                  <a:pt x="196" y="223"/>
                                </a:cubicBezTo>
                                <a:cubicBezTo>
                                  <a:pt x="196" y="222"/>
                                  <a:pt x="197" y="222"/>
                                  <a:pt x="198" y="221"/>
                                </a:cubicBezTo>
                                <a:close/>
                                <a:moveTo>
                                  <a:pt x="192" y="219"/>
                                </a:moveTo>
                                <a:cubicBezTo>
                                  <a:pt x="193" y="218"/>
                                  <a:pt x="193" y="218"/>
                                  <a:pt x="194" y="217"/>
                                </a:cubicBezTo>
                                <a:cubicBezTo>
                                  <a:pt x="196" y="215"/>
                                  <a:pt x="198" y="214"/>
                                  <a:pt x="200" y="212"/>
                                </a:cubicBezTo>
                                <a:cubicBezTo>
                                  <a:pt x="197" y="214"/>
                                  <a:pt x="195" y="217"/>
                                  <a:pt x="192" y="219"/>
                                </a:cubicBezTo>
                                <a:close/>
                                <a:moveTo>
                                  <a:pt x="229" y="185"/>
                                </a:moveTo>
                                <a:cubicBezTo>
                                  <a:pt x="231" y="183"/>
                                  <a:pt x="232" y="181"/>
                                  <a:pt x="233" y="179"/>
                                </a:cubicBezTo>
                                <a:cubicBezTo>
                                  <a:pt x="234" y="177"/>
                                  <a:pt x="235" y="175"/>
                                  <a:pt x="237" y="172"/>
                                </a:cubicBezTo>
                                <a:cubicBezTo>
                                  <a:pt x="237" y="172"/>
                                  <a:pt x="237" y="172"/>
                                  <a:pt x="237" y="172"/>
                                </a:cubicBezTo>
                                <a:cubicBezTo>
                                  <a:pt x="236" y="174"/>
                                  <a:pt x="236" y="176"/>
                                  <a:pt x="235" y="177"/>
                                </a:cubicBezTo>
                                <a:cubicBezTo>
                                  <a:pt x="235" y="178"/>
                                  <a:pt x="234" y="179"/>
                                  <a:pt x="234" y="180"/>
                                </a:cubicBezTo>
                                <a:cubicBezTo>
                                  <a:pt x="232" y="183"/>
                                  <a:pt x="230" y="185"/>
                                  <a:pt x="228" y="188"/>
                                </a:cubicBezTo>
                                <a:cubicBezTo>
                                  <a:pt x="229" y="187"/>
                                  <a:pt x="229" y="186"/>
                                  <a:pt x="229" y="185"/>
                                </a:cubicBezTo>
                                <a:close/>
                                <a:moveTo>
                                  <a:pt x="233" y="152"/>
                                </a:moveTo>
                                <a:cubicBezTo>
                                  <a:pt x="234" y="142"/>
                                  <a:pt x="235" y="131"/>
                                  <a:pt x="236" y="120"/>
                                </a:cubicBezTo>
                                <a:cubicBezTo>
                                  <a:pt x="236" y="120"/>
                                  <a:pt x="236" y="120"/>
                                  <a:pt x="237" y="120"/>
                                </a:cubicBezTo>
                                <a:cubicBezTo>
                                  <a:pt x="237" y="121"/>
                                  <a:pt x="237" y="122"/>
                                  <a:pt x="237" y="122"/>
                                </a:cubicBezTo>
                                <a:cubicBezTo>
                                  <a:pt x="237" y="123"/>
                                  <a:pt x="237" y="124"/>
                                  <a:pt x="237" y="125"/>
                                </a:cubicBezTo>
                                <a:cubicBezTo>
                                  <a:pt x="237" y="134"/>
                                  <a:pt x="235" y="143"/>
                                  <a:pt x="233" y="152"/>
                                </a:cubicBezTo>
                                <a:close/>
                                <a:moveTo>
                                  <a:pt x="237" y="112"/>
                                </a:moveTo>
                                <a:cubicBezTo>
                                  <a:pt x="237" y="112"/>
                                  <a:pt x="237" y="111"/>
                                  <a:pt x="237" y="110"/>
                                </a:cubicBezTo>
                                <a:cubicBezTo>
                                  <a:pt x="237" y="112"/>
                                  <a:pt x="238" y="113"/>
                                  <a:pt x="238" y="115"/>
                                </a:cubicBezTo>
                                <a:cubicBezTo>
                                  <a:pt x="238" y="115"/>
                                  <a:pt x="238" y="116"/>
                                  <a:pt x="238" y="117"/>
                                </a:cubicBezTo>
                                <a:cubicBezTo>
                                  <a:pt x="238" y="115"/>
                                  <a:pt x="237" y="114"/>
                                  <a:pt x="237" y="112"/>
                                </a:cubicBezTo>
                                <a:close/>
                                <a:moveTo>
                                  <a:pt x="236" y="94"/>
                                </a:moveTo>
                                <a:cubicBezTo>
                                  <a:pt x="237" y="98"/>
                                  <a:pt x="238" y="101"/>
                                  <a:pt x="239" y="105"/>
                                </a:cubicBezTo>
                                <a:cubicBezTo>
                                  <a:pt x="239" y="104"/>
                                  <a:pt x="239" y="103"/>
                                  <a:pt x="238" y="103"/>
                                </a:cubicBezTo>
                                <a:cubicBezTo>
                                  <a:pt x="238" y="100"/>
                                  <a:pt x="237" y="97"/>
                                  <a:pt x="236" y="94"/>
                                </a:cubicBezTo>
                                <a:close/>
                                <a:moveTo>
                                  <a:pt x="239" y="156"/>
                                </a:moveTo>
                                <a:cubicBezTo>
                                  <a:pt x="239" y="156"/>
                                  <a:pt x="239" y="155"/>
                                  <a:pt x="240" y="155"/>
                                </a:cubicBezTo>
                                <a:cubicBezTo>
                                  <a:pt x="240" y="156"/>
                                  <a:pt x="239" y="157"/>
                                  <a:pt x="239" y="158"/>
                                </a:cubicBezTo>
                                <a:cubicBezTo>
                                  <a:pt x="239" y="158"/>
                                  <a:pt x="239" y="159"/>
                                  <a:pt x="238" y="160"/>
                                </a:cubicBezTo>
                                <a:cubicBezTo>
                                  <a:pt x="239" y="158"/>
                                  <a:pt x="239" y="157"/>
                                  <a:pt x="239" y="156"/>
                                </a:cubicBezTo>
                                <a:close/>
                                <a:moveTo>
                                  <a:pt x="239" y="153"/>
                                </a:moveTo>
                                <a:cubicBezTo>
                                  <a:pt x="239" y="151"/>
                                  <a:pt x="239" y="150"/>
                                  <a:pt x="240" y="148"/>
                                </a:cubicBezTo>
                                <a:cubicBezTo>
                                  <a:pt x="241" y="140"/>
                                  <a:pt x="241" y="132"/>
                                  <a:pt x="241" y="124"/>
                                </a:cubicBezTo>
                                <a:cubicBezTo>
                                  <a:pt x="241" y="124"/>
                                  <a:pt x="242" y="125"/>
                                  <a:pt x="242" y="126"/>
                                </a:cubicBezTo>
                                <a:cubicBezTo>
                                  <a:pt x="242" y="127"/>
                                  <a:pt x="243" y="127"/>
                                  <a:pt x="243" y="127"/>
                                </a:cubicBezTo>
                                <a:cubicBezTo>
                                  <a:pt x="243" y="127"/>
                                  <a:pt x="243" y="127"/>
                                  <a:pt x="243" y="127"/>
                                </a:cubicBezTo>
                                <a:cubicBezTo>
                                  <a:pt x="243" y="127"/>
                                  <a:pt x="243" y="127"/>
                                  <a:pt x="243" y="127"/>
                                </a:cubicBezTo>
                                <a:cubicBezTo>
                                  <a:pt x="243" y="136"/>
                                  <a:pt x="242" y="144"/>
                                  <a:pt x="240" y="153"/>
                                </a:cubicBezTo>
                                <a:cubicBezTo>
                                  <a:pt x="240" y="153"/>
                                  <a:pt x="240" y="153"/>
                                  <a:pt x="240" y="153"/>
                                </a:cubicBezTo>
                                <a:cubicBezTo>
                                  <a:pt x="240" y="153"/>
                                  <a:pt x="239" y="153"/>
                                  <a:pt x="239" y="153"/>
                                </a:cubicBezTo>
                                <a:close/>
                                <a:moveTo>
                                  <a:pt x="244" y="139"/>
                                </a:moveTo>
                                <a:cubicBezTo>
                                  <a:pt x="245" y="141"/>
                                  <a:pt x="245" y="143"/>
                                  <a:pt x="245" y="145"/>
                                </a:cubicBezTo>
                                <a:cubicBezTo>
                                  <a:pt x="245" y="146"/>
                                  <a:pt x="245" y="147"/>
                                  <a:pt x="244" y="148"/>
                                </a:cubicBezTo>
                                <a:cubicBezTo>
                                  <a:pt x="244" y="148"/>
                                  <a:pt x="244" y="148"/>
                                  <a:pt x="244" y="148"/>
                                </a:cubicBezTo>
                                <a:cubicBezTo>
                                  <a:pt x="244" y="150"/>
                                  <a:pt x="243" y="151"/>
                                  <a:pt x="243" y="153"/>
                                </a:cubicBezTo>
                                <a:cubicBezTo>
                                  <a:pt x="243" y="155"/>
                                  <a:pt x="242" y="156"/>
                                  <a:pt x="242" y="158"/>
                                </a:cubicBezTo>
                                <a:cubicBezTo>
                                  <a:pt x="243" y="152"/>
                                  <a:pt x="244" y="145"/>
                                  <a:pt x="244" y="139"/>
                                </a:cubicBezTo>
                                <a:close/>
                                <a:moveTo>
                                  <a:pt x="245" y="135"/>
                                </a:moveTo>
                                <a:cubicBezTo>
                                  <a:pt x="245" y="132"/>
                                  <a:pt x="245" y="129"/>
                                  <a:pt x="245" y="126"/>
                                </a:cubicBezTo>
                                <a:cubicBezTo>
                                  <a:pt x="245" y="126"/>
                                  <a:pt x="245" y="126"/>
                                  <a:pt x="245" y="127"/>
                                </a:cubicBezTo>
                                <a:cubicBezTo>
                                  <a:pt x="245" y="127"/>
                                  <a:pt x="245" y="127"/>
                                  <a:pt x="246" y="127"/>
                                </a:cubicBezTo>
                                <a:cubicBezTo>
                                  <a:pt x="246" y="131"/>
                                  <a:pt x="246" y="135"/>
                                  <a:pt x="246" y="140"/>
                                </a:cubicBezTo>
                                <a:cubicBezTo>
                                  <a:pt x="246" y="138"/>
                                  <a:pt x="245" y="137"/>
                                  <a:pt x="245" y="136"/>
                                </a:cubicBezTo>
                                <a:cubicBezTo>
                                  <a:pt x="245" y="135"/>
                                  <a:pt x="245" y="135"/>
                                  <a:pt x="245" y="135"/>
                                </a:cubicBezTo>
                                <a:close/>
                                <a:moveTo>
                                  <a:pt x="245" y="95"/>
                                </a:moveTo>
                                <a:cubicBezTo>
                                  <a:pt x="247" y="99"/>
                                  <a:pt x="248" y="103"/>
                                  <a:pt x="248" y="107"/>
                                </a:cubicBezTo>
                                <a:cubicBezTo>
                                  <a:pt x="248" y="103"/>
                                  <a:pt x="246" y="99"/>
                                  <a:pt x="245" y="95"/>
                                </a:cubicBezTo>
                                <a:close/>
                                <a:moveTo>
                                  <a:pt x="247" y="129"/>
                                </a:moveTo>
                                <a:cubicBezTo>
                                  <a:pt x="247" y="129"/>
                                  <a:pt x="247" y="129"/>
                                  <a:pt x="248" y="128"/>
                                </a:cubicBezTo>
                                <a:cubicBezTo>
                                  <a:pt x="247" y="130"/>
                                  <a:pt x="247" y="132"/>
                                  <a:pt x="247" y="133"/>
                                </a:cubicBezTo>
                                <a:cubicBezTo>
                                  <a:pt x="247" y="132"/>
                                  <a:pt x="247" y="130"/>
                                  <a:pt x="247" y="129"/>
                                </a:cubicBezTo>
                                <a:close/>
                                <a:moveTo>
                                  <a:pt x="247" y="123"/>
                                </a:moveTo>
                                <a:cubicBezTo>
                                  <a:pt x="247" y="120"/>
                                  <a:pt x="247" y="116"/>
                                  <a:pt x="247" y="112"/>
                                </a:cubicBezTo>
                                <a:cubicBezTo>
                                  <a:pt x="248" y="114"/>
                                  <a:pt x="248" y="117"/>
                                  <a:pt x="249" y="119"/>
                                </a:cubicBezTo>
                                <a:cubicBezTo>
                                  <a:pt x="248" y="122"/>
                                  <a:pt x="248" y="125"/>
                                  <a:pt x="248" y="127"/>
                                </a:cubicBezTo>
                                <a:cubicBezTo>
                                  <a:pt x="248" y="126"/>
                                  <a:pt x="247" y="125"/>
                                  <a:pt x="247" y="123"/>
                                </a:cubicBezTo>
                                <a:close/>
                                <a:moveTo>
                                  <a:pt x="225" y="50"/>
                                </a:moveTo>
                                <a:cubicBezTo>
                                  <a:pt x="223" y="47"/>
                                  <a:pt x="220" y="45"/>
                                  <a:pt x="218" y="42"/>
                                </a:cubicBezTo>
                                <a:cubicBezTo>
                                  <a:pt x="218" y="42"/>
                                  <a:pt x="217" y="42"/>
                                  <a:pt x="217" y="43"/>
                                </a:cubicBezTo>
                                <a:cubicBezTo>
                                  <a:pt x="216" y="41"/>
                                  <a:pt x="215" y="40"/>
                                  <a:pt x="213" y="39"/>
                                </a:cubicBezTo>
                                <a:cubicBezTo>
                                  <a:pt x="213" y="38"/>
                                  <a:pt x="212" y="39"/>
                                  <a:pt x="212" y="39"/>
                                </a:cubicBezTo>
                                <a:cubicBezTo>
                                  <a:pt x="211" y="39"/>
                                  <a:pt x="211" y="38"/>
                                  <a:pt x="211" y="38"/>
                                </a:cubicBezTo>
                                <a:cubicBezTo>
                                  <a:pt x="211" y="38"/>
                                  <a:pt x="211" y="37"/>
                                  <a:pt x="211" y="37"/>
                                </a:cubicBezTo>
                                <a:cubicBezTo>
                                  <a:pt x="210" y="36"/>
                                  <a:pt x="208" y="34"/>
                                  <a:pt x="207" y="33"/>
                                </a:cubicBezTo>
                                <a:cubicBezTo>
                                  <a:pt x="204" y="29"/>
                                  <a:pt x="200" y="26"/>
                                  <a:pt x="195" y="24"/>
                                </a:cubicBezTo>
                                <a:cubicBezTo>
                                  <a:pt x="190" y="20"/>
                                  <a:pt x="184" y="17"/>
                                  <a:pt x="179" y="13"/>
                                </a:cubicBezTo>
                                <a:cubicBezTo>
                                  <a:pt x="192" y="19"/>
                                  <a:pt x="204" y="28"/>
                                  <a:pt x="215" y="38"/>
                                </a:cubicBezTo>
                                <a:cubicBezTo>
                                  <a:pt x="219" y="42"/>
                                  <a:pt x="222" y="46"/>
                                  <a:pt x="225" y="50"/>
                                </a:cubicBezTo>
                                <a:close/>
                                <a:moveTo>
                                  <a:pt x="178" y="13"/>
                                </a:moveTo>
                                <a:cubicBezTo>
                                  <a:pt x="178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7" y="13"/>
                                </a:cubicBezTo>
                                <a:cubicBezTo>
                                  <a:pt x="177" y="13"/>
                                  <a:pt x="177" y="13"/>
                                  <a:pt x="176" y="13"/>
                                </a:cubicBezTo>
                                <a:cubicBezTo>
                                  <a:pt x="176" y="12"/>
                                  <a:pt x="175" y="12"/>
                                  <a:pt x="175" y="12"/>
                                </a:cubicBezTo>
                                <a:cubicBezTo>
                                  <a:pt x="174" y="12"/>
                                  <a:pt x="174" y="11"/>
                                  <a:pt x="173" y="11"/>
                                </a:cubicBezTo>
                                <a:cubicBezTo>
                                  <a:pt x="175" y="11"/>
                                  <a:pt x="176" y="12"/>
                                  <a:pt x="178" y="13"/>
                                </a:cubicBezTo>
                                <a:close/>
                                <a:moveTo>
                                  <a:pt x="128" y="2"/>
                                </a:moveTo>
                                <a:cubicBezTo>
                                  <a:pt x="124" y="2"/>
                                  <a:pt x="120" y="2"/>
                                  <a:pt x="116" y="3"/>
                                </a:cubicBezTo>
                                <a:cubicBezTo>
                                  <a:pt x="114" y="3"/>
                                  <a:pt x="112" y="3"/>
                                  <a:pt x="110" y="3"/>
                                </a:cubicBezTo>
                                <a:cubicBezTo>
                                  <a:pt x="116" y="2"/>
                                  <a:pt x="121" y="2"/>
                                  <a:pt x="126" y="2"/>
                                </a:cubicBezTo>
                                <a:cubicBezTo>
                                  <a:pt x="127" y="2"/>
                                  <a:pt x="127" y="2"/>
                                  <a:pt x="128" y="2"/>
                                </a:cubicBezTo>
                                <a:close/>
                                <a:moveTo>
                                  <a:pt x="8" y="87"/>
                                </a:moveTo>
                                <a:cubicBezTo>
                                  <a:pt x="9" y="86"/>
                                  <a:pt x="10" y="84"/>
                                  <a:pt x="11" y="83"/>
                                </a:cubicBezTo>
                                <a:cubicBezTo>
                                  <a:pt x="13" y="82"/>
                                  <a:pt x="14" y="81"/>
                                  <a:pt x="15" y="79"/>
                                </a:cubicBezTo>
                                <a:cubicBezTo>
                                  <a:pt x="16" y="79"/>
                                  <a:pt x="15" y="79"/>
                                  <a:pt x="15" y="79"/>
                                </a:cubicBezTo>
                                <a:cubicBezTo>
                                  <a:pt x="14" y="79"/>
                                  <a:pt x="14" y="80"/>
                                  <a:pt x="13" y="81"/>
                                </a:cubicBezTo>
                                <a:cubicBezTo>
                                  <a:pt x="12" y="81"/>
                                  <a:pt x="12" y="82"/>
                                  <a:pt x="12" y="82"/>
                                </a:cubicBezTo>
                                <a:cubicBezTo>
                                  <a:pt x="14" y="78"/>
                                  <a:pt x="17" y="75"/>
                                  <a:pt x="19" y="71"/>
                                </a:cubicBezTo>
                                <a:cubicBezTo>
                                  <a:pt x="20" y="71"/>
                                  <a:pt x="20" y="71"/>
                                  <a:pt x="20" y="71"/>
                                </a:cubicBezTo>
                                <a:cubicBezTo>
                                  <a:pt x="19" y="73"/>
                                  <a:pt x="19" y="74"/>
                                  <a:pt x="18" y="75"/>
                                </a:cubicBezTo>
                                <a:cubicBezTo>
                                  <a:pt x="17" y="77"/>
                                  <a:pt x="17" y="78"/>
                                  <a:pt x="16" y="79"/>
                                </a:cubicBezTo>
                                <a:cubicBezTo>
                                  <a:pt x="13" y="83"/>
                                  <a:pt x="10" y="87"/>
                                  <a:pt x="7" y="92"/>
                                </a:cubicBezTo>
                                <a:cubicBezTo>
                                  <a:pt x="7" y="90"/>
                                  <a:pt x="8" y="89"/>
                                  <a:pt x="8" y="87"/>
                                </a:cubicBezTo>
                                <a:close/>
                                <a:moveTo>
                                  <a:pt x="8" y="166"/>
                                </a:moveTo>
                                <a:cubicBezTo>
                                  <a:pt x="9" y="168"/>
                                  <a:pt x="10" y="170"/>
                                  <a:pt x="11" y="173"/>
                                </a:cubicBezTo>
                                <a:cubicBezTo>
                                  <a:pt x="11" y="173"/>
                                  <a:pt x="11" y="173"/>
                                  <a:pt x="11" y="173"/>
                                </a:cubicBezTo>
                                <a:cubicBezTo>
                                  <a:pt x="12" y="173"/>
                                  <a:pt x="12" y="173"/>
                                  <a:pt x="12" y="173"/>
                                </a:cubicBezTo>
                                <a:cubicBezTo>
                                  <a:pt x="13" y="177"/>
                                  <a:pt x="15" y="181"/>
                                  <a:pt x="17" y="184"/>
                                </a:cubicBezTo>
                                <a:cubicBezTo>
                                  <a:pt x="16" y="183"/>
                                  <a:pt x="15" y="182"/>
                                  <a:pt x="14" y="180"/>
                                </a:cubicBezTo>
                                <a:cubicBezTo>
                                  <a:pt x="11" y="176"/>
                                  <a:pt x="9" y="171"/>
                                  <a:pt x="8" y="166"/>
                                </a:cubicBezTo>
                                <a:close/>
                                <a:moveTo>
                                  <a:pt x="17" y="188"/>
                                </a:moveTo>
                                <a:cubicBezTo>
                                  <a:pt x="19" y="189"/>
                                  <a:pt x="20" y="191"/>
                                  <a:pt x="21" y="192"/>
                                </a:cubicBezTo>
                                <a:cubicBezTo>
                                  <a:pt x="21" y="192"/>
                                  <a:pt x="21" y="192"/>
                                  <a:pt x="21" y="192"/>
                                </a:cubicBezTo>
                                <a:cubicBezTo>
                                  <a:pt x="22" y="193"/>
                                  <a:pt x="23" y="194"/>
                                  <a:pt x="23" y="195"/>
                                </a:cubicBezTo>
                                <a:cubicBezTo>
                                  <a:pt x="24" y="195"/>
                                  <a:pt x="24" y="195"/>
                                  <a:pt x="24" y="195"/>
                                </a:cubicBezTo>
                                <a:cubicBezTo>
                                  <a:pt x="24" y="195"/>
                                  <a:pt x="24" y="195"/>
                                  <a:pt x="24" y="196"/>
                                </a:cubicBezTo>
                                <a:cubicBezTo>
                                  <a:pt x="24" y="196"/>
                                  <a:pt x="25" y="197"/>
                                  <a:pt x="25" y="197"/>
                                </a:cubicBezTo>
                                <a:cubicBezTo>
                                  <a:pt x="28" y="200"/>
                                  <a:pt x="30" y="203"/>
                                  <a:pt x="33" y="206"/>
                                </a:cubicBezTo>
                                <a:cubicBezTo>
                                  <a:pt x="32" y="206"/>
                                  <a:pt x="32" y="207"/>
                                  <a:pt x="32" y="207"/>
                                </a:cubicBezTo>
                                <a:cubicBezTo>
                                  <a:pt x="33" y="209"/>
                                  <a:pt x="35" y="210"/>
                                  <a:pt x="36" y="211"/>
                                </a:cubicBezTo>
                                <a:cubicBezTo>
                                  <a:pt x="36" y="211"/>
                                  <a:pt x="36" y="211"/>
                                  <a:pt x="36" y="212"/>
                                </a:cubicBezTo>
                                <a:cubicBezTo>
                                  <a:pt x="40" y="216"/>
                                  <a:pt x="43" y="220"/>
                                  <a:pt x="47" y="223"/>
                                </a:cubicBezTo>
                                <a:cubicBezTo>
                                  <a:pt x="44" y="221"/>
                                  <a:pt x="41" y="218"/>
                                  <a:pt x="38" y="215"/>
                                </a:cubicBezTo>
                                <a:cubicBezTo>
                                  <a:pt x="30" y="207"/>
                                  <a:pt x="23" y="198"/>
                                  <a:pt x="17" y="188"/>
                                </a:cubicBezTo>
                                <a:close/>
                                <a:moveTo>
                                  <a:pt x="94" y="245"/>
                                </a:moveTo>
                                <a:cubicBezTo>
                                  <a:pt x="95" y="246"/>
                                  <a:pt x="96" y="246"/>
                                  <a:pt x="97" y="246"/>
                                </a:cubicBezTo>
                                <a:cubicBezTo>
                                  <a:pt x="97" y="246"/>
                                  <a:pt x="97" y="247"/>
                                  <a:pt x="97" y="247"/>
                                </a:cubicBezTo>
                                <a:cubicBezTo>
                                  <a:pt x="100" y="248"/>
                                  <a:pt x="102" y="248"/>
                                  <a:pt x="105" y="249"/>
                                </a:cubicBezTo>
                                <a:cubicBezTo>
                                  <a:pt x="105" y="249"/>
                                  <a:pt x="105" y="249"/>
                                  <a:pt x="105" y="248"/>
                                </a:cubicBezTo>
                                <a:cubicBezTo>
                                  <a:pt x="109" y="249"/>
                                  <a:pt x="112" y="249"/>
                                  <a:pt x="116" y="249"/>
                                </a:cubicBezTo>
                                <a:cubicBezTo>
                                  <a:pt x="115" y="250"/>
                                  <a:pt x="116" y="250"/>
                                  <a:pt x="116" y="250"/>
                                </a:cubicBezTo>
                                <a:cubicBezTo>
                                  <a:pt x="119" y="251"/>
                                  <a:pt x="121" y="251"/>
                                  <a:pt x="123" y="251"/>
                                </a:cubicBezTo>
                                <a:cubicBezTo>
                                  <a:pt x="111" y="251"/>
                                  <a:pt x="99" y="249"/>
                                  <a:pt x="88" y="245"/>
                                </a:cubicBezTo>
                                <a:cubicBezTo>
                                  <a:pt x="90" y="245"/>
                                  <a:pt x="92" y="245"/>
                                  <a:pt x="94" y="245"/>
                                </a:cubicBezTo>
                                <a:close/>
                                <a:moveTo>
                                  <a:pt x="135" y="251"/>
                                </a:moveTo>
                                <a:cubicBezTo>
                                  <a:pt x="140" y="250"/>
                                  <a:pt x="145" y="249"/>
                                  <a:pt x="150" y="248"/>
                                </a:cubicBezTo>
                                <a:cubicBezTo>
                                  <a:pt x="151" y="248"/>
                                  <a:pt x="150" y="247"/>
                                  <a:pt x="150" y="247"/>
                                </a:cubicBezTo>
                                <a:cubicBezTo>
                                  <a:pt x="142" y="249"/>
                                  <a:pt x="134" y="250"/>
                                  <a:pt x="127" y="250"/>
                                </a:cubicBezTo>
                                <a:cubicBezTo>
                                  <a:pt x="127" y="250"/>
                                  <a:pt x="126" y="249"/>
                                  <a:pt x="126" y="249"/>
                                </a:cubicBezTo>
                                <a:cubicBezTo>
                                  <a:pt x="120" y="248"/>
                                  <a:pt x="114" y="248"/>
                                  <a:pt x="108" y="248"/>
                                </a:cubicBezTo>
                                <a:cubicBezTo>
                                  <a:pt x="108" y="247"/>
                                  <a:pt x="108" y="247"/>
                                  <a:pt x="108" y="247"/>
                                </a:cubicBezTo>
                                <a:cubicBezTo>
                                  <a:pt x="110" y="247"/>
                                  <a:pt x="113" y="247"/>
                                  <a:pt x="115" y="247"/>
                                </a:cubicBezTo>
                                <a:cubicBezTo>
                                  <a:pt x="115" y="247"/>
                                  <a:pt x="115" y="247"/>
                                  <a:pt x="115" y="246"/>
                                </a:cubicBezTo>
                                <a:cubicBezTo>
                                  <a:pt x="117" y="246"/>
                                  <a:pt x="118" y="247"/>
                                  <a:pt x="119" y="247"/>
                                </a:cubicBezTo>
                                <a:cubicBezTo>
                                  <a:pt x="120" y="247"/>
                                  <a:pt x="120" y="247"/>
                                  <a:pt x="120" y="247"/>
                                </a:cubicBezTo>
                                <a:cubicBezTo>
                                  <a:pt x="120" y="247"/>
                                  <a:pt x="120" y="247"/>
                                  <a:pt x="120" y="247"/>
                                </a:cubicBezTo>
                                <a:cubicBezTo>
                                  <a:pt x="121" y="247"/>
                                  <a:pt x="121" y="247"/>
                                  <a:pt x="121" y="247"/>
                                </a:cubicBezTo>
                                <a:cubicBezTo>
                                  <a:pt x="121" y="247"/>
                                  <a:pt x="121" y="247"/>
                                  <a:pt x="121" y="247"/>
                                </a:cubicBezTo>
                                <a:cubicBezTo>
                                  <a:pt x="122" y="247"/>
                                  <a:pt x="122" y="247"/>
                                  <a:pt x="122" y="247"/>
                                </a:cubicBezTo>
                                <a:cubicBezTo>
                                  <a:pt x="123" y="247"/>
                                  <a:pt x="125" y="247"/>
                                  <a:pt x="126" y="248"/>
                                </a:cubicBezTo>
                                <a:cubicBezTo>
                                  <a:pt x="126" y="248"/>
                                  <a:pt x="126" y="248"/>
                                  <a:pt x="127" y="248"/>
                                </a:cubicBezTo>
                                <a:cubicBezTo>
                                  <a:pt x="136" y="248"/>
                                  <a:pt x="144" y="247"/>
                                  <a:pt x="153" y="246"/>
                                </a:cubicBezTo>
                                <a:cubicBezTo>
                                  <a:pt x="153" y="246"/>
                                  <a:pt x="153" y="246"/>
                                  <a:pt x="154" y="246"/>
                                </a:cubicBezTo>
                                <a:cubicBezTo>
                                  <a:pt x="154" y="246"/>
                                  <a:pt x="154" y="246"/>
                                  <a:pt x="154" y="246"/>
                                </a:cubicBezTo>
                                <a:cubicBezTo>
                                  <a:pt x="154" y="246"/>
                                  <a:pt x="154" y="246"/>
                                  <a:pt x="154" y="246"/>
                                </a:cubicBezTo>
                                <a:cubicBezTo>
                                  <a:pt x="155" y="246"/>
                                  <a:pt x="156" y="246"/>
                                  <a:pt x="157" y="245"/>
                                </a:cubicBezTo>
                                <a:cubicBezTo>
                                  <a:pt x="157" y="246"/>
                                  <a:pt x="158" y="246"/>
                                  <a:pt x="159" y="246"/>
                                </a:cubicBezTo>
                                <a:cubicBezTo>
                                  <a:pt x="160" y="246"/>
                                  <a:pt x="161" y="245"/>
                                  <a:pt x="162" y="244"/>
                                </a:cubicBezTo>
                                <a:cubicBezTo>
                                  <a:pt x="164" y="244"/>
                                  <a:pt x="165" y="243"/>
                                  <a:pt x="166" y="243"/>
                                </a:cubicBezTo>
                                <a:cubicBezTo>
                                  <a:pt x="168" y="242"/>
                                  <a:pt x="170" y="242"/>
                                  <a:pt x="171" y="241"/>
                                </a:cubicBezTo>
                                <a:cubicBezTo>
                                  <a:pt x="172" y="241"/>
                                  <a:pt x="174" y="240"/>
                                  <a:pt x="175" y="240"/>
                                </a:cubicBezTo>
                                <a:cubicBezTo>
                                  <a:pt x="177" y="239"/>
                                  <a:pt x="178" y="238"/>
                                  <a:pt x="180" y="238"/>
                                </a:cubicBezTo>
                                <a:cubicBezTo>
                                  <a:pt x="180" y="238"/>
                                  <a:pt x="180" y="238"/>
                                  <a:pt x="181" y="238"/>
                                </a:cubicBezTo>
                                <a:cubicBezTo>
                                  <a:pt x="184" y="236"/>
                                  <a:pt x="188" y="234"/>
                                  <a:pt x="191" y="232"/>
                                </a:cubicBezTo>
                                <a:cubicBezTo>
                                  <a:pt x="192" y="231"/>
                                  <a:pt x="191" y="230"/>
                                  <a:pt x="190" y="231"/>
                                </a:cubicBezTo>
                                <a:cubicBezTo>
                                  <a:pt x="193" y="229"/>
                                  <a:pt x="195" y="228"/>
                                  <a:pt x="197" y="226"/>
                                </a:cubicBezTo>
                                <a:cubicBezTo>
                                  <a:pt x="197" y="226"/>
                                  <a:pt x="197" y="226"/>
                                  <a:pt x="197" y="226"/>
                                </a:cubicBezTo>
                                <a:cubicBezTo>
                                  <a:pt x="198" y="225"/>
                                  <a:pt x="199" y="225"/>
                                  <a:pt x="200" y="224"/>
                                </a:cubicBezTo>
                                <a:cubicBezTo>
                                  <a:pt x="200" y="223"/>
                                  <a:pt x="201" y="223"/>
                                  <a:pt x="201" y="223"/>
                                </a:cubicBezTo>
                                <a:cubicBezTo>
                                  <a:pt x="203" y="221"/>
                                  <a:pt x="205" y="220"/>
                                  <a:pt x="207" y="218"/>
                                </a:cubicBezTo>
                                <a:cubicBezTo>
                                  <a:pt x="207" y="218"/>
                                  <a:pt x="207" y="218"/>
                                  <a:pt x="208" y="218"/>
                                </a:cubicBezTo>
                                <a:cubicBezTo>
                                  <a:pt x="207" y="218"/>
                                  <a:pt x="207" y="219"/>
                                  <a:pt x="206" y="220"/>
                                </a:cubicBezTo>
                                <a:cubicBezTo>
                                  <a:pt x="206" y="220"/>
                                  <a:pt x="207" y="221"/>
                                  <a:pt x="207" y="221"/>
                                </a:cubicBezTo>
                                <a:cubicBezTo>
                                  <a:pt x="208" y="220"/>
                                  <a:pt x="209" y="219"/>
                                  <a:pt x="210" y="218"/>
                                </a:cubicBezTo>
                                <a:cubicBezTo>
                                  <a:pt x="210" y="218"/>
                                  <a:pt x="211" y="219"/>
                                  <a:pt x="211" y="219"/>
                                </a:cubicBezTo>
                                <a:cubicBezTo>
                                  <a:pt x="190" y="237"/>
                                  <a:pt x="163" y="249"/>
                                  <a:pt x="135" y="251"/>
                                </a:cubicBezTo>
                                <a:close/>
                                <a:moveTo>
                                  <a:pt x="215" y="215"/>
                                </a:moveTo>
                                <a:cubicBezTo>
                                  <a:pt x="214" y="215"/>
                                  <a:pt x="214" y="215"/>
                                  <a:pt x="214" y="216"/>
                                </a:cubicBezTo>
                                <a:cubicBezTo>
                                  <a:pt x="214" y="215"/>
                                  <a:pt x="215" y="214"/>
                                  <a:pt x="216" y="213"/>
                                </a:cubicBezTo>
                                <a:cubicBezTo>
                                  <a:pt x="220" y="209"/>
                                  <a:pt x="224" y="203"/>
                                  <a:pt x="227" y="197"/>
                                </a:cubicBezTo>
                                <a:cubicBezTo>
                                  <a:pt x="229" y="196"/>
                                  <a:pt x="230" y="195"/>
                                  <a:pt x="231" y="194"/>
                                </a:cubicBezTo>
                                <a:cubicBezTo>
                                  <a:pt x="231" y="193"/>
                                  <a:pt x="231" y="193"/>
                                  <a:pt x="231" y="193"/>
                                </a:cubicBezTo>
                                <a:cubicBezTo>
                                  <a:pt x="229" y="193"/>
                                  <a:pt x="228" y="193"/>
                                  <a:pt x="227" y="194"/>
                                </a:cubicBezTo>
                                <a:cubicBezTo>
                                  <a:pt x="227" y="193"/>
                                  <a:pt x="227" y="193"/>
                                  <a:pt x="227" y="193"/>
                                </a:cubicBezTo>
                                <a:cubicBezTo>
                                  <a:pt x="227" y="193"/>
                                  <a:pt x="228" y="193"/>
                                  <a:pt x="228" y="193"/>
                                </a:cubicBezTo>
                                <a:cubicBezTo>
                                  <a:pt x="230" y="192"/>
                                  <a:pt x="231" y="190"/>
                                  <a:pt x="232" y="188"/>
                                </a:cubicBezTo>
                                <a:cubicBezTo>
                                  <a:pt x="232" y="188"/>
                                  <a:pt x="232" y="188"/>
                                  <a:pt x="233" y="188"/>
                                </a:cubicBezTo>
                                <a:cubicBezTo>
                                  <a:pt x="233" y="188"/>
                                  <a:pt x="233" y="188"/>
                                  <a:pt x="233" y="188"/>
                                </a:cubicBezTo>
                                <a:cubicBezTo>
                                  <a:pt x="234" y="187"/>
                                  <a:pt x="234" y="185"/>
                                  <a:pt x="235" y="184"/>
                                </a:cubicBezTo>
                                <a:cubicBezTo>
                                  <a:pt x="242" y="175"/>
                                  <a:pt x="246" y="164"/>
                                  <a:pt x="246" y="153"/>
                                </a:cubicBezTo>
                                <a:cubicBezTo>
                                  <a:pt x="246" y="152"/>
                                  <a:pt x="246" y="151"/>
                                  <a:pt x="246" y="150"/>
                                </a:cubicBezTo>
                                <a:cubicBezTo>
                                  <a:pt x="248" y="145"/>
                                  <a:pt x="248" y="140"/>
                                  <a:pt x="248" y="134"/>
                                </a:cubicBezTo>
                                <a:cubicBezTo>
                                  <a:pt x="249" y="132"/>
                                  <a:pt x="249" y="129"/>
                                  <a:pt x="250" y="126"/>
                                </a:cubicBezTo>
                                <a:cubicBezTo>
                                  <a:pt x="250" y="128"/>
                                  <a:pt x="250" y="131"/>
                                  <a:pt x="250" y="133"/>
                                </a:cubicBezTo>
                                <a:cubicBezTo>
                                  <a:pt x="250" y="134"/>
                                  <a:pt x="251" y="134"/>
                                  <a:pt x="252" y="133"/>
                                </a:cubicBezTo>
                                <a:cubicBezTo>
                                  <a:pt x="250" y="164"/>
                                  <a:pt x="237" y="193"/>
                                  <a:pt x="215" y="21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9C63A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192" w:lineRule="auto"/>
                                <w:jc w:val="center"/>
                                <w:rPr>
                                  <w:rFonts w:hint="eastAsia" w:ascii="微软雅黑" w:hAnsi="微软雅黑" w:eastAsia="微软雅黑"/>
                                  <w:color w:val="1F386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ajorBidi"/>
                                  <w:color w:val="1F3864"/>
                                  <w:kern w:val="24"/>
                                  <w:szCs w:val="9"/>
                                  <w:lang w:val="en-US" w:eastAsia="zh-CN"/>
                                </w:rPr>
                                <w:t>金</w:t>
                              </w:r>
                            </w:p>
                          </w:txbxContent>
                        </wps:txbx>
                        <wps:bodyPr vert="horz" wrap="square" lIns="0" tIns="0" rIns="0" bIns="0" numCol="1" anchor="ctr" anchorCtr="0" compatLnSpc="1">
                          <a:noAutofit/>
                        </wps:bodyPr>
                      </wps:wsp>
                      <wps:wsp>
                        <wps:cNvPr id="44" name="Freeform 13" descr="KSO_WM_UNIT_INDEX=1_5&amp;KSO_WM_UNIT_TYPE=q_i&amp;KSO_WM_UNIT_ID=wpsdiag20163441_5*q_i*1_5&amp;KSO_WM_UNIT_LAYERLEVEL=1_1&amp;KSO_WM_UNIT_CLEAR=1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"/>
                        <wps:cNvSpPr>
                          <a:spLocks noEditPoints="1"/>
                        </wps:cNvSpPr>
                        <wps:spPr bwMode="auto">
                          <a:xfrm rot="2984858">
                            <a:off x="627879" y="705603"/>
                            <a:ext cx="83926" cy="66909"/>
                          </a:xfrm>
                          <a:custGeom>
                            <a:avLst/>
                            <a:gdLst>
                              <a:gd name="T0" fmla="*/ 202 w 232"/>
                              <a:gd name="T1" fmla="*/ 90 h 184"/>
                              <a:gd name="T2" fmla="*/ 21 w 232"/>
                              <a:gd name="T3" fmla="*/ 128 h 184"/>
                              <a:gd name="T4" fmla="*/ 108 w 232"/>
                              <a:gd name="T5" fmla="*/ 145 h 184"/>
                              <a:gd name="T6" fmla="*/ 208 w 232"/>
                              <a:gd name="T7" fmla="*/ 117 h 184"/>
                              <a:gd name="T8" fmla="*/ 4 w 232"/>
                              <a:gd name="T9" fmla="*/ 84 h 184"/>
                              <a:gd name="T10" fmla="*/ 110 w 232"/>
                              <a:gd name="T11" fmla="*/ 159 h 184"/>
                              <a:gd name="T12" fmla="*/ 116 w 232"/>
                              <a:gd name="T13" fmla="*/ 162 h 184"/>
                              <a:gd name="T14" fmla="*/ 28 w 232"/>
                              <a:gd name="T15" fmla="*/ 120 h 184"/>
                              <a:gd name="T16" fmla="*/ 28 w 232"/>
                              <a:gd name="T17" fmla="*/ 120 h 184"/>
                              <a:gd name="T18" fmla="*/ 93 w 232"/>
                              <a:gd name="T19" fmla="*/ 153 h 184"/>
                              <a:gd name="T20" fmla="*/ 25 w 232"/>
                              <a:gd name="T21" fmla="*/ 129 h 184"/>
                              <a:gd name="T22" fmla="*/ 160 w 232"/>
                              <a:gd name="T23" fmla="*/ 171 h 184"/>
                              <a:gd name="T24" fmla="*/ 111 w 232"/>
                              <a:gd name="T25" fmla="*/ 151 h 184"/>
                              <a:gd name="T26" fmla="*/ 134 w 232"/>
                              <a:gd name="T27" fmla="*/ 157 h 184"/>
                              <a:gd name="T28" fmla="*/ 37 w 232"/>
                              <a:gd name="T29" fmla="*/ 126 h 184"/>
                              <a:gd name="T30" fmla="*/ 127 w 232"/>
                              <a:gd name="T31" fmla="*/ 153 h 184"/>
                              <a:gd name="T32" fmla="*/ 100 w 232"/>
                              <a:gd name="T33" fmla="*/ 148 h 184"/>
                              <a:gd name="T34" fmla="*/ 105 w 232"/>
                              <a:gd name="T35" fmla="*/ 151 h 184"/>
                              <a:gd name="T36" fmla="*/ 134 w 232"/>
                              <a:gd name="T37" fmla="*/ 154 h 184"/>
                              <a:gd name="T38" fmla="*/ 174 w 232"/>
                              <a:gd name="T39" fmla="*/ 168 h 184"/>
                              <a:gd name="T40" fmla="*/ 84 w 232"/>
                              <a:gd name="T41" fmla="*/ 133 h 184"/>
                              <a:gd name="T42" fmla="*/ 103 w 232"/>
                              <a:gd name="T43" fmla="*/ 157 h 184"/>
                              <a:gd name="T44" fmla="*/ 180 w 232"/>
                              <a:gd name="T45" fmla="*/ 164 h 184"/>
                              <a:gd name="T46" fmla="*/ 145 w 232"/>
                              <a:gd name="T47" fmla="*/ 158 h 184"/>
                              <a:gd name="T48" fmla="*/ 140 w 232"/>
                              <a:gd name="T49" fmla="*/ 156 h 184"/>
                              <a:gd name="T50" fmla="*/ 96 w 232"/>
                              <a:gd name="T51" fmla="*/ 146 h 184"/>
                              <a:gd name="T52" fmla="*/ 98 w 232"/>
                              <a:gd name="T53" fmla="*/ 140 h 184"/>
                              <a:gd name="T54" fmla="*/ 155 w 232"/>
                              <a:gd name="T55" fmla="*/ 166 h 184"/>
                              <a:gd name="T56" fmla="*/ 147 w 232"/>
                              <a:gd name="T57" fmla="*/ 164 h 184"/>
                              <a:gd name="T58" fmla="*/ 12 w 232"/>
                              <a:gd name="T59" fmla="*/ 38 h 184"/>
                              <a:gd name="T60" fmla="*/ 142 w 232"/>
                              <a:gd name="T61" fmla="*/ 156 h 184"/>
                              <a:gd name="T62" fmla="*/ 83 w 232"/>
                              <a:gd name="T63" fmla="*/ 70 h 184"/>
                              <a:gd name="T64" fmla="*/ 173 w 232"/>
                              <a:gd name="T65" fmla="*/ 159 h 184"/>
                              <a:gd name="T66" fmla="*/ 157 w 232"/>
                              <a:gd name="T67" fmla="*/ 158 h 184"/>
                              <a:gd name="T68" fmla="*/ 144 w 232"/>
                              <a:gd name="T69" fmla="*/ 164 h 184"/>
                              <a:gd name="T70" fmla="*/ 85 w 232"/>
                              <a:gd name="T71" fmla="*/ 133 h 184"/>
                              <a:gd name="T72" fmla="*/ 32 w 232"/>
                              <a:gd name="T73" fmla="*/ 23 h 184"/>
                              <a:gd name="T74" fmla="*/ 17 w 232"/>
                              <a:gd name="T75" fmla="*/ 49 h 184"/>
                              <a:gd name="T76" fmla="*/ 88 w 232"/>
                              <a:gd name="T77" fmla="*/ 67 h 184"/>
                              <a:gd name="T78" fmla="*/ 14 w 232"/>
                              <a:gd name="T79" fmla="*/ 45 h 184"/>
                              <a:gd name="T80" fmla="*/ 94 w 232"/>
                              <a:gd name="T81" fmla="*/ 60 h 184"/>
                              <a:gd name="T82" fmla="*/ 59 w 232"/>
                              <a:gd name="T83" fmla="*/ 114 h 184"/>
                              <a:gd name="T84" fmla="*/ 24 w 232"/>
                              <a:gd name="T85" fmla="*/ 54 h 184"/>
                              <a:gd name="T86" fmla="*/ 19 w 232"/>
                              <a:gd name="T87" fmla="*/ 120 h 184"/>
                              <a:gd name="T88" fmla="*/ 153 w 232"/>
                              <a:gd name="T89" fmla="*/ 147 h 184"/>
                              <a:gd name="T90" fmla="*/ 204 w 232"/>
                              <a:gd name="T91" fmla="*/ 129 h 184"/>
                              <a:gd name="T92" fmla="*/ 186 w 232"/>
                              <a:gd name="T93" fmla="*/ 132 h 184"/>
                              <a:gd name="T94" fmla="*/ 168 w 232"/>
                              <a:gd name="T95" fmla="*/ 117 h 184"/>
                              <a:gd name="T96" fmla="*/ 192 w 232"/>
                              <a:gd name="T97" fmla="*/ 108 h 184"/>
                              <a:gd name="T98" fmla="*/ 64 w 232"/>
                              <a:gd name="T99" fmla="*/ 66 h 184"/>
                              <a:gd name="T100" fmla="*/ 47 w 232"/>
                              <a:gd name="T101" fmla="*/ 31 h 184"/>
                              <a:gd name="T102" fmla="*/ 40 w 232"/>
                              <a:gd name="T103" fmla="*/ 59 h 184"/>
                              <a:gd name="T104" fmla="*/ 28 w 232"/>
                              <a:gd name="T105" fmla="*/ 61 h 184"/>
                              <a:gd name="T106" fmla="*/ 209 w 232"/>
                              <a:gd name="T107" fmla="*/ 172 h 184"/>
                              <a:gd name="T108" fmla="*/ 162 w 232"/>
                              <a:gd name="T109" fmla="*/ 176 h 184"/>
                              <a:gd name="T110" fmla="*/ 47 w 232"/>
                              <a:gd name="T111" fmla="*/ 126 h 184"/>
                              <a:gd name="T112" fmla="*/ 6 w 232"/>
                              <a:gd name="T113" fmla="*/ 74 h 184"/>
                              <a:gd name="T114" fmla="*/ 4 w 232"/>
                              <a:gd name="T115" fmla="*/ 81 h 184"/>
                              <a:gd name="T116" fmla="*/ 2 w 232"/>
                              <a:gd name="T117" fmla="*/ 38 h 184"/>
                              <a:gd name="T118" fmla="*/ 7 w 232"/>
                              <a:gd name="T119" fmla="*/ 6 h 184"/>
                              <a:gd name="T120" fmla="*/ 104 w 232"/>
                              <a:gd name="T121" fmla="*/ 31 h 184"/>
                              <a:gd name="T122" fmla="*/ 186 w 232"/>
                              <a:gd name="T123" fmla="*/ 83 h 184"/>
                              <a:gd name="T124" fmla="*/ 224 w 232"/>
                              <a:gd name="T125" fmla="*/ 140 h 1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32" h="184">
                                <a:moveTo>
                                  <a:pt x="191" y="61"/>
                                </a:moveTo>
                                <a:cubicBezTo>
                                  <a:pt x="191" y="61"/>
                                  <a:pt x="191" y="62"/>
                                  <a:pt x="191" y="62"/>
                                </a:cubicBezTo>
                                <a:cubicBezTo>
                                  <a:pt x="190" y="62"/>
                                  <a:pt x="191" y="61"/>
                                  <a:pt x="191" y="61"/>
                                </a:cubicBezTo>
                                <a:cubicBezTo>
                                  <a:pt x="191" y="61"/>
                                  <a:pt x="191" y="61"/>
                                  <a:pt x="191" y="61"/>
                                </a:cubicBezTo>
                                <a:close/>
                                <a:moveTo>
                                  <a:pt x="16" y="50"/>
                                </a:moveTo>
                                <a:cubicBezTo>
                                  <a:pt x="16" y="50"/>
                                  <a:pt x="16" y="50"/>
                                  <a:pt x="16" y="50"/>
                                </a:cubicBezTo>
                                <a:cubicBezTo>
                                  <a:pt x="16" y="50"/>
                                  <a:pt x="16" y="50"/>
                                  <a:pt x="16" y="49"/>
                                </a:cubicBezTo>
                                <a:cubicBezTo>
                                  <a:pt x="16" y="51"/>
                                  <a:pt x="16" y="51"/>
                                  <a:pt x="16" y="51"/>
                                </a:cubicBezTo>
                                <a:cubicBezTo>
                                  <a:pt x="15" y="51"/>
                                  <a:pt x="15" y="51"/>
                                  <a:pt x="15" y="51"/>
                                </a:cubicBezTo>
                                <a:cubicBezTo>
                                  <a:pt x="16" y="51"/>
                                  <a:pt x="16" y="51"/>
                                  <a:pt x="16" y="51"/>
                                </a:cubicBezTo>
                                <a:cubicBezTo>
                                  <a:pt x="16" y="50"/>
                                  <a:pt x="16" y="50"/>
                                  <a:pt x="16" y="50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201" y="89"/>
                                  <a:pt x="201" y="89"/>
                                  <a:pt x="201" y="89"/>
                                </a:cubicBezTo>
                                <a:cubicBezTo>
                                  <a:pt x="201" y="90"/>
                                  <a:pt x="201" y="90"/>
                                  <a:pt x="202" y="90"/>
                                </a:cubicBezTo>
                                <a:cubicBezTo>
                                  <a:pt x="201" y="90"/>
                                  <a:pt x="201" y="89"/>
                                  <a:pt x="201" y="89"/>
                                </a:cubicBezTo>
                                <a:lnTo>
                                  <a:pt x="201" y="88"/>
                                </a:lnTo>
                                <a:close/>
                                <a:moveTo>
                                  <a:pt x="81" y="71"/>
                                </a:moveTo>
                                <a:cubicBezTo>
                                  <a:pt x="81" y="69"/>
                                  <a:pt x="81" y="69"/>
                                  <a:pt x="81" y="69"/>
                                </a:cubicBezTo>
                                <a:cubicBezTo>
                                  <a:pt x="80" y="69"/>
                                  <a:pt x="81" y="70"/>
                                  <a:pt x="81" y="70"/>
                                </a:cubicBezTo>
                                <a:cubicBezTo>
                                  <a:pt x="81" y="71"/>
                                  <a:pt x="81" y="71"/>
                                  <a:pt x="81" y="71"/>
                                </a:cubicBezTo>
                                <a:close/>
                                <a:moveTo>
                                  <a:pt x="91" y="82"/>
                                </a:moveTo>
                                <a:cubicBezTo>
                                  <a:pt x="91" y="81"/>
                                  <a:pt x="90" y="81"/>
                                  <a:pt x="89" y="81"/>
                                </a:cubicBezTo>
                                <a:cubicBezTo>
                                  <a:pt x="89" y="82"/>
                                  <a:pt x="90" y="82"/>
                                  <a:pt x="91" y="82"/>
                                </a:cubicBezTo>
                                <a:close/>
                                <a:moveTo>
                                  <a:pt x="21" y="128"/>
                                </a:moveTo>
                                <a:cubicBezTo>
                                  <a:pt x="21" y="128"/>
                                  <a:pt x="21" y="129"/>
                                  <a:pt x="21" y="129"/>
                                </a:cubicBezTo>
                                <a:cubicBezTo>
                                  <a:pt x="21" y="130"/>
                                  <a:pt x="21" y="130"/>
                                  <a:pt x="21" y="130"/>
                                </a:cubicBezTo>
                                <a:cubicBezTo>
                                  <a:pt x="21" y="129"/>
                                  <a:pt x="21" y="129"/>
                                  <a:pt x="21" y="129"/>
                                </a:cubicBezTo>
                                <a:cubicBezTo>
                                  <a:pt x="21" y="129"/>
                                  <a:pt x="21" y="128"/>
                                  <a:pt x="21" y="128"/>
                                </a:cubicBezTo>
                                <a:close/>
                                <a:moveTo>
                                  <a:pt x="143" y="168"/>
                                </a:moveTo>
                                <a:cubicBezTo>
                                  <a:pt x="143" y="168"/>
                                  <a:pt x="143" y="168"/>
                                  <a:pt x="143" y="169"/>
                                </a:cubicBezTo>
                                <a:cubicBezTo>
                                  <a:pt x="143" y="169"/>
                                  <a:pt x="144" y="169"/>
                                  <a:pt x="145" y="168"/>
                                </a:cubicBezTo>
                                <a:cubicBezTo>
                                  <a:pt x="144" y="168"/>
                                  <a:pt x="144" y="168"/>
                                  <a:pt x="143" y="168"/>
                                </a:cubicBezTo>
                                <a:close/>
                                <a:moveTo>
                                  <a:pt x="4" y="52"/>
                                </a:moveTo>
                                <a:cubicBezTo>
                                  <a:pt x="4" y="52"/>
                                  <a:pt x="4" y="52"/>
                                  <a:pt x="4" y="52"/>
                                </a:cubicBezTo>
                                <a:cubicBezTo>
                                  <a:pt x="4" y="53"/>
                                  <a:pt x="4" y="54"/>
                                  <a:pt x="4" y="54"/>
                                </a:cubicBezTo>
                                <a:lnTo>
                                  <a:pt x="4" y="52"/>
                                </a:lnTo>
                                <a:close/>
                                <a:moveTo>
                                  <a:pt x="185" y="153"/>
                                </a:moveTo>
                                <a:cubicBezTo>
                                  <a:pt x="185" y="154"/>
                                  <a:pt x="185" y="153"/>
                                  <a:pt x="185" y="153"/>
                                </a:cubicBezTo>
                                <a:cubicBezTo>
                                  <a:pt x="184" y="153"/>
                                  <a:pt x="184" y="154"/>
                                  <a:pt x="185" y="154"/>
                                </a:cubicBezTo>
                                <a:cubicBezTo>
                                  <a:pt x="185" y="154"/>
                                  <a:pt x="186" y="154"/>
                                  <a:pt x="185" y="153"/>
                                </a:cubicBezTo>
                                <a:close/>
                                <a:moveTo>
                                  <a:pt x="108" y="145"/>
                                </a:moveTo>
                                <a:cubicBezTo>
                                  <a:pt x="108" y="145"/>
                                  <a:pt x="108" y="145"/>
                                  <a:pt x="108" y="145"/>
                                </a:cubicBezTo>
                                <a:cubicBezTo>
                                  <a:pt x="108" y="146"/>
                                  <a:pt x="108" y="147"/>
                                  <a:pt x="108" y="147"/>
                                </a:cubicBezTo>
                                <a:cubicBezTo>
                                  <a:pt x="108" y="146"/>
                                  <a:pt x="109" y="146"/>
                                  <a:pt x="108" y="145"/>
                                </a:cubicBezTo>
                                <a:close/>
                                <a:moveTo>
                                  <a:pt x="25" y="136"/>
                                </a:moveTo>
                                <a:cubicBezTo>
                                  <a:pt x="25" y="136"/>
                                  <a:pt x="26" y="135"/>
                                  <a:pt x="25" y="135"/>
                                </a:cubicBezTo>
                                <a:cubicBezTo>
                                  <a:pt x="25" y="135"/>
                                  <a:pt x="26" y="137"/>
                                  <a:pt x="25" y="136"/>
                                </a:cubicBezTo>
                                <a:close/>
                                <a:moveTo>
                                  <a:pt x="175" y="171"/>
                                </a:moveTo>
                                <a:cubicBezTo>
                                  <a:pt x="174" y="171"/>
                                  <a:pt x="173" y="171"/>
                                  <a:pt x="173" y="172"/>
                                </a:cubicBezTo>
                                <a:cubicBezTo>
                                  <a:pt x="174" y="172"/>
                                  <a:pt x="175" y="172"/>
                                  <a:pt x="176" y="172"/>
                                </a:cubicBezTo>
                                <a:cubicBezTo>
                                  <a:pt x="175" y="171"/>
                                  <a:pt x="175" y="171"/>
                                  <a:pt x="175" y="171"/>
                                </a:cubicBezTo>
                                <a:close/>
                                <a:moveTo>
                                  <a:pt x="14" y="33"/>
                                </a:moveTo>
                                <a:cubicBezTo>
                                  <a:pt x="14" y="34"/>
                                  <a:pt x="13" y="34"/>
                                  <a:pt x="13" y="35"/>
                                </a:cubicBezTo>
                                <a:cubicBezTo>
                                  <a:pt x="13" y="35"/>
                                  <a:pt x="14" y="34"/>
                                  <a:pt x="14" y="33"/>
                                </a:cubicBezTo>
                                <a:close/>
                                <a:moveTo>
                                  <a:pt x="209" y="119"/>
                                </a:moveTo>
                                <a:cubicBezTo>
                                  <a:pt x="209" y="119"/>
                                  <a:pt x="208" y="118"/>
                                  <a:pt x="208" y="117"/>
                                </a:cubicBezTo>
                                <a:cubicBezTo>
                                  <a:pt x="208" y="118"/>
                                  <a:pt x="208" y="119"/>
                                  <a:pt x="209" y="119"/>
                                </a:cubicBezTo>
                                <a:close/>
                                <a:moveTo>
                                  <a:pt x="5" y="87"/>
                                </a:moveTo>
                                <a:cubicBezTo>
                                  <a:pt x="5" y="88"/>
                                  <a:pt x="5" y="89"/>
                                  <a:pt x="5" y="89"/>
                                </a:cubicBezTo>
                                <a:cubicBezTo>
                                  <a:pt x="4" y="88"/>
                                  <a:pt x="4" y="88"/>
                                  <a:pt x="4" y="87"/>
                                </a:cubicBezTo>
                                <a:lnTo>
                                  <a:pt x="5" y="87"/>
                                </a:lnTo>
                                <a:close/>
                                <a:moveTo>
                                  <a:pt x="24" y="123"/>
                                </a:moveTo>
                                <a:cubicBezTo>
                                  <a:pt x="24" y="121"/>
                                  <a:pt x="24" y="121"/>
                                  <a:pt x="24" y="121"/>
                                </a:cubicBezTo>
                                <a:cubicBezTo>
                                  <a:pt x="23" y="121"/>
                                  <a:pt x="24" y="122"/>
                                  <a:pt x="24" y="123"/>
                                </a:cubicBezTo>
                                <a:cubicBezTo>
                                  <a:pt x="24" y="123"/>
                                  <a:pt x="24" y="123"/>
                                  <a:pt x="24" y="123"/>
                                </a:cubicBezTo>
                                <a:close/>
                                <a:moveTo>
                                  <a:pt x="21" y="128"/>
                                </a:moveTo>
                                <a:cubicBezTo>
                                  <a:pt x="21" y="127"/>
                                  <a:pt x="21" y="126"/>
                                  <a:pt x="20" y="126"/>
                                </a:cubicBezTo>
                                <a:cubicBezTo>
                                  <a:pt x="20" y="126"/>
                                  <a:pt x="20" y="127"/>
                                  <a:pt x="21" y="128"/>
                                </a:cubicBezTo>
                                <a:close/>
                                <a:moveTo>
                                  <a:pt x="4" y="84"/>
                                </a:moveTo>
                                <a:cubicBezTo>
                                  <a:pt x="4" y="83"/>
                                  <a:pt x="3" y="84"/>
                                  <a:pt x="4" y="84"/>
                                </a:cubicBezTo>
                                <a:cubicBezTo>
                                  <a:pt x="4" y="84"/>
                                  <a:pt x="3" y="86"/>
                                  <a:pt x="4" y="85"/>
                                </a:cubicBezTo>
                                <a:cubicBezTo>
                                  <a:pt x="4" y="85"/>
                                  <a:pt x="4" y="84"/>
                                  <a:pt x="4" y="84"/>
                                </a:cubicBezTo>
                                <a:close/>
                                <a:moveTo>
                                  <a:pt x="103" y="139"/>
                                </a:moveTo>
                                <a:cubicBezTo>
                                  <a:pt x="102" y="139"/>
                                  <a:pt x="102" y="139"/>
                                  <a:pt x="102" y="139"/>
                                </a:cubicBezTo>
                                <a:cubicBezTo>
                                  <a:pt x="102" y="139"/>
                                  <a:pt x="103" y="140"/>
                                  <a:pt x="104" y="139"/>
                                </a:cubicBezTo>
                                <a:cubicBezTo>
                                  <a:pt x="104" y="139"/>
                                  <a:pt x="103" y="139"/>
                                  <a:pt x="103" y="139"/>
                                </a:cubicBezTo>
                                <a:close/>
                                <a:moveTo>
                                  <a:pt x="87" y="67"/>
                                </a:moveTo>
                                <a:cubicBezTo>
                                  <a:pt x="87" y="66"/>
                                  <a:pt x="86" y="66"/>
                                  <a:pt x="86" y="67"/>
                                </a:cubicBezTo>
                                <a:cubicBezTo>
                                  <a:pt x="86" y="67"/>
                                  <a:pt x="86" y="69"/>
                                  <a:pt x="87" y="68"/>
                                </a:cubicBezTo>
                                <a:cubicBezTo>
                                  <a:pt x="87" y="68"/>
                                  <a:pt x="87" y="67"/>
                                  <a:pt x="87" y="67"/>
                                </a:cubicBezTo>
                                <a:close/>
                                <a:moveTo>
                                  <a:pt x="191" y="170"/>
                                </a:moveTo>
                                <a:cubicBezTo>
                                  <a:pt x="191" y="170"/>
                                  <a:pt x="190" y="171"/>
                                  <a:pt x="189" y="172"/>
                                </a:cubicBezTo>
                                <a:cubicBezTo>
                                  <a:pt x="190" y="171"/>
                                  <a:pt x="191" y="171"/>
                                  <a:pt x="191" y="170"/>
                                </a:cubicBezTo>
                                <a:close/>
                                <a:moveTo>
                                  <a:pt x="110" y="159"/>
                                </a:moveTo>
                                <a:cubicBezTo>
                                  <a:pt x="109" y="159"/>
                                  <a:pt x="111" y="160"/>
                                  <a:pt x="109" y="160"/>
                                </a:cubicBezTo>
                                <a:cubicBezTo>
                                  <a:pt x="110" y="161"/>
                                  <a:pt x="110" y="161"/>
                                  <a:pt x="110" y="161"/>
                                </a:cubicBezTo>
                                <a:cubicBezTo>
                                  <a:pt x="110" y="160"/>
                                  <a:pt x="111" y="160"/>
                                  <a:pt x="110" y="159"/>
                                </a:cubicBezTo>
                                <a:close/>
                                <a:moveTo>
                                  <a:pt x="27" y="122"/>
                                </a:moveTo>
                                <a:cubicBezTo>
                                  <a:pt x="28" y="121"/>
                                  <a:pt x="27" y="120"/>
                                  <a:pt x="27" y="118"/>
                                </a:cubicBezTo>
                                <a:cubicBezTo>
                                  <a:pt x="27" y="120"/>
                                  <a:pt x="27" y="121"/>
                                  <a:pt x="27" y="122"/>
                                </a:cubicBezTo>
                                <a:cubicBezTo>
                                  <a:pt x="27" y="122"/>
                                  <a:pt x="27" y="122"/>
                                  <a:pt x="27" y="122"/>
                                </a:cubicBezTo>
                                <a:close/>
                                <a:moveTo>
                                  <a:pt x="195" y="170"/>
                                </a:moveTo>
                                <a:cubicBezTo>
                                  <a:pt x="194" y="170"/>
                                  <a:pt x="193" y="171"/>
                                  <a:pt x="193" y="172"/>
                                </a:cubicBezTo>
                                <a:cubicBezTo>
                                  <a:pt x="194" y="172"/>
                                  <a:pt x="195" y="171"/>
                                  <a:pt x="195" y="170"/>
                                </a:cubicBezTo>
                                <a:close/>
                                <a:moveTo>
                                  <a:pt x="116" y="162"/>
                                </a:moveTo>
                                <a:cubicBezTo>
                                  <a:pt x="116" y="162"/>
                                  <a:pt x="116" y="162"/>
                                  <a:pt x="115" y="162"/>
                                </a:cubicBezTo>
                                <a:cubicBezTo>
                                  <a:pt x="115" y="162"/>
                                  <a:pt x="116" y="163"/>
                                  <a:pt x="116" y="163"/>
                                </a:cubicBezTo>
                                <a:cubicBezTo>
                                  <a:pt x="116" y="163"/>
                                  <a:pt x="117" y="162"/>
                                  <a:pt x="116" y="162"/>
                                </a:cubicBezTo>
                                <a:close/>
                                <a:moveTo>
                                  <a:pt x="92" y="152"/>
                                </a:moveTo>
                                <a:cubicBezTo>
                                  <a:pt x="91" y="151"/>
                                  <a:pt x="90" y="151"/>
                                  <a:pt x="89" y="150"/>
                                </a:cubicBezTo>
                                <a:cubicBezTo>
                                  <a:pt x="90" y="151"/>
                                  <a:pt x="91" y="152"/>
                                  <a:pt x="92" y="152"/>
                                </a:cubicBezTo>
                                <a:cubicBezTo>
                                  <a:pt x="92" y="152"/>
                                  <a:pt x="92" y="152"/>
                                  <a:pt x="92" y="152"/>
                                </a:cubicBezTo>
                                <a:close/>
                                <a:moveTo>
                                  <a:pt x="98" y="155"/>
                                </a:moveTo>
                                <a:cubicBezTo>
                                  <a:pt x="98" y="155"/>
                                  <a:pt x="98" y="154"/>
                                  <a:pt x="98" y="154"/>
                                </a:cubicBezTo>
                                <a:cubicBezTo>
                                  <a:pt x="97" y="155"/>
                                  <a:pt x="98" y="156"/>
                                  <a:pt x="99" y="156"/>
                                </a:cubicBezTo>
                                <a:cubicBezTo>
                                  <a:pt x="99" y="156"/>
                                  <a:pt x="99" y="155"/>
                                  <a:pt x="99" y="155"/>
                                </a:cubicBezTo>
                                <a:cubicBezTo>
                                  <a:pt x="99" y="155"/>
                                  <a:pt x="98" y="155"/>
                                  <a:pt x="98" y="155"/>
                                </a:cubicBezTo>
                                <a:close/>
                                <a:moveTo>
                                  <a:pt x="107" y="149"/>
                                </a:moveTo>
                                <a:cubicBezTo>
                                  <a:pt x="106" y="149"/>
                                  <a:pt x="106" y="149"/>
                                  <a:pt x="106" y="149"/>
                                </a:cubicBezTo>
                                <a:cubicBezTo>
                                  <a:pt x="106" y="150"/>
                                  <a:pt x="106" y="153"/>
                                  <a:pt x="106" y="153"/>
                                </a:cubicBezTo>
                                <a:cubicBezTo>
                                  <a:pt x="106" y="152"/>
                                  <a:pt x="106" y="151"/>
                                  <a:pt x="107" y="149"/>
                                </a:cubicBezTo>
                                <a:close/>
                                <a:moveTo>
                                  <a:pt x="28" y="120"/>
                                </a:moveTo>
                                <a:cubicBezTo>
                                  <a:pt x="28" y="119"/>
                                  <a:pt x="29" y="118"/>
                                  <a:pt x="29" y="117"/>
                                </a:cubicBezTo>
                                <a:cubicBezTo>
                                  <a:pt x="28" y="117"/>
                                  <a:pt x="28" y="118"/>
                                  <a:pt x="28" y="118"/>
                                </a:cubicBezTo>
                                <a:cubicBezTo>
                                  <a:pt x="28" y="119"/>
                                  <a:pt x="28" y="119"/>
                                  <a:pt x="28" y="120"/>
                                </a:cubicBezTo>
                                <a:close/>
                                <a:moveTo>
                                  <a:pt x="139" y="167"/>
                                </a:moveTo>
                                <a:cubicBezTo>
                                  <a:pt x="138" y="168"/>
                                  <a:pt x="137" y="167"/>
                                  <a:pt x="136" y="168"/>
                                </a:cubicBezTo>
                                <a:cubicBezTo>
                                  <a:pt x="137" y="168"/>
                                  <a:pt x="139" y="168"/>
                                  <a:pt x="139" y="168"/>
                                </a:cubicBezTo>
                                <a:cubicBezTo>
                                  <a:pt x="140" y="168"/>
                                  <a:pt x="140" y="167"/>
                                  <a:pt x="139" y="167"/>
                                </a:cubicBezTo>
                                <a:close/>
                                <a:moveTo>
                                  <a:pt x="28" y="120"/>
                                </a:moveTo>
                                <a:cubicBezTo>
                                  <a:pt x="28" y="121"/>
                                  <a:pt x="29" y="122"/>
                                  <a:pt x="29" y="124"/>
                                </a:cubicBezTo>
                                <a:cubicBezTo>
                                  <a:pt x="29" y="124"/>
                                  <a:pt x="29" y="124"/>
                                  <a:pt x="29" y="124"/>
                                </a:cubicBezTo>
                                <a:cubicBezTo>
                                  <a:pt x="29" y="125"/>
                                  <a:pt x="29" y="125"/>
                                  <a:pt x="29" y="125"/>
                                </a:cubicBezTo>
                                <a:cubicBezTo>
                                  <a:pt x="29" y="124"/>
                                  <a:pt x="29" y="124"/>
                                  <a:pt x="29" y="124"/>
                                </a:cubicBezTo>
                                <a:cubicBezTo>
                                  <a:pt x="29" y="123"/>
                                  <a:pt x="29" y="121"/>
                                  <a:pt x="29" y="120"/>
                                </a:cubicBezTo>
                                <a:cubicBezTo>
                                  <a:pt x="29" y="120"/>
                                  <a:pt x="28" y="120"/>
                                  <a:pt x="28" y="120"/>
                                </a:cubicBezTo>
                                <a:close/>
                                <a:moveTo>
                                  <a:pt x="179" y="154"/>
                                </a:moveTo>
                                <a:cubicBezTo>
                                  <a:pt x="180" y="154"/>
                                  <a:pt x="182" y="154"/>
                                  <a:pt x="183" y="154"/>
                                </a:cubicBezTo>
                                <a:cubicBezTo>
                                  <a:pt x="182" y="154"/>
                                  <a:pt x="181" y="154"/>
                                  <a:pt x="181" y="153"/>
                                </a:cubicBezTo>
                                <a:cubicBezTo>
                                  <a:pt x="180" y="154"/>
                                  <a:pt x="180" y="154"/>
                                  <a:pt x="179" y="154"/>
                                </a:cubicBezTo>
                                <a:close/>
                                <a:moveTo>
                                  <a:pt x="114" y="148"/>
                                </a:moveTo>
                                <a:cubicBezTo>
                                  <a:pt x="114" y="149"/>
                                  <a:pt x="114" y="150"/>
                                  <a:pt x="114" y="151"/>
                                </a:cubicBezTo>
                                <a:cubicBezTo>
                                  <a:pt x="114" y="150"/>
                                  <a:pt x="114" y="149"/>
                                  <a:pt x="115" y="149"/>
                                </a:cubicBezTo>
                                <a:cubicBezTo>
                                  <a:pt x="115" y="148"/>
                                  <a:pt x="115" y="148"/>
                                  <a:pt x="114" y="148"/>
                                </a:cubicBezTo>
                                <a:close/>
                                <a:moveTo>
                                  <a:pt x="156" y="154"/>
                                </a:moveTo>
                                <a:cubicBezTo>
                                  <a:pt x="156" y="154"/>
                                  <a:pt x="156" y="153"/>
                                  <a:pt x="156" y="153"/>
                                </a:cubicBezTo>
                                <a:cubicBezTo>
                                  <a:pt x="155" y="153"/>
                                  <a:pt x="153" y="153"/>
                                  <a:pt x="152" y="153"/>
                                </a:cubicBezTo>
                                <a:lnTo>
                                  <a:pt x="156" y="154"/>
                                </a:lnTo>
                                <a:close/>
                                <a:moveTo>
                                  <a:pt x="96" y="154"/>
                                </a:moveTo>
                                <a:cubicBezTo>
                                  <a:pt x="95" y="153"/>
                                  <a:pt x="94" y="153"/>
                                  <a:pt x="93" y="153"/>
                                </a:cubicBezTo>
                                <a:cubicBezTo>
                                  <a:pt x="94" y="154"/>
                                  <a:pt x="95" y="154"/>
                                  <a:pt x="96" y="155"/>
                                </a:cubicBezTo>
                                <a:cubicBezTo>
                                  <a:pt x="96" y="155"/>
                                  <a:pt x="96" y="154"/>
                                  <a:pt x="96" y="154"/>
                                </a:cubicBezTo>
                                <a:close/>
                                <a:moveTo>
                                  <a:pt x="171" y="171"/>
                                </a:moveTo>
                                <a:cubicBezTo>
                                  <a:pt x="170" y="172"/>
                                  <a:pt x="169" y="171"/>
                                  <a:pt x="168" y="171"/>
                                </a:cubicBezTo>
                                <a:cubicBezTo>
                                  <a:pt x="168" y="171"/>
                                  <a:pt x="168" y="172"/>
                                  <a:pt x="168" y="172"/>
                                </a:cubicBezTo>
                                <a:cubicBezTo>
                                  <a:pt x="169" y="172"/>
                                  <a:pt x="170" y="172"/>
                                  <a:pt x="170" y="172"/>
                                </a:cubicBezTo>
                                <a:cubicBezTo>
                                  <a:pt x="171" y="172"/>
                                  <a:pt x="172" y="172"/>
                                  <a:pt x="171" y="171"/>
                                </a:cubicBezTo>
                                <a:close/>
                                <a:moveTo>
                                  <a:pt x="24" y="123"/>
                                </a:moveTo>
                                <a:cubicBezTo>
                                  <a:pt x="24" y="123"/>
                                  <a:pt x="24" y="124"/>
                                  <a:pt x="24" y="125"/>
                                </a:cubicBezTo>
                                <a:cubicBezTo>
                                  <a:pt x="24" y="125"/>
                                  <a:pt x="25" y="125"/>
                                  <a:pt x="25" y="125"/>
                                </a:cubicBezTo>
                                <a:cubicBezTo>
                                  <a:pt x="25" y="125"/>
                                  <a:pt x="25" y="126"/>
                                  <a:pt x="25" y="126"/>
                                </a:cubicBezTo>
                                <a:cubicBezTo>
                                  <a:pt x="25" y="127"/>
                                  <a:pt x="25" y="127"/>
                                  <a:pt x="25" y="127"/>
                                </a:cubicBezTo>
                                <a:cubicBezTo>
                                  <a:pt x="25" y="128"/>
                                  <a:pt x="25" y="128"/>
                                  <a:pt x="25" y="128"/>
                                </a:cubicBezTo>
                                <a:cubicBezTo>
                                  <a:pt x="25" y="129"/>
                                  <a:pt x="25" y="129"/>
                                  <a:pt x="25" y="129"/>
                                </a:cubicBezTo>
                                <a:cubicBezTo>
                                  <a:pt x="25" y="130"/>
                                  <a:pt x="25" y="130"/>
                                  <a:pt x="25" y="130"/>
                                </a:cubicBezTo>
                                <a:cubicBezTo>
                                  <a:pt x="25" y="129"/>
                                  <a:pt x="25" y="129"/>
                                  <a:pt x="25" y="129"/>
                                </a:cubicBezTo>
                                <a:cubicBezTo>
                                  <a:pt x="25" y="128"/>
                                  <a:pt x="25" y="128"/>
                                  <a:pt x="25" y="128"/>
                                </a:cubicBezTo>
                                <a:cubicBezTo>
                                  <a:pt x="25" y="127"/>
                                  <a:pt x="25" y="127"/>
                                  <a:pt x="25" y="127"/>
                                </a:cubicBezTo>
                                <a:cubicBezTo>
                                  <a:pt x="25" y="126"/>
                                  <a:pt x="25" y="126"/>
                                  <a:pt x="25" y="126"/>
                                </a:cubicBezTo>
                                <a:cubicBezTo>
                                  <a:pt x="25" y="126"/>
                                  <a:pt x="25" y="125"/>
                                  <a:pt x="25" y="125"/>
                                </a:cubicBezTo>
                                <a:cubicBezTo>
                                  <a:pt x="25" y="124"/>
                                  <a:pt x="25" y="124"/>
                                  <a:pt x="25" y="123"/>
                                </a:cubicBezTo>
                                <a:cubicBezTo>
                                  <a:pt x="24" y="123"/>
                                  <a:pt x="24" y="123"/>
                                  <a:pt x="24" y="123"/>
                                </a:cubicBezTo>
                                <a:close/>
                                <a:moveTo>
                                  <a:pt x="114" y="161"/>
                                </a:moveTo>
                                <a:cubicBezTo>
                                  <a:pt x="113" y="161"/>
                                  <a:pt x="112" y="160"/>
                                  <a:pt x="112" y="160"/>
                                </a:cubicBezTo>
                                <a:cubicBezTo>
                                  <a:pt x="111" y="161"/>
                                  <a:pt x="112" y="161"/>
                                  <a:pt x="113" y="162"/>
                                </a:cubicBezTo>
                                <a:cubicBezTo>
                                  <a:pt x="113" y="162"/>
                                  <a:pt x="114" y="161"/>
                                  <a:pt x="114" y="161"/>
                                </a:cubicBezTo>
                                <a:close/>
                                <a:moveTo>
                                  <a:pt x="162" y="171"/>
                                </a:moveTo>
                                <a:cubicBezTo>
                                  <a:pt x="161" y="171"/>
                                  <a:pt x="161" y="170"/>
                                  <a:pt x="160" y="171"/>
                                </a:cubicBezTo>
                                <a:cubicBezTo>
                                  <a:pt x="161" y="171"/>
                                  <a:pt x="162" y="171"/>
                                  <a:pt x="163" y="171"/>
                                </a:cubicBezTo>
                                <a:cubicBezTo>
                                  <a:pt x="163" y="171"/>
                                  <a:pt x="164" y="171"/>
                                  <a:pt x="164" y="171"/>
                                </a:cubicBezTo>
                                <a:cubicBezTo>
                                  <a:pt x="163" y="171"/>
                                  <a:pt x="163" y="171"/>
                                  <a:pt x="162" y="171"/>
                                </a:cubicBezTo>
                                <a:close/>
                                <a:moveTo>
                                  <a:pt x="96" y="84"/>
                                </a:moveTo>
                                <a:cubicBezTo>
                                  <a:pt x="95" y="83"/>
                                  <a:pt x="93" y="82"/>
                                  <a:pt x="91" y="82"/>
                                </a:cubicBezTo>
                                <a:cubicBezTo>
                                  <a:pt x="93" y="82"/>
                                  <a:pt x="94" y="83"/>
                                  <a:pt x="96" y="84"/>
                                </a:cubicBezTo>
                                <a:close/>
                                <a:moveTo>
                                  <a:pt x="123" y="154"/>
                                </a:moveTo>
                                <a:cubicBezTo>
                                  <a:pt x="124" y="153"/>
                                  <a:pt x="124" y="152"/>
                                  <a:pt x="125" y="152"/>
                                </a:cubicBezTo>
                                <a:cubicBezTo>
                                  <a:pt x="124" y="151"/>
                                  <a:pt x="124" y="151"/>
                                  <a:pt x="124" y="152"/>
                                </a:cubicBezTo>
                                <a:cubicBezTo>
                                  <a:pt x="123" y="153"/>
                                  <a:pt x="123" y="154"/>
                                  <a:pt x="123" y="155"/>
                                </a:cubicBezTo>
                                <a:cubicBezTo>
                                  <a:pt x="123" y="155"/>
                                  <a:pt x="123" y="154"/>
                                  <a:pt x="123" y="154"/>
                                </a:cubicBezTo>
                                <a:close/>
                                <a:moveTo>
                                  <a:pt x="112" y="147"/>
                                </a:moveTo>
                                <a:cubicBezTo>
                                  <a:pt x="112" y="147"/>
                                  <a:pt x="111" y="147"/>
                                  <a:pt x="111" y="147"/>
                                </a:cubicBezTo>
                                <a:cubicBezTo>
                                  <a:pt x="111" y="148"/>
                                  <a:pt x="111" y="150"/>
                                  <a:pt x="111" y="151"/>
                                </a:cubicBezTo>
                                <a:cubicBezTo>
                                  <a:pt x="111" y="149"/>
                                  <a:pt x="112" y="148"/>
                                  <a:pt x="112" y="147"/>
                                </a:cubicBezTo>
                                <a:close/>
                                <a:moveTo>
                                  <a:pt x="201" y="88"/>
                                </a:moveTo>
                                <a:cubicBezTo>
                                  <a:pt x="201" y="87"/>
                                  <a:pt x="200" y="85"/>
                                  <a:pt x="200" y="83"/>
                                </a:cubicBezTo>
                                <a:cubicBezTo>
                                  <a:pt x="200" y="84"/>
                                  <a:pt x="199" y="84"/>
                                  <a:pt x="199" y="84"/>
                                </a:cubicBezTo>
                                <a:cubicBezTo>
                                  <a:pt x="200" y="86"/>
                                  <a:pt x="200" y="87"/>
                                  <a:pt x="201" y="88"/>
                                </a:cubicBezTo>
                                <a:close/>
                                <a:moveTo>
                                  <a:pt x="207" y="158"/>
                                </a:moveTo>
                                <a:cubicBezTo>
                                  <a:pt x="206" y="159"/>
                                  <a:pt x="204" y="160"/>
                                  <a:pt x="203" y="162"/>
                                </a:cubicBezTo>
                                <a:cubicBezTo>
                                  <a:pt x="203" y="162"/>
                                  <a:pt x="203" y="162"/>
                                  <a:pt x="203" y="162"/>
                                </a:cubicBezTo>
                                <a:cubicBezTo>
                                  <a:pt x="204" y="161"/>
                                  <a:pt x="206" y="160"/>
                                  <a:pt x="207" y="158"/>
                                </a:cubicBezTo>
                                <a:cubicBezTo>
                                  <a:pt x="207" y="158"/>
                                  <a:pt x="207" y="158"/>
                                  <a:pt x="207" y="158"/>
                                </a:cubicBezTo>
                                <a:close/>
                                <a:moveTo>
                                  <a:pt x="134" y="157"/>
                                </a:moveTo>
                                <a:cubicBezTo>
                                  <a:pt x="133" y="159"/>
                                  <a:pt x="132" y="160"/>
                                  <a:pt x="131" y="162"/>
                                </a:cubicBezTo>
                                <a:cubicBezTo>
                                  <a:pt x="131" y="162"/>
                                  <a:pt x="131" y="162"/>
                                  <a:pt x="132" y="162"/>
                                </a:cubicBezTo>
                                <a:lnTo>
                                  <a:pt x="134" y="157"/>
                                </a:lnTo>
                                <a:close/>
                                <a:moveTo>
                                  <a:pt x="112" y="151"/>
                                </a:moveTo>
                                <a:cubicBezTo>
                                  <a:pt x="112" y="152"/>
                                  <a:pt x="111" y="154"/>
                                  <a:pt x="111" y="155"/>
                                </a:cubicBezTo>
                                <a:cubicBezTo>
                                  <a:pt x="112" y="155"/>
                                  <a:pt x="112" y="155"/>
                                  <a:pt x="112" y="155"/>
                                </a:cubicBezTo>
                                <a:cubicBezTo>
                                  <a:pt x="112" y="154"/>
                                  <a:pt x="112" y="153"/>
                                  <a:pt x="112" y="152"/>
                                </a:cubicBezTo>
                                <a:cubicBezTo>
                                  <a:pt x="112" y="151"/>
                                  <a:pt x="113" y="151"/>
                                  <a:pt x="112" y="151"/>
                                </a:cubicBezTo>
                                <a:close/>
                                <a:moveTo>
                                  <a:pt x="164" y="153"/>
                                </a:moveTo>
                                <a:cubicBezTo>
                                  <a:pt x="164" y="153"/>
                                  <a:pt x="164" y="154"/>
                                  <a:pt x="164" y="154"/>
                                </a:cubicBezTo>
                                <a:cubicBezTo>
                                  <a:pt x="157" y="153"/>
                                  <a:pt x="157" y="153"/>
                                  <a:pt x="157" y="153"/>
                                </a:cubicBezTo>
                                <a:cubicBezTo>
                                  <a:pt x="159" y="154"/>
                                  <a:pt x="161" y="154"/>
                                  <a:pt x="162" y="154"/>
                                </a:cubicBezTo>
                                <a:cubicBezTo>
                                  <a:pt x="163" y="154"/>
                                  <a:pt x="164" y="154"/>
                                  <a:pt x="164" y="153"/>
                                </a:cubicBezTo>
                                <a:close/>
                                <a:moveTo>
                                  <a:pt x="37" y="126"/>
                                </a:moveTo>
                                <a:cubicBezTo>
                                  <a:pt x="37" y="124"/>
                                  <a:pt x="37" y="122"/>
                                  <a:pt x="36" y="120"/>
                                </a:cubicBezTo>
                                <a:cubicBezTo>
                                  <a:pt x="37" y="120"/>
                                  <a:pt x="36" y="119"/>
                                  <a:pt x="36" y="120"/>
                                </a:cubicBezTo>
                                <a:cubicBezTo>
                                  <a:pt x="37" y="126"/>
                                  <a:pt x="37" y="126"/>
                                  <a:pt x="37" y="126"/>
                                </a:cubicBezTo>
                                <a:cubicBezTo>
                                  <a:pt x="37" y="126"/>
                                  <a:pt x="38" y="127"/>
                                  <a:pt x="37" y="126"/>
                                </a:cubicBezTo>
                                <a:close/>
                                <a:moveTo>
                                  <a:pt x="35" y="127"/>
                                </a:moveTo>
                                <a:cubicBezTo>
                                  <a:pt x="33" y="120"/>
                                  <a:pt x="33" y="120"/>
                                  <a:pt x="33" y="120"/>
                                </a:cubicBezTo>
                                <a:cubicBezTo>
                                  <a:pt x="33" y="123"/>
                                  <a:pt x="34" y="126"/>
                                  <a:pt x="34" y="129"/>
                                </a:cubicBezTo>
                                <a:cubicBezTo>
                                  <a:pt x="34" y="128"/>
                                  <a:pt x="35" y="128"/>
                                  <a:pt x="35" y="127"/>
                                </a:cubicBezTo>
                                <a:close/>
                                <a:moveTo>
                                  <a:pt x="15" y="21"/>
                                </a:moveTo>
                                <a:cubicBezTo>
                                  <a:pt x="13" y="21"/>
                                  <a:pt x="12" y="23"/>
                                  <a:pt x="11" y="25"/>
                                </a:cubicBezTo>
                                <a:cubicBezTo>
                                  <a:pt x="13" y="24"/>
                                  <a:pt x="14" y="22"/>
                                  <a:pt x="15" y="21"/>
                                </a:cubicBezTo>
                                <a:close/>
                                <a:moveTo>
                                  <a:pt x="74" y="67"/>
                                </a:moveTo>
                                <a:cubicBezTo>
                                  <a:pt x="74" y="67"/>
                                  <a:pt x="73" y="64"/>
                                  <a:pt x="73" y="63"/>
                                </a:cubicBezTo>
                                <a:cubicBezTo>
                                  <a:pt x="73" y="64"/>
                                  <a:pt x="72" y="64"/>
                                  <a:pt x="72" y="65"/>
                                </a:cubicBezTo>
                                <a:cubicBezTo>
                                  <a:pt x="73" y="66"/>
                                  <a:pt x="73" y="67"/>
                                  <a:pt x="74" y="68"/>
                                </a:cubicBezTo>
                                <a:cubicBezTo>
                                  <a:pt x="74" y="68"/>
                                  <a:pt x="74" y="68"/>
                                  <a:pt x="74" y="67"/>
                                </a:cubicBezTo>
                                <a:close/>
                                <a:moveTo>
                                  <a:pt x="127" y="153"/>
                                </a:moveTo>
                                <a:cubicBezTo>
                                  <a:pt x="126" y="154"/>
                                  <a:pt x="126" y="156"/>
                                  <a:pt x="126" y="157"/>
                                </a:cubicBezTo>
                                <a:cubicBezTo>
                                  <a:pt x="127" y="156"/>
                                  <a:pt x="128" y="154"/>
                                  <a:pt x="128" y="153"/>
                                </a:cubicBezTo>
                                <a:lnTo>
                                  <a:pt x="127" y="153"/>
                                </a:lnTo>
                                <a:close/>
                                <a:moveTo>
                                  <a:pt x="125" y="154"/>
                                </a:moveTo>
                                <a:cubicBezTo>
                                  <a:pt x="124" y="155"/>
                                  <a:pt x="123" y="157"/>
                                  <a:pt x="122" y="159"/>
                                </a:cubicBezTo>
                                <a:cubicBezTo>
                                  <a:pt x="122" y="159"/>
                                  <a:pt x="123" y="160"/>
                                  <a:pt x="123" y="159"/>
                                </a:cubicBezTo>
                                <a:lnTo>
                                  <a:pt x="125" y="154"/>
                                </a:lnTo>
                                <a:close/>
                                <a:moveTo>
                                  <a:pt x="30" y="123"/>
                                </a:moveTo>
                                <a:cubicBezTo>
                                  <a:pt x="30" y="124"/>
                                  <a:pt x="30" y="124"/>
                                  <a:pt x="30" y="124"/>
                                </a:cubicBezTo>
                                <a:cubicBezTo>
                                  <a:pt x="31" y="131"/>
                                  <a:pt x="31" y="131"/>
                                  <a:pt x="31" y="131"/>
                                </a:cubicBezTo>
                                <a:cubicBezTo>
                                  <a:pt x="31" y="131"/>
                                  <a:pt x="32" y="131"/>
                                  <a:pt x="32" y="130"/>
                                </a:cubicBezTo>
                                <a:cubicBezTo>
                                  <a:pt x="30" y="124"/>
                                  <a:pt x="30" y="124"/>
                                  <a:pt x="30" y="124"/>
                                </a:cubicBezTo>
                                <a:lnTo>
                                  <a:pt x="30" y="123"/>
                                </a:lnTo>
                                <a:close/>
                                <a:moveTo>
                                  <a:pt x="100" y="148"/>
                                </a:moveTo>
                                <a:cubicBezTo>
                                  <a:pt x="99" y="147"/>
                                  <a:pt x="100" y="146"/>
                                  <a:pt x="99" y="145"/>
                                </a:cubicBezTo>
                                <a:cubicBezTo>
                                  <a:pt x="98" y="150"/>
                                  <a:pt x="98" y="150"/>
                                  <a:pt x="98" y="150"/>
                                </a:cubicBezTo>
                                <a:cubicBezTo>
                                  <a:pt x="100" y="151"/>
                                  <a:pt x="100" y="151"/>
                                  <a:pt x="100" y="151"/>
                                </a:cubicBezTo>
                                <a:cubicBezTo>
                                  <a:pt x="100" y="150"/>
                                  <a:pt x="100" y="149"/>
                                  <a:pt x="100" y="148"/>
                                </a:cubicBezTo>
                                <a:close/>
                                <a:moveTo>
                                  <a:pt x="134" y="160"/>
                                </a:moveTo>
                                <a:cubicBezTo>
                                  <a:pt x="135" y="158"/>
                                  <a:pt x="137" y="157"/>
                                  <a:pt x="138" y="155"/>
                                </a:cubicBezTo>
                                <a:cubicBezTo>
                                  <a:pt x="137" y="155"/>
                                  <a:pt x="136" y="154"/>
                                  <a:pt x="136" y="155"/>
                                </a:cubicBezTo>
                                <a:cubicBezTo>
                                  <a:pt x="136" y="157"/>
                                  <a:pt x="135" y="158"/>
                                  <a:pt x="134" y="160"/>
                                </a:cubicBezTo>
                                <a:close/>
                                <a:moveTo>
                                  <a:pt x="27" y="122"/>
                                </a:moveTo>
                                <a:cubicBezTo>
                                  <a:pt x="29" y="133"/>
                                  <a:pt x="29" y="133"/>
                                  <a:pt x="29" y="133"/>
                                </a:cubicBezTo>
                                <a:cubicBezTo>
                                  <a:pt x="29" y="133"/>
                                  <a:pt x="30" y="133"/>
                                  <a:pt x="29" y="132"/>
                                </a:cubicBezTo>
                                <a:lnTo>
                                  <a:pt x="27" y="122"/>
                                </a:lnTo>
                                <a:close/>
                                <a:moveTo>
                                  <a:pt x="104" y="151"/>
                                </a:moveTo>
                                <a:cubicBezTo>
                                  <a:pt x="105" y="151"/>
                                  <a:pt x="105" y="151"/>
                                  <a:pt x="105" y="151"/>
                                </a:cubicBezTo>
                                <a:cubicBezTo>
                                  <a:pt x="105" y="149"/>
                                  <a:pt x="106" y="146"/>
                                  <a:pt x="106" y="144"/>
                                </a:cubicBezTo>
                                <a:cubicBezTo>
                                  <a:pt x="105" y="144"/>
                                  <a:pt x="105" y="144"/>
                                  <a:pt x="105" y="144"/>
                                </a:cubicBezTo>
                                <a:cubicBezTo>
                                  <a:pt x="105" y="146"/>
                                  <a:pt x="105" y="148"/>
                                  <a:pt x="104" y="151"/>
                                </a:cubicBezTo>
                                <a:close/>
                                <a:moveTo>
                                  <a:pt x="179" y="154"/>
                                </a:moveTo>
                                <a:cubicBezTo>
                                  <a:pt x="175" y="154"/>
                                  <a:pt x="171" y="154"/>
                                  <a:pt x="166" y="154"/>
                                </a:cubicBezTo>
                                <a:cubicBezTo>
                                  <a:pt x="166" y="155"/>
                                  <a:pt x="167" y="154"/>
                                  <a:pt x="167" y="154"/>
                                </a:cubicBezTo>
                                <a:cubicBezTo>
                                  <a:pt x="172" y="154"/>
                                  <a:pt x="175" y="154"/>
                                  <a:pt x="179" y="154"/>
                                </a:cubicBezTo>
                                <a:close/>
                                <a:moveTo>
                                  <a:pt x="77" y="69"/>
                                </a:moveTo>
                                <a:cubicBezTo>
                                  <a:pt x="76" y="62"/>
                                  <a:pt x="76" y="62"/>
                                  <a:pt x="76" y="62"/>
                                </a:cubicBezTo>
                                <a:cubicBezTo>
                                  <a:pt x="76" y="62"/>
                                  <a:pt x="75" y="62"/>
                                  <a:pt x="75" y="62"/>
                                </a:cubicBezTo>
                                <a:cubicBezTo>
                                  <a:pt x="76" y="65"/>
                                  <a:pt x="76" y="68"/>
                                  <a:pt x="77" y="71"/>
                                </a:cubicBezTo>
                                <a:cubicBezTo>
                                  <a:pt x="77" y="70"/>
                                  <a:pt x="77" y="69"/>
                                  <a:pt x="77" y="69"/>
                                </a:cubicBezTo>
                                <a:close/>
                                <a:moveTo>
                                  <a:pt x="130" y="160"/>
                                </a:moveTo>
                                <a:cubicBezTo>
                                  <a:pt x="132" y="158"/>
                                  <a:pt x="133" y="156"/>
                                  <a:pt x="134" y="154"/>
                                </a:cubicBezTo>
                                <a:cubicBezTo>
                                  <a:pt x="133" y="155"/>
                                  <a:pt x="133" y="154"/>
                                  <a:pt x="132" y="154"/>
                                </a:cubicBezTo>
                                <a:lnTo>
                                  <a:pt x="130" y="160"/>
                                </a:lnTo>
                                <a:close/>
                                <a:moveTo>
                                  <a:pt x="188" y="169"/>
                                </a:moveTo>
                                <a:cubicBezTo>
                                  <a:pt x="187" y="170"/>
                                  <a:pt x="186" y="171"/>
                                  <a:pt x="184" y="171"/>
                                </a:cubicBezTo>
                                <a:cubicBezTo>
                                  <a:pt x="184" y="171"/>
                                  <a:pt x="183" y="171"/>
                                  <a:pt x="183" y="172"/>
                                </a:cubicBezTo>
                                <a:cubicBezTo>
                                  <a:pt x="188" y="172"/>
                                  <a:pt x="188" y="172"/>
                                  <a:pt x="188" y="172"/>
                                </a:cubicBezTo>
                                <a:cubicBezTo>
                                  <a:pt x="187" y="171"/>
                                  <a:pt x="189" y="170"/>
                                  <a:pt x="188" y="169"/>
                                </a:cubicBezTo>
                                <a:close/>
                                <a:moveTo>
                                  <a:pt x="125" y="165"/>
                                </a:moveTo>
                                <a:cubicBezTo>
                                  <a:pt x="118" y="162"/>
                                  <a:pt x="118" y="162"/>
                                  <a:pt x="118" y="162"/>
                                </a:cubicBezTo>
                                <a:cubicBezTo>
                                  <a:pt x="118" y="162"/>
                                  <a:pt x="118" y="163"/>
                                  <a:pt x="117" y="163"/>
                                </a:cubicBezTo>
                                <a:cubicBezTo>
                                  <a:pt x="120" y="164"/>
                                  <a:pt x="122" y="164"/>
                                  <a:pt x="125" y="165"/>
                                </a:cubicBezTo>
                                <a:close/>
                                <a:moveTo>
                                  <a:pt x="179" y="163"/>
                                </a:moveTo>
                                <a:cubicBezTo>
                                  <a:pt x="177" y="164"/>
                                  <a:pt x="175" y="166"/>
                                  <a:pt x="173" y="168"/>
                                </a:cubicBezTo>
                                <a:cubicBezTo>
                                  <a:pt x="173" y="168"/>
                                  <a:pt x="174" y="168"/>
                                  <a:pt x="174" y="168"/>
                                </a:cubicBezTo>
                                <a:cubicBezTo>
                                  <a:pt x="176" y="167"/>
                                  <a:pt x="177" y="165"/>
                                  <a:pt x="179" y="163"/>
                                </a:cubicBezTo>
                                <a:cubicBezTo>
                                  <a:pt x="179" y="163"/>
                                  <a:pt x="179" y="163"/>
                                  <a:pt x="179" y="163"/>
                                </a:cubicBezTo>
                                <a:close/>
                                <a:moveTo>
                                  <a:pt x="122" y="151"/>
                                </a:moveTo>
                                <a:cubicBezTo>
                                  <a:pt x="122" y="151"/>
                                  <a:pt x="122" y="151"/>
                                  <a:pt x="122" y="151"/>
                                </a:cubicBezTo>
                                <a:cubicBezTo>
                                  <a:pt x="121" y="153"/>
                                  <a:pt x="120" y="156"/>
                                  <a:pt x="119" y="158"/>
                                </a:cubicBezTo>
                                <a:cubicBezTo>
                                  <a:pt x="120" y="158"/>
                                  <a:pt x="120" y="159"/>
                                  <a:pt x="121" y="158"/>
                                </a:cubicBezTo>
                                <a:cubicBezTo>
                                  <a:pt x="123" y="152"/>
                                  <a:pt x="123" y="152"/>
                                  <a:pt x="123" y="152"/>
                                </a:cubicBezTo>
                                <a:cubicBezTo>
                                  <a:pt x="123" y="152"/>
                                  <a:pt x="122" y="151"/>
                                  <a:pt x="122" y="151"/>
                                </a:cubicBezTo>
                                <a:close/>
                                <a:moveTo>
                                  <a:pt x="84" y="133"/>
                                </a:moveTo>
                                <a:cubicBezTo>
                                  <a:pt x="84" y="133"/>
                                  <a:pt x="84" y="132"/>
                                  <a:pt x="84" y="132"/>
                                </a:cubicBezTo>
                                <a:cubicBezTo>
                                  <a:pt x="83" y="132"/>
                                  <a:pt x="82" y="131"/>
                                  <a:pt x="82" y="131"/>
                                </a:cubicBezTo>
                                <a:cubicBezTo>
                                  <a:pt x="81" y="131"/>
                                  <a:pt x="81" y="131"/>
                                  <a:pt x="81" y="132"/>
                                </a:cubicBezTo>
                                <a:cubicBezTo>
                                  <a:pt x="82" y="133"/>
                                  <a:pt x="82" y="136"/>
                                  <a:pt x="83" y="138"/>
                                </a:cubicBezTo>
                                <a:lnTo>
                                  <a:pt x="84" y="133"/>
                                </a:lnTo>
                                <a:close/>
                                <a:moveTo>
                                  <a:pt x="94" y="138"/>
                                </a:moveTo>
                                <a:cubicBezTo>
                                  <a:pt x="94" y="138"/>
                                  <a:pt x="94" y="138"/>
                                  <a:pt x="93" y="138"/>
                                </a:cubicBezTo>
                                <a:cubicBezTo>
                                  <a:pt x="93" y="140"/>
                                  <a:pt x="93" y="143"/>
                                  <a:pt x="94" y="146"/>
                                </a:cubicBezTo>
                                <a:cubicBezTo>
                                  <a:pt x="94" y="143"/>
                                  <a:pt x="95" y="141"/>
                                  <a:pt x="95" y="139"/>
                                </a:cubicBezTo>
                                <a:cubicBezTo>
                                  <a:pt x="95" y="139"/>
                                  <a:pt x="94" y="139"/>
                                  <a:pt x="94" y="138"/>
                                </a:cubicBezTo>
                                <a:close/>
                                <a:moveTo>
                                  <a:pt x="119" y="150"/>
                                </a:moveTo>
                                <a:cubicBezTo>
                                  <a:pt x="119" y="150"/>
                                  <a:pt x="118" y="150"/>
                                  <a:pt x="118" y="149"/>
                                </a:cubicBezTo>
                                <a:cubicBezTo>
                                  <a:pt x="118" y="152"/>
                                  <a:pt x="117" y="155"/>
                                  <a:pt x="116" y="157"/>
                                </a:cubicBezTo>
                                <a:cubicBezTo>
                                  <a:pt x="117" y="155"/>
                                  <a:pt x="118" y="152"/>
                                  <a:pt x="119" y="150"/>
                                </a:cubicBezTo>
                                <a:close/>
                                <a:moveTo>
                                  <a:pt x="108" y="159"/>
                                </a:moveTo>
                                <a:cubicBezTo>
                                  <a:pt x="107" y="158"/>
                                  <a:pt x="107" y="158"/>
                                  <a:pt x="106" y="158"/>
                                </a:cubicBezTo>
                                <a:cubicBezTo>
                                  <a:pt x="106" y="158"/>
                                  <a:pt x="105" y="158"/>
                                  <a:pt x="105" y="157"/>
                                </a:cubicBezTo>
                                <a:cubicBezTo>
                                  <a:pt x="104" y="157"/>
                                  <a:pt x="104" y="157"/>
                                  <a:pt x="103" y="158"/>
                                </a:cubicBezTo>
                                <a:cubicBezTo>
                                  <a:pt x="103" y="158"/>
                                  <a:pt x="103" y="157"/>
                                  <a:pt x="103" y="157"/>
                                </a:cubicBezTo>
                                <a:cubicBezTo>
                                  <a:pt x="103" y="156"/>
                                  <a:pt x="102" y="156"/>
                                  <a:pt x="101" y="156"/>
                                </a:cubicBezTo>
                                <a:cubicBezTo>
                                  <a:pt x="100" y="155"/>
                                  <a:pt x="100" y="156"/>
                                  <a:pt x="100" y="156"/>
                                </a:cubicBezTo>
                                <a:cubicBezTo>
                                  <a:pt x="103" y="158"/>
                                  <a:pt x="105" y="159"/>
                                  <a:pt x="108" y="160"/>
                                </a:cubicBezTo>
                                <a:cubicBezTo>
                                  <a:pt x="108" y="159"/>
                                  <a:pt x="108" y="159"/>
                                  <a:pt x="108" y="159"/>
                                </a:cubicBezTo>
                                <a:close/>
                                <a:moveTo>
                                  <a:pt x="17" y="21"/>
                                </a:moveTo>
                                <a:cubicBezTo>
                                  <a:pt x="17" y="21"/>
                                  <a:pt x="17" y="21"/>
                                  <a:pt x="17" y="21"/>
                                </a:cubicBezTo>
                                <a:cubicBezTo>
                                  <a:pt x="15" y="23"/>
                                  <a:pt x="13" y="25"/>
                                  <a:pt x="12" y="27"/>
                                </a:cubicBezTo>
                                <a:cubicBezTo>
                                  <a:pt x="12" y="27"/>
                                  <a:pt x="12" y="28"/>
                                  <a:pt x="12" y="28"/>
                                </a:cubicBezTo>
                                <a:cubicBezTo>
                                  <a:pt x="14" y="26"/>
                                  <a:pt x="16" y="24"/>
                                  <a:pt x="17" y="22"/>
                                </a:cubicBezTo>
                                <a:cubicBezTo>
                                  <a:pt x="18" y="22"/>
                                  <a:pt x="18" y="21"/>
                                  <a:pt x="17" y="21"/>
                                </a:cubicBezTo>
                                <a:close/>
                                <a:moveTo>
                                  <a:pt x="180" y="164"/>
                                </a:moveTo>
                                <a:cubicBezTo>
                                  <a:pt x="183" y="162"/>
                                  <a:pt x="185" y="160"/>
                                  <a:pt x="188" y="158"/>
                                </a:cubicBezTo>
                                <a:cubicBezTo>
                                  <a:pt x="187" y="158"/>
                                  <a:pt x="186" y="158"/>
                                  <a:pt x="186" y="158"/>
                                </a:cubicBezTo>
                                <a:cubicBezTo>
                                  <a:pt x="184" y="160"/>
                                  <a:pt x="182" y="162"/>
                                  <a:pt x="180" y="164"/>
                                </a:cubicBezTo>
                                <a:close/>
                                <a:moveTo>
                                  <a:pt x="198" y="152"/>
                                </a:moveTo>
                                <a:cubicBezTo>
                                  <a:pt x="194" y="152"/>
                                  <a:pt x="190" y="152"/>
                                  <a:pt x="187" y="153"/>
                                </a:cubicBezTo>
                                <a:cubicBezTo>
                                  <a:pt x="186" y="153"/>
                                  <a:pt x="186" y="154"/>
                                  <a:pt x="186" y="153"/>
                                </a:cubicBezTo>
                                <a:cubicBezTo>
                                  <a:pt x="190" y="153"/>
                                  <a:pt x="195" y="153"/>
                                  <a:pt x="198" y="152"/>
                                </a:cubicBezTo>
                                <a:close/>
                                <a:moveTo>
                                  <a:pt x="116" y="149"/>
                                </a:moveTo>
                                <a:cubicBezTo>
                                  <a:pt x="116" y="149"/>
                                  <a:pt x="116" y="149"/>
                                  <a:pt x="116" y="149"/>
                                </a:cubicBezTo>
                                <a:cubicBezTo>
                                  <a:pt x="113" y="156"/>
                                  <a:pt x="113" y="156"/>
                                  <a:pt x="113" y="156"/>
                                </a:cubicBezTo>
                                <a:cubicBezTo>
                                  <a:pt x="114" y="156"/>
                                  <a:pt x="115" y="157"/>
                                  <a:pt x="115" y="156"/>
                                </a:cubicBezTo>
                                <a:cubicBezTo>
                                  <a:pt x="116" y="154"/>
                                  <a:pt x="116" y="151"/>
                                  <a:pt x="116" y="149"/>
                                </a:cubicBezTo>
                                <a:close/>
                                <a:moveTo>
                                  <a:pt x="145" y="158"/>
                                </a:moveTo>
                                <a:cubicBezTo>
                                  <a:pt x="143" y="160"/>
                                  <a:pt x="142" y="162"/>
                                  <a:pt x="140" y="164"/>
                                </a:cubicBezTo>
                                <a:cubicBezTo>
                                  <a:pt x="142" y="164"/>
                                  <a:pt x="142" y="164"/>
                                  <a:pt x="142" y="164"/>
                                </a:cubicBezTo>
                                <a:cubicBezTo>
                                  <a:pt x="143" y="162"/>
                                  <a:pt x="144" y="160"/>
                                  <a:pt x="145" y="159"/>
                                </a:cubicBezTo>
                                <a:cubicBezTo>
                                  <a:pt x="145" y="159"/>
                                  <a:pt x="145" y="158"/>
                                  <a:pt x="145" y="158"/>
                                </a:cubicBezTo>
                                <a:close/>
                                <a:moveTo>
                                  <a:pt x="109" y="153"/>
                                </a:moveTo>
                                <a:cubicBezTo>
                                  <a:pt x="110" y="149"/>
                                  <a:pt x="110" y="149"/>
                                  <a:pt x="110" y="149"/>
                                </a:cubicBezTo>
                                <a:cubicBezTo>
                                  <a:pt x="110" y="148"/>
                                  <a:pt x="110" y="146"/>
                                  <a:pt x="109" y="147"/>
                                </a:cubicBezTo>
                                <a:cubicBezTo>
                                  <a:pt x="108" y="154"/>
                                  <a:pt x="108" y="154"/>
                                  <a:pt x="108" y="154"/>
                                </a:cubicBezTo>
                                <a:cubicBezTo>
                                  <a:pt x="107" y="154"/>
                                  <a:pt x="109" y="155"/>
                                  <a:pt x="109" y="155"/>
                                </a:cubicBezTo>
                                <a:cubicBezTo>
                                  <a:pt x="109" y="154"/>
                                  <a:pt x="109" y="153"/>
                                  <a:pt x="109" y="153"/>
                                </a:cubicBezTo>
                                <a:close/>
                                <a:moveTo>
                                  <a:pt x="173" y="161"/>
                                </a:moveTo>
                                <a:cubicBezTo>
                                  <a:pt x="170" y="163"/>
                                  <a:pt x="167" y="165"/>
                                  <a:pt x="165" y="167"/>
                                </a:cubicBezTo>
                                <a:cubicBezTo>
                                  <a:pt x="166" y="167"/>
                                  <a:pt x="167" y="168"/>
                                  <a:pt x="168" y="167"/>
                                </a:cubicBezTo>
                                <a:lnTo>
                                  <a:pt x="173" y="161"/>
                                </a:lnTo>
                                <a:close/>
                                <a:moveTo>
                                  <a:pt x="140" y="156"/>
                                </a:moveTo>
                                <a:cubicBezTo>
                                  <a:pt x="137" y="158"/>
                                  <a:pt x="136" y="160"/>
                                  <a:pt x="134" y="163"/>
                                </a:cubicBezTo>
                                <a:cubicBezTo>
                                  <a:pt x="135" y="163"/>
                                  <a:pt x="136" y="163"/>
                                  <a:pt x="136" y="163"/>
                                </a:cubicBezTo>
                                <a:cubicBezTo>
                                  <a:pt x="137" y="161"/>
                                  <a:pt x="139" y="158"/>
                                  <a:pt x="140" y="156"/>
                                </a:cubicBezTo>
                                <a:close/>
                                <a:moveTo>
                                  <a:pt x="80" y="72"/>
                                </a:moveTo>
                                <a:cubicBezTo>
                                  <a:pt x="80" y="68"/>
                                  <a:pt x="79" y="64"/>
                                  <a:pt x="78" y="60"/>
                                </a:cubicBezTo>
                                <a:cubicBezTo>
                                  <a:pt x="78" y="59"/>
                                  <a:pt x="77" y="60"/>
                                  <a:pt x="77" y="61"/>
                                </a:cubicBezTo>
                                <a:cubicBezTo>
                                  <a:pt x="78" y="64"/>
                                  <a:pt x="78" y="67"/>
                                  <a:pt x="79" y="70"/>
                                </a:cubicBezTo>
                                <a:cubicBezTo>
                                  <a:pt x="79" y="70"/>
                                  <a:pt x="79" y="72"/>
                                  <a:pt x="80" y="72"/>
                                </a:cubicBezTo>
                                <a:close/>
                                <a:moveTo>
                                  <a:pt x="199" y="159"/>
                                </a:moveTo>
                                <a:cubicBezTo>
                                  <a:pt x="195" y="161"/>
                                  <a:pt x="192" y="164"/>
                                  <a:pt x="189" y="166"/>
                                </a:cubicBezTo>
                                <a:cubicBezTo>
                                  <a:pt x="191" y="167"/>
                                  <a:pt x="193" y="166"/>
                                  <a:pt x="194" y="164"/>
                                </a:cubicBezTo>
                                <a:cubicBezTo>
                                  <a:pt x="195" y="163"/>
                                  <a:pt x="197" y="161"/>
                                  <a:pt x="199" y="159"/>
                                </a:cubicBezTo>
                                <a:close/>
                                <a:moveTo>
                                  <a:pt x="96" y="146"/>
                                </a:moveTo>
                                <a:cubicBezTo>
                                  <a:pt x="96" y="140"/>
                                  <a:pt x="96" y="140"/>
                                  <a:pt x="96" y="140"/>
                                </a:cubicBezTo>
                                <a:cubicBezTo>
                                  <a:pt x="96" y="143"/>
                                  <a:pt x="95" y="145"/>
                                  <a:pt x="94" y="149"/>
                                </a:cubicBezTo>
                                <a:cubicBezTo>
                                  <a:pt x="96" y="149"/>
                                  <a:pt x="96" y="149"/>
                                  <a:pt x="96" y="149"/>
                                </a:cubicBezTo>
                                <a:cubicBezTo>
                                  <a:pt x="97" y="148"/>
                                  <a:pt x="97" y="147"/>
                                  <a:pt x="96" y="146"/>
                                </a:cubicBezTo>
                                <a:close/>
                                <a:moveTo>
                                  <a:pt x="86" y="69"/>
                                </a:moveTo>
                                <a:cubicBezTo>
                                  <a:pt x="84" y="56"/>
                                  <a:pt x="84" y="56"/>
                                  <a:pt x="84" y="56"/>
                                </a:cubicBezTo>
                                <a:cubicBezTo>
                                  <a:pt x="84" y="56"/>
                                  <a:pt x="82" y="56"/>
                                  <a:pt x="83" y="56"/>
                                </a:cubicBezTo>
                                <a:cubicBezTo>
                                  <a:pt x="85" y="68"/>
                                  <a:pt x="85" y="68"/>
                                  <a:pt x="85" y="68"/>
                                </a:cubicBezTo>
                                <a:cubicBezTo>
                                  <a:pt x="85" y="69"/>
                                  <a:pt x="86" y="69"/>
                                  <a:pt x="86" y="69"/>
                                </a:cubicBezTo>
                                <a:close/>
                                <a:moveTo>
                                  <a:pt x="104" y="150"/>
                                </a:moveTo>
                                <a:cubicBezTo>
                                  <a:pt x="104" y="146"/>
                                  <a:pt x="104" y="146"/>
                                  <a:pt x="104" y="146"/>
                                </a:cubicBezTo>
                                <a:cubicBezTo>
                                  <a:pt x="104" y="145"/>
                                  <a:pt x="104" y="144"/>
                                  <a:pt x="103" y="143"/>
                                </a:cubicBezTo>
                                <a:cubicBezTo>
                                  <a:pt x="101" y="151"/>
                                  <a:pt x="101" y="151"/>
                                  <a:pt x="101" y="151"/>
                                </a:cubicBezTo>
                                <a:cubicBezTo>
                                  <a:pt x="101" y="152"/>
                                  <a:pt x="102" y="152"/>
                                  <a:pt x="103" y="152"/>
                                </a:cubicBezTo>
                                <a:cubicBezTo>
                                  <a:pt x="103" y="152"/>
                                  <a:pt x="104" y="150"/>
                                  <a:pt x="104" y="150"/>
                                </a:cubicBezTo>
                                <a:close/>
                                <a:moveTo>
                                  <a:pt x="102" y="143"/>
                                </a:moveTo>
                                <a:cubicBezTo>
                                  <a:pt x="102" y="143"/>
                                  <a:pt x="102" y="142"/>
                                  <a:pt x="102" y="142"/>
                                </a:cubicBezTo>
                                <a:cubicBezTo>
                                  <a:pt x="100" y="142"/>
                                  <a:pt x="99" y="141"/>
                                  <a:pt x="98" y="140"/>
                                </a:cubicBezTo>
                                <a:cubicBezTo>
                                  <a:pt x="97" y="142"/>
                                  <a:pt x="98" y="144"/>
                                  <a:pt x="98" y="146"/>
                                </a:cubicBezTo>
                                <a:cubicBezTo>
                                  <a:pt x="98" y="145"/>
                                  <a:pt x="98" y="144"/>
                                  <a:pt x="99" y="143"/>
                                </a:cubicBezTo>
                                <a:cubicBezTo>
                                  <a:pt x="99" y="142"/>
                                  <a:pt x="100" y="142"/>
                                  <a:pt x="100" y="142"/>
                                </a:cubicBezTo>
                                <a:cubicBezTo>
                                  <a:pt x="100" y="143"/>
                                  <a:pt x="101" y="145"/>
                                  <a:pt x="101" y="147"/>
                                </a:cubicBezTo>
                                <a:cubicBezTo>
                                  <a:pt x="101" y="145"/>
                                  <a:pt x="102" y="144"/>
                                  <a:pt x="102" y="143"/>
                                </a:cubicBezTo>
                                <a:close/>
                                <a:moveTo>
                                  <a:pt x="36" y="127"/>
                                </a:moveTo>
                                <a:cubicBezTo>
                                  <a:pt x="35" y="122"/>
                                  <a:pt x="34" y="117"/>
                                  <a:pt x="34" y="112"/>
                                </a:cubicBezTo>
                                <a:cubicBezTo>
                                  <a:pt x="33" y="113"/>
                                  <a:pt x="33" y="113"/>
                                  <a:pt x="33" y="113"/>
                                </a:cubicBezTo>
                                <a:cubicBezTo>
                                  <a:pt x="35" y="126"/>
                                  <a:pt x="35" y="126"/>
                                  <a:pt x="35" y="126"/>
                                </a:cubicBezTo>
                                <a:cubicBezTo>
                                  <a:pt x="35" y="126"/>
                                  <a:pt x="36" y="128"/>
                                  <a:pt x="36" y="127"/>
                                </a:cubicBezTo>
                                <a:close/>
                                <a:moveTo>
                                  <a:pt x="162" y="158"/>
                                </a:moveTo>
                                <a:cubicBezTo>
                                  <a:pt x="161" y="158"/>
                                  <a:pt x="161" y="159"/>
                                  <a:pt x="161" y="159"/>
                                </a:cubicBezTo>
                                <a:cubicBezTo>
                                  <a:pt x="158" y="161"/>
                                  <a:pt x="156" y="163"/>
                                  <a:pt x="153" y="166"/>
                                </a:cubicBezTo>
                                <a:cubicBezTo>
                                  <a:pt x="154" y="166"/>
                                  <a:pt x="155" y="166"/>
                                  <a:pt x="155" y="166"/>
                                </a:cubicBezTo>
                                <a:cubicBezTo>
                                  <a:pt x="158" y="164"/>
                                  <a:pt x="159" y="161"/>
                                  <a:pt x="162" y="158"/>
                                </a:cubicBezTo>
                                <a:close/>
                                <a:moveTo>
                                  <a:pt x="218" y="145"/>
                                </a:moveTo>
                                <a:cubicBezTo>
                                  <a:pt x="217" y="141"/>
                                  <a:pt x="217" y="141"/>
                                  <a:pt x="217" y="141"/>
                                </a:cubicBezTo>
                                <a:cubicBezTo>
                                  <a:pt x="216" y="139"/>
                                  <a:pt x="216" y="137"/>
                                  <a:pt x="215" y="137"/>
                                </a:cubicBezTo>
                                <a:cubicBezTo>
                                  <a:pt x="215" y="140"/>
                                  <a:pt x="216" y="143"/>
                                  <a:pt x="217" y="145"/>
                                </a:cubicBezTo>
                                <a:cubicBezTo>
                                  <a:pt x="217" y="146"/>
                                  <a:pt x="217" y="145"/>
                                  <a:pt x="218" y="145"/>
                                </a:cubicBezTo>
                                <a:cubicBezTo>
                                  <a:pt x="218" y="145"/>
                                  <a:pt x="218" y="146"/>
                                  <a:pt x="218" y="145"/>
                                </a:cubicBezTo>
                                <a:close/>
                                <a:moveTo>
                                  <a:pt x="191" y="160"/>
                                </a:moveTo>
                                <a:cubicBezTo>
                                  <a:pt x="187" y="162"/>
                                  <a:pt x="184" y="164"/>
                                  <a:pt x="181" y="167"/>
                                </a:cubicBezTo>
                                <a:cubicBezTo>
                                  <a:pt x="180" y="168"/>
                                  <a:pt x="181" y="168"/>
                                  <a:pt x="181" y="168"/>
                                </a:cubicBezTo>
                                <a:cubicBezTo>
                                  <a:pt x="182" y="167"/>
                                  <a:pt x="183" y="168"/>
                                  <a:pt x="183" y="168"/>
                                </a:cubicBezTo>
                                <a:cubicBezTo>
                                  <a:pt x="186" y="164"/>
                                  <a:pt x="188" y="162"/>
                                  <a:pt x="191" y="160"/>
                                </a:cubicBezTo>
                                <a:close/>
                                <a:moveTo>
                                  <a:pt x="154" y="158"/>
                                </a:moveTo>
                                <a:cubicBezTo>
                                  <a:pt x="152" y="160"/>
                                  <a:pt x="149" y="162"/>
                                  <a:pt x="147" y="164"/>
                                </a:cubicBezTo>
                                <a:cubicBezTo>
                                  <a:pt x="147" y="165"/>
                                  <a:pt x="149" y="166"/>
                                  <a:pt x="149" y="165"/>
                                </a:cubicBezTo>
                                <a:cubicBezTo>
                                  <a:pt x="154" y="159"/>
                                  <a:pt x="154" y="159"/>
                                  <a:pt x="154" y="159"/>
                                </a:cubicBezTo>
                                <a:cubicBezTo>
                                  <a:pt x="153" y="158"/>
                                  <a:pt x="154" y="157"/>
                                  <a:pt x="154" y="158"/>
                                </a:cubicBezTo>
                                <a:close/>
                                <a:moveTo>
                                  <a:pt x="33" y="129"/>
                                </a:moveTo>
                                <a:cubicBezTo>
                                  <a:pt x="33" y="124"/>
                                  <a:pt x="31" y="120"/>
                                  <a:pt x="32" y="114"/>
                                </a:cubicBezTo>
                                <a:cubicBezTo>
                                  <a:pt x="31" y="115"/>
                                  <a:pt x="30" y="115"/>
                                  <a:pt x="30" y="116"/>
                                </a:cubicBezTo>
                                <a:cubicBezTo>
                                  <a:pt x="31" y="120"/>
                                  <a:pt x="32" y="124"/>
                                  <a:pt x="33" y="129"/>
                                </a:cubicBezTo>
                                <a:cubicBezTo>
                                  <a:pt x="33" y="129"/>
                                  <a:pt x="33" y="130"/>
                                  <a:pt x="33" y="129"/>
                                </a:cubicBezTo>
                                <a:close/>
                                <a:moveTo>
                                  <a:pt x="24" y="26"/>
                                </a:move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cubicBezTo>
                                  <a:pt x="23" y="27"/>
                                  <a:pt x="23" y="27"/>
                                  <a:pt x="23" y="28"/>
                                </a:cubicBezTo>
                                <a:cubicBezTo>
                                  <a:pt x="23" y="28"/>
                                  <a:pt x="23" y="28"/>
                                  <a:pt x="23" y="28"/>
                                </a:cubicBezTo>
                                <a:cubicBezTo>
                                  <a:pt x="19" y="31"/>
                                  <a:pt x="16" y="34"/>
                                  <a:pt x="12" y="38"/>
                                </a:cubicBezTo>
                                <a:cubicBezTo>
                                  <a:pt x="12" y="38"/>
                                  <a:pt x="12" y="39"/>
                                  <a:pt x="12" y="40"/>
                                </a:cubicBezTo>
                                <a:cubicBezTo>
                                  <a:pt x="13" y="41"/>
                                  <a:pt x="13" y="40"/>
                                  <a:pt x="13" y="40"/>
                                </a:cubicBezTo>
                                <a:cubicBezTo>
                                  <a:pt x="16" y="35"/>
                                  <a:pt x="19" y="32"/>
                                  <a:pt x="23" y="28"/>
                                </a:cubicBezTo>
                                <a:cubicBezTo>
                                  <a:pt x="23" y="28"/>
                                  <a:pt x="23" y="28"/>
                                  <a:pt x="23" y="28"/>
                                </a:cubicBezTo>
                                <a:cubicBezTo>
                                  <a:pt x="23" y="28"/>
                                  <a:pt x="24" y="27"/>
                                  <a:pt x="24" y="27"/>
                                </a:cubicBezTo>
                                <a:cubicBezTo>
                                  <a:pt x="24" y="27"/>
                                  <a:pt x="24" y="27"/>
                                  <a:pt x="24" y="27"/>
                                </a:cubicBezTo>
                                <a:lnTo>
                                  <a:pt x="24" y="26"/>
                                </a:lnTo>
                                <a:close/>
                                <a:moveTo>
                                  <a:pt x="21" y="21"/>
                                </a:moveTo>
                                <a:cubicBezTo>
                                  <a:pt x="21" y="21"/>
                                  <a:pt x="20" y="21"/>
                                  <a:pt x="20" y="21"/>
                                </a:cubicBezTo>
                                <a:cubicBezTo>
                                  <a:pt x="17" y="25"/>
                                  <a:pt x="14" y="28"/>
                                  <a:pt x="12" y="32"/>
                                </a:cubicBezTo>
                                <a:cubicBezTo>
                                  <a:pt x="23" y="22"/>
                                  <a:pt x="23" y="22"/>
                                  <a:pt x="23" y="22"/>
                                </a:cubicBezTo>
                                <a:cubicBezTo>
                                  <a:pt x="22" y="22"/>
                                  <a:pt x="22" y="21"/>
                                  <a:pt x="21" y="21"/>
                                </a:cubicBezTo>
                                <a:close/>
                                <a:moveTo>
                                  <a:pt x="144" y="156"/>
                                </a:moveTo>
                                <a:cubicBezTo>
                                  <a:pt x="143" y="156"/>
                                  <a:pt x="142" y="156"/>
                                  <a:pt x="142" y="156"/>
                                </a:cubicBezTo>
                                <a:cubicBezTo>
                                  <a:pt x="141" y="156"/>
                                  <a:pt x="141" y="156"/>
                                  <a:pt x="141" y="156"/>
                                </a:cubicBezTo>
                                <a:cubicBezTo>
                                  <a:pt x="140" y="159"/>
                                  <a:pt x="139" y="161"/>
                                  <a:pt x="137" y="163"/>
                                </a:cubicBezTo>
                                <a:cubicBezTo>
                                  <a:pt x="137" y="163"/>
                                  <a:pt x="138" y="163"/>
                                  <a:pt x="138" y="163"/>
                                </a:cubicBezTo>
                                <a:cubicBezTo>
                                  <a:pt x="140" y="161"/>
                                  <a:pt x="142" y="159"/>
                                  <a:pt x="144" y="156"/>
                                </a:cubicBezTo>
                                <a:cubicBezTo>
                                  <a:pt x="144" y="156"/>
                                  <a:pt x="144" y="156"/>
                                  <a:pt x="144" y="156"/>
                                </a:cubicBezTo>
                                <a:close/>
                                <a:moveTo>
                                  <a:pt x="197" y="163"/>
                                </a:moveTo>
                                <a:cubicBezTo>
                                  <a:pt x="201" y="161"/>
                                  <a:pt x="205" y="158"/>
                                  <a:pt x="208" y="155"/>
                                </a:cubicBezTo>
                                <a:cubicBezTo>
                                  <a:pt x="207" y="155"/>
                                  <a:pt x="205" y="155"/>
                                  <a:pt x="205" y="155"/>
                                </a:cubicBezTo>
                                <a:cubicBezTo>
                                  <a:pt x="202" y="158"/>
                                  <a:pt x="199" y="160"/>
                                  <a:pt x="197" y="163"/>
                                </a:cubicBezTo>
                                <a:close/>
                                <a:moveTo>
                                  <a:pt x="83" y="70"/>
                                </a:moveTo>
                                <a:cubicBezTo>
                                  <a:pt x="83" y="66"/>
                                  <a:pt x="82" y="61"/>
                                  <a:pt x="81" y="57"/>
                                </a:cubicBezTo>
                                <a:cubicBezTo>
                                  <a:pt x="81" y="58"/>
                                  <a:pt x="80" y="58"/>
                                  <a:pt x="80" y="59"/>
                                </a:cubicBezTo>
                                <a:cubicBezTo>
                                  <a:pt x="81" y="63"/>
                                  <a:pt x="82" y="67"/>
                                  <a:pt x="83" y="71"/>
                                </a:cubicBezTo>
                                <a:cubicBezTo>
                                  <a:pt x="84" y="71"/>
                                  <a:pt x="83" y="70"/>
                                  <a:pt x="83" y="70"/>
                                </a:cubicBezTo>
                                <a:close/>
                                <a:moveTo>
                                  <a:pt x="129" y="154"/>
                                </a:moveTo>
                                <a:cubicBezTo>
                                  <a:pt x="128" y="156"/>
                                  <a:pt x="127" y="158"/>
                                  <a:pt x="125" y="160"/>
                                </a:cubicBezTo>
                                <a:cubicBezTo>
                                  <a:pt x="126" y="160"/>
                                  <a:pt x="127" y="160"/>
                                  <a:pt x="128" y="161"/>
                                </a:cubicBezTo>
                                <a:cubicBezTo>
                                  <a:pt x="129" y="159"/>
                                  <a:pt x="130" y="156"/>
                                  <a:pt x="131" y="154"/>
                                </a:cubicBezTo>
                                <a:cubicBezTo>
                                  <a:pt x="131" y="154"/>
                                  <a:pt x="130" y="153"/>
                                  <a:pt x="129" y="154"/>
                                </a:cubicBezTo>
                                <a:close/>
                                <a:moveTo>
                                  <a:pt x="14" y="33"/>
                                </a:moveTo>
                                <a:cubicBezTo>
                                  <a:pt x="14" y="33"/>
                                  <a:pt x="15" y="34"/>
                                  <a:pt x="15" y="33"/>
                                </a:cubicBezTo>
                                <a:cubicBezTo>
                                  <a:pt x="27" y="22"/>
                                  <a:pt x="27" y="22"/>
                                  <a:pt x="27" y="22"/>
                                </a:cubicBezTo>
                                <a:cubicBezTo>
                                  <a:pt x="26" y="22"/>
                                  <a:pt x="26" y="22"/>
                                  <a:pt x="25" y="21"/>
                                </a:cubicBezTo>
                                <a:cubicBezTo>
                                  <a:pt x="21" y="25"/>
                                  <a:pt x="18" y="29"/>
                                  <a:pt x="14" y="33"/>
                                </a:cubicBezTo>
                                <a:close/>
                                <a:moveTo>
                                  <a:pt x="173" y="159"/>
                                </a:moveTo>
                                <a:cubicBezTo>
                                  <a:pt x="171" y="159"/>
                                  <a:pt x="170" y="158"/>
                                  <a:pt x="169" y="159"/>
                                </a:cubicBezTo>
                                <a:cubicBezTo>
                                  <a:pt x="162" y="167"/>
                                  <a:pt x="162" y="167"/>
                                  <a:pt x="162" y="167"/>
                                </a:cubicBezTo>
                                <a:lnTo>
                                  <a:pt x="173" y="159"/>
                                </a:lnTo>
                                <a:close/>
                                <a:moveTo>
                                  <a:pt x="39" y="123"/>
                                </a:moveTo>
                                <a:cubicBezTo>
                                  <a:pt x="38" y="118"/>
                                  <a:pt x="37" y="114"/>
                                  <a:pt x="37" y="109"/>
                                </a:cubicBezTo>
                                <a:cubicBezTo>
                                  <a:pt x="36" y="109"/>
                                  <a:pt x="35" y="110"/>
                                  <a:pt x="35" y="111"/>
                                </a:cubicBezTo>
                                <a:cubicBezTo>
                                  <a:pt x="39" y="126"/>
                                  <a:pt x="39" y="126"/>
                                  <a:pt x="39" y="126"/>
                                </a:cubicBezTo>
                                <a:cubicBezTo>
                                  <a:pt x="39" y="124"/>
                                  <a:pt x="39" y="123"/>
                                  <a:pt x="39" y="123"/>
                                </a:cubicBezTo>
                                <a:close/>
                                <a:moveTo>
                                  <a:pt x="46" y="119"/>
                                </a:moveTo>
                                <a:cubicBezTo>
                                  <a:pt x="45" y="113"/>
                                  <a:pt x="45" y="113"/>
                                  <a:pt x="45" y="113"/>
                                </a:cubicBezTo>
                                <a:cubicBezTo>
                                  <a:pt x="45" y="113"/>
                                  <a:pt x="44" y="112"/>
                                  <a:pt x="44" y="112"/>
                                </a:cubicBezTo>
                                <a:cubicBezTo>
                                  <a:pt x="43" y="112"/>
                                  <a:pt x="43" y="111"/>
                                  <a:pt x="43" y="111"/>
                                </a:cubicBezTo>
                                <a:cubicBezTo>
                                  <a:pt x="43" y="115"/>
                                  <a:pt x="44" y="118"/>
                                  <a:pt x="44" y="123"/>
                                </a:cubicBezTo>
                                <a:cubicBezTo>
                                  <a:pt x="44" y="122"/>
                                  <a:pt x="45" y="122"/>
                                  <a:pt x="45" y="122"/>
                                </a:cubicBezTo>
                                <a:cubicBezTo>
                                  <a:pt x="45" y="121"/>
                                  <a:pt x="46" y="120"/>
                                  <a:pt x="46" y="119"/>
                                </a:cubicBezTo>
                                <a:close/>
                                <a:moveTo>
                                  <a:pt x="159" y="158"/>
                                </a:moveTo>
                                <a:cubicBezTo>
                                  <a:pt x="158" y="158"/>
                                  <a:pt x="158" y="158"/>
                                  <a:pt x="157" y="158"/>
                                </a:cubicBezTo>
                                <a:cubicBezTo>
                                  <a:pt x="157" y="158"/>
                                  <a:pt x="155" y="157"/>
                                  <a:pt x="155" y="158"/>
                                </a:cubicBezTo>
                                <a:cubicBezTo>
                                  <a:pt x="154" y="160"/>
                                  <a:pt x="153" y="162"/>
                                  <a:pt x="152" y="163"/>
                                </a:cubicBezTo>
                                <a:cubicBezTo>
                                  <a:pt x="152" y="164"/>
                                  <a:pt x="151" y="166"/>
                                  <a:pt x="151" y="166"/>
                                </a:cubicBezTo>
                                <a:cubicBezTo>
                                  <a:pt x="159" y="159"/>
                                  <a:pt x="159" y="159"/>
                                  <a:pt x="159" y="159"/>
                                </a:cubicBezTo>
                                <a:cubicBezTo>
                                  <a:pt x="159" y="159"/>
                                  <a:pt x="160" y="158"/>
                                  <a:pt x="159" y="158"/>
                                </a:cubicBezTo>
                                <a:close/>
                                <a:moveTo>
                                  <a:pt x="42" y="123"/>
                                </a:moveTo>
                                <a:cubicBezTo>
                                  <a:pt x="42" y="123"/>
                                  <a:pt x="42" y="123"/>
                                  <a:pt x="42" y="123"/>
                                </a:cubicBezTo>
                                <a:cubicBezTo>
                                  <a:pt x="40" y="118"/>
                                  <a:pt x="39" y="114"/>
                                  <a:pt x="38" y="109"/>
                                </a:cubicBezTo>
                                <a:cubicBezTo>
                                  <a:pt x="39" y="114"/>
                                  <a:pt x="39" y="120"/>
                                  <a:pt x="40" y="125"/>
                                </a:cubicBezTo>
                                <a:cubicBezTo>
                                  <a:pt x="40" y="125"/>
                                  <a:pt x="41" y="124"/>
                                  <a:pt x="42" y="123"/>
                                </a:cubicBezTo>
                                <a:close/>
                                <a:moveTo>
                                  <a:pt x="149" y="157"/>
                                </a:moveTo>
                                <a:cubicBezTo>
                                  <a:pt x="149" y="157"/>
                                  <a:pt x="148" y="157"/>
                                  <a:pt x="148" y="157"/>
                                </a:cubicBezTo>
                                <a:cubicBezTo>
                                  <a:pt x="144" y="164"/>
                                  <a:pt x="144" y="164"/>
                                  <a:pt x="144" y="164"/>
                                </a:cubicBezTo>
                                <a:cubicBezTo>
                                  <a:pt x="143" y="164"/>
                                  <a:pt x="144" y="165"/>
                                  <a:pt x="144" y="164"/>
                                </a:cubicBezTo>
                                <a:cubicBezTo>
                                  <a:pt x="147" y="162"/>
                                  <a:pt x="149" y="160"/>
                                  <a:pt x="152" y="157"/>
                                </a:cubicBezTo>
                                <a:cubicBezTo>
                                  <a:pt x="151" y="157"/>
                                  <a:pt x="150" y="157"/>
                                  <a:pt x="149" y="157"/>
                                </a:cubicBezTo>
                                <a:close/>
                                <a:moveTo>
                                  <a:pt x="200" y="156"/>
                                </a:moveTo>
                                <a:cubicBezTo>
                                  <a:pt x="195" y="156"/>
                                  <a:pt x="193" y="159"/>
                                  <a:pt x="191" y="162"/>
                                </a:cubicBezTo>
                                <a:cubicBezTo>
                                  <a:pt x="186" y="167"/>
                                  <a:pt x="186" y="167"/>
                                  <a:pt x="186" y="167"/>
                                </a:cubicBezTo>
                                <a:cubicBezTo>
                                  <a:pt x="190" y="163"/>
                                  <a:pt x="195" y="160"/>
                                  <a:pt x="200" y="156"/>
                                </a:cubicBezTo>
                                <a:close/>
                                <a:moveTo>
                                  <a:pt x="157" y="166"/>
                                </a:moveTo>
                                <a:cubicBezTo>
                                  <a:pt x="157" y="167"/>
                                  <a:pt x="158" y="167"/>
                                  <a:pt x="158" y="167"/>
                                </a:cubicBezTo>
                                <a:cubicBezTo>
                                  <a:pt x="161" y="164"/>
                                  <a:pt x="164" y="162"/>
                                  <a:pt x="167" y="159"/>
                                </a:cubicBezTo>
                                <a:cubicBezTo>
                                  <a:pt x="166" y="159"/>
                                  <a:pt x="165" y="158"/>
                                  <a:pt x="163" y="159"/>
                                </a:cubicBezTo>
                                <a:lnTo>
                                  <a:pt x="157" y="166"/>
                                </a:lnTo>
                                <a:close/>
                                <a:moveTo>
                                  <a:pt x="87" y="144"/>
                                </a:moveTo>
                                <a:cubicBezTo>
                                  <a:pt x="87" y="140"/>
                                  <a:pt x="86" y="137"/>
                                  <a:pt x="86" y="134"/>
                                </a:cubicBezTo>
                                <a:cubicBezTo>
                                  <a:pt x="86" y="134"/>
                                  <a:pt x="85" y="133"/>
                                  <a:pt x="85" y="133"/>
                                </a:cubicBezTo>
                                <a:cubicBezTo>
                                  <a:pt x="84" y="137"/>
                                  <a:pt x="83" y="140"/>
                                  <a:pt x="83" y="143"/>
                                </a:cubicBezTo>
                                <a:cubicBezTo>
                                  <a:pt x="84" y="143"/>
                                  <a:pt x="85" y="144"/>
                                  <a:pt x="86" y="145"/>
                                </a:cubicBezTo>
                                <a:cubicBezTo>
                                  <a:pt x="86" y="145"/>
                                  <a:pt x="87" y="144"/>
                                  <a:pt x="87" y="144"/>
                                </a:cubicBezTo>
                                <a:close/>
                                <a:moveTo>
                                  <a:pt x="182" y="158"/>
                                </a:moveTo>
                                <a:cubicBezTo>
                                  <a:pt x="180" y="159"/>
                                  <a:pt x="179" y="159"/>
                                  <a:pt x="177" y="159"/>
                                </a:cubicBezTo>
                                <a:cubicBezTo>
                                  <a:pt x="169" y="168"/>
                                  <a:pt x="169" y="168"/>
                                  <a:pt x="169" y="168"/>
                                </a:cubicBezTo>
                                <a:cubicBezTo>
                                  <a:pt x="169" y="168"/>
                                  <a:pt x="170" y="168"/>
                                  <a:pt x="170" y="168"/>
                                </a:cubicBezTo>
                                <a:cubicBezTo>
                                  <a:pt x="174" y="165"/>
                                  <a:pt x="178" y="162"/>
                                  <a:pt x="181" y="159"/>
                                </a:cubicBezTo>
                                <a:cubicBezTo>
                                  <a:pt x="182" y="159"/>
                                  <a:pt x="183" y="158"/>
                                  <a:pt x="182" y="158"/>
                                </a:cubicBezTo>
                                <a:close/>
                                <a:moveTo>
                                  <a:pt x="30" y="23"/>
                                </a:moveTo>
                                <a:cubicBezTo>
                                  <a:pt x="30" y="23"/>
                                  <a:pt x="29" y="23"/>
                                  <a:pt x="29" y="23"/>
                                </a:cubicBezTo>
                                <a:cubicBezTo>
                                  <a:pt x="24" y="29"/>
                                  <a:pt x="18" y="34"/>
                                  <a:pt x="14" y="41"/>
                                </a:cubicBezTo>
                                <a:cubicBezTo>
                                  <a:pt x="14" y="41"/>
                                  <a:pt x="15" y="41"/>
                                  <a:pt x="15" y="41"/>
                                </a:cubicBezTo>
                                <a:cubicBezTo>
                                  <a:pt x="20" y="35"/>
                                  <a:pt x="26" y="29"/>
                                  <a:pt x="32" y="23"/>
                                </a:cubicBezTo>
                                <a:cubicBezTo>
                                  <a:pt x="31" y="23"/>
                                  <a:pt x="30" y="23"/>
                                  <a:pt x="30" y="23"/>
                                </a:cubicBezTo>
                                <a:close/>
                                <a:moveTo>
                                  <a:pt x="44" y="112"/>
                                </a:moveTo>
                                <a:cubicBezTo>
                                  <a:pt x="44" y="109"/>
                                  <a:pt x="44" y="107"/>
                                  <a:pt x="43" y="104"/>
                                </a:cubicBezTo>
                                <a:cubicBezTo>
                                  <a:pt x="39" y="107"/>
                                  <a:pt x="39" y="107"/>
                                  <a:pt x="39" y="107"/>
                                </a:cubicBezTo>
                                <a:cubicBezTo>
                                  <a:pt x="40" y="112"/>
                                  <a:pt x="41" y="118"/>
                                  <a:pt x="43" y="122"/>
                                </a:cubicBezTo>
                                <a:cubicBezTo>
                                  <a:pt x="43" y="117"/>
                                  <a:pt x="42" y="112"/>
                                  <a:pt x="42" y="108"/>
                                </a:cubicBezTo>
                                <a:cubicBezTo>
                                  <a:pt x="42" y="107"/>
                                  <a:pt x="42" y="107"/>
                                  <a:pt x="42" y="107"/>
                                </a:cubicBezTo>
                                <a:cubicBezTo>
                                  <a:pt x="44" y="112"/>
                                  <a:pt x="44" y="112"/>
                                  <a:pt x="44" y="112"/>
                                </a:cubicBezTo>
                                <a:cubicBezTo>
                                  <a:pt x="44" y="112"/>
                                  <a:pt x="44" y="112"/>
                                  <a:pt x="44" y="112"/>
                                </a:cubicBezTo>
                                <a:close/>
                                <a:moveTo>
                                  <a:pt x="17" y="49"/>
                                </a:moveTo>
                                <a:cubicBezTo>
                                  <a:pt x="25" y="41"/>
                                  <a:pt x="32" y="32"/>
                                  <a:pt x="41" y="25"/>
                                </a:cubicBezTo>
                                <a:cubicBezTo>
                                  <a:pt x="41" y="25"/>
                                  <a:pt x="39" y="25"/>
                                  <a:pt x="38" y="25"/>
                                </a:cubicBezTo>
                                <a:cubicBezTo>
                                  <a:pt x="38" y="25"/>
                                  <a:pt x="37" y="25"/>
                                  <a:pt x="37" y="26"/>
                                </a:cubicBezTo>
                                <a:cubicBezTo>
                                  <a:pt x="30" y="33"/>
                                  <a:pt x="24" y="41"/>
                                  <a:pt x="17" y="49"/>
                                </a:cubicBezTo>
                                <a:close/>
                                <a:moveTo>
                                  <a:pt x="82" y="140"/>
                                </a:moveTo>
                                <a:cubicBezTo>
                                  <a:pt x="82" y="137"/>
                                  <a:pt x="81" y="136"/>
                                  <a:pt x="81" y="134"/>
                                </a:cubicBezTo>
                                <a:cubicBezTo>
                                  <a:pt x="81" y="133"/>
                                  <a:pt x="80" y="131"/>
                                  <a:pt x="80" y="132"/>
                                </a:cubicBezTo>
                                <a:cubicBezTo>
                                  <a:pt x="79" y="134"/>
                                  <a:pt x="78" y="136"/>
                                  <a:pt x="77" y="139"/>
                                </a:cubicBezTo>
                                <a:cubicBezTo>
                                  <a:pt x="77" y="139"/>
                                  <a:pt x="77" y="139"/>
                                  <a:pt x="77" y="138"/>
                                </a:cubicBezTo>
                                <a:cubicBezTo>
                                  <a:pt x="76" y="136"/>
                                  <a:pt x="76" y="134"/>
                                  <a:pt x="75" y="132"/>
                                </a:cubicBezTo>
                                <a:cubicBezTo>
                                  <a:pt x="75" y="134"/>
                                  <a:pt x="75" y="136"/>
                                  <a:pt x="75" y="139"/>
                                </a:cubicBezTo>
                                <a:cubicBezTo>
                                  <a:pt x="77" y="140"/>
                                  <a:pt x="80" y="141"/>
                                  <a:pt x="82" y="142"/>
                                </a:cubicBezTo>
                                <a:cubicBezTo>
                                  <a:pt x="82" y="141"/>
                                  <a:pt x="82" y="140"/>
                                  <a:pt x="82" y="140"/>
                                </a:cubicBezTo>
                                <a:close/>
                                <a:moveTo>
                                  <a:pt x="89" y="64"/>
                                </a:moveTo>
                                <a:cubicBezTo>
                                  <a:pt x="89" y="64"/>
                                  <a:pt x="89" y="63"/>
                                  <a:pt x="89" y="63"/>
                                </a:cubicBezTo>
                                <a:cubicBezTo>
                                  <a:pt x="89" y="59"/>
                                  <a:pt x="89" y="55"/>
                                  <a:pt x="89" y="51"/>
                                </a:cubicBezTo>
                                <a:cubicBezTo>
                                  <a:pt x="85" y="55"/>
                                  <a:pt x="85" y="55"/>
                                  <a:pt x="85" y="55"/>
                                </a:cubicBezTo>
                                <a:cubicBezTo>
                                  <a:pt x="86" y="58"/>
                                  <a:pt x="87" y="62"/>
                                  <a:pt x="88" y="67"/>
                                </a:cubicBezTo>
                                <a:cubicBezTo>
                                  <a:pt x="88" y="67"/>
                                  <a:pt x="89" y="67"/>
                                  <a:pt x="89" y="66"/>
                                </a:cubicBezTo>
                                <a:cubicBezTo>
                                  <a:pt x="89" y="66"/>
                                  <a:pt x="89" y="65"/>
                                  <a:pt x="89" y="64"/>
                                </a:cubicBezTo>
                                <a:close/>
                                <a:moveTo>
                                  <a:pt x="92" y="145"/>
                                </a:moveTo>
                                <a:cubicBezTo>
                                  <a:pt x="92" y="137"/>
                                  <a:pt x="92" y="137"/>
                                  <a:pt x="92" y="137"/>
                                </a:cubicBezTo>
                                <a:cubicBezTo>
                                  <a:pt x="91" y="137"/>
                                  <a:pt x="89" y="136"/>
                                  <a:pt x="88" y="135"/>
                                </a:cubicBezTo>
                                <a:cubicBezTo>
                                  <a:pt x="87" y="135"/>
                                  <a:pt x="87" y="133"/>
                                  <a:pt x="87" y="135"/>
                                </a:cubicBezTo>
                                <a:cubicBezTo>
                                  <a:pt x="88" y="142"/>
                                  <a:pt x="88" y="142"/>
                                  <a:pt x="88" y="142"/>
                                </a:cubicBezTo>
                                <a:cubicBezTo>
                                  <a:pt x="88" y="140"/>
                                  <a:pt x="89" y="139"/>
                                  <a:pt x="89" y="137"/>
                                </a:cubicBezTo>
                                <a:cubicBezTo>
                                  <a:pt x="89" y="136"/>
                                  <a:pt x="90" y="136"/>
                                  <a:pt x="90" y="137"/>
                                </a:cubicBezTo>
                                <a:cubicBezTo>
                                  <a:pt x="89" y="140"/>
                                  <a:pt x="89" y="143"/>
                                  <a:pt x="88" y="146"/>
                                </a:cubicBezTo>
                                <a:cubicBezTo>
                                  <a:pt x="90" y="146"/>
                                  <a:pt x="91" y="147"/>
                                  <a:pt x="92" y="148"/>
                                </a:cubicBezTo>
                                <a:cubicBezTo>
                                  <a:pt x="92" y="146"/>
                                  <a:pt x="92" y="145"/>
                                  <a:pt x="92" y="145"/>
                                </a:cubicBezTo>
                                <a:close/>
                                <a:moveTo>
                                  <a:pt x="34" y="24"/>
                                </a:moveTo>
                                <a:cubicBezTo>
                                  <a:pt x="27" y="30"/>
                                  <a:pt x="20" y="37"/>
                                  <a:pt x="14" y="45"/>
                                </a:cubicBezTo>
                                <a:cubicBezTo>
                                  <a:pt x="13" y="46"/>
                                  <a:pt x="12" y="47"/>
                                  <a:pt x="13" y="49"/>
                                </a:cubicBezTo>
                                <a:cubicBezTo>
                                  <a:pt x="13" y="50"/>
                                  <a:pt x="13" y="50"/>
                                  <a:pt x="13" y="50"/>
                                </a:cubicBezTo>
                                <a:cubicBezTo>
                                  <a:pt x="21" y="41"/>
                                  <a:pt x="28" y="32"/>
                                  <a:pt x="37" y="24"/>
                                </a:cubicBezTo>
                                <a:cubicBezTo>
                                  <a:pt x="36" y="24"/>
                                  <a:pt x="34" y="23"/>
                                  <a:pt x="34" y="24"/>
                                </a:cubicBezTo>
                                <a:close/>
                                <a:moveTo>
                                  <a:pt x="103" y="54"/>
                                </a:moveTo>
                                <a:cubicBezTo>
                                  <a:pt x="102" y="53"/>
                                  <a:pt x="101" y="53"/>
                                  <a:pt x="101" y="53"/>
                                </a:cubicBezTo>
                                <a:cubicBezTo>
                                  <a:pt x="101" y="48"/>
                                  <a:pt x="101" y="43"/>
                                  <a:pt x="101" y="38"/>
                                </a:cubicBezTo>
                                <a:cubicBezTo>
                                  <a:pt x="97" y="42"/>
                                  <a:pt x="94" y="46"/>
                                  <a:pt x="91" y="50"/>
                                </a:cubicBezTo>
                                <a:cubicBezTo>
                                  <a:pt x="92" y="52"/>
                                  <a:pt x="92" y="55"/>
                                  <a:pt x="93" y="59"/>
                                </a:cubicBezTo>
                                <a:cubicBezTo>
                                  <a:pt x="93" y="59"/>
                                  <a:pt x="94" y="59"/>
                                  <a:pt x="94" y="59"/>
                                </a:cubicBezTo>
                                <a:cubicBezTo>
                                  <a:pt x="96" y="50"/>
                                  <a:pt x="96" y="50"/>
                                  <a:pt x="96" y="50"/>
                                </a:cubicBezTo>
                                <a:cubicBezTo>
                                  <a:pt x="96" y="49"/>
                                  <a:pt x="96" y="49"/>
                                  <a:pt x="97" y="48"/>
                                </a:cubicBezTo>
                                <a:cubicBezTo>
                                  <a:pt x="96" y="59"/>
                                  <a:pt x="96" y="59"/>
                                  <a:pt x="96" y="59"/>
                                </a:cubicBezTo>
                                <a:cubicBezTo>
                                  <a:pt x="96" y="60"/>
                                  <a:pt x="95" y="60"/>
                                  <a:pt x="94" y="60"/>
                                </a:cubicBezTo>
                                <a:cubicBezTo>
                                  <a:pt x="93" y="60"/>
                                  <a:pt x="93" y="60"/>
                                  <a:pt x="92" y="59"/>
                                </a:cubicBezTo>
                                <a:cubicBezTo>
                                  <a:pt x="91" y="56"/>
                                  <a:pt x="91" y="53"/>
                                  <a:pt x="90" y="50"/>
                                </a:cubicBezTo>
                                <a:cubicBezTo>
                                  <a:pt x="90" y="56"/>
                                  <a:pt x="90" y="60"/>
                                  <a:pt x="90" y="66"/>
                                </a:cubicBezTo>
                                <a:cubicBezTo>
                                  <a:pt x="95" y="62"/>
                                  <a:pt x="98" y="58"/>
                                  <a:pt x="103" y="54"/>
                                </a:cubicBezTo>
                                <a:close/>
                                <a:moveTo>
                                  <a:pt x="73" y="136"/>
                                </a:moveTo>
                                <a:cubicBezTo>
                                  <a:pt x="73" y="137"/>
                                  <a:pt x="74" y="137"/>
                                  <a:pt x="74" y="138"/>
                                </a:cubicBezTo>
                                <a:cubicBezTo>
                                  <a:pt x="74" y="135"/>
                                  <a:pt x="74" y="132"/>
                                  <a:pt x="75" y="130"/>
                                </a:cubicBezTo>
                                <a:cubicBezTo>
                                  <a:pt x="75" y="129"/>
                                  <a:pt x="76" y="130"/>
                                  <a:pt x="76" y="130"/>
                                </a:cubicBezTo>
                                <a:cubicBezTo>
                                  <a:pt x="77" y="137"/>
                                  <a:pt x="77" y="137"/>
                                  <a:pt x="77" y="137"/>
                                </a:cubicBezTo>
                                <a:cubicBezTo>
                                  <a:pt x="78" y="136"/>
                                  <a:pt x="78" y="133"/>
                                  <a:pt x="79" y="131"/>
                                </a:cubicBezTo>
                                <a:cubicBezTo>
                                  <a:pt x="80" y="131"/>
                                  <a:pt x="80" y="130"/>
                                  <a:pt x="81" y="131"/>
                                </a:cubicBezTo>
                                <a:cubicBezTo>
                                  <a:pt x="73" y="126"/>
                                  <a:pt x="67" y="121"/>
                                  <a:pt x="60" y="115"/>
                                </a:cubicBezTo>
                                <a:cubicBezTo>
                                  <a:pt x="60" y="115"/>
                                  <a:pt x="59" y="115"/>
                                  <a:pt x="60" y="115"/>
                                </a:cubicBezTo>
                                <a:cubicBezTo>
                                  <a:pt x="60" y="114"/>
                                  <a:pt x="60" y="115"/>
                                  <a:pt x="59" y="114"/>
                                </a:cubicBezTo>
                                <a:cubicBezTo>
                                  <a:pt x="58" y="114"/>
                                  <a:pt x="58" y="113"/>
                                  <a:pt x="57" y="112"/>
                                </a:cubicBezTo>
                                <a:cubicBezTo>
                                  <a:pt x="50" y="105"/>
                                  <a:pt x="50" y="105"/>
                                  <a:pt x="50" y="105"/>
                                </a:cubicBezTo>
                                <a:cubicBezTo>
                                  <a:pt x="50" y="111"/>
                                  <a:pt x="51" y="116"/>
                                  <a:pt x="52" y="121"/>
                                </a:cubicBezTo>
                                <a:cubicBezTo>
                                  <a:pt x="58" y="127"/>
                                  <a:pt x="65" y="132"/>
                                  <a:pt x="73" y="137"/>
                                </a:cubicBezTo>
                                <a:cubicBezTo>
                                  <a:pt x="72" y="137"/>
                                  <a:pt x="72" y="136"/>
                                  <a:pt x="73" y="136"/>
                                </a:cubicBezTo>
                                <a:close/>
                                <a:moveTo>
                                  <a:pt x="33" y="51"/>
                                </a:moveTo>
                                <a:cubicBezTo>
                                  <a:pt x="33" y="51"/>
                                  <a:pt x="33" y="51"/>
                                  <a:pt x="33" y="51"/>
                                </a:cubicBezTo>
                                <a:cubicBezTo>
                                  <a:pt x="33" y="51"/>
                                  <a:pt x="33" y="51"/>
                                  <a:pt x="33" y="51"/>
                                </a:cubicBezTo>
                                <a:cubicBezTo>
                                  <a:pt x="31" y="53"/>
                                  <a:pt x="30" y="54"/>
                                  <a:pt x="28" y="56"/>
                                </a:cubicBezTo>
                                <a:cubicBezTo>
                                  <a:pt x="25" y="58"/>
                                  <a:pt x="23" y="61"/>
                                  <a:pt x="20" y="63"/>
                                </a:cubicBezTo>
                                <a:cubicBezTo>
                                  <a:pt x="19" y="64"/>
                                  <a:pt x="18" y="62"/>
                                  <a:pt x="18" y="62"/>
                                </a:cubicBezTo>
                                <a:cubicBezTo>
                                  <a:pt x="20" y="59"/>
                                  <a:pt x="22" y="57"/>
                                  <a:pt x="24" y="54"/>
                                </a:cubicBezTo>
                                <a:cubicBezTo>
                                  <a:pt x="24" y="54"/>
                                  <a:pt x="24" y="54"/>
                                  <a:pt x="24" y="54"/>
                                </a:cubicBezTo>
                                <a:cubicBezTo>
                                  <a:pt x="24" y="54"/>
                                  <a:pt x="24" y="54"/>
                                  <a:pt x="24" y="54"/>
                                </a:cubicBezTo>
                                <a:cubicBezTo>
                                  <a:pt x="24" y="54"/>
                                  <a:pt x="23" y="54"/>
                                  <a:pt x="23" y="54"/>
                                </a:cubicBezTo>
                                <a:cubicBezTo>
                                  <a:pt x="21" y="56"/>
                                  <a:pt x="19" y="59"/>
                                  <a:pt x="17" y="61"/>
                                </a:cubicBezTo>
                                <a:cubicBezTo>
                                  <a:pt x="16" y="61"/>
                                  <a:pt x="15" y="62"/>
                                  <a:pt x="14" y="61"/>
                                </a:cubicBezTo>
                                <a:cubicBezTo>
                                  <a:pt x="13" y="61"/>
                                  <a:pt x="13" y="60"/>
                                  <a:pt x="14" y="59"/>
                                </a:cubicBezTo>
                                <a:cubicBezTo>
                                  <a:pt x="16" y="54"/>
                                  <a:pt x="19" y="50"/>
                                  <a:pt x="23" y="46"/>
                                </a:cubicBezTo>
                                <a:cubicBezTo>
                                  <a:pt x="28" y="39"/>
                                  <a:pt x="35" y="34"/>
                                  <a:pt x="42" y="27"/>
                                </a:cubicBezTo>
                                <a:cubicBezTo>
                                  <a:pt x="39" y="29"/>
                                  <a:pt x="37" y="30"/>
                                  <a:pt x="35" y="32"/>
                                </a:cubicBezTo>
                                <a:cubicBezTo>
                                  <a:pt x="27" y="39"/>
                                  <a:pt x="20" y="48"/>
                                  <a:pt x="13" y="56"/>
                                </a:cubicBezTo>
                                <a:cubicBezTo>
                                  <a:pt x="13" y="66"/>
                                  <a:pt x="12" y="78"/>
                                  <a:pt x="13" y="88"/>
                                </a:cubicBezTo>
                                <a:cubicBezTo>
                                  <a:pt x="13" y="93"/>
                                  <a:pt x="13" y="97"/>
                                  <a:pt x="14" y="101"/>
                                </a:cubicBezTo>
                                <a:cubicBezTo>
                                  <a:pt x="14" y="101"/>
                                  <a:pt x="14" y="102"/>
                                  <a:pt x="13" y="102"/>
                                </a:cubicBezTo>
                                <a:cubicBezTo>
                                  <a:pt x="14" y="109"/>
                                  <a:pt x="14" y="116"/>
                                  <a:pt x="16" y="121"/>
                                </a:cubicBezTo>
                                <a:cubicBezTo>
                                  <a:pt x="16" y="122"/>
                                  <a:pt x="17" y="122"/>
                                  <a:pt x="17" y="122"/>
                                </a:cubicBezTo>
                                <a:cubicBezTo>
                                  <a:pt x="18" y="122"/>
                                  <a:pt x="19" y="121"/>
                                  <a:pt x="19" y="120"/>
                                </a:cubicBezTo>
                                <a:cubicBezTo>
                                  <a:pt x="21" y="119"/>
                                  <a:pt x="23" y="117"/>
                                  <a:pt x="24" y="115"/>
                                </a:cubicBezTo>
                                <a:cubicBezTo>
                                  <a:pt x="24" y="115"/>
                                  <a:pt x="25" y="115"/>
                                  <a:pt x="25" y="115"/>
                                </a:cubicBezTo>
                                <a:cubicBezTo>
                                  <a:pt x="25" y="114"/>
                                  <a:pt x="25" y="113"/>
                                  <a:pt x="26" y="112"/>
                                </a:cubicBezTo>
                                <a:cubicBezTo>
                                  <a:pt x="26" y="112"/>
                                  <a:pt x="26" y="113"/>
                                  <a:pt x="27" y="114"/>
                                </a:cubicBezTo>
                                <a:cubicBezTo>
                                  <a:pt x="33" y="108"/>
                                  <a:pt x="38" y="103"/>
                                  <a:pt x="45" y="99"/>
                                </a:cubicBezTo>
                                <a:cubicBezTo>
                                  <a:pt x="45" y="97"/>
                                  <a:pt x="46" y="97"/>
                                  <a:pt x="47" y="97"/>
                                </a:cubicBezTo>
                                <a:cubicBezTo>
                                  <a:pt x="48" y="98"/>
                                  <a:pt x="48" y="99"/>
                                  <a:pt x="49" y="100"/>
                                </a:cubicBezTo>
                                <a:cubicBezTo>
                                  <a:pt x="49" y="100"/>
                                  <a:pt x="50" y="100"/>
                                  <a:pt x="51" y="100"/>
                                </a:cubicBezTo>
                                <a:cubicBezTo>
                                  <a:pt x="60" y="107"/>
                                  <a:pt x="68" y="113"/>
                                  <a:pt x="77" y="120"/>
                                </a:cubicBezTo>
                                <a:cubicBezTo>
                                  <a:pt x="81" y="122"/>
                                  <a:pt x="85" y="125"/>
                                  <a:pt x="89" y="127"/>
                                </a:cubicBezTo>
                                <a:cubicBezTo>
                                  <a:pt x="98" y="132"/>
                                  <a:pt x="107" y="136"/>
                                  <a:pt x="117" y="140"/>
                                </a:cubicBezTo>
                                <a:cubicBezTo>
                                  <a:pt x="123" y="142"/>
                                  <a:pt x="129" y="143"/>
                                  <a:pt x="135" y="144"/>
                                </a:cubicBezTo>
                                <a:cubicBezTo>
                                  <a:pt x="141" y="146"/>
                                  <a:pt x="146" y="146"/>
                                  <a:pt x="152" y="147"/>
                                </a:cubicBezTo>
                                <a:cubicBezTo>
                                  <a:pt x="153" y="146"/>
                                  <a:pt x="153" y="147"/>
                                  <a:pt x="153" y="147"/>
                                </a:cubicBezTo>
                                <a:cubicBezTo>
                                  <a:pt x="154" y="147"/>
                                  <a:pt x="155" y="147"/>
                                  <a:pt x="155" y="146"/>
                                </a:cubicBezTo>
                                <a:cubicBezTo>
                                  <a:pt x="155" y="147"/>
                                  <a:pt x="155" y="147"/>
                                  <a:pt x="155" y="147"/>
                                </a:cubicBezTo>
                                <a:cubicBezTo>
                                  <a:pt x="155" y="148"/>
                                  <a:pt x="156" y="148"/>
                                  <a:pt x="156" y="148"/>
                                </a:cubicBezTo>
                                <a:cubicBezTo>
                                  <a:pt x="177" y="150"/>
                                  <a:pt x="196" y="148"/>
                                  <a:pt x="215" y="146"/>
                                </a:cubicBezTo>
                                <a:cubicBezTo>
                                  <a:pt x="212" y="134"/>
                                  <a:pt x="212" y="134"/>
                                  <a:pt x="212" y="134"/>
                                </a:cubicBezTo>
                                <a:cubicBezTo>
                                  <a:pt x="211" y="130"/>
                                  <a:pt x="209" y="127"/>
                                  <a:pt x="208" y="123"/>
                                </a:cubicBezTo>
                                <a:cubicBezTo>
                                  <a:pt x="209" y="127"/>
                                  <a:pt x="210" y="131"/>
                                  <a:pt x="211" y="134"/>
                                </a:cubicBezTo>
                                <a:cubicBezTo>
                                  <a:pt x="211" y="134"/>
                                  <a:pt x="211" y="134"/>
                                  <a:pt x="212" y="134"/>
                                </a:cubicBezTo>
                                <a:cubicBezTo>
                                  <a:pt x="212" y="135"/>
                                  <a:pt x="212" y="135"/>
                                  <a:pt x="211" y="136"/>
                                </a:cubicBezTo>
                                <a:cubicBezTo>
                                  <a:pt x="210" y="136"/>
                                  <a:pt x="210" y="135"/>
                                  <a:pt x="210" y="135"/>
                                </a:cubicBezTo>
                                <a:cubicBezTo>
                                  <a:pt x="207" y="126"/>
                                  <a:pt x="205" y="116"/>
                                  <a:pt x="201" y="106"/>
                                </a:cubicBezTo>
                                <a:cubicBezTo>
                                  <a:pt x="203" y="114"/>
                                  <a:pt x="203" y="122"/>
                                  <a:pt x="206" y="129"/>
                                </a:cubicBezTo>
                                <a:cubicBezTo>
                                  <a:pt x="206" y="130"/>
                                  <a:pt x="205" y="130"/>
                                  <a:pt x="205" y="130"/>
                                </a:cubicBezTo>
                                <a:cubicBezTo>
                                  <a:pt x="205" y="130"/>
                                  <a:pt x="204" y="130"/>
                                  <a:pt x="204" y="129"/>
                                </a:cubicBezTo>
                                <a:cubicBezTo>
                                  <a:pt x="202" y="123"/>
                                  <a:pt x="201" y="117"/>
                                  <a:pt x="199" y="111"/>
                                </a:cubicBezTo>
                                <a:cubicBezTo>
                                  <a:pt x="198" y="110"/>
                                  <a:pt x="198" y="109"/>
                                  <a:pt x="198" y="109"/>
                                </a:cubicBezTo>
                                <a:cubicBezTo>
                                  <a:pt x="198" y="110"/>
                                  <a:pt x="198" y="110"/>
                                  <a:pt x="198" y="111"/>
                                </a:cubicBezTo>
                                <a:cubicBezTo>
                                  <a:pt x="198" y="111"/>
                                  <a:pt x="198" y="111"/>
                                  <a:pt x="199" y="111"/>
                                </a:cubicBezTo>
                                <a:cubicBezTo>
                                  <a:pt x="198" y="111"/>
                                  <a:pt x="198" y="111"/>
                                  <a:pt x="198" y="111"/>
                                </a:cubicBezTo>
                                <a:cubicBezTo>
                                  <a:pt x="199" y="119"/>
                                  <a:pt x="200" y="126"/>
                                  <a:pt x="201" y="134"/>
                                </a:cubicBezTo>
                                <a:cubicBezTo>
                                  <a:pt x="201" y="134"/>
                                  <a:pt x="200" y="134"/>
                                  <a:pt x="200" y="134"/>
                                </a:cubicBezTo>
                                <a:cubicBezTo>
                                  <a:pt x="198" y="126"/>
                                  <a:pt x="195" y="118"/>
                                  <a:pt x="193" y="110"/>
                                </a:cubicBezTo>
                                <a:cubicBezTo>
                                  <a:pt x="193" y="117"/>
                                  <a:pt x="194" y="124"/>
                                  <a:pt x="194" y="131"/>
                                </a:cubicBezTo>
                                <a:cubicBezTo>
                                  <a:pt x="194" y="132"/>
                                  <a:pt x="193" y="132"/>
                                  <a:pt x="193" y="131"/>
                                </a:cubicBezTo>
                                <a:cubicBezTo>
                                  <a:pt x="191" y="125"/>
                                  <a:pt x="190" y="119"/>
                                  <a:pt x="188" y="113"/>
                                </a:cubicBezTo>
                                <a:cubicBezTo>
                                  <a:pt x="188" y="120"/>
                                  <a:pt x="188" y="120"/>
                                  <a:pt x="188" y="120"/>
                                </a:cubicBezTo>
                                <a:cubicBezTo>
                                  <a:pt x="188" y="124"/>
                                  <a:pt x="188" y="128"/>
                                  <a:pt x="187" y="133"/>
                                </a:cubicBezTo>
                                <a:cubicBezTo>
                                  <a:pt x="187" y="132"/>
                                  <a:pt x="186" y="133"/>
                                  <a:pt x="186" y="132"/>
                                </a:cubicBezTo>
                                <a:cubicBezTo>
                                  <a:pt x="185" y="127"/>
                                  <a:pt x="183" y="121"/>
                                  <a:pt x="182" y="115"/>
                                </a:cubicBezTo>
                                <a:cubicBezTo>
                                  <a:pt x="180" y="128"/>
                                  <a:pt x="180" y="128"/>
                                  <a:pt x="180" y="128"/>
                                </a:cubicBezTo>
                                <a:cubicBezTo>
                                  <a:pt x="180" y="128"/>
                                  <a:pt x="179" y="128"/>
                                  <a:pt x="179" y="128"/>
                                </a:cubicBezTo>
                                <a:cubicBezTo>
                                  <a:pt x="178" y="124"/>
                                  <a:pt x="178" y="120"/>
                                  <a:pt x="177" y="116"/>
                                </a:cubicBezTo>
                                <a:cubicBezTo>
                                  <a:pt x="176" y="120"/>
                                  <a:pt x="175" y="123"/>
                                  <a:pt x="175" y="126"/>
                                </a:cubicBezTo>
                                <a:cubicBezTo>
                                  <a:pt x="174" y="127"/>
                                  <a:pt x="173" y="126"/>
                                  <a:pt x="173" y="126"/>
                                </a:cubicBezTo>
                                <a:cubicBezTo>
                                  <a:pt x="171" y="124"/>
                                  <a:pt x="171" y="121"/>
                                  <a:pt x="170" y="119"/>
                                </a:cubicBezTo>
                                <a:cubicBezTo>
                                  <a:pt x="170" y="118"/>
                                  <a:pt x="169" y="118"/>
                                  <a:pt x="168" y="118"/>
                                </a:cubicBezTo>
                                <a:cubicBezTo>
                                  <a:pt x="166" y="121"/>
                                  <a:pt x="164" y="123"/>
                                  <a:pt x="162" y="126"/>
                                </a:cubicBezTo>
                                <a:cubicBezTo>
                                  <a:pt x="161" y="127"/>
                                  <a:pt x="160" y="128"/>
                                  <a:pt x="158" y="128"/>
                                </a:cubicBezTo>
                                <a:cubicBezTo>
                                  <a:pt x="155" y="127"/>
                                  <a:pt x="154" y="125"/>
                                  <a:pt x="153" y="123"/>
                                </a:cubicBezTo>
                                <a:cubicBezTo>
                                  <a:pt x="155" y="125"/>
                                  <a:pt x="156" y="127"/>
                                  <a:pt x="159" y="127"/>
                                </a:cubicBezTo>
                                <a:cubicBezTo>
                                  <a:pt x="161" y="125"/>
                                  <a:pt x="162" y="124"/>
                                  <a:pt x="164" y="122"/>
                                </a:cubicBezTo>
                                <a:cubicBezTo>
                                  <a:pt x="165" y="120"/>
                                  <a:pt x="166" y="118"/>
                                  <a:pt x="168" y="117"/>
                                </a:cubicBezTo>
                                <a:cubicBezTo>
                                  <a:pt x="169" y="117"/>
                                  <a:pt x="170" y="117"/>
                                  <a:pt x="170" y="118"/>
                                </a:cubicBezTo>
                                <a:cubicBezTo>
                                  <a:pt x="172" y="119"/>
                                  <a:pt x="172" y="122"/>
                                  <a:pt x="174" y="125"/>
                                </a:cubicBezTo>
                                <a:cubicBezTo>
                                  <a:pt x="176" y="115"/>
                                  <a:pt x="176" y="115"/>
                                  <a:pt x="176" y="115"/>
                                </a:cubicBezTo>
                                <a:cubicBezTo>
                                  <a:pt x="176" y="114"/>
                                  <a:pt x="177" y="114"/>
                                  <a:pt x="177" y="115"/>
                                </a:cubicBezTo>
                                <a:cubicBezTo>
                                  <a:pt x="178" y="117"/>
                                  <a:pt x="179" y="120"/>
                                  <a:pt x="179" y="123"/>
                                </a:cubicBezTo>
                                <a:cubicBezTo>
                                  <a:pt x="180" y="121"/>
                                  <a:pt x="180" y="118"/>
                                  <a:pt x="181" y="114"/>
                                </a:cubicBezTo>
                                <a:cubicBezTo>
                                  <a:pt x="181" y="113"/>
                                  <a:pt x="183" y="114"/>
                                  <a:pt x="183" y="115"/>
                                </a:cubicBezTo>
                                <a:cubicBezTo>
                                  <a:pt x="185" y="119"/>
                                  <a:pt x="185" y="124"/>
                                  <a:pt x="186" y="128"/>
                                </a:cubicBezTo>
                                <a:cubicBezTo>
                                  <a:pt x="187" y="123"/>
                                  <a:pt x="187" y="119"/>
                                  <a:pt x="187" y="114"/>
                                </a:cubicBezTo>
                                <a:cubicBezTo>
                                  <a:pt x="187" y="113"/>
                                  <a:pt x="186" y="111"/>
                                  <a:pt x="187" y="110"/>
                                </a:cubicBezTo>
                                <a:cubicBezTo>
                                  <a:pt x="188" y="110"/>
                                  <a:pt x="188" y="110"/>
                                  <a:pt x="189" y="111"/>
                                </a:cubicBezTo>
                                <a:cubicBezTo>
                                  <a:pt x="190" y="113"/>
                                  <a:pt x="191" y="117"/>
                                  <a:pt x="192" y="120"/>
                                </a:cubicBezTo>
                                <a:cubicBezTo>
                                  <a:pt x="191" y="112"/>
                                  <a:pt x="191" y="112"/>
                                  <a:pt x="191" y="112"/>
                                </a:cubicBezTo>
                                <a:cubicBezTo>
                                  <a:pt x="191" y="111"/>
                                  <a:pt x="191" y="109"/>
                                  <a:pt x="192" y="108"/>
                                </a:cubicBezTo>
                                <a:cubicBezTo>
                                  <a:pt x="192" y="108"/>
                                  <a:pt x="193" y="108"/>
                                  <a:pt x="193" y="109"/>
                                </a:cubicBezTo>
                                <a:cubicBezTo>
                                  <a:pt x="198" y="121"/>
                                  <a:pt x="198" y="121"/>
                                  <a:pt x="198" y="121"/>
                                </a:cubicBezTo>
                                <a:cubicBezTo>
                                  <a:pt x="198" y="122"/>
                                  <a:pt x="198" y="122"/>
                                  <a:pt x="198" y="122"/>
                                </a:cubicBezTo>
                                <a:cubicBezTo>
                                  <a:pt x="198" y="121"/>
                                  <a:pt x="198" y="121"/>
                                  <a:pt x="198" y="121"/>
                                </a:cubicBezTo>
                                <a:cubicBezTo>
                                  <a:pt x="196" y="107"/>
                                  <a:pt x="196" y="107"/>
                                  <a:pt x="196" y="107"/>
                                </a:cubicBezTo>
                                <a:cubicBezTo>
                                  <a:pt x="196" y="106"/>
                                  <a:pt x="195" y="104"/>
                                  <a:pt x="196" y="102"/>
                                </a:cubicBezTo>
                                <a:cubicBezTo>
                                  <a:pt x="196" y="102"/>
                                  <a:pt x="197" y="103"/>
                                  <a:pt x="197" y="103"/>
                                </a:cubicBezTo>
                                <a:cubicBezTo>
                                  <a:pt x="199" y="106"/>
                                  <a:pt x="200" y="108"/>
                                  <a:pt x="200" y="111"/>
                                </a:cubicBezTo>
                                <a:cubicBezTo>
                                  <a:pt x="200" y="107"/>
                                  <a:pt x="199" y="102"/>
                                  <a:pt x="198" y="98"/>
                                </a:cubicBezTo>
                                <a:cubicBezTo>
                                  <a:pt x="198" y="97"/>
                                  <a:pt x="198" y="96"/>
                                  <a:pt x="199" y="95"/>
                                </a:cubicBezTo>
                                <a:cubicBezTo>
                                  <a:pt x="198" y="92"/>
                                  <a:pt x="197" y="89"/>
                                  <a:pt x="196" y="86"/>
                                </a:cubicBezTo>
                                <a:cubicBezTo>
                                  <a:pt x="182" y="91"/>
                                  <a:pt x="168" y="94"/>
                                  <a:pt x="153" y="96"/>
                                </a:cubicBezTo>
                                <a:cubicBezTo>
                                  <a:pt x="133" y="98"/>
                                  <a:pt x="105" y="94"/>
                                  <a:pt x="87" y="85"/>
                                </a:cubicBezTo>
                                <a:cubicBezTo>
                                  <a:pt x="77" y="80"/>
                                  <a:pt x="69" y="74"/>
                                  <a:pt x="64" y="66"/>
                                </a:cubicBezTo>
                                <a:cubicBezTo>
                                  <a:pt x="62" y="61"/>
                                  <a:pt x="62" y="61"/>
                                  <a:pt x="62" y="61"/>
                                </a:cubicBezTo>
                                <a:cubicBezTo>
                                  <a:pt x="61" y="61"/>
                                  <a:pt x="63" y="59"/>
                                  <a:pt x="64" y="60"/>
                                </a:cubicBezTo>
                                <a:cubicBezTo>
                                  <a:pt x="68" y="63"/>
                                  <a:pt x="68" y="63"/>
                                  <a:pt x="68" y="63"/>
                                </a:cubicBezTo>
                                <a:cubicBezTo>
                                  <a:pt x="77" y="55"/>
                                  <a:pt x="77" y="55"/>
                                  <a:pt x="77" y="55"/>
                                </a:cubicBezTo>
                                <a:cubicBezTo>
                                  <a:pt x="85" y="49"/>
                                  <a:pt x="93" y="43"/>
                                  <a:pt x="99" y="35"/>
                                </a:cubicBezTo>
                                <a:cubicBezTo>
                                  <a:pt x="94" y="35"/>
                                  <a:pt x="90" y="35"/>
                                  <a:pt x="85" y="34"/>
                                </a:cubicBezTo>
                                <a:cubicBezTo>
                                  <a:pt x="75" y="32"/>
                                  <a:pt x="66" y="31"/>
                                  <a:pt x="58" y="29"/>
                                </a:cubicBezTo>
                                <a:cubicBezTo>
                                  <a:pt x="53" y="27"/>
                                  <a:pt x="49" y="27"/>
                                  <a:pt x="44" y="26"/>
                                </a:cubicBezTo>
                                <a:cubicBezTo>
                                  <a:pt x="43" y="29"/>
                                  <a:pt x="40" y="30"/>
                                  <a:pt x="38" y="32"/>
                                </a:cubicBezTo>
                                <a:cubicBezTo>
                                  <a:pt x="30" y="41"/>
                                  <a:pt x="22" y="48"/>
                                  <a:pt x="15" y="59"/>
                                </a:cubicBezTo>
                                <a:cubicBezTo>
                                  <a:pt x="16" y="59"/>
                                  <a:pt x="14" y="60"/>
                                  <a:pt x="15" y="60"/>
                                </a:cubicBezTo>
                                <a:cubicBezTo>
                                  <a:pt x="16" y="60"/>
                                  <a:pt x="17" y="58"/>
                                  <a:pt x="18" y="58"/>
                                </a:cubicBezTo>
                                <a:cubicBezTo>
                                  <a:pt x="22" y="53"/>
                                  <a:pt x="27" y="49"/>
                                  <a:pt x="32" y="44"/>
                                </a:cubicBezTo>
                                <a:cubicBezTo>
                                  <a:pt x="36" y="39"/>
                                  <a:pt x="41" y="35"/>
                                  <a:pt x="47" y="31"/>
                                </a:cubicBezTo>
                                <a:cubicBezTo>
                                  <a:pt x="47" y="30"/>
                                  <a:pt x="48" y="31"/>
                                  <a:pt x="48" y="32"/>
                                </a:cubicBezTo>
                                <a:cubicBezTo>
                                  <a:pt x="46" y="34"/>
                                  <a:pt x="45" y="35"/>
                                  <a:pt x="43" y="37"/>
                                </a:cubicBezTo>
                                <a:cubicBezTo>
                                  <a:pt x="36" y="44"/>
                                  <a:pt x="28" y="51"/>
                                  <a:pt x="22" y="60"/>
                                </a:cubicBezTo>
                                <a:cubicBezTo>
                                  <a:pt x="21" y="60"/>
                                  <a:pt x="21" y="60"/>
                                  <a:pt x="21" y="61"/>
                                </a:cubicBezTo>
                                <a:cubicBezTo>
                                  <a:pt x="21" y="60"/>
                                  <a:pt x="22" y="60"/>
                                  <a:pt x="22" y="60"/>
                                </a:cubicBezTo>
                                <a:cubicBezTo>
                                  <a:pt x="22" y="60"/>
                                  <a:pt x="22" y="60"/>
                                  <a:pt x="22" y="60"/>
                                </a:cubicBezTo>
                                <a:cubicBezTo>
                                  <a:pt x="24" y="58"/>
                                  <a:pt x="25" y="57"/>
                                  <a:pt x="26" y="55"/>
                                </a:cubicBezTo>
                                <a:cubicBezTo>
                                  <a:pt x="32" y="51"/>
                                  <a:pt x="36" y="46"/>
                                  <a:pt x="41" y="43"/>
                                </a:cubicBezTo>
                                <a:cubicBezTo>
                                  <a:pt x="42" y="42"/>
                                  <a:pt x="42" y="44"/>
                                  <a:pt x="42" y="44"/>
                                </a:cubicBezTo>
                                <a:cubicBezTo>
                                  <a:pt x="37" y="49"/>
                                  <a:pt x="33" y="54"/>
                                  <a:pt x="29" y="60"/>
                                </a:cubicBezTo>
                                <a:cubicBezTo>
                                  <a:pt x="43" y="50"/>
                                  <a:pt x="43" y="50"/>
                                  <a:pt x="43" y="50"/>
                                </a:cubicBezTo>
                                <a:cubicBezTo>
                                  <a:pt x="44" y="49"/>
                                  <a:pt x="44" y="51"/>
                                  <a:pt x="44" y="51"/>
                                </a:cubicBezTo>
                                <a:cubicBezTo>
                                  <a:pt x="42" y="55"/>
                                  <a:pt x="39" y="58"/>
                                  <a:pt x="36" y="62"/>
                                </a:cubicBezTo>
                                <a:cubicBezTo>
                                  <a:pt x="38" y="61"/>
                                  <a:pt x="39" y="60"/>
                                  <a:pt x="40" y="59"/>
                                </a:cubicBezTo>
                                <a:cubicBezTo>
                                  <a:pt x="41" y="59"/>
                                  <a:pt x="42" y="59"/>
                                  <a:pt x="42" y="60"/>
                                </a:cubicBezTo>
                                <a:cubicBezTo>
                                  <a:pt x="42" y="62"/>
                                  <a:pt x="41" y="64"/>
                                  <a:pt x="41" y="66"/>
                                </a:cubicBezTo>
                                <a:cubicBezTo>
                                  <a:pt x="41" y="66"/>
                                  <a:pt x="41" y="67"/>
                                  <a:pt x="42" y="67"/>
                                </a:cubicBezTo>
                                <a:cubicBezTo>
                                  <a:pt x="43" y="67"/>
                                  <a:pt x="45" y="67"/>
                                  <a:pt x="46" y="67"/>
                                </a:cubicBezTo>
                                <a:cubicBezTo>
                                  <a:pt x="46" y="67"/>
                                  <a:pt x="46" y="68"/>
                                  <a:pt x="45" y="68"/>
                                </a:cubicBezTo>
                                <a:cubicBezTo>
                                  <a:pt x="45" y="68"/>
                                  <a:pt x="44" y="68"/>
                                  <a:pt x="43" y="69"/>
                                </a:cubicBezTo>
                                <a:cubicBezTo>
                                  <a:pt x="41" y="69"/>
                                  <a:pt x="40" y="68"/>
                                  <a:pt x="39" y="66"/>
                                </a:cubicBezTo>
                                <a:cubicBezTo>
                                  <a:pt x="39" y="65"/>
                                  <a:pt x="39" y="63"/>
                                  <a:pt x="40" y="61"/>
                                </a:cubicBezTo>
                                <a:cubicBezTo>
                                  <a:pt x="39" y="62"/>
                                  <a:pt x="38" y="62"/>
                                  <a:pt x="37" y="63"/>
                                </a:cubicBezTo>
                                <a:cubicBezTo>
                                  <a:pt x="37" y="64"/>
                                  <a:pt x="36" y="64"/>
                                  <a:pt x="35" y="63"/>
                                </a:cubicBezTo>
                                <a:cubicBezTo>
                                  <a:pt x="34" y="62"/>
                                  <a:pt x="35" y="61"/>
                                  <a:pt x="36" y="60"/>
                                </a:cubicBezTo>
                                <a:cubicBezTo>
                                  <a:pt x="41" y="53"/>
                                  <a:pt x="41" y="53"/>
                                  <a:pt x="41" y="53"/>
                                </a:cubicBezTo>
                                <a:cubicBezTo>
                                  <a:pt x="32" y="60"/>
                                  <a:pt x="32" y="60"/>
                                  <a:pt x="32" y="60"/>
                                </a:cubicBezTo>
                                <a:cubicBezTo>
                                  <a:pt x="31" y="61"/>
                                  <a:pt x="30" y="62"/>
                                  <a:pt x="28" y="61"/>
                                </a:cubicBezTo>
                                <a:cubicBezTo>
                                  <a:pt x="28" y="61"/>
                                  <a:pt x="27" y="60"/>
                                  <a:pt x="28" y="59"/>
                                </a:cubicBezTo>
                                <a:cubicBezTo>
                                  <a:pt x="29" y="56"/>
                                  <a:pt x="31" y="54"/>
                                  <a:pt x="33" y="51"/>
                                </a:cubicBezTo>
                                <a:close/>
                                <a:moveTo>
                                  <a:pt x="232" y="140"/>
                                </a:moveTo>
                                <a:cubicBezTo>
                                  <a:pt x="230" y="143"/>
                                  <a:pt x="228" y="146"/>
                                  <a:pt x="226" y="148"/>
                                </a:cubicBezTo>
                                <a:cubicBezTo>
                                  <a:pt x="228" y="154"/>
                                  <a:pt x="228" y="154"/>
                                  <a:pt x="228" y="154"/>
                                </a:cubicBezTo>
                                <a:cubicBezTo>
                                  <a:pt x="228" y="154"/>
                                  <a:pt x="227" y="155"/>
                                  <a:pt x="228" y="156"/>
                                </a:cubicBezTo>
                                <a:cubicBezTo>
                                  <a:pt x="227" y="156"/>
                                  <a:pt x="225" y="156"/>
                                  <a:pt x="224" y="156"/>
                                </a:cubicBezTo>
                                <a:cubicBezTo>
                                  <a:pt x="223" y="156"/>
                                  <a:pt x="222" y="154"/>
                                  <a:pt x="222" y="153"/>
                                </a:cubicBezTo>
                                <a:cubicBezTo>
                                  <a:pt x="216" y="158"/>
                                  <a:pt x="211" y="163"/>
                                  <a:pt x="206" y="169"/>
                                </a:cubicBezTo>
                                <a:cubicBezTo>
                                  <a:pt x="206" y="169"/>
                                  <a:pt x="206" y="170"/>
                                  <a:pt x="205" y="170"/>
                                </a:cubicBezTo>
                                <a:cubicBezTo>
                                  <a:pt x="207" y="170"/>
                                  <a:pt x="207" y="170"/>
                                  <a:pt x="207" y="170"/>
                                </a:cubicBezTo>
                                <a:cubicBezTo>
                                  <a:pt x="207" y="170"/>
                                  <a:pt x="207" y="169"/>
                                  <a:pt x="207" y="169"/>
                                </a:cubicBezTo>
                                <a:cubicBezTo>
                                  <a:pt x="207" y="169"/>
                                  <a:pt x="209" y="169"/>
                                  <a:pt x="209" y="170"/>
                                </a:cubicBezTo>
                                <a:cubicBezTo>
                                  <a:pt x="210" y="170"/>
                                  <a:pt x="210" y="172"/>
                                  <a:pt x="209" y="172"/>
                                </a:cubicBezTo>
                                <a:cubicBezTo>
                                  <a:pt x="208" y="173"/>
                                  <a:pt x="207" y="174"/>
                                  <a:pt x="206" y="174"/>
                                </a:cubicBezTo>
                                <a:cubicBezTo>
                                  <a:pt x="207" y="176"/>
                                  <a:pt x="207" y="178"/>
                                  <a:pt x="208" y="180"/>
                                </a:cubicBezTo>
                                <a:cubicBezTo>
                                  <a:pt x="209" y="181"/>
                                  <a:pt x="209" y="181"/>
                                  <a:pt x="209" y="182"/>
                                </a:cubicBezTo>
                                <a:cubicBezTo>
                                  <a:pt x="208" y="183"/>
                                  <a:pt x="207" y="184"/>
                                  <a:pt x="205" y="183"/>
                                </a:cubicBezTo>
                                <a:cubicBezTo>
                                  <a:pt x="205" y="183"/>
                                  <a:pt x="205" y="183"/>
                                  <a:pt x="205" y="182"/>
                                </a:cubicBezTo>
                                <a:cubicBezTo>
                                  <a:pt x="205" y="182"/>
                                  <a:pt x="204" y="183"/>
                                  <a:pt x="204" y="182"/>
                                </a:cubicBezTo>
                                <a:cubicBezTo>
                                  <a:pt x="203" y="180"/>
                                  <a:pt x="203" y="177"/>
                                  <a:pt x="202" y="175"/>
                                </a:cubicBezTo>
                                <a:cubicBezTo>
                                  <a:pt x="198" y="175"/>
                                  <a:pt x="195" y="177"/>
                                  <a:pt x="193" y="180"/>
                                </a:cubicBezTo>
                                <a:cubicBezTo>
                                  <a:pt x="193" y="181"/>
                                  <a:pt x="192" y="182"/>
                                  <a:pt x="191" y="182"/>
                                </a:cubicBezTo>
                                <a:cubicBezTo>
                                  <a:pt x="191" y="183"/>
                                  <a:pt x="190" y="183"/>
                                  <a:pt x="190" y="183"/>
                                </a:cubicBezTo>
                                <a:cubicBezTo>
                                  <a:pt x="189" y="182"/>
                                  <a:pt x="189" y="182"/>
                                  <a:pt x="189" y="181"/>
                                </a:cubicBezTo>
                                <a:cubicBezTo>
                                  <a:pt x="189" y="181"/>
                                  <a:pt x="189" y="180"/>
                                  <a:pt x="188" y="181"/>
                                </a:cubicBezTo>
                                <a:cubicBezTo>
                                  <a:pt x="187" y="179"/>
                                  <a:pt x="187" y="177"/>
                                  <a:pt x="189" y="176"/>
                                </a:cubicBezTo>
                                <a:cubicBezTo>
                                  <a:pt x="180" y="175"/>
                                  <a:pt x="172" y="177"/>
                                  <a:pt x="162" y="176"/>
                                </a:cubicBezTo>
                                <a:cubicBezTo>
                                  <a:pt x="162" y="176"/>
                                  <a:pt x="161" y="177"/>
                                  <a:pt x="161" y="176"/>
                                </a:cubicBezTo>
                                <a:cubicBezTo>
                                  <a:pt x="161" y="175"/>
                                  <a:pt x="159" y="175"/>
                                  <a:pt x="159" y="175"/>
                                </a:cubicBezTo>
                                <a:cubicBezTo>
                                  <a:pt x="153" y="175"/>
                                  <a:pt x="150" y="174"/>
                                  <a:pt x="145" y="173"/>
                                </a:cubicBezTo>
                                <a:cubicBezTo>
                                  <a:pt x="145" y="173"/>
                                  <a:pt x="145" y="174"/>
                                  <a:pt x="144" y="174"/>
                                </a:cubicBezTo>
                                <a:cubicBezTo>
                                  <a:pt x="143" y="174"/>
                                  <a:pt x="143" y="173"/>
                                  <a:pt x="143" y="173"/>
                                </a:cubicBezTo>
                                <a:cubicBezTo>
                                  <a:pt x="129" y="170"/>
                                  <a:pt x="113" y="168"/>
                                  <a:pt x="102" y="162"/>
                                </a:cubicBezTo>
                                <a:cubicBezTo>
                                  <a:pt x="94" y="159"/>
                                  <a:pt x="87" y="155"/>
                                  <a:pt x="80" y="151"/>
                                </a:cubicBezTo>
                                <a:cubicBezTo>
                                  <a:pt x="71" y="146"/>
                                  <a:pt x="62" y="139"/>
                                  <a:pt x="55" y="133"/>
                                </a:cubicBezTo>
                                <a:cubicBezTo>
                                  <a:pt x="54" y="132"/>
                                  <a:pt x="53" y="131"/>
                                  <a:pt x="52" y="130"/>
                                </a:cubicBezTo>
                                <a:cubicBezTo>
                                  <a:pt x="51" y="129"/>
                                  <a:pt x="52" y="130"/>
                                  <a:pt x="52" y="130"/>
                                </a:cubicBezTo>
                                <a:cubicBezTo>
                                  <a:pt x="51" y="132"/>
                                  <a:pt x="52" y="133"/>
                                  <a:pt x="52" y="135"/>
                                </a:cubicBezTo>
                                <a:cubicBezTo>
                                  <a:pt x="52" y="136"/>
                                  <a:pt x="51" y="136"/>
                                  <a:pt x="51" y="136"/>
                                </a:cubicBezTo>
                                <a:cubicBezTo>
                                  <a:pt x="50" y="136"/>
                                  <a:pt x="48" y="137"/>
                                  <a:pt x="48" y="136"/>
                                </a:cubicBezTo>
                                <a:cubicBezTo>
                                  <a:pt x="47" y="132"/>
                                  <a:pt x="47" y="129"/>
                                  <a:pt x="47" y="126"/>
                                </a:cubicBezTo>
                                <a:cubicBezTo>
                                  <a:pt x="46" y="126"/>
                                  <a:pt x="44" y="127"/>
                                  <a:pt x="43" y="127"/>
                                </a:cubicBezTo>
                                <a:cubicBezTo>
                                  <a:pt x="36" y="131"/>
                                  <a:pt x="31" y="136"/>
                                  <a:pt x="26" y="142"/>
                                </a:cubicBezTo>
                                <a:cubicBezTo>
                                  <a:pt x="25" y="143"/>
                                  <a:pt x="24" y="144"/>
                                  <a:pt x="23" y="144"/>
                                </a:cubicBezTo>
                                <a:cubicBezTo>
                                  <a:pt x="23" y="144"/>
                                  <a:pt x="22" y="143"/>
                                  <a:pt x="21" y="142"/>
                                </a:cubicBezTo>
                                <a:cubicBezTo>
                                  <a:pt x="22" y="145"/>
                                  <a:pt x="24" y="147"/>
                                  <a:pt x="24" y="149"/>
                                </a:cubicBezTo>
                                <a:cubicBezTo>
                                  <a:pt x="24" y="150"/>
                                  <a:pt x="24" y="152"/>
                                  <a:pt x="24" y="152"/>
                                </a:cubicBezTo>
                                <a:cubicBezTo>
                                  <a:pt x="23" y="151"/>
                                  <a:pt x="21" y="153"/>
                                  <a:pt x="21" y="152"/>
                                </a:cubicBezTo>
                                <a:cubicBezTo>
                                  <a:pt x="19" y="146"/>
                                  <a:pt x="17" y="139"/>
                                  <a:pt x="15" y="133"/>
                                </a:cubicBezTo>
                                <a:cubicBezTo>
                                  <a:pt x="14" y="133"/>
                                  <a:pt x="14" y="133"/>
                                  <a:pt x="14" y="133"/>
                                </a:cubicBezTo>
                                <a:cubicBezTo>
                                  <a:pt x="14" y="134"/>
                                  <a:pt x="15" y="135"/>
                                  <a:pt x="14" y="136"/>
                                </a:cubicBezTo>
                                <a:cubicBezTo>
                                  <a:pt x="14" y="136"/>
                                  <a:pt x="12" y="136"/>
                                  <a:pt x="11" y="136"/>
                                </a:cubicBezTo>
                                <a:cubicBezTo>
                                  <a:pt x="11" y="135"/>
                                  <a:pt x="10" y="133"/>
                                  <a:pt x="10" y="133"/>
                                </a:cubicBezTo>
                                <a:cubicBezTo>
                                  <a:pt x="8" y="119"/>
                                  <a:pt x="7" y="105"/>
                                  <a:pt x="7" y="90"/>
                                </a:cubicBezTo>
                                <a:cubicBezTo>
                                  <a:pt x="7" y="85"/>
                                  <a:pt x="7" y="79"/>
                                  <a:pt x="6" y="74"/>
                                </a:cubicBezTo>
                                <a:cubicBezTo>
                                  <a:pt x="6" y="70"/>
                                  <a:pt x="5" y="65"/>
                                  <a:pt x="5" y="60"/>
                                </a:cubicBezTo>
                                <a:cubicBezTo>
                                  <a:pt x="4" y="60"/>
                                  <a:pt x="4" y="60"/>
                                  <a:pt x="4" y="59"/>
                                </a:cubicBezTo>
                                <a:cubicBezTo>
                                  <a:pt x="5" y="60"/>
                                  <a:pt x="5" y="59"/>
                                  <a:pt x="5" y="59"/>
                                </a:cubicBezTo>
                                <a:cubicBezTo>
                                  <a:pt x="4" y="59"/>
                                  <a:pt x="4" y="58"/>
                                  <a:pt x="4" y="58"/>
                                </a:cubicBezTo>
                                <a:cubicBezTo>
                                  <a:pt x="5" y="57"/>
                                  <a:pt x="4" y="56"/>
                                  <a:pt x="4" y="54"/>
                                </a:cubicBezTo>
                                <a:cubicBezTo>
                                  <a:pt x="4" y="55"/>
                                  <a:pt x="4" y="56"/>
                                  <a:pt x="4" y="57"/>
                                </a:cubicBezTo>
                                <a:cubicBezTo>
                                  <a:pt x="4" y="58"/>
                                  <a:pt x="4" y="60"/>
                                  <a:pt x="4" y="61"/>
                                </a:cubicBezTo>
                                <a:cubicBezTo>
                                  <a:pt x="4" y="60"/>
                                  <a:pt x="5" y="61"/>
                                  <a:pt x="4" y="62"/>
                                </a:cubicBezTo>
                                <a:cubicBezTo>
                                  <a:pt x="4" y="62"/>
                                  <a:pt x="4" y="61"/>
                                  <a:pt x="4" y="61"/>
                                </a:cubicBezTo>
                                <a:cubicBezTo>
                                  <a:pt x="4" y="62"/>
                                  <a:pt x="4" y="64"/>
                                  <a:pt x="4" y="65"/>
                                </a:cubicBezTo>
                                <a:cubicBezTo>
                                  <a:pt x="4" y="66"/>
                                  <a:pt x="5" y="66"/>
                                  <a:pt x="4" y="66"/>
                                </a:cubicBezTo>
                                <a:cubicBezTo>
                                  <a:pt x="3" y="70"/>
                                  <a:pt x="4" y="75"/>
                                  <a:pt x="4" y="79"/>
                                </a:cubicBezTo>
                                <a:cubicBezTo>
                                  <a:pt x="4" y="79"/>
                                  <a:pt x="5" y="80"/>
                                  <a:pt x="4" y="81"/>
                                </a:cubicBezTo>
                                <a:cubicBezTo>
                                  <a:pt x="3" y="81"/>
                                  <a:pt x="4" y="81"/>
                                  <a:pt x="4" y="81"/>
                                </a:cubicBezTo>
                                <a:cubicBezTo>
                                  <a:pt x="4" y="82"/>
                                  <a:pt x="4" y="84"/>
                                  <a:pt x="5" y="85"/>
                                </a:cubicBezTo>
                                <a:cubicBezTo>
                                  <a:pt x="5" y="85"/>
                                  <a:pt x="5" y="85"/>
                                  <a:pt x="4" y="85"/>
                                </a:cubicBezTo>
                                <a:cubicBezTo>
                                  <a:pt x="5" y="86"/>
                                  <a:pt x="5" y="87"/>
                                  <a:pt x="4" y="87"/>
                                </a:cubicBezTo>
                                <a:cubicBezTo>
                                  <a:pt x="4" y="87"/>
                                  <a:pt x="4" y="86"/>
                                  <a:pt x="4" y="86"/>
                                </a:cubicBezTo>
                                <a:cubicBezTo>
                                  <a:pt x="5" y="98"/>
                                  <a:pt x="5" y="98"/>
                                  <a:pt x="5" y="98"/>
                                </a:cubicBezTo>
                                <a:cubicBezTo>
                                  <a:pt x="5" y="98"/>
                                  <a:pt x="5" y="99"/>
                                  <a:pt x="5" y="100"/>
                                </a:cubicBezTo>
                                <a:cubicBezTo>
                                  <a:pt x="4" y="96"/>
                                  <a:pt x="4" y="93"/>
                                  <a:pt x="3" y="90"/>
                                </a:cubicBezTo>
                                <a:cubicBezTo>
                                  <a:pt x="3" y="87"/>
                                  <a:pt x="3" y="84"/>
                                  <a:pt x="2" y="81"/>
                                </a:cubicBezTo>
                                <a:cubicBezTo>
                                  <a:pt x="2" y="80"/>
                                  <a:pt x="2" y="80"/>
                                  <a:pt x="3" y="80"/>
                                </a:cubicBezTo>
                                <a:cubicBezTo>
                                  <a:pt x="3" y="80"/>
                                  <a:pt x="2" y="79"/>
                                  <a:pt x="2" y="79"/>
                                </a:cubicBezTo>
                                <a:cubicBezTo>
                                  <a:pt x="2" y="76"/>
                                  <a:pt x="2" y="73"/>
                                  <a:pt x="2" y="70"/>
                                </a:cubicBezTo>
                                <a:cubicBezTo>
                                  <a:pt x="2" y="70"/>
                                  <a:pt x="2" y="70"/>
                                  <a:pt x="2" y="69"/>
                                </a:cubicBezTo>
                                <a:cubicBezTo>
                                  <a:pt x="2" y="69"/>
                                  <a:pt x="2" y="68"/>
                                  <a:pt x="2" y="68"/>
                                </a:cubicBezTo>
                                <a:cubicBezTo>
                                  <a:pt x="1" y="58"/>
                                  <a:pt x="2" y="48"/>
                                  <a:pt x="2" y="38"/>
                                </a:cubicBezTo>
                                <a:cubicBezTo>
                                  <a:pt x="2" y="36"/>
                                  <a:pt x="3" y="35"/>
                                  <a:pt x="3" y="33"/>
                                </a:cubicBezTo>
                                <a:cubicBezTo>
                                  <a:pt x="3" y="33"/>
                                  <a:pt x="3" y="33"/>
                                  <a:pt x="3" y="33"/>
                                </a:cubicBezTo>
                                <a:cubicBezTo>
                                  <a:pt x="3" y="18"/>
                                  <a:pt x="3" y="18"/>
                                  <a:pt x="3" y="18"/>
                                </a:cubicBezTo>
                                <a:cubicBezTo>
                                  <a:pt x="3" y="17"/>
                                  <a:pt x="2" y="16"/>
                                  <a:pt x="3" y="15"/>
                                </a:cubicBezTo>
                                <a:cubicBezTo>
                                  <a:pt x="3" y="16"/>
                                  <a:pt x="4" y="15"/>
                                  <a:pt x="3" y="15"/>
                                </a:cubicBezTo>
                                <a:cubicBezTo>
                                  <a:pt x="3" y="15"/>
                                  <a:pt x="2" y="15"/>
                                  <a:pt x="2" y="14"/>
                                </a:cubicBezTo>
                                <a:cubicBezTo>
                                  <a:pt x="3" y="15"/>
                                  <a:pt x="4" y="14"/>
                                  <a:pt x="3" y="14"/>
                                </a:cubicBezTo>
                                <a:cubicBezTo>
                                  <a:pt x="3" y="13"/>
                                  <a:pt x="2" y="13"/>
                                  <a:pt x="1" y="13"/>
                                </a:cubicBezTo>
                                <a:cubicBezTo>
                                  <a:pt x="0" y="12"/>
                                  <a:pt x="0" y="11"/>
                                  <a:pt x="0" y="11"/>
                                </a:cubicBezTo>
                                <a:cubicBezTo>
                                  <a:pt x="1" y="9"/>
                                  <a:pt x="1" y="8"/>
                                  <a:pt x="2" y="7"/>
                                </a:cubicBezTo>
                                <a:cubicBezTo>
                                  <a:pt x="3" y="7"/>
                                  <a:pt x="3" y="7"/>
                                  <a:pt x="4" y="7"/>
                                </a:cubicBezTo>
                                <a:cubicBezTo>
                                  <a:pt x="4" y="1"/>
                                  <a:pt x="4" y="1"/>
                                  <a:pt x="4" y="1"/>
                                </a:cubicBezTo>
                                <a:cubicBezTo>
                                  <a:pt x="5" y="0"/>
                                  <a:pt x="6" y="0"/>
                                  <a:pt x="7" y="0"/>
                                </a:cubicBezTo>
                                <a:cubicBezTo>
                                  <a:pt x="7" y="2"/>
                                  <a:pt x="7" y="4"/>
                                  <a:pt x="7" y="6"/>
                                </a:cubicBezTo>
                                <a:cubicBezTo>
                                  <a:pt x="7" y="6"/>
                                  <a:pt x="8" y="7"/>
                                  <a:pt x="8" y="8"/>
                                </a:cubicBezTo>
                                <a:cubicBezTo>
                                  <a:pt x="8" y="8"/>
                                  <a:pt x="8" y="9"/>
                                  <a:pt x="8" y="9"/>
                                </a:cubicBezTo>
                                <a:cubicBezTo>
                                  <a:pt x="9" y="9"/>
                                  <a:pt x="10" y="8"/>
                                  <a:pt x="11" y="9"/>
                                </a:cubicBezTo>
                                <a:cubicBezTo>
                                  <a:pt x="11" y="10"/>
                                  <a:pt x="11" y="11"/>
                                  <a:pt x="12" y="11"/>
                                </a:cubicBezTo>
                                <a:cubicBezTo>
                                  <a:pt x="17" y="11"/>
                                  <a:pt x="21" y="12"/>
                                  <a:pt x="26" y="13"/>
                                </a:cubicBezTo>
                                <a:cubicBezTo>
                                  <a:pt x="27" y="13"/>
                                  <a:pt x="28" y="13"/>
                                  <a:pt x="28" y="13"/>
                                </a:cubicBezTo>
                                <a:cubicBezTo>
                                  <a:pt x="29" y="13"/>
                                  <a:pt x="31" y="14"/>
                                  <a:pt x="32" y="14"/>
                                </a:cubicBezTo>
                                <a:cubicBezTo>
                                  <a:pt x="32" y="14"/>
                                  <a:pt x="33" y="15"/>
                                  <a:pt x="33" y="15"/>
                                </a:cubicBezTo>
                                <a:cubicBezTo>
                                  <a:pt x="52" y="17"/>
                                  <a:pt x="72" y="21"/>
                                  <a:pt x="90" y="26"/>
                                </a:cubicBezTo>
                                <a:cubicBezTo>
                                  <a:pt x="93" y="27"/>
                                  <a:pt x="97" y="27"/>
                                  <a:pt x="100" y="28"/>
                                </a:cubicBezTo>
                                <a:cubicBezTo>
                                  <a:pt x="100" y="27"/>
                                  <a:pt x="99" y="27"/>
                                  <a:pt x="100" y="26"/>
                                </a:cubicBezTo>
                                <a:cubicBezTo>
                                  <a:pt x="101" y="26"/>
                                  <a:pt x="102" y="25"/>
                                  <a:pt x="103" y="25"/>
                                </a:cubicBezTo>
                                <a:cubicBezTo>
                                  <a:pt x="104" y="26"/>
                                  <a:pt x="103" y="26"/>
                                  <a:pt x="103" y="27"/>
                                </a:cubicBezTo>
                                <a:cubicBezTo>
                                  <a:pt x="103" y="28"/>
                                  <a:pt x="104" y="30"/>
                                  <a:pt x="104" y="31"/>
                                </a:cubicBezTo>
                                <a:cubicBezTo>
                                  <a:pt x="104" y="31"/>
                                  <a:pt x="105" y="31"/>
                                  <a:pt x="105" y="31"/>
                                </a:cubicBezTo>
                                <a:cubicBezTo>
                                  <a:pt x="105" y="32"/>
                                  <a:pt x="105" y="33"/>
                                  <a:pt x="106" y="33"/>
                                </a:cubicBezTo>
                                <a:cubicBezTo>
                                  <a:pt x="106" y="34"/>
                                  <a:pt x="104" y="35"/>
                                  <a:pt x="104" y="36"/>
                                </a:cubicBezTo>
                                <a:cubicBezTo>
                                  <a:pt x="105" y="42"/>
                                  <a:pt x="107" y="47"/>
                                  <a:pt x="108" y="53"/>
                                </a:cubicBezTo>
                                <a:cubicBezTo>
                                  <a:pt x="110" y="59"/>
                                  <a:pt x="110" y="59"/>
                                  <a:pt x="110" y="59"/>
                                </a:cubicBezTo>
                                <a:cubicBezTo>
                                  <a:pt x="110" y="60"/>
                                  <a:pt x="108" y="60"/>
                                  <a:pt x="107" y="61"/>
                                </a:cubicBezTo>
                                <a:cubicBezTo>
                                  <a:pt x="108" y="63"/>
                                  <a:pt x="108" y="64"/>
                                  <a:pt x="109" y="65"/>
                                </a:cubicBezTo>
                                <a:cubicBezTo>
                                  <a:pt x="109" y="65"/>
                                  <a:pt x="109" y="67"/>
                                  <a:pt x="108" y="67"/>
                                </a:cubicBezTo>
                                <a:cubicBezTo>
                                  <a:pt x="107" y="67"/>
                                  <a:pt x="106" y="67"/>
                                  <a:pt x="105" y="66"/>
                                </a:cubicBezTo>
                                <a:cubicBezTo>
                                  <a:pt x="104" y="64"/>
                                  <a:pt x="104" y="61"/>
                                  <a:pt x="104" y="58"/>
                                </a:cubicBezTo>
                                <a:cubicBezTo>
                                  <a:pt x="95" y="67"/>
                                  <a:pt x="95" y="67"/>
                                  <a:pt x="95" y="67"/>
                                </a:cubicBezTo>
                                <a:cubicBezTo>
                                  <a:pt x="92" y="69"/>
                                  <a:pt x="88" y="71"/>
                                  <a:pt x="85" y="74"/>
                                </a:cubicBezTo>
                                <a:cubicBezTo>
                                  <a:pt x="104" y="83"/>
                                  <a:pt x="133" y="91"/>
                                  <a:pt x="155" y="89"/>
                                </a:cubicBezTo>
                                <a:cubicBezTo>
                                  <a:pt x="167" y="89"/>
                                  <a:pt x="176" y="85"/>
                                  <a:pt x="186" y="83"/>
                                </a:cubicBezTo>
                                <a:cubicBezTo>
                                  <a:pt x="188" y="82"/>
                                  <a:pt x="191" y="81"/>
                                  <a:pt x="193" y="81"/>
                                </a:cubicBezTo>
                                <a:cubicBezTo>
                                  <a:pt x="194" y="81"/>
                                  <a:pt x="194" y="81"/>
                                  <a:pt x="194" y="80"/>
                                </a:cubicBezTo>
                                <a:cubicBezTo>
                                  <a:pt x="193" y="78"/>
                                  <a:pt x="193" y="76"/>
                                  <a:pt x="193" y="74"/>
                                </a:cubicBezTo>
                                <a:cubicBezTo>
                                  <a:pt x="193" y="73"/>
                                  <a:pt x="193" y="73"/>
                                  <a:pt x="193" y="72"/>
                                </a:cubicBezTo>
                                <a:cubicBezTo>
                                  <a:pt x="194" y="72"/>
                                  <a:pt x="195" y="72"/>
                                  <a:pt x="196" y="72"/>
                                </a:cubicBezTo>
                                <a:cubicBezTo>
                                  <a:pt x="196" y="75"/>
                                  <a:pt x="197" y="77"/>
                                  <a:pt x="198" y="79"/>
                                </a:cubicBezTo>
                                <a:cubicBezTo>
                                  <a:pt x="198" y="80"/>
                                  <a:pt x="199" y="79"/>
                                  <a:pt x="199" y="79"/>
                                </a:cubicBezTo>
                                <a:cubicBezTo>
                                  <a:pt x="198" y="77"/>
                                  <a:pt x="197" y="76"/>
                                  <a:pt x="197" y="74"/>
                                </a:cubicBezTo>
                                <a:cubicBezTo>
                                  <a:pt x="197" y="73"/>
                                  <a:pt x="197" y="73"/>
                                  <a:pt x="198" y="73"/>
                                </a:cubicBezTo>
                                <a:cubicBezTo>
                                  <a:pt x="198" y="73"/>
                                  <a:pt x="199" y="72"/>
                                  <a:pt x="200" y="72"/>
                                </a:cubicBezTo>
                                <a:cubicBezTo>
                                  <a:pt x="200" y="72"/>
                                  <a:pt x="201" y="73"/>
                                  <a:pt x="201" y="74"/>
                                </a:cubicBezTo>
                                <a:cubicBezTo>
                                  <a:pt x="207" y="96"/>
                                  <a:pt x="215" y="117"/>
                                  <a:pt x="222" y="138"/>
                                </a:cubicBezTo>
                                <a:cubicBezTo>
                                  <a:pt x="222" y="139"/>
                                  <a:pt x="223" y="140"/>
                                  <a:pt x="224" y="141"/>
                                </a:cubicBezTo>
                                <a:cubicBezTo>
                                  <a:pt x="224" y="141"/>
                                  <a:pt x="224" y="140"/>
                                  <a:pt x="224" y="140"/>
                                </a:cubicBezTo>
                                <a:cubicBezTo>
                                  <a:pt x="225" y="140"/>
                                  <a:pt x="226" y="140"/>
                                  <a:pt x="226" y="140"/>
                                </a:cubicBezTo>
                                <a:cubicBezTo>
                                  <a:pt x="226" y="141"/>
                                  <a:pt x="227" y="142"/>
                                  <a:pt x="226" y="142"/>
                                </a:cubicBezTo>
                                <a:cubicBezTo>
                                  <a:pt x="227" y="143"/>
                                  <a:pt x="227" y="142"/>
                                  <a:pt x="227" y="142"/>
                                </a:cubicBezTo>
                                <a:cubicBezTo>
                                  <a:pt x="229" y="138"/>
                                  <a:pt x="229" y="138"/>
                                  <a:pt x="229" y="138"/>
                                </a:cubicBezTo>
                                <a:cubicBezTo>
                                  <a:pt x="230" y="138"/>
                                  <a:pt x="231" y="138"/>
                                  <a:pt x="232" y="139"/>
                                </a:cubicBezTo>
                                <a:cubicBezTo>
                                  <a:pt x="232" y="139"/>
                                  <a:pt x="232" y="140"/>
                                  <a:pt x="232" y="14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B9C63A"/>
                          </a:solidFill>
                          <a:ln>
                            <a:noFill/>
                          </a:ln>
                        </wps:spPr>
                        <wps:bodyPr vert="horz" wrap="square" lIns="0" tIns="0" rIns="0" bIns="0" numCol="1" anchor="ctr" anchorCtr="0" compatLnSpc="1"/>
                      </wps:wsp>
                      <wps:wsp>
                        <wps:cNvPr id="45" name="文本框 1" descr="KSO_WM_UNIT_INDEX=1_5_1&amp;KSO_WM_UNIT_TYPE=q_h_f&amp;KSO_WM_UNIT_ID=wpsdiag20163441_5*q_h_f*1_5_1&amp;KSO_WM_UNIT_LAYERLEVEL=1_1_1&amp;KSO_WM_UNIT_HIGHLIGHT=0&amp;KSO_WM_UNIT_CLEAR=0&amp;KSO_WM_UNIT_COMPATIBLE=0&amp;KSO_WM_UNIT_PRESET_TEXT=Lorem ipsum dolor sit amet, consecte&amp;KSO_WM_UNIT_VALUE=27&amp;KSO_WM_TAG_VERSION=1.0&amp;KSO_WM_BEAUTIFY_FLAG=#wm#&amp;KSO_WM_TEMPLATE_CATEGORY=wpsdiag&amp;KSO_WM_TEMPLATE_INDEX=20163441&amp;KSO_WM_SLIDE_ITEM_CNT=5&amp;KSO_WM_DIAGRAM_GROUP_CODE=q1_1&amp;KSO_WM_UNIT_TEXT_FILL_TYPE=1&amp;KSO_WM_UNIT_TEXT_FILL_FORE_SCHEMECOLOR_INDEX=13"/>
                        <wps:cNvSpPr txBox="1"/>
                        <wps:spPr>
                          <a:xfrm>
                            <a:off x="0" y="555263"/>
                            <a:ext cx="508213" cy="18161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192" w:lineRule="auto"/>
                                <w:rPr>
                                  <w:rFonts w:hint="eastAsia" w:ascii="微软雅黑" w:hAnsi="微软雅黑" w:eastAsia="微软雅黑"/>
                                  <w:color w:val="1F3864"/>
                                  <w:sz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1F3864"/>
                                  <w:kern w:val="24"/>
                                  <w:sz w:val="18"/>
                                  <w:szCs w:val="10"/>
                                  <w:lang w:val="en-US" w:eastAsia="zh-CN"/>
                                </w:rPr>
                                <w:t>备注</w:t>
                              </w:r>
                            </w:p>
                          </w:txbxContent>
                        </wps:txbx>
                        <wps:bodyPr lIns="23946" tIns="12452" rIns="23946" bIns="12452" anchor="ctr" anchorCtr="0">
                          <a:noAutofit/>
                        </wps:bodyPr>
                      </wps:wsp>
                      <wps:wsp>
                        <wps:cNvPr id="46" name="文本框 2" descr="KSO_WM_UNIT_INDEX=1_4_1&amp;KSO_WM_UNIT_TYPE=q_h_f&amp;KSO_WM_UNIT_ID=wpsdiag20163441_5*q_h_f*1_4_1&amp;KSO_WM_UNIT_LAYERLEVEL=1_1_1&amp;KSO_WM_UNIT_HIGHLIGHT=0&amp;KSO_WM_UNIT_CLEAR=0&amp;KSO_WM_UNIT_COMPATIBLE=0&amp;KSO_WM_UNIT_PRESET_TEXT=Lorem ipsum dolor sit amet, consecte&amp;KSO_WM_UNIT_VALUE=27&amp;KSO_WM_TAG_VERSION=1.0&amp;KSO_WM_BEAUTIFY_FLAG=#wm#&amp;KSO_WM_TEMPLATE_CATEGORY=wpsdiag&amp;KSO_WM_TEMPLATE_INDEX=20163441&amp;KSO_WM_SLIDE_ITEM_CNT=5&amp;KSO_WM_DIAGRAM_GROUP_CODE=q1_1&amp;KSO_WM_UNIT_TEXT_FILL_TYPE=1&amp;KSO_WM_UNIT_TEXT_FILL_FORE_SCHEMECOLOR_INDEX=13"/>
                        <wps:cNvSpPr txBox="1"/>
                        <wps:spPr>
                          <a:xfrm>
                            <a:off x="346693" y="1063394"/>
                            <a:ext cx="508213" cy="17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192" w:lineRule="auto"/>
                                <w:rPr>
                                  <w:rFonts w:hint="eastAsia" w:ascii="微软雅黑" w:hAnsi="微软雅黑" w:eastAsia="微软雅黑"/>
                                  <w:color w:val="1F3864"/>
                                  <w:sz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1F3864"/>
                                  <w:kern w:val="24"/>
                                  <w:sz w:val="18"/>
                                  <w:szCs w:val="10"/>
                                  <w:lang w:val="en-US" w:eastAsia="zh-CN"/>
                                </w:rPr>
                                <w:t>备注</w:t>
                              </w:r>
                            </w:p>
                          </w:txbxContent>
                        </wps:txbx>
                        <wps:bodyPr lIns="23946" tIns="12452" rIns="23946" bIns="12452" anchor="ctr" anchorCtr="0">
                          <a:noAutofit/>
                        </wps:bodyPr>
                      </wps:wsp>
                      <wps:wsp>
                        <wps:cNvPr id="47" name="文本框 3" descr="KSO_WM_UNIT_INDEX=1_3_1&amp;KSO_WM_UNIT_TYPE=q_h_f&amp;KSO_WM_UNIT_ID=wpsdiag20163441_5*q_h_f*1_3_1&amp;KSO_WM_UNIT_LAYERLEVEL=1_1_1&amp;KSO_WM_UNIT_HIGHLIGHT=0&amp;KSO_WM_UNIT_CLEAR=0&amp;KSO_WM_UNIT_COMPATIBLE=0&amp;KSO_WM_UNIT_PRESET_TEXT=Lorem ipsum dolor sit amet, consecte&amp;KSO_WM_UNIT_VALUE=27&amp;KSO_WM_TAG_VERSION=1.0&amp;KSO_WM_BEAUTIFY_FLAG=#wm#&amp;KSO_WM_TEMPLATE_CATEGORY=wpsdiag&amp;KSO_WM_TEMPLATE_INDEX=20163441&amp;KSO_WM_SLIDE_ITEM_CNT=5&amp;KSO_WM_DIAGRAM_GROUP_CODE=q1_1&amp;KSO_WM_UNIT_TEXT_FILL_TYPE=1&amp;KSO_WM_UNIT_TEXT_FILL_FORE_SCHEMECOLOR_INDEX=13"/>
                        <wps:cNvSpPr txBox="1"/>
                        <wps:spPr>
                          <a:xfrm>
                            <a:off x="1029806" y="1063394"/>
                            <a:ext cx="508213" cy="17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192" w:lineRule="auto"/>
                                <w:rPr>
                                  <w:rFonts w:hint="eastAsia" w:ascii="微软雅黑" w:hAnsi="微软雅黑" w:eastAsia="微软雅黑"/>
                                  <w:color w:val="1F3864"/>
                                  <w:sz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1F3864"/>
                                  <w:kern w:val="24"/>
                                  <w:sz w:val="18"/>
                                  <w:szCs w:val="10"/>
                                  <w:lang w:val="en-US" w:eastAsia="zh-CN"/>
                                </w:rPr>
                                <w:t>备注</w:t>
                              </w:r>
                            </w:p>
                          </w:txbxContent>
                        </wps:txbx>
                        <wps:bodyPr lIns="23946" tIns="12452" rIns="23946" bIns="12452" anchor="ctr" anchorCtr="0">
                          <a:noAutofit/>
                        </wps:bodyPr>
                      </wps:wsp>
                      <wps:wsp>
                        <wps:cNvPr id="48" name="文本框 4" descr="KSO_WM_UNIT_INDEX=1_2_1&amp;KSO_WM_UNIT_TYPE=q_h_f&amp;KSO_WM_UNIT_ID=wpsdiag20163441_5*q_h_f*1_2_1&amp;KSO_WM_UNIT_LAYERLEVEL=1_1_1&amp;KSO_WM_UNIT_HIGHLIGHT=0&amp;KSO_WM_UNIT_CLEAR=0&amp;KSO_WM_UNIT_COMPATIBLE=0&amp;KSO_WM_UNIT_PRESET_TEXT=Lorem ipsum dolor sit amet, consecte&amp;KSO_WM_UNIT_VALUE=27&amp;KSO_WM_TAG_VERSION=1.0&amp;KSO_WM_BEAUTIFY_FLAG=#wm#&amp;KSO_WM_TEMPLATE_CATEGORY=wpsdiag&amp;KSO_WM_TEMPLATE_INDEX=20163441&amp;KSO_WM_SLIDE_ITEM_CNT=5&amp;KSO_WM_DIAGRAM_GROUP_CODE=q1_1&amp;KSO_WM_UNIT_TEXT_FILL_TYPE=1&amp;KSO_WM_UNIT_TEXT_FILL_FORE_SCHEMECOLOR_INDEX=13"/>
                        <wps:cNvSpPr txBox="1"/>
                        <wps:spPr>
                          <a:xfrm>
                            <a:off x="1338141" y="552167"/>
                            <a:ext cx="508213" cy="181613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192" w:lineRule="auto"/>
                                <w:rPr>
                                  <w:rFonts w:hint="eastAsia" w:ascii="微软雅黑" w:hAnsi="微软雅黑" w:eastAsia="微软雅黑"/>
                                  <w:color w:val="1F3864"/>
                                  <w:sz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1F3864"/>
                                  <w:kern w:val="24"/>
                                  <w:sz w:val="18"/>
                                  <w:szCs w:val="10"/>
                                  <w:lang w:val="en-US" w:eastAsia="zh-CN"/>
                                </w:rPr>
                                <w:t>备注</w:t>
                              </w:r>
                            </w:p>
                          </w:txbxContent>
                        </wps:txbx>
                        <wps:bodyPr lIns="23946" tIns="12452" rIns="23946" bIns="12452" anchor="ctr" anchorCtr="0">
                          <a:noAutofit/>
                        </wps:bodyPr>
                      </wps:wsp>
                      <wps:wsp>
                        <wps:cNvPr id="49" name="文本框 7" descr="KSO_WM_UNIT_INDEX=1_1_1&amp;KSO_WM_UNIT_TYPE=q_h_f&amp;KSO_WM_UNIT_ID=wpsdiag20163441_5*q_h_f*1_1_1&amp;KSO_WM_UNIT_LAYERLEVEL=1_1_1&amp;KSO_WM_UNIT_HIGHLIGHT=0&amp;KSO_WM_UNIT_CLEAR=0&amp;KSO_WM_UNIT_COMPATIBLE=0&amp;KSO_WM_UNIT_PRESET_TEXT=Lorem ipsum dolor sit amet, consecte&amp;KSO_WM_UNIT_VALUE=27&amp;KSO_WM_TAG_VERSION=1.0&amp;KSO_WM_BEAUTIFY_FLAG=#wm#&amp;KSO_WM_TEMPLATE_CATEGORY=wpsdiag&amp;KSO_WM_TEMPLATE_INDEX=20163441&amp;KSO_WM_SLIDE_ITEM_CNT=5&amp;KSO_WM_DIAGRAM_GROUP_CODE=q1_1&amp;KSO_WM_UNIT_TEXT_FILL_TYPE=1&amp;KSO_WM_UNIT_TEXT_FILL_FORE_SCHEMECOLOR_INDEX=13"/>
                        <wps:cNvSpPr txBox="1"/>
                        <wps:spPr>
                          <a:xfrm>
                            <a:off x="664259" y="0"/>
                            <a:ext cx="508213" cy="180217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pStyle w:val="2"/>
                                <w:snapToGrid w:val="0"/>
                                <w:spacing w:before="0" w:beforeAutospacing="0" w:after="0" w:afterAutospacing="0" w:line="192" w:lineRule="auto"/>
                                <w:rPr>
                                  <w:rFonts w:hint="eastAsia" w:ascii="微软雅黑" w:hAnsi="微软雅黑" w:eastAsia="微软雅黑"/>
                                  <w:color w:val="1F3864"/>
                                  <w:sz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theme="minorBidi"/>
                                  <w:color w:val="1F3864"/>
                                  <w:kern w:val="24"/>
                                  <w:sz w:val="18"/>
                                  <w:szCs w:val="10"/>
                                  <w:lang w:val="en-US" w:eastAsia="zh-CN"/>
                                </w:rPr>
                                <w:t>备注</w:t>
                              </w:r>
                            </w:p>
                          </w:txbxContent>
                        </wps:txbx>
                        <wps:bodyPr lIns="23946" tIns="12452" rIns="23946" bIns="12452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8" o:spid="_x0000_s1026" o:spt="203" alt="KSO_WM_TAG_VERSION=1.0&amp;KSO_WM_BEAUTIFY_FLAG=#wm#&amp;KSO_WM_UNIT_TYPE=i&amp;KSO_WM_UNIT_ID=wpsdiag20163441_5*i*1&amp;KSO_WM_TEMPLATE_CATEGORY=wpsdiag&amp;KSO_WM_TEMPLATE_INDEX=20163441" style="height:194.9pt;width:291.3pt;" coordsize="1846354,1235794" o:gfxdata="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">
                <o:lock v:ext="edit" aspectratio="f"/>
                <v:shape id="Freeform 5" o:spid="_x0000_s1026" o:spt="100" alt="KSO_WM_UNIT_INDEX=1_1_1&amp;KSO_WM_UNIT_TYPE=q_h_a&amp;KSO_WM_UNIT_ID=wpsdiag20163441_5*q_h_a*1_1_1&amp;KSO_WM_UNIT_LAYERLEVEL=1_1_1&amp;KSO_WM_UNIT_HIGHLIGHT=0&amp;KSO_WM_UNIT_CLEAR=0&amp;KSO_WM_UNIT_COMPATIBLE=0&amp;KSO_WM_UNIT_PRESET_TEXT=AMET&amp;KSO_WM_UNIT_VALUE=6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&amp;KSO_WM_UNIT_TEXT_FILL_TYPE=1&amp;KSO_WM_UNIT_TEXT_FILL_FORE_SCHEMECOLOR_INDEX=15" style="position:absolute;left:820067;top:222111;height:204885;width:203869;v-text-anchor:middle;" fillcolor="#B9C63A" filled="t" stroked="f" coordsize="252,253" o:gfxdata="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6HiY+rsAAADb&#10;AAAADwAAAAAAAAABACAAAAAiAAAAZHJzL2Rvd25yZXYueG1sUEsBAhQAFAAAAAgAh07iQDMvBZ47&#10;AAAAOQAAABAAAAAAAAAAAQAgAAAACgEAAGRycy9zaGFwZXhtbC54bWxQSwUGAAAAAAYABgBbAQAA&#10;tAMAAAAA&#10;" path="m243,78c237,63,227,49,216,37c204,25,190,16,175,9c160,3,143,0,126,0c93,0,60,13,37,37c23,51,13,68,7,86c6,88,5,89,5,90c4,90,4,91,4,91c3,92,3,92,3,92c3,93,3,93,3,93c4,93,4,93,4,93c4,93,4,93,4,93c4,92,4,92,4,92c5,92,5,91,5,91c5,92,5,93,4,95c4,95,4,95,4,96c3,96,3,97,4,97c1,106,0,116,0,126c0,143,4,159,10,175c11,176,12,178,13,180c12,180,12,181,12,181c13,182,14,183,14,184c20,195,28,206,37,215c37,215,37,215,37,215c37,216,37,216,37,217c39,219,42,221,44,223c47,225,50,227,54,229c60,234,68,238,76,242c76,242,76,242,76,242c77,243,78,243,80,243c95,249,110,253,126,253c143,253,160,250,175,243c190,237,204,227,216,216c227,204,237,190,243,175c249,159,252,143,252,126c252,110,249,93,243,78xm252,126c252,128,252,130,252,132c252,127,251,122,250,116c251,107,249,97,243,90c243,83,241,77,238,72c238,72,238,72,237,72c237,72,237,71,237,71c237,69,236,67,235,65c246,84,252,105,252,126xm226,192c223,195,223,195,223,195c223,195,222,196,222,196c222,196,222,195,222,195c223,194,223,193,224,192c224,192,224,192,224,191c225,190,226,189,227,188c226,190,226,191,226,192xm227,194c227,195,226,195,226,196c226,196,226,196,226,196c226,195,226,195,226,195c227,195,227,194,227,194xm220,193c222,191,224,188,225,185c224,188,223,190,222,192c221,192,221,193,220,193xm217,197c217,197,217,197,217,197c216,199,216,200,215,201c214,202,213,204,212,205c212,205,211,205,211,205c208,207,204,210,201,213c205,209,209,205,212,200c212,200,212,200,212,200c212,200,212,200,212,200c212,199,212,199,211,199c211,199,211,198,212,198c217,192,222,186,225,179c227,176,229,173,231,170c230,172,230,174,229,177c225,183,221,190,217,197xm208,213c209,213,209,212,210,212c210,212,209,213,209,213c209,213,209,213,209,213c209,213,208,213,208,213c208,214,208,214,208,214c208,214,208,213,208,213xm206,214c206,214,205,215,205,215c206,213,207,212,209,210c208,211,207,213,206,214xm209,211c210,210,211,209,211,209c211,209,211,210,210,210c210,211,210,211,209,211xm216,207c217,207,217,207,217,206c215,209,213,212,212,215c211,216,210,216,210,217c212,214,214,211,216,207xm192,225c193,225,193,225,193,224c193,225,193,225,194,225c194,225,194,225,194,225c191,227,189,229,187,231c186,231,185,232,184,232c184,232,183,231,183,231c181,232,179,233,178,233c179,233,179,232,180,231c183,229,186,227,189,225c192,224,194,222,196,220c195,221,194,222,193,223c193,223,193,223,193,223c192,224,192,224,192,224c191,225,192,225,192,225xm190,231c188,232,187,233,186,234c186,233,187,233,187,232c188,232,189,231,190,231xm118,243c116,242,115,241,113,241c116,242,120,243,123,245c121,246,121,246,121,246c121,246,121,246,121,246c120,245,119,245,119,245c117,245,116,244,115,244c116,244,117,244,118,244c118,244,119,243,118,243xm60,233c66,236,72,238,78,240c78,240,78,241,78,241c78,241,77,241,77,241c71,239,66,236,60,233xm5,106c5,107,4,109,4,110c4,106,4,102,5,98c6,99,6,100,6,101c6,103,6,104,5,106c5,106,5,106,5,106xm5,116c5,117,5,118,5,119c5,120,5,120,5,121c5,118,5,116,5,113c5,114,5,115,5,116xm5,153c6,154,6,155,6,156c6,156,6,157,7,157c7,157,7,158,7,158c7,158,7,158,7,158c8,161,8,164,9,167c9,166,9,166,9,165c8,165,7,165,8,165c5,156,3,146,2,136c3,142,4,147,5,153xm2,119c2,117,2,116,2,114c2,115,2,116,2,116c2,116,2,116,2,116c2,117,2,118,2,119xm13,106c13,112,14,118,15,124c15,124,14,124,14,124c14,123,14,122,14,121c14,120,13,120,13,120c12,116,11,112,11,108c11,108,12,108,12,108c12,107,12,107,13,106xm12,103c12,102,12,101,12,100c12,101,12,102,12,103c12,103,12,103,12,103xm13,94c13,93,14,93,14,93c14,94,14,95,14,96c13,95,13,95,13,94xm15,72c16,72,16,72,17,72c15,74,13,77,11,80c11,79,11,79,11,79c12,78,12,78,12,77c13,75,14,73,14,71c15,72,15,72,15,72xm36,41c36,41,36,41,37,41c37,40,38,40,39,40c37,41,35,43,34,45c30,49,26,53,24,58c22,59,21,61,19,63c24,55,30,47,36,41xm124,9c123,9,123,9,123,9c120,9,118,9,115,9c115,9,115,9,115,10c114,10,114,10,113,10c113,10,113,9,113,9c114,9,115,8,116,8c116,7,116,7,116,7c119,8,121,8,124,9xm118,4c118,4,118,4,118,4c118,5,119,5,120,5c120,5,120,5,120,5c119,5,119,5,118,5c118,5,118,5,118,4xm233,77c233,77,234,77,234,77c236,79,237,82,239,85c239,86,239,87,239,88c240,90,240,92,240,93c238,88,235,82,233,77xm241,99c242,103,243,108,244,112c244,113,244,114,244,115c243,110,241,105,240,100c240,99,240,99,240,98c239,96,238,94,238,92c239,94,240,97,241,99xm235,172c235,173,234,175,233,176c232,178,231,180,230,182c230,181,230,180,230,180c232,177,234,173,235,170c235,171,235,171,235,171c235,172,235,172,235,172xm235,161c234,164,234,167,233,170c233,171,232,172,232,172c232,171,232,170,233,168c233,168,233,168,232,168c233,167,233,167,233,166c234,165,233,165,233,165c233,164,234,163,235,161xm234,158c235,156,236,154,236,152c236,153,236,155,236,156c235,157,234,157,234,158xm231,154c231,154,231,154,231,154c230,155,229,156,229,157c229,154,229,152,229,150c232,139,233,126,232,114c233,116,234,117,234,118c233,130,233,142,231,154xm201,205c201,204,202,203,203,203c203,202,203,202,203,202c205,200,206,199,208,197c208,198,207,198,207,198c205,201,203,203,201,205xm97,227c98,227,98,227,99,227c101,228,102,229,104,229c106,231,108,232,110,233c110,233,109,233,109,233c105,231,101,229,97,227xm103,237c102,237,101,237,100,237c100,237,100,237,100,237c100,237,100,236,100,236c100,236,100,236,100,236c101,237,102,237,103,237xm75,232c74,232,74,232,74,232c75,232,75,232,76,232c78,233,79,234,81,235c81,235,81,235,82,235c79,234,77,233,75,232xm82,241c82,241,83,241,83,241c83,241,83,241,83,241c84,241,84,241,84,242c83,241,83,241,82,241c82,241,81,241,81,240c81,241,81,241,82,241xm72,229c72,229,72,228,71,228c72,228,72,228,73,229c74,229,74,230,75,230c74,230,73,229,72,229xm73,237c73,237,73,237,73,237c71,236,68,235,66,234c68,235,71,236,73,237xm35,201c35,201,35,200,35,200c35,200,35,201,35,201c36,201,36,202,37,202c37,203,37,203,37,203c38,203,38,203,38,203c38,204,39,205,40,206c41,207,42,208,43,209c41,208,40,207,39,206c38,205,36,203,35,202c35,201,35,201,35,201xm37,197c37,197,37,197,38,197c39,200,41,202,43,204c42,203,40,201,39,200c38,199,38,198,37,197xm25,144c25,142,24,140,24,138c24,138,24,138,24,138c25,140,26,143,27,145c27,146,27,146,27,146c27,147,27,147,27,147c28,148,28,148,28,148c28,149,28,150,28,151c27,149,26,146,25,144xm28,177c27,176,26,174,26,173c26,173,26,173,26,173c26,172,26,172,26,172c27,173,27,175,28,177xm25,61c24,61,24,61,24,61c25,60,26,59,27,58c27,58,27,58,27,58c26,59,26,60,25,61xm27,62c26,63,25,64,25,66c25,64,26,63,26,62c27,62,27,62,27,62xm25,68c26,66,27,63,29,61c30,61,31,60,32,59c32,60,32,61,31,62c30,63,29,64,28,66c27,66,26,67,25,68xm25,69c23,71,22,73,20,75c21,73,22,72,23,70c24,70,24,69,25,69xm110,12c110,12,109,12,109,12c109,11,109,11,110,11c112,11,113,11,115,12c112,13,110,14,107,15c107,15,107,15,106,15c108,14,109,14,110,13c111,13,111,12,110,12xm122,39c126,38,129,37,133,36c135,36,137,36,140,36c137,37,134,39,132,40c127,41,122,41,117,41c119,39,120,38,121,36c122,36,123,36,123,36c123,36,122,37,122,37c121,38,121,39,122,39xm125,36c126,36,126,36,127,36c127,36,128,36,128,36c127,36,126,36,125,36xm129,31c129,31,129,31,130,31c130,31,131,31,131,31c131,31,131,31,130,31c130,31,130,31,129,31c129,31,129,31,129,31xm128,18c129,17,130,17,131,16c131,16,132,16,133,17c132,17,131,18,130,18c129,18,128,18,128,18xm129,22c129,22,128,23,128,23c127,23,127,23,127,23c127,23,128,22,129,22c129,22,129,22,129,22xm132,22c132,22,133,22,133,22c135,23,137,24,140,24c139,24,139,24,139,24c138,24,137,24,136,24c134,24,132,24,130,23c131,23,131,23,132,22xm163,18c163,17,162,17,162,17c164,17,165,18,167,19c167,19,168,20,168,20c167,19,165,18,163,18xm178,27c174,25,170,23,165,21c165,21,166,21,166,20c170,22,174,24,178,27xm164,22c164,22,164,22,164,23c164,23,164,23,164,23c163,23,161,24,160,24c160,24,160,24,160,24c160,24,160,23,159,23c158,23,158,23,157,24c155,23,154,23,152,22c152,22,151,22,150,21c152,20,153,20,155,19c158,20,161,21,164,22xm193,49c193,49,194,49,194,49c195,51,196,52,198,54c195,52,193,51,191,49c192,49,192,49,193,49xm192,43c192,43,193,43,193,42c193,43,194,44,195,45c194,44,193,43,192,43xm229,141c230,132,230,122,230,113c231,113,231,113,231,113c231,122,231,132,229,141xm231,101c231,102,231,103,232,103c232,103,231,104,231,104c231,103,231,102,231,101xm229,97c229,98,229,99,230,99c230,99,229,99,229,99c229,99,229,100,228,100c228,99,228,99,228,98c228,98,228,98,229,97xm227,96c227,95,226,94,226,92c226,92,226,92,226,92c226,94,227,95,228,96c228,96,227,96,227,96xm227,92c228,91,228,91,228,91c229,93,229,94,230,96c229,95,228,93,227,92xm228,89c227,89,227,90,226,90c225,89,225,87,224,86c224,86,224,86,224,86c225,85,226,85,227,84c227,86,228,87,228,89c228,89,228,89,228,89xm225,97c225,97,225,97,225,97c225,96,224,95,224,94c224,93,224,93,224,93c225,95,225,96,225,97xm142,227c143,226,144,225,145,225c144,225,144,226,143,227c143,227,142,227,142,227xm143,227c142,227,142,227,142,227c142,227,142,228,142,228c142,228,141,228,141,228c141,228,141,228,141,227c141,227,141,227,141,227c142,227,142,227,143,227xm130,228c130,227,130,227,130,226c130,226,130,225,131,225c139,218,146,211,154,203c159,200,163,196,168,192c168,192,169,192,169,192c169,191,169,191,170,191c171,190,172,189,173,188c167,194,161,200,155,206c151,209,146,213,143,217c142,218,142,218,143,219c140,221,138,223,136,225c134,226,132,227,130,228xm138,227c138,227,138,228,137,228c137,228,136,228,135,228c135,228,136,228,136,228c137,227,137,227,138,227xm121,226c121,226,121,226,121,226c121,225,122,224,123,223c123,224,123,224,124,224c123,225,122,225,121,226xm124,228c123,228,123,228,123,228c123,228,123,228,122,228c123,228,123,228,123,228c123,228,123,228,124,228xm115,215c115,215,114,215,114,215c115,214,116,213,117,212c118,213,118,213,119,214c119,214,119,214,119,214c119,214,119,214,119,214c118,215,116,215,115,215xm118,223c117,223,117,223,116,224c116,223,116,223,115,223c116,223,117,222,117,222c117,222,118,222,118,223xm110,219c110,219,111,219,111,219c111,219,111,218,112,218c112,219,113,219,113,219c113,220,113,220,112,221c112,220,111,220,110,219xm114,230c113,230,113,230,112,230c112,230,111,229,110,229c111,229,111,229,111,228c112,229,113,229,114,230xm82,198c82,198,82,197,83,197c83,197,83,197,83,197c83,198,82,198,82,199l82,198xm82,203c82,203,81,203,81,203c81,203,81,203,80,203c80,202,81,202,81,202c81,202,81,202,81,202c81,202,81,203,82,203xm69,210c68,209,67,208,66,207c66,207,66,207,66,207c68,209,70,210,71,212c71,212,71,212,71,212c70,212,70,212,69,212c69,212,69,211,69,211c69,211,69,210,69,210xm59,213c59,213,58,212,57,211c60,213,62,215,65,216c63,215,61,214,59,213xm60,216c58,215,55,213,53,212c55,213,57,214,59,215c59,215,60,216,60,216xm55,204c55,204,56,205,56,205c57,206,57,206,57,206c58,207,59,208,60,209c59,209,59,208,59,208c58,208,58,209,58,209c57,208,56,208,55,207c55,207,55,206,55,206c55,205,55,204,55,204xm29,138c29,137,30,137,30,136c30,136,30,137,30,137c30,138,29,140,29,141c29,140,29,139,29,138xm28,136c28,136,28,136,28,136c27,129,25,122,24,115c25,121,27,126,29,131c29,133,28,134,28,136xm28,108c27,106,27,104,26,102c27,102,28,101,28,101c30,104,31,108,32,111c32,113,31,115,31,117c30,114,29,111,28,108xm25,87c25,87,25,87,24,87c24,86,24,86,24,86c25,85,25,85,26,84c26,84,26,84,27,84c26,85,25,86,25,87xm28,86c27,87,26,88,26,89c25,89,25,89,25,88c25,88,26,88,26,88c27,87,27,87,28,86xm26,94c26,95,26,95,26,95c26,95,26,95,26,95c26,96,26,97,25,98c25,97,25,96,25,95c25,95,26,95,26,94xm27,97c27,98,28,99,28,99c27,100,27,100,26,100c26,100,26,100,26,100c26,99,27,98,27,97xm113,25c113,25,113,25,112,25c112,25,111,25,111,25c111,25,112,25,112,24c113,24,113,24,113,25xm113,21c113,21,114,21,114,21c114,21,115,21,116,21c116,21,115,21,115,21c114,21,114,21,113,21xm112,19c111,19,110,19,110,19c110,19,110,19,110,19c111,19,112,19,112,19c112,19,112,19,112,19xm112,27c114,27,115,27,117,27c115,27,114,28,113,29c111,29,110,29,108,29c110,28,111,28,112,27xm156,17c157,18,158,18,160,19c158,18,157,18,155,17c155,17,155,17,154,17c154,17,154,17,154,17c151,16,148,15,145,14c146,14,146,14,146,14c146,14,146,14,147,14c147,14,147,14,147,14c150,15,153,16,156,17xm149,12c149,12,149,12,149,12c151,13,153,13,155,14c157,15,158,15,160,16c158,16,156,15,155,15c153,14,151,13,149,12xm156,36c158,36,160,36,163,36c161,37,160,37,158,38c156,39,154,39,152,39c153,38,155,37,156,36xm155,34c156,34,156,33,156,33c156,33,157,33,157,33c157,33,157,34,156,34c156,34,156,34,155,34xm134,213c135,212,136,211,137,209c139,208,140,207,141,206c141,206,141,206,142,206c140,207,139,209,138,210c137,211,136,212,134,213xm137,217c136,218,135,219,133,220c134,220,134,220,134,219c135,219,136,218,137,217xm140,203c138,204,136,206,134,208c132,209,130,210,128,211c128,210,128,210,127,210c128,210,128,209,128,209c131,207,134,205,137,202c141,199,145,196,149,193c146,197,143,200,140,203xm117,206c117,206,118,205,118,205c119,205,119,206,119,206c119,206,119,206,118,207c118,207,117,206,117,206xm117,208c117,208,117,208,117,208c117,208,116,208,116,207c116,207,116,207,116,207c116,207,117,208,117,208xm116,202c116,202,115,201,115,201c116,199,118,198,120,196c127,190,134,185,141,180c133,188,125,195,116,202xm88,181c88,180,88,178,88,177c90,176,92,174,94,172c97,171,99,170,102,169c100,171,98,173,97,175c94,177,91,179,88,181xm89,194c89,194,88,195,88,196c87,196,87,196,87,196c88,195,89,194,89,194c89,194,89,194,89,194xm83,166c83,166,82,167,82,167c82,167,82,167,82,167c83,165,84,164,85,163c85,164,85,164,85,165c84,165,84,166,83,166xm85,175c84,175,84,175,83,176c83,175,83,175,83,175c84,175,84,175,85,175xm62,209c60,208,59,207,58,206c58,205,58,205,58,205c58,204,58,203,58,202c58,203,59,203,59,203c60,205,61,207,62,209c62,209,62,209,62,209xm62,211c62,211,62,211,62,211c63,211,63,211,63,211c61,211,60,210,59,210c60,210,61,211,62,211xm60,200c59,199,58,197,57,196c57,196,57,196,58,196c58,196,58,196,58,195c60,197,61,199,63,201c63,201,63,201,63,201c62,201,61,200,60,200c60,200,60,200,60,200xm44,171c45,173,47,175,48,176c48,177,48,178,48,180c48,179,47,179,47,179c47,178,46,177,46,176c45,174,44,171,43,168c43,169,44,170,44,170c44,170,44,171,44,171xm33,98c33,99,33,100,33,101c33,102,32,103,32,104c32,103,31,101,31,99c32,99,32,99,33,98xm31,98c30,97,30,97,30,97c31,97,31,96,32,96c32,96,32,96,32,97c32,97,31,97,31,98xm32,85c32,85,32,85,32,85c33,83,34,82,36,80c35,81,35,81,34,82c33,83,33,84,32,85xm35,84c35,84,35,83,36,83c36,83,36,82,37,82c36,83,35,85,34,86c34,86,34,86,34,86c34,86,34,86,34,86c34,86,34,86,34,86c34,85,34,85,35,84xm37,73c39,72,40,71,41,71c41,71,41,71,41,71c41,71,40,71,40,71c39,72,38,73,36,74c37,74,37,73,37,73xm35,72c36,71,37,70,39,68c38,69,37,70,36,71c36,72,35,72,35,72xm42,77c42,76,43,76,43,76c42,77,42,78,41,80c41,80,41,80,41,80c40,81,39,82,38,83c38,83,38,83,37,83c39,81,40,79,42,77xm69,32c67,34,64,36,62,37c62,37,62,37,62,37c60,38,59,40,57,41c58,39,59,37,60,36c63,35,66,33,69,32xm55,33c55,33,55,33,56,33c59,31,63,29,66,28c65,28,64,29,63,29c61,31,58,32,55,33xm73,36c74,36,74,35,74,35c73,38,71,40,69,42c67,43,65,45,64,46c67,43,70,39,73,36xm70,36c71,35,72,34,74,32c73,33,73,33,73,34c72,34,71,35,70,36xm77,34c78,33,79,33,80,32c78,34,77,36,75,37c74,38,74,39,73,39c74,37,76,36,77,34xm77,31c77,31,77,30,78,30c78,30,78,30,78,29c78,29,78,29,79,29c78,29,78,30,78,30c77,30,77,31,77,31xm96,32c96,32,96,32,96,32c95,34,93,36,91,38c91,38,90,38,90,39c90,39,90,39,90,39c88,41,87,43,85,44c82,46,80,48,77,50c77,50,77,50,76,50c76,51,75,51,74,52c73,53,73,53,73,53c76,49,80,45,83,42c87,38,91,35,96,32xm87,36c87,36,88,35,88,35c89,35,89,35,90,34c89,35,88,36,87,36xm111,34c110,34,110,34,109,34c109,34,108,34,108,34c108,34,108,33,109,33c109,33,109,32,110,32c111,32,112,32,113,32c112,33,112,33,111,34xm112,36c111,36,111,37,110,37c110,37,109,37,109,37c110,37,110,36,111,36c111,36,111,36,112,36xm108,36c107,37,106,37,105,38c105,38,105,39,105,39c104,39,104,39,103,39c104,38,105,37,106,36c107,36,107,36,108,36xm122,49c125,49,128,48,132,47c131,48,130,49,129,50c128,50,127,51,126,51c126,51,126,51,126,51c125,52,125,52,125,52c125,52,126,51,127,50c127,50,126,48,126,49c125,50,124,51,123,52c123,51,122,51,121,51c121,51,121,51,121,51c121,51,121,51,122,50c122,50,122,50,122,49xm148,57c146,57,143,58,141,59c142,58,143,57,144,56c149,54,153,52,158,50c155,52,151,54,148,57xm160,51c159,52,159,52,159,52c158,53,157,53,156,54c157,53,158,52,160,51xm163,63c167,61,171,59,175,57c174,58,173,60,172,61c167,63,161,66,156,69c155,69,154,70,153,70c156,68,159,65,163,63xm162,61c163,60,165,59,166,57c168,57,169,56,171,56c168,57,165,59,162,61c162,61,162,61,162,61xm172,57c174,56,176,54,179,53c178,53,178,54,178,54c176,55,174,56,172,57xm189,60c185,62,181,64,176,66c178,64,180,62,182,60c184,60,186,59,187,59c188,59,188,59,189,60xm189,58c190,58,192,57,194,57c193,58,191,59,190,59c189,59,189,59,189,58xm193,65c194,65,195,65,196,64c194,65,193,66,191,67c188,69,184,70,181,72c182,71,183,71,184,70c187,68,190,67,193,65xm188,65c190,64,192,63,195,62c194,63,193,63,192,64c191,64,189,65,188,65c188,65,188,65,188,65xm207,95c210,94,213,92,215,91c216,92,216,93,217,95c212,97,208,99,204,101c204,101,203,101,203,101c202,102,201,103,199,104c199,104,199,105,198,105c198,105,198,105,198,105c199,104,200,103,200,102c203,100,205,98,208,96c208,96,208,95,207,95xm196,173c197,172,198,171,198,171c198,171,198,171,198,171c197,172,196,173,195,174c196,174,196,173,196,173xm195,164c195,165,195,165,194,165c195,164,196,162,197,161c196,162,196,163,195,164xm194,155c193,157,191,158,190,159c193,156,196,153,198,150c197,152,196,154,194,155xm105,198c105,198,106,198,106,197c106,197,107,197,107,197c106,198,106,198,105,199c105,199,105,198,105,198xm108,204c108,204,108,204,108,204c107,203,105,202,104,202c104,202,104,201,104,201c106,202,107,203,108,204xm104,194c104,194,103,194,103,193c104,192,105,191,106,190c107,189,109,188,110,186c115,183,119,179,123,176c125,175,127,174,129,173c124,177,118,182,112,187c110,189,107,192,104,194xm73,126c73,126,72,127,72,128c71,127,71,126,71,125c71,125,71,124,71,124c72,124,72,124,72,124c72,124,72,124,72,124c73,125,73,125,73,126xm71,168c71,167,71,167,71,167c71,166,71,166,72,166c72,167,72,167,72,167c72,167,71,168,71,168xm73,170c73,170,73,170,73,170c73,171,73,171,73,171c72,171,72,171,72,171c72,171,72,171,72,171c72,170,72,170,73,170xm71,165c71,164,71,163,70,162c71,162,71,162,71,162c71,163,71,164,71,164c71,165,71,165,71,165xm61,51c61,51,61,52,61,52c59,54,57,55,55,57c55,58,54,59,53,59c52,61,50,62,49,63c49,63,49,63,49,63c49,62,50,61,51,60c54,57,58,54,61,51xm54,54c55,54,55,54,55,54c55,54,55,53,56,53c57,52,58,52,58,51c57,52,56,53,54,54xm92,45c92,47,92,48,91,50c86,54,80,58,75,63c75,62,75,61,76,60c81,55,87,50,92,45xm82,53c84,50,86,48,89,46c89,46,90,45,90,45c87,48,84,50,82,53xm110,51c110,51,110,51,110,51c110,52,109,52,108,53c106,54,104,54,102,55c103,54,105,53,106,51c107,51,108,50,109,50c108,50,109,51,110,51xm112,77c110,79,108,82,107,84c109,80,112,76,115,73c115,73,115,73,115,72c114,74,113,76,112,77xm116,78c115,79,114,80,114,80c112,82,110,83,109,85c111,83,113,80,116,78xm98,92c95,96,91,99,88,102c89,101,89,100,90,98c96,92,103,85,109,78c105,82,102,87,98,92xm99,97c97,100,94,103,92,105c93,104,94,102,95,100c97,99,98,98,99,97xm128,67c129,66,130,65,130,64c131,64,131,64,132,63c132,63,133,63,133,63c132,64,130,66,128,67xm137,62c138,62,140,61,141,61c138,63,135,65,132,67c133,65,135,64,137,62xm132,76c132,77,132,77,132,77c133,77,134,76,136,76c132,79,128,82,124,85c125,85,125,84,125,84c128,82,130,80,132,77c132,77,132,77,132,76xm199,77c199,78,198,78,198,78c196,79,194,80,192,81c192,80,192,80,192,80c195,79,197,78,199,77xm196,75c197,74,198,73,199,73c198,73,197,74,196,75c196,75,196,75,196,75xm191,138c191,138,191,138,190,137c191,137,191,136,191,136c197,131,203,126,209,121c209,121,209,121,209,121c203,127,197,133,191,138xm205,126c205,127,204,128,204,129c199,134,196,138,192,143c192,143,191,143,191,143c191,142,191,141,191,140c196,136,201,131,205,126xm189,139c189,139,189,139,189,139c189,140,189,140,189,140c188,141,187,142,186,143c186,143,186,143,186,143c187,142,188,140,189,139xm183,144c182,144,182,144,181,145c183,143,184,142,186,140c186,140,186,140,186,140c185,142,184,143,183,144xm180,142c178,143,177,145,175,146c175,147,174,147,174,147c175,146,176,144,178,142c180,139,183,137,185,134c186,134,186,133,187,133c187,133,187,134,187,134c185,137,183,139,180,142xm129,154c128,155,127,155,126,156c126,155,126,155,126,155c126,155,126,155,126,155c126,155,126,155,126,155c127,155,127,155,127,155c128,153,130,151,132,149c133,148,134,148,134,147c136,148,137,148,138,148c136,150,135,151,133,153c131,153,130,154,129,154xm130,160c130,161,130,161,129,161c129,161,129,162,128,162c129,161,129,161,130,161c130,161,130,161,130,160xm89,124c91,122,92,120,94,118c95,118,95,118,96,118c94,120,92,122,89,124xm91,127c89,129,88,130,87,132c86,132,86,132,85,131c87,130,89,128,91,127xm95,123c97,122,99,121,101,120c99,122,97,123,95,125c94,127,92,128,91,130c92,128,94,125,95,123xm94,130c98,127,101,123,105,120c105,120,105,120,106,120c106,120,106,120,106,120c103,122,101,124,99,127c96,129,94,131,91,134c91,134,91,134,91,133c92,132,93,131,94,130xm119,101c125,95,131,89,138,83c139,83,141,83,142,83c140,86,138,88,136,91c134,92,132,94,130,96c122,102,115,108,107,115c107,115,107,115,107,115c111,110,115,106,119,102c120,101,119,101,119,101xm127,102c125,104,123,106,121,108c120,109,120,109,119,110c119,109,119,109,119,109c122,107,125,104,127,102xm189,111c189,111,190,110,190,109c191,109,192,109,192,109c191,109,190,110,189,111xm193,117c193,117,194,117,194,117c194,118,193,118,192,119c192,118,193,118,193,117xm189,107c189,107,189,107,189,108c188,108,188,108,187,108c188,107,188,107,189,106c189,106,190,106,190,106c190,106,189,107,189,107xm189,115c189,115,189,115,189,115c189,116,188,116,187,117c187,117,187,117,186,118c186,118,185,118,184,119c186,118,187,116,189,115xm191,117c190,118,189,120,188,121c187,121,186,122,185,123c186,121,187,120,188,119c189,118,190,117,191,117xm182,131c183,131,183,130,184,130c184,130,184,130,184,130c183,131,182,132,181,133c181,133,180,133,180,134c181,133,182,132,182,131xm180,124c181,123,183,122,184,121c183,122,182,124,181,125c181,124,180,124,180,124xm178,122c178,122,178,122,178,122c176,121,175,121,174,120c178,117,182,115,186,112c183,115,181,119,178,122xm178,128c176,129,175,129,173,130c175,129,176,127,177,125c178,125,178,125,178,125c178,125,179,126,179,126c179,126,179,126,179,126c179,126,178,127,178,127c177,127,177,128,178,128xm127,123c127,123,126,124,126,124c126,123,126,123,127,123c127,123,127,123,127,122c128,122,128,122,128,122c128,122,128,123,127,123xm136,122c135,122,135,123,134,123c133,125,131,126,130,127c129,127,128,126,127,126c127,125,128,125,128,124c131,123,133,122,136,122xm126,127c127,127,127,128,128,128c128,128,128,128,128,128c127,129,126,130,125,131c123,132,121,133,120,134c122,132,124,130,126,127xm131,129c132,129,132,129,133,130c133,130,133,130,132,130c132,130,132,130,132,130c130,131,129,132,127,133c128,132,130,130,131,129xm132,128c135,126,138,124,140,123c138,125,136,127,134,129c134,128,133,128,132,128xm139,130c139,130,139,130,139,130c139,130,138,130,138,130c138,130,139,129,139,129c140,129,141,128,142,128c141,129,140,129,139,130xm148,136c144,138,141,141,138,143c138,142,139,142,139,141c140,140,141,140,141,139c142,139,142,139,142,139c144,138,146,137,148,136xm139,134c140,133,141,133,141,133c141,133,141,133,141,133c140,134,139,136,137,137c137,137,136,138,135,138c137,137,138,135,139,134xm144,144c143,144,143,144,143,144c142,145,141,146,140,147c139,147,138,146,137,146c139,145,141,145,144,144xm146,152c147,151,148,151,149,150c148,151,147,152,146,153c145,154,144,154,142,155c143,154,145,153,146,152xm146,147c147,145,149,144,150,142c151,141,153,140,154,139c155,139,155,139,156,139c156,140,156,140,156,140c154,142,151,144,149,146c149,146,149,146,149,146c148,146,147,147,146,147xm173,99c172,99,172,99,172,99c172,99,172,99,171,99c170,100,168,101,167,101c168,100,170,98,172,97c172,97,172,97,172,97c172,98,172,98,173,99xm168,111c170,109,172,108,174,107c174,107,175,108,175,107c176,107,176,107,176,107c176,107,176,107,175,108c171,110,167,113,163,115c164,114,164,113,165,113c166,112,167,111,168,111xm165,124c166,123,167,122,168,121c168,122,168,122,167,122c166,123,165,124,164,125c164,124,164,124,165,124xm156,126c157,125,158,125,159,124c160,123,161,123,161,122c162,122,163,122,164,121c161,123,159,125,156,126xm165,127c166,127,166,127,166,127c167,126,167,126,166,125c167,125,167,125,168,124c169,123,170,122,172,121c173,122,175,123,176,124c170,127,163,131,157,135c157,135,157,135,157,135c160,133,162,130,165,127xm158,115c157,115,156,116,155,116c157,115,158,114,159,112c161,111,162,110,164,109c162,111,160,113,158,115xm159,127c159,127,158,128,158,128c156,129,154,130,152,132c154,130,156,129,159,127xm151,117c151,117,150,117,149,117c150,117,150,117,150,117c150,116,151,115,152,115c152,114,153,114,154,113c153,114,152,116,151,117xm157,147c158,147,159,146,161,146c159,147,157,147,156,148c156,148,157,147,157,147xm159,137c159,138,159,138,158,138c158,138,158,138,158,138c157,138,157,138,157,138c157,137,158,137,158,137c159,137,160,137,161,137c161,137,161,138,161,138c160,137,160,137,159,137xm160,136c162,135,163,135,165,134c164,135,163,135,163,136c162,136,161,136,160,136xm167,141c166,141,166,141,166,142c165,142,164,142,163,143c164,142,166,141,167,141xm165,146c167,144,169,143,171,142c172,141,171,140,170,140c171,139,172,138,173,137c174,137,175,137,176,136c174,138,173,140,171,142c169,143,166,145,164,147c164,146,165,146,165,146xm178,115c180,113,182,112,184,110c185,110,185,110,186,110c183,112,180,113,178,115xm180,108c181,107,181,107,182,106c183,106,184,105,186,104c184,106,182,107,180,108xm184,97c183,98,181,100,180,101c176,103,173,105,169,107c172,105,174,103,176,100c177,99,178,98,180,98c181,97,183,97,185,96c185,96,184,97,184,97xm181,91c179,92,177,93,175,95c175,95,175,95,175,95c178,92,180,90,183,89c182,89,182,90,181,91xm172,93c172,92,173,91,173,91c174,90,175,90,176,90c174,91,173,92,172,93xm172,89c172,89,172,89,172,89c170,93,167,96,165,99c163,101,161,103,159,105c156,106,154,107,152,108c159,101,166,94,173,88c173,88,173,89,172,89xm152,111c153,111,153,110,153,110c153,109,154,109,155,109c154,109,154,110,154,110c152,112,150,114,148,115c147,116,145,117,144,118c144,118,144,118,144,118c147,116,150,113,152,111xm148,119c148,119,149,119,149,118c148,120,146,122,145,123c144,124,143,124,142,125c144,123,146,121,148,119xm138,119c136,120,133,121,130,122c131,121,132,121,132,120c134,119,135,118,136,118c139,116,141,115,144,114c142,116,140,118,138,119xm126,116c130,112,133,109,136,106c139,104,142,102,145,101c141,104,138,107,134,110c132,112,129,114,126,116xm131,116c129,117,128,118,127,120c127,120,127,120,126,120c125,121,124,122,122,123c125,121,128,118,131,116xm124,126c124,126,124,126,124,126c122,129,120,132,117,135c119,132,122,129,124,126xm113,117c113,117,112,117,112,117c112,118,111,119,110,120c110,120,109,120,109,120c110,119,111,118,113,117xm107,119c107,119,106,119,106,119c107,118,107,117,108,117c109,116,110,115,111,115c110,116,108,118,107,119xm112,125c113,125,114,124,115,123c115,123,115,123,115,123c114,124,114,125,113,126c111,127,110,128,109,129c110,128,111,127,112,125xm104,117c103,117,102,117,102,118c101,118,101,118,101,118c105,114,109,110,113,106c113,106,114,106,114,105c111,109,107,113,104,117xm99,129c99,128,100,128,100,127c100,129,99,130,98,131c97,132,96,133,95,135c94,135,94,134,93,134c95,132,97,130,99,129xm103,132c103,132,104,131,104,131c103,132,102,133,101,135c100,135,100,135,100,135c101,134,102,133,103,132xm103,126c104,125,105,124,106,123c106,122,107,121,108,121c108,121,109,121,109,121c107,123,105,124,103,126xm110,141c107,143,104,145,102,146c104,144,106,143,108,141c108,141,109,141,110,141xm109,139c112,137,114,134,117,132c117,132,117,131,118,131c115,134,113,137,111,140c111,140,111,140,111,140c111,140,110,139,109,139xm116,122c117,121,119,120,120,119c119,120,118,121,116,122xm116,145c116,144,117,144,118,143c118,144,118,144,118,144c118,144,118,144,118,144c118,144,118,144,117,145c116,145,115,146,114,146c115,146,115,145,116,145xm122,144c122,145,122,145,122,145c121,146,120,147,119,148c119,148,119,148,118,148c119,147,120,146,122,144xm120,140c120,139,121,139,122,138c125,137,128,135,131,133c130,134,128,135,127,136c125,137,122,139,120,140xm129,143c129,143,128,143,128,143c128,144,127,144,127,144c127,144,127,144,127,144c127,143,128,143,128,142c129,141,130,140,131,140c130,140,129,141,129,142c129,142,129,142,129,143xm129,146c129,146,129,146,130,146c129,147,129,148,128,148c127,149,126,149,125,150c126,149,128,148,129,146xm134,157c135,156,136,156,136,156c134,157,133,159,131,160c132,159,133,158,134,157xm133,167c135,165,138,163,140,162c139,163,138,164,137,165c136,165,135,166,134,166c134,167,133,167,133,167c133,167,133,167,133,167xm138,160c137,160,137,161,137,161c137,160,137,160,137,160c137,160,137,160,137,160c139,159,140,158,142,157c142,157,142,158,142,158c140,159,139,160,138,160xm143,160c145,159,148,158,150,157c149,158,148,159,147,160c145,161,143,162,141,163c142,162,142,161,143,160xm147,162c148,161,149,161,150,160c150,161,149,161,149,162c148,162,147,162,146,163c146,162,147,162,147,162xm150,163c150,163,151,163,152,162c150,164,148,166,146,168c147,166,148,165,150,163xm146,157c146,157,146,157,146,157c147,156,149,155,150,153c152,153,153,152,155,151c155,151,155,151,156,151c156,152,155,152,155,152c152,154,149,156,146,157xm154,158c155,158,156,157,157,157c157,157,156,158,155,159c154,159,153,160,152,160c153,160,153,159,154,158xm157,155c158,154,159,153,160,151c162,150,164,149,166,147c165,149,163,151,161,153c160,153,158,154,157,155xm162,154c164,154,165,153,167,152c167,153,167,153,167,153c165,154,164,155,163,156c162,156,161,157,160,157c161,156,162,155,162,154xm164,159c165,158,166,157,167,156c167,156,167,156,168,156c166,157,164,159,162,161c163,160,163,160,164,159xm169,156c168,158,166,160,165,162c164,162,163,162,163,163c165,161,167,159,169,156xm166,151c169,147,173,144,176,140c177,140,177,140,178,139c177,140,177,140,177,141c174,144,172,146,170,149c168,150,167,150,166,151xm177,151c175,153,174,155,172,157c172,157,171,157,171,158c173,156,174,154,175,152c176,152,177,151,177,151xm186,127c186,126,187,126,187,125c189,124,191,123,193,122c193,122,193,122,193,122c191,124,188,125,186,127xm198,122c198,123,197,124,196,124c195,125,194,126,192,127c194,125,196,123,198,122xm203,120c204,119,204,119,204,118c205,118,205,118,206,117c205,118,204,119,203,120xm207,110c207,110,206,110,206,110c204,112,201,113,199,114c198,115,197,115,197,115c199,114,200,113,202,112c204,111,206,110,208,109c208,109,207,110,207,110xm195,112c194,112,194,112,193,112c194,112,194,111,195,110c196,109,198,108,199,106c199,106,199,106,199,106c198,108,197,110,195,112xm193,106c194,106,195,105,196,104c196,105,196,105,195,106c195,106,194,106,193,106xm196,97c196,97,195,97,195,98c193,98,191,99,189,100c190,100,190,99,191,98c193,97,195,96,197,95c196,96,196,97,196,97xm195,92c192,94,189,95,187,97c187,96,188,96,189,95c191,94,193,93,196,92c196,92,195,92,195,92xm190,89c189,90,188,90,187,91c189,90,190,89,191,88l190,89xm190,86c189,87,187,87,186,88c187,87,187,86,188,86c190,84,193,83,195,82c195,82,195,82,195,82c193,84,192,85,190,86xm195,86c196,85,197,85,199,84c198,85,197,86,196,87c195,87,195,87,194,87c195,87,195,87,195,86xm187,80c185,81,182,82,179,83c179,82,179,82,179,82c182,81,184,80,187,79c189,78,191,77,192,76c191,78,189,79,187,80xm179,85c178,85,177,86,177,86c177,86,177,85,177,85c178,85,179,85,179,85xm175,84c174,84,172,84,171,85c171,84,172,84,173,83c174,83,175,83,177,82c176,83,176,83,175,84xm172,81c172,81,172,81,171,82c172,81,173,80,174,79c174,79,174,79,174,79c176,78,178,78,179,77c177,78,174,80,172,81xm177,74c175,75,173,76,171,77c171,76,170,76,170,76c171,75,172,75,173,74c176,73,178,72,180,72c179,73,178,73,177,74xm172,86c164,94,155,102,147,110c143,112,139,114,135,116c137,114,139,112,141,110c147,104,154,99,160,93c162,91,164,88,167,86c167,87,167,87,167,87c169,87,171,86,172,86xm168,82c167,82,167,83,167,83c160,90,152,97,145,104c152,97,160,89,167,81c168,81,168,81,169,81c168,81,168,81,168,82xm167,72c166,73,166,73,165,74c165,74,164,74,164,74c164,74,164,75,163,75c164,74,164,73,165,73c166,72,167,72,167,72c167,72,167,72,167,72xm164,82c159,87,155,91,150,96c150,96,150,96,150,96c147,97,145,99,142,100c146,97,149,93,152,90c155,87,159,85,163,82c163,82,163,82,164,82xm159,78c158,78,158,79,158,79c157,79,157,80,157,80c157,80,157,80,157,81c151,86,146,91,140,96c136,99,133,102,129,105c126,108,122,111,118,113c120,112,121,110,123,109c130,103,136,97,142,90c143,90,143,90,143,90c147,85,152,81,158,77c158,77,159,77,159,77c159,78,159,78,159,78xm153,77c153,77,153,77,153,77c149,81,145,84,141,87c142,85,143,84,144,83c144,82,144,82,143,82c142,82,141,82,140,82c142,79,145,77,148,74c148,75,149,75,149,75c151,75,152,75,154,75c154,75,153,75,153,76c152,76,152,77,153,77xm138,78c139,77,140,76,141,75c142,75,142,75,143,75c141,76,140,77,138,78xm138,74c137,74,137,74,136,74c138,73,140,72,142,70c141,72,139,73,138,74xm139,76c138,77,136,78,135,80c134,81,133,82,131,83c130,84,129,84,129,84c129,84,130,83,131,82c133,80,136,78,139,76xm127,87c125,89,122,91,120,92c121,91,123,90,124,88c125,88,126,87,127,87xm127,78c124,81,121,84,118,87c117,87,117,87,117,87c121,82,126,77,130,72c129,74,128,76,127,78xm120,87c118,88,117,90,115,92c114,92,114,93,113,93c114,92,115,91,116,90c117,89,119,88,120,87xm128,89c130,87,132,86,133,84c134,84,134,84,134,84c125,92,117,100,108,108c107,109,106,110,105,110c108,108,110,105,112,102c117,98,123,93,128,89xm99,116c98,116,98,116,97,117c97,117,96,117,95,116c96,115,97,113,98,112c101,110,104,108,107,106c104,109,102,112,99,116xm99,107c96,110,93,113,89,116c89,116,89,116,88,116c89,115,90,114,91,114c93,111,95,109,98,107c99,105,101,104,103,103c102,104,100,106,99,107xm84,115c83,116,83,116,82,116c84,113,87,110,89,107c87,110,85,112,84,115xm56,130c55,127,55,125,54,123c54,122,55,122,55,122c55,122,55,122,55,121c56,123,57,125,58,127c57,128,57,129,56,130xm58,146c58,145,58,145,59,145c59,145,59,145,59,146c58,146,58,147,58,148c57,148,57,147,57,147c57,146,58,146,58,146xm56,142c56,141,55,140,55,139c55,139,56,138,56,138c56,139,57,140,57,140c57,141,56,142,56,142xm56,160c56,161,56,161,56,161c56,162,55,162,55,162c55,162,55,161,55,161c55,161,56,161,56,160xm55,103c55,103,55,103,54,103c54,102,54,101,54,101c55,100,55,99,56,99c56,99,56,99,56,99c56,99,55,100,55,100c55,101,55,102,56,101c56,101,56,101,57,101c57,101,57,101,57,101c56,102,55,103,55,103xm53,134c53,131,52,129,51,127c51,127,51,126,52,126c52,128,53,130,54,132c54,133,54,133,53,134xm53,146c53,146,53,147,53,147c53,146,52,145,52,144c52,144,52,144,52,143c53,144,53,145,53,146xm51,90c51,90,51,91,50,91c50,92,49,92,49,92c50,92,50,91,51,90xm50,88c51,87,51,86,52,85c52,85,53,84,53,84c53,85,53,85,52,86c52,87,51,88,50,88xm51,107c50,108,48,109,47,109c47,109,47,109,47,109c48,108,49,106,50,105c50,106,51,106,51,107xm50,110c49,111,49,111,48,112c48,112,48,111,48,111c48,111,49,110,50,110xm51,110c51,111,51,112,51,112c51,113,50,113,49,114c50,113,51,112,51,110xm54,110c54,110,54,110,54,110c53,110,53,110,53,109c53,109,53,108,53,108c53,108,53,108,53,108c53,108,53,108,53,108c54,108,54,109,54,110xm54,87c54,87,54,87,54,87c55,86,55,86,56,85c55,86,55,87,54,88c54,88,54,88,54,87xm54,96c54,96,54,96,54,96c54,96,55,96,55,95c55,96,55,96,55,97c55,97,55,98,54,98c54,98,54,97,54,96xm55,83c56,82,56,82,56,81c58,80,60,78,61,76c61,77,61,77,60,78c59,80,57,81,55,83xm88,57c86,59,84,61,82,63c78,67,75,70,71,73c71,73,71,74,70,74c69,76,67,77,65,79c67,77,68,75,69,73c71,71,73,69,75,67c79,64,84,60,88,57xm86,57c87,55,89,54,90,53c90,53,90,53,90,54c88,55,87,56,86,57xm105,58c105,58,105,58,105,58c105,58,105,58,105,59c102,61,100,62,97,64c97,64,98,64,98,64c100,62,102,60,105,58xm100,59c100,59,100,58,101,58c102,57,103,57,104,56c103,57,101,58,100,59xm86,81c87,81,88,80,88,79c92,75,96,71,100,67c100,69,99,70,98,72c97,72,96,73,96,74c92,76,89,79,86,81xm93,78c90,81,87,84,85,86c85,86,85,85,85,85c86,84,88,83,89,82c90,80,92,79,93,78xm92,73c93,71,94,69,95,68c98,66,101,64,103,62c103,62,103,63,102,63c99,66,96,69,92,73xm85,64c84,65,83,66,82,66c82,66,82,66,82,66c83,65,84,64,85,64c85,64,85,64,85,64xm89,65c86,68,84,70,81,73c82,72,82,71,83,70c85,69,87,67,89,65xm83,68c82,68,82,68,82,69c81,70,79,71,78,72c78,71,79,71,79,70c80,69,81,69,83,68xm78,74c77,76,76,77,75,79c74,80,73,81,72,82c73,81,73,79,74,77c75,77,75,77,75,77c76,76,77,75,78,74xm74,83c76,81,79,78,82,76c82,76,82,77,82,77c78,80,75,82,72,85c72,84,73,84,74,83xm81,75c86,70,92,65,97,60c97,60,98,60,98,59c98,60,98,60,97,61c94,64,91,66,88,69c86,71,83,73,81,75xm90,70c92,69,93,67,94,66c94,67,94,67,94,67c93,68,91,69,90,70c90,70,90,70,90,70xm97,58c93,60,89,63,86,66c86,66,86,65,86,65c90,62,95,59,99,56c98,57,98,57,97,58xm70,69c69,69,69,70,69,70c68,71,67,72,65,73c66,73,66,72,66,72c67,71,68,70,70,69xm69,67c70,66,71,64,73,62c73,62,73,62,73,62c73,63,72,64,72,65c71,66,70,67,69,67xm73,67c73,66,73,66,73,66c75,65,77,63,78,62c76,63,75,65,73,67xm72,60c71,61,69,63,68,65c65,67,62,70,59,73c60,72,61,70,62,69c66,65,70,61,75,57c74,58,73,59,72,60xm60,68c60,69,59,69,58,70c58,69,58,68,58,67c60,66,61,65,62,64c63,63,63,63,64,62c65,62,65,61,66,60c64,63,62,65,60,68xm67,68c66,69,65,70,64,72c62,74,59,76,57,79c57,79,57,79,57,78c60,75,63,72,67,68xm64,77c63,79,62,81,60,83c59,84,58,85,58,85c59,84,60,82,61,80c62,79,63,78,64,77xm58,90c58,90,58,89,59,88c59,88,59,88,59,88c59,88,60,88,60,87c60,87,60,87,60,87c62,85,64,82,67,80c70,78,72,75,75,73c75,74,74,75,74,76c68,81,63,86,57,91c57,91,58,90,58,90xm67,115c67,115,67,114,66,113c67,113,67,113,67,113c68,113,68,114,68,114c67,114,67,115,67,115xm68,133c67,134,67,135,66,135c66,135,66,135,66,135c66,134,67,134,67,133c67,133,67,133,67,133c67,133,67,133,68,133xm64,150c64,150,64,149,63,149c64,148,64,147,65,146c65,147,65,147,65,148c65,148,64,149,64,150xm64,163c64,163,64,163,63,163c63,163,63,163,63,163c63,162,64,162,64,162c64,162,64,162,64,163xm65,122c65,121,65,121,65,121c65,121,65,120,65,120c65,120,65,120,65,121c65,121,65,121,65,122xm65,110c66,109,66,109,67,108c67,109,67,110,67,111c67,111,66,111,66,112c66,111,66,110,65,110xm67,86c67,86,67,86,67,86c67,86,67,86,67,86c67,85,66,85,66,85c67,84,69,82,70,81c70,82,69,83,69,83c68,84,68,85,67,86xm65,93c66,94,66,96,66,97c65,98,64,98,63,99c63,97,63,97,63,97c64,96,65,94,65,93c65,93,65,93,65,93xm63,131c63,132,63,132,62,132c62,132,62,131,62,130c62,130,62,129,62,129c63,129,63,130,63,131xm63,159c63,159,63,159,63,159c63,160,62,160,62,161c62,160,62,160,62,160c62,159,63,159,63,159xm64,168c64,169,65,170,66,171c66,171,66,171,66,171c65,172,65,172,65,172c64,171,64,170,63,169c63,168,63,168,64,168xm65,153c65,153,65,152,64,152c65,151,65,151,66,150c66,151,66,152,66,153c66,153,65,153,65,153xm66,124c66,124,66,124,66,123c67,124,67,124,67,125c67,125,67,125,66,126c66,125,66,125,66,124xm67,179c67,179,67,179,67,179c67,180,68,180,68,179c68,179,68,179,68,179c68,180,67,180,67,180c67,180,66,179,66,178c66,179,66,179,67,179xm67,170c67,169,67,169,67,168c67,167,67,167,67,167c68,167,68,167,69,167c69,168,69,168,69,169c69,169,68,170,68,170c68,170,68,170,67,170xm68,145c68,144,68,144,68,143c69,143,70,142,71,142c71,142,71,142,71,142c70,143,69,144,68,145xm68,90c71,88,74,85,77,83c74,86,72,90,69,94c69,93,68,92,68,90xm83,77c86,75,89,73,92,71c90,73,89,75,87,78c83,82,78,86,74,90c77,86,80,82,83,77xm78,104c81,101,84,98,87,95c85,100,82,104,79,108c78,109,76,110,75,111c76,109,77,107,78,105c78,104,78,104,78,104xm93,90c97,87,100,84,103,80c104,80,104,80,104,80c99,86,93,93,87,99c87,100,86,101,85,102c88,98,90,94,93,90xm101,79c102,78,102,77,103,77c103,77,103,77,103,77c103,77,103,77,104,77c103,78,102,78,101,79xm102,68c103,67,103,65,104,64c108,61,112,57,116,54c116,54,116,55,116,55c116,55,115,55,115,55c111,59,106,63,102,68xm106,60c106,60,106,60,106,60c107,59,108,58,110,57c108,58,107,59,106,60xm107,57c107,57,107,56,108,56c108,56,108,56,108,55c108,55,108,55,108,55c109,54,110,54,112,54c110,55,109,56,107,57xm101,53c97,56,92,59,88,62c88,62,88,61,88,61c93,57,98,53,103,49c102,50,102,52,101,53xm90,57c90,57,90,56,90,56c94,52,99,49,104,46c104,46,104,46,104,46c99,50,95,53,90,57xm76,54c73,56,70,59,67,62c70,59,72,56,75,53c75,53,76,53,76,53c76,53,76,53,76,54xm61,63c60,63,59,64,58,65c58,65,58,65,58,64c62,60,66,56,69,52c72,50,74,48,77,46c72,52,66,58,61,63xm61,57c60,58,59,59,58,60c58,60,58,60,58,59c58,59,58,59,58,59c59,58,61,57,62,57l61,57xm57,61c55,63,53,64,51,66c53,64,55,62,56,61c56,61,56,61,57,61xm53,66c50,70,47,73,44,76c45,75,45,74,46,73c48,71,51,68,53,66xm50,74c53,73,55,71,57,69c57,70,56,71,56,72c51,76,46,81,41,85c41,85,41,84,41,84c44,80,47,77,50,74xm56,74c56,75,56,75,56,76c55,76,55,77,54,78c52,80,50,83,48,85c45,88,42,90,39,92c40,91,40,89,40,88c45,84,51,79,56,74xm49,100c49,101,49,101,49,101c48,103,47,105,46,107c46,107,46,106,46,106c47,104,48,103,49,101c49,101,49,101,49,100xm45,101c45,102,45,102,44,102c44,102,44,102,44,102c45,101,46,100,47,99c46,100,46,101,45,101xm46,112c46,113,46,113,47,114c47,114,46,115,46,115c46,114,45,113,45,112c45,112,46,112,46,112xm46,135c46,136,46,137,47,138c47,139,48,140,48,141c47,143,47,144,46,145c45,143,45,140,44,138c45,137,45,136,46,135xm50,146c50,147,50,148,50,148c49,149,48,150,47,150c47,150,47,150,47,150c48,149,49,148,50,146xm51,150c51,150,51,151,51,151c50,152,49,154,49,155c48,154,48,153,48,152c49,151,50,151,51,150xm50,157c50,156,51,155,52,154c52,155,52,156,52,156c51,157,51,159,50,160c50,159,49,158,49,158c49,158,50,157,50,157xm51,161c52,161,52,160,53,159c53,160,53,160,53,160c53,161,52,162,52,163c52,163,52,163,51,163c51,163,51,162,50,161c51,162,51,161,51,161xm53,165c54,165,54,165,54,165c54,166,55,167,55,168c55,169,55,169,55,170c54,168,53,167,52,166c53,165,53,165,53,165xm55,173c55,173,54,174,54,174c54,172,53,171,53,169c53,170,54,172,55,173xm56,175c56,175,56,175,56,175c56,175,56,176,55,177c55,177,55,177,55,177c55,176,55,176,55,176c55,176,56,175,56,175xm58,179c58,180,58,181,58,182c58,181,57,181,57,180c56,180,56,180,56,179c57,179,57,179,58,179xm59,184c59,185,59,185,59,186c59,186,59,186,59,186c59,185,58,184,58,183c58,183,58,183,59,184xm59,138c58,137,58,136,58,135c58,135,59,134,59,133c59,134,59,136,59,137c59,137,59,137,59,138xm58,120c58,119,59,119,59,119c59,120,59,121,59,123c59,122,58,121,58,120xm59,92c59,93,59,93,59,93c58,94,58,95,57,96c57,95,57,95,56,94c59,91,62,89,65,86c65,86,65,86,65,86c65,87,65,87,65,88c64,89,63,90,62,90c62,90,61,90,61,91c61,91,61,91,61,92c60,91,59,91,59,92xm61,125c62,125,62,126,62,126c61,126,61,126,61,127c61,126,61,126,61,126c61,126,61,125,61,125xm62,173c62,174,61,174,61,174c61,173,61,172,61,171c61,172,62,173,62,173xm61,179c61,178,61,178,61,177c62,177,62,177,63,176c63,177,63,177,63,177c63,177,64,178,64,178c64,179,64,180,65,181c65,181,66,181,66,181c66,181,66,181,66,181c66,182,66,182,65,183c65,183,65,183,65,183c64,184,63,185,63,186c62,186,62,185,61,185c61,183,61,181,61,179c61,179,61,179,61,179xm62,189c63,190,63,190,64,191c63,191,63,191,62,191c62,191,62,191,61,190c62,190,62,190,62,189xm64,187c65,186,65,185,66,184c67,185,68,186,70,187c68,188,67,189,66,189c65,189,64,188,64,187xm67,183c67,183,67,183,68,182c68,183,69,184,69,184c68,184,68,183,67,183xm70,178c69,178,69,178,69,178c69,178,68,178,68,178c68,177,68,176,68,175c69,176,69,177,70,178xm69,174c70,174,70,174,71,173c71,174,71,174,71,174c71,174,70,175,70,175c70,175,70,174,69,174xm70,149c69,149,69,148,69,148c69,148,69,147,69,147c70,146,71,145,71,144c72,145,72,145,72,146c71,147,70,148,70,149xm69,109c69,109,69,108,69,107c69,106,70,106,71,105c71,106,71,106,71,107c71,108,70,109,69,109xm71,98c72,97,73,96,74,95c74,95,73,96,73,97c73,97,73,97,72,97c72,97,71,98,71,98xm75,101c75,102,74,104,74,105c73,106,73,106,73,106c73,105,72,104,72,104c73,103,74,102,75,101xm75,119c75,119,75,119,75,119c74,120,74,120,73,121c74,120,74,120,75,119c75,119,75,119,75,119xm76,122c75,123,75,123,74,124c74,124,74,124,74,124c74,124,74,123,74,123c74,123,75,122,76,122xm76,124c76,124,76,125,77,125c76,125,76,126,75,126c75,126,75,126,75,126c75,126,75,126,75,126c76,125,76,125,76,124xm76,117c76,117,76,117,76,117c79,114,82,111,86,109c83,112,81,115,79,118c78,118,77,118,77,119c76,118,76,118,76,117xm79,120c80,119,81,119,81,119c80,120,79,122,78,123c78,123,78,123,78,122c78,122,79,121,79,120xm92,118c91,119,90,120,90,120c87,124,85,127,83,130c83,130,83,130,83,130c82,130,81,129,80,129c84,125,88,122,92,118xm81,131c81,132,81,132,80,132c80,132,80,131,80,131c81,131,81,131,81,131xm83,133c84,133,84,133,84,133c85,133,85,133,86,133c85,135,84,136,84,137c83,138,82,138,82,139c82,138,82,137,81,136c82,135,83,134,83,133xm90,135c90,135,90,135,90,135c88,136,87,138,85,140c86,138,88,136,90,135xm92,135c92,136,93,136,93,136c93,136,93,137,93,137c91,138,88,140,86,141c88,139,90,137,92,135xm89,145c92,143,94,141,96,139c96,139,96,139,97,139c94,142,91,145,89,148c88,148,88,148,88,148c88,147,89,146,89,145xm99,141c98,142,97,144,95,145c95,145,95,145,95,145c96,144,98,142,99,141xm102,143c103,142,104,142,106,141c101,145,97,149,92,154c91,155,90,155,88,156c89,156,89,155,89,155c90,155,90,154,90,154c94,151,98,147,102,143xm105,148c105,148,105,148,105,149c104,149,104,149,104,149c102,150,100,151,98,152c101,151,103,149,105,148xm105,151c105,150,106,150,107,149c108,149,108,149,108,149c109,149,109,148,110,148c110,148,110,148,111,147c110,148,110,148,109,149c107,150,105,151,103,153c103,152,104,151,105,151xm117,152c118,151,119,151,120,150c119,151,118,153,117,154c117,154,117,154,117,155c113,157,110,159,106,161c110,158,114,155,117,152xm113,161c115,159,118,158,120,156c120,157,119,158,118,159c118,159,117,159,117,160c115,160,113,161,111,162c112,162,112,161,113,161xm122,160c124,159,126,158,127,157c127,158,126,158,125,159c124,160,122,160,120,161c120,161,119,162,119,162c120,161,121,160,122,160xm128,160c127,160,127,161,126,161c126,161,126,161,126,161c127,160,127,160,128,160xm122,164c121,165,120,166,119,167c118,167,118,167,118,168c119,166,120,165,122,164xm129,164c129,164,129,164,130,165c125,168,121,172,117,176c115,177,113,178,111,179c117,174,123,169,129,164xm108,177c108,176,109,175,110,174c111,174,111,174,111,173c110,175,109,176,108,177xm108,193c110,191,113,189,115,187c120,182,125,178,131,173c130,174,130,174,130,175c130,175,130,175,130,176c126,179,123,182,120,186c116,188,112,191,108,193xm110,195c109,196,108,196,108,197c108,196,108,196,107,196c108,196,108,196,108,196c109,195,109,195,110,195xm125,183c128,180,130,177,133,174c136,172,139,169,142,167c143,166,145,165,146,165c144,168,141,171,139,174c139,174,139,174,139,174c138,175,137,176,136,177c134,178,133,178,131,179c129,180,127,182,125,183xm130,182c130,182,129,182,129,182c127,184,124,185,121,187c124,185,127,184,130,182xm137,194c140,192,143,191,146,189c143,192,140,195,137,197c135,199,133,200,130,202c132,199,134,196,137,194xm127,197c133,192,138,187,144,182c143,184,141,185,140,187c138,189,136,191,134,193c133,193,132,194,131,194c130,195,128,196,127,197xm144,188c147,184,151,181,155,178c154,179,154,180,153,181c152,182,151,183,151,184c148,185,146,186,144,188xm147,183c149,181,151,178,154,176c155,175,155,175,156,174c153,177,150,180,147,183xm151,169c151,169,150,169,150,170c148,171,146,171,145,172c145,171,146,171,147,170c147,170,148,169,148,169c149,169,149,169,149,169c152,167,154,165,157,163c155,165,153,167,151,169xm159,173c160,173,160,172,160,172c160,173,159,174,159,176c158,176,157,177,157,177c158,176,158,175,159,173xm160,177c166,171,172,165,179,160c178,161,177,161,177,162c172,167,168,171,163,175c162,176,161,176,160,177c160,177,160,177,160,177xm162,172c163,170,165,167,166,165c167,164,168,163,169,162c173,160,177,158,180,156c174,161,168,166,162,172xm183,158c183,158,184,157,184,157c183,159,181,160,180,162c180,162,180,162,179,163c181,161,182,159,183,158xm182,154c182,154,182,154,182,154c182,154,182,153,181,153c179,154,177,155,174,157c178,154,181,150,184,147c186,146,187,145,189,144c189,144,189,144,189,144c189,145,189,145,189,146c187,149,185,152,182,154xm189,133c188,133,188,132,188,132c189,131,191,130,192,129c191,130,190,132,189,133xm193,152c193,152,193,152,194,151c196,149,197,147,199,145c199,145,199,145,199,145c197,148,195,150,193,152xm197,143c200,139,203,134,206,130c205,132,203,135,201,138c201,138,200,139,200,139c199,141,198,142,197,143xm200,142c201,140,203,138,204,136c207,132,211,128,214,124c214,124,214,124,214,124c214,124,214,123,215,123c215,122,216,122,217,121c217,121,217,121,217,121c217,121,217,121,217,122c217,122,217,122,217,122c212,129,206,136,200,143c200,143,200,142,200,142xm215,120c213,122,212,124,210,126c211,125,211,124,211,124c213,122,214,121,215,120c215,120,215,120,215,120xm214,115c214,116,214,116,213,116c213,116,213,116,213,116c214,115,214,114,215,113c215,113,216,113,216,112c216,113,215,114,214,115xm210,109c210,109,210,108,210,108c213,107,216,105,219,103c219,104,219,104,219,104c216,106,213,107,210,109xm218,101c218,100,217,100,217,100c211,103,205,106,199,110c200,108,201,107,202,105c207,103,213,100,217,97c218,98,218,98,218,98c218,99,218,100,218,100c218,101,218,101,218,101xm199,95c199,94,200,94,200,94c200,93,201,93,202,93c201,93,200,94,199,95xm201,88c198,89,195,90,193,91c194,90,195,89,196,88c199,87,201,86,203,85c202,86,201,87,201,88xm199,82c199,82,199,81,199,81c200,81,200,80,199,80c202,78,206,77,209,75c210,75,209,73,208,74c206,75,204,76,202,76c202,76,202,76,202,76c203,75,204,75,205,75c207,74,209,73,210,72c211,74,211,76,212,77c207,79,203,80,199,82xm201,74c200,75,199,75,198,76c200,74,202,73,203,72c203,73,202,73,201,74xm187,77c184,78,180,80,176,81c184,76,192,72,200,70c196,72,192,75,187,77xm186,66c181,68,177,70,172,72c171,73,170,73,169,73c175,70,181,67,187,65c186,65,186,66,186,66xm171,69c169,69,167,70,165,71c165,71,165,71,165,71c166,70,167,69,168,68c171,66,174,64,177,63c175,65,173,67,171,69xm157,63c156,64,155,64,153,65c154,64,156,63,157,62c158,61,159,61,161,60c159,61,158,62,157,63xm157,71c159,70,162,69,164,68c162,69,159,71,157,73c156,73,154,73,153,73c154,72,155,72,157,71xm146,72c145,72,144,73,144,73c145,72,145,71,146,70c147,69,148,68,149,67c151,67,152,67,153,66c151,68,149,70,146,72xm145,67c147,65,150,63,152,61c151,62,149,63,148,65c147,65,146,66,145,67c145,67,145,67,145,67xm138,68c137,68,137,69,138,69c136,71,133,73,131,75c132,73,133,71,134,68c134,68,134,68,134,67c138,65,143,62,147,60c149,59,151,58,154,57c154,57,154,57,153,58c148,61,143,64,138,68xm144,53c140,55,136,57,132,60c133,59,135,57,136,56c140,54,143,52,147,50c147,50,148,50,149,50c147,51,146,52,144,53xm132,55c133,55,135,54,136,54c135,55,134,55,134,56c133,56,132,57,132,57c132,57,132,57,132,56c133,56,132,56,132,55xm142,49c140,50,137,51,135,52c138,49,141,47,145,45c147,44,149,44,151,43c148,45,146,47,143,49c143,49,142,49,142,49xm131,53c131,53,131,53,131,53c131,53,130,53,130,53c130,53,130,53,130,53c134,51,137,48,141,46c138,48,134,50,131,53xm127,54c127,54,127,53,127,53c128,52,129,52,130,51c132,49,135,48,137,46c137,46,137,46,137,46c134,49,130,51,127,54xm127,66c126,68,125,69,124,71c123,71,123,72,122,72c123,71,124,69,124,68c125,67,126,67,127,66xm121,67c122,66,122,66,123,66c122,67,122,67,121,68c121,68,121,68,121,68c121,68,121,67,121,67xm122,76c123,74,125,73,126,72c128,71,129,71,130,70c123,77,116,85,110,93c105,98,100,102,95,107c94,108,92,109,90,110c91,109,92,108,93,107c98,101,103,95,109,89c113,85,118,81,122,76xm117,61c116,62,115,63,115,64c116,63,117,62,118,61c117,61,117,61,117,61xm115,51c114,51,113,52,111,52c112,52,112,51,113,51c114,50,115,50,117,50c116,50,116,51,115,51xm114,48c112,48,111,49,110,49c112,48,114,46,116,45c116,46,115,47,114,48xm106,50c105,50,104,51,104,51c104,50,105,49,105,48c107,46,109,44,111,43c111,43,112,43,112,42c112,42,113,42,113,42c111,45,108,47,106,50xm106,45c106,44,106,44,106,44c107,43,108,43,109,42c109,42,109,42,109,42c108,43,107,44,106,45xm102,45c99,47,95,50,92,52c92,51,93,51,93,50c93,50,93,50,93,50c97,47,100,45,104,42c105,42,106,42,107,42c105,43,103,45,102,45xm99,44c100,43,100,43,101,42c101,42,101,42,101,42c101,43,100,43,99,44xm101,40c100,40,100,41,99,41c99,41,99,42,99,42c97,44,95,46,94,48c94,46,94,45,95,44c95,44,95,44,95,44c98,41,100,39,103,36c104,36,104,36,104,36c103,38,102,39,101,40xm93,43c93,43,92,43,92,43c94,41,96,40,98,38c98,38,99,38,99,38c97,39,95,41,93,43xm90,41c91,40,91,40,92,40c92,40,93,39,93,39c92,40,91,40,90,41xm82,40c80,41,78,43,76,44c78,42,80,40,81,38c83,37,85,36,86,35c85,36,84,38,82,40xm79,37c78,38,76,40,74,41c78,38,81,35,84,31c85,30,86,30,87,29c85,31,84,32,82,34c81,35,80,36,79,37xm85,24c84,25,83,25,83,25c83,25,83,25,83,25c83,25,83,24,83,24c83,24,83,24,83,24c84,24,86,23,87,23c87,23,86,24,85,24xm83,28c83,29,82,29,82,29c81,30,80,30,79,31c80,30,81,30,82,29c82,29,82,29,82,29c82,29,83,29,83,28xm59,48c61,46,63,44,64,41c66,40,67,39,69,38c69,38,69,38,69,38c66,42,63,45,59,48xm61,41c61,41,61,41,62,41c63,40,64,39,65,38c65,39,64,39,64,40c63,40,62,41,61,41xm58,46c58,46,59,45,59,45c57,47,55,50,54,53c53,53,52,54,52,54c54,51,56,49,58,46xm48,57c45,58,43,60,41,61c42,59,44,58,45,56c48,54,50,52,53,50c51,52,49,54,48,57xm50,58c50,58,50,59,50,59c50,59,49,59,49,59c47,61,44,64,42,67c43,65,45,63,46,62c47,60,49,59,50,58xm39,86c39,86,39,87,39,87c38,88,37,89,35,90c35,90,35,90,35,90c37,89,38,87,39,86xm34,102c35,103,35,105,36,107c35,109,35,110,35,112c34,111,34,110,34,109c34,106,34,104,34,102xm36,126c36,127,37,128,37,129c37,129,37,130,37,130c37,130,37,131,37,131c35,128,35,128,35,128c36,127,36,127,36,126xm36,115c36,115,36,115,36,115c36,114,36,112,36,111c36,111,37,111,37,111c37,111,37,112,37,113c37,114,36,114,36,115xm36,97c36,97,36,98,37,99c37,99,37,100,36,100c36,99,36,98,36,97xm37,94c37,93,36,92,36,92c37,91,38,90,38,90c38,91,38,92,38,93c37,93,37,93,37,94xm39,103c39,103,39,103,39,103c39,104,38,104,38,104c38,104,38,104,38,103c38,103,38,103,39,103xm38,97c38,96,39,95,39,94c40,93,41,93,42,92c41,93,40,94,39,95c39,96,40,97,41,96c41,96,41,96,41,96c41,96,41,96,41,96c41,97,41,97,41,98c40,98,40,99,39,99c39,99,39,98,38,97xm40,121c40,121,40,121,40,121c40,122,41,123,41,124c41,124,41,124,40,125c40,123,40,122,39,121c39,121,40,121,40,121xm40,133c41,134,41,136,42,138c42,138,41,138,41,138c41,137,40,135,40,133c40,133,40,133,40,133xm41,96c43,93,46,91,48,88c48,89,48,90,47,90c47,91,47,92,46,92c45,94,44,95,43,96c42,96,42,96,42,96c42,95,41,95,41,96xm43,129c44,130,44,132,45,133c44,134,44,134,43,135c43,133,43,132,42,130c42,130,43,129,43,129xm42,140c43,143,44,145,44,147c44,145,43,143,42,141c42,141,42,141,42,140xm44,154c44,154,44,154,44,154c45,157,45,160,46,164c45,160,44,157,44,154c44,154,44,154,44,154xm43,174c43,175,44,176,44,178c44,178,44,178,44,178c43,176,42,175,41,174c41,173,41,172,41,171c42,172,42,173,43,174xm42,176c43,178,44,180,45,181c46,183,46,184,47,186c47,187,46,188,45,190c44,187,43,185,42,182c42,180,42,178,42,176xm46,192c47,191,47,190,48,188c49,192,50,196,52,200c51,200,51,199,51,199c49,197,47,194,46,192c46,192,46,192,46,192xm50,174c50,171,49,168,48,165c48,163,48,162,48,161c48,161,48,162,49,162c49,163,49,163,49,164c49,165,50,165,50,165c50,166,49,166,49,166c49,167,49,167,50,167c51,170,52,173,53,175c53,176,52,176,52,176c51,176,51,175,50,174xm51,186c50,185,50,184,49,183c49,182,50,182,50,181c50,181,50,181,50,181c50,183,51,184,51,186xm52,179c53,179,53,179,54,179c54,179,54,179,55,180c55,181,56,183,56,184c56,184,55,183,55,183c54,182,53,181,52,181c52,180,52,180,52,179c52,179,52,179,52,179xm54,184c56,186,57,188,59,190c59,190,59,190,59,190c59,191,58,193,57,194c57,194,57,194,57,194c56,190,55,187,54,184c54,184,54,184,54,184xm58,195c59,195,60,194,61,194c63,195,64,197,65,198c64,199,64,200,64,200c62,199,60,197,58,195xm63,193c64,192,65,192,65,192c66,192,67,193,68,194c68,194,67,195,67,196c65,195,64,194,63,193xm70,195c70,196,71,196,72,197c72,198,72,198,72,198c72,199,72,199,72,199c72,199,72,199,71,199c71,199,70,198,69,198c68,198,68,198,68,198c68,197,68,197,68,197c68,196,69,195,70,195xm67,190c69,190,70,189,71,188c71,188,72,189,72,189c71,190,71,191,70,192c69,191,68,191,67,190xm72,185c71,184,70,183,68,181c69,181,69,181,69,180c70,181,71,181,72,182c72,182,73,182,73,182c73,183,73,184,73,184c73,185,72,185,72,185xm71,151c72,150,72,150,73,149c73,149,73,150,73,150c72,150,72,151,71,151xm72,119c72,119,71,120,71,120c72,119,72,118,72,118c73,117,73,117,74,116c74,116,74,116,74,116c73,117,72,118,72,119xm78,130c78,131,79,132,79,134c77,135,75,136,74,137c73,137,73,136,73,135c75,134,76,132,78,130xm75,140c76,140,77,139,78,138c77,139,76,141,75,142c75,142,74,142,74,141c75,141,75,141,75,140xm80,138c80,139,80,139,80,140c79,142,77,143,76,145c77,142,79,140,80,138xm78,145c78,145,78,145,78,145c77,146,77,146,76,147c76,147,76,147,76,147c77,146,77,145,78,145xm78,166c78,166,78,167,79,167c78,168,78,168,78,168c78,168,78,168,78,168c78,167,78,167,78,166c78,166,78,166,78,166xm78,155c80,153,81,152,83,151c83,152,83,153,83,154c82,156,81,157,80,159c79,158,79,156,78,155xm85,152c85,151,84,150,84,149c85,149,85,149,85,148c85,149,85,149,85,149c85,149,85,150,86,150c86,150,86,150,87,150c86,151,85,151,85,152xm85,156c85,155,85,155,85,155c86,154,86,153,87,153c87,153,88,153,88,152c89,151,90,150,92,148c92,148,92,148,93,148c92,148,92,149,92,149c90,151,88,153,85,156xm86,182c86,182,86,182,86,182c86,182,85,181,85,181c85,180,86,180,86,179c86,180,86,181,86,182xm88,160c92,158,95,156,99,154c98,155,97,156,96,157c93,159,90,161,87,163c87,163,86,162,86,162c87,161,88,160,88,160xm88,168c90,166,92,165,94,163c92,165,90,167,87,169c87,169,87,169,87,169c88,169,88,168,88,168xm97,177c99,175,101,174,103,173c101,175,99,177,97,179c96,179,95,180,94,180c95,179,96,178,97,177xm102,157c99,158,97,160,95,161c95,161,95,161,94,161c95,160,96,159,97,158c99,157,102,155,105,154c104,155,103,156,102,157xm106,167c108,166,110,165,112,164c111,165,110,166,109,167c107,168,105,170,103,171c104,170,105,168,106,167xm109,171c110,170,111,169,112,168c114,167,117,165,119,164c116,167,113,169,110,172c108,173,107,174,105,175c106,174,107,172,109,171xm105,184c106,183,107,183,108,183c106,184,104,186,102,187c103,186,104,185,105,184xm103,196c103,196,102,196,101,196c101,196,100,196,100,196c101,195,101,195,101,194c102,195,103,195,103,196xm102,202c101,202,100,203,99,204c99,204,99,204,99,203c99,203,99,203,99,203c100,203,100,202,101,201c101,201,101,202,102,202xm99,188c98,188,97,189,97,190c95,189,95,189,95,189c96,189,97,188,97,187c97,187,98,187,98,187c99,187,100,186,100,186c100,187,99,187,99,188xm98,200c99,200,99,200,99,200c98,201,98,202,97,202c96,202,96,201,95,201c95,201,95,201,95,201c96,200,97,200,98,200xm98,206c99,207,100,208,102,209c102,209,102,209,101,209c100,208,99,207,98,206c98,206,98,206,98,206xm100,205c101,204,102,203,103,203c104,203,106,204,107,205c107,205,106,205,106,206c106,206,105,207,104,207c103,206,102,205,100,205xm104,213c105,214,106,214,107,215c106,215,106,216,105,216c104,215,103,215,103,214c103,214,104,214,104,213xm106,212c106,212,106,212,106,212c107,212,108,213,108,213c108,213,108,213,108,213c107,213,106,213,106,212xm107,200c107,199,108,199,108,198c109,199,110,200,112,201c111,201,111,201,110,202c109,201,108,200,107,200xm109,197c111,196,113,194,114,193c117,191,120,190,123,188c121,191,118,194,115,197c115,197,115,197,115,197c114,198,113,199,113,200c111,199,110,198,109,197xm113,202c113,202,113,202,113,202c114,202,115,203,115,203c115,203,114,204,114,204c114,204,114,204,114,204c113,204,113,203,112,203c112,203,113,203,113,202xm120,203c122,202,124,201,126,200c124,201,122,203,120,205c120,205,120,204,119,204c120,204,120,203,120,203xm125,204c127,202,128,201,129,200c128,201,127,203,126,204c125,205,124,206,123,206c123,206,122,206,122,206c123,205,124,205,125,204xm127,206c129,205,131,204,132,203c131,204,130,205,129,206c128,207,127,208,125,209c125,209,125,208,125,208c126,208,126,207,127,206xm147,192c151,189,154,185,158,182c159,182,160,181,161,181c160,182,159,183,158,184c156,186,154,187,152,189c150,190,149,191,147,192xm153,199c155,198,156,197,157,197c155,198,153,199,151,201c152,200,153,199,153,199xm155,195c154,195,153,196,153,196c157,192,161,187,166,183c165,183,165,184,164,185c161,188,158,191,155,195xm178,173c178,173,178,173,178,173c176,176,174,180,172,184c169,186,165,188,162,190c167,184,173,179,178,173xm183,168c185,166,187,164,189,163c189,163,189,162,189,162c185,168,180,174,176,180c178,176,181,172,183,168xm178,198c178,197,179,197,180,196c178,198,176,199,175,201c174,201,174,201,174,201c175,200,176,199,178,198xm172,191c175,189,177,187,180,184c179,185,179,185,179,186c177,188,174,189,172,191xm179,179c184,172,189,166,194,159c194,159,195,159,195,158c192,163,189,169,185,174c185,174,185,174,185,174c183,175,181,177,179,179xm196,176c196,177,195,179,195,180c195,180,194,180,194,180c193,181,191,183,189,184c191,181,194,179,196,176xm198,182c199,182,199,182,199,182c198,183,197,184,195,185c196,184,197,183,198,182xm199,176c200,175,200,173,201,172c201,172,201,172,201,172c201,173,200,174,200,175c200,176,199,176,199,176xm200,164c200,164,199,165,199,165c200,163,202,161,203,158c202,160,202,161,201,162c201,163,201,163,200,164xm203,141c206,138,209,134,212,131c210,134,208,137,206,139c205,140,205,141,204,142c204,141,203,141,203,141xm206,167c208,165,209,164,210,163c208,165,207,168,205,170c206,169,206,168,206,167xm208,157c208,157,208,158,208,158c209,154,210,151,212,147c210,151,209,154,208,157xm214,164c216,162,219,160,221,158c220,161,218,164,216,166c215,169,213,171,211,173c211,173,211,173,211,173c212,170,213,167,214,164xm210,165c211,164,212,163,212,162c212,163,212,163,212,164c211,165,211,165,210,165xm217,159c217,158,217,158,217,158c217,158,217,157,217,157c218,156,220,156,221,156c220,157,218,158,217,159xm217,138c216,143,216,147,215,151c214,152,212,154,211,155c213,149,215,144,217,138c217,138,217,138,217,138xm215,138c216,136,217,134,217,132c217,132,217,132,217,132c217,132,217,133,217,133c217,135,216,137,215,138xm216,117c218,115,219,113,221,111c221,112,221,112,221,113c219,114,218,116,216,117xm221,99c220,98,220,97,220,96c220,96,220,96,220,96c221,97,221,98,221,99c221,99,221,99,221,99xm220,108c220,108,220,108,220,109c220,109,220,109,219,109c219,109,219,109,219,109c219,109,219,109,219,109c217,110,216,111,215,111c215,111,215,111,215,111c215,111,215,111,215,110c217,110,219,109,220,108xm219,93c219,92,218,90,218,89c218,89,219,89,219,89c219,90,219,92,220,93c220,93,219,93,219,93xm217,87c217,86,217,85,217,84c217,84,217,84,217,84c218,85,218,86,218,87c218,87,218,87,217,87xm216,82c215,79,215,77,214,74c215,75,215,76,216,77c216,78,216,80,217,82c217,82,216,82,216,82xm215,88c211,90,208,92,205,93c204,93,204,93,204,93c206,91,208,90,210,88c211,87,213,87,214,86c214,87,214,88,215,88xm206,85c208,84,208,84,208,84c209,83,208,82,207,82c209,81,210,80,212,79c212,81,213,82,213,83c211,84,208,84,206,85xm206,58c206,58,206,58,206,57c207,58,208,59,209,60c209,61,210,61,210,61c211,62,211,63,212,63c210,61,208,60,206,58xm206,60c206,60,205,60,205,60c204,59,204,58,203,57c204,58,204,58,205,59c205,60,206,60,206,60xm211,67c210,67,210,67,211,67c211,68,211,69,211,70c209,71,207,72,205,73c206,71,207,70,208,68c209,67,208,66,207,67c207,67,207,67,206,68c206,67,206,67,205,67c201,68,196,69,191,71c196,69,200,66,204,64c205,63,204,62,203,62c202,62,202,63,202,63c202,63,202,62,202,62c203,62,203,60,202,61c201,61,201,61,201,61c202,61,202,60,203,60c203,60,203,60,203,60c203,60,203,60,203,60c205,63,208,65,211,67xm187,63c191,61,195,59,198,56c199,57,200,58,201,59c196,60,192,61,187,63xm191,56c192,55,193,55,194,54c195,54,195,54,195,54c195,54,196,54,196,55c194,55,193,55,191,56xm189,54c189,54,189,54,190,53c190,53,189,52,188,52c187,53,186,54,186,55c185,54,185,54,184,53c186,52,188,51,189,50c191,51,192,52,193,53c192,53,190,54,189,54xm184,56c182,57,179,58,176,59c177,58,178,57,179,55c180,55,181,54,183,54c183,54,184,55,184,56xm180,50c177,51,173,53,170,54c171,53,173,51,174,50c176,49,178,48,179,48c180,48,180,49,180,50c180,50,180,50,180,50xm166,49c167,48,168,47,169,46c172,45,175,44,178,44c174,45,170,47,166,49xm166,53c163,55,159,58,156,60c155,61,154,61,153,62c154,60,155,59,156,58c159,56,162,55,166,53c166,53,166,53,166,53xm154,49c154,48,155,48,155,48c157,47,159,46,160,46c158,47,156,48,154,49xm155,45c152,46,149,47,147,48c149,46,152,44,155,42c157,42,159,41,161,41c159,42,157,44,155,45xm154,34c153,34,153,34,152,34c153,34,153,33,154,33c154,33,154,33,154,33c154,33,154,33,154,33c154,33,154,34,154,34xm152,36c150,37,147,38,145,40c145,40,145,40,144,40c146,38,148,37,150,36c151,36,151,36,152,36xm150,34c148,34,147,34,146,34c146,34,147,33,147,33c149,33,150,33,151,33c151,33,150,34,150,34xm151,29c151,29,151,29,151,29c150,29,149,29,148,29c148,29,148,28,149,28c150,28,151,29,152,29c151,29,151,29,151,29xm148,20c146,18,144,17,142,16c142,16,143,16,143,15c146,16,149,17,152,18c151,18,149,19,148,20xm139,9c139,9,139,9,139,9c138,8,138,8,138,8c140,9,142,9,145,9c145,9,145,10,146,10c144,9,142,9,139,9xm143,13c142,13,142,13,142,13c140,13,138,13,135,13c136,12,136,12,136,12c138,12,141,13,143,13xm136,14c137,14,138,14,139,15c139,15,139,15,138,15c138,15,137,14,136,14c136,14,136,14,136,14xm138,18c141,19,143,20,146,21c146,21,146,21,146,21c143,20,140,20,137,19c137,19,138,19,138,18xm141,27c143,27,144,27,146,28c146,28,145,28,145,28c143,28,142,28,140,27c140,27,141,27,141,27xm142,30c142,30,142,30,142,30c140,30,138,29,137,29c137,29,137,29,138,29c139,29,141,29,142,30xm140,34c141,33,142,33,144,33c143,33,143,34,142,34c141,34,139,34,138,34c139,34,139,34,140,34xm143,36c144,36,146,36,147,36c145,37,143,39,141,40c140,40,139,40,138,40c137,40,136,40,135,40c137,39,140,37,143,36xm137,42c134,42,132,43,130,43c131,43,131,43,132,42c133,42,135,42,137,42xm136,44c136,44,135,45,135,45c131,46,128,46,124,47c125,47,125,46,126,46c129,45,133,45,136,44xm126,44c123,45,120,46,117,47c118,45,120,44,121,42c121,42,121,42,121,42c124,42,126,42,129,42c128,43,127,44,126,44xm111,46c113,45,114,44,115,42c116,42,117,42,118,42c116,44,114,45,111,46xm115,41c114,40,113,40,112,41c110,41,109,41,107,41c107,40,108,40,108,40c112,39,115,38,119,37c118,38,116,39,115,41xm116,33c115,33,115,33,114,34c115,33,115,33,116,33c116,33,117,33,117,33c117,33,117,33,116,33xm105,29c104,29,103,29,102,29c104,29,106,28,107,27c108,27,108,27,109,27c108,28,106,29,105,29xm103,32c104,32,104,32,105,32c104,33,102,34,101,35c100,35,100,35,99,35c99,35,98,35,98,36c98,36,97,36,96,37c98,35,101,33,103,32xm96,35c97,34,98,33,99,32c99,32,100,32,100,32c99,33,98,34,96,35xm96,30c96,30,95,30,95,30c97,29,98,28,100,27c100,27,100,27,100,27c99,28,97,29,96,30xm90,31c90,31,89,31,89,31c88,32,86,33,85,33c85,33,85,33,85,33c87,31,89,28,91,26c93,26,95,27,97,27c95,28,92,30,90,31xm89,18c89,18,89,18,88,18c88,18,87,19,87,19c83,21,79,23,75,26c73,27,70,28,68,29c68,29,68,28,69,28c73,25,78,23,83,20c86,19,90,17,94,16c93,16,93,16,92,17c91,17,90,18,89,18xm80,17c73,19,66,23,60,27c60,27,60,28,60,28c58,29,56,31,54,32c51,34,48,35,45,36c48,34,52,31,55,29c62,23,70,19,79,15c81,14,83,13,85,12c83,13,81,14,80,15c79,16,79,16,80,17xm50,40c51,39,52,38,53,38c52,39,51,40,50,41c50,40,50,40,50,40xm56,38c56,38,57,38,57,38c56,40,54,42,53,44c49,46,46,48,43,51c44,51,44,50,44,50c48,46,52,42,56,38xm49,48c49,49,48,50,47,50c46,51,46,52,45,53c43,54,41,56,40,57c40,56,40,56,40,56c43,53,46,51,49,48xm39,55c38,55,38,56,37,57c37,57,37,56,37,56c38,56,38,55,39,54c39,54,40,53,40,53l39,55xm38,65c40,64,42,62,45,60c40,65,35,70,30,75c30,75,30,77,31,76c32,76,33,75,34,75c33,75,33,76,32,76c31,77,29,78,27,78c27,77,28,76,29,75c32,72,35,69,38,65xm34,77c35,77,36,76,37,75c35,78,32,81,30,83c30,83,30,83,30,83c31,81,32,79,34,77xm30,93c30,93,30,93,30,94c30,94,30,94,30,94c30,94,30,93,29,93c29,93,30,93,30,93xm32,123c32,124,32,124,32,125c32,125,32,125,32,126c31,124,31,124,31,124c32,124,32,124,32,123xm32,120c32,119,33,117,33,115c33,116,34,118,34,119c34,120,34,120,34,121c33,122,33,122,33,123c33,122,32,121,32,120xm33,131c34,130,34,130,34,130c35,130,35,131,35,132c35,132,35,132,35,133c35,133,35,134,36,134c36,134,36,134,36,134c36,134,36,134,36,134c36,135,36,135,37,135c37,137,38,138,38,140c39,140,39,141,39,142c38,143,38,144,37,145c37,146,38,147,39,146c39,146,39,145,40,145c40,148,41,151,42,153c41,154,41,154,41,154c41,155,41,156,42,156c43,159,44,162,45,166c43,161,40,157,38,152c37,145,35,138,33,131c33,131,33,131,33,131xm34,149c35,152,36,155,37,157c37,158,37,158,37,158c37,159,38,161,38,163c37,161,36,160,36,159c35,156,35,152,34,149c34,149,34,149,34,149xm38,166c38,166,38,166,38,167c38,165,37,164,36,163c36,163,36,162,36,162c37,163,38,165,38,166xm40,173c40,175,40,176,40,178c39,175,38,173,38,170c38,171,39,172,40,173xm42,197c42,197,42,197,42,197c42,198,43,198,43,198c43,199,44,199,44,200c43,198,41,196,39,194c39,194,39,194,39,194c40,195,41,196,42,197xm43,192c43,191,42,190,42,189c43,191,45,194,47,196c46,196,45,195,45,195c44,194,43,193,43,192xm48,198c50,201,51,203,53,205c50,203,48,200,46,197c47,197,47,198,48,198xm49,188c51,190,52,192,53,194c54,197,55,201,56,204c55,203,55,203,54,202c52,197,51,193,49,188xm61,205c62,205,62,205,62,205c63,207,64,208,65,210c65,210,64,210,63,209c63,208,62,206,61,205xm65,202c65,202,65,202,65,201c65,201,66,200,66,200c66,200,67,201,67,201c67,201,66,202,65,202xm70,206c69,205,68,204,67,204c67,204,67,203,67,203c67,203,68,203,69,202c69,203,70,204,71,205c71,205,72,205,72,204c72,204,72,204,73,203c73,204,74,205,75,205c75,206,74,206,74,206c73,206,72,205,71,205c71,204,70,205,70,206xm71,193c72,192,73,191,73,190c73,191,73,192,73,194c72,193,72,193,71,193xm73,159c74,159,74,158,75,158c75,159,76,161,76,163c75,163,75,163,74,164c74,162,74,161,73,159xm75,191c75,191,75,191,76,192c75,192,75,192,75,193c75,192,75,192,75,191xm75,188c76,188,76,187,76,187c77,187,77,187,77,187c78,187,78,187,78,187c78,188,77,188,77,189c76,189,76,188,75,188xm77,193c78,193,78,194,79,194c79,194,78,195,78,195c78,195,77,195,77,196c76,195,76,195,76,195c76,194,77,193,77,193xm79,180c79,180,79,180,79,180c79,179,80,178,81,177c81,178,81,178,81,178c80,178,80,179,79,180xm82,188c82,189,82,189,83,189c82,189,81,190,80,190c81,189,81,189,82,188xm83,191c83,191,83,191,83,191c83,192,82,192,82,192c81,192,81,192,81,192c82,191,82,191,83,191xm83,187c83,187,83,187,83,187c84,188,84,188,85,188c85,188,85,189,85,189c85,189,85,189,85,189c84,188,83,188,83,187xm84,198c85,198,85,199,85,199c85,199,85,200,85,200c84,200,84,200,83,199c84,199,84,199,84,198xm85,194c86,194,87,193,88,193c87,194,86,194,86,195c85,195,85,195,85,194xm86,205c86,206,87,206,88,207c88,207,88,207,88,207c88,207,88,207,88,207c87,207,87,207,87,207c86,206,86,206,86,206c86,205,86,205,86,205xm88,204c88,204,88,204,88,204c89,204,89,204,90,205c90,205,89,205,89,205c89,205,88,205,88,204xm90,186c90,185,91,184,92,183c92,183,92,183,93,183c92,184,91,185,90,186xm91,205c92,206,92,206,93,206c93,207,92,207,92,207c91,207,91,207,90,206c91,206,91,206,91,205xm93,186c95,184,98,182,100,179c102,179,103,178,104,177c102,180,99,182,97,185c96,185,94,186,93,186xm95,190c95,190,95,191,96,191c95,191,95,192,94,192c94,192,94,192,93,192c94,191,94,191,95,190xm96,208c96,208,96,208,96,208c97,209,98,209,100,210c99,210,99,210,99,211c98,211,98,211,97,211c97,210,96,210,95,209c95,209,95,208,96,208xm99,218c99,218,100,219,101,219c100,219,100,219,100,219c99,219,99,219,99,219c99,218,99,218,99,218xm101,224c101,223,101,223,102,223c103,223,104,224,105,225c105,225,105,225,105,226c105,226,105,226,105,226c103,225,102,225,100,224c100,224,101,224,101,224xm104,222c104,222,104,222,104,222c104,222,104,221,104,221c105,222,106,222,106,222c106,222,106,223,106,223c106,222,105,222,104,222xm108,226c108,226,109,227,110,227c110,227,109,228,109,228c109,228,109,228,109,228c108,228,107,227,106,227c107,226,107,226,108,226xm108,210c109,210,110,209,111,208c112,208,112,209,112,209c111,210,110,210,110,211c109,211,109,211,108,210xm112,213c111,212,111,212,111,212c112,211,113,211,114,210c114,210,114,210,115,210c114,211,113,212,112,213xm119,221c120,221,120,221,120,221c120,221,119,222,119,222c119,222,119,222,119,222c119,222,119,221,119,221c119,221,119,221,119,221xm120,211c120,210,120,210,121,210c121,210,121,210,121,210c121,211,121,211,121,211c120,211,120,211,120,211xm123,218c123,218,123,219,124,219c123,219,122,220,121,220c121,220,121,220,121,220c122,219,122,219,123,218xm123,222c124,222,124,221,125,221c125,221,126,222,126,222c126,223,125,223,125,223c124,223,124,223,123,222xm125,225c126,225,126,225,127,224c127,224,127,225,128,225c127,226,126,226,125,227c125,227,125,227,124,226c124,226,125,226,125,225xm127,221c127,221,126,220,126,219c126,219,126,219,126,219c127,220,127,220,128,220c128,221,127,221,127,221xm128,218c128,217,129,216,130,216c130,216,130,216,130,216c130,216,130,217,129,217c129,218,129,219,130,219c130,219,129,219,129,219c129,219,128,218,128,218xm130,222c130,222,130,222,130,222c130,223,130,223,129,224c129,224,129,224,129,224c129,224,128,224,128,223c129,223,129,223,130,222xm162,206c163,205,164,204,165,203c167,201,169,200,172,198c172,198,171,198,171,198c170,199,169,200,168,202c166,203,164,205,162,206xm167,210c160,216,153,221,146,225c149,222,152,219,156,216c158,214,160,213,163,212c163,212,163,212,164,212c165,211,166,211,167,210xm154,209c155,208,156,208,157,207c161,203,166,199,171,195c168,197,166,200,163,202c160,204,157,207,154,209xm158,208c157,210,156,211,155,212c153,214,150,216,148,218c146,220,143,221,141,222c146,217,152,213,158,208xm146,227c146,227,146,227,146,227c147,227,148,227,148,228c148,228,150,228,150,228c150,228,150,228,150,228c149,228,147,228,146,228c146,227,146,227,146,227xm151,231c151,231,151,231,151,231c151,231,150,232,150,232c150,232,149,232,149,232c150,231,151,231,151,231xm150,228c149,227,148,227,147,227c157,222,165,214,174,206c174,207,174,207,175,207c174,208,173,208,173,209c165,215,158,221,150,228xm169,216c169,216,169,216,169,216c168,216,169,217,170,217c171,216,172,216,174,215c168,220,162,225,155,229c160,224,164,220,169,216xm183,211c185,210,186,209,187,209c182,213,176,218,170,222c174,218,179,214,183,211xm180,210c179,210,179,211,178,212c176,213,173,214,171,215c172,214,172,213,173,212c178,208,183,204,188,200c186,203,183,206,180,210xm183,199c184,198,185,197,186,196c186,195,187,195,187,195c188,194,189,193,190,193c188,195,185,197,183,199xm195,193c194,194,193,195,192,195c191,196,190,197,189,197c191,196,193,194,195,193xm197,198c196,199,196,199,195,200c195,200,194,201,194,201c195,200,196,199,197,198xm196,192c196,191,195,191,194,191c194,191,194,192,193,192c196,189,199,187,202,184c200,187,198,189,196,192xm204,185c204,185,204,185,205,185c203,187,201,189,199,190c201,188,202,187,204,185xm200,181c201,180,202,178,202,177c203,175,204,174,206,172c207,171,209,169,210,168c209,170,208,173,207,175c205,177,203,179,200,181xm207,181c212,175,217,169,221,163c221,164,221,164,221,165c217,170,213,174,210,179c209,180,208,181,207,183c206,183,206,183,206,184c206,183,207,182,207,181xm218,155c219,153,219,151,220,149c221,147,222,144,222,141c222,141,223,141,223,141c222,145,222,149,222,154c220,154,219,154,218,155xm217,149c217,144,218,139,218,135c220,132,221,129,223,126c222,134,219,142,217,149xm223,98c222,97,222,96,222,95c222,95,222,95,222,94c223,96,223,97,224,98c223,98,223,98,223,98xm221,87c222,87,222,87,222,87c223,88,223,90,223,91c223,91,223,91,223,91c222,90,222,89,221,87xm226,83c225,83,224,84,223,84c222,82,222,80,221,77c222,78,222,78,223,79c223,79,224,79,224,78c225,79,225,80,226,81c226,82,226,82,226,83c226,83,226,83,226,83xm224,75c223,74,223,74,223,73c223,73,223,73,223,73c224,74,224,75,224,76c224,75,224,75,224,75xm224,70c223,69,222,67,221,65c222,67,223,68,224,69c224,69,223,69,224,70c224,70,224,70,224,70xm222,76c222,76,222,76,222,76c221,75,221,75,220,74c220,74,220,74,220,73c220,74,221,74,221,75c221,75,222,75,222,76xm220,81c219,80,219,78,218,77c217,75,217,74,216,73c217,73,218,74,219,75c219,77,220,79,220,81xm218,67c217,65,216,63,215,61c217,63,218,65,219,68c219,67,219,67,218,67xm216,64c214,62,212,59,210,56c209,54,207,53,206,51c208,53,211,55,213,58c213,58,213,58,213,58c214,60,215,62,216,64xm201,44c200,44,200,43,199,43c202,45,205,47,208,50c205,48,203,46,201,44xm201,46c204,50,207,55,209,58c209,58,209,58,209,58c205,53,201,48,197,44c198,45,200,45,201,46xm189,41c189,41,189,41,188,41c188,40,188,40,187,40c187,40,187,40,186,40c186,40,186,40,186,40c186,40,185,39,185,39c186,39,188,38,189,38c190,39,191,40,192,41c191,41,190,41,189,41xm188,44c189,45,190,46,191,47c190,47,189,47,188,48c187,47,186,46,185,46c186,45,187,45,188,44xm186,48c185,49,183,49,182,49c182,49,181,48,181,47c181,47,182,47,183,46c184,47,185,48,186,48xm172,43c176,42,180,41,183,40c183,40,184,40,184,40c184,40,184,40,184,40c180,41,176,42,172,43xm159,44c161,43,163,41,164,40c170,39,175,38,180,37c173,40,166,42,159,44xm172,31c171,31,171,31,170,31c169,31,168,31,167,30c167,30,167,30,166,29c166,29,165,29,164,28c164,28,164,28,164,28c167,29,170,30,173,31c173,31,173,31,172,31xm166,36c166,36,167,36,167,36c167,36,167,36,167,36c166,37,164,37,163,37c164,37,165,36,166,36xm154,12c154,12,154,12,154,12c153,11,153,11,152,11c153,11,155,11,156,12c157,12,159,13,160,14c158,13,156,13,154,12xm154,6c153,6,153,6,153,7c150,6,147,6,144,6c144,5,143,5,142,5c139,5,136,4,133,3c136,3,138,3,140,3c147,4,154,5,161,7c163,8,165,9,167,10c167,10,166,10,166,10c165,9,165,10,165,10c164,9,162,9,160,8c158,7,156,7,154,6xm136,26c135,26,135,26,135,27c134,26,133,26,132,26c133,26,135,26,136,26xm135,28c135,29,134,29,134,29c134,29,133,29,133,29c134,29,134,29,135,28c135,28,135,28,135,28xm120,31c120,31,119,31,118,31c118,31,118,31,118,31c119,31,120,31,121,31c121,31,121,31,120,31xm118,29c117,29,117,29,116,29c117,28,119,27,120,27c121,27,121,26,122,26c121,27,120,28,118,29xm122,24c120,24,119,24,118,24c118,24,118,23,119,23c120,24,121,24,122,24c122,24,122,24,122,24xm117,16c116,16,116,16,116,16c117,16,117,15,116,15c115,15,113,15,112,16c111,16,111,16,111,16c111,15,110,15,110,15c113,14,115,13,118,12c119,12,119,12,119,12c121,12,122,12,123,13c121,14,119,15,117,16xm107,24c108,24,109,24,110,24c109,25,108,25,107,25c107,25,106,25,105,25c106,25,107,24,107,24xm100,22c101,22,102,22,102,21c104,22,105,22,106,22c106,22,106,22,105,22c104,22,102,22,100,22xm103,8c104,7,104,7,105,7c106,7,106,7,106,7c105,7,104,7,103,8xm104,17c103,17,103,17,102,17c101,18,99,18,97,18c97,18,97,18,97,18c97,18,97,18,97,18c99,18,101,17,102,16c103,16,103,17,104,17xm100,11c99,12,98,12,97,12c97,12,97,12,97,12c97,12,98,11,98,11c99,11,100,11,102,11c101,11,101,11,100,11xm102,24c102,24,101,25,100,25c97,25,95,25,93,25c93,24,93,24,94,24c97,24,99,24,102,24xm93,10c93,10,93,11,92,11c91,11,89,12,88,12c87,13,87,13,87,13c86,13,86,14,85,14c87,12,90,11,93,10c94,9,95,9,96,9c95,9,94,10,93,10xm92,8c78,11,65,20,55,27c50,30,46,34,42,37c41,37,41,37,41,38c41,38,41,38,41,38c40,38,39,38,39,39c42,35,46,32,51,29c57,24,65,19,72,15c79,12,87,9,94,7c94,7,94,7,95,7c94,8,93,8,92,8xm42,39c42,39,42,39,42,39c44,38,47,37,49,36c49,37,49,37,49,37c49,38,48,38,48,39c47,40,46,40,45,41c46,40,47,39,49,38c49,37,48,36,48,37c46,39,44,40,42,42c42,42,41,42,41,42c41,43,40,43,40,44c40,44,40,44,39,44c40,43,41,41,42,39xm41,46c42,46,43,45,44,44c42,47,40,50,38,53c38,53,37,54,37,54c37,54,37,54,37,54c38,52,39,49,41,46xm36,50c36,50,36,50,37,49c37,50,37,50,37,50c36,52,35,54,34,57c33,57,32,58,31,59c33,56,34,53,36,50xm35,46c36,45,37,44,38,43c37,44,36,45,36,46c35,46,35,46,35,46c35,46,35,46,35,46xm32,55c31,57,30,58,29,60c28,60,28,60,28,60l32,55xm28,54c30,51,32,49,34,47c33,48,32,50,31,51c30,52,29,53,28,54xm31,79c30,80,29,81,28,82c27,82,25,83,24,84c25,83,25,81,26,80c28,80,29,79,31,79xm23,83c22,83,22,83,22,83c22,82,23,81,24,80c24,80,24,80,24,80c24,80,24,80,24,80c24,81,23,82,23,83xm22,98c24,103,25,109,26,115c26,117,26,118,27,120c25,114,23,108,22,102c22,101,22,99,22,98xm27,139c27,139,27,139,27,139c26,140,27,140,27,140c27,141,27,141,27,141c25,137,24,133,23,129c23,127,23,125,23,123c22,121,22,118,22,115c24,123,25,131,27,139xm25,156c23,153,22,149,21,146c21,145,20,145,20,144c20,144,20,144,20,144c22,147,23,150,25,154c25,154,25,155,25,156c25,156,25,156,25,156xm29,163c30,164,30,165,30,167c29,164,29,162,28,160c28,161,29,162,29,163xm29,148c29,147,29,146,29,145c30,143,30,142,31,140c31,141,31,141,31,141c31,142,31,143,32,144c32,147,33,151,33,155c32,153,31,151,30,149c30,149,30,149,30,149c30,149,30,148,29,148xm35,166c36,168,36,169,36,171c35,166,33,161,30,156c30,156,30,155,30,155c32,159,33,162,35,166xm38,182c39,183,39,185,39,186c39,186,39,186,39,186c38,184,37,182,35,180c34,178,33,175,32,173c32,171,32,170,31,168c34,173,36,177,38,182xm32,177c32,177,32,178,32,178c34,182,37,186,39,190c39,190,39,190,39,191c36,188,34,185,32,183c32,182,32,182,32,182c32,182,32,182,32,181c32,180,32,179,32,177xm38,192c38,192,38,193,38,193c38,192,37,192,37,192c36,190,36,189,35,188c36,189,37,191,38,192xm39,197c39,196,39,196,38,196c39,196,39,196,39,196c41,199,44,202,48,204c48,204,49,204,49,203c49,204,50,205,50,205c50,205,49,205,49,204c48,204,48,205,48,206c50,207,52,208,54,209c54,210,55,211,56,212c54,210,51,209,49,208c46,205,42,201,39,197xm51,212c52,214,54,216,56,218c56,217,56,217,56,217c55,217,54,216,52,215c51,214,50,212,49,210c49,211,50,211,51,212xm54,220c55,221,56,222,57,223c56,222,55,222,54,221c53,220,52,220,52,219c52,219,52,219,52,219c52,219,53,220,53,220c54,220,54,220,54,220xm53,222c53,223,54,223,54,223c53,223,52,222,51,221c51,221,51,221,51,220c51,221,52,222,53,222xm56,228c57,228,57,228,57,228c57,228,57,228,57,228c55,227,54,226,52,225c54,226,55,227,56,228xm55,218c55,218,55,218,55,218c57,219,58,220,60,221c63,224,66,227,69,230c69,230,68,230,67,229c65,228,62,226,60,225c58,223,56,220,55,218xm68,227c68,227,68,227,68,227c67,226,66,225,65,224c66,225,67,226,69,226c69,227,70,227,70,228c69,228,69,228,68,227xm60,220c59,218,57,216,55,215c58,216,60,218,63,219c64,221,65,222,66,223c64,222,62,221,60,220xm62,216c66,219,71,222,75,225c71,222,67,220,63,218c63,217,62,217,62,216xm74,221c73,220,73,220,72,219c75,221,77,223,80,225c80,225,80,225,80,225c78,224,76,222,74,221xm68,215c66,214,65,213,64,211c65,212,67,212,68,213c69,213,69,214,70,214c70,214,70,215,69,215c69,216,70,216,71,216c71,215,72,215,73,215c74,215,75,215,75,216c77,218,78,220,79,222c75,220,71,217,68,215xm76,204c75,203,74,202,73,202c73,202,73,202,73,202c74,202,75,203,76,203c76,203,76,204,76,204xm74,200c74,200,74,200,74,200c74,200,74,199,74,199c75,200,76,201,77,202c77,202,77,202,77,202c76,201,75,201,74,200xm75,199c75,199,76,199,76,199c76,199,77,200,78,200c78,200,78,201,78,201c77,200,76,199,75,199xm78,208c78,208,79,208,79,208c79,208,78,209,78,209c78,209,78,208,77,208c78,208,78,208,78,208xm78,206c78,206,78,206,78,205c78,205,78,205,79,204c79,204,79,204,79,204c79,205,79,205,79,205c79,205,78,205,78,206xm79,197c79,196,80,196,80,196c81,196,81,196,81,196c81,197,80,197,80,197l79,197xm80,206c81,206,81,206,81,206c81,207,81,207,81,207c81,207,80,207,80,207c80,207,80,207,80,207c80,207,80,206,80,206xm80,209c82,210,83,211,85,212c85,212,84,212,84,212c83,211,81,210,80,210c80,209,80,209,80,209xm82,208c82,208,82,208,83,208c84,208,85,209,86,210c86,210,86,210,85,211c84,210,83,209,82,208xm85,214c88,216,91,217,94,219c93,218,91,218,89,217c88,216,86,215,85,214c85,214,85,214,85,214xm95,221c95,221,95,221,95,221c95,221,94,221,94,221c94,221,93,220,93,220c94,220,94,220,95,221xm93,216c94,215,94,215,94,215c95,216,96,216,97,217c96,217,97,218,97,218c97,218,97,218,97,218c96,217,95,216,93,216xm98,222c99,222,99,222,100,222c100,222,100,222,99,223c99,223,99,223,99,223c99,223,98,223,97,222c97,222,98,222,98,222xm106,235c106,236,106,236,107,236c108,236,109,237,110,237c111,238,111,238,111,238c109,238,107,237,106,235xm110,234c111,234,111,234,112,234c113,235,113,235,114,235c114,236,114,236,113,236c112,235,111,235,110,234xm114,231c113,231,113,230,113,230c113,230,114,230,114,230c115,231,115,231,116,231c115,232,115,232,115,232c115,231,114,231,114,231xm113,227c113,227,113,227,114,227c115,228,116,228,117,228c117,229,117,230,118,229c118,229,118,229,118,229c118,229,119,229,119,230c119,230,119,230,119,230c118,230,117,230,117,230c115,229,114,228,113,227xm118,224c119,224,120,223,121,222c121,222,121,222,121,222c121,223,120,224,119,225c119,225,118,225,118,224xm121,232c121,232,121,232,122,232c123,232,124,233,124,234c125,234,126,233,125,232c125,232,124,232,124,231c126,231,129,230,131,230c131,230,131,230,131,230c130,231,130,232,129,233c128,233,128,233,128,234c126,234,124,234,122,234c121,233,121,233,120,232c120,232,120,232,121,232xm132,235c130,235,128,236,126,236c125,236,124,235,123,235c126,235,129,235,132,235xm137,235c137,235,136,235,136,236c135,236,134,236,133,236c132,236,131,236,130,237c132,236,134,236,137,235xm130,234c132,233,134,232,135,231c135,231,136,232,137,232c138,231,139,231,140,230c139,231,139,232,138,233c135,233,133,234,130,234xm139,226c139,226,139,227,139,227c138,227,137,227,136,227c137,227,137,227,137,227c139,226,140,225,142,224c141,225,140,225,139,226xm143,229c145,229,146,229,147,229c148,229,149,229,149,229c149,229,148,230,148,230c147,231,145,232,144,232c143,233,141,233,140,233c141,232,142,230,143,229xm145,236c149,235,153,234,158,234c157,234,157,234,157,235c152,235,148,236,144,236c144,236,145,236,145,236xm157,231c158,231,160,230,161,229c160,230,160,230,159,231c159,231,158,231,157,231xm159,229c161,227,164,225,166,223c166,224,165,225,164,226c162,227,161,228,159,229xm165,227c174,222,182,215,190,208c190,209,189,210,189,210c189,210,189,210,189,210c180,217,172,224,163,231c163,231,162,231,162,231c163,229,164,228,165,227xm177,222c175,224,172,226,170,229c169,229,168,230,168,230c167,230,167,230,167,230c170,227,174,224,177,222xm185,218c184,218,183,219,183,220c181,221,179,223,177,225c176,225,176,226,175,226c178,223,181,220,185,218xm184,216c186,215,188,213,190,212c190,212,190,212,190,212c191,211,191,211,192,210c192,211,192,211,191,211c189,213,186,215,184,216xm192,212c193,212,193,212,194,212c193,212,193,213,192,214c191,215,189,217,187,218c189,216,191,214,192,212xm193,207c194,206,194,205,195,204c197,202,199,201,201,199c202,198,202,198,203,197c203,198,202,199,201,200c198,203,196,205,193,207xm206,192c204,194,202,196,199,197c201,195,202,193,204,191c210,184,216,177,223,171c223,171,223,171,223,171c220,174,218,177,216,179c213,183,209,188,206,192xm220,144c220,146,219,148,219,150c219,150,219,150,219,150c221,144,222,137,224,131c223,133,223,134,223,136c222,139,221,142,220,144xm223,102c223,102,223,101,223,101c224,101,224,100,225,100c225,100,225,101,225,101c225,101,224,102,223,102xm226,103c226,103,227,104,227,104c227,104,227,104,227,104c226,105,225,105,224,105c224,105,224,105,224,104c224,104,225,103,226,103xm226,151c226,151,225,152,225,152c225,152,225,153,225,153c225,152,225,151,226,151xm224,151c224,146,225,140,225,135c225,135,225,135,226,135c226,138,226,142,226,145c225,147,225,149,224,151xm226,158c226,157,227,157,227,156c227,157,227,157,227,158c226,159,226,159,225,160c226,159,226,159,226,158xm226,123c226,122,226,121,226,119c226,119,226,119,226,119c227,124,227,129,227,135c227,131,226,127,226,123xm224,164c225,163,226,162,227,161c227,162,227,162,227,162c226,163,225,164,224,165c224,164,224,164,224,164xm227,169c227,168,228,167,228,167c227,168,226,170,225,171c225,171,225,171,225,171c226,171,226,170,227,169xm228,123c228,121,228,119,228,117c228,116,228,116,229,115c228,118,228,121,228,123xm227,112c227,111,227,111,226,110c227,110,228,109,229,108c229,109,229,109,229,109c228,110,227,111,227,112xm232,108c232,108,232,107,232,107c232,106,232,106,233,105c233,108,234,111,235,114c235,114,235,114,235,115c234,112,233,110,232,108xm234,103c234,103,234,103,233,103c232,97,230,92,229,87c230,89,231,90,231,92c233,97,234,102,235,107c235,106,234,105,234,103xm229,69c230,69,230,69,230,70c231,71,231,72,232,72c231,72,231,72,231,72c231,72,231,72,231,71c230,71,230,71,230,71c230,71,230,71,230,71c230,70,229,69,229,69xm233,86c233,86,233,86,233,86c233,87,234,88,234,88c234,88,233,87,233,86xm232,69c231,68,231,68,231,67c232,69,233,70,235,71c235,72,235,73,236,74c236,74,236,74,237,74c237,75,237,75,237,76c235,73,234,71,232,69xm226,55c225,54,225,53,224,52c224,51,223,50,223,50c224,51,225,52,226,53c226,53,226,54,226,55xm223,54c225,56,226,59,228,62c226,60,224,58,223,56c223,56,224,56,223,56c223,55,223,54,223,54xm228,65c227,66,227,66,227,66c227,68,228,70,228,71c228,71,228,72,228,72c227,70,226,68,225,66c225,65,224,65,224,65c223,64,222,62,222,61c222,61,223,60,222,60c221,58,220,57,218,55c218,55,218,54,217,53c221,57,225,61,228,65xm214,48c213,47,212,45,211,44c214,46,216,47,218,49c219,51,220,53,221,54c219,52,216,50,214,48xm211,42c211,41,211,41,210,41c210,41,210,41,210,41c212,42,214,43,215,45c214,44,212,43,211,42xm210,47c211,48,211,48,211,49c210,47,208,45,206,43c207,44,209,46,210,47xm208,40c207,39,206,38,206,37c206,38,207,38,208,39c208,39,208,39,208,40c208,40,208,40,208,40xm207,42c205,40,202,39,200,37c200,37,200,37,201,37c201,37,202,36,201,36c201,36,201,36,201,36c202,36,202,36,203,36c204,38,206,40,207,42xm202,34c201,34,201,34,200,34c198,32,196,30,194,28c197,29,200,31,202,33c202,33,201,34,202,34xm194,32c195,32,195,32,195,32c196,33,197,34,198,35c198,35,198,35,198,35c197,35,196,34,195,34c193,33,191,31,189,29c190,29,190,29,190,29c191,30,193,31,194,32xm192,33c191,33,191,33,190,33c190,32,190,33,190,33c191,34,193,35,195,36c195,36,196,36,196,37c196,37,196,37,196,37c198,38,200,40,201,41c203,43,204,44,205,46c202,42,197,39,193,36c193,36,193,35,192,35c191,35,191,35,191,35c190,34,188,34,187,33c187,33,186,34,187,34c187,34,187,34,187,35c184,35,180,35,177,36c178,35,180,35,181,34c182,34,182,33,181,33c180,33,179,32,178,32c179,32,179,31,178,31c176,30,173,29,170,28c170,27,170,27,170,27c168,26,166,26,164,25c164,25,165,24,166,23c166,23,166,23,166,23c173,26,180,29,186,32c187,32,188,31,187,30c186,30,185,29,184,28c185,29,186,29,187,29c189,30,190,32,192,33xm167,17c165,15,162,14,160,12c160,12,160,12,161,12c161,12,161,12,161,12c164,12,166,14,169,15c174,18,180,23,185,26c179,23,173,20,167,17xm172,13c171,13,169,12,168,11c169,12,171,12,173,13c172,13,172,13,172,13xm133,12c133,12,132,12,132,12c131,12,129,12,128,12c128,12,127,12,127,12c127,12,127,11,128,11c130,11,131,11,133,12xm132,28c132,28,131,29,130,29c129,29,129,29,128,29c129,29,129,28,129,28c129,28,129,27,128,27c127,28,126,28,124,29c123,29,122,29,121,29c122,28,124,27,125,26c128,27,130,27,132,28xm124,22c123,22,122,22,121,22c121,22,122,22,122,21c123,21,125,22,126,22c125,22,125,22,124,22xm123,15c122,16,121,16,120,17c120,17,119,17,119,17c121,16,122,15,124,14c124,14,124,14,124,14c124,14,125,14,126,15c125,15,124,15,123,15xm125,11c124,11,123,11,122,11c123,11,124,11,125,11c125,11,125,11,125,11xm114,5c114,5,114,5,113,5c113,5,113,5,113,6c111,6,110,6,108,6c108,6,108,6,108,6c109,6,111,5,113,5c114,5,114,5,115,5c115,5,115,5,114,5xm99,5c99,5,98,5,98,5c99,5,100,4,102,4c101,4,100,5,99,5xm22,63c23,63,23,63,23,63c23,63,23,63,23,63c22,65,21,66,20,68c19,68,19,69,18,70c18,70,17,70,17,70c19,68,20,65,22,63xm21,78c23,76,24,75,25,73c24,76,22,79,20,82c19,83,18,84,17,85c17,85,17,84,17,84c17,83,17,83,16,83c17,82,17,81,17,80c18,79,19,78,20,77c20,78,21,78,21,78xm20,88c20,87,20,87,20,86c20,85,21,85,21,84c21,84,21,84,21,84c22,84,22,85,22,85c21,86,21,87,20,88xm21,120c19,113,18,107,17,100c18,100,18,100,18,100c19,102,19,105,20,108c20,110,20,113,20,115c20,117,21,118,21,120xm17,89c17,89,17,89,18,89c18,91,18,93,18,95c18,95,18,95,18,95c18,93,17,92,17,90c17,90,17,90,16,89c17,89,17,89,17,89xm18,114c17,110,16,106,15,103c15,102,16,102,16,102c16,106,17,110,18,114xm15,100c15,98,15,96,15,93c15,95,16,97,16,98c15,99,15,99,15,100xm21,131c21,133,22,135,22,136c22,136,22,136,22,135c21,134,20,135,20,136c21,139,22,142,23,145c22,143,21,141,19,140c17,129,16,118,14,107c16,115,19,123,21,131xm17,165c17,165,17,165,17,165c18,167,18,168,19,170c19,169,18,169,18,168c17,167,17,166,16,166c17,165,17,165,17,165c17,165,17,165,17,165xm19,163c19,163,18,163,18,163c17,162,17,162,16,161c16,157,15,154,15,150c16,155,18,160,20,164c19,164,19,164,19,163xm15,169c15,169,15,169,15,169c14,165,13,162,11,158c12,160,13,162,14,164c14,164,14,164,14,164c15,165,15,166,16,167c16,168,16,168,16,168c16,168,15,168,15,169xm8,128c9,129,10,128,10,128c10,124,9,120,9,117c9,116,10,115,10,114c10,121,11,129,12,137c12,142,13,146,13,151c12,147,11,142,10,138c10,136,9,134,9,133c9,131,8,129,8,128c8,128,8,128,8,128xm8,106c8,105,9,104,9,103c9,105,9,108,9,111c9,109,8,108,8,106xm9,99c10,98,10,97,10,96c10,97,11,97,11,97c11,99,10,101,10,103c10,102,10,100,9,99xm11,149c12,153,13,157,14,161c13,159,12,156,11,154c11,152,11,150,11,149xm14,141c14,140,14,139,14,138c14,136,14,134,14,132c14,133,14,134,15,135c15,138,16,141,16,143c17,147,17,152,18,156c17,151,15,146,14,141xm10,90c10,91,9,92,8,92c9,91,10,89,12,88c11,89,11,89,10,90xm9,93c9,94,9,95,9,96c8,96,8,95,8,95c8,95,8,95,8,95c8,94,9,94,9,93xm8,116c8,117,7,117,7,118c7,117,7,117,7,116c7,115,7,113,7,112c7,113,8,115,8,116xm8,144c8,140,7,136,7,133c7,133,7,134,7,134c8,137,8,141,8,144xm9,159c9,158,8,157,8,157c8,156,8,156,8,155c8,156,9,157,9,158c9,158,10,158,10,158c11,160,12,163,12,165c12,165,12,165,12,166c14,171,16,176,19,181c20,182,20,183,20,184c20,183,20,182,19,182c15,174,12,166,9,159xm18,144c19,145,19,145,19,146c19,147,19,147,19,148c21,154,23,161,25,168c25,168,25,169,25,169c24,168,24,168,23,168c22,160,20,152,18,144xm27,189c28,191,29,193,30,195c30,195,30,195,29,195c28,191,26,188,25,185c25,187,26,188,27,189xm30,190c29,190,29,189,29,188c29,189,30,190,31,191c32,192,32,193,32,194c32,194,32,194,32,194c31,193,31,192,30,190xm31,187c30,185,28,182,27,180c29,182,30,184,31,186c31,186,31,186,32,187c33,189,35,192,36,195c36,195,36,195,36,195c36,194,35,194,35,193c34,192,34,192,33,191c32,190,32,188,31,187xm37,206c39,208,41,210,43,212c42,211,41,211,40,210c40,210,40,210,39,209c38,207,36,205,34,204c35,204,36,205,37,206xm41,205c41,204,40,203,40,203c40,203,40,203,40,203c42,205,44,208,46,211c45,209,43,207,41,205xm43,212c44,212,44,213,45,213c45,213,45,213,45,213c46,214,47,215,49,216c47,214,45,213,43,212c43,212,43,212,43,212xm44,215c45,215,45,215,45,216c45,216,45,216,45,216c45,217,46,217,46,217c45,216,44,216,44,215c44,215,44,215,44,215xm50,222c51,222,51,222,51,223c49,221,47,219,45,217c46,219,48,220,50,222xm73,227c72,226,70,226,69,225c68,223,67,222,66,221c74,225,81,229,88,235c87,235,86,234,86,234c81,232,77,229,73,227xm81,225c82,226,84,227,85,229c84,228,83,227,81,226c81,226,81,226,81,225xm82,223c81,223,81,223,81,224c81,224,81,223,80,223c79,221,78,219,77,216c79,218,81,220,83,222c83,222,83,222,83,223c86,225,89,228,93,230c93,230,93,230,93,231c89,229,86,226,82,223xm98,240c98,240,99,239,99,239c99,239,99,239,99,239c99,239,99,239,99,239c99,239,99,239,99,239c98,238,97,237,96,236c97,237,97,237,98,237c98,237,98,238,98,238c100,239,102,240,104,241c102,241,101,241,99,241c97,239,95,238,93,237c91,236,90,235,89,234c92,236,95,238,98,240xm96,243c99,244,102,244,105,244c107,245,109,245,112,246c109,246,107,246,104,246c101,245,99,244,96,244c96,244,96,243,96,243xm109,242c106,241,104,240,101,238c104,239,106,239,108,239c110,241,113,242,115,243c113,243,111,243,109,242xm122,241c122,241,122,240,122,240c122,240,122,240,122,240c123,240,124,241,125,241c126,241,127,240,126,240c126,240,126,240,126,240c129,240,131,239,134,239c131,240,127,241,124,242c123,242,122,241,122,241xm127,244c129,244,131,244,133,244c131,244,129,244,127,245c127,244,127,244,127,244xm127,243c136,240,146,238,155,237c155,237,155,237,155,237c146,239,137,242,127,243xm140,245c143,245,145,245,148,244c150,244,153,244,155,243c152,244,149,245,146,245c144,245,142,246,140,246c139,246,138,246,136,246c138,246,139,246,140,245xm147,243c146,243,144,243,142,243c150,242,157,240,164,237c165,237,165,236,165,236c165,236,165,236,165,236c165,236,166,236,166,236c169,236,172,235,175,234c175,234,174,234,174,234c174,235,174,235,174,235c169,237,164,239,160,242c160,242,159,242,159,242c155,242,151,242,147,243xm168,234c168,234,168,233,169,233c172,231,175,229,178,226c182,224,186,221,190,218c188,220,186,223,184,225c184,225,184,225,184,225c183,226,182,227,181,228c181,228,181,228,181,229c180,229,180,229,180,230c176,232,172,233,168,234xm198,221c198,221,199,220,199,220c199,220,199,220,199,221c198,221,197,222,196,223c196,223,196,223,196,223c196,222,197,222,198,221xm192,219c193,218,193,218,194,217c196,215,198,214,200,212c197,214,195,217,192,219xm229,185c231,183,232,181,233,179c234,177,235,175,237,172c237,172,237,172,237,172c236,174,236,176,235,177c235,178,234,179,234,180c232,183,230,185,228,188c229,187,229,186,229,185xm233,152c234,142,235,131,236,120c236,120,236,120,237,120c237,121,237,122,237,122c237,123,237,124,237,125c237,134,235,143,233,152xm237,112c237,112,237,111,237,110c237,112,238,113,238,115c238,115,238,116,238,117c238,115,237,114,237,112xm236,94c237,98,238,101,239,105c239,104,239,103,238,103c238,100,237,97,236,94xm239,156c239,156,239,155,240,155c240,156,239,157,239,158c239,158,239,159,238,160c239,158,239,157,239,156xm239,153c239,151,239,150,240,148c241,140,241,132,241,124c241,124,242,125,242,126c242,127,243,127,243,127c243,127,243,127,243,127c243,127,243,127,243,127c243,136,242,144,240,153c240,153,240,153,240,153c240,153,239,153,239,153xm244,139c245,141,245,143,245,145c245,146,245,147,244,148c244,148,244,148,244,148c244,150,243,151,243,153c243,155,242,156,242,158c243,152,244,145,244,139xm245,135c245,132,245,129,245,126c245,126,245,126,245,127c245,127,245,127,246,127c246,131,246,135,246,140c246,138,245,137,245,136c245,135,245,135,245,135xm245,95c247,99,248,103,248,107c248,103,246,99,245,95xm247,129c247,129,247,129,248,128c247,130,247,132,247,133c247,132,247,130,247,129xm247,123c247,120,247,116,247,112c248,114,248,117,249,119c248,122,248,125,248,127c248,126,247,125,247,123xm225,50c223,47,220,45,218,42c218,42,217,42,217,43c216,41,215,40,213,39c213,38,212,39,212,39c211,39,211,38,211,38c211,38,211,37,211,37c210,36,208,34,207,33c204,29,200,26,195,24c190,20,184,17,179,13c192,19,204,28,215,38c219,42,222,46,225,50xm178,13c178,13,177,13,177,13c177,13,177,13,177,13c177,13,177,13,177,13c177,13,177,13,176,13c176,12,175,12,175,12c174,12,174,11,173,11c175,11,176,12,178,13xm128,2c124,2,120,2,116,3c114,3,112,3,110,3c116,2,121,2,126,2c127,2,127,2,128,2xm8,87c9,86,10,84,11,83c13,82,14,81,15,79c16,79,15,79,15,79c14,79,14,80,13,81c12,81,12,82,12,82c14,78,17,75,19,71c20,71,20,71,20,71c19,73,19,74,18,75c17,77,17,78,16,79c13,83,10,87,7,92c7,90,8,89,8,87xm8,166c9,168,10,170,11,173c11,173,11,173,11,173c12,173,12,173,12,173c13,177,15,181,17,184c16,183,15,182,14,180c11,176,9,171,8,166xm17,188c19,189,20,191,21,192c21,192,21,192,21,192c22,193,23,194,23,195c24,195,24,195,24,195c24,195,24,195,24,196c24,196,25,197,25,197c28,200,30,203,33,206c32,206,32,207,32,207c33,209,35,210,36,211c36,211,36,211,36,212c40,216,43,220,47,223c44,221,41,218,38,215c30,207,23,198,17,188xm94,245c95,246,96,246,97,246c97,246,97,247,97,247c100,248,102,248,105,249c105,249,105,249,105,248c109,249,112,249,116,249c115,250,116,250,116,250c119,251,121,251,123,251c111,251,99,249,88,245c90,245,92,245,94,245xm135,251c140,250,145,249,150,248c151,248,150,247,150,247c142,249,134,250,127,250c127,250,126,249,126,249c120,248,114,248,108,248c108,247,108,247,108,247c110,247,113,247,115,247c115,247,115,247,115,246c117,246,118,247,119,247c120,247,120,247,120,247c120,247,120,247,120,247c121,247,121,247,121,247c121,247,121,247,121,247c122,247,122,247,122,247c123,247,125,247,126,248c126,248,126,248,127,248c136,248,144,247,153,246c153,246,153,246,154,246c154,246,154,246,154,246c154,246,154,246,154,246c155,246,156,246,157,245c157,246,158,246,159,246c160,246,161,245,162,244c164,244,165,243,166,243c168,242,170,242,171,241c172,241,174,240,175,240c177,239,178,238,180,238c180,238,180,238,181,238c184,236,188,234,191,232c192,231,191,230,190,231c193,229,195,228,197,226c197,226,197,226,197,226c198,225,199,225,200,224c200,223,201,223,201,223c203,221,205,220,207,218c207,218,207,218,208,218c207,218,207,219,206,220c206,220,207,221,207,221c208,220,209,219,210,218c210,218,211,219,211,219c190,237,163,249,135,251xm215,215c214,215,214,215,214,216c214,215,215,214,216,213c220,209,224,203,227,197c229,196,230,195,231,194c231,193,231,193,231,193c229,193,228,193,227,194c227,193,227,193,227,193c227,193,228,193,228,193c230,192,231,190,232,188c232,188,232,188,233,188c233,188,233,188,233,188c234,187,234,185,235,184c242,175,246,164,246,153c246,152,246,151,246,150c248,145,248,140,248,134c249,132,249,129,250,126c250,128,250,131,250,133c250,134,251,134,252,133c250,164,237,193,215,215xe">
                  <v:path textboxrect="0,0,252,253" o:connectlocs="169081,172492;11326,97988;186879,124712;20225,55067;156137,34012;96271,173301;20225,71264;96271,166823;27506,69644;90608,29153;157755,132810;93035,59117;111642,119853;140766,97178;139148,78552;148856,78552;79282,106086;121350,129571;156137,85841;131867,66405;44495,98798;44495,67215;69574,53448;53394,90700;75237,72883;36405,81792;47731,74503;62293,101227;95462,128761;128631,140099;161800,76123;114878,39681;84136,29153;29933,89890;39641,131191;64720,113375;83327,158725;127822,149007;175553,127951;164227,50208;115687,12147;83327,25914;24270,76123;54203,162774;74428,148197;101125,182209;148047,161154;176362,62356;129440,6478;33169,30773;23461,119853;56630,184639;76855,178970;118923,185449;182834,122283;182025,53448;149665,21055;14562,76933;6472,93939;65529,182209;146429,185449;172317,31583;101934,200835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rPr>
                            <w:rFonts w:hint="eastAsia" w:ascii="微软雅黑" w:hAnsi="微软雅黑" w:eastAsia="微软雅黑" w:cs="微软雅黑"/>
                            <w:color w:val="1F4E79" w:themeColor="accent1" w:themeShade="80"/>
                            <w:sz w:val="24"/>
                            <w:szCs w:val="24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color w:val="1F4E79" w:themeColor="accent1" w:themeShade="80"/>
                            <w:sz w:val="24"/>
                            <w:szCs w:val="24"/>
                            <w:lang w:val="en-US" w:eastAsia="zh-CN"/>
                          </w:rPr>
                          <w:t>木</w:t>
                        </w:r>
                      </w:p>
                    </w:txbxContent>
                  </v:textbox>
                </v:shape>
                <v:shape id="Freeform 5" o:spid="_x0000_s1026" o:spt="100" alt="KSO_WM_UNIT_INDEX=1_2_1&amp;KSO_WM_UNIT_TYPE=q_h_a&amp;KSO_WM_UNIT_ID=wpsdiag20163441_5*q_h_a*1_2_1&amp;KSO_WM_UNIT_LAYERLEVEL=1_1_1&amp;KSO_WM_UNIT_HIGHLIGHT=0&amp;KSO_WM_UNIT_CLEAR=0&amp;KSO_WM_UNIT_COMPATIBLE=0&amp;KSO_WM_UNIT_PRESET_TEXT=AMET&amp;KSO_WM_UNIT_VALUE=6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&amp;KSO_WM_UNIT_TEXT_FILL_TYPE=1&amp;KSO_WM_UNIT_TEXT_FILL_FORE_SCHEMECOLOR_INDEX=15" style="position:absolute;left:1134273;top:434045;height:204885;width:203869;v-text-anchor:middle;" fillcolor="#B9C63A" filled="t" stroked="f" coordsize="252,253" o:gfxdata="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qgaNvQAA&#10;ANsAAAAPAAAAAAAAAAEAIAAAACIAAABkcnMvZG93bnJldi54bWxQSwECFAAUAAAACACHTuJAMy8F&#10;njsAAAA5AAAAEAAAAAAAAAABACAAAAAMAQAAZHJzL3NoYXBleG1sLnhtbFBLBQYAAAAABgAGAFsB&#10;AAC2AwAAAAA=&#10;" path="m243,78c237,63,227,49,216,37c204,25,190,16,175,9c160,3,143,0,126,0c93,0,60,13,37,37c23,51,13,68,7,86c6,88,5,89,5,90c4,90,4,91,4,91c3,92,3,92,3,92c3,93,3,93,3,93c4,93,4,93,4,93c4,93,4,93,4,93c4,92,4,92,4,92c5,92,5,91,5,91c5,92,5,93,4,95c4,95,4,95,4,96c3,96,3,97,4,97c1,106,0,116,0,126c0,143,4,159,10,175c11,176,12,178,13,180c12,180,12,181,12,181c13,182,14,183,14,184c20,195,28,206,37,215c37,215,37,215,37,215c37,216,37,216,37,217c39,219,42,221,44,223c47,225,50,227,54,229c60,234,68,238,76,242c76,242,76,242,76,242c77,243,78,243,80,243c95,249,110,253,126,253c143,253,160,250,175,243c190,237,204,227,216,216c227,204,237,190,243,175c249,159,252,143,252,126c252,110,249,93,243,78xm252,126c252,128,252,130,252,132c252,127,251,122,250,116c251,107,249,97,243,90c243,83,241,77,238,72c238,72,238,72,237,72c237,72,237,71,237,71c237,69,236,67,235,65c246,84,252,105,252,126xm226,192c223,195,223,195,223,195c223,195,222,196,222,196c222,196,222,195,222,195c223,194,223,193,224,192c224,192,224,192,224,191c225,190,226,189,227,188c226,190,226,191,226,192xm227,194c227,195,226,195,226,196c226,196,226,196,226,196c226,195,226,195,226,195c227,195,227,194,227,194xm220,193c222,191,224,188,225,185c224,188,223,190,222,192c221,192,221,193,220,193xm217,197c217,197,217,197,217,197c216,199,216,200,215,201c214,202,213,204,212,205c212,205,211,205,211,205c208,207,204,210,201,213c205,209,209,205,212,200c212,200,212,200,212,200c212,200,212,200,212,200c212,199,212,199,211,199c211,199,211,198,212,198c217,192,222,186,225,179c227,176,229,173,231,170c230,172,230,174,229,177c225,183,221,190,217,197xm208,213c209,213,209,212,210,212c210,212,209,213,209,213c209,213,209,213,209,213c209,213,208,213,208,213c208,214,208,214,208,214c208,214,208,213,208,213xm206,214c206,214,205,215,205,215c206,213,207,212,209,210c208,211,207,213,206,214xm209,211c210,210,211,209,211,209c211,209,211,210,210,210c210,211,210,211,209,211xm216,207c217,207,217,207,217,206c215,209,213,212,212,215c211,216,210,216,210,217c212,214,214,211,216,207xm192,225c193,225,193,225,193,224c193,225,193,225,194,225c194,225,194,225,194,225c191,227,189,229,187,231c186,231,185,232,184,232c184,232,183,231,183,231c181,232,179,233,178,233c179,233,179,232,180,231c183,229,186,227,189,225c192,224,194,222,196,220c195,221,194,222,193,223c193,223,193,223,193,223c192,224,192,224,192,224c191,225,192,225,192,225xm190,231c188,232,187,233,186,234c186,233,187,233,187,232c188,232,189,231,190,231xm118,243c116,242,115,241,113,241c116,242,120,243,123,245c121,246,121,246,121,246c121,246,121,246,121,246c120,245,119,245,119,245c117,245,116,244,115,244c116,244,117,244,118,244c118,244,119,243,118,243xm60,233c66,236,72,238,78,240c78,240,78,241,78,241c78,241,77,241,77,241c71,239,66,236,60,233xm5,106c5,107,4,109,4,110c4,106,4,102,5,98c6,99,6,100,6,101c6,103,6,104,5,106c5,106,5,106,5,106xm5,116c5,117,5,118,5,119c5,120,5,120,5,121c5,118,5,116,5,113c5,114,5,115,5,116xm5,153c6,154,6,155,6,156c6,156,6,157,7,157c7,157,7,158,7,158c7,158,7,158,7,158c8,161,8,164,9,167c9,166,9,166,9,165c8,165,7,165,8,165c5,156,3,146,2,136c3,142,4,147,5,153xm2,119c2,117,2,116,2,114c2,115,2,116,2,116c2,116,2,116,2,116c2,117,2,118,2,119xm13,106c13,112,14,118,15,124c15,124,14,124,14,124c14,123,14,122,14,121c14,120,13,120,13,120c12,116,11,112,11,108c11,108,12,108,12,108c12,107,12,107,13,106xm12,103c12,102,12,101,12,100c12,101,12,102,12,103c12,103,12,103,12,103xm13,94c13,93,14,93,14,93c14,94,14,95,14,96c13,95,13,95,13,94xm15,72c16,72,16,72,17,72c15,74,13,77,11,80c11,79,11,79,11,79c12,78,12,78,12,77c13,75,14,73,14,71c15,72,15,72,15,72xm36,41c36,41,36,41,37,41c37,40,38,40,39,40c37,41,35,43,34,45c30,49,26,53,24,58c22,59,21,61,19,63c24,55,30,47,36,41xm124,9c123,9,123,9,123,9c120,9,118,9,115,9c115,9,115,9,115,10c114,10,114,10,113,10c113,10,113,9,113,9c114,9,115,8,116,8c116,7,116,7,116,7c119,8,121,8,124,9xm118,4c118,4,118,4,118,4c118,5,119,5,120,5c120,5,120,5,120,5c119,5,119,5,118,5c118,5,118,5,118,4xm233,77c233,77,234,77,234,77c236,79,237,82,239,85c239,86,239,87,239,88c240,90,240,92,240,93c238,88,235,82,233,77xm241,99c242,103,243,108,244,112c244,113,244,114,244,115c243,110,241,105,240,100c240,99,240,99,240,98c239,96,238,94,238,92c239,94,240,97,241,99xm235,172c235,173,234,175,233,176c232,178,231,180,230,182c230,181,230,180,230,180c232,177,234,173,235,170c235,171,235,171,235,171c235,172,235,172,235,172xm235,161c234,164,234,167,233,170c233,171,232,172,232,172c232,171,232,170,233,168c233,168,233,168,232,168c233,167,233,167,233,166c234,165,233,165,233,165c233,164,234,163,235,161xm234,158c235,156,236,154,236,152c236,153,236,155,236,156c235,157,234,157,234,158xm231,154c231,154,231,154,231,154c230,155,229,156,229,157c229,154,229,152,229,150c232,139,233,126,232,114c233,116,234,117,234,118c233,130,233,142,231,154xm201,205c201,204,202,203,203,203c203,202,203,202,203,202c205,200,206,199,208,197c208,198,207,198,207,198c205,201,203,203,201,205xm97,227c98,227,98,227,99,227c101,228,102,229,104,229c106,231,108,232,110,233c110,233,109,233,109,233c105,231,101,229,97,227xm103,237c102,237,101,237,100,237c100,237,100,237,100,237c100,237,100,236,100,236c100,236,100,236,100,236c101,237,102,237,103,237xm75,232c74,232,74,232,74,232c75,232,75,232,76,232c78,233,79,234,81,235c81,235,81,235,82,235c79,234,77,233,75,232xm82,241c82,241,83,241,83,241c83,241,83,241,83,241c84,241,84,241,84,242c83,241,83,241,82,241c82,241,81,241,81,240c81,241,81,241,82,241xm72,229c72,229,72,228,71,228c72,228,72,228,73,229c74,229,74,230,75,230c74,230,73,229,72,229xm73,237c73,237,73,237,73,237c71,236,68,235,66,234c68,235,71,236,73,237xm35,201c35,201,35,200,35,200c35,200,35,201,35,201c36,201,36,202,37,202c37,203,37,203,37,203c38,203,38,203,38,203c38,204,39,205,40,206c41,207,42,208,43,209c41,208,40,207,39,206c38,205,36,203,35,202c35,201,35,201,35,201xm37,197c37,197,37,197,38,197c39,200,41,202,43,204c42,203,40,201,39,200c38,199,38,198,37,197xm25,144c25,142,24,140,24,138c24,138,24,138,24,138c25,140,26,143,27,145c27,146,27,146,27,146c27,147,27,147,27,147c28,148,28,148,28,148c28,149,28,150,28,151c27,149,26,146,25,144xm28,177c27,176,26,174,26,173c26,173,26,173,26,173c26,172,26,172,26,172c27,173,27,175,28,177xm25,61c24,61,24,61,24,61c25,60,26,59,27,58c27,58,27,58,27,58c26,59,26,60,25,61xm27,62c26,63,25,64,25,66c25,64,26,63,26,62c27,62,27,62,27,62xm25,68c26,66,27,63,29,61c30,61,31,60,32,59c32,60,32,61,31,62c30,63,29,64,28,66c27,66,26,67,25,68xm25,69c23,71,22,73,20,75c21,73,22,72,23,70c24,70,24,69,25,69xm110,12c110,12,109,12,109,12c109,11,109,11,110,11c112,11,113,11,115,12c112,13,110,14,107,15c107,15,107,15,106,15c108,14,109,14,110,13c111,13,111,12,110,12xm122,39c126,38,129,37,133,36c135,36,137,36,140,36c137,37,134,39,132,40c127,41,122,41,117,41c119,39,120,38,121,36c122,36,123,36,123,36c123,36,122,37,122,37c121,38,121,39,122,39xm125,36c126,36,126,36,127,36c127,36,128,36,128,36c127,36,126,36,125,36xm129,31c129,31,129,31,130,31c130,31,131,31,131,31c131,31,131,31,130,31c130,31,130,31,129,31c129,31,129,31,129,31xm128,18c129,17,130,17,131,16c131,16,132,16,133,17c132,17,131,18,130,18c129,18,128,18,128,18xm129,22c129,22,128,23,128,23c127,23,127,23,127,23c127,23,128,22,129,22c129,22,129,22,129,22xm132,22c132,22,133,22,133,22c135,23,137,24,140,24c139,24,139,24,139,24c138,24,137,24,136,24c134,24,132,24,130,23c131,23,131,23,132,22xm163,18c163,17,162,17,162,17c164,17,165,18,167,19c167,19,168,20,168,20c167,19,165,18,163,18xm178,27c174,25,170,23,165,21c165,21,166,21,166,20c170,22,174,24,178,27xm164,22c164,22,164,22,164,23c164,23,164,23,164,23c163,23,161,24,160,24c160,24,160,24,160,24c160,24,160,23,159,23c158,23,158,23,157,24c155,23,154,23,152,22c152,22,151,22,150,21c152,20,153,20,155,19c158,20,161,21,164,22xm193,49c193,49,194,49,194,49c195,51,196,52,198,54c195,52,193,51,191,49c192,49,192,49,193,49xm192,43c192,43,193,43,193,42c193,43,194,44,195,45c194,44,193,43,192,43xm229,141c230,132,230,122,230,113c231,113,231,113,231,113c231,122,231,132,229,141xm231,101c231,102,231,103,232,103c232,103,231,104,231,104c231,103,231,102,231,101xm229,97c229,98,229,99,230,99c230,99,229,99,229,99c229,99,229,100,228,100c228,99,228,99,228,98c228,98,228,98,229,97xm227,96c227,95,226,94,226,92c226,92,226,92,226,92c226,94,227,95,228,96c228,96,227,96,227,96xm227,92c228,91,228,91,228,91c229,93,229,94,230,96c229,95,228,93,227,92xm228,89c227,89,227,90,226,90c225,89,225,87,224,86c224,86,224,86,224,86c225,85,226,85,227,84c227,86,228,87,228,89c228,89,228,89,228,89xm225,97c225,97,225,97,225,97c225,96,224,95,224,94c224,93,224,93,224,93c225,95,225,96,225,97xm142,227c143,226,144,225,145,225c144,225,144,226,143,227c143,227,142,227,142,227xm143,227c142,227,142,227,142,227c142,227,142,228,142,228c142,228,141,228,141,228c141,228,141,228,141,227c141,227,141,227,141,227c142,227,142,227,143,227xm130,228c130,227,130,227,130,226c130,226,130,225,131,225c139,218,146,211,154,203c159,200,163,196,168,192c168,192,169,192,169,192c169,191,169,191,170,191c171,190,172,189,173,188c167,194,161,200,155,206c151,209,146,213,143,217c142,218,142,218,143,219c140,221,138,223,136,225c134,226,132,227,130,228xm138,227c138,227,138,228,137,228c137,228,136,228,135,228c135,228,136,228,136,228c137,227,137,227,138,227xm121,226c121,226,121,226,121,226c121,225,122,224,123,223c123,224,123,224,124,224c123,225,122,225,121,226xm124,228c123,228,123,228,123,228c123,228,123,228,122,228c123,228,123,228,123,228c123,228,123,228,124,228xm115,215c115,215,114,215,114,215c115,214,116,213,117,212c118,213,118,213,119,214c119,214,119,214,119,214c119,214,119,214,119,214c118,215,116,215,115,215xm118,223c117,223,117,223,116,224c116,223,116,223,115,223c116,223,117,222,117,222c117,222,118,222,118,223xm110,219c110,219,111,219,111,219c111,219,111,218,112,218c112,219,113,219,113,219c113,220,113,220,112,221c112,220,111,220,110,219xm114,230c113,230,113,230,112,230c112,230,111,229,110,229c111,229,111,229,111,228c112,229,113,229,114,230xm82,198c82,198,82,197,83,197c83,197,83,197,83,197c83,198,82,198,82,199l82,198xm82,203c82,203,81,203,81,203c81,203,81,203,80,203c80,202,81,202,81,202c81,202,81,202,81,202c81,202,81,203,82,203xm69,210c68,209,67,208,66,207c66,207,66,207,66,207c68,209,70,210,71,212c71,212,71,212,71,212c70,212,70,212,69,212c69,212,69,211,69,211c69,211,69,210,69,210xm59,213c59,213,58,212,57,211c60,213,62,215,65,216c63,215,61,214,59,213xm60,216c58,215,55,213,53,212c55,213,57,214,59,215c59,215,60,216,60,216xm55,204c55,204,56,205,56,205c57,206,57,206,57,206c58,207,59,208,60,209c59,209,59,208,59,208c58,208,58,209,58,209c57,208,56,208,55,207c55,207,55,206,55,206c55,205,55,204,55,204xm29,138c29,137,30,137,30,136c30,136,30,137,30,137c30,138,29,140,29,141c29,140,29,139,29,138xm28,136c28,136,28,136,28,136c27,129,25,122,24,115c25,121,27,126,29,131c29,133,28,134,28,136xm28,108c27,106,27,104,26,102c27,102,28,101,28,101c30,104,31,108,32,111c32,113,31,115,31,117c30,114,29,111,28,108xm25,87c25,87,25,87,24,87c24,86,24,86,24,86c25,85,25,85,26,84c26,84,26,84,27,84c26,85,25,86,25,87xm28,86c27,87,26,88,26,89c25,89,25,89,25,88c25,88,26,88,26,88c27,87,27,87,28,86xm26,94c26,95,26,95,26,95c26,95,26,95,26,95c26,96,26,97,25,98c25,97,25,96,25,95c25,95,26,95,26,94xm27,97c27,98,28,99,28,99c27,100,27,100,26,100c26,100,26,100,26,100c26,99,27,98,27,97xm113,25c113,25,113,25,112,25c112,25,111,25,111,25c111,25,112,25,112,24c113,24,113,24,113,25xm113,21c113,21,114,21,114,21c114,21,115,21,116,21c116,21,115,21,115,21c114,21,114,21,113,21xm112,19c111,19,110,19,110,19c110,19,110,19,110,19c111,19,112,19,112,19c112,19,112,19,112,19xm112,27c114,27,115,27,117,27c115,27,114,28,113,29c111,29,110,29,108,29c110,28,111,28,112,27xm156,17c157,18,158,18,160,19c158,18,157,18,155,17c155,17,155,17,154,17c154,17,154,17,154,17c151,16,148,15,145,14c146,14,146,14,146,14c146,14,146,14,147,14c147,14,147,14,147,14c150,15,153,16,156,17xm149,12c149,12,149,12,149,12c151,13,153,13,155,14c157,15,158,15,160,16c158,16,156,15,155,15c153,14,151,13,149,12xm156,36c158,36,160,36,163,36c161,37,160,37,158,38c156,39,154,39,152,39c153,38,155,37,156,36xm155,34c156,34,156,33,156,33c156,33,157,33,157,33c157,33,157,34,156,34c156,34,156,34,155,34xm134,213c135,212,136,211,137,209c139,208,140,207,141,206c141,206,141,206,142,206c140,207,139,209,138,210c137,211,136,212,134,213xm137,217c136,218,135,219,133,220c134,220,134,220,134,219c135,219,136,218,137,217xm140,203c138,204,136,206,134,208c132,209,130,210,128,211c128,210,128,210,127,210c128,210,128,209,128,209c131,207,134,205,137,202c141,199,145,196,149,193c146,197,143,200,140,203xm117,206c117,206,118,205,118,205c119,205,119,206,119,206c119,206,119,206,118,207c118,207,117,206,117,206xm117,208c117,208,117,208,117,208c117,208,116,208,116,207c116,207,116,207,116,207c116,207,117,208,117,208xm116,202c116,202,115,201,115,201c116,199,118,198,120,196c127,190,134,185,141,180c133,188,125,195,116,202xm88,181c88,180,88,178,88,177c90,176,92,174,94,172c97,171,99,170,102,169c100,171,98,173,97,175c94,177,91,179,88,181xm89,194c89,194,88,195,88,196c87,196,87,196,87,196c88,195,89,194,89,194c89,194,89,194,89,194xm83,166c83,166,82,167,82,167c82,167,82,167,82,167c83,165,84,164,85,163c85,164,85,164,85,165c84,165,84,166,83,166xm85,175c84,175,84,175,83,176c83,175,83,175,83,175c84,175,84,175,85,175xm62,209c60,208,59,207,58,206c58,205,58,205,58,205c58,204,58,203,58,202c58,203,59,203,59,203c60,205,61,207,62,209c62,209,62,209,62,209xm62,211c62,211,62,211,62,211c63,211,63,211,63,211c61,211,60,210,59,210c60,210,61,211,62,211xm60,200c59,199,58,197,57,196c57,196,57,196,58,196c58,196,58,196,58,195c60,197,61,199,63,201c63,201,63,201,63,201c62,201,61,200,60,200c60,200,60,200,60,200xm44,171c45,173,47,175,48,176c48,177,48,178,48,180c48,179,47,179,47,179c47,178,46,177,46,176c45,174,44,171,43,168c43,169,44,170,44,170c44,170,44,171,44,171xm33,98c33,99,33,100,33,101c33,102,32,103,32,104c32,103,31,101,31,99c32,99,32,99,33,98xm31,98c30,97,30,97,30,97c31,97,31,96,32,96c32,96,32,96,32,97c32,97,31,97,31,98xm32,85c32,85,32,85,32,85c33,83,34,82,36,80c35,81,35,81,34,82c33,83,33,84,32,85xm35,84c35,84,35,83,36,83c36,83,36,82,37,82c36,83,35,85,34,86c34,86,34,86,34,86c34,86,34,86,34,86c34,86,34,86,34,86c34,85,34,85,35,84xm37,73c39,72,40,71,41,71c41,71,41,71,41,71c41,71,40,71,40,71c39,72,38,73,36,74c37,74,37,73,37,73xm35,72c36,71,37,70,39,68c38,69,37,70,36,71c36,72,35,72,35,72xm42,77c42,76,43,76,43,76c42,77,42,78,41,80c41,80,41,80,41,80c40,81,39,82,38,83c38,83,38,83,37,83c39,81,40,79,42,77xm69,32c67,34,64,36,62,37c62,37,62,37,62,37c60,38,59,40,57,41c58,39,59,37,60,36c63,35,66,33,69,32xm55,33c55,33,55,33,56,33c59,31,63,29,66,28c65,28,64,29,63,29c61,31,58,32,55,33xm73,36c74,36,74,35,74,35c73,38,71,40,69,42c67,43,65,45,64,46c67,43,70,39,73,36xm70,36c71,35,72,34,74,32c73,33,73,33,73,34c72,34,71,35,70,36xm77,34c78,33,79,33,80,32c78,34,77,36,75,37c74,38,74,39,73,39c74,37,76,36,77,34xm77,31c77,31,77,30,78,30c78,30,78,30,78,29c78,29,78,29,79,29c78,29,78,30,78,30c77,30,77,31,77,31xm96,32c96,32,96,32,96,32c95,34,93,36,91,38c91,38,90,38,90,39c90,39,90,39,90,39c88,41,87,43,85,44c82,46,80,48,77,50c77,50,77,50,76,50c76,51,75,51,74,52c73,53,73,53,73,53c76,49,80,45,83,42c87,38,91,35,96,32xm87,36c87,36,88,35,88,35c89,35,89,35,90,34c89,35,88,36,87,36xm111,34c110,34,110,34,109,34c109,34,108,34,108,34c108,34,108,33,109,33c109,33,109,32,110,32c111,32,112,32,113,32c112,33,112,33,111,34xm112,36c111,36,111,37,110,37c110,37,109,37,109,37c110,37,110,36,111,36c111,36,111,36,112,36xm108,36c107,37,106,37,105,38c105,38,105,39,105,39c104,39,104,39,103,39c104,38,105,37,106,36c107,36,107,36,108,36xm122,49c125,49,128,48,132,47c131,48,130,49,129,50c128,50,127,51,126,51c126,51,126,51,126,51c125,52,125,52,125,52c125,52,126,51,127,50c127,50,126,48,126,49c125,50,124,51,123,52c123,51,122,51,121,51c121,51,121,51,121,51c121,51,121,51,122,50c122,50,122,50,122,49xm148,57c146,57,143,58,141,59c142,58,143,57,144,56c149,54,153,52,158,50c155,52,151,54,148,57xm160,51c159,52,159,52,159,52c158,53,157,53,156,54c157,53,158,52,160,51xm163,63c167,61,171,59,175,57c174,58,173,60,172,61c167,63,161,66,156,69c155,69,154,70,153,70c156,68,159,65,163,63xm162,61c163,60,165,59,166,57c168,57,169,56,171,56c168,57,165,59,162,61c162,61,162,61,162,61xm172,57c174,56,176,54,179,53c178,53,178,54,178,54c176,55,174,56,172,57xm189,60c185,62,181,64,176,66c178,64,180,62,182,60c184,60,186,59,187,59c188,59,188,59,189,60xm189,58c190,58,192,57,194,57c193,58,191,59,190,59c189,59,189,59,189,58xm193,65c194,65,195,65,196,64c194,65,193,66,191,67c188,69,184,70,181,72c182,71,183,71,184,70c187,68,190,67,193,65xm188,65c190,64,192,63,195,62c194,63,193,63,192,64c191,64,189,65,188,65c188,65,188,65,188,65xm207,95c210,94,213,92,215,91c216,92,216,93,217,95c212,97,208,99,204,101c204,101,203,101,203,101c202,102,201,103,199,104c199,104,199,105,198,105c198,105,198,105,198,105c199,104,200,103,200,102c203,100,205,98,208,96c208,96,208,95,207,95xm196,173c197,172,198,171,198,171c198,171,198,171,198,171c197,172,196,173,195,174c196,174,196,173,196,173xm195,164c195,165,195,165,194,165c195,164,196,162,197,161c196,162,196,163,195,164xm194,155c193,157,191,158,190,159c193,156,196,153,198,150c197,152,196,154,194,155xm105,198c105,198,106,198,106,197c106,197,107,197,107,197c106,198,106,198,105,199c105,199,105,198,105,198xm108,204c108,204,108,204,108,204c107,203,105,202,104,202c104,202,104,201,104,201c106,202,107,203,108,204xm104,194c104,194,103,194,103,193c104,192,105,191,106,190c107,189,109,188,110,186c115,183,119,179,123,176c125,175,127,174,129,173c124,177,118,182,112,187c110,189,107,192,104,194xm73,126c73,126,72,127,72,128c71,127,71,126,71,125c71,125,71,124,71,124c72,124,72,124,72,124c72,124,72,124,72,124c73,125,73,125,73,126xm71,168c71,167,71,167,71,167c71,166,71,166,72,166c72,167,72,167,72,167c72,167,71,168,71,168xm73,170c73,170,73,170,73,170c73,171,73,171,73,171c72,171,72,171,72,171c72,171,72,171,72,171c72,170,72,170,73,170xm71,165c71,164,71,163,70,162c71,162,71,162,71,162c71,163,71,164,71,164c71,165,71,165,71,165xm61,51c61,51,61,52,61,52c59,54,57,55,55,57c55,58,54,59,53,59c52,61,50,62,49,63c49,63,49,63,49,63c49,62,50,61,51,60c54,57,58,54,61,51xm54,54c55,54,55,54,55,54c55,54,55,53,56,53c57,52,58,52,58,51c57,52,56,53,54,54xm92,45c92,47,92,48,91,50c86,54,80,58,75,63c75,62,75,61,76,60c81,55,87,50,92,45xm82,53c84,50,86,48,89,46c89,46,90,45,90,45c87,48,84,50,82,53xm110,51c110,51,110,51,110,51c110,52,109,52,108,53c106,54,104,54,102,55c103,54,105,53,106,51c107,51,108,50,109,50c108,50,109,51,110,51xm112,77c110,79,108,82,107,84c109,80,112,76,115,73c115,73,115,73,115,72c114,74,113,76,112,77xm116,78c115,79,114,80,114,80c112,82,110,83,109,85c111,83,113,80,116,78xm98,92c95,96,91,99,88,102c89,101,89,100,90,98c96,92,103,85,109,78c105,82,102,87,98,92xm99,97c97,100,94,103,92,105c93,104,94,102,95,100c97,99,98,98,99,97xm128,67c129,66,130,65,130,64c131,64,131,64,132,63c132,63,133,63,133,63c132,64,130,66,128,67xm137,62c138,62,140,61,141,61c138,63,135,65,132,67c133,65,135,64,137,62xm132,76c132,77,132,77,132,77c133,77,134,76,136,76c132,79,128,82,124,85c125,85,125,84,125,84c128,82,130,80,132,77c132,77,132,77,132,76xm199,77c199,78,198,78,198,78c196,79,194,80,192,81c192,80,192,80,192,80c195,79,197,78,199,77xm196,75c197,74,198,73,199,73c198,73,197,74,196,75c196,75,196,75,196,75xm191,138c191,138,191,138,190,137c191,137,191,136,191,136c197,131,203,126,209,121c209,121,209,121,209,121c203,127,197,133,191,138xm205,126c205,127,204,128,204,129c199,134,196,138,192,143c192,143,191,143,191,143c191,142,191,141,191,140c196,136,201,131,205,126xm189,139c189,139,189,139,189,139c189,140,189,140,189,140c188,141,187,142,186,143c186,143,186,143,186,143c187,142,188,140,189,139xm183,144c182,144,182,144,181,145c183,143,184,142,186,140c186,140,186,140,186,140c185,142,184,143,183,144xm180,142c178,143,177,145,175,146c175,147,174,147,174,147c175,146,176,144,178,142c180,139,183,137,185,134c186,134,186,133,187,133c187,133,187,134,187,134c185,137,183,139,180,142xm129,154c128,155,127,155,126,156c126,155,126,155,126,155c126,155,126,155,126,155c126,155,126,155,126,155c127,155,127,155,127,155c128,153,130,151,132,149c133,148,134,148,134,147c136,148,137,148,138,148c136,150,135,151,133,153c131,153,130,154,129,154xm130,160c130,161,130,161,129,161c129,161,129,162,128,162c129,161,129,161,130,161c130,161,130,161,130,160xm89,124c91,122,92,120,94,118c95,118,95,118,96,118c94,120,92,122,89,124xm91,127c89,129,88,130,87,132c86,132,86,132,85,131c87,130,89,128,91,127xm95,123c97,122,99,121,101,120c99,122,97,123,95,125c94,127,92,128,91,130c92,128,94,125,95,123xm94,130c98,127,101,123,105,120c105,120,105,120,106,120c106,120,106,120,106,120c103,122,101,124,99,127c96,129,94,131,91,134c91,134,91,134,91,133c92,132,93,131,94,130xm119,101c125,95,131,89,138,83c139,83,141,83,142,83c140,86,138,88,136,91c134,92,132,94,130,96c122,102,115,108,107,115c107,115,107,115,107,115c111,110,115,106,119,102c120,101,119,101,119,101xm127,102c125,104,123,106,121,108c120,109,120,109,119,110c119,109,119,109,119,109c122,107,125,104,127,102xm189,111c189,111,190,110,190,109c191,109,192,109,192,109c191,109,190,110,189,111xm193,117c193,117,194,117,194,117c194,118,193,118,192,119c192,118,193,118,193,117xm189,107c189,107,189,107,189,108c188,108,188,108,187,108c188,107,188,107,189,106c189,106,190,106,190,106c190,106,189,107,189,107xm189,115c189,115,189,115,189,115c189,116,188,116,187,117c187,117,187,117,186,118c186,118,185,118,184,119c186,118,187,116,189,115xm191,117c190,118,189,120,188,121c187,121,186,122,185,123c186,121,187,120,188,119c189,118,190,117,191,117xm182,131c183,131,183,130,184,130c184,130,184,130,184,130c183,131,182,132,181,133c181,133,180,133,180,134c181,133,182,132,182,131xm180,124c181,123,183,122,184,121c183,122,182,124,181,125c181,124,180,124,180,124xm178,122c178,122,178,122,178,122c176,121,175,121,174,120c178,117,182,115,186,112c183,115,181,119,178,122xm178,128c176,129,175,129,173,130c175,129,176,127,177,125c178,125,178,125,178,125c178,125,179,126,179,126c179,126,179,126,179,126c179,126,178,127,178,127c177,127,177,128,178,128xm127,123c127,123,126,124,126,124c126,123,126,123,127,123c127,123,127,123,127,122c128,122,128,122,128,122c128,122,128,123,127,123xm136,122c135,122,135,123,134,123c133,125,131,126,130,127c129,127,128,126,127,126c127,125,128,125,128,124c131,123,133,122,136,122xm126,127c127,127,127,128,128,128c128,128,128,128,128,128c127,129,126,130,125,131c123,132,121,133,120,134c122,132,124,130,126,127xm131,129c132,129,132,129,133,130c133,130,133,130,132,130c132,130,132,130,132,130c130,131,129,132,127,133c128,132,130,130,131,129xm132,128c135,126,138,124,140,123c138,125,136,127,134,129c134,128,133,128,132,128xm139,130c139,130,139,130,139,130c139,130,138,130,138,130c138,130,139,129,139,129c140,129,141,128,142,128c141,129,140,129,139,130xm148,136c144,138,141,141,138,143c138,142,139,142,139,141c140,140,141,140,141,139c142,139,142,139,142,139c144,138,146,137,148,136xm139,134c140,133,141,133,141,133c141,133,141,133,141,133c140,134,139,136,137,137c137,137,136,138,135,138c137,137,138,135,139,134xm144,144c143,144,143,144,143,144c142,145,141,146,140,147c139,147,138,146,137,146c139,145,141,145,144,144xm146,152c147,151,148,151,149,150c148,151,147,152,146,153c145,154,144,154,142,155c143,154,145,153,146,152xm146,147c147,145,149,144,150,142c151,141,153,140,154,139c155,139,155,139,156,139c156,140,156,140,156,140c154,142,151,144,149,146c149,146,149,146,149,146c148,146,147,147,146,147xm173,99c172,99,172,99,172,99c172,99,172,99,171,99c170,100,168,101,167,101c168,100,170,98,172,97c172,97,172,97,172,97c172,98,172,98,173,99xm168,111c170,109,172,108,174,107c174,107,175,108,175,107c176,107,176,107,176,107c176,107,176,107,175,108c171,110,167,113,163,115c164,114,164,113,165,113c166,112,167,111,168,111xm165,124c166,123,167,122,168,121c168,122,168,122,167,122c166,123,165,124,164,125c164,124,164,124,165,124xm156,126c157,125,158,125,159,124c160,123,161,123,161,122c162,122,163,122,164,121c161,123,159,125,156,126xm165,127c166,127,166,127,166,127c167,126,167,126,166,125c167,125,167,125,168,124c169,123,170,122,172,121c173,122,175,123,176,124c170,127,163,131,157,135c157,135,157,135,157,135c160,133,162,130,165,127xm158,115c157,115,156,116,155,116c157,115,158,114,159,112c161,111,162,110,164,109c162,111,160,113,158,115xm159,127c159,127,158,128,158,128c156,129,154,130,152,132c154,130,156,129,159,127xm151,117c151,117,150,117,149,117c150,117,150,117,150,117c150,116,151,115,152,115c152,114,153,114,154,113c153,114,152,116,151,117xm157,147c158,147,159,146,161,146c159,147,157,147,156,148c156,148,157,147,157,147xm159,137c159,138,159,138,158,138c158,138,158,138,158,138c157,138,157,138,157,138c157,137,158,137,158,137c159,137,160,137,161,137c161,137,161,138,161,138c160,137,160,137,159,137xm160,136c162,135,163,135,165,134c164,135,163,135,163,136c162,136,161,136,160,136xm167,141c166,141,166,141,166,142c165,142,164,142,163,143c164,142,166,141,167,141xm165,146c167,144,169,143,171,142c172,141,171,140,170,140c171,139,172,138,173,137c174,137,175,137,176,136c174,138,173,140,171,142c169,143,166,145,164,147c164,146,165,146,165,146xm178,115c180,113,182,112,184,110c185,110,185,110,186,110c183,112,180,113,178,115xm180,108c181,107,181,107,182,106c183,106,184,105,186,104c184,106,182,107,180,108xm184,97c183,98,181,100,180,101c176,103,173,105,169,107c172,105,174,103,176,100c177,99,178,98,180,98c181,97,183,97,185,96c185,96,184,97,184,97xm181,91c179,92,177,93,175,95c175,95,175,95,175,95c178,92,180,90,183,89c182,89,182,90,181,91xm172,93c172,92,173,91,173,91c174,90,175,90,176,90c174,91,173,92,172,93xm172,89c172,89,172,89,172,89c170,93,167,96,165,99c163,101,161,103,159,105c156,106,154,107,152,108c159,101,166,94,173,88c173,88,173,89,172,89xm152,111c153,111,153,110,153,110c153,109,154,109,155,109c154,109,154,110,154,110c152,112,150,114,148,115c147,116,145,117,144,118c144,118,144,118,144,118c147,116,150,113,152,111xm148,119c148,119,149,119,149,118c148,120,146,122,145,123c144,124,143,124,142,125c144,123,146,121,148,119xm138,119c136,120,133,121,130,122c131,121,132,121,132,120c134,119,135,118,136,118c139,116,141,115,144,114c142,116,140,118,138,119xm126,116c130,112,133,109,136,106c139,104,142,102,145,101c141,104,138,107,134,110c132,112,129,114,126,116xm131,116c129,117,128,118,127,120c127,120,127,120,126,120c125,121,124,122,122,123c125,121,128,118,131,116xm124,126c124,126,124,126,124,126c122,129,120,132,117,135c119,132,122,129,124,126xm113,117c113,117,112,117,112,117c112,118,111,119,110,120c110,120,109,120,109,120c110,119,111,118,113,117xm107,119c107,119,106,119,106,119c107,118,107,117,108,117c109,116,110,115,111,115c110,116,108,118,107,119xm112,125c113,125,114,124,115,123c115,123,115,123,115,123c114,124,114,125,113,126c111,127,110,128,109,129c110,128,111,127,112,125xm104,117c103,117,102,117,102,118c101,118,101,118,101,118c105,114,109,110,113,106c113,106,114,106,114,105c111,109,107,113,104,117xm99,129c99,128,100,128,100,127c100,129,99,130,98,131c97,132,96,133,95,135c94,135,94,134,93,134c95,132,97,130,99,129xm103,132c103,132,104,131,104,131c103,132,102,133,101,135c100,135,100,135,100,135c101,134,102,133,103,132xm103,126c104,125,105,124,106,123c106,122,107,121,108,121c108,121,109,121,109,121c107,123,105,124,103,126xm110,141c107,143,104,145,102,146c104,144,106,143,108,141c108,141,109,141,110,141xm109,139c112,137,114,134,117,132c117,132,117,131,118,131c115,134,113,137,111,140c111,140,111,140,111,140c111,140,110,139,109,139xm116,122c117,121,119,120,120,119c119,120,118,121,116,122xm116,145c116,144,117,144,118,143c118,144,118,144,118,144c118,144,118,144,118,144c118,144,118,144,117,145c116,145,115,146,114,146c115,146,115,145,116,145xm122,144c122,145,122,145,122,145c121,146,120,147,119,148c119,148,119,148,118,148c119,147,120,146,122,144xm120,140c120,139,121,139,122,138c125,137,128,135,131,133c130,134,128,135,127,136c125,137,122,139,120,140xm129,143c129,143,128,143,128,143c128,144,127,144,127,144c127,144,127,144,127,144c127,143,128,143,128,142c129,141,130,140,131,140c130,140,129,141,129,142c129,142,129,142,129,143xm129,146c129,146,129,146,130,146c129,147,129,148,128,148c127,149,126,149,125,150c126,149,128,148,129,146xm134,157c135,156,136,156,136,156c134,157,133,159,131,160c132,159,133,158,134,157xm133,167c135,165,138,163,140,162c139,163,138,164,137,165c136,165,135,166,134,166c134,167,133,167,133,167c133,167,133,167,133,167xm138,160c137,160,137,161,137,161c137,160,137,160,137,160c137,160,137,160,137,160c139,159,140,158,142,157c142,157,142,158,142,158c140,159,139,160,138,160xm143,160c145,159,148,158,150,157c149,158,148,159,147,160c145,161,143,162,141,163c142,162,142,161,143,160xm147,162c148,161,149,161,150,160c150,161,149,161,149,162c148,162,147,162,146,163c146,162,147,162,147,162xm150,163c150,163,151,163,152,162c150,164,148,166,146,168c147,166,148,165,150,163xm146,157c146,157,146,157,146,157c147,156,149,155,150,153c152,153,153,152,155,151c155,151,155,151,156,151c156,152,155,152,155,152c152,154,149,156,146,157xm154,158c155,158,156,157,157,157c157,157,156,158,155,159c154,159,153,160,152,160c153,160,153,159,154,158xm157,155c158,154,159,153,160,151c162,150,164,149,166,147c165,149,163,151,161,153c160,153,158,154,157,155xm162,154c164,154,165,153,167,152c167,153,167,153,167,153c165,154,164,155,163,156c162,156,161,157,160,157c161,156,162,155,162,154xm164,159c165,158,166,157,167,156c167,156,167,156,168,156c166,157,164,159,162,161c163,160,163,160,164,159xm169,156c168,158,166,160,165,162c164,162,163,162,163,163c165,161,167,159,169,156xm166,151c169,147,173,144,176,140c177,140,177,140,178,139c177,140,177,140,177,141c174,144,172,146,170,149c168,150,167,150,166,151xm177,151c175,153,174,155,172,157c172,157,171,157,171,158c173,156,174,154,175,152c176,152,177,151,177,151xm186,127c186,126,187,126,187,125c189,124,191,123,193,122c193,122,193,122,193,122c191,124,188,125,186,127xm198,122c198,123,197,124,196,124c195,125,194,126,192,127c194,125,196,123,198,122xm203,120c204,119,204,119,204,118c205,118,205,118,206,117c205,118,204,119,203,120xm207,110c207,110,206,110,206,110c204,112,201,113,199,114c198,115,197,115,197,115c199,114,200,113,202,112c204,111,206,110,208,109c208,109,207,110,207,110xm195,112c194,112,194,112,193,112c194,112,194,111,195,110c196,109,198,108,199,106c199,106,199,106,199,106c198,108,197,110,195,112xm193,106c194,106,195,105,196,104c196,105,196,105,195,106c195,106,194,106,193,106xm196,97c196,97,195,97,195,98c193,98,191,99,189,100c190,100,190,99,191,98c193,97,195,96,197,95c196,96,196,97,196,97xm195,92c192,94,189,95,187,97c187,96,188,96,189,95c191,94,193,93,196,92c196,92,195,92,195,92xm190,89c189,90,188,90,187,91c189,90,190,89,191,88l190,89xm190,86c189,87,187,87,186,88c187,87,187,86,188,86c190,84,193,83,195,82c195,82,195,82,195,82c193,84,192,85,190,86xm195,86c196,85,197,85,199,84c198,85,197,86,196,87c195,87,195,87,194,87c195,87,195,87,195,86xm187,80c185,81,182,82,179,83c179,82,179,82,179,82c182,81,184,80,187,79c189,78,191,77,192,76c191,78,189,79,187,80xm179,85c178,85,177,86,177,86c177,86,177,85,177,85c178,85,179,85,179,85xm175,84c174,84,172,84,171,85c171,84,172,84,173,83c174,83,175,83,177,82c176,83,176,83,175,84xm172,81c172,81,172,81,171,82c172,81,173,80,174,79c174,79,174,79,174,79c176,78,178,78,179,77c177,78,174,80,172,81xm177,74c175,75,173,76,171,77c171,76,170,76,170,76c171,75,172,75,173,74c176,73,178,72,180,72c179,73,178,73,177,74xm172,86c164,94,155,102,147,110c143,112,139,114,135,116c137,114,139,112,141,110c147,104,154,99,160,93c162,91,164,88,167,86c167,87,167,87,167,87c169,87,171,86,172,86xm168,82c167,82,167,83,167,83c160,90,152,97,145,104c152,97,160,89,167,81c168,81,168,81,169,81c168,81,168,81,168,82xm167,72c166,73,166,73,165,74c165,74,164,74,164,74c164,74,164,75,163,75c164,74,164,73,165,73c166,72,167,72,167,72c167,72,167,72,167,72xm164,82c159,87,155,91,150,96c150,96,150,96,150,96c147,97,145,99,142,100c146,97,149,93,152,90c155,87,159,85,163,82c163,82,163,82,164,82xm159,78c158,78,158,79,158,79c157,79,157,80,157,80c157,80,157,80,157,81c151,86,146,91,140,96c136,99,133,102,129,105c126,108,122,111,118,113c120,112,121,110,123,109c130,103,136,97,142,90c143,90,143,90,143,90c147,85,152,81,158,77c158,77,159,77,159,77c159,78,159,78,159,78xm153,77c153,77,153,77,153,77c149,81,145,84,141,87c142,85,143,84,144,83c144,82,144,82,143,82c142,82,141,82,140,82c142,79,145,77,148,74c148,75,149,75,149,75c151,75,152,75,154,75c154,75,153,75,153,76c152,76,152,77,153,77xm138,78c139,77,140,76,141,75c142,75,142,75,143,75c141,76,140,77,138,78xm138,74c137,74,137,74,136,74c138,73,140,72,142,70c141,72,139,73,138,74xm139,76c138,77,136,78,135,80c134,81,133,82,131,83c130,84,129,84,129,84c129,84,130,83,131,82c133,80,136,78,139,76xm127,87c125,89,122,91,120,92c121,91,123,90,124,88c125,88,126,87,127,87xm127,78c124,81,121,84,118,87c117,87,117,87,117,87c121,82,126,77,130,72c129,74,128,76,127,78xm120,87c118,88,117,90,115,92c114,92,114,93,113,93c114,92,115,91,116,90c117,89,119,88,120,87xm128,89c130,87,132,86,133,84c134,84,134,84,134,84c125,92,117,100,108,108c107,109,106,110,105,110c108,108,110,105,112,102c117,98,123,93,128,89xm99,116c98,116,98,116,97,117c97,117,96,117,95,116c96,115,97,113,98,112c101,110,104,108,107,106c104,109,102,112,99,116xm99,107c96,110,93,113,89,116c89,116,89,116,88,116c89,115,90,114,91,114c93,111,95,109,98,107c99,105,101,104,103,103c102,104,100,106,99,107xm84,115c83,116,83,116,82,116c84,113,87,110,89,107c87,110,85,112,84,115xm56,130c55,127,55,125,54,123c54,122,55,122,55,122c55,122,55,122,55,121c56,123,57,125,58,127c57,128,57,129,56,130xm58,146c58,145,58,145,59,145c59,145,59,145,59,146c58,146,58,147,58,148c57,148,57,147,57,147c57,146,58,146,58,146xm56,142c56,141,55,140,55,139c55,139,56,138,56,138c56,139,57,140,57,140c57,141,56,142,56,142xm56,160c56,161,56,161,56,161c56,162,55,162,55,162c55,162,55,161,55,161c55,161,56,161,56,160xm55,103c55,103,55,103,54,103c54,102,54,101,54,101c55,100,55,99,56,99c56,99,56,99,56,99c56,99,55,100,55,100c55,101,55,102,56,101c56,101,56,101,57,101c57,101,57,101,57,101c56,102,55,103,55,103xm53,134c53,131,52,129,51,127c51,127,51,126,52,126c52,128,53,130,54,132c54,133,54,133,53,134xm53,146c53,146,53,147,53,147c53,146,52,145,52,144c52,144,52,144,52,143c53,144,53,145,53,146xm51,90c51,90,51,91,50,91c50,92,49,92,49,92c50,92,50,91,51,90xm50,88c51,87,51,86,52,85c52,85,53,84,53,84c53,85,53,85,52,86c52,87,51,88,50,88xm51,107c50,108,48,109,47,109c47,109,47,109,47,109c48,108,49,106,50,105c50,106,51,106,51,107xm50,110c49,111,49,111,48,112c48,112,48,111,48,111c48,111,49,110,50,110xm51,110c51,111,51,112,51,112c51,113,50,113,49,114c50,113,51,112,51,110xm54,110c54,110,54,110,54,110c53,110,53,110,53,109c53,109,53,108,53,108c53,108,53,108,53,108c53,108,53,108,53,108c54,108,54,109,54,110xm54,87c54,87,54,87,54,87c55,86,55,86,56,85c55,86,55,87,54,88c54,88,54,88,54,87xm54,96c54,96,54,96,54,96c54,96,55,96,55,95c55,96,55,96,55,97c55,97,55,98,54,98c54,98,54,97,54,96xm55,83c56,82,56,82,56,81c58,80,60,78,61,76c61,77,61,77,60,78c59,80,57,81,55,83xm88,57c86,59,84,61,82,63c78,67,75,70,71,73c71,73,71,74,70,74c69,76,67,77,65,79c67,77,68,75,69,73c71,71,73,69,75,67c79,64,84,60,88,57xm86,57c87,55,89,54,90,53c90,53,90,53,90,54c88,55,87,56,86,57xm105,58c105,58,105,58,105,58c105,58,105,58,105,59c102,61,100,62,97,64c97,64,98,64,98,64c100,62,102,60,105,58xm100,59c100,59,100,58,101,58c102,57,103,57,104,56c103,57,101,58,100,59xm86,81c87,81,88,80,88,79c92,75,96,71,100,67c100,69,99,70,98,72c97,72,96,73,96,74c92,76,89,79,86,81xm93,78c90,81,87,84,85,86c85,86,85,85,85,85c86,84,88,83,89,82c90,80,92,79,93,78xm92,73c93,71,94,69,95,68c98,66,101,64,103,62c103,62,103,63,102,63c99,66,96,69,92,73xm85,64c84,65,83,66,82,66c82,66,82,66,82,66c83,65,84,64,85,64c85,64,85,64,85,64xm89,65c86,68,84,70,81,73c82,72,82,71,83,70c85,69,87,67,89,65xm83,68c82,68,82,68,82,69c81,70,79,71,78,72c78,71,79,71,79,70c80,69,81,69,83,68xm78,74c77,76,76,77,75,79c74,80,73,81,72,82c73,81,73,79,74,77c75,77,75,77,75,77c76,76,77,75,78,74xm74,83c76,81,79,78,82,76c82,76,82,77,82,77c78,80,75,82,72,85c72,84,73,84,74,83xm81,75c86,70,92,65,97,60c97,60,98,60,98,59c98,60,98,60,97,61c94,64,91,66,88,69c86,71,83,73,81,75xm90,70c92,69,93,67,94,66c94,67,94,67,94,67c93,68,91,69,90,70c90,70,90,70,90,70xm97,58c93,60,89,63,86,66c86,66,86,65,86,65c90,62,95,59,99,56c98,57,98,57,97,58xm70,69c69,69,69,70,69,70c68,71,67,72,65,73c66,73,66,72,66,72c67,71,68,70,70,69xm69,67c70,66,71,64,73,62c73,62,73,62,73,62c73,63,72,64,72,65c71,66,70,67,69,67xm73,67c73,66,73,66,73,66c75,65,77,63,78,62c76,63,75,65,73,67xm72,60c71,61,69,63,68,65c65,67,62,70,59,73c60,72,61,70,62,69c66,65,70,61,75,57c74,58,73,59,72,60xm60,68c60,69,59,69,58,70c58,69,58,68,58,67c60,66,61,65,62,64c63,63,63,63,64,62c65,62,65,61,66,60c64,63,62,65,60,68xm67,68c66,69,65,70,64,72c62,74,59,76,57,79c57,79,57,79,57,78c60,75,63,72,67,68xm64,77c63,79,62,81,60,83c59,84,58,85,58,85c59,84,60,82,61,80c62,79,63,78,64,77xm58,90c58,90,58,89,59,88c59,88,59,88,59,88c59,88,60,88,60,87c60,87,60,87,60,87c62,85,64,82,67,80c70,78,72,75,75,73c75,74,74,75,74,76c68,81,63,86,57,91c57,91,58,90,58,90xm67,115c67,115,67,114,66,113c67,113,67,113,67,113c68,113,68,114,68,114c67,114,67,115,67,115xm68,133c67,134,67,135,66,135c66,135,66,135,66,135c66,134,67,134,67,133c67,133,67,133,67,133c67,133,67,133,68,133xm64,150c64,150,64,149,63,149c64,148,64,147,65,146c65,147,65,147,65,148c65,148,64,149,64,150xm64,163c64,163,64,163,63,163c63,163,63,163,63,163c63,162,64,162,64,162c64,162,64,162,64,163xm65,122c65,121,65,121,65,121c65,121,65,120,65,120c65,120,65,120,65,121c65,121,65,121,65,122xm65,110c66,109,66,109,67,108c67,109,67,110,67,111c67,111,66,111,66,112c66,111,66,110,65,110xm67,86c67,86,67,86,67,86c67,86,67,86,67,86c67,85,66,85,66,85c67,84,69,82,70,81c70,82,69,83,69,83c68,84,68,85,67,86xm65,93c66,94,66,96,66,97c65,98,64,98,63,99c63,97,63,97,63,97c64,96,65,94,65,93c65,93,65,93,65,93xm63,131c63,132,63,132,62,132c62,132,62,131,62,130c62,130,62,129,62,129c63,129,63,130,63,131xm63,159c63,159,63,159,63,159c63,160,62,160,62,161c62,160,62,160,62,160c62,159,63,159,63,159xm64,168c64,169,65,170,66,171c66,171,66,171,66,171c65,172,65,172,65,172c64,171,64,170,63,169c63,168,63,168,64,168xm65,153c65,153,65,152,64,152c65,151,65,151,66,150c66,151,66,152,66,153c66,153,65,153,65,153xm66,124c66,124,66,124,66,123c67,124,67,124,67,125c67,125,67,125,66,126c66,125,66,125,66,124xm67,179c67,179,67,179,67,179c67,180,68,180,68,179c68,179,68,179,68,179c68,180,67,180,67,180c67,180,66,179,66,178c66,179,66,179,67,179xm67,170c67,169,67,169,67,168c67,167,67,167,67,167c68,167,68,167,69,167c69,168,69,168,69,169c69,169,68,170,68,170c68,170,68,170,67,170xm68,145c68,144,68,144,68,143c69,143,70,142,71,142c71,142,71,142,71,142c70,143,69,144,68,145xm68,90c71,88,74,85,77,83c74,86,72,90,69,94c69,93,68,92,68,90xm83,77c86,75,89,73,92,71c90,73,89,75,87,78c83,82,78,86,74,90c77,86,80,82,83,77xm78,104c81,101,84,98,87,95c85,100,82,104,79,108c78,109,76,110,75,111c76,109,77,107,78,105c78,104,78,104,78,104xm93,90c97,87,100,84,103,80c104,80,104,80,104,80c99,86,93,93,87,99c87,100,86,101,85,102c88,98,90,94,93,90xm101,79c102,78,102,77,103,77c103,77,103,77,103,77c103,77,103,77,104,77c103,78,102,78,101,79xm102,68c103,67,103,65,104,64c108,61,112,57,116,54c116,54,116,55,116,55c116,55,115,55,115,55c111,59,106,63,102,68xm106,60c106,60,106,60,106,60c107,59,108,58,110,57c108,58,107,59,106,60xm107,57c107,57,107,56,108,56c108,56,108,56,108,55c108,55,108,55,108,55c109,54,110,54,112,54c110,55,109,56,107,57xm101,53c97,56,92,59,88,62c88,62,88,61,88,61c93,57,98,53,103,49c102,50,102,52,101,53xm90,57c90,57,90,56,90,56c94,52,99,49,104,46c104,46,104,46,104,46c99,50,95,53,90,57xm76,54c73,56,70,59,67,62c70,59,72,56,75,53c75,53,76,53,76,53c76,53,76,53,76,54xm61,63c60,63,59,64,58,65c58,65,58,65,58,64c62,60,66,56,69,52c72,50,74,48,77,46c72,52,66,58,61,63xm61,57c60,58,59,59,58,60c58,60,58,60,58,59c58,59,58,59,58,59c59,58,61,57,62,57l61,57xm57,61c55,63,53,64,51,66c53,64,55,62,56,61c56,61,56,61,57,61xm53,66c50,70,47,73,44,76c45,75,45,74,46,73c48,71,51,68,53,66xm50,74c53,73,55,71,57,69c57,70,56,71,56,72c51,76,46,81,41,85c41,85,41,84,41,84c44,80,47,77,50,74xm56,74c56,75,56,75,56,76c55,76,55,77,54,78c52,80,50,83,48,85c45,88,42,90,39,92c40,91,40,89,40,88c45,84,51,79,56,74xm49,100c49,101,49,101,49,101c48,103,47,105,46,107c46,107,46,106,46,106c47,104,48,103,49,101c49,101,49,101,49,100xm45,101c45,102,45,102,44,102c44,102,44,102,44,102c45,101,46,100,47,99c46,100,46,101,45,101xm46,112c46,113,46,113,47,114c47,114,46,115,46,115c46,114,45,113,45,112c45,112,46,112,46,112xm46,135c46,136,46,137,47,138c47,139,48,140,48,141c47,143,47,144,46,145c45,143,45,140,44,138c45,137,45,136,46,135xm50,146c50,147,50,148,50,148c49,149,48,150,47,150c47,150,47,150,47,150c48,149,49,148,50,146xm51,150c51,150,51,151,51,151c50,152,49,154,49,155c48,154,48,153,48,152c49,151,50,151,51,150xm50,157c50,156,51,155,52,154c52,155,52,156,52,156c51,157,51,159,50,160c50,159,49,158,49,158c49,158,50,157,50,157xm51,161c52,161,52,160,53,159c53,160,53,160,53,160c53,161,52,162,52,163c52,163,52,163,51,163c51,163,51,162,50,161c51,162,51,161,51,161xm53,165c54,165,54,165,54,165c54,166,55,167,55,168c55,169,55,169,55,170c54,168,53,167,52,166c53,165,53,165,53,165xm55,173c55,173,54,174,54,174c54,172,53,171,53,169c53,170,54,172,55,173xm56,175c56,175,56,175,56,175c56,175,56,176,55,177c55,177,55,177,55,177c55,176,55,176,55,176c55,176,56,175,56,175xm58,179c58,180,58,181,58,182c58,181,57,181,57,180c56,180,56,180,56,179c57,179,57,179,58,179xm59,184c59,185,59,185,59,186c59,186,59,186,59,186c59,185,58,184,58,183c58,183,58,183,59,184xm59,138c58,137,58,136,58,135c58,135,59,134,59,133c59,134,59,136,59,137c59,137,59,137,59,138xm58,120c58,119,59,119,59,119c59,120,59,121,59,123c59,122,58,121,58,120xm59,92c59,93,59,93,59,93c58,94,58,95,57,96c57,95,57,95,56,94c59,91,62,89,65,86c65,86,65,86,65,86c65,87,65,87,65,88c64,89,63,90,62,90c62,90,61,90,61,91c61,91,61,91,61,92c60,91,59,91,59,92xm61,125c62,125,62,126,62,126c61,126,61,126,61,127c61,126,61,126,61,126c61,126,61,125,61,125xm62,173c62,174,61,174,61,174c61,173,61,172,61,171c61,172,62,173,62,173xm61,179c61,178,61,178,61,177c62,177,62,177,63,176c63,177,63,177,63,177c63,177,64,178,64,178c64,179,64,180,65,181c65,181,66,181,66,181c66,181,66,181,66,181c66,182,66,182,65,183c65,183,65,183,65,183c64,184,63,185,63,186c62,186,62,185,61,185c61,183,61,181,61,179c61,179,61,179,61,179xm62,189c63,190,63,190,64,191c63,191,63,191,62,191c62,191,62,191,61,190c62,190,62,190,62,189xm64,187c65,186,65,185,66,184c67,185,68,186,70,187c68,188,67,189,66,189c65,189,64,188,64,187xm67,183c67,183,67,183,68,182c68,183,69,184,69,184c68,184,68,183,67,183xm70,178c69,178,69,178,69,178c69,178,68,178,68,178c68,177,68,176,68,175c69,176,69,177,70,178xm69,174c70,174,70,174,71,173c71,174,71,174,71,174c71,174,70,175,70,175c70,175,70,174,69,174xm70,149c69,149,69,148,69,148c69,148,69,147,69,147c70,146,71,145,71,144c72,145,72,145,72,146c71,147,70,148,70,149xm69,109c69,109,69,108,69,107c69,106,70,106,71,105c71,106,71,106,71,107c71,108,70,109,69,109xm71,98c72,97,73,96,74,95c74,95,73,96,73,97c73,97,73,97,72,97c72,97,71,98,71,98xm75,101c75,102,74,104,74,105c73,106,73,106,73,106c73,105,72,104,72,104c73,103,74,102,75,101xm75,119c75,119,75,119,75,119c74,120,74,120,73,121c74,120,74,120,75,119c75,119,75,119,75,119xm76,122c75,123,75,123,74,124c74,124,74,124,74,124c74,124,74,123,74,123c74,123,75,122,76,122xm76,124c76,124,76,125,77,125c76,125,76,126,75,126c75,126,75,126,75,126c75,126,75,126,75,126c76,125,76,125,76,124xm76,117c76,117,76,117,76,117c79,114,82,111,86,109c83,112,81,115,79,118c78,118,77,118,77,119c76,118,76,118,76,117xm79,120c80,119,81,119,81,119c80,120,79,122,78,123c78,123,78,123,78,122c78,122,79,121,79,120xm92,118c91,119,90,120,90,120c87,124,85,127,83,130c83,130,83,130,83,130c82,130,81,129,80,129c84,125,88,122,92,118xm81,131c81,132,81,132,80,132c80,132,80,131,80,131c81,131,81,131,81,131xm83,133c84,133,84,133,84,133c85,133,85,133,86,133c85,135,84,136,84,137c83,138,82,138,82,139c82,138,82,137,81,136c82,135,83,134,83,133xm90,135c90,135,90,135,90,135c88,136,87,138,85,140c86,138,88,136,90,135xm92,135c92,136,93,136,93,136c93,136,93,137,93,137c91,138,88,140,86,141c88,139,90,137,92,135xm89,145c92,143,94,141,96,139c96,139,96,139,97,139c94,142,91,145,89,148c88,148,88,148,88,148c88,147,89,146,89,145xm99,141c98,142,97,144,95,145c95,145,95,145,95,145c96,144,98,142,99,141xm102,143c103,142,104,142,106,141c101,145,97,149,92,154c91,155,90,155,88,156c89,156,89,155,89,155c90,155,90,154,90,154c94,151,98,147,102,143xm105,148c105,148,105,148,105,149c104,149,104,149,104,149c102,150,100,151,98,152c101,151,103,149,105,148xm105,151c105,150,106,150,107,149c108,149,108,149,108,149c109,149,109,148,110,148c110,148,110,148,111,147c110,148,110,148,109,149c107,150,105,151,103,153c103,152,104,151,105,151xm117,152c118,151,119,151,120,150c119,151,118,153,117,154c117,154,117,154,117,155c113,157,110,159,106,161c110,158,114,155,117,152xm113,161c115,159,118,158,120,156c120,157,119,158,118,159c118,159,117,159,117,160c115,160,113,161,111,162c112,162,112,161,113,161xm122,160c124,159,126,158,127,157c127,158,126,158,125,159c124,160,122,160,120,161c120,161,119,162,119,162c120,161,121,160,122,160xm128,160c127,160,127,161,126,161c126,161,126,161,126,161c127,160,127,160,128,160xm122,164c121,165,120,166,119,167c118,167,118,167,118,168c119,166,120,165,122,164xm129,164c129,164,129,164,130,165c125,168,121,172,117,176c115,177,113,178,111,179c117,174,123,169,129,164xm108,177c108,176,109,175,110,174c111,174,111,174,111,173c110,175,109,176,108,177xm108,193c110,191,113,189,115,187c120,182,125,178,131,173c130,174,130,174,130,175c130,175,130,175,130,176c126,179,123,182,120,186c116,188,112,191,108,193xm110,195c109,196,108,196,108,197c108,196,108,196,107,196c108,196,108,196,108,196c109,195,109,195,110,195xm125,183c128,180,130,177,133,174c136,172,139,169,142,167c143,166,145,165,146,165c144,168,141,171,139,174c139,174,139,174,139,174c138,175,137,176,136,177c134,178,133,178,131,179c129,180,127,182,125,183xm130,182c130,182,129,182,129,182c127,184,124,185,121,187c124,185,127,184,130,182xm137,194c140,192,143,191,146,189c143,192,140,195,137,197c135,199,133,200,130,202c132,199,134,196,137,194xm127,197c133,192,138,187,144,182c143,184,141,185,140,187c138,189,136,191,134,193c133,193,132,194,131,194c130,195,128,196,127,197xm144,188c147,184,151,181,155,178c154,179,154,180,153,181c152,182,151,183,151,184c148,185,146,186,144,188xm147,183c149,181,151,178,154,176c155,175,155,175,156,174c153,177,150,180,147,183xm151,169c151,169,150,169,150,170c148,171,146,171,145,172c145,171,146,171,147,170c147,170,148,169,148,169c149,169,149,169,149,169c152,167,154,165,157,163c155,165,153,167,151,169xm159,173c160,173,160,172,160,172c160,173,159,174,159,176c158,176,157,177,157,177c158,176,158,175,159,173xm160,177c166,171,172,165,179,160c178,161,177,161,177,162c172,167,168,171,163,175c162,176,161,176,160,177c160,177,160,177,160,177xm162,172c163,170,165,167,166,165c167,164,168,163,169,162c173,160,177,158,180,156c174,161,168,166,162,172xm183,158c183,158,184,157,184,157c183,159,181,160,180,162c180,162,180,162,179,163c181,161,182,159,183,158xm182,154c182,154,182,154,182,154c182,154,182,153,181,153c179,154,177,155,174,157c178,154,181,150,184,147c186,146,187,145,189,144c189,144,189,144,189,144c189,145,189,145,189,146c187,149,185,152,182,154xm189,133c188,133,188,132,188,132c189,131,191,130,192,129c191,130,190,132,189,133xm193,152c193,152,193,152,194,151c196,149,197,147,199,145c199,145,199,145,199,145c197,148,195,150,193,152xm197,143c200,139,203,134,206,130c205,132,203,135,201,138c201,138,200,139,200,139c199,141,198,142,197,143xm200,142c201,140,203,138,204,136c207,132,211,128,214,124c214,124,214,124,214,124c214,124,214,123,215,123c215,122,216,122,217,121c217,121,217,121,217,121c217,121,217,121,217,122c217,122,217,122,217,122c212,129,206,136,200,143c200,143,200,142,200,142xm215,120c213,122,212,124,210,126c211,125,211,124,211,124c213,122,214,121,215,120c215,120,215,120,215,120xm214,115c214,116,214,116,213,116c213,116,213,116,213,116c214,115,214,114,215,113c215,113,216,113,216,112c216,113,215,114,214,115xm210,109c210,109,210,108,210,108c213,107,216,105,219,103c219,104,219,104,219,104c216,106,213,107,210,109xm218,101c218,100,217,100,217,100c211,103,205,106,199,110c200,108,201,107,202,105c207,103,213,100,217,97c218,98,218,98,218,98c218,99,218,100,218,100c218,101,218,101,218,101xm199,95c199,94,200,94,200,94c200,93,201,93,202,93c201,93,200,94,199,95xm201,88c198,89,195,90,193,91c194,90,195,89,196,88c199,87,201,86,203,85c202,86,201,87,201,88xm199,82c199,82,199,81,199,81c200,81,200,80,199,80c202,78,206,77,209,75c210,75,209,73,208,74c206,75,204,76,202,76c202,76,202,76,202,76c203,75,204,75,205,75c207,74,209,73,210,72c211,74,211,76,212,77c207,79,203,80,199,82xm201,74c200,75,199,75,198,76c200,74,202,73,203,72c203,73,202,73,201,74xm187,77c184,78,180,80,176,81c184,76,192,72,200,70c196,72,192,75,187,77xm186,66c181,68,177,70,172,72c171,73,170,73,169,73c175,70,181,67,187,65c186,65,186,66,186,66xm171,69c169,69,167,70,165,71c165,71,165,71,165,71c166,70,167,69,168,68c171,66,174,64,177,63c175,65,173,67,171,69xm157,63c156,64,155,64,153,65c154,64,156,63,157,62c158,61,159,61,161,60c159,61,158,62,157,63xm157,71c159,70,162,69,164,68c162,69,159,71,157,73c156,73,154,73,153,73c154,72,155,72,157,71xm146,72c145,72,144,73,144,73c145,72,145,71,146,70c147,69,148,68,149,67c151,67,152,67,153,66c151,68,149,70,146,72xm145,67c147,65,150,63,152,61c151,62,149,63,148,65c147,65,146,66,145,67c145,67,145,67,145,67xm138,68c137,68,137,69,138,69c136,71,133,73,131,75c132,73,133,71,134,68c134,68,134,68,134,67c138,65,143,62,147,60c149,59,151,58,154,57c154,57,154,57,153,58c148,61,143,64,138,68xm144,53c140,55,136,57,132,60c133,59,135,57,136,56c140,54,143,52,147,50c147,50,148,50,149,50c147,51,146,52,144,53xm132,55c133,55,135,54,136,54c135,55,134,55,134,56c133,56,132,57,132,57c132,57,132,57,132,56c133,56,132,56,132,55xm142,49c140,50,137,51,135,52c138,49,141,47,145,45c147,44,149,44,151,43c148,45,146,47,143,49c143,49,142,49,142,49xm131,53c131,53,131,53,131,53c131,53,130,53,130,53c130,53,130,53,130,53c134,51,137,48,141,46c138,48,134,50,131,53xm127,54c127,54,127,53,127,53c128,52,129,52,130,51c132,49,135,48,137,46c137,46,137,46,137,46c134,49,130,51,127,54xm127,66c126,68,125,69,124,71c123,71,123,72,122,72c123,71,124,69,124,68c125,67,126,67,127,66xm121,67c122,66,122,66,123,66c122,67,122,67,121,68c121,68,121,68,121,68c121,68,121,67,121,67xm122,76c123,74,125,73,126,72c128,71,129,71,130,70c123,77,116,85,110,93c105,98,100,102,95,107c94,108,92,109,90,110c91,109,92,108,93,107c98,101,103,95,109,89c113,85,118,81,122,76xm117,61c116,62,115,63,115,64c116,63,117,62,118,61c117,61,117,61,117,61xm115,51c114,51,113,52,111,52c112,52,112,51,113,51c114,50,115,50,117,50c116,50,116,51,115,51xm114,48c112,48,111,49,110,49c112,48,114,46,116,45c116,46,115,47,114,48xm106,50c105,50,104,51,104,51c104,50,105,49,105,48c107,46,109,44,111,43c111,43,112,43,112,42c112,42,113,42,113,42c111,45,108,47,106,50xm106,45c106,44,106,44,106,44c107,43,108,43,109,42c109,42,109,42,109,42c108,43,107,44,106,45xm102,45c99,47,95,50,92,52c92,51,93,51,93,50c93,50,93,50,93,50c97,47,100,45,104,42c105,42,106,42,107,42c105,43,103,45,102,45xm99,44c100,43,100,43,101,42c101,42,101,42,101,42c101,43,100,43,99,44xm101,40c100,40,100,41,99,41c99,41,99,42,99,42c97,44,95,46,94,48c94,46,94,45,95,44c95,44,95,44,95,44c98,41,100,39,103,36c104,36,104,36,104,36c103,38,102,39,101,40xm93,43c93,43,92,43,92,43c94,41,96,40,98,38c98,38,99,38,99,38c97,39,95,41,93,43xm90,41c91,40,91,40,92,40c92,40,93,39,93,39c92,40,91,40,90,41xm82,40c80,41,78,43,76,44c78,42,80,40,81,38c83,37,85,36,86,35c85,36,84,38,82,40xm79,37c78,38,76,40,74,41c78,38,81,35,84,31c85,30,86,30,87,29c85,31,84,32,82,34c81,35,80,36,79,37xm85,24c84,25,83,25,83,25c83,25,83,25,83,25c83,25,83,24,83,24c83,24,83,24,83,24c84,24,86,23,87,23c87,23,86,24,85,24xm83,28c83,29,82,29,82,29c81,30,80,30,79,31c80,30,81,30,82,29c82,29,82,29,82,29c82,29,83,29,83,28xm59,48c61,46,63,44,64,41c66,40,67,39,69,38c69,38,69,38,69,38c66,42,63,45,59,48xm61,41c61,41,61,41,62,41c63,40,64,39,65,38c65,39,64,39,64,40c63,40,62,41,61,41xm58,46c58,46,59,45,59,45c57,47,55,50,54,53c53,53,52,54,52,54c54,51,56,49,58,46xm48,57c45,58,43,60,41,61c42,59,44,58,45,56c48,54,50,52,53,50c51,52,49,54,48,57xm50,58c50,58,50,59,50,59c50,59,49,59,49,59c47,61,44,64,42,67c43,65,45,63,46,62c47,60,49,59,50,58xm39,86c39,86,39,87,39,87c38,88,37,89,35,90c35,90,35,90,35,90c37,89,38,87,39,86xm34,102c35,103,35,105,36,107c35,109,35,110,35,112c34,111,34,110,34,109c34,106,34,104,34,102xm36,126c36,127,37,128,37,129c37,129,37,130,37,130c37,130,37,131,37,131c35,128,35,128,35,128c36,127,36,127,36,126xm36,115c36,115,36,115,36,115c36,114,36,112,36,111c36,111,37,111,37,111c37,111,37,112,37,113c37,114,36,114,36,115xm36,97c36,97,36,98,37,99c37,99,37,100,36,100c36,99,36,98,36,97xm37,94c37,93,36,92,36,92c37,91,38,90,38,90c38,91,38,92,38,93c37,93,37,93,37,94xm39,103c39,103,39,103,39,103c39,104,38,104,38,104c38,104,38,104,38,103c38,103,38,103,39,103xm38,97c38,96,39,95,39,94c40,93,41,93,42,92c41,93,40,94,39,95c39,96,40,97,41,96c41,96,41,96,41,96c41,96,41,96,41,96c41,97,41,97,41,98c40,98,40,99,39,99c39,99,39,98,38,97xm40,121c40,121,40,121,40,121c40,122,41,123,41,124c41,124,41,124,40,125c40,123,40,122,39,121c39,121,40,121,40,121xm40,133c41,134,41,136,42,138c42,138,41,138,41,138c41,137,40,135,40,133c40,133,40,133,40,133xm41,96c43,93,46,91,48,88c48,89,48,90,47,90c47,91,47,92,46,92c45,94,44,95,43,96c42,96,42,96,42,96c42,95,41,95,41,96xm43,129c44,130,44,132,45,133c44,134,44,134,43,135c43,133,43,132,42,130c42,130,43,129,43,129xm42,140c43,143,44,145,44,147c44,145,43,143,42,141c42,141,42,141,42,140xm44,154c44,154,44,154,44,154c45,157,45,160,46,164c45,160,44,157,44,154c44,154,44,154,44,154xm43,174c43,175,44,176,44,178c44,178,44,178,44,178c43,176,42,175,41,174c41,173,41,172,41,171c42,172,42,173,43,174xm42,176c43,178,44,180,45,181c46,183,46,184,47,186c47,187,46,188,45,190c44,187,43,185,42,182c42,180,42,178,42,176xm46,192c47,191,47,190,48,188c49,192,50,196,52,200c51,200,51,199,51,199c49,197,47,194,46,192c46,192,46,192,46,192xm50,174c50,171,49,168,48,165c48,163,48,162,48,161c48,161,48,162,49,162c49,163,49,163,49,164c49,165,50,165,50,165c50,166,49,166,49,166c49,167,49,167,50,167c51,170,52,173,53,175c53,176,52,176,52,176c51,176,51,175,50,174xm51,186c50,185,50,184,49,183c49,182,50,182,50,181c50,181,50,181,50,181c50,183,51,184,51,186xm52,179c53,179,53,179,54,179c54,179,54,179,55,180c55,181,56,183,56,184c56,184,55,183,55,183c54,182,53,181,52,181c52,180,52,180,52,179c52,179,52,179,52,179xm54,184c56,186,57,188,59,190c59,190,59,190,59,190c59,191,58,193,57,194c57,194,57,194,57,194c56,190,55,187,54,184c54,184,54,184,54,184xm58,195c59,195,60,194,61,194c63,195,64,197,65,198c64,199,64,200,64,200c62,199,60,197,58,195xm63,193c64,192,65,192,65,192c66,192,67,193,68,194c68,194,67,195,67,196c65,195,64,194,63,193xm70,195c70,196,71,196,72,197c72,198,72,198,72,198c72,199,72,199,72,199c72,199,72,199,71,199c71,199,70,198,69,198c68,198,68,198,68,198c68,197,68,197,68,197c68,196,69,195,70,195xm67,190c69,190,70,189,71,188c71,188,72,189,72,189c71,190,71,191,70,192c69,191,68,191,67,190xm72,185c71,184,70,183,68,181c69,181,69,181,69,180c70,181,71,181,72,182c72,182,73,182,73,182c73,183,73,184,73,184c73,185,72,185,72,185xm71,151c72,150,72,150,73,149c73,149,73,150,73,150c72,150,72,151,71,151xm72,119c72,119,71,120,71,120c72,119,72,118,72,118c73,117,73,117,74,116c74,116,74,116,74,116c73,117,72,118,72,119xm78,130c78,131,79,132,79,134c77,135,75,136,74,137c73,137,73,136,73,135c75,134,76,132,78,130xm75,140c76,140,77,139,78,138c77,139,76,141,75,142c75,142,74,142,74,141c75,141,75,141,75,140xm80,138c80,139,80,139,80,140c79,142,77,143,76,145c77,142,79,140,80,138xm78,145c78,145,78,145,78,145c77,146,77,146,76,147c76,147,76,147,76,147c77,146,77,145,78,145xm78,166c78,166,78,167,79,167c78,168,78,168,78,168c78,168,78,168,78,168c78,167,78,167,78,166c78,166,78,166,78,166xm78,155c80,153,81,152,83,151c83,152,83,153,83,154c82,156,81,157,80,159c79,158,79,156,78,155xm85,152c85,151,84,150,84,149c85,149,85,149,85,148c85,149,85,149,85,149c85,149,85,150,86,150c86,150,86,150,87,150c86,151,85,151,85,152xm85,156c85,155,85,155,85,155c86,154,86,153,87,153c87,153,88,153,88,152c89,151,90,150,92,148c92,148,92,148,93,148c92,148,92,149,92,149c90,151,88,153,85,156xm86,182c86,182,86,182,86,182c86,182,85,181,85,181c85,180,86,180,86,179c86,180,86,181,86,182xm88,160c92,158,95,156,99,154c98,155,97,156,96,157c93,159,90,161,87,163c87,163,86,162,86,162c87,161,88,160,88,160xm88,168c90,166,92,165,94,163c92,165,90,167,87,169c87,169,87,169,87,169c88,169,88,168,88,168xm97,177c99,175,101,174,103,173c101,175,99,177,97,179c96,179,95,180,94,180c95,179,96,178,97,177xm102,157c99,158,97,160,95,161c95,161,95,161,94,161c95,160,96,159,97,158c99,157,102,155,105,154c104,155,103,156,102,157xm106,167c108,166,110,165,112,164c111,165,110,166,109,167c107,168,105,170,103,171c104,170,105,168,106,167xm109,171c110,170,111,169,112,168c114,167,117,165,119,164c116,167,113,169,110,172c108,173,107,174,105,175c106,174,107,172,109,171xm105,184c106,183,107,183,108,183c106,184,104,186,102,187c103,186,104,185,105,184xm103,196c103,196,102,196,101,196c101,196,100,196,100,196c101,195,101,195,101,194c102,195,103,195,103,196xm102,202c101,202,100,203,99,204c99,204,99,204,99,203c99,203,99,203,99,203c100,203,100,202,101,201c101,201,101,202,102,202xm99,188c98,188,97,189,97,190c95,189,95,189,95,189c96,189,97,188,97,187c97,187,98,187,98,187c99,187,100,186,100,186c100,187,99,187,99,188xm98,200c99,200,99,200,99,200c98,201,98,202,97,202c96,202,96,201,95,201c95,201,95,201,95,201c96,200,97,200,98,200xm98,206c99,207,100,208,102,209c102,209,102,209,101,209c100,208,99,207,98,206c98,206,98,206,98,206xm100,205c101,204,102,203,103,203c104,203,106,204,107,205c107,205,106,205,106,206c106,206,105,207,104,207c103,206,102,205,100,205xm104,213c105,214,106,214,107,215c106,215,106,216,105,216c104,215,103,215,103,214c103,214,104,214,104,213xm106,212c106,212,106,212,106,212c107,212,108,213,108,213c108,213,108,213,108,213c107,213,106,213,106,212xm107,200c107,199,108,199,108,198c109,199,110,200,112,201c111,201,111,201,110,202c109,201,108,200,107,200xm109,197c111,196,113,194,114,193c117,191,120,190,123,188c121,191,118,194,115,197c115,197,115,197,115,197c114,198,113,199,113,200c111,199,110,198,109,197xm113,202c113,202,113,202,113,202c114,202,115,203,115,203c115,203,114,204,114,204c114,204,114,204,114,204c113,204,113,203,112,203c112,203,113,203,113,202xm120,203c122,202,124,201,126,200c124,201,122,203,120,205c120,205,120,204,119,204c120,204,120,203,120,203xm125,204c127,202,128,201,129,200c128,201,127,203,126,204c125,205,124,206,123,206c123,206,122,206,122,206c123,205,124,205,125,204xm127,206c129,205,131,204,132,203c131,204,130,205,129,206c128,207,127,208,125,209c125,209,125,208,125,208c126,208,126,207,127,206xm147,192c151,189,154,185,158,182c159,182,160,181,161,181c160,182,159,183,158,184c156,186,154,187,152,189c150,190,149,191,147,192xm153,199c155,198,156,197,157,197c155,198,153,199,151,201c152,200,153,199,153,199xm155,195c154,195,153,196,153,196c157,192,161,187,166,183c165,183,165,184,164,185c161,188,158,191,155,195xm178,173c178,173,178,173,178,173c176,176,174,180,172,184c169,186,165,188,162,190c167,184,173,179,178,173xm183,168c185,166,187,164,189,163c189,163,189,162,189,162c185,168,180,174,176,180c178,176,181,172,183,168xm178,198c178,197,179,197,180,196c178,198,176,199,175,201c174,201,174,201,174,201c175,200,176,199,178,198xm172,191c175,189,177,187,180,184c179,185,179,185,179,186c177,188,174,189,172,191xm179,179c184,172,189,166,194,159c194,159,195,159,195,158c192,163,189,169,185,174c185,174,185,174,185,174c183,175,181,177,179,179xm196,176c196,177,195,179,195,180c195,180,194,180,194,180c193,181,191,183,189,184c191,181,194,179,196,176xm198,182c199,182,199,182,199,182c198,183,197,184,195,185c196,184,197,183,198,182xm199,176c200,175,200,173,201,172c201,172,201,172,201,172c201,173,200,174,200,175c200,176,199,176,199,176xm200,164c200,164,199,165,199,165c200,163,202,161,203,158c202,160,202,161,201,162c201,163,201,163,200,164xm203,141c206,138,209,134,212,131c210,134,208,137,206,139c205,140,205,141,204,142c204,141,203,141,203,141xm206,167c208,165,209,164,210,163c208,165,207,168,205,170c206,169,206,168,206,167xm208,157c208,157,208,158,208,158c209,154,210,151,212,147c210,151,209,154,208,157xm214,164c216,162,219,160,221,158c220,161,218,164,216,166c215,169,213,171,211,173c211,173,211,173,211,173c212,170,213,167,214,164xm210,165c211,164,212,163,212,162c212,163,212,163,212,164c211,165,211,165,210,165xm217,159c217,158,217,158,217,158c217,158,217,157,217,157c218,156,220,156,221,156c220,157,218,158,217,159xm217,138c216,143,216,147,215,151c214,152,212,154,211,155c213,149,215,144,217,138c217,138,217,138,217,138xm215,138c216,136,217,134,217,132c217,132,217,132,217,132c217,132,217,133,217,133c217,135,216,137,215,138xm216,117c218,115,219,113,221,111c221,112,221,112,221,113c219,114,218,116,216,117xm221,99c220,98,220,97,220,96c220,96,220,96,220,96c221,97,221,98,221,99c221,99,221,99,221,99xm220,108c220,108,220,108,220,109c220,109,220,109,219,109c219,109,219,109,219,109c219,109,219,109,219,109c217,110,216,111,215,111c215,111,215,111,215,111c215,111,215,111,215,110c217,110,219,109,220,108xm219,93c219,92,218,90,218,89c218,89,219,89,219,89c219,90,219,92,220,93c220,93,219,93,219,93xm217,87c217,86,217,85,217,84c217,84,217,84,217,84c218,85,218,86,218,87c218,87,218,87,217,87xm216,82c215,79,215,77,214,74c215,75,215,76,216,77c216,78,216,80,217,82c217,82,216,82,216,82xm215,88c211,90,208,92,205,93c204,93,204,93,204,93c206,91,208,90,210,88c211,87,213,87,214,86c214,87,214,88,215,88xm206,85c208,84,208,84,208,84c209,83,208,82,207,82c209,81,210,80,212,79c212,81,213,82,213,83c211,84,208,84,206,85xm206,58c206,58,206,58,206,57c207,58,208,59,209,60c209,61,210,61,210,61c211,62,211,63,212,63c210,61,208,60,206,58xm206,60c206,60,205,60,205,60c204,59,204,58,203,57c204,58,204,58,205,59c205,60,206,60,206,60xm211,67c210,67,210,67,211,67c211,68,211,69,211,70c209,71,207,72,205,73c206,71,207,70,208,68c209,67,208,66,207,67c207,67,207,67,206,68c206,67,206,67,205,67c201,68,196,69,191,71c196,69,200,66,204,64c205,63,204,62,203,62c202,62,202,63,202,63c202,63,202,62,202,62c203,62,203,60,202,61c201,61,201,61,201,61c202,61,202,60,203,60c203,60,203,60,203,60c203,60,203,60,203,60c205,63,208,65,211,67xm187,63c191,61,195,59,198,56c199,57,200,58,201,59c196,60,192,61,187,63xm191,56c192,55,193,55,194,54c195,54,195,54,195,54c195,54,196,54,196,55c194,55,193,55,191,56xm189,54c189,54,189,54,190,53c190,53,189,52,188,52c187,53,186,54,186,55c185,54,185,54,184,53c186,52,188,51,189,50c191,51,192,52,193,53c192,53,190,54,189,54xm184,56c182,57,179,58,176,59c177,58,178,57,179,55c180,55,181,54,183,54c183,54,184,55,184,56xm180,50c177,51,173,53,170,54c171,53,173,51,174,50c176,49,178,48,179,48c180,48,180,49,180,50c180,50,180,50,180,50xm166,49c167,48,168,47,169,46c172,45,175,44,178,44c174,45,170,47,166,49xm166,53c163,55,159,58,156,60c155,61,154,61,153,62c154,60,155,59,156,58c159,56,162,55,166,53c166,53,166,53,166,53xm154,49c154,48,155,48,155,48c157,47,159,46,160,46c158,47,156,48,154,49xm155,45c152,46,149,47,147,48c149,46,152,44,155,42c157,42,159,41,161,41c159,42,157,44,155,45xm154,34c153,34,153,34,152,34c153,34,153,33,154,33c154,33,154,33,154,33c154,33,154,33,154,33c154,33,154,34,154,34xm152,36c150,37,147,38,145,40c145,40,145,40,144,40c146,38,148,37,150,36c151,36,151,36,152,36xm150,34c148,34,147,34,146,34c146,34,147,33,147,33c149,33,150,33,151,33c151,33,150,34,150,34xm151,29c151,29,151,29,151,29c150,29,149,29,148,29c148,29,148,28,149,28c150,28,151,29,152,29c151,29,151,29,151,29xm148,20c146,18,144,17,142,16c142,16,143,16,143,15c146,16,149,17,152,18c151,18,149,19,148,20xm139,9c139,9,139,9,139,9c138,8,138,8,138,8c140,9,142,9,145,9c145,9,145,10,146,10c144,9,142,9,139,9xm143,13c142,13,142,13,142,13c140,13,138,13,135,13c136,12,136,12,136,12c138,12,141,13,143,13xm136,14c137,14,138,14,139,15c139,15,139,15,138,15c138,15,137,14,136,14c136,14,136,14,136,14xm138,18c141,19,143,20,146,21c146,21,146,21,146,21c143,20,140,20,137,19c137,19,138,19,138,18xm141,27c143,27,144,27,146,28c146,28,145,28,145,28c143,28,142,28,140,27c140,27,141,27,141,27xm142,30c142,30,142,30,142,30c140,30,138,29,137,29c137,29,137,29,138,29c139,29,141,29,142,30xm140,34c141,33,142,33,144,33c143,33,143,34,142,34c141,34,139,34,138,34c139,34,139,34,140,34xm143,36c144,36,146,36,147,36c145,37,143,39,141,40c140,40,139,40,138,40c137,40,136,40,135,40c137,39,140,37,143,36xm137,42c134,42,132,43,130,43c131,43,131,43,132,42c133,42,135,42,137,42xm136,44c136,44,135,45,135,45c131,46,128,46,124,47c125,47,125,46,126,46c129,45,133,45,136,44xm126,44c123,45,120,46,117,47c118,45,120,44,121,42c121,42,121,42,121,42c124,42,126,42,129,42c128,43,127,44,126,44xm111,46c113,45,114,44,115,42c116,42,117,42,118,42c116,44,114,45,111,46xm115,41c114,40,113,40,112,41c110,41,109,41,107,41c107,40,108,40,108,40c112,39,115,38,119,37c118,38,116,39,115,41xm116,33c115,33,115,33,114,34c115,33,115,33,116,33c116,33,117,33,117,33c117,33,117,33,116,33xm105,29c104,29,103,29,102,29c104,29,106,28,107,27c108,27,108,27,109,27c108,28,106,29,105,29xm103,32c104,32,104,32,105,32c104,33,102,34,101,35c100,35,100,35,99,35c99,35,98,35,98,36c98,36,97,36,96,37c98,35,101,33,103,32xm96,35c97,34,98,33,99,32c99,32,100,32,100,32c99,33,98,34,96,35xm96,30c96,30,95,30,95,30c97,29,98,28,100,27c100,27,100,27,100,27c99,28,97,29,96,30xm90,31c90,31,89,31,89,31c88,32,86,33,85,33c85,33,85,33,85,33c87,31,89,28,91,26c93,26,95,27,97,27c95,28,92,30,90,31xm89,18c89,18,89,18,88,18c88,18,87,19,87,19c83,21,79,23,75,26c73,27,70,28,68,29c68,29,68,28,69,28c73,25,78,23,83,20c86,19,90,17,94,16c93,16,93,16,92,17c91,17,90,18,89,18xm80,17c73,19,66,23,60,27c60,27,60,28,60,28c58,29,56,31,54,32c51,34,48,35,45,36c48,34,52,31,55,29c62,23,70,19,79,15c81,14,83,13,85,12c83,13,81,14,80,15c79,16,79,16,80,17xm50,40c51,39,52,38,53,38c52,39,51,40,50,41c50,40,50,40,50,40xm56,38c56,38,57,38,57,38c56,40,54,42,53,44c49,46,46,48,43,51c44,51,44,50,44,50c48,46,52,42,56,38xm49,48c49,49,48,50,47,50c46,51,46,52,45,53c43,54,41,56,40,57c40,56,40,56,40,56c43,53,46,51,49,48xm39,55c38,55,38,56,37,57c37,57,37,56,37,56c38,56,38,55,39,54c39,54,40,53,40,53l39,55xm38,65c40,64,42,62,45,60c40,65,35,70,30,75c30,75,30,77,31,76c32,76,33,75,34,75c33,75,33,76,32,76c31,77,29,78,27,78c27,77,28,76,29,75c32,72,35,69,38,65xm34,77c35,77,36,76,37,75c35,78,32,81,30,83c30,83,30,83,30,83c31,81,32,79,34,77xm30,93c30,93,30,93,30,94c30,94,30,94,30,94c30,94,30,93,29,93c29,93,30,93,30,93xm32,123c32,124,32,124,32,125c32,125,32,125,32,126c31,124,31,124,31,124c32,124,32,124,32,123xm32,120c32,119,33,117,33,115c33,116,34,118,34,119c34,120,34,120,34,121c33,122,33,122,33,123c33,122,32,121,32,120xm33,131c34,130,34,130,34,130c35,130,35,131,35,132c35,132,35,132,35,133c35,133,35,134,36,134c36,134,36,134,36,134c36,134,36,134,36,134c36,135,36,135,37,135c37,137,38,138,38,140c39,140,39,141,39,142c38,143,38,144,37,145c37,146,38,147,39,146c39,146,39,145,40,145c40,148,41,151,42,153c41,154,41,154,41,154c41,155,41,156,42,156c43,159,44,162,45,166c43,161,40,157,38,152c37,145,35,138,33,131c33,131,33,131,33,131xm34,149c35,152,36,155,37,157c37,158,37,158,37,158c37,159,38,161,38,163c37,161,36,160,36,159c35,156,35,152,34,149c34,149,34,149,34,149xm38,166c38,166,38,166,38,167c38,165,37,164,36,163c36,163,36,162,36,162c37,163,38,165,38,166xm40,173c40,175,40,176,40,178c39,175,38,173,38,170c38,171,39,172,40,173xm42,197c42,197,42,197,42,197c42,198,43,198,43,198c43,199,44,199,44,200c43,198,41,196,39,194c39,194,39,194,39,194c40,195,41,196,42,197xm43,192c43,191,42,190,42,189c43,191,45,194,47,196c46,196,45,195,45,195c44,194,43,193,43,192xm48,198c50,201,51,203,53,205c50,203,48,200,46,197c47,197,47,198,48,198xm49,188c51,190,52,192,53,194c54,197,55,201,56,204c55,203,55,203,54,202c52,197,51,193,49,188xm61,205c62,205,62,205,62,205c63,207,64,208,65,210c65,210,64,210,63,209c63,208,62,206,61,205xm65,202c65,202,65,202,65,201c65,201,66,200,66,200c66,200,67,201,67,201c67,201,66,202,65,202xm70,206c69,205,68,204,67,204c67,204,67,203,67,203c67,203,68,203,69,202c69,203,70,204,71,205c71,205,72,205,72,204c72,204,72,204,73,203c73,204,74,205,75,205c75,206,74,206,74,206c73,206,72,205,71,205c71,204,70,205,70,206xm71,193c72,192,73,191,73,190c73,191,73,192,73,194c72,193,72,193,71,193xm73,159c74,159,74,158,75,158c75,159,76,161,76,163c75,163,75,163,74,164c74,162,74,161,73,159xm75,191c75,191,75,191,76,192c75,192,75,192,75,193c75,192,75,192,75,191xm75,188c76,188,76,187,76,187c77,187,77,187,77,187c78,187,78,187,78,187c78,188,77,188,77,189c76,189,76,188,75,188xm77,193c78,193,78,194,79,194c79,194,78,195,78,195c78,195,77,195,77,196c76,195,76,195,76,195c76,194,77,193,77,193xm79,180c79,180,79,180,79,180c79,179,80,178,81,177c81,178,81,178,81,178c80,178,80,179,79,180xm82,188c82,189,82,189,83,189c82,189,81,190,80,190c81,189,81,189,82,188xm83,191c83,191,83,191,83,191c83,192,82,192,82,192c81,192,81,192,81,192c82,191,82,191,83,191xm83,187c83,187,83,187,83,187c84,188,84,188,85,188c85,188,85,189,85,189c85,189,85,189,85,189c84,188,83,188,83,187xm84,198c85,198,85,199,85,199c85,199,85,200,85,200c84,200,84,200,83,199c84,199,84,199,84,198xm85,194c86,194,87,193,88,193c87,194,86,194,86,195c85,195,85,195,85,194xm86,205c86,206,87,206,88,207c88,207,88,207,88,207c88,207,88,207,88,207c87,207,87,207,87,207c86,206,86,206,86,206c86,205,86,205,86,205xm88,204c88,204,88,204,88,204c89,204,89,204,90,205c90,205,89,205,89,205c89,205,88,205,88,204xm90,186c90,185,91,184,92,183c92,183,92,183,93,183c92,184,91,185,90,186xm91,205c92,206,92,206,93,206c93,207,92,207,92,207c91,207,91,207,90,206c91,206,91,206,91,205xm93,186c95,184,98,182,100,179c102,179,103,178,104,177c102,180,99,182,97,185c96,185,94,186,93,186xm95,190c95,190,95,191,96,191c95,191,95,192,94,192c94,192,94,192,93,192c94,191,94,191,95,190xm96,208c96,208,96,208,96,208c97,209,98,209,100,210c99,210,99,210,99,211c98,211,98,211,97,211c97,210,96,210,95,209c95,209,95,208,96,208xm99,218c99,218,100,219,101,219c100,219,100,219,100,219c99,219,99,219,99,219c99,218,99,218,99,218xm101,224c101,223,101,223,102,223c103,223,104,224,105,225c105,225,105,225,105,226c105,226,105,226,105,226c103,225,102,225,100,224c100,224,101,224,101,224xm104,222c104,222,104,222,104,222c104,222,104,221,104,221c105,222,106,222,106,222c106,222,106,223,106,223c106,222,105,222,104,222xm108,226c108,226,109,227,110,227c110,227,109,228,109,228c109,228,109,228,109,228c108,228,107,227,106,227c107,226,107,226,108,226xm108,210c109,210,110,209,111,208c112,208,112,209,112,209c111,210,110,210,110,211c109,211,109,211,108,210xm112,213c111,212,111,212,111,212c112,211,113,211,114,210c114,210,114,210,115,210c114,211,113,212,112,213xm119,221c120,221,120,221,120,221c120,221,119,222,119,222c119,222,119,222,119,222c119,222,119,221,119,221c119,221,119,221,119,221xm120,211c120,210,120,210,121,210c121,210,121,210,121,210c121,211,121,211,121,211c120,211,120,211,120,211xm123,218c123,218,123,219,124,219c123,219,122,220,121,220c121,220,121,220,121,220c122,219,122,219,123,218xm123,222c124,222,124,221,125,221c125,221,126,222,126,222c126,223,125,223,125,223c124,223,124,223,123,222xm125,225c126,225,126,225,127,224c127,224,127,225,128,225c127,226,126,226,125,227c125,227,125,227,124,226c124,226,125,226,125,225xm127,221c127,221,126,220,126,219c126,219,126,219,126,219c127,220,127,220,128,220c128,221,127,221,127,221xm128,218c128,217,129,216,130,216c130,216,130,216,130,216c130,216,130,217,129,217c129,218,129,219,130,219c130,219,129,219,129,219c129,219,128,218,128,218xm130,222c130,222,130,222,130,222c130,223,130,223,129,224c129,224,129,224,129,224c129,224,128,224,128,223c129,223,129,223,130,222xm162,206c163,205,164,204,165,203c167,201,169,200,172,198c172,198,171,198,171,198c170,199,169,200,168,202c166,203,164,205,162,206xm167,210c160,216,153,221,146,225c149,222,152,219,156,216c158,214,160,213,163,212c163,212,163,212,164,212c165,211,166,211,167,210xm154,209c155,208,156,208,157,207c161,203,166,199,171,195c168,197,166,200,163,202c160,204,157,207,154,209xm158,208c157,210,156,211,155,212c153,214,150,216,148,218c146,220,143,221,141,222c146,217,152,213,158,208xm146,227c146,227,146,227,146,227c147,227,148,227,148,228c148,228,150,228,150,228c150,228,150,228,150,228c149,228,147,228,146,228c146,227,146,227,146,227xm151,231c151,231,151,231,151,231c151,231,150,232,150,232c150,232,149,232,149,232c150,231,151,231,151,231xm150,228c149,227,148,227,147,227c157,222,165,214,174,206c174,207,174,207,175,207c174,208,173,208,173,209c165,215,158,221,150,228xm169,216c169,216,169,216,169,216c168,216,169,217,170,217c171,216,172,216,174,215c168,220,162,225,155,229c160,224,164,220,169,216xm183,211c185,210,186,209,187,209c182,213,176,218,170,222c174,218,179,214,183,211xm180,210c179,210,179,211,178,212c176,213,173,214,171,215c172,214,172,213,173,212c178,208,183,204,188,200c186,203,183,206,180,210xm183,199c184,198,185,197,186,196c186,195,187,195,187,195c188,194,189,193,190,193c188,195,185,197,183,199xm195,193c194,194,193,195,192,195c191,196,190,197,189,197c191,196,193,194,195,193xm197,198c196,199,196,199,195,200c195,200,194,201,194,201c195,200,196,199,197,198xm196,192c196,191,195,191,194,191c194,191,194,192,193,192c196,189,199,187,202,184c200,187,198,189,196,192xm204,185c204,185,204,185,205,185c203,187,201,189,199,190c201,188,202,187,204,185xm200,181c201,180,202,178,202,177c203,175,204,174,206,172c207,171,209,169,210,168c209,170,208,173,207,175c205,177,203,179,200,181xm207,181c212,175,217,169,221,163c221,164,221,164,221,165c217,170,213,174,210,179c209,180,208,181,207,183c206,183,206,183,206,184c206,183,207,182,207,181xm218,155c219,153,219,151,220,149c221,147,222,144,222,141c222,141,223,141,223,141c222,145,222,149,222,154c220,154,219,154,218,155xm217,149c217,144,218,139,218,135c220,132,221,129,223,126c222,134,219,142,217,149xm223,98c222,97,222,96,222,95c222,95,222,95,222,94c223,96,223,97,224,98c223,98,223,98,223,98xm221,87c222,87,222,87,222,87c223,88,223,90,223,91c223,91,223,91,223,91c222,90,222,89,221,87xm226,83c225,83,224,84,223,84c222,82,222,80,221,77c222,78,222,78,223,79c223,79,224,79,224,78c225,79,225,80,226,81c226,82,226,82,226,83c226,83,226,83,226,83xm224,75c223,74,223,74,223,73c223,73,223,73,223,73c224,74,224,75,224,76c224,75,224,75,224,75xm224,70c223,69,222,67,221,65c222,67,223,68,224,69c224,69,223,69,224,70c224,70,224,70,224,70xm222,76c222,76,222,76,222,76c221,75,221,75,220,74c220,74,220,74,220,73c220,74,221,74,221,75c221,75,222,75,222,76xm220,81c219,80,219,78,218,77c217,75,217,74,216,73c217,73,218,74,219,75c219,77,220,79,220,81xm218,67c217,65,216,63,215,61c217,63,218,65,219,68c219,67,219,67,218,67xm216,64c214,62,212,59,210,56c209,54,207,53,206,51c208,53,211,55,213,58c213,58,213,58,213,58c214,60,215,62,216,64xm201,44c200,44,200,43,199,43c202,45,205,47,208,50c205,48,203,46,201,44xm201,46c204,50,207,55,209,58c209,58,209,58,209,58c205,53,201,48,197,44c198,45,200,45,201,46xm189,41c189,41,189,41,188,41c188,40,188,40,187,40c187,40,187,40,186,40c186,40,186,40,186,40c186,40,185,39,185,39c186,39,188,38,189,38c190,39,191,40,192,41c191,41,190,41,189,41xm188,44c189,45,190,46,191,47c190,47,189,47,188,48c187,47,186,46,185,46c186,45,187,45,188,44xm186,48c185,49,183,49,182,49c182,49,181,48,181,47c181,47,182,47,183,46c184,47,185,48,186,48xm172,43c176,42,180,41,183,40c183,40,184,40,184,40c184,40,184,40,184,40c180,41,176,42,172,43xm159,44c161,43,163,41,164,40c170,39,175,38,180,37c173,40,166,42,159,44xm172,31c171,31,171,31,170,31c169,31,168,31,167,30c167,30,167,30,166,29c166,29,165,29,164,28c164,28,164,28,164,28c167,29,170,30,173,31c173,31,173,31,172,31xm166,36c166,36,167,36,167,36c167,36,167,36,167,36c166,37,164,37,163,37c164,37,165,36,166,36xm154,12c154,12,154,12,154,12c153,11,153,11,152,11c153,11,155,11,156,12c157,12,159,13,160,14c158,13,156,13,154,12xm154,6c153,6,153,6,153,7c150,6,147,6,144,6c144,5,143,5,142,5c139,5,136,4,133,3c136,3,138,3,140,3c147,4,154,5,161,7c163,8,165,9,167,10c167,10,166,10,166,10c165,9,165,10,165,10c164,9,162,9,160,8c158,7,156,7,154,6xm136,26c135,26,135,26,135,27c134,26,133,26,132,26c133,26,135,26,136,26xm135,28c135,29,134,29,134,29c134,29,133,29,133,29c134,29,134,29,135,28c135,28,135,28,135,28xm120,31c120,31,119,31,118,31c118,31,118,31,118,31c119,31,120,31,121,31c121,31,121,31,120,31xm118,29c117,29,117,29,116,29c117,28,119,27,120,27c121,27,121,26,122,26c121,27,120,28,118,29xm122,24c120,24,119,24,118,24c118,24,118,23,119,23c120,24,121,24,122,24c122,24,122,24,122,24xm117,16c116,16,116,16,116,16c117,16,117,15,116,15c115,15,113,15,112,16c111,16,111,16,111,16c111,15,110,15,110,15c113,14,115,13,118,12c119,12,119,12,119,12c121,12,122,12,123,13c121,14,119,15,117,16xm107,24c108,24,109,24,110,24c109,25,108,25,107,25c107,25,106,25,105,25c106,25,107,24,107,24xm100,22c101,22,102,22,102,21c104,22,105,22,106,22c106,22,106,22,105,22c104,22,102,22,100,22xm103,8c104,7,104,7,105,7c106,7,106,7,106,7c105,7,104,7,103,8xm104,17c103,17,103,17,102,17c101,18,99,18,97,18c97,18,97,18,97,18c97,18,97,18,97,18c99,18,101,17,102,16c103,16,103,17,104,17xm100,11c99,12,98,12,97,12c97,12,97,12,97,12c97,12,98,11,98,11c99,11,100,11,102,11c101,11,101,11,100,11xm102,24c102,24,101,25,100,25c97,25,95,25,93,25c93,24,93,24,94,24c97,24,99,24,102,24xm93,10c93,10,93,11,92,11c91,11,89,12,88,12c87,13,87,13,87,13c86,13,86,14,85,14c87,12,90,11,93,10c94,9,95,9,96,9c95,9,94,10,93,10xm92,8c78,11,65,20,55,27c50,30,46,34,42,37c41,37,41,37,41,38c41,38,41,38,41,38c40,38,39,38,39,39c42,35,46,32,51,29c57,24,65,19,72,15c79,12,87,9,94,7c94,7,94,7,95,7c94,8,93,8,92,8xm42,39c42,39,42,39,42,39c44,38,47,37,49,36c49,37,49,37,49,37c49,38,48,38,48,39c47,40,46,40,45,41c46,40,47,39,49,38c49,37,48,36,48,37c46,39,44,40,42,42c42,42,41,42,41,42c41,43,40,43,40,44c40,44,40,44,39,44c40,43,41,41,42,39xm41,46c42,46,43,45,44,44c42,47,40,50,38,53c38,53,37,54,37,54c37,54,37,54,37,54c38,52,39,49,41,46xm36,50c36,50,36,50,37,49c37,50,37,50,37,50c36,52,35,54,34,57c33,57,32,58,31,59c33,56,34,53,36,50xm35,46c36,45,37,44,38,43c37,44,36,45,36,46c35,46,35,46,35,46c35,46,35,46,35,46xm32,55c31,57,30,58,29,60c28,60,28,60,28,60l32,55xm28,54c30,51,32,49,34,47c33,48,32,50,31,51c30,52,29,53,28,54xm31,79c30,80,29,81,28,82c27,82,25,83,24,84c25,83,25,81,26,80c28,80,29,79,31,79xm23,83c22,83,22,83,22,83c22,82,23,81,24,80c24,80,24,80,24,80c24,80,24,80,24,80c24,81,23,82,23,83xm22,98c24,103,25,109,26,115c26,117,26,118,27,120c25,114,23,108,22,102c22,101,22,99,22,98xm27,139c27,139,27,139,27,139c26,140,27,140,27,140c27,141,27,141,27,141c25,137,24,133,23,129c23,127,23,125,23,123c22,121,22,118,22,115c24,123,25,131,27,139xm25,156c23,153,22,149,21,146c21,145,20,145,20,144c20,144,20,144,20,144c22,147,23,150,25,154c25,154,25,155,25,156c25,156,25,156,25,156xm29,163c30,164,30,165,30,167c29,164,29,162,28,160c28,161,29,162,29,163xm29,148c29,147,29,146,29,145c30,143,30,142,31,140c31,141,31,141,31,141c31,142,31,143,32,144c32,147,33,151,33,155c32,153,31,151,30,149c30,149,30,149,30,149c30,149,30,148,29,148xm35,166c36,168,36,169,36,171c35,166,33,161,30,156c30,156,30,155,30,155c32,159,33,162,35,166xm38,182c39,183,39,185,39,186c39,186,39,186,39,186c38,184,37,182,35,180c34,178,33,175,32,173c32,171,32,170,31,168c34,173,36,177,38,182xm32,177c32,177,32,178,32,178c34,182,37,186,39,190c39,190,39,190,39,191c36,188,34,185,32,183c32,182,32,182,32,182c32,182,32,182,32,181c32,180,32,179,32,177xm38,192c38,192,38,193,38,193c38,192,37,192,37,192c36,190,36,189,35,188c36,189,37,191,38,192xm39,197c39,196,39,196,38,196c39,196,39,196,39,196c41,199,44,202,48,204c48,204,49,204,49,203c49,204,50,205,50,205c50,205,49,205,49,204c48,204,48,205,48,206c50,207,52,208,54,209c54,210,55,211,56,212c54,210,51,209,49,208c46,205,42,201,39,197xm51,212c52,214,54,216,56,218c56,217,56,217,56,217c55,217,54,216,52,215c51,214,50,212,49,210c49,211,50,211,51,212xm54,220c55,221,56,222,57,223c56,222,55,222,54,221c53,220,52,220,52,219c52,219,52,219,52,219c52,219,53,220,53,220c54,220,54,220,54,220xm53,222c53,223,54,223,54,223c53,223,52,222,51,221c51,221,51,221,51,220c51,221,52,222,53,222xm56,228c57,228,57,228,57,228c57,228,57,228,57,228c55,227,54,226,52,225c54,226,55,227,56,228xm55,218c55,218,55,218,55,218c57,219,58,220,60,221c63,224,66,227,69,230c69,230,68,230,67,229c65,228,62,226,60,225c58,223,56,220,55,218xm68,227c68,227,68,227,68,227c67,226,66,225,65,224c66,225,67,226,69,226c69,227,70,227,70,228c69,228,69,228,68,227xm60,220c59,218,57,216,55,215c58,216,60,218,63,219c64,221,65,222,66,223c64,222,62,221,60,220xm62,216c66,219,71,222,75,225c71,222,67,220,63,218c63,217,62,217,62,216xm74,221c73,220,73,220,72,219c75,221,77,223,80,225c80,225,80,225,80,225c78,224,76,222,74,221xm68,215c66,214,65,213,64,211c65,212,67,212,68,213c69,213,69,214,70,214c70,214,70,215,69,215c69,216,70,216,71,216c71,215,72,215,73,215c74,215,75,215,75,216c77,218,78,220,79,222c75,220,71,217,68,215xm76,204c75,203,74,202,73,202c73,202,73,202,73,202c74,202,75,203,76,203c76,203,76,204,76,204xm74,200c74,200,74,200,74,200c74,200,74,199,74,199c75,200,76,201,77,202c77,202,77,202,77,202c76,201,75,201,74,200xm75,199c75,199,76,199,76,199c76,199,77,200,78,200c78,200,78,201,78,201c77,200,76,199,75,199xm78,208c78,208,79,208,79,208c79,208,78,209,78,209c78,209,78,208,77,208c78,208,78,208,78,208xm78,206c78,206,78,206,78,205c78,205,78,205,79,204c79,204,79,204,79,204c79,205,79,205,79,205c79,205,78,205,78,206xm79,197c79,196,80,196,80,196c81,196,81,196,81,196c81,197,80,197,80,197l79,197xm80,206c81,206,81,206,81,206c81,207,81,207,81,207c81,207,80,207,80,207c80,207,80,207,80,207c80,207,80,206,80,206xm80,209c82,210,83,211,85,212c85,212,84,212,84,212c83,211,81,210,80,210c80,209,80,209,80,209xm82,208c82,208,82,208,83,208c84,208,85,209,86,210c86,210,86,210,85,211c84,210,83,209,82,208xm85,214c88,216,91,217,94,219c93,218,91,218,89,217c88,216,86,215,85,214c85,214,85,214,85,214xm95,221c95,221,95,221,95,221c95,221,94,221,94,221c94,221,93,220,93,220c94,220,94,220,95,221xm93,216c94,215,94,215,94,215c95,216,96,216,97,217c96,217,97,218,97,218c97,218,97,218,97,218c96,217,95,216,93,216xm98,222c99,222,99,222,100,222c100,222,100,222,99,223c99,223,99,223,99,223c99,223,98,223,97,222c97,222,98,222,98,222xm106,235c106,236,106,236,107,236c108,236,109,237,110,237c111,238,111,238,111,238c109,238,107,237,106,235xm110,234c111,234,111,234,112,234c113,235,113,235,114,235c114,236,114,236,113,236c112,235,111,235,110,234xm114,231c113,231,113,230,113,230c113,230,114,230,114,230c115,231,115,231,116,231c115,232,115,232,115,232c115,231,114,231,114,231xm113,227c113,227,113,227,114,227c115,228,116,228,117,228c117,229,117,230,118,229c118,229,118,229,118,229c118,229,119,229,119,230c119,230,119,230,119,230c118,230,117,230,117,230c115,229,114,228,113,227xm118,224c119,224,120,223,121,222c121,222,121,222,121,222c121,223,120,224,119,225c119,225,118,225,118,224xm121,232c121,232,121,232,122,232c123,232,124,233,124,234c125,234,126,233,125,232c125,232,124,232,124,231c126,231,129,230,131,230c131,230,131,230,131,230c130,231,130,232,129,233c128,233,128,233,128,234c126,234,124,234,122,234c121,233,121,233,120,232c120,232,120,232,121,232xm132,235c130,235,128,236,126,236c125,236,124,235,123,235c126,235,129,235,132,235xm137,235c137,235,136,235,136,236c135,236,134,236,133,236c132,236,131,236,130,237c132,236,134,236,137,235xm130,234c132,233,134,232,135,231c135,231,136,232,137,232c138,231,139,231,140,230c139,231,139,232,138,233c135,233,133,234,130,234xm139,226c139,226,139,227,139,227c138,227,137,227,136,227c137,227,137,227,137,227c139,226,140,225,142,224c141,225,140,225,139,226xm143,229c145,229,146,229,147,229c148,229,149,229,149,229c149,229,148,230,148,230c147,231,145,232,144,232c143,233,141,233,140,233c141,232,142,230,143,229xm145,236c149,235,153,234,158,234c157,234,157,234,157,235c152,235,148,236,144,236c144,236,145,236,145,236xm157,231c158,231,160,230,161,229c160,230,160,230,159,231c159,231,158,231,157,231xm159,229c161,227,164,225,166,223c166,224,165,225,164,226c162,227,161,228,159,229xm165,227c174,222,182,215,190,208c190,209,189,210,189,210c189,210,189,210,189,210c180,217,172,224,163,231c163,231,162,231,162,231c163,229,164,228,165,227xm177,222c175,224,172,226,170,229c169,229,168,230,168,230c167,230,167,230,167,230c170,227,174,224,177,222xm185,218c184,218,183,219,183,220c181,221,179,223,177,225c176,225,176,226,175,226c178,223,181,220,185,218xm184,216c186,215,188,213,190,212c190,212,190,212,190,212c191,211,191,211,192,210c192,211,192,211,191,211c189,213,186,215,184,216xm192,212c193,212,193,212,194,212c193,212,193,213,192,214c191,215,189,217,187,218c189,216,191,214,192,212xm193,207c194,206,194,205,195,204c197,202,199,201,201,199c202,198,202,198,203,197c203,198,202,199,201,200c198,203,196,205,193,207xm206,192c204,194,202,196,199,197c201,195,202,193,204,191c210,184,216,177,223,171c223,171,223,171,223,171c220,174,218,177,216,179c213,183,209,188,206,192xm220,144c220,146,219,148,219,150c219,150,219,150,219,150c221,144,222,137,224,131c223,133,223,134,223,136c222,139,221,142,220,144xm223,102c223,102,223,101,223,101c224,101,224,100,225,100c225,100,225,101,225,101c225,101,224,102,223,102xm226,103c226,103,227,104,227,104c227,104,227,104,227,104c226,105,225,105,224,105c224,105,224,105,224,104c224,104,225,103,226,103xm226,151c226,151,225,152,225,152c225,152,225,153,225,153c225,152,225,151,226,151xm224,151c224,146,225,140,225,135c225,135,225,135,226,135c226,138,226,142,226,145c225,147,225,149,224,151xm226,158c226,157,227,157,227,156c227,157,227,157,227,158c226,159,226,159,225,160c226,159,226,159,226,158xm226,123c226,122,226,121,226,119c226,119,226,119,226,119c227,124,227,129,227,135c227,131,226,127,226,123xm224,164c225,163,226,162,227,161c227,162,227,162,227,162c226,163,225,164,224,165c224,164,224,164,224,164xm227,169c227,168,228,167,228,167c227,168,226,170,225,171c225,171,225,171,225,171c226,171,226,170,227,169xm228,123c228,121,228,119,228,117c228,116,228,116,229,115c228,118,228,121,228,123xm227,112c227,111,227,111,226,110c227,110,228,109,229,108c229,109,229,109,229,109c228,110,227,111,227,112xm232,108c232,108,232,107,232,107c232,106,232,106,233,105c233,108,234,111,235,114c235,114,235,114,235,115c234,112,233,110,232,108xm234,103c234,103,234,103,233,103c232,97,230,92,229,87c230,89,231,90,231,92c233,97,234,102,235,107c235,106,234,105,234,103xm229,69c230,69,230,69,230,70c231,71,231,72,232,72c231,72,231,72,231,72c231,72,231,72,231,71c230,71,230,71,230,71c230,71,230,71,230,71c230,70,229,69,229,69xm233,86c233,86,233,86,233,86c233,87,234,88,234,88c234,88,233,87,233,86xm232,69c231,68,231,68,231,67c232,69,233,70,235,71c235,72,235,73,236,74c236,74,236,74,237,74c237,75,237,75,237,76c235,73,234,71,232,69xm226,55c225,54,225,53,224,52c224,51,223,50,223,50c224,51,225,52,226,53c226,53,226,54,226,55xm223,54c225,56,226,59,228,62c226,60,224,58,223,56c223,56,224,56,223,56c223,55,223,54,223,54xm228,65c227,66,227,66,227,66c227,68,228,70,228,71c228,71,228,72,228,72c227,70,226,68,225,66c225,65,224,65,224,65c223,64,222,62,222,61c222,61,223,60,222,60c221,58,220,57,218,55c218,55,218,54,217,53c221,57,225,61,228,65xm214,48c213,47,212,45,211,44c214,46,216,47,218,49c219,51,220,53,221,54c219,52,216,50,214,48xm211,42c211,41,211,41,210,41c210,41,210,41,210,41c212,42,214,43,215,45c214,44,212,43,211,42xm210,47c211,48,211,48,211,49c210,47,208,45,206,43c207,44,209,46,210,47xm208,40c207,39,206,38,206,37c206,38,207,38,208,39c208,39,208,39,208,40c208,40,208,40,208,40xm207,42c205,40,202,39,200,37c200,37,200,37,201,37c201,37,202,36,201,36c201,36,201,36,201,36c202,36,202,36,203,36c204,38,206,40,207,42xm202,34c201,34,201,34,200,34c198,32,196,30,194,28c197,29,200,31,202,33c202,33,201,34,202,34xm194,32c195,32,195,32,195,32c196,33,197,34,198,35c198,35,198,35,198,35c197,35,196,34,195,34c193,33,191,31,189,29c190,29,190,29,190,29c191,30,193,31,194,32xm192,33c191,33,191,33,190,33c190,32,190,33,190,33c191,34,193,35,195,36c195,36,196,36,196,37c196,37,196,37,196,37c198,38,200,40,201,41c203,43,204,44,205,46c202,42,197,39,193,36c193,36,193,35,192,35c191,35,191,35,191,35c190,34,188,34,187,33c187,33,186,34,187,34c187,34,187,34,187,35c184,35,180,35,177,36c178,35,180,35,181,34c182,34,182,33,181,33c180,33,179,32,178,32c179,32,179,31,178,31c176,30,173,29,170,28c170,27,170,27,170,27c168,26,166,26,164,25c164,25,165,24,166,23c166,23,166,23,166,23c173,26,180,29,186,32c187,32,188,31,187,30c186,30,185,29,184,28c185,29,186,29,187,29c189,30,190,32,192,33xm167,17c165,15,162,14,160,12c160,12,160,12,161,12c161,12,161,12,161,12c164,12,166,14,169,15c174,18,180,23,185,26c179,23,173,20,167,17xm172,13c171,13,169,12,168,11c169,12,171,12,173,13c172,13,172,13,172,13xm133,12c133,12,132,12,132,12c131,12,129,12,128,12c128,12,127,12,127,12c127,12,127,11,128,11c130,11,131,11,133,12xm132,28c132,28,131,29,130,29c129,29,129,29,128,29c129,29,129,28,129,28c129,28,129,27,128,27c127,28,126,28,124,29c123,29,122,29,121,29c122,28,124,27,125,26c128,27,130,27,132,28xm124,22c123,22,122,22,121,22c121,22,122,22,122,21c123,21,125,22,126,22c125,22,125,22,124,22xm123,15c122,16,121,16,120,17c120,17,119,17,119,17c121,16,122,15,124,14c124,14,124,14,124,14c124,14,125,14,126,15c125,15,124,15,123,15xm125,11c124,11,123,11,122,11c123,11,124,11,125,11c125,11,125,11,125,11xm114,5c114,5,114,5,113,5c113,5,113,5,113,6c111,6,110,6,108,6c108,6,108,6,108,6c109,6,111,5,113,5c114,5,114,5,115,5c115,5,115,5,114,5xm99,5c99,5,98,5,98,5c99,5,100,4,102,4c101,4,100,5,99,5xm22,63c23,63,23,63,23,63c23,63,23,63,23,63c22,65,21,66,20,68c19,68,19,69,18,70c18,70,17,70,17,70c19,68,20,65,22,63xm21,78c23,76,24,75,25,73c24,76,22,79,20,82c19,83,18,84,17,85c17,85,17,84,17,84c17,83,17,83,16,83c17,82,17,81,17,80c18,79,19,78,20,77c20,78,21,78,21,78xm20,88c20,87,20,87,20,86c20,85,21,85,21,84c21,84,21,84,21,84c22,84,22,85,22,85c21,86,21,87,20,88xm21,120c19,113,18,107,17,100c18,100,18,100,18,100c19,102,19,105,20,108c20,110,20,113,20,115c20,117,21,118,21,120xm17,89c17,89,17,89,18,89c18,91,18,93,18,95c18,95,18,95,18,95c18,93,17,92,17,90c17,90,17,90,16,89c17,89,17,89,17,89xm18,114c17,110,16,106,15,103c15,102,16,102,16,102c16,106,17,110,18,114xm15,100c15,98,15,96,15,93c15,95,16,97,16,98c15,99,15,99,15,100xm21,131c21,133,22,135,22,136c22,136,22,136,22,135c21,134,20,135,20,136c21,139,22,142,23,145c22,143,21,141,19,140c17,129,16,118,14,107c16,115,19,123,21,131xm17,165c17,165,17,165,17,165c18,167,18,168,19,170c19,169,18,169,18,168c17,167,17,166,16,166c17,165,17,165,17,165c17,165,17,165,17,165xm19,163c19,163,18,163,18,163c17,162,17,162,16,161c16,157,15,154,15,150c16,155,18,160,20,164c19,164,19,164,19,163xm15,169c15,169,15,169,15,169c14,165,13,162,11,158c12,160,13,162,14,164c14,164,14,164,14,164c15,165,15,166,16,167c16,168,16,168,16,168c16,168,15,168,15,169xm8,128c9,129,10,128,10,128c10,124,9,120,9,117c9,116,10,115,10,114c10,121,11,129,12,137c12,142,13,146,13,151c12,147,11,142,10,138c10,136,9,134,9,133c9,131,8,129,8,128c8,128,8,128,8,128xm8,106c8,105,9,104,9,103c9,105,9,108,9,111c9,109,8,108,8,106xm9,99c10,98,10,97,10,96c10,97,11,97,11,97c11,99,10,101,10,103c10,102,10,100,9,99xm11,149c12,153,13,157,14,161c13,159,12,156,11,154c11,152,11,150,11,149xm14,141c14,140,14,139,14,138c14,136,14,134,14,132c14,133,14,134,15,135c15,138,16,141,16,143c17,147,17,152,18,156c17,151,15,146,14,141xm10,90c10,91,9,92,8,92c9,91,10,89,12,88c11,89,11,89,10,90xm9,93c9,94,9,95,9,96c8,96,8,95,8,95c8,95,8,95,8,95c8,94,9,94,9,93xm8,116c8,117,7,117,7,118c7,117,7,117,7,116c7,115,7,113,7,112c7,113,8,115,8,116xm8,144c8,140,7,136,7,133c7,133,7,134,7,134c8,137,8,141,8,144xm9,159c9,158,8,157,8,157c8,156,8,156,8,155c8,156,9,157,9,158c9,158,10,158,10,158c11,160,12,163,12,165c12,165,12,165,12,166c14,171,16,176,19,181c20,182,20,183,20,184c20,183,20,182,19,182c15,174,12,166,9,159xm18,144c19,145,19,145,19,146c19,147,19,147,19,148c21,154,23,161,25,168c25,168,25,169,25,169c24,168,24,168,23,168c22,160,20,152,18,144xm27,189c28,191,29,193,30,195c30,195,30,195,29,195c28,191,26,188,25,185c25,187,26,188,27,189xm30,190c29,190,29,189,29,188c29,189,30,190,31,191c32,192,32,193,32,194c32,194,32,194,32,194c31,193,31,192,30,190xm31,187c30,185,28,182,27,180c29,182,30,184,31,186c31,186,31,186,32,187c33,189,35,192,36,195c36,195,36,195,36,195c36,194,35,194,35,193c34,192,34,192,33,191c32,190,32,188,31,187xm37,206c39,208,41,210,43,212c42,211,41,211,40,210c40,210,40,210,39,209c38,207,36,205,34,204c35,204,36,205,37,206xm41,205c41,204,40,203,40,203c40,203,40,203,40,203c42,205,44,208,46,211c45,209,43,207,41,205xm43,212c44,212,44,213,45,213c45,213,45,213,45,213c46,214,47,215,49,216c47,214,45,213,43,212c43,212,43,212,43,212xm44,215c45,215,45,215,45,216c45,216,45,216,45,216c45,217,46,217,46,217c45,216,44,216,44,215c44,215,44,215,44,215xm50,222c51,222,51,222,51,223c49,221,47,219,45,217c46,219,48,220,50,222xm73,227c72,226,70,226,69,225c68,223,67,222,66,221c74,225,81,229,88,235c87,235,86,234,86,234c81,232,77,229,73,227xm81,225c82,226,84,227,85,229c84,228,83,227,81,226c81,226,81,226,81,225xm82,223c81,223,81,223,81,224c81,224,81,223,80,223c79,221,78,219,77,216c79,218,81,220,83,222c83,222,83,222,83,223c86,225,89,228,93,230c93,230,93,230,93,231c89,229,86,226,82,223xm98,240c98,240,99,239,99,239c99,239,99,239,99,239c99,239,99,239,99,239c99,239,99,239,99,239c98,238,97,237,96,236c97,237,97,237,98,237c98,237,98,238,98,238c100,239,102,240,104,241c102,241,101,241,99,241c97,239,95,238,93,237c91,236,90,235,89,234c92,236,95,238,98,240xm96,243c99,244,102,244,105,244c107,245,109,245,112,246c109,246,107,246,104,246c101,245,99,244,96,244c96,244,96,243,96,243xm109,242c106,241,104,240,101,238c104,239,106,239,108,239c110,241,113,242,115,243c113,243,111,243,109,242xm122,241c122,241,122,240,122,240c122,240,122,240,122,240c123,240,124,241,125,241c126,241,127,240,126,240c126,240,126,240,126,240c129,240,131,239,134,239c131,240,127,241,124,242c123,242,122,241,122,241xm127,244c129,244,131,244,133,244c131,244,129,244,127,245c127,244,127,244,127,244xm127,243c136,240,146,238,155,237c155,237,155,237,155,237c146,239,137,242,127,243xm140,245c143,245,145,245,148,244c150,244,153,244,155,243c152,244,149,245,146,245c144,245,142,246,140,246c139,246,138,246,136,246c138,246,139,246,140,245xm147,243c146,243,144,243,142,243c150,242,157,240,164,237c165,237,165,236,165,236c165,236,165,236,165,236c165,236,166,236,166,236c169,236,172,235,175,234c175,234,174,234,174,234c174,235,174,235,174,235c169,237,164,239,160,242c160,242,159,242,159,242c155,242,151,242,147,243xm168,234c168,234,168,233,169,233c172,231,175,229,178,226c182,224,186,221,190,218c188,220,186,223,184,225c184,225,184,225,184,225c183,226,182,227,181,228c181,228,181,228,181,229c180,229,180,229,180,230c176,232,172,233,168,234xm198,221c198,221,199,220,199,220c199,220,199,220,199,221c198,221,197,222,196,223c196,223,196,223,196,223c196,222,197,222,198,221xm192,219c193,218,193,218,194,217c196,215,198,214,200,212c197,214,195,217,192,219xm229,185c231,183,232,181,233,179c234,177,235,175,237,172c237,172,237,172,237,172c236,174,236,176,235,177c235,178,234,179,234,180c232,183,230,185,228,188c229,187,229,186,229,185xm233,152c234,142,235,131,236,120c236,120,236,120,237,120c237,121,237,122,237,122c237,123,237,124,237,125c237,134,235,143,233,152xm237,112c237,112,237,111,237,110c237,112,238,113,238,115c238,115,238,116,238,117c238,115,237,114,237,112xm236,94c237,98,238,101,239,105c239,104,239,103,238,103c238,100,237,97,236,94xm239,156c239,156,239,155,240,155c240,156,239,157,239,158c239,158,239,159,238,160c239,158,239,157,239,156xm239,153c239,151,239,150,240,148c241,140,241,132,241,124c241,124,242,125,242,126c242,127,243,127,243,127c243,127,243,127,243,127c243,127,243,127,243,127c243,136,242,144,240,153c240,153,240,153,240,153c240,153,239,153,239,153xm244,139c245,141,245,143,245,145c245,146,245,147,244,148c244,148,244,148,244,148c244,150,243,151,243,153c243,155,242,156,242,158c243,152,244,145,244,139xm245,135c245,132,245,129,245,126c245,126,245,126,245,127c245,127,245,127,246,127c246,131,246,135,246,140c246,138,245,137,245,136c245,135,245,135,245,135xm245,95c247,99,248,103,248,107c248,103,246,99,245,95xm247,129c247,129,247,129,248,128c247,130,247,132,247,133c247,132,247,130,247,129xm247,123c247,120,247,116,247,112c248,114,248,117,249,119c248,122,248,125,248,127c248,126,247,125,247,123xm225,50c223,47,220,45,218,42c218,42,217,42,217,43c216,41,215,40,213,39c213,38,212,39,212,39c211,39,211,38,211,38c211,38,211,37,211,37c210,36,208,34,207,33c204,29,200,26,195,24c190,20,184,17,179,13c192,19,204,28,215,38c219,42,222,46,225,50xm178,13c178,13,177,13,177,13c177,13,177,13,177,13c177,13,177,13,177,13c177,13,177,13,176,13c176,12,175,12,175,12c174,12,174,11,173,11c175,11,176,12,178,13xm128,2c124,2,120,2,116,3c114,3,112,3,110,3c116,2,121,2,126,2c127,2,127,2,128,2xm8,87c9,86,10,84,11,83c13,82,14,81,15,79c16,79,15,79,15,79c14,79,14,80,13,81c12,81,12,82,12,82c14,78,17,75,19,71c20,71,20,71,20,71c19,73,19,74,18,75c17,77,17,78,16,79c13,83,10,87,7,92c7,90,8,89,8,87xm8,166c9,168,10,170,11,173c11,173,11,173,11,173c12,173,12,173,12,173c13,177,15,181,17,184c16,183,15,182,14,180c11,176,9,171,8,166xm17,188c19,189,20,191,21,192c21,192,21,192,21,192c22,193,23,194,23,195c24,195,24,195,24,195c24,195,24,195,24,196c24,196,25,197,25,197c28,200,30,203,33,206c32,206,32,207,32,207c33,209,35,210,36,211c36,211,36,211,36,212c40,216,43,220,47,223c44,221,41,218,38,215c30,207,23,198,17,188xm94,245c95,246,96,246,97,246c97,246,97,247,97,247c100,248,102,248,105,249c105,249,105,249,105,248c109,249,112,249,116,249c115,250,116,250,116,250c119,251,121,251,123,251c111,251,99,249,88,245c90,245,92,245,94,245xm135,251c140,250,145,249,150,248c151,248,150,247,150,247c142,249,134,250,127,250c127,250,126,249,126,249c120,248,114,248,108,248c108,247,108,247,108,247c110,247,113,247,115,247c115,247,115,247,115,246c117,246,118,247,119,247c120,247,120,247,120,247c120,247,120,247,120,247c121,247,121,247,121,247c121,247,121,247,121,247c122,247,122,247,122,247c123,247,125,247,126,248c126,248,126,248,127,248c136,248,144,247,153,246c153,246,153,246,154,246c154,246,154,246,154,246c154,246,154,246,154,246c155,246,156,246,157,245c157,246,158,246,159,246c160,246,161,245,162,244c164,244,165,243,166,243c168,242,170,242,171,241c172,241,174,240,175,240c177,239,178,238,180,238c180,238,180,238,181,238c184,236,188,234,191,232c192,231,191,230,190,231c193,229,195,228,197,226c197,226,197,226,197,226c198,225,199,225,200,224c200,223,201,223,201,223c203,221,205,220,207,218c207,218,207,218,208,218c207,218,207,219,206,220c206,220,207,221,207,221c208,220,209,219,210,218c210,218,211,219,211,219c190,237,163,249,135,251xm215,215c214,215,214,215,214,216c214,215,215,214,216,213c220,209,224,203,227,197c229,196,230,195,231,194c231,193,231,193,231,193c229,193,228,193,227,194c227,193,227,193,227,193c227,193,228,193,228,193c230,192,231,190,232,188c232,188,232,188,233,188c233,188,233,188,233,188c234,187,234,185,235,184c242,175,246,164,246,153c246,152,246,151,246,150c248,145,248,140,248,134c249,132,249,129,250,126c250,128,250,131,250,133c250,134,251,134,252,133c250,164,237,193,215,215xe">
                  <v:path textboxrect="0,0,252,253" o:connectlocs="169081,172492;11326,97988;186879,124712;20225,55067;156137,34012;96271,173301;20225,71264;96271,166823;27506,69644;90608,29153;157755,132810;93035,59117;111642,119853;140766,97178;139148,78552;148856,78552;79282,106086;121350,129571;156137,85841;131867,66405;44495,98798;44495,67215;69574,53448;53394,90700;75237,72883;36405,81792;47731,74503;62293,101227;95462,128761;128631,140099;161800,76123;114878,39681;84136,29153;29933,89890;39641,131191;64720,113375;83327,158725;127822,149007;175553,127951;164227,50208;115687,12147;83327,25914;24270,76123;54203,162774;74428,148197;101125,182209;148047,161154;176362,62356;129440,6478;33169,30773;23461,119853;56630,184639;76855,178970;118923,185449;182834,122283;182025,53448;149665,21055;14562,76933;6472,93939;65529,182209;146429,185449;172317,31583;101934,200835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192" w:lineRule="auto"/>
                          <w:jc w:val="center"/>
                          <w:rPr>
                            <w:rFonts w:hint="eastAsia" w:ascii="微软雅黑" w:hAnsi="微软雅黑" w:eastAsia="微软雅黑"/>
                            <w:color w:val="1F3864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1F3864"/>
                            <w:lang w:val="en-US" w:eastAsia="zh-CN"/>
                          </w:rPr>
                          <w:t>土</w:t>
                        </w:r>
                      </w:p>
                    </w:txbxContent>
                  </v:textbox>
                </v:shape>
                <v:shape id="Freeform 5" o:spid="_x0000_s1026" o:spt="100" alt="KSO_WM_UNIT_INDEX=1_3_1&amp;KSO_WM_UNIT_TYPE=q_h_a&amp;KSO_WM_UNIT_ID=wpsdiag20163441_5*q_h_a*1_3_1&amp;KSO_WM_UNIT_LAYERLEVEL=1_1_1&amp;KSO_WM_UNIT_HIGHLIGHT=0&amp;KSO_WM_UNIT_CLEAR=0&amp;KSO_WM_UNIT_COMPATIBLE=0&amp;KSO_WM_UNIT_PRESET_TEXT=AMET&amp;KSO_WM_UNIT_VALUE=6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&amp;KSO_WM_UNIT_TEXT_FILL_TYPE=1&amp;KSO_WM_UNIT_TEXT_FILL_FORE_SCHEMECOLOR_INDEX=15" style="position:absolute;left:1029806;top:798364;height:204885;width:203869;v-text-anchor:middle;" fillcolor="#B9C63A" filled="t" stroked="f" coordsize="252,253" o:gfxdata="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+ajFrsAAADb&#10;AAAADwAAAAAAAAABACAAAAAiAAAAZHJzL2Rvd25yZXYueG1sUEsBAhQAFAAAAAgAh07iQDMvBZ47&#10;AAAAOQAAABAAAAAAAAAAAQAgAAAACgEAAGRycy9zaGFwZXhtbC54bWxQSwUGAAAAAAYABgBbAQAA&#10;tAMAAAAA&#10;" path="m243,78c237,63,227,49,216,37c204,25,190,16,175,9c160,3,143,0,126,0c93,0,60,13,37,37c23,51,13,68,7,86c6,88,5,89,5,90c4,90,4,91,4,91c3,92,3,92,3,92c3,93,3,93,3,93c4,93,4,93,4,93c4,93,4,93,4,93c4,92,4,92,4,92c5,92,5,91,5,91c5,92,5,93,4,95c4,95,4,95,4,96c3,96,3,97,4,97c1,106,0,116,0,126c0,143,4,159,10,175c11,176,12,178,13,180c12,180,12,181,12,181c13,182,14,183,14,184c20,195,28,206,37,215c37,215,37,215,37,215c37,216,37,216,37,217c39,219,42,221,44,223c47,225,50,227,54,229c60,234,68,238,76,242c76,242,76,242,76,242c77,243,78,243,80,243c95,249,110,253,126,253c143,253,160,250,175,243c190,237,204,227,216,216c227,204,237,190,243,175c249,159,252,143,252,126c252,110,249,93,243,78xm252,126c252,128,252,130,252,132c252,127,251,122,250,116c251,107,249,97,243,90c243,83,241,77,238,72c238,72,238,72,237,72c237,72,237,71,237,71c237,69,236,67,235,65c246,84,252,105,252,126xm226,192c223,195,223,195,223,195c223,195,222,196,222,196c222,196,222,195,222,195c223,194,223,193,224,192c224,192,224,192,224,191c225,190,226,189,227,188c226,190,226,191,226,192xm227,194c227,195,226,195,226,196c226,196,226,196,226,196c226,195,226,195,226,195c227,195,227,194,227,194xm220,193c222,191,224,188,225,185c224,188,223,190,222,192c221,192,221,193,220,193xm217,197c217,197,217,197,217,197c216,199,216,200,215,201c214,202,213,204,212,205c212,205,211,205,211,205c208,207,204,210,201,213c205,209,209,205,212,200c212,200,212,200,212,200c212,200,212,200,212,200c212,199,212,199,211,199c211,199,211,198,212,198c217,192,222,186,225,179c227,176,229,173,231,170c230,172,230,174,229,177c225,183,221,190,217,197xm208,213c209,213,209,212,210,212c210,212,209,213,209,213c209,213,209,213,209,213c209,213,208,213,208,213c208,214,208,214,208,214c208,214,208,213,208,213xm206,214c206,214,205,215,205,215c206,213,207,212,209,210c208,211,207,213,206,214xm209,211c210,210,211,209,211,209c211,209,211,210,210,210c210,211,210,211,209,211xm216,207c217,207,217,207,217,206c215,209,213,212,212,215c211,216,210,216,210,217c212,214,214,211,216,207xm192,225c193,225,193,225,193,224c193,225,193,225,194,225c194,225,194,225,194,225c191,227,189,229,187,231c186,231,185,232,184,232c184,232,183,231,183,231c181,232,179,233,178,233c179,233,179,232,180,231c183,229,186,227,189,225c192,224,194,222,196,220c195,221,194,222,193,223c193,223,193,223,193,223c192,224,192,224,192,224c191,225,192,225,192,225xm190,231c188,232,187,233,186,234c186,233,187,233,187,232c188,232,189,231,190,231xm118,243c116,242,115,241,113,241c116,242,120,243,123,245c121,246,121,246,121,246c121,246,121,246,121,246c120,245,119,245,119,245c117,245,116,244,115,244c116,244,117,244,118,244c118,244,119,243,118,243xm60,233c66,236,72,238,78,240c78,240,78,241,78,241c78,241,77,241,77,241c71,239,66,236,60,233xm5,106c5,107,4,109,4,110c4,106,4,102,5,98c6,99,6,100,6,101c6,103,6,104,5,106c5,106,5,106,5,106xm5,116c5,117,5,118,5,119c5,120,5,120,5,121c5,118,5,116,5,113c5,114,5,115,5,116xm5,153c6,154,6,155,6,156c6,156,6,157,7,157c7,157,7,158,7,158c7,158,7,158,7,158c8,161,8,164,9,167c9,166,9,166,9,165c8,165,7,165,8,165c5,156,3,146,2,136c3,142,4,147,5,153xm2,119c2,117,2,116,2,114c2,115,2,116,2,116c2,116,2,116,2,116c2,117,2,118,2,119xm13,106c13,112,14,118,15,124c15,124,14,124,14,124c14,123,14,122,14,121c14,120,13,120,13,120c12,116,11,112,11,108c11,108,12,108,12,108c12,107,12,107,13,106xm12,103c12,102,12,101,12,100c12,101,12,102,12,103c12,103,12,103,12,103xm13,94c13,93,14,93,14,93c14,94,14,95,14,96c13,95,13,95,13,94xm15,72c16,72,16,72,17,72c15,74,13,77,11,80c11,79,11,79,11,79c12,78,12,78,12,77c13,75,14,73,14,71c15,72,15,72,15,72xm36,41c36,41,36,41,37,41c37,40,38,40,39,40c37,41,35,43,34,45c30,49,26,53,24,58c22,59,21,61,19,63c24,55,30,47,36,41xm124,9c123,9,123,9,123,9c120,9,118,9,115,9c115,9,115,9,115,10c114,10,114,10,113,10c113,10,113,9,113,9c114,9,115,8,116,8c116,7,116,7,116,7c119,8,121,8,124,9xm118,4c118,4,118,4,118,4c118,5,119,5,120,5c120,5,120,5,120,5c119,5,119,5,118,5c118,5,118,5,118,4xm233,77c233,77,234,77,234,77c236,79,237,82,239,85c239,86,239,87,239,88c240,90,240,92,240,93c238,88,235,82,233,77xm241,99c242,103,243,108,244,112c244,113,244,114,244,115c243,110,241,105,240,100c240,99,240,99,240,98c239,96,238,94,238,92c239,94,240,97,241,99xm235,172c235,173,234,175,233,176c232,178,231,180,230,182c230,181,230,180,230,180c232,177,234,173,235,170c235,171,235,171,235,171c235,172,235,172,235,172xm235,161c234,164,234,167,233,170c233,171,232,172,232,172c232,171,232,170,233,168c233,168,233,168,232,168c233,167,233,167,233,166c234,165,233,165,233,165c233,164,234,163,235,161xm234,158c235,156,236,154,236,152c236,153,236,155,236,156c235,157,234,157,234,158xm231,154c231,154,231,154,231,154c230,155,229,156,229,157c229,154,229,152,229,150c232,139,233,126,232,114c233,116,234,117,234,118c233,130,233,142,231,154xm201,205c201,204,202,203,203,203c203,202,203,202,203,202c205,200,206,199,208,197c208,198,207,198,207,198c205,201,203,203,201,205xm97,227c98,227,98,227,99,227c101,228,102,229,104,229c106,231,108,232,110,233c110,233,109,233,109,233c105,231,101,229,97,227xm103,237c102,237,101,237,100,237c100,237,100,237,100,237c100,237,100,236,100,236c100,236,100,236,100,236c101,237,102,237,103,237xm75,232c74,232,74,232,74,232c75,232,75,232,76,232c78,233,79,234,81,235c81,235,81,235,82,235c79,234,77,233,75,232xm82,241c82,241,83,241,83,241c83,241,83,241,83,241c84,241,84,241,84,242c83,241,83,241,82,241c82,241,81,241,81,240c81,241,81,241,82,241xm72,229c72,229,72,228,71,228c72,228,72,228,73,229c74,229,74,230,75,230c74,230,73,229,72,229xm73,237c73,237,73,237,73,237c71,236,68,235,66,234c68,235,71,236,73,237xm35,201c35,201,35,200,35,200c35,200,35,201,35,201c36,201,36,202,37,202c37,203,37,203,37,203c38,203,38,203,38,203c38,204,39,205,40,206c41,207,42,208,43,209c41,208,40,207,39,206c38,205,36,203,35,202c35,201,35,201,35,201xm37,197c37,197,37,197,38,197c39,200,41,202,43,204c42,203,40,201,39,200c38,199,38,198,37,197xm25,144c25,142,24,140,24,138c24,138,24,138,24,138c25,140,26,143,27,145c27,146,27,146,27,146c27,147,27,147,27,147c28,148,28,148,28,148c28,149,28,150,28,151c27,149,26,146,25,144xm28,177c27,176,26,174,26,173c26,173,26,173,26,173c26,172,26,172,26,172c27,173,27,175,28,177xm25,61c24,61,24,61,24,61c25,60,26,59,27,58c27,58,27,58,27,58c26,59,26,60,25,61xm27,62c26,63,25,64,25,66c25,64,26,63,26,62c27,62,27,62,27,62xm25,68c26,66,27,63,29,61c30,61,31,60,32,59c32,60,32,61,31,62c30,63,29,64,28,66c27,66,26,67,25,68xm25,69c23,71,22,73,20,75c21,73,22,72,23,70c24,70,24,69,25,69xm110,12c110,12,109,12,109,12c109,11,109,11,110,11c112,11,113,11,115,12c112,13,110,14,107,15c107,15,107,15,106,15c108,14,109,14,110,13c111,13,111,12,110,12xm122,39c126,38,129,37,133,36c135,36,137,36,140,36c137,37,134,39,132,40c127,41,122,41,117,41c119,39,120,38,121,36c122,36,123,36,123,36c123,36,122,37,122,37c121,38,121,39,122,39xm125,36c126,36,126,36,127,36c127,36,128,36,128,36c127,36,126,36,125,36xm129,31c129,31,129,31,130,31c130,31,131,31,131,31c131,31,131,31,130,31c130,31,130,31,129,31c129,31,129,31,129,31xm128,18c129,17,130,17,131,16c131,16,132,16,133,17c132,17,131,18,130,18c129,18,128,18,128,18xm129,22c129,22,128,23,128,23c127,23,127,23,127,23c127,23,128,22,129,22c129,22,129,22,129,22xm132,22c132,22,133,22,133,22c135,23,137,24,140,24c139,24,139,24,139,24c138,24,137,24,136,24c134,24,132,24,130,23c131,23,131,23,132,22xm163,18c163,17,162,17,162,17c164,17,165,18,167,19c167,19,168,20,168,20c167,19,165,18,163,18xm178,27c174,25,170,23,165,21c165,21,166,21,166,20c170,22,174,24,178,27xm164,22c164,22,164,22,164,23c164,23,164,23,164,23c163,23,161,24,160,24c160,24,160,24,160,24c160,24,160,23,159,23c158,23,158,23,157,24c155,23,154,23,152,22c152,22,151,22,150,21c152,20,153,20,155,19c158,20,161,21,164,22xm193,49c193,49,194,49,194,49c195,51,196,52,198,54c195,52,193,51,191,49c192,49,192,49,193,49xm192,43c192,43,193,43,193,42c193,43,194,44,195,45c194,44,193,43,192,43xm229,141c230,132,230,122,230,113c231,113,231,113,231,113c231,122,231,132,229,141xm231,101c231,102,231,103,232,103c232,103,231,104,231,104c231,103,231,102,231,101xm229,97c229,98,229,99,230,99c230,99,229,99,229,99c229,99,229,100,228,100c228,99,228,99,228,98c228,98,228,98,229,97xm227,96c227,95,226,94,226,92c226,92,226,92,226,92c226,94,227,95,228,96c228,96,227,96,227,96xm227,92c228,91,228,91,228,91c229,93,229,94,230,96c229,95,228,93,227,92xm228,89c227,89,227,90,226,90c225,89,225,87,224,86c224,86,224,86,224,86c225,85,226,85,227,84c227,86,228,87,228,89c228,89,228,89,228,89xm225,97c225,97,225,97,225,97c225,96,224,95,224,94c224,93,224,93,224,93c225,95,225,96,225,97xm142,227c143,226,144,225,145,225c144,225,144,226,143,227c143,227,142,227,142,227xm143,227c142,227,142,227,142,227c142,227,142,228,142,228c142,228,141,228,141,228c141,228,141,228,141,227c141,227,141,227,141,227c142,227,142,227,143,227xm130,228c130,227,130,227,130,226c130,226,130,225,131,225c139,218,146,211,154,203c159,200,163,196,168,192c168,192,169,192,169,192c169,191,169,191,170,191c171,190,172,189,173,188c167,194,161,200,155,206c151,209,146,213,143,217c142,218,142,218,143,219c140,221,138,223,136,225c134,226,132,227,130,228xm138,227c138,227,138,228,137,228c137,228,136,228,135,228c135,228,136,228,136,228c137,227,137,227,138,227xm121,226c121,226,121,226,121,226c121,225,122,224,123,223c123,224,123,224,124,224c123,225,122,225,121,226xm124,228c123,228,123,228,123,228c123,228,123,228,122,228c123,228,123,228,123,228c123,228,123,228,124,228xm115,215c115,215,114,215,114,215c115,214,116,213,117,212c118,213,118,213,119,214c119,214,119,214,119,214c119,214,119,214,119,214c118,215,116,215,115,215xm118,223c117,223,117,223,116,224c116,223,116,223,115,223c116,223,117,222,117,222c117,222,118,222,118,223xm110,219c110,219,111,219,111,219c111,219,111,218,112,218c112,219,113,219,113,219c113,220,113,220,112,221c112,220,111,220,110,219xm114,230c113,230,113,230,112,230c112,230,111,229,110,229c111,229,111,229,111,228c112,229,113,229,114,230xm82,198c82,198,82,197,83,197c83,197,83,197,83,197c83,198,82,198,82,199l82,198xm82,203c82,203,81,203,81,203c81,203,81,203,80,203c80,202,81,202,81,202c81,202,81,202,81,202c81,202,81,203,82,203xm69,210c68,209,67,208,66,207c66,207,66,207,66,207c68,209,70,210,71,212c71,212,71,212,71,212c70,212,70,212,69,212c69,212,69,211,69,211c69,211,69,210,69,210xm59,213c59,213,58,212,57,211c60,213,62,215,65,216c63,215,61,214,59,213xm60,216c58,215,55,213,53,212c55,213,57,214,59,215c59,215,60,216,60,216xm55,204c55,204,56,205,56,205c57,206,57,206,57,206c58,207,59,208,60,209c59,209,59,208,59,208c58,208,58,209,58,209c57,208,56,208,55,207c55,207,55,206,55,206c55,205,55,204,55,204xm29,138c29,137,30,137,30,136c30,136,30,137,30,137c30,138,29,140,29,141c29,140,29,139,29,138xm28,136c28,136,28,136,28,136c27,129,25,122,24,115c25,121,27,126,29,131c29,133,28,134,28,136xm28,108c27,106,27,104,26,102c27,102,28,101,28,101c30,104,31,108,32,111c32,113,31,115,31,117c30,114,29,111,28,108xm25,87c25,87,25,87,24,87c24,86,24,86,24,86c25,85,25,85,26,84c26,84,26,84,27,84c26,85,25,86,25,87xm28,86c27,87,26,88,26,89c25,89,25,89,25,88c25,88,26,88,26,88c27,87,27,87,28,86xm26,94c26,95,26,95,26,95c26,95,26,95,26,95c26,96,26,97,25,98c25,97,25,96,25,95c25,95,26,95,26,94xm27,97c27,98,28,99,28,99c27,100,27,100,26,100c26,100,26,100,26,100c26,99,27,98,27,97xm113,25c113,25,113,25,112,25c112,25,111,25,111,25c111,25,112,25,112,24c113,24,113,24,113,25xm113,21c113,21,114,21,114,21c114,21,115,21,116,21c116,21,115,21,115,21c114,21,114,21,113,21xm112,19c111,19,110,19,110,19c110,19,110,19,110,19c111,19,112,19,112,19c112,19,112,19,112,19xm112,27c114,27,115,27,117,27c115,27,114,28,113,29c111,29,110,29,108,29c110,28,111,28,112,27xm156,17c157,18,158,18,160,19c158,18,157,18,155,17c155,17,155,17,154,17c154,17,154,17,154,17c151,16,148,15,145,14c146,14,146,14,146,14c146,14,146,14,147,14c147,14,147,14,147,14c150,15,153,16,156,17xm149,12c149,12,149,12,149,12c151,13,153,13,155,14c157,15,158,15,160,16c158,16,156,15,155,15c153,14,151,13,149,12xm156,36c158,36,160,36,163,36c161,37,160,37,158,38c156,39,154,39,152,39c153,38,155,37,156,36xm155,34c156,34,156,33,156,33c156,33,157,33,157,33c157,33,157,34,156,34c156,34,156,34,155,34xm134,213c135,212,136,211,137,209c139,208,140,207,141,206c141,206,141,206,142,206c140,207,139,209,138,210c137,211,136,212,134,213xm137,217c136,218,135,219,133,220c134,220,134,220,134,219c135,219,136,218,137,217xm140,203c138,204,136,206,134,208c132,209,130,210,128,211c128,210,128,210,127,210c128,210,128,209,128,209c131,207,134,205,137,202c141,199,145,196,149,193c146,197,143,200,140,203xm117,206c117,206,118,205,118,205c119,205,119,206,119,206c119,206,119,206,118,207c118,207,117,206,117,206xm117,208c117,208,117,208,117,208c117,208,116,208,116,207c116,207,116,207,116,207c116,207,117,208,117,208xm116,202c116,202,115,201,115,201c116,199,118,198,120,196c127,190,134,185,141,180c133,188,125,195,116,202xm88,181c88,180,88,178,88,177c90,176,92,174,94,172c97,171,99,170,102,169c100,171,98,173,97,175c94,177,91,179,88,181xm89,194c89,194,88,195,88,196c87,196,87,196,87,196c88,195,89,194,89,194c89,194,89,194,89,194xm83,166c83,166,82,167,82,167c82,167,82,167,82,167c83,165,84,164,85,163c85,164,85,164,85,165c84,165,84,166,83,166xm85,175c84,175,84,175,83,176c83,175,83,175,83,175c84,175,84,175,85,175xm62,209c60,208,59,207,58,206c58,205,58,205,58,205c58,204,58,203,58,202c58,203,59,203,59,203c60,205,61,207,62,209c62,209,62,209,62,209xm62,211c62,211,62,211,62,211c63,211,63,211,63,211c61,211,60,210,59,210c60,210,61,211,62,211xm60,200c59,199,58,197,57,196c57,196,57,196,58,196c58,196,58,196,58,195c60,197,61,199,63,201c63,201,63,201,63,201c62,201,61,200,60,200c60,200,60,200,60,200xm44,171c45,173,47,175,48,176c48,177,48,178,48,180c48,179,47,179,47,179c47,178,46,177,46,176c45,174,44,171,43,168c43,169,44,170,44,170c44,170,44,171,44,171xm33,98c33,99,33,100,33,101c33,102,32,103,32,104c32,103,31,101,31,99c32,99,32,99,33,98xm31,98c30,97,30,97,30,97c31,97,31,96,32,96c32,96,32,96,32,97c32,97,31,97,31,98xm32,85c32,85,32,85,32,85c33,83,34,82,36,80c35,81,35,81,34,82c33,83,33,84,32,85xm35,84c35,84,35,83,36,83c36,83,36,82,37,82c36,83,35,85,34,86c34,86,34,86,34,86c34,86,34,86,34,86c34,86,34,86,34,86c34,85,34,85,35,84xm37,73c39,72,40,71,41,71c41,71,41,71,41,71c41,71,40,71,40,71c39,72,38,73,36,74c37,74,37,73,37,73xm35,72c36,71,37,70,39,68c38,69,37,70,36,71c36,72,35,72,35,72xm42,77c42,76,43,76,43,76c42,77,42,78,41,80c41,80,41,80,41,80c40,81,39,82,38,83c38,83,38,83,37,83c39,81,40,79,42,77xm69,32c67,34,64,36,62,37c62,37,62,37,62,37c60,38,59,40,57,41c58,39,59,37,60,36c63,35,66,33,69,32xm55,33c55,33,55,33,56,33c59,31,63,29,66,28c65,28,64,29,63,29c61,31,58,32,55,33xm73,36c74,36,74,35,74,35c73,38,71,40,69,42c67,43,65,45,64,46c67,43,70,39,73,36xm70,36c71,35,72,34,74,32c73,33,73,33,73,34c72,34,71,35,70,36xm77,34c78,33,79,33,80,32c78,34,77,36,75,37c74,38,74,39,73,39c74,37,76,36,77,34xm77,31c77,31,77,30,78,30c78,30,78,30,78,29c78,29,78,29,79,29c78,29,78,30,78,30c77,30,77,31,77,31xm96,32c96,32,96,32,96,32c95,34,93,36,91,38c91,38,90,38,90,39c90,39,90,39,90,39c88,41,87,43,85,44c82,46,80,48,77,50c77,50,77,50,76,50c76,51,75,51,74,52c73,53,73,53,73,53c76,49,80,45,83,42c87,38,91,35,96,32xm87,36c87,36,88,35,88,35c89,35,89,35,90,34c89,35,88,36,87,36xm111,34c110,34,110,34,109,34c109,34,108,34,108,34c108,34,108,33,109,33c109,33,109,32,110,32c111,32,112,32,113,32c112,33,112,33,111,34xm112,36c111,36,111,37,110,37c110,37,109,37,109,37c110,37,110,36,111,36c111,36,111,36,112,36xm108,36c107,37,106,37,105,38c105,38,105,39,105,39c104,39,104,39,103,39c104,38,105,37,106,36c107,36,107,36,108,36xm122,49c125,49,128,48,132,47c131,48,130,49,129,50c128,50,127,51,126,51c126,51,126,51,126,51c125,52,125,52,125,52c125,52,126,51,127,50c127,50,126,48,126,49c125,50,124,51,123,52c123,51,122,51,121,51c121,51,121,51,121,51c121,51,121,51,122,50c122,50,122,50,122,49xm148,57c146,57,143,58,141,59c142,58,143,57,144,56c149,54,153,52,158,50c155,52,151,54,148,57xm160,51c159,52,159,52,159,52c158,53,157,53,156,54c157,53,158,52,160,51xm163,63c167,61,171,59,175,57c174,58,173,60,172,61c167,63,161,66,156,69c155,69,154,70,153,70c156,68,159,65,163,63xm162,61c163,60,165,59,166,57c168,57,169,56,171,56c168,57,165,59,162,61c162,61,162,61,162,61xm172,57c174,56,176,54,179,53c178,53,178,54,178,54c176,55,174,56,172,57xm189,60c185,62,181,64,176,66c178,64,180,62,182,60c184,60,186,59,187,59c188,59,188,59,189,60xm189,58c190,58,192,57,194,57c193,58,191,59,190,59c189,59,189,59,189,58xm193,65c194,65,195,65,196,64c194,65,193,66,191,67c188,69,184,70,181,72c182,71,183,71,184,70c187,68,190,67,193,65xm188,65c190,64,192,63,195,62c194,63,193,63,192,64c191,64,189,65,188,65c188,65,188,65,188,65xm207,95c210,94,213,92,215,91c216,92,216,93,217,95c212,97,208,99,204,101c204,101,203,101,203,101c202,102,201,103,199,104c199,104,199,105,198,105c198,105,198,105,198,105c199,104,200,103,200,102c203,100,205,98,208,96c208,96,208,95,207,95xm196,173c197,172,198,171,198,171c198,171,198,171,198,171c197,172,196,173,195,174c196,174,196,173,196,173xm195,164c195,165,195,165,194,165c195,164,196,162,197,161c196,162,196,163,195,164xm194,155c193,157,191,158,190,159c193,156,196,153,198,150c197,152,196,154,194,155xm105,198c105,198,106,198,106,197c106,197,107,197,107,197c106,198,106,198,105,199c105,199,105,198,105,198xm108,204c108,204,108,204,108,204c107,203,105,202,104,202c104,202,104,201,104,201c106,202,107,203,108,204xm104,194c104,194,103,194,103,193c104,192,105,191,106,190c107,189,109,188,110,186c115,183,119,179,123,176c125,175,127,174,129,173c124,177,118,182,112,187c110,189,107,192,104,194xm73,126c73,126,72,127,72,128c71,127,71,126,71,125c71,125,71,124,71,124c72,124,72,124,72,124c72,124,72,124,72,124c73,125,73,125,73,126xm71,168c71,167,71,167,71,167c71,166,71,166,72,166c72,167,72,167,72,167c72,167,71,168,71,168xm73,170c73,170,73,170,73,170c73,171,73,171,73,171c72,171,72,171,72,171c72,171,72,171,72,171c72,170,72,170,73,170xm71,165c71,164,71,163,70,162c71,162,71,162,71,162c71,163,71,164,71,164c71,165,71,165,71,165xm61,51c61,51,61,52,61,52c59,54,57,55,55,57c55,58,54,59,53,59c52,61,50,62,49,63c49,63,49,63,49,63c49,62,50,61,51,60c54,57,58,54,61,51xm54,54c55,54,55,54,55,54c55,54,55,53,56,53c57,52,58,52,58,51c57,52,56,53,54,54xm92,45c92,47,92,48,91,50c86,54,80,58,75,63c75,62,75,61,76,60c81,55,87,50,92,45xm82,53c84,50,86,48,89,46c89,46,90,45,90,45c87,48,84,50,82,53xm110,51c110,51,110,51,110,51c110,52,109,52,108,53c106,54,104,54,102,55c103,54,105,53,106,51c107,51,108,50,109,50c108,50,109,51,110,51xm112,77c110,79,108,82,107,84c109,80,112,76,115,73c115,73,115,73,115,72c114,74,113,76,112,77xm116,78c115,79,114,80,114,80c112,82,110,83,109,85c111,83,113,80,116,78xm98,92c95,96,91,99,88,102c89,101,89,100,90,98c96,92,103,85,109,78c105,82,102,87,98,92xm99,97c97,100,94,103,92,105c93,104,94,102,95,100c97,99,98,98,99,97xm128,67c129,66,130,65,130,64c131,64,131,64,132,63c132,63,133,63,133,63c132,64,130,66,128,67xm137,62c138,62,140,61,141,61c138,63,135,65,132,67c133,65,135,64,137,62xm132,76c132,77,132,77,132,77c133,77,134,76,136,76c132,79,128,82,124,85c125,85,125,84,125,84c128,82,130,80,132,77c132,77,132,77,132,76xm199,77c199,78,198,78,198,78c196,79,194,80,192,81c192,80,192,80,192,80c195,79,197,78,199,77xm196,75c197,74,198,73,199,73c198,73,197,74,196,75c196,75,196,75,196,75xm191,138c191,138,191,138,190,137c191,137,191,136,191,136c197,131,203,126,209,121c209,121,209,121,209,121c203,127,197,133,191,138xm205,126c205,127,204,128,204,129c199,134,196,138,192,143c192,143,191,143,191,143c191,142,191,141,191,140c196,136,201,131,205,126xm189,139c189,139,189,139,189,139c189,140,189,140,189,140c188,141,187,142,186,143c186,143,186,143,186,143c187,142,188,140,189,139xm183,144c182,144,182,144,181,145c183,143,184,142,186,140c186,140,186,140,186,140c185,142,184,143,183,144xm180,142c178,143,177,145,175,146c175,147,174,147,174,147c175,146,176,144,178,142c180,139,183,137,185,134c186,134,186,133,187,133c187,133,187,134,187,134c185,137,183,139,180,142xm129,154c128,155,127,155,126,156c126,155,126,155,126,155c126,155,126,155,126,155c126,155,126,155,126,155c127,155,127,155,127,155c128,153,130,151,132,149c133,148,134,148,134,147c136,148,137,148,138,148c136,150,135,151,133,153c131,153,130,154,129,154xm130,160c130,161,130,161,129,161c129,161,129,162,128,162c129,161,129,161,130,161c130,161,130,161,130,160xm89,124c91,122,92,120,94,118c95,118,95,118,96,118c94,120,92,122,89,124xm91,127c89,129,88,130,87,132c86,132,86,132,85,131c87,130,89,128,91,127xm95,123c97,122,99,121,101,120c99,122,97,123,95,125c94,127,92,128,91,130c92,128,94,125,95,123xm94,130c98,127,101,123,105,120c105,120,105,120,106,120c106,120,106,120,106,120c103,122,101,124,99,127c96,129,94,131,91,134c91,134,91,134,91,133c92,132,93,131,94,130xm119,101c125,95,131,89,138,83c139,83,141,83,142,83c140,86,138,88,136,91c134,92,132,94,130,96c122,102,115,108,107,115c107,115,107,115,107,115c111,110,115,106,119,102c120,101,119,101,119,101xm127,102c125,104,123,106,121,108c120,109,120,109,119,110c119,109,119,109,119,109c122,107,125,104,127,102xm189,111c189,111,190,110,190,109c191,109,192,109,192,109c191,109,190,110,189,111xm193,117c193,117,194,117,194,117c194,118,193,118,192,119c192,118,193,118,193,117xm189,107c189,107,189,107,189,108c188,108,188,108,187,108c188,107,188,107,189,106c189,106,190,106,190,106c190,106,189,107,189,107xm189,115c189,115,189,115,189,115c189,116,188,116,187,117c187,117,187,117,186,118c186,118,185,118,184,119c186,118,187,116,189,115xm191,117c190,118,189,120,188,121c187,121,186,122,185,123c186,121,187,120,188,119c189,118,190,117,191,117xm182,131c183,131,183,130,184,130c184,130,184,130,184,130c183,131,182,132,181,133c181,133,180,133,180,134c181,133,182,132,182,131xm180,124c181,123,183,122,184,121c183,122,182,124,181,125c181,124,180,124,180,124xm178,122c178,122,178,122,178,122c176,121,175,121,174,120c178,117,182,115,186,112c183,115,181,119,178,122xm178,128c176,129,175,129,173,130c175,129,176,127,177,125c178,125,178,125,178,125c178,125,179,126,179,126c179,126,179,126,179,126c179,126,178,127,178,127c177,127,177,128,178,128xm127,123c127,123,126,124,126,124c126,123,126,123,127,123c127,123,127,123,127,122c128,122,128,122,128,122c128,122,128,123,127,123xm136,122c135,122,135,123,134,123c133,125,131,126,130,127c129,127,128,126,127,126c127,125,128,125,128,124c131,123,133,122,136,122xm126,127c127,127,127,128,128,128c128,128,128,128,128,128c127,129,126,130,125,131c123,132,121,133,120,134c122,132,124,130,126,127xm131,129c132,129,132,129,133,130c133,130,133,130,132,130c132,130,132,130,132,130c130,131,129,132,127,133c128,132,130,130,131,129xm132,128c135,126,138,124,140,123c138,125,136,127,134,129c134,128,133,128,132,128xm139,130c139,130,139,130,139,130c139,130,138,130,138,130c138,130,139,129,139,129c140,129,141,128,142,128c141,129,140,129,139,130xm148,136c144,138,141,141,138,143c138,142,139,142,139,141c140,140,141,140,141,139c142,139,142,139,142,139c144,138,146,137,148,136xm139,134c140,133,141,133,141,133c141,133,141,133,141,133c140,134,139,136,137,137c137,137,136,138,135,138c137,137,138,135,139,134xm144,144c143,144,143,144,143,144c142,145,141,146,140,147c139,147,138,146,137,146c139,145,141,145,144,144xm146,152c147,151,148,151,149,150c148,151,147,152,146,153c145,154,144,154,142,155c143,154,145,153,146,152xm146,147c147,145,149,144,150,142c151,141,153,140,154,139c155,139,155,139,156,139c156,140,156,140,156,140c154,142,151,144,149,146c149,146,149,146,149,146c148,146,147,147,146,147xm173,99c172,99,172,99,172,99c172,99,172,99,171,99c170,100,168,101,167,101c168,100,170,98,172,97c172,97,172,97,172,97c172,98,172,98,173,99xm168,111c170,109,172,108,174,107c174,107,175,108,175,107c176,107,176,107,176,107c176,107,176,107,175,108c171,110,167,113,163,115c164,114,164,113,165,113c166,112,167,111,168,111xm165,124c166,123,167,122,168,121c168,122,168,122,167,122c166,123,165,124,164,125c164,124,164,124,165,124xm156,126c157,125,158,125,159,124c160,123,161,123,161,122c162,122,163,122,164,121c161,123,159,125,156,126xm165,127c166,127,166,127,166,127c167,126,167,126,166,125c167,125,167,125,168,124c169,123,170,122,172,121c173,122,175,123,176,124c170,127,163,131,157,135c157,135,157,135,157,135c160,133,162,130,165,127xm158,115c157,115,156,116,155,116c157,115,158,114,159,112c161,111,162,110,164,109c162,111,160,113,158,115xm159,127c159,127,158,128,158,128c156,129,154,130,152,132c154,130,156,129,159,127xm151,117c151,117,150,117,149,117c150,117,150,117,150,117c150,116,151,115,152,115c152,114,153,114,154,113c153,114,152,116,151,117xm157,147c158,147,159,146,161,146c159,147,157,147,156,148c156,148,157,147,157,147xm159,137c159,138,159,138,158,138c158,138,158,138,158,138c157,138,157,138,157,138c157,137,158,137,158,137c159,137,160,137,161,137c161,137,161,138,161,138c160,137,160,137,159,137xm160,136c162,135,163,135,165,134c164,135,163,135,163,136c162,136,161,136,160,136xm167,141c166,141,166,141,166,142c165,142,164,142,163,143c164,142,166,141,167,141xm165,146c167,144,169,143,171,142c172,141,171,140,170,140c171,139,172,138,173,137c174,137,175,137,176,136c174,138,173,140,171,142c169,143,166,145,164,147c164,146,165,146,165,146xm178,115c180,113,182,112,184,110c185,110,185,110,186,110c183,112,180,113,178,115xm180,108c181,107,181,107,182,106c183,106,184,105,186,104c184,106,182,107,180,108xm184,97c183,98,181,100,180,101c176,103,173,105,169,107c172,105,174,103,176,100c177,99,178,98,180,98c181,97,183,97,185,96c185,96,184,97,184,97xm181,91c179,92,177,93,175,95c175,95,175,95,175,95c178,92,180,90,183,89c182,89,182,90,181,91xm172,93c172,92,173,91,173,91c174,90,175,90,176,90c174,91,173,92,172,93xm172,89c172,89,172,89,172,89c170,93,167,96,165,99c163,101,161,103,159,105c156,106,154,107,152,108c159,101,166,94,173,88c173,88,173,89,172,89xm152,111c153,111,153,110,153,110c153,109,154,109,155,109c154,109,154,110,154,110c152,112,150,114,148,115c147,116,145,117,144,118c144,118,144,118,144,118c147,116,150,113,152,111xm148,119c148,119,149,119,149,118c148,120,146,122,145,123c144,124,143,124,142,125c144,123,146,121,148,119xm138,119c136,120,133,121,130,122c131,121,132,121,132,120c134,119,135,118,136,118c139,116,141,115,144,114c142,116,140,118,138,119xm126,116c130,112,133,109,136,106c139,104,142,102,145,101c141,104,138,107,134,110c132,112,129,114,126,116xm131,116c129,117,128,118,127,120c127,120,127,120,126,120c125,121,124,122,122,123c125,121,128,118,131,116xm124,126c124,126,124,126,124,126c122,129,120,132,117,135c119,132,122,129,124,126xm113,117c113,117,112,117,112,117c112,118,111,119,110,120c110,120,109,120,109,120c110,119,111,118,113,117xm107,119c107,119,106,119,106,119c107,118,107,117,108,117c109,116,110,115,111,115c110,116,108,118,107,119xm112,125c113,125,114,124,115,123c115,123,115,123,115,123c114,124,114,125,113,126c111,127,110,128,109,129c110,128,111,127,112,125xm104,117c103,117,102,117,102,118c101,118,101,118,101,118c105,114,109,110,113,106c113,106,114,106,114,105c111,109,107,113,104,117xm99,129c99,128,100,128,100,127c100,129,99,130,98,131c97,132,96,133,95,135c94,135,94,134,93,134c95,132,97,130,99,129xm103,132c103,132,104,131,104,131c103,132,102,133,101,135c100,135,100,135,100,135c101,134,102,133,103,132xm103,126c104,125,105,124,106,123c106,122,107,121,108,121c108,121,109,121,109,121c107,123,105,124,103,126xm110,141c107,143,104,145,102,146c104,144,106,143,108,141c108,141,109,141,110,141xm109,139c112,137,114,134,117,132c117,132,117,131,118,131c115,134,113,137,111,140c111,140,111,140,111,140c111,140,110,139,109,139xm116,122c117,121,119,120,120,119c119,120,118,121,116,122xm116,145c116,144,117,144,118,143c118,144,118,144,118,144c118,144,118,144,118,144c118,144,118,144,117,145c116,145,115,146,114,146c115,146,115,145,116,145xm122,144c122,145,122,145,122,145c121,146,120,147,119,148c119,148,119,148,118,148c119,147,120,146,122,144xm120,140c120,139,121,139,122,138c125,137,128,135,131,133c130,134,128,135,127,136c125,137,122,139,120,140xm129,143c129,143,128,143,128,143c128,144,127,144,127,144c127,144,127,144,127,144c127,143,128,143,128,142c129,141,130,140,131,140c130,140,129,141,129,142c129,142,129,142,129,143xm129,146c129,146,129,146,130,146c129,147,129,148,128,148c127,149,126,149,125,150c126,149,128,148,129,146xm134,157c135,156,136,156,136,156c134,157,133,159,131,160c132,159,133,158,134,157xm133,167c135,165,138,163,140,162c139,163,138,164,137,165c136,165,135,166,134,166c134,167,133,167,133,167c133,167,133,167,133,167xm138,160c137,160,137,161,137,161c137,160,137,160,137,160c137,160,137,160,137,160c139,159,140,158,142,157c142,157,142,158,142,158c140,159,139,160,138,160xm143,160c145,159,148,158,150,157c149,158,148,159,147,160c145,161,143,162,141,163c142,162,142,161,143,160xm147,162c148,161,149,161,150,160c150,161,149,161,149,162c148,162,147,162,146,163c146,162,147,162,147,162xm150,163c150,163,151,163,152,162c150,164,148,166,146,168c147,166,148,165,150,163xm146,157c146,157,146,157,146,157c147,156,149,155,150,153c152,153,153,152,155,151c155,151,155,151,156,151c156,152,155,152,155,152c152,154,149,156,146,157xm154,158c155,158,156,157,157,157c157,157,156,158,155,159c154,159,153,160,152,160c153,160,153,159,154,158xm157,155c158,154,159,153,160,151c162,150,164,149,166,147c165,149,163,151,161,153c160,153,158,154,157,155xm162,154c164,154,165,153,167,152c167,153,167,153,167,153c165,154,164,155,163,156c162,156,161,157,160,157c161,156,162,155,162,154xm164,159c165,158,166,157,167,156c167,156,167,156,168,156c166,157,164,159,162,161c163,160,163,160,164,159xm169,156c168,158,166,160,165,162c164,162,163,162,163,163c165,161,167,159,169,156xm166,151c169,147,173,144,176,140c177,140,177,140,178,139c177,140,177,140,177,141c174,144,172,146,170,149c168,150,167,150,166,151xm177,151c175,153,174,155,172,157c172,157,171,157,171,158c173,156,174,154,175,152c176,152,177,151,177,151xm186,127c186,126,187,126,187,125c189,124,191,123,193,122c193,122,193,122,193,122c191,124,188,125,186,127xm198,122c198,123,197,124,196,124c195,125,194,126,192,127c194,125,196,123,198,122xm203,120c204,119,204,119,204,118c205,118,205,118,206,117c205,118,204,119,203,120xm207,110c207,110,206,110,206,110c204,112,201,113,199,114c198,115,197,115,197,115c199,114,200,113,202,112c204,111,206,110,208,109c208,109,207,110,207,110xm195,112c194,112,194,112,193,112c194,112,194,111,195,110c196,109,198,108,199,106c199,106,199,106,199,106c198,108,197,110,195,112xm193,106c194,106,195,105,196,104c196,105,196,105,195,106c195,106,194,106,193,106xm196,97c196,97,195,97,195,98c193,98,191,99,189,100c190,100,190,99,191,98c193,97,195,96,197,95c196,96,196,97,196,97xm195,92c192,94,189,95,187,97c187,96,188,96,189,95c191,94,193,93,196,92c196,92,195,92,195,92xm190,89c189,90,188,90,187,91c189,90,190,89,191,88l190,89xm190,86c189,87,187,87,186,88c187,87,187,86,188,86c190,84,193,83,195,82c195,82,195,82,195,82c193,84,192,85,190,86xm195,86c196,85,197,85,199,84c198,85,197,86,196,87c195,87,195,87,194,87c195,87,195,87,195,86xm187,80c185,81,182,82,179,83c179,82,179,82,179,82c182,81,184,80,187,79c189,78,191,77,192,76c191,78,189,79,187,80xm179,85c178,85,177,86,177,86c177,86,177,85,177,85c178,85,179,85,179,85xm175,84c174,84,172,84,171,85c171,84,172,84,173,83c174,83,175,83,177,82c176,83,176,83,175,84xm172,81c172,81,172,81,171,82c172,81,173,80,174,79c174,79,174,79,174,79c176,78,178,78,179,77c177,78,174,80,172,81xm177,74c175,75,173,76,171,77c171,76,170,76,170,76c171,75,172,75,173,74c176,73,178,72,180,72c179,73,178,73,177,74xm172,86c164,94,155,102,147,110c143,112,139,114,135,116c137,114,139,112,141,110c147,104,154,99,160,93c162,91,164,88,167,86c167,87,167,87,167,87c169,87,171,86,172,86xm168,82c167,82,167,83,167,83c160,90,152,97,145,104c152,97,160,89,167,81c168,81,168,81,169,81c168,81,168,81,168,82xm167,72c166,73,166,73,165,74c165,74,164,74,164,74c164,74,164,75,163,75c164,74,164,73,165,73c166,72,167,72,167,72c167,72,167,72,167,72xm164,82c159,87,155,91,150,96c150,96,150,96,150,96c147,97,145,99,142,100c146,97,149,93,152,90c155,87,159,85,163,82c163,82,163,82,164,82xm159,78c158,78,158,79,158,79c157,79,157,80,157,80c157,80,157,80,157,81c151,86,146,91,140,96c136,99,133,102,129,105c126,108,122,111,118,113c120,112,121,110,123,109c130,103,136,97,142,90c143,90,143,90,143,90c147,85,152,81,158,77c158,77,159,77,159,77c159,78,159,78,159,78xm153,77c153,77,153,77,153,77c149,81,145,84,141,87c142,85,143,84,144,83c144,82,144,82,143,82c142,82,141,82,140,82c142,79,145,77,148,74c148,75,149,75,149,75c151,75,152,75,154,75c154,75,153,75,153,76c152,76,152,77,153,77xm138,78c139,77,140,76,141,75c142,75,142,75,143,75c141,76,140,77,138,78xm138,74c137,74,137,74,136,74c138,73,140,72,142,70c141,72,139,73,138,74xm139,76c138,77,136,78,135,80c134,81,133,82,131,83c130,84,129,84,129,84c129,84,130,83,131,82c133,80,136,78,139,76xm127,87c125,89,122,91,120,92c121,91,123,90,124,88c125,88,126,87,127,87xm127,78c124,81,121,84,118,87c117,87,117,87,117,87c121,82,126,77,130,72c129,74,128,76,127,78xm120,87c118,88,117,90,115,92c114,92,114,93,113,93c114,92,115,91,116,90c117,89,119,88,120,87xm128,89c130,87,132,86,133,84c134,84,134,84,134,84c125,92,117,100,108,108c107,109,106,110,105,110c108,108,110,105,112,102c117,98,123,93,128,89xm99,116c98,116,98,116,97,117c97,117,96,117,95,116c96,115,97,113,98,112c101,110,104,108,107,106c104,109,102,112,99,116xm99,107c96,110,93,113,89,116c89,116,89,116,88,116c89,115,90,114,91,114c93,111,95,109,98,107c99,105,101,104,103,103c102,104,100,106,99,107xm84,115c83,116,83,116,82,116c84,113,87,110,89,107c87,110,85,112,84,115xm56,130c55,127,55,125,54,123c54,122,55,122,55,122c55,122,55,122,55,121c56,123,57,125,58,127c57,128,57,129,56,130xm58,146c58,145,58,145,59,145c59,145,59,145,59,146c58,146,58,147,58,148c57,148,57,147,57,147c57,146,58,146,58,146xm56,142c56,141,55,140,55,139c55,139,56,138,56,138c56,139,57,140,57,140c57,141,56,142,56,142xm56,160c56,161,56,161,56,161c56,162,55,162,55,162c55,162,55,161,55,161c55,161,56,161,56,160xm55,103c55,103,55,103,54,103c54,102,54,101,54,101c55,100,55,99,56,99c56,99,56,99,56,99c56,99,55,100,55,100c55,101,55,102,56,101c56,101,56,101,57,101c57,101,57,101,57,101c56,102,55,103,55,103xm53,134c53,131,52,129,51,127c51,127,51,126,52,126c52,128,53,130,54,132c54,133,54,133,53,134xm53,146c53,146,53,147,53,147c53,146,52,145,52,144c52,144,52,144,52,143c53,144,53,145,53,146xm51,90c51,90,51,91,50,91c50,92,49,92,49,92c50,92,50,91,51,90xm50,88c51,87,51,86,52,85c52,85,53,84,53,84c53,85,53,85,52,86c52,87,51,88,50,88xm51,107c50,108,48,109,47,109c47,109,47,109,47,109c48,108,49,106,50,105c50,106,51,106,51,107xm50,110c49,111,49,111,48,112c48,112,48,111,48,111c48,111,49,110,50,110xm51,110c51,111,51,112,51,112c51,113,50,113,49,114c50,113,51,112,51,110xm54,110c54,110,54,110,54,110c53,110,53,110,53,109c53,109,53,108,53,108c53,108,53,108,53,108c53,108,53,108,53,108c54,108,54,109,54,110xm54,87c54,87,54,87,54,87c55,86,55,86,56,85c55,86,55,87,54,88c54,88,54,88,54,87xm54,96c54,96,54,96,54,96c54,96,55,96,55,95c55,96,55,96,55,97c55,97,55,98,54,98c54,98,54,97,54,96xm55,83c56,82,56,82,56,81c58,80,60,78,61,76c61,77,61,77,60,78c59,80,57,81,55,83xm88,57c86,59,84,61,82,63c78,67,75,70,71,73c71,73,71,74,70,74c69,76,67,77,65,79c67,77,68,75,69,73c71,71,73,69,75,67c79,64,84,60,88,57xm86,57c87,55,89,54,90,53c90,53,90,53,90,54c88,55,87,56,86,57xm105,58c105,58,105,58,105,58c105,58,105,58,105,59c102,61,100,62,97,64c97,64,98,64,98,64c100,62,102,60,105,58xm100,59c100,59,100,58,101,58c102,57,103,57,104,56c103,57,101,58,100,59xm86,81c87,81,88,80,88,79c92,75,96,71,100,67c100,69,99,70,98,72c97,72,96,73,96,74c92,76,89,79,86,81xm93,78c90,81,87,84,85,86c85,86,85,85,85,85c86,84,88,83,89,82c90,80,92,79,93,78xm92,73c93,71,94,69,95,68c98,66,101,64,103,62c103,62,103,63,102,63c99,66,96,69,92,73xm85,64c84,65,83,66,82,66c82,66,82,66,82,66c83,65,84,64,85,64c85,64,85,64,85,64xm89,65c86,68,84,70,81,73c82,72,82,71,83,70c85,69,87,67,89,65xm83,68c82,68,82,68,82,69c81,70,79,71,78,72c78,71,79,71,79,70c80,69,81,69,83,68xm78,74c77,76,76,77,75,79c74,80,73,81,72,82c73,81,73,79,74,77c75,77,75,77,75,77c76,76,77,75,78,74xm74,83c76,81,79,78,82,76c82,76,82,77,82,77c78,80,75,82,72,85c72,84,73,84,74,83xm81,75c86,70,92,65,97,60c97,60,98,60,98,59c98,60,98,60,97,61c94,64,91,66,88,69c86,71,83,73,81,75xm90,70c92,69,93,67,94,66c94,67,94,67,94,67c93,68,91,69,90,70c90,70,90,70,90,70xm97,58c93,60,89,63,86,66c86,66,86,65,86,65c90,62,95,59,99,56c98,57,98,57,97,58xm70,69c69,69,69,70,69,70c68,71,67,72,65,73c66,73,66,72,66,72c67,71,68,70,70,69xm69,67c70,66,71,64,73,62c73,62,73,62,73,62c73,63,72,64,72,65c71,66,70,67,69,67xm73,67c73,66,73,66,73,66c75,65,77,63,78,62c76,63,75,65,73,67xm72,60c71,61,69,63,68,65c65,67,62,70,59,73c60,72,61,70,62,69c66,65,70,61,75,57c74,58,73,59,72,60xm60,68c60,69,59,69,58,70c58,69,58,68,58,67c60,66,61,65,62,64c63,63,63,63,64,62c65,62,65,61,66,60c64,63,62,65,60,68xm67,68c66,69,65,70,64,72c62,74,59,76,57,79c57,79,57,79,57,78c60,75,63,72,67,68xm64,77c63,79,62,81,60,83c59,84,58,85,58,85c59,84,60,82,61,80c62,79,63,78,64,77xm58,90c58,90,58,89,59,88c59,88,59,88,59,88c59,88,60,88,60,87c60,87,60,87,60,87c62,85,64,82,67,80c70,78,72,75,75,73c75,74,74,75,74,76c68,81,63,86,57,91c57,91,58,90,58,90xm67,115c67,115,67,114,66,113c67,113,67,113,67,113c68,113,68,114,68,114c67,114,67,115,67,115xm68,133c67,134,67,135,66,135c66,135,66,135,66,135c66,134,67,134,67,133c67,133,67,133,67,133c67,133,67,133,68,133xm64,150c64,150,64,149,63,149c64,148,64,147,65,146c65,147,65,147,65,148c65,148,64,149,64,150xm64,163c64,163,64,163,63,163c63,163,63,163,63,163c63,162,64,162,64,162c64,162,64,162,64,163xm65,122c65,121,65,121,65,121c65,121,65,120,65,120c65,120,65,120,65,121c65,121,65,121,65,122xm65,110c66,109,66,109,67,108c67,109,67,110,67,111c67,111,66,111,66,112c66,111,66,110,65,110xm67,86c67,86,67,86,67,86c67,86,67,86,67,86c67,85,66,85,66,85c67,84,69,82,70,81c70,82,69,83,69,83c68,84,68,85,67,86xm65,93c66,94,66,96,66,97c65,98,64,98,63,99c63,97,63,97,63,97c64,96,65,94,65,93c65,93,65,93,65,93xm63,131c63,132,63,132,62,132c62,132,62,131,62,130c62,130,62,129,62,129c63,129,63,130,63,131xm63,159c63,159,63,159,63,159c63,160,62,160,62,161c62,160,62,160,62,160c62,159,63,159,63,159xm64,168c64,169,65,170,66,171c66,171,66,171,66,171c65,172,65,172,65,172c64,171,64,170,63,169c63,168,63,168,64,168xm65,153c65,153,65,152,64,152c65,151,65,151,66,150c66,151,66,152,66,153c66,153,65,153,65,153xm66,124c66,124,66,124,66,123c67,124,67,124,67,125c67,125,67,125,66,126c66,125,66,125,66,124xm67,179c67,179,67,179,67,179c67,180,68,180,68,179c68,179,68,179,68,179c68,180,67,180,67,180c67,180,66,179,66,178c66,179,66,179,67,179xm67,170c67,169,67,169,67,168c67,167,67,167,67,167c68,167,68,167,69,167c69,168,69,168,69,169c69,169,68,170,68,170c68,170,68,170,67,170xm68,145c68,144,68,144,68,143c69,143,70,142,71,142c71,142,71,142,71,142c70,143,69,144,68,145xm68,90c71,88,74,85,77,83c74,86,72,90,69,94c69,93,68,92,68,90xm83,77c86,75,89,73,92,71c90,73,89,75,87,78c83,82,78,86,74,90c77,86,80,82,83,77xm78,104c81,101,84,98,87,95c85,100,82,104,79,108c78,109,76,110,75,111c76,109,77,107,78,105c78,104,78,104,78,104xm93,90c97,87,100,84,103,80c104,80,104,80,104,80c99,86,93,93,87,99c87,100,86,101,85,102c88,98,90,94,93,90xm101,79c102,78,102,77,103,77c103,77,103,77,103,77c103,77,103,77,104,77c103,78,102,78,101,79xm102,68c103,67,103,65,104,64c108,61,112,57,116,54c116,54,116,55,116,55c116,55,115,55,115,55c111,59,106,63,102,68xm106,60c106,60,106,60,106,60c107,59,108,58,110,57c108,58,107,59,106,60xm107,57c107,57,107,56,108,56c108,56,108,56,108,55c108,55,108,55,108,55c109,54,110,54,112,54c110,55,109,56,107,57xm101,53c97,56,92,59,88,62c88,62,88,61,88,61c93,57,98,53,103,49c102,50,102,52,101,53xm90,57c90,57,90,56,90,56c94,52,99,49,104,46c104,46,104,46,104,46c99,50,95,53,90,57xm76,54c73,56,70,59,67,62c70,59,72,56,75,53c75,53,76,53,76,53c76,53,76,53,76,54xm61,63c60,63,59,64,58,65c58,65,58,65,58,64c62,60,66,56,69,52c72,50,74,48,77,46c72,52,66,58,61,63xm61,57c60,58,59,59,58,60c58,60,58,60,58,59c58,59,58,59,58,59c59,58,61,57,62,57l61,57xm57,61c55,63,53,64,51,66c53,64,55,62,56,61c56,61,56,61,57,61xm53,66c50,70,47,73,44,76c45,75,45,74,46,73c48,71,51,68,53,66xm50,74c53,73,55,71,57,69c57,70,56,71,56,72c51,76,46,81,41,85c41,85,41,84,41,84c44,80,47,77,50,74xm56,74c56,75,56,75,56,76c55,76,55,77,54,78c52,80,50,83,48,85c45,88,42,90,39,92c40,91,40,89,40,88c45,84,51,79,56,74xm49,100c49,101,49,101,49,101c48,103,47,105,46,107c46,107,46,106,46,106c47,104,48,103,49,101c49,101,49,101,49,100xm45,101c45,102,45,102,44,102c44,102,44,102,44,102c45,101,46,100,47,99c46,100,46,101,45,101xm46,112c46,113,46,113,47,114c47,114,46,115,46,115c46,114,45,113,45,112c45,112,46,112,46,112xm46,135c46,136,46,137,47,138c47,139,48,140,48,141c47,143,47,144,46,145c45,143,45,140,44,138c45,137,45,136,46,135xm50,146c50,147,50,148,50,148c49,149,48,150,47,150c47,150,47,150,47,150c48,149,49,148,50,146xm51,150c51,150,51,151,51,151c50,152,49,154,49,155c48,154,48,153,48,152c49,151,50,151,51,150xm50,157c50,156,51,155,52,154c52,155,52,156,52,156c51,157,51,159,50,160c50,159,49,158,49,158c49,158,50,157,50,157xm51,161c52,161,52,160,53,159c53,160,53,160,53,160c53,161,52,162,52,163c52,163,52,163,51,163c51,163,51,162,50,161c51,162,51,161,51,161xm53,165c54,165,54,165,54,165c54,166,55,167,55,168c55,169,55,169,55,170c54,168,53,167,52,166c53,165,53,165,53,165xm55,173c55,173,54,174,54,174c54,172,53,171,53,169c53,170,54,172,55,173xm56,175c56,175,56,175,56,175c56,175,56,176,55,177c55,177,55,177,55,177c55,176,55,176,55,176c55,176,56,175,56,175xm58,179c58,180,58,181,58,182c58,181,57,181,57,180c56,180,56,180,56,179c57,179,57,179,58,179xm59,184c59,185,59,185,59,186c59,186,59,186,59,186c59,185,58,184,58,183c58,183,58,183,59,184xm59,138c58,137,58,136,58,135c58,135,59,134,59,133c59,134,59,136,59,137c59,137,59,137,59,138xm58,120c58,119,59,119,59,119c59,120,59,121,59,123c59,122,58,121,58,120xm59,92c59,93,59,93,59,93c58,94,58,95,57,96c57,95,57,95,56,94c59,91,62,89,65,86c65,86,65,86,65,86c65,87,65,87,65,88c64,89,63,90,62,90c62,90,61,90,61,91c61,91,61,91,61,92c60,91,59,91,59,92xm61,125c62,125,62,126,62,126c61,126,61,126,61,127c61,126,61,126,61,126c61,126,61,125,61,125xm62,173c62,174,61,174,61,174c61,173,61,172,61,171c61,172,62,173,62,173xm61,179c61,178,61,178,61,177c62,177,62,177,63,176c63,177,63,177,63,177c63,177,64,178,64,178c64,179,64,180,65,181c65,181,66,181,66,181c66,181,66,181,66,181c66,182,66,182,65,183c65,183,65,183,65,183c64,184,63,185,63,186c62,186,62,185,61,185c61,183,61,181,61,179c61,179,61,179,61,179xm62,189c63,190,63,190,64,191c63,191,63,191,62,191c62,191,62,191,61,190c62,190,62,190,62,189xm64,187c65,186,65,185,66,184c67,185,68,186,70,187c68,188,67,189,66,189c65,189,64,188,64,187xm67,183c67,183,67,183,68,182c68,183,69,184,69,184c68,184,68,183,67,183xm70,178c69,178,69,178,69,178c69,178,68,178,68,178c68,177,68,176,68,175c69,176,69,177,70,178xm69,174c70,174,70,174,71,173c71,174,71,174,71,174c71,174,70,175,70,175c70,175,70,174,69,174xm70,149c69,149,69,148,69,148c69,148,69,147,69,147c70,146,71,145,71,144c72,145,72,145,72,146c71,147,70,148,70,149xm69,109c69,109,69,108,69,107c69,106,70,106,71,105c71,106,71,106,71,107c71,108,70,109,69,109xm71,98c72,97,73,96,74,95c74,95,73,96,73,97c73,97,73,97,72,97c72,97,71,98,71,98xm75,101c75,102,74,104,74,105c73,106,73,106,73,106c73,105,72,104,72,104c73,103,74,102,75,101xm75,119c75,119,75,119,75,119c74,120,74,120,73,121c74,120,74,120,75,119c75,119,75,119,75,119xm76,122c75,123,75,123,74,124c74,124,74,124,74,124c74,124,74,123,74,123c74,123,75,122,76,122xm76,124c76,124,76,125,77,125c76,125,76,126,75,126c75,126,75,126,75,126c75,126,75,126,75,126c76,125,76,125,76,124xm76,117c76,117,76,117,76,117c79,114,82,111,86,109c83,112,81,115,79,118c78,118,77,118,77,119c76,118,76,118,76,117xm79,120c80,119,81,119,81,119c80,120,79,122,78,123c78,123,78,123,78,122c78,122,79,121,79,120xm92,118c91,119,90,120,90,120c87,124,85,127,83,130c83,130,83,130,83,130c82,130,81,129,80,129c84,125,88,122,92,118xm81,131c81,132,81,132,80,132c80,132,80,131,80,131c81,131,81,131,81,131xm83,133c84,133,84,133,84,133c85,133,85,133,86,133c85,135,84,136,84,137c83,138,82,138,82,139c82,138,82,137,81,136c82,135,83,134,83,133xm90,135c90,135,90,135,90,135c88,136,87,138,85,140c86,138,88,136,90,135xm92,135c92,136,93,136,93,136c93,136,93,137,93,137c91,138,88,140,86,141c88,139,90,137,92,135xm89,145c92,143,94,141,96,139c96,139,96,139,97,139c94,142,91,145,89,148c88,148,88,148,88,148c88,147,89,146,89,145xm99,141c98,142,97,144,95,145c95,145,95,145,95,145c96,144,98,142,99,141xm102,143c103,142,104,142,106,141c101,145,97,149,92,154c91,155,90,155,88,156c89,156,89,155,89,155c90,155,90,154,90,154c94,151,98,147,102,143xm105,148c105,148,105,148,105,149c104,149,104,149,104,149c102,150,100,151,98,152c101,151,103,149,105,148xm105,151c105,150,106,150,107,149c108,149,108,149,108,149c109,149,109,148,110,148c110,148,110,148,111,147c110,148,110,148,109,149c107,150,105,151,103,153c103,152,104,151,105,151xm117,152c118,151,119,151,120,150c119,151,118,153,117,154c117,154,117,154,117,155c113,157,110,159,106,161c110,158,114,155,117,152xm113,161c115,159,118,158,120,156c120,157,119,158,118,159c118,159,117,159,117,160c115,160,113,161,111,162c112,162,112,161,113,161xm122,160c124,159,126,158,127,157c127,158,126,158,125,159c124,160,122,160,120,161c120,161,119,162,119,162c120,161,121,160,122,160xm128,160c127,160,127,161,126,161c126,161,126,161,126,161c127,160,127,160,128,160xm122,164c121,165,120,166,119,167c118,167,118,167,118,168c119,166,120,165,122,164xm129,164c129,164,129,164,130,165c125,168,121,172,117,176c115,177,113,178,111,179c117,174,123,169,129,164xm108,177c108,176,109,175,110,174c111,174,111,174,111,173c110,175,109,176,108,177xm108,193c110,191,113,189,115,187c120,182,125,178,131,173c130,174,130,174,130,175c130,175,130,175,130,176c126,179,123,182,120,186c116,188,112,191,108,193xm110,195c109,196,108,196,108,197c108,196,108,196,107,196c108,196,108,196,108,196c109,195,109,195,110,195xm125,183c128,180,130,177,133,174c136,172,139,169,142,167c143,166,145,165,146,165c144,168,141,171,139,174c139,174,139,174,139,174c138,175,137,176,136,177c134,178,133,178,131,179c129,180,127,182,125,183xm130,182c130,182,129,182,129,182c127,184,124,185,121,187c124,185,127,184,130,182xm137,194c140,192,143,191,146,189c143,192,140,195,137,197c135,199,133,200,130,202c132,199,134,196,137,194xm127,197c133,192,138,187,144,182c143,184,141,185,140,187c138,189,136,191,134,193c133,193,132,194,131,194c130,195,128,196,127,197xm144,188c147,184,151,181,155,178c154,179,154,180,153,181c152,182,151,183,151,184c148,185,146,186,144,188xm147,183c149,181,151,178,154,176c155,175,155,175,156,174c153,177,150,180,147,183xm151,169c151,169,150,169,150,170c148,171,146,171,145,172c145,171,146,171,147,170c147,170,148,169,148,169c149,169,149,169,149,169c152,167,154,165,157,163c155,165,153,167,151,169xm159,173c160,173,160,172,160,172c160,173,159,174,159,176c158,176,157,177,157,177c158,176,158,175,159,173xm160,177c166,171,172,165,179,160c178,161,177,161,177,162c172,167,168,171,163,175c162,176,161,176,160,177c160,177,160,177,160,177xm162,172c163,170,165,167,166,165c167,164,168,163,169,162c173,160,177,158,180,156c174,161,168,166,162,172xm183,158c183,158,184,157,184,157c183,159,181,160,180,162c180,162,180,162,179,163c181,161,182,159,183,158xm182,154c182,154,182,154,182,154c182,154,182,153,181,153c179,154,177,155,174,157c178,154,181,150,184,147c186,146,187,145,189,144c189,144,189,144,189,144c189,145,189,145,189,146c187,149,185,152,182,154xm189,133c188,133,188,132,188,132c189,131,191,130,192,129c191,130,190,132,189,133xm193,152c193,152,193,152,194,151c196,149,197,147,199,145c199,145,199,145,199,145c197,148,195,150,193,152xm197,143c200,139,203,134,206,130c205,132,203,135,201,138c201,138,200,139,200,139c199,141,198,142,197,143xm200,142c201,140,203,138,204,136c207,132,211,128,214,124c214,124,214,124,214,124c214,124,214,123,215,123c215,122,216,122,217,121c217,121,217,121,217,121c217,121,217,121,217,122c217,122,217,122,217,122c212,129,206,136,200,143c200,143,200,142,200,142xm215,120c213,122,212,124,210,126c211,125,211,124,211,124c213,122,214,121,215,120c215,120,215,120,215,120xm214,115c214,116,214,116,213,116c213,116,213,116,213,116c214,115,214,114,215,113c215,113,216,113,216,112c216,113,215,114,214,115xm210,109c210,109,210,108,210,108c213,107,216,105,219,103c219,104,219,104,219,104c216,106,213,107,210,109xm218,101c218,100,217,100,217,100c211,103,205,106,199,110c200,108,201,107,202,105c207,103,213,100,217,97c218,98,218,98,218,98c218,99,218,100,218,100c218,101,218,101,218,101xm199,95c199,94,200,94,200,94c200,93,201,93,202,93c201,93,200,94,199,95xm201,88c198,89,195,90,193,91c194,90,195,89,196,88c199,87,201,86,203,85c202,86,201,87,201,88xm199,82c199,82,199,81,199,81c200,81,200,80,199,80c202,78,206,77,209,75c210,75,209,73,208,74c206,75,204,76,202,76c202,76,202,76,202,76c203,75,204,75,205,75c207,74,209,73,210,72c211,74,211,76,212,77c207,79,203,80,199,82xm201,74c200,75,199,75,198,76c200,74,202,73,203,72c203,73,202,73,201,74xm187,77c184,78,180,80,176,81c184,76,192,72,200,70c196,72,192,75,187,77xm186,66c181,68,177,70,172,72c171,73,170,73,169,73c175,70,181,67,187,65c186,65,186,66,186,66xm171,69c169,69,167,70,165,71c165,71,165,71,165,71c166,70,167,69,168,68c171,66,174,64,177,63c175,65,173,67,171,69xm157,63c156,64,155,64,153,65c154,64,156,63,157,62c158,61,159,61,161,60c159,61,158,62,157,63xm157,71c159,70,162,69,164,68c162,69,159,71,157,73c156,73,154,73,153,73c154,72,155,72,157,71xm146,72c145,72,144,73,144,73c145,72,145,71,146,70c147,69,148,68,149,67c151,67,152,67,153,66c151,68,149,70,146,72xm145,67c147,65,150,63,152,61c151,62,149,63,148,65c147,65,146,66,145,67c145,67,145,67,145,67xm138,68c137,68,137,69,138,69c136,71,133,73,131,75c132,73,133,71,134,68c134,68,134,68,134,67c138,65,143,62,147,60c149,59,151,58,154,57c154,57,154,57,153,58c148,61,143,64,138,68xm144,53c140,55,136,57,132,60c133,59,135,57,136,56c140,54,143,52,147,50c147,50,148,50,149,50c147,51,146,52,144,53xm132,55c133,55,135,54,136,54c135,55,134,55,134,56c133,56,132,57,132,57c132,57,132,57,132,56c133,56,132,56,132,55xm142,49c140,50,137,51,135,52c138,49,141,47,145,45c147,44,149,44,151,43c148,45,146,47,143,49c143,49,142,49,142,49xm131,53c131,53,131,53,131,53c131,53,130,53,130,53c130,53,130,53,130,53c134,51,137,48,141,46c138,48,134,50,131,53xm127,54c127,54,127,53,127,53c128,52,129,52,130,51c132,49,135,48,137,46c137,46,137,46,137,46c134,49,130,51,127,54xm127,66c126,68,125,69,124,71c123,71,123,72,122,72c123,71,124,69,124,68c125,67,126,67,127,66xm121,67c122,66,122,66,123,66c122,67,122,67,121,68c121,68,121,68,121,68c121,68,121,67,121,67xm122,76c123,74,125,73,126,72c128,71,129,71,130,70c123,77,116,85,110,93c105,98,100,102,95,107c94,108,92,109,90,110c91,109,92,108,93,107c98,101,103,95,109,89c113,85,118,81,122,76xm117,61c116,62,115,63,115,64c116,63,117,62,118,61c117,61,117,61,117,61xm115,51c114,51,113,52,111,52c112,52,112,51,113,51c114,50,115,50,117,50c116,50,116,51,115,51xm114,48c112,48,111,49,110,49c112,48,114,46,116,45c116,46,115,47,114,48xm106,50c105,50,104,51,104,51c104,50,105,49,105,48c107,46,109,44,111,43c111,43,112,43,112,42c112,42,113,42,113,42c111,45,108,47,106,50xm106,45c106,44,106,44,106,44c107,43,108,43,109,42c109,42,109,42,109,42c108,43,107,44,106,45xm102,45c99,47,95,50,92,52c92,51,93,51,93,50c93,50,93,50,93,50c97,47,100,45,104,42c105,42,106,42,107,42c105,43,103,45,102,45xm99,44c100,43,100,43,101,42c101,42,101,42,101,42c101,43,100,43,99,44xm101,40c100,40,100,41,99,41c99,41,99,42,99,42c97,44,95,46,94,48c94,46,94,45,95,44c95,44,95,44,95,44c98,41,100,39,103,36c104,36,104,36,104,36c103,38,102,39,101,40xm93,43c93,43,92,43,92,43c94,41,96,40,98,38c98,38,99,38,99,38c97,39,95,41,93,43xm90,41c91,40,91,40,92,40c92,40,93,39,93,39c92,40,91,40,90,41xm82,40c80,41,78,43,76,44c78,42,80,40,81,38c83,37,85,36,86,35c85,36,84,38,82,40xm79,37c78,38,76,40,74,41c78,38,81,35,84,31c85,30,86,30,87,29c85,31,84,32,82,34c81,35,80,36,79,37xm85,24c84,25,83,25,83,25c83,25,83,25,83,25c83,25,83,24,83,24c83,24,83,24,83,24c84,24,86,23,87,23c87,23,86,24,85,24xm83,28c83,29,82,29,82,29c81,30,80,30,79,31c80,30,81,30,82,29c82,29,82,29,82,29c82,29,83,29,83,28xm59,48c61,46,63,44,64,41c66,40,67,39,69,38c69,38,69,38,69,38c66,42,63,45,59,48xm61,41c61,41,61,41,62,41c63,40,64,39,65,38c65,39,64,39,64,40c63,40,62,41,61,41xm58,46c58,46,59,45,59,45c57,47,55,50,54,53c53,53,52,54,52,54c54,51,56,49,58,46xm48,57c45,58,43,60,41,61c42,59,44,58,45,56c48,54,50,52,53,50c51,52,49,54,48,57xm50,58c50,58,50,59,50,59c50,59,49,59,49,59c47,61,44,64,42,67c43,65,45,63,46,62c47,60,49,59,50,58xm39,86c39,86,39,87,39,87c38,88,37,89,35,90c35,90,35,90,35,90c37,89,38,87,39,86xm34,102c35,103,35,105,36,107c35,109,35,110,35,112c34,111,34,110,34,109c34,106,34,104,34,102xm36,126c36,127,37,128,37,129c37,129,37,130,37,130c37,130,37,131,37,131c35,128,35,128,35,128c36,127,36,127,36,126xm36,115c36,115,36,115,36,115c36,114,36,112,36,111c36,111,37,111,37,111c37,111,37,112,37,113c37,114,36,114,36,115xm36,97c36,97,36,98,37,99c37,99,37,100,36,100c36,99,36,98,36,97xm37,94c37,93,36,92,36,92c37,91,38,90,38,90c38,91,38,92,38,93c37,93,37,93,37,94xm39,103c39,103,39,103,39,103c39,104,38,104,38,104c38,104,38,104,38,103c38,103,38,103,39,103xm38,97c38,96,39,95,39,94c40,93,41,93,42,92c41,93,40,94,39,95c39,96,40,97,41,96c41,96,41,96,41,96c41,96,41,96,41,96c41,97,41,97,41,98c40,98,40,99,39,99c39,99,39,98,38,97xm40,121c40,121,40,121,40,121c40,122,41,123,41,124c41,124,41,124,40,125c40,123,40,122,39,121c39,121,40,121,40,121xm40,133c41,134,41,136,42,138c42,138,41,138,41,138c41,137,40,135,40,133c40,133,40,133,40,133xm41,96c43,93,46,91,48,88c48,89,48,90,47,90c47,91,47,92,46,92c45,94,44,95,43,96c42,96,42,96,42,96c42,95,41,95,41,96xm43,129c44,130,44,132,45,133c44,134,44,134,43,135c43,133,43,132,42,130c42,130,43,129,43,129xm42,140c43,143,44,145,44,147c44,145,43,143,42,141c42,141,42,141,42,140xm44,154c44,154,44,154,44,154c45,157,45,160,46,164c45,160,44,157,44,154c44,154,44,154,44,154xm43,174c43,175,44,176,44,178c44,178,44,178,44,178c43,176,42,175,41,174c41,173,41,172,41,171c42,172,42,173,43,174xm42,176c43,178,44,180,45,181c46,183,46,184,47,186c47,187,46,188,45,190c44,187,43,185,42,182c42,180,42,178,42,176xm46,192c47,191,47,190,48,188c49,192,50,196,52,200c51,200,51,199,51,199c49,197,47,194,46,192c46,192,46,192,46,192xm50,174c50,171,49,168,48,165c48,163,48,162,48,161c48,161,48,162,49,162c49,163,49,163,49,164c49,165,50,165,50,165c50,166,49,166,49,166c49,167,49,167,50,167c51,170,52,173,53,175c53,176,52,176,52,176c51,176,51,175,50,174xm51,186c50,185,50,184,49,183c49,182,50,182,50,181c50,181,50,181,50,181c50,183,51,184,51,186xm52,179c53,179,53,179,54,179c54,179,54,179,55,180c55,181,56,183,56,184c56,184,55,183,55,183c54,182,53,181,52,181c52,180,52,180,52,179c52,179,52,179,52,179xm54,184c56,186,57,188,59,190c59,190,59,190,59,190c59,191,58,193,57,194c57,194,57,194,57,194c56,190,55,187,54,184c54,184,54,184,54,184xm58,195c59,195,60,194,61,194c63,195,64,197,65,198c64,199,64,200,64,200c62,199,60,197,58,195xm63,193c64,192,65,192,65,192c66,192,67,193,68,194c68,194,67,195,67,196c65,195,64,194,63,193xm70,195c70,196,71,196,72,197c72,198,72,198,72,198c72,199,72,199,72,199c72,199,72,199,71,199c71,199,70,198,69,198c68,198,68,198,68,198c68,197,68,197,68,197c68,196,69,195,70,195xm67,190c69,190,70,189,71,188c71,188,72,189,72,189c71,190,71,191,70,192c69,191,68,191,67,190xm72,185c71,184,70,183,68,181c69,181,69,181,69,180c70,181,71,181,72,182c72,182,73,182,73,182c73,183,73,184,73,184c73,185,72,185,72,185xm71,151c72,150,72,150,73,149c73,149,73,150,73,150c72,150,72,151,71,151xm72,119c72,119,71,120,71,120c72,119,72,118,72,118c73,117,73,117,74,116c74,116,74,116,74,116c73,117,72,118,72,119xm78,130c78,131,79,132,79,134c77,135,75,136,74,137c73,137,73,136,73,135c75,134,76,132,78,130xm75,140c76,140,77,139,78,138c77,139,76,141,75,142c75,142,74,142,74,141c75,141,75,141,75,140xm80,138c80,139,80,139,80,140c79,142,77,143,76,145c77,142,79,140,80,138xm78,145c78,145,78,145,78,145c77,146,77,146,76,147c76,147,76,147,76,147c77,146,77,145,78,145xm78,166c78,166,78,167,79,167c78,168,78,168,78,168c78,168,78,168,78,168c78,167,78,167,78,166c78,166,78,166,78,166xm78,155c80,153,81,152,83,151c83,152,83,153,83,154c82,156,81,157,80,159c79,158,79,156,78,155xm85,152c85,151,84,150,84,149c85,149,85,149,85,148c85,149,85,149,85,149c85,149,85,150,86,150c86,150,86,150,87,150c86,151,85,151,85,152xm85,156c85,155,85,155,85,155c86,154,86,153,87,153c87,153,88,153,88,152c89,151,90,150,92,148c92,148,92,148,93,148c92,148,92,149,92,149c90,151,88,153,85,156xm86,182c86,182,86,182,86,182c86,182,85,181,85,181c85,180,86,180,86,179c86,180,86,181,86,182xm88,160c92,158,95,156,99,154c98,155,97,156,96,157c93,159,90,161,87,163c87,163,86,162,86,162c87,161,88,160,88,160xm88,168c90,166,92,165,94,163c92,165,90,167,87,169c87,169,87,169,87,169c88,169,88,168,88,168xm97,177c99,175,101,174,103,173c101,175,99,177,97,179c96,179,95,180,94,180c95,179,96,178,97,177xm102,157c99,158,97,160,95,161c95,161,95,161,94,161c95,160,96,159,97,158c99,157,102,155,105,154c104,155,103,156,102,157xm106,167c108,166,110,165,112,164c111,165,110,166,109,167c107,168,105,170,103,171c104,170,105,168,106,167xm109,171c110,170,111,169,112,168c114,167,117,165,119,164c116,167,113,169,110,172c108,173,107,174,105,175c106,174,107,172,109,171xm105,184c106,183,107,183,108,183c106,184,104,186,102,187c103,186,104,185,105,184xm103,196c103,196,102,196,101,196c101,196,100,196,100,196c101,195,101,195,101,194c102,195,103,195,103,196xm102,202c101,202,100,203,99,204c99,204,99,204,99,203c99,203,99,203,99,203c100,203,100,202,101,201c101,201,101,202,102,202xm99,188c98,188,97,189,97,190c95,189,95,189,95,189c96,189,97,188,97,187c97,187,98,187,98,187c99,187,100,186,100,186c100,187,99,187,99,188xm98,200c99,200,99,200,99,200c98,201,98,202,97,202c96,202,96,201,95,201c95,201,95,201,95,201c96,200,97,200,98,200xm98,206c99,207,100,208,102,209c102,209,102,209,101,209c100,208,99,207,98,206c98,206,98,206,98,206xm100,205c101,204,102,203,103,203c104,203,106,204,107,205c107,205,106,205,106,206c106,206,105,207,104,207c103,206,102,205,100,205xm104,213c105,214,106,214,107,215c106,215,106,216,105,216c104,215,103,215,103,214c103,214,104,214,104,213xm106,212c106,212,106,212,106,212c107,212,108,213,108,213c108,213,108,213,108,213c107,213,106,213,106,212xm107,200c107,199,108,199,108,198c109,199,110,200,112,201c111,201,111,201,110,202c109,201,108,200,107,200xm109,197c111,196,113,194,114,193c117,191,120,190,123,188c121,191,118,194,115,197c115,197,115,197,115,197c114,198,113,199,113,200c111,199,110,198,109,197xm113,202c113,202,113,202,113,202c114,202,115,203,115,203c115,203,114,204,114,204c114,204,114,204,114,204c113,204,113,203,112,203c112,203,113,203,113,202xm120,203c122,202,124,201,126,200c124,201,122,203,120,205c120,205,120,204,119,204c120,204,120,203,120,203xm125,204c127,202,128,201,129,200c128,201,127,203,126,204c125,205,124,206,123,206c123,206,122,206,122,206c123,205,124,205,125,204xm127,206c129,205,131,204,132,203c131,204,130,205,129,206c128,207,127,208,125,209c125,209,125,208,125,208c126,208,126,207,127,206xm147,192c151,189,154,185,158,182c159,182,160,181,161,181c160,182,159,183,158,184c156,186,154,187,152,189c150,190,149,191,147,192xm153,199c155,198,156,197,157,197c155,198,153,199,151,201c152,200,153,199,153,199xm155,195c154,195,153,196,153,196c157,192,161,187,166,183c165,183,165,184,164,185c161,188,158,191,155,195xm178,173c178,173,178,173,178,173c176,176,174,180,172,184c169,186,165,188,162,190c167,184,173,179,178,173xm183,168c185,166,187,164,189,163c189,163,189,162,189,162c185,168,180,174,176,180c178,176,181,172,183,168xm178,198c178,197,179,197,180,196c178,198,176,199,175,201c174,201,174,201,174,201c175,200,176,199,178,198xm172,191c175,189,177,187,180,184c179,185,179,185,179,186c177,188,174,189,172,191xm179,179c184,172,189,166,194,159c194,159,195,159,195,158c192,163,189,169,185,174c185,174,185,174,185,174c183,175,181,177,179,179xm196,176c196,177,195,179,195,180c195,180,194,180,194,180c193,181,191,183,189,184c191,181,194,179,196,176xm198,182c199,182,199,182,199,182c198,183,197,184,195,185c196,184,197,183,198,182xm199,176c200,175,200,173,201,172c201,172,201,172,201,172c201,173,200,174,200,175c200,176,199,176,199,176xm200,164c200,164,199,165,199,165c200,163,202,161,203,158c202,160,202,161,201,162c201,163,201,163,200,164xm203,141c206,138,209,134,212,131c210,134,208,137,206,139c205,140,205,141,204,142c204,141,203,141,203,141xm206,167c208,165,209,164,210,163c208,165,207,168,205,170c206,169,206,168,206,167xm208,157c208,157,208,158,208,158c209,154,210,151,212,147c210,151,209,154,208,157xm214,164c216,162,219,160,221,158c220,161,218,164,216,166c215,169,213,171,211,173c211,173,211,173,211,173c212,170,213,167,214,164xm210,165c211,164,212,163,212,162c212,163,212,163,212,164c211,165,211,165,210,165xm217,159c217,158,217,158,217,158c217,158,217,157,217,157c218,156,220,156,221,156c220,157,218,158,217,159xm217,138c216,143,216,147,215,151c214,152,212,154,211,155c213,149,215,144,217,138c217,138,217,138,217,138xm215,138c216,136,217,134,217,132c217,132,217,132,217,132c217,132,217,133,217,133c217,135,216,137,215,138xm216,117c218,115,219,113,221,111c221,112,221,112,221,113c219,114,218,116,216,117xm221,99c220,98,220,97,220,96c220,96,220,96,220,96c221,97,221,98,221,99c221,99,221,99,221,99xm220,108c220,108,220,108,220,109c220,109,220,109,219,109c219,109,219,109,219,109c219,109,219,109,219,109c217,110,216,111,215,111c215,111,215,111,215,111c215,111,215,111,215,110c217,110,219,109,220,108xm219,93c219,92,218,90,218,89c218,89,219,89,219,89c219,90,219,92,220,93c220,93,219,93,219,93xm217,87c217,86,217,85,217,84c217,84,217,84,217,84c218,85,218,86,218,87c218,87,218,87,217,87xm216,82c215,79,215,77,214,74c215,75,215,76,216,77c216,78,216,80,217,82c217,82,216,82,216,82xm215,88c211,90,208,92,205,93c204,93,204,93,204,93c206,91,208,90,210,88c211,87,213,87,214,86c214,87,214,88,215,88xm206,85c208,84,208,84,208,84c209,83,208,82,207,82c209,81,210,80,212,79c212,81,213,82,213,83c211,84,208,84,206,85xm206,58c206,58,206,58,206,57c207,58,208,59,209,60c209,61,210,61,210,61c211,62,211,63,212,63c210,61,208,60,206,58xm206,60c206,60,205,60,205,60c204,59,204,58,203,57c204,58,204,58,205,59c205,60,206,60,206,60xm211,67c210,67,210,67,211,67c211,68,211,69,211,70c209,71,207,72,205,73c206,71,207,70,208,68c209,67,208,66,207,67c207,67,207,67,206,68c206,67,206,67,205,67c201,68,196,69,191,71c196,69,200,66,204,64c205,63,204,62,203,62c202,62,202,63,202,63c202,63,202,62,202,62c203,62,203,60,202,61c201,61,201,61,201,61c202,61,202,60,203,60c203,60,203,60,203,60c203,60,203,60,203,60c205,63,208,65,211,67xm187,63c191,61,195,59,198,56c199,57,200,58,201,59c196,60,192,61,187,63xm191,56c192,55,193,55,194,54c195,54,195,54,195,54c195,54,196,54,196,55c194,55,193,55,191,56xm189,54c189,54,189,54,190,53c190,53,189,52,188,52c187,53,186,54,186,55c185,54,185,54,184,53c186,52,188,51,189,50c191,51,192,52,193,53c192,53,190,54,189,54xm184,56c182,57,179,58,176,59c177,58,178,57,179,55c180,55,181,54,183,54c183,54,184,55,184,56xm180,50c177,51,173,53,170,54c171,53,173,51,174,50c176,49,178,48,179,48c180,48,180,49,180,50c180,50,180,50,180,50xm166,49c167,48,168,47,169,46c172,45,175,44,178,44c174,45,170,47,166,49xm166,53c163,55,159,58,156,60c155,61,154,61,153,62c154,60,155,59,156,58c159,56,162,55,166,53c166,53,166,53,166,53xm154,49c154,48,155,48,155,48c157,47,159,46,160,46c158,47,156,48,154,49xm155,45c152,46,149,47,147,48c149,46,152,44,155,42c157,42,159,41,161,41c159,42,157,44,155,45xm154,34c153,34,153,34,152,34c153,34,153,33,154,33c154,33,154,33,154,33c154,33,154,33,154,33c154,33,154,34,154,34xm152,36c150,37,147,38,145,40c145,40,145,40,144,40c146,38,148,37,150,36c151,36,151,36,152,36xm150,34c148,34,147,34,146,34c146,34,147,33,147,33c149,33,150,33,151,33c151,33,150,34,150,34xm151,29c151,29,151,29,151,29c150,29,149,29,148,29c148,29,148,28,149,28c150,28,151,29,152,29c151,29,151,29,151,29xm148,20c146,18,144,17,142,16c142,16,143,16,143,15c146,16,149,17,152,18c151,18,149,19,148,20xm139,9c139,9,139,9,139,9c138,8,138,8,138,8c140,9,142,9,145,9c145,9,145,10,146,10c144,9,142,9,139,9xm143,13c142,13,142,13,142,13c140,13,138,13,135,13c136,12,136,12,136,12c138,12,141,13,143,13xm136,14c137,14,138,14,139,15c139,15,139,15,138,15c138,15,137,14,136,14c136,14,136,14,136,14xm138,18c141,19,143,20,146,21c146,21,146,21,146,21c143,20,140,20,137,19c137,19,138,19,138,18xm141,27c143,27,144,27,146,28c146,28,145,28,145,28c143,28,142,28,140,27c140,27,141,27,141,27xm142,30c142,30,142,30,142,30c140,30,138,29,137,29c137,29,137,29,138,29c139,29,141,29,142,30xm140,34c141,33,142,33,144,33c143,33,143,34,142,34c141,34,139,34,138,34c139,34,139,34,140,34xm143,36c144,36,146,36,147,36c145,37,143,39,141,40c140,40,139,40,138,40c137,40,136,40,135,40c137,39,140,37,143,36xm137,42c134,42,132,43,130,43c131,43,131,43,132,42c133,42,135,42,137,42xm136,44c136,44,135,45,135,45c131,46,128,46,124,47c125,47,125,46,126,46c129,45,133,45,136,44xm126,44c123,45,120,46,117,47c118,45,120,44,121,42c121,42,121,42,121,42c124,42,126,42,129,42c128,43,127,44,126,44xm111,46c113,45,114,44,115,42c116,42,117,42,118,42c116,44,114,45,111,46xm115,41c114,40,113,40,112,41c110,41,109,41,107,41c107,40,108,40,108,40c112,39,115,38,119,37c118,38,116,39,115,41xm116,33c115,33,115,33,114,34c115,33,115,33,116,33c116,33,117,33,117,33c117,33,117,33,116,33xm105,29c104,29,103,29,102,29c104,29,106,28,107,27c108,27,108,27,109,27c108,28,106,29,105,29xm103,32c104,32,104,32,105,32c104,33,102,34,101,35c100,35,100,35,99,35c99,35,98,35,98,36c98,36,97,36,96,37c98,35,101,33,103,32xm96,35c97,34,98,33,99,32c99,32,100,32,100,32c99,33,98,34,96,35xm96,30c96,30,95,30,95,30c97,29,98,28,100,27c100,27,100,27,100,27c99,28,97,29,96,30xm90,31c90,31,89,31,89,31c88,32,86,33,85,33c85,33,85,33,85,33c87,31,89,28,91,26c93,26,95,27,97,27c95,28,92,30,90,31xm89,18c89,18,89,18,88,18c88,18,87,19,87,19c83,21,79,23,75,26c73,27,70,28,68,29c68,29,68,28,69,28c73,25,78,23,83,20c86,19,90,17,94,16c93,16,93,16,92,17c91,17,90,18,89,18xm80,17c73,19,66,23,60,27c60,27,60,28,60,28c58,29,56,31,54,32c51,34,48,35,45,36c48,34,52,31,55,29c62,23,70,19,79,15c81,14,83,13,85,12c83,13,81,14,80,15c79,16,79,16,80,17xm50,40c51,39,52,38,53,38c52,39,51,40,50,41c50,40,50,40,50,40xm56,38c56,38,57,38,57,38c56,40,54,42,53,44c49,46,46,48,43,51c44,51,44,50,44,50c48,46,52,42,56,38xm49,48c49,49,48,50,47,50c46,51,46,52,45,53c43,54,41,56,40,57c40,56,40,56,40,56c43,53,46,51,49,48xm39,55c38,55,38,56,37,57c37,57,37,56,37,56c38,56,38,55,39,54c39,54,40,53,40,53l39,55xm38,65c40,64,42,62,45,60c40,65,35,70,30,75c30,75,30,77,31,76c32,76,33,75,34,75c33,75,33,76,32,76c31,77,29,78,27,78c27,77,28,76,29,75c32,72,35,69,38,65xm34,77c35,77,36,76,37,75c35,78,32,81,30,83c30,83,30,83,30,83c31,81,32,79,34,77xm30,93c30,93,30,93,30,94c30,94,30,94,30,94c30,94,30,93,29,93c29,93,30,93,30,93xm32,123c32,124,32,124,32,125c32,125,32,125,32,126c31,124,31,124,31,124c32,124,32,124,32,123xm32,120c32,119,33,117,33,115c33,116,34,118,34,119c34,120,34,120,34,121c33,122,33,122,33,123c33,122,32,121,32,120xm33,131c34,130,34,130,34,130c35,130,35,131,35,132c35,132,35,132,35,133c35,133,35,134,36,134c36,134,36,134,36,134c36,134,36,134,36,134c36,135,36,135,37,135c37,137,38,138,38,140c39,140,39,141,39,142c38,143,38,144,37,145c37,146,38,147,39,146c39,146,39,145,40,145c40,148,41,151,42,153c41,154,41,154,41,154c41,155,41,156,42,156c43,159,44,162,45,166c43,161,40,157,38,152c37,145,35,138,33,131c33,131,33,131,33,131xm34,149c35,152,36,155,37,157c37,158,37,158,37,158c37,159,38,161,38,163c37,161,36,160,36,159c35,156,35,152,34,149c34,149,34,149,34,149xm38,166c38,166,38,166,38,167c38,165,37,164,36,163c36,163,36,162,36,162c37,163,38,165,38,166xm40,173c40,175,40,176,40,178c39,175,38,173,38,170c38,171,39,172,40,173xm42,197c42,197,42,197,42,197c42,198,43,198,43,198c43,199,44,199,44,200c43,198,41,196,39,194c39,194,39,194,39,194c40,195,41,196,42,197xm43,192c43,191,42,190,42,189c43,191,45,194,47,196c46,196,45,195,45,195c44,194,43,193,43,192xm48,198c50,201,51,203,53,205c50,203,48,200,46,197c47,197,47,198,48,198xm49,188c51,190,52,192,53,194c54,197,55,201,56,204c55,203,55,203,54,202c52,197,51,193,49,188xm61,205c62,205,62,205,62,205c63,207,64,208,65,210c65,210,64,210,63,209c63,208,62,206,61,205xm65,202c65,202,65,202,65,201c65,201,66,200,66,200c66,200,67,201,67,201c67,201,66,202,65,202xm70,206c69,205,68,204,67,204c67,204,67,203,67,203c67,203,68,203,69,202c69,203,70,204,71,205c71,205,72,205,72,204c72,204,72,204,73,203c73,204,74,205,75,205c75,206,74,206,74,206c73,206,72,205,71,205c71,204,70,205,70,206xm71,193c72,192,73,191,73,190c73,191,73,192,73,194c72,193,72,193,71,193xm73,159c74,159,74,158,75,158c75,159,76,161,76,163c75,163,75,163,74,164c74,162,74,161,73,159xm75,191c75,191,75,191,76,192c75,192,75,192,75,193c75,192,75,192,75,191xm75,188c76,188,76,187,76,187c77,187,77,187,77,187c78,187,78,187,78,187c78,188,77,188,77,189c76,189,76,188,75,188xm77,193c78,193,78,194,79,194c79,194,78,195,78,195c78,195,77,195,77,196c76,195,76,195,76,195c76,194,77,193,77,193xm79,180c79,180,79,180,79,180c79,179,80,178,81,177c81,178,81,178,81,178c80,178,80,179,79,180xm82,188c82,189,82,189,83,189c82,189,81,190,80,190c81,189,81,189,82,188xm83,191c83,191,83,191,83,191c83,192,82,192,82,192c81,192,81,192,81,192c82,191,82,191,83,191xm83,187c83,187,83,187,83,187c84,188,84,188,85,188c85,188,85,189,85,189c85,189,85,189,85,189c84,188,83,188,83,187xm84,198c85,198,85,199,85,199c85,199,85,200,85,200c84,200,84,200,83,199c84,199,84,199,84,198xm85,194c86,194,87,193,88,193c87,194,86,194,86,195c85,195,85,195,85,194xm86,205c86,206,87,206,88,207c88,207,88,207,88,207c88,207,88,207,88,207c87,207,87,207,87,207c86,206,86,206,86,206c86,205,86,205,86,205xm88,204c88,204,88,204,88,204c89,204,89,204,90,205c90,205,89,205,89,205c89,205,88,205,88,204xm90,186c90,185,91,184,92,183c92,183,92,183,93,183c92,184,91,185,90,186xm91,205c92,206,92,206,93,206c93,207,92,207,92,207c91,207,91,207,90,206c91,206,91,206,91,205xm93,186c95,184,98,182,100,179c102,179,103,178,104,177c102,180,99,182,97,185c96,185,94,186,93,186xm95,190c95,190,95,191,96,191c95,191,95,192,94,192c94,192,94,192,93,192c94,191,94,191,95,190xm96,208c96,208,96,208,96,208c97,209,98,209,100,210c99,210,99,210,99,211c98,211,98,211,97,211c97,210,96,210,95,209c95,209,95,208,96,208xm99,218c99,218,100,219,101,219c100,219,100,219,100,219c99,219,99,219,99,219c99,218,99,218,99,218xm101,224c101,223,101,223,102,223c103,223,104,224,105,225c105,225,105,225,105,226c105,226,105,226,105,226c103,225,102,225,100,224c100,224,101,224,101,224xm104,222c104,222,104,222,104,222c104,222,104,221,104,221c105,222,106,222,106,222c106,222,106,223,106,223c106,222,105,222,104,222xm108,226c108,226,109,227,110,227c110,227,109,228,109,228c109,228,109,228,109,228c108,228,107,227,106,227c107,226,107,226,108,226xm108,210c109,210,110,209,111,208c112,208,112,209,112,209c111,210,110,210,110,211c109,211,109,211,108,210xm112,213c111,212,111,212,111,212c112,211,113,211,114,210c114,210,114,210,115,210c114,211,113,212,112,213xm119,221c120,221,120,221,120,221c120,221,119,222,119,222c119,222,119,222,119,222c119,222,119,221,119,221c119,221,119,221,119,221xm120,211c120,210,120,210,121,210c121,210,121,210,121,210c121,211,121,211,121,211c120,211,120,211,120,211xm123,218c123,218,123,219,124,219c123,219,122,220,121,220c121,220,121,220,121,220c122,219,122,219,123,218xm123,222c124,222,124,221,125,221c125,221,126,222,126,222c126,223,125,223,125,223c124,223,124,223,123,222xm125,225c126,225,126,225,127,224c127,224,127,225,128,225c127,226,126,226,125,227c125,227,125,227,124,226c124,226,125,226,125,225xm127,221c127,221,126,220,126,219c126,219,126,219,126,219c127,220,127,220,128,220c128,221,127,221,127,221xm128,218c128,217,129,216,130,216c130,216,130,216,130,216c130,216,130,217,129,217c129,218,129,219,130,219c130,219,129,219,129,219c129,219,128,218,128,218xm130,222c130,222,130,222,130,222c130,223,130,223,129,224c129,224,129,224,129,224c129,224,128,224,128,223c129,223,129,223,130,222xm162,206c163,205,164,204,165,203c167,201,169,200,172,198c172,198,171,198,171,198c170,199,169,200,168,202c166,203,164,205,162,206xm167,210c160,216,153,221,146,225c149,222,152,219,156,216c158,214,160,213,163,212c163,212,163,212,164,212c165,211,166,211,167,210xm154,209c155,208,156,208,157,207c161,203,166,199,171,195c168,197,166,200,163,202c160,204,157,207,154,209xm158,208c157,210,156,211,155,212c153,214,150,216,148,218c146,220,143,221,141,222c146,217,152,213,158,208xm146,227c146,227,146,227,146,227c147,227,148,227,148,228c148,228,150,228,150,228c150,228,150,228,150,228c149,228,147,228,146,228c146,227,146,227,146,227xm151,231c151,231,151,231,151,231c151,231,150,232,150,232c150,232,149,232,149,232c150,231,151,231,151,231xm150,228c149,227,148,227,147,227c157,222,165,214,174,206c174,207,174,207,175,207c174,208,173,208,173,209c165,215,158,221,150,228xm169,216c169,216,169,216,169,216c168,216,169,217,170,217c171,216,172,216,174,215c168,220,162,225,155,229c160,224,164,220,169,216xm183,211c185,210,186,209,187,209c182,213,176,218,170,222c174,218,179,214,183,211xm180,210c179,210,179,211,178,212c176,213,173,214,171,215c172,214,172,213,173,212c178,208,183,204,188,200c186,203,183,206,180,210xm183,199c184,198,185,197,186,196c186,195,187,195,187,195c188,194,189,193,190,193c188,195,185,197,183,199xm195,193c194,194,193,195,192,195c191,196,190,197,189,197c191,196,193,194,195,193xm197,198c196,199,196,199,195,200c195,200,194,201,194,201c195,200,196,199,197,198xm196,192c196,191,195,191,194,191c194,191,194,192,193,192c196,189,199,187,202,184c200,187,198,189,196,192xm204,185c204,185,204,185,205,185c203,187,201,189,199,190c201,188,202,187,204,185xm200,181c201,180,202,178,202,177c203,175,204,174,206,172c207,171,209,169,210,168c209,170,208,173,207,175c205,177,203,179,200,181xm207,181c212,175,217,169,221,163c221,164,221,164,221,165c217,170,213,174,210,179c209,180,208,181,207,183c206,183,206,183,206,184c206,183,207,182,207,181xm218,155c219,153,219,151,220,149c221,147,222,144,222,141c222,141,223,141,223,141c222,145,222,149,222,154c220,154,219,154,218,155xm217,149c217,144,218,139,218,135c220,132,221,129,223,126c222,134,219,142,217,149xm223,98c222,97,222,96,222,95c222,95,222,95,222,94c223,96,223,97,224,98c223,98,223,98,223,98xm221,87c222,87,222,87,222,87c223,88,223,90,223,91c223,91,223,91,223,91c222,90,222,89,221,87xm226,83c225,83,224,84,223,84c222,82,222,80,221,77c222,78,222,78,223,79c223,79,224,79,224,78c225,79,225,80,226,81c226,82,226,82,226,83c226,83,226,83,226,83xm224,75c223,74,223,74,223,73c223,73,223,73,223,73c224,74,224,75,224,76c224,75,224,75,224,75xm224,70c223,69,222,67,221,65c222,67,223,68,224,69c224,69,223,69,224,70c224,70,224,70,224,70xm222,76c222,76,222,76,222,76c221,75,221,75,220,74c220,74,220,74,220,73c220,74,221,74,221,75c221,75,222,75,222,76xm220,81c219,80,219,78,218,77c217,75,217,74,216,73c217,73,218,74,219,75c219,77,220,79,220,81xm218,67c217,65,216,63,215,61c217,63,218,65,219,68c219,67,219,67,218,67xm216,64c214,62,212,59,210,56c209,54,207,53,206,51c208,53,211,55,213,58c213,58,213,58,213,58c214,60,215,62,216,64xm201,44c200,44,200,43,199,43c202,45,205,47,208,50c205,48,203,46,201,44xm201,46c204,50,207,55,209,58c209,58,209,58,209,58c205,53,201,48,197,44c198,45,200,45,201,46xm189,41c189,41,189,41,188,41c188,40,188,40,187,40c187,40,187,40,186,40c186,40,186,40,186,40c186,40,185,39,185,39c186,39,188,38,189,38c190,39,191,40,192,41c191,41,190,41,189,41xm188,44c189,45,190,46,191,47c190,47,189,47,188,48c187,47,186,46,185,46c186,45,187,45,188,44xm186,48c185,49,183,49,182,49c182,49,181,48,181,47c181,47,182,47,183,46c184,47,185,48,186,48xm172,43c176,42,180,41,183,40c183,40,184,40,184,40c184,40,184,40,184,40c180,41,176,42,172,43xm159,44c161,43,163,41,164,40c170,39,175,38,180,37c173,40,166,42,159,44xm172,31c171,31,171,31,170,31c169,31,168,31,167,30c167,30,167,30,166,29c166,29,165,29,164,28c164,28,164,28,164,28c167,29,170,30,173,31c173,31,173,31,172,31xm166,36c166,36,167,36,167,36c167,36,167,36,167,36c166,37,164,37,163,37c164,37,165,36,166,36xm154,12c154,12,154,12,154,12c153,11,153,11,152,11c153,11,155,11,156,12c157,12,159,13,160,14c158,13,156,13,154,12xm154,6c153,6,153,6,153,7c150,6,147,6,144,6c144,5,143,5,142,5c139,5,136,4,133,3c136,3,138,3,140,3c147,4,154,5,161,7c163,8,165,9,167,10c167,10,166,10,166,10c165,9,165,10,165,10c164,9,162,9,160,8c158,7,156,7,154,6xm136,26c135,26,135,26,135,27c134,26,133,26,132,26c133,26,135,26,136,26xm135,28c135,29,134,29,134,29c134,29,133,29,133,29c134,29,134,29,135,28c135,28,135,28,135,28xm120,31c120,31,119,31,118,31c118,31,118,31,118,31c119,31,120,31,121,31c121,31,121,31,120,31xm118,29c117,29,117,29,116,29c117,28,119,27,120,27c121,27,121,26,122,26c121,27,120,28,118,29xm122,24c120,24,119,24,118,24c118,24,118,23,119,23c120,24,121,24,122,24c122,24,122,24,122,24xm117,16c116,16,116,16,116,16c117,16,117,15,116,15c115,15,113,15,112,16c111,16,111,16,111,16c111,15,110,15,110,15c113,14,115,13,118,12c119,12,119,12,119,12c121,12,122,12,123,13c121,14,119,15,117,16xm107,24c108,24,109,24,110,24c109,25,108,25,107,25c107,25,106,25,105,25c106,25,107,24,107,24xm100,22c101,22,102,22,102,21c104,22,105,22,106,22c106,22,106,22,105,22c104,22,102,22,100,22xm103,8c104,7,104,7,105,7c106,7,106,7,106,7c105,7,104,7,103,8xm104,17c103,17,103,17,102,17c101,18,99,18,97,18c97,18,97,18,97,18c97,18,97,18,97,18c99,18,101,17,102,16c103,16,103,17,104,17xm100,11c99,12,98,12,97,12c97,12,97,12,97,12c97,12,98,11,98,11c99,11,100,11,102,11c101,11,101,11,100,11xm102,24c102,24,101,25,100,25c97,25,95,25,93,25c93,24,93,24,94,24c97,24,99,24,102,24xm93,10c93,10,93,11,92,11c91,11,89,12,88,12c87,13,87,13,87,13c86,13,86,14,85,14c87,12,90,11,93,10c94,9,95,9,96,9c95,9,94,10,93,10xm92,8c78,11,65,20,55,27c50,30,46,34,42,37c41,37,41,37,41,38c41,38,41,38,41,38c40,38,39,38,39,39c42,35,46,32,51,29c57,24,65,19,72,15c79,12,87,9,94,7c94,7,94,7,95,7c94,8,93,8,92,8xm42,39c42,39,42,39,42,39c44,38,47,37,49,36c49,37,49,37,49,37c49,38,48,38,48,39c47,40,46,40,45,41c46,40,47,39,49,38c49,37,48,36,48,37c46,39,44,40,42,42c42,42,41,42,41,42c41,43,40,43,40,44c40,44,40,44,39,44c40,43,41,41,42,39xm41,46c42,46,43,45,44,44c42,47,40,50,38,53c38,53,37,54,37,54c37,54,37,54,37,54c38,52,39,49,41,46xm36,50c36,50,36,50,37,49c37,50,37,50,37,50c36,52,35,54,34,57c33,57,32,58,31,59c33,56,34,53,36,50xm35,46c36,45,37,44,38,43c37,44,36,45,36,46c35,46,35,46,35,46c35,46,35,46,35,46xm32,55c31,57,30,58,29,60c28,60,28,60,28,60l32,55xm28,54c30,51,32,49,34,47c33,48,32,50,31,51c30,52,29,53,28,54xm31,79c30,80,29,81,28,82c27,82,25,83,24,84c25,83,25,81,26,80c28,80,29,79,31,79xm23,83c22,83,22,83,22,83c22,82,23,81,24,80c24,80,24,80,24,80c24,80,24,80,24,80c24,81,23,82,23,83xm22,98c24,103,25,109,26,115c26,117,26,118,27,120c25,114,23,108,22,102c22,101,22,99,22,98xm27,139c27,139,27,139,27,139c26,140,27,140,27,140c27,141,27,141,27,141c25,137,24,133,23,129c23,127,23,125,23,123c22,121,22,118,22,115c24,123,25,131,27,139xm25,156c23,153,22,149,21,146c21,145,20,145,20,144c20,144,20,144,20,144c22,147,23,150,25,154c25,154,25,155,25,156c25,156,25,156,25,156xm29,163c30,164,30,165,30,167c29,164,29,162,28,160c28,161,29,162,29,163xm29,148c29,147,29,146,29,145c30,143,30,142,31,140c31,141,31,141,31,141c31,142,31,143,32,144c32,147,33,151,33,155c32,153,31,151,30,149c30,149,30,149,30,149c30,149,30,148,29,148xm35,166c36,168,36,169,36,171c35,166,33,161,30,156c30,156,30,155,30,155c32,159,33,162,35,166xm38,182c39,183,39,185,39,186c39,186,39,186,39,186c38,184,37,182,35,180c34,178,33,175,32,173c32,171,32,170,31,168c34,173,36,177,38,182xm32,177c32,177,32,178,32,178c34,182,37,186,39,190c39,190,39,190,39,191c36,188,34,185,32,183c32,182,32,182,32,182c32,182,32,182,32,181c32,180,32,179,32,177xm38,192c38,192,38,193,38,193c38,192,37,192,37,192c36,190,36,189,35,188c36,189,37,191,38,192xm39,197c39,196,39,196,38,196c39,196,39,196,39,196c41,199,44,202,48,204c48,204,49,204,49,203c49,204,50,205,50,205c50,205,49,205,49,204c48,204,48,205,48,206c50,207,52,208,54,209c54,210,55,211,56,212c54,210,51,209,49,208c46,205,42,201,39,197xm51,212c52,214,54,216,56,218c56,217,56,217,56,217c55,217,54,216,52,215c51,214,50,212,49,210c49,211,50,211,51,212xm54,220c55,221,56,222,57,223c56,222,55,222,54,221c53,220,52,220,52,219c52,219,52,219,52,219c52,219,53,220,53,220c54,220,54,220,54,220xm53,222c53,223,54,223,54,223c53,223,52,222,51,221c51,221,51,221,51,220c51,221,52,222,53,222xm56,228c57,228,57,228,57,228c57,228,57,228,57,228c55,227,54,226,52,225c54,226,55,227,56,228xm55,218c55,218,55,218,55,218c57,219,58,220,60,221c63,224,66,227,69,230c69,230,68,230,67,229c65,228,62,226,60,225c58,223,56,220,55,218xm68,227c68,227,68,227,68,227c67,226,66,225,65,224c66,225,67,226,69,226c69,227,70,227,70,228c69,228,69,228,68,227xm60,220c59,218,57,216,55,215c58,216,60,218,63,219c64,221,65,222,66,223c64,222,62,221,60,220xm62,216c66,219,71,222,75,225c71,222,67,220,63,218c63,217,62,217,62,216xm74,221c73,220,73,220,72,219c75,221,77,223,80,225c80,225,80,225,80,225c78,224,76,222,74,221xm68,215c66,214,65,213,64,211c65,212,67,212,68,213c69,213,69,214,70,214c70,214,70,215,69,215c69,216,70,216,71,216c71,215,72,215,73,215c74,215,75,215,75,216c77,218,78,220,79,222c75,220,71,217,68,215xm76,204c75,203,74,202,73,202c73,202,73,202,73,202c74,202,75,203,76,203c76,203,76,204,76,204xm74,200c74,200,74,200,74,200c74,200,74,199,74,199c75,200,76,201,77,202c77,202,77,202,77,202c76,201,75,201,74,200xm75,199c75,199,76,199,76,199c76,199,77,200,78,200c78,200,78,201,78,201c77,200,76,199,75,199xm78,208c78,208,79,208,79,208c79,208,78,209,78,209c78,209,78,208,77,208c78,208,78,208,78,208xm78,206c78,206,78,206,78,205c78,205,78,205,79,204c79,204,79,204,79,204c79,205,79,205,79,205c79,205,78,205,78,206xm79,197c79,196,80,196,80,196c81,196,81,196,81,196c81,197,80,197,80,197l79,197xm80,206c81,206,81,206,81,206c81,207,81,207,81,207c81,207,80,207,80,207c80,207,80,207,80,207c80,207,80,206,80,206xm80,209c82,210,83,211,85,212c85,212,84,212,84,212c83,211,81,210,80,210c80,209,80,209,80,209xm82,208c82,208,82,208,83,208c84,208,85,209,86,210c86,210,86,210,85,211c84,210,83,209,82,208xm85,214c88,216,91,217,94,219c93,218,91,218,89,217c88,216,86,215,85,214c85,214,85,214,85,214xm95,221c95,221,95,221,95,221c95,221,94,221,94,221c94,221,93,220,93,220c94,220,94,220,95,221xm93,216c94,215,94,215,94,215c95,216,96,216,97,217c96,217,97,218,97,218c97,218,97,218,97,218c96,217,95,216,93,216xm98,222c99,222,99,222,100,222c100,222,100,222,99,223c99,223,99,223,99,223c99,223,98,223,97,222c97,222,98,222,98,222xm106,235c106,236,106,236,107,236c108,236,109,237,110,237c111,238,111,238,111,238c109,238,107,237,106,235xm110,234c111,234,111,234,112,234c113,235,113,235,114,235c114,236,114,236,113,236c112,235,111,235,110,234xm114,231c113,231,113,230,113,230c113,230,114,230,114,230c115,231,115,231,116,231c115,232,115,232,115,232c115,231,114,231,114,231xm113,227c113,227,113,227,114,227c115,228,116,228,117,228c117,229,117,230,118,229c118,229,118,229,118,229c118,229,119,229,119,230c119,230,119,230,119,230c118,230,117,230,117,230c115,229,114,228,113,227xm118,224c119,224,120,223,121,222c121,222,121,222,121,222c121,223,120,224,119,225c119,225,118,225,118,224xm121,232c121,232,121,232,122,232c123,232,124,233,124,234c125,234,126,233,125,232c125,232,124,232,124,231c126,231,129,230,131,230c131,230,131,230,131,230c130,231,130,232,129,233c128,233,128,233,128,234c126,234,124,234,122,234c121,233,121,233,120,232c120,232,120,232,121,232xm132,235c130,235,128,236,126,236c125,236,124,235,123,235c126,235,129,235,132,235xm137,235c137,235,136,235,136,236c135,236,134,236,133,236c132,236,131,236,130,237c132,236,134,236,137,235xm130,234c132,233,134,232,135,231c135,231,136,232,137,232c138,231,139,231,140,230c139,231,139,232,138,233c135,233,133,234,130,234xm139,226c139,226,139,227,139,227c138,227,137,227,136,227c137,227,137,227,137,227c139,226,140,225,142,224c141,225,140,225,139,226xm143,229c145,229,146,229,147,229c148,229,149,229,149,229c149,229,148,230,148,230c147,231,145,232,144,232c143,233,141,233,140,233c141,232,142,230,143,229xm145,236c149,235,153,234,158,234c157,234,157,234,157,235c152,235,148,236,144,236c144,236,145,236,145,236xm157,231c158,231,160,230,161,229c160,230,160,230,159,231c159,231,158,231,157,231xm159,229c161,227,164,225,166,223c166,224,165,225,164,226c162,227,161,228,159,229xm165,227c174,222,182,215,190,208c190,209,189,210,189,210c189,210,189,210,189,210c180,217,172,224,163,231c163,231,162,231,162,231c163,229,164,228,165,227xm177,222c175,224,172,226,170,229c169,229,168,230,168,230c167,230,167,230,167,230c170,227,174,224,177,222xm185,218c184,218,183,219,183,220c181,221,179,223,177,225c176,225,176,226,175,226c178,223,181,220,185,218xm184,216c186,215,188,213,190,212c190,212,190,212,190,212c191,211,191,211,192,210c192,211,192,211,191,211c189,213,186,215,184,216xm192,212c193,212,193,212,194,212c193,212,193,213,192,214c191,215,189,217,187,218c189,216,191,214,192,212xm193,207c194,206,194,205,195,204c197,202,199,201,201,199c202,198,202,198,203,197c203,198,202,199,201,200c198,203,196,205,193,207xm206,192c204,194,202,196,199,197c201,195,202,193,204,191c210,184,216,177,223,171c223,171,223,171,223,171c220,174,218,177,216,179c213,183,209,188,206,192xm220,144c220,146,219,148,219,150c219,150,219,150,219,150c221,144,222,137,224,131c223,133,223,134,223,136c222,139,221,142,220,144xm223,102c223,102,223,101,223,101c224,101,224,100,225,100c225,100,225,101,225,101c225,101,224,102,223,102xm226,103c226,103,227,104,227,104c227,104,227,104,227,104c226,105,225,105,224,105c224,105,224,105,224,104c224,104,225,103,226,103xm226,151c226,151,225,152,225,152c225,152,225,153,225,153c225,152,225,151,226,151xm224,151c224,146,225,140,225,135c225,135,225,135,226,135c226,138,226,142,226,145c225,147,225,149,224,151xm226,158c226,157,227,157,227,156c227,157,227,157,227,158c226,159,226,159,225,160c226,159,226,159,226,158xm226,123c226,122,226,121,226,119c226,119,226,119,226,119c227,124,227,129,227,135c227,131,226,127,226,123xm224,164c225,163,226,162,227,161c227,162,227,162,227,162c226,163,225,164,224,165c224,164,224,164,224,164xm227,169c227,168,228,167,228,167c227,168,226,170,225,171c225,171,225,171,225,171c226,171,226,170,227,169xm228,123c228,121,228,119,228,117c228,116,228,116,229,115c228,118,228,121,228,123xm227,112c227,111,227,111,226,110c227,110,228,109,229,108c229,109,229,109,229,109c228,110,227,111,227,112xm232,108c232,108,232,107,232,107c232,106,232,106,233,105c233,108,234,111,235,114c235,114,235,114,235,115c234,112,233,110,232,108xm234,103c234,103,234,103,233,103c232,97,230,92,229,87c230,89,231,90,231,92c233,97,234,102,235,107c235,106,234,105,234,103xm229,69c230,69,230,69,230,70c231,71,231,72,232,72c231,72,231,72,231,72c231,72,231,72,231,71c230,71,230,71,230,71c230,71,230,71,230,71c230,70,229,69,229,69xm233,86c233,86,233,86,233,86c233,87,234,88,234,88c234,88,233,87,233,86xm232,69c231,68,231,68,231,67c232,69,233,70,235,71c235,72,235,73,236,74c236,74,236,74,237,74c237,75,237,75,237,76c235,73,234,71,232,69xm226,55c225,54,225,53,224,52c224,51,223,50,223,50c224,51,225,52,226,53c226,53,226,54,226,55xm223,54c225,56,226,59,228,62c226,60,224,58,223,56c223,56,224,56,223,56c223,55,223,54,223,54xm228,65c227,66,227,66,227,66c227,68,228,70,228,71c228,71,228,72,228,72c227,70,226,68,225,66c225,65,224,65,224,65c223,64,222,62,222,61c222,61,223,60,222,60c221,58,220,57,218,55c218,55,218,54,217,53c221,57,225,61,228,65xm214,48c213,47,212,45,211,44c214,46,216,47,218,49c219,51,220,53,221,54c219,52,216,50,214,48xm211,42c211,41,211,41,210,41c210,41,210,41,210,41c212,42,214,43,215,45c214,44,212,43,211,42xm210,47c211,48,211,48,211,49c210,47,208,45,206,43c207,44,209,46,210,47xm208,40c207,39,206,38,206,37c206,38,207,38,208,39c208,39,208,39,208,40c208,40,208,40,208,40xm207,42c205,40,202,39,200,37c200,37,200,37,201,37c201,37,202,36,201,36c201,36,201,36,201,36c202,36,202,36,203,36c204,38,206,40,207,42xm202,34c201,34,201,34,200,34c198,32,196,30,194,28c197,29,200,31,202,33c202,33,201,34,202,34xm194,32c195,32,195,32,195,32c196,33,197,34,198,35c198,35,198,35,198,35c197,35,196,34,195,34c193,33,191,31,189,29c190,29,190,29,190,29c191,30,193,31,194,32xm192,33c191,33,191,33,190,33c190,32,190,33,190,33c191,34,193,35,195,36c195,36,196,36,196,37c196,37,196,37,196,37c198,38,200,40,201,41c203,43,204,44,205,46c202,42,197,39,193,36c193,36,193,35,192,35c191,35,191,35,191,35c190,34,188,34,187,33c187,33,186,34,187,34c187,34,187,34,187,35c184,35,180,35,177,36c178,35,180,35,181,34c182,34,182,33,181,33c180,33,179,32,178,32c179,32,179,31,178,31c176,30,173,29,170,28c170,27,170,27,170,27c168,26,166,26,164,25c164,25,165,24,166,23c166,23,166,23,166,23c173,26,180,29,186,32c187,32,188,31,187,30c186,30,185,29,184,28c185,29,186,29,187,29c189,30,190,32,192,33xm167,17c165,15,162,14,160,12c160,12,160,12,161,12c161,12,161,12,161,12c164,12,166,14,169,15c174,18,180,23,185,26c179,23,173,20,167,17xm172,13c171,13,169,12,168,11c169,12,171,12,173,13c172,13,172,13,172,13xm133,12c133,12,132,12,132,12c131,12,129,12,128,12c128,12,127,12,127,12c127,12,127,11,128,11c130,11,131,11,133,12xm132,28c132,28,131,29,130,29c129,29,129,29,128,29c129,29,129,28,129,28c129,28,129,27,128,27c127,28,126,28,124,29c123,29,122,29,121,29c122,28,124,27,125,26c128,27,130,27,132,28xm124,22c123,22,122,22,121,22c121,22,122,22,122,21c123,21,125,22,126,22c125,22,125,22,124,22xm123,15c122,16,121,16,120,17c120,17,119,17,119,17c121,16,122,15,124,14c124,14,124,14,124,14c124,14,125,14,126,15c125,15,124,15,123,15xm125,11c124,11,123,11,122,11c123,11,124,11,125,11c125,11,125,11,125,11xm114,5c114,5,114,5,113,5c113,5,113,5,113,6c111,6,110,6,108,6c108,6,108,6,108,6c109,6,111,5,113,5c114,5,114,5,115,5c115,5,115,5,114,5xm99,5c99,5,98,5,98,5c99,5,100,4,102,4c101,4,100,5,99,5xm22,63c23,63,23,63,23,63c23,63,23,63,23,63c22,65,21,66,20,68c19,68,19,69,18,70c18,70,17,70,17,70c19,68,20,65,22,63xm21,78c23,76,24,75,25,73c24,76,22,79,20,82c19,83,18,84,17,85c17,85,17,84,17,84c17,83,17,83,16,83c17,82,17,81,17,80c18,79,19,78,20,77c20,78,21,78,21,78xm20,88c20,87,20,87,20,86c20,85,21,85,21,84c21,84,21,84,21,84c22,84,22,85,22,85c21,86,21,87,20,88xm21,120c19,113,18,107,17,100c18,100,18,100,18,100c19,102,19,105,20,108c20,110,20,113,20,115c20,117,21,118,21,120xm17,89c17,89,17,89,18,89c18,91,18,93,18,95c18,95,18,95,18,95c18,93,17,92,17,90c17,90,17,90,16,89c17,89,17,89,17,89xm18,114c17,110,16,106,15,103c15,102,16,102,16,102c16,106,17,110,18,114xm15,100c15,98,15,96,15,93c15,95,16,97,16,98c15,99,15,99,15,100xm21,131c21,133,22,135,22,136c22,136,22,136,22,135c21,134,20,135,20,136c21,139,22,142,23,145c22,143,21,141,19,140c17,129,16,118,14,107c16,115,19,123,21,131xm17,165c17,165,17,165,17,165c18,167,18,168,19,170c19,169,18,169,18,168c17,167,17,166,16,166c17,165,17,165,17,165c17,165,17,165,17,165xm19,163c19,163,18,163,18,163c17,162,17,162,16,161c16,157,15,154,15,150c16,155,18,160,20,164c19,164,19,164,19,163xm15,169c15,169,15,169,15,169c14,165,13,162,11,158c12,160,13,162,14,164c14,164,14,164,14,164c15,165,15,166,16,167c16,168,16,168,16,168c16,168,15,168,15,169xm8,128c9,129,10,128,10,128c10,124,9,120,9,117c9,116,10,115,10,114c10,121,11,129,12,137c12,142,13,146,13,151c12,147,11,142,10,138c10,136,9,134,9,133c9,131,8,129,8,128c8,128,8,128,8,128xm8,106c8,105,9,104,9,103c9,105,9,108,9,111c9,109,8,108,8,106xm9,99c10,98,10,97,10,96c10,97,11,97,11,97c11,99,10,101,10,103c10,102,10,100,9,99xm11,149c12,153,13,157,14,161c13,159,12,156,11,154c11,152,11,150,11,149xm14,141c14,140,14,139,14,138c14,136,14,134,14,132c14,133,14,134,15,135c15,138,16,141,16,143c17,147,17,152,18,156c17,151,15,146,14,141xm10,90c10,91,9,92,8,92c9,91,10,89,12,88c11,89,11,89,10,90xm9,93c9,94,9,95,9,96c8,96,8,95,8,95c8,95,8,95,8,95c8,94,9,94,9,93xm8,116c8,117,7,117,7,118c7,117,7,117,7,116c7,115,7,113,7,112c7,113,8,115,8,116xm8,144c8,140,7,136,7,133c7,133,7,134,7,134c8,137,8,141,8,144xm9,159c9,158,8,157,8,157c8,156,8,156,8,155c8,156,9,157,9,158c9,158,10,158,10,158c11,160,12,163,12,165c12,165,12,165,12,166c14,171,16,176,19,181c20,182,20,183,20,184c20,183,20,182,19,182c15,174,12,166,9,159xm18,144c19,145,19,145,19,146c19,147,19,147,19,148c21,154,23,161,25,168c25,168,25,169,25,169c24,168,24,168,23,168c22,160,20,152,18,144xm27,189c28,191,29,193,30,195c30,195,30,195,29,195c28,191,26,188,25,185c25,187,26,188,27,189xm30,190c29,190,29,189,29,188c29,189,30,190,31,191c32,192,32,193,32,194c32,194,32,194,32,194c31,193,31,192,30,190xm31,187c30,185,28,182,27,180c29,182,30,184,31,186c31,186,31,186,32,187c33,189,35,192,36,195c36,195,36,195,36,195c36,194,35,194,35,193c34,192,34,192,33,191c32,190,32,188,31,187xm37,206c39,208,41,210,43,212c42,211,41,211,40,210c40,210,40,210,39,209c38,207,36,205,34,204c35,204,36,205,37,206xm41,205c41,204,40,203,40,203c40,203,40,203,40,203c42,205,44,208,46,211c45,209,43,207,41,205xm43,212c44,212,44,213,45,213c45,213,45,213,45,213c46,214,47,215,49,216c47,214,45,213,43,212c43,212,43,212,43,212xm44,215c45,215,45,215,45,216c45,216,45,216,45,216c45,217,46,217,46,217c45,216,44,216,44,215c44,215,44,215,44,215xm50,222c51,222,51,222,51,223c49,221,47,219,45,217c46,219,48,220,50,222xm73,227c72,226,70,226,69,225c68,223,67,222,66,221c74,225,81,229,88,235c87,235,86,234,86,234c81,232,77,229,73,227xm81,225c82,226,84,227,85,229c84,228,83,227,81,226c81,226,81,226,81,225xm82,223c81,223,81,223,81,224c81,224,81,223,80,223c79,221,78,219,77,216c79,218,81,220,83,222c83,222,83,222,83,223c86,225,89,228,93,230c93,230,93,230,93,231c89,229,86,226,82,223xm98,240c98,240,99,239,99,239c99,239,99,239,99,239c99,239,99,239,99,239c99,239,99,239,99,239c98,238,97,237,96,236c97,237,97,237,98,237c98,237,98,238,98,238c100,239,102,240,104,241c102,241,101,241,99,241c97,239,95,238,93,237c91,236,90,235,89,234c92,236,95,238,98,240xm96,243c99,244,102,244,105,244c107,245,109,245,112,246c109,246,107,246,104,246c101,245,99,244,96,244c96,244,96,243,96,243xm109,242c106,241,104,240,101,238c104,239,106,239,108,239c110,241,113,242,115,243c113,243,111,243,109,242xm122,241c122,241,122,240,122,240c122,240,122,240,122,240c123,240,124,241,125,241c126,241,127,240,126,240c126,240,126,240,126,240c129,240,131,239,134,239c131,240,127,241,124,242c123,242,122,241,122,241xm127,244c129,244,131,244,133,244c131,244,129,244,127,245c127,244,127,244,127,244xm127,243c136,240,146,238,155,237c155,237,155,237,155,237c146,239,137,242,127,243xm140,245c143,245,145,245,148,244c150,244,153,244,155,243c152,244,149,245,146,245c144,245,142,246,140,246c139,246,138,246,136,246c138,246,139,246,140,245xm147,243c146,243,144,243,142,243c150,242,157,240,164,237c165,237,165,236,165,236c165,236,165,236,165,236c165,236,166,236,166,236c169,236,172,235,175,234c175,234,174,234,174,234c174,235,174,235,174,235c169,237,164,239,160,242c160,242,159,242,159,242c155,242,151,242,147,243xm168,234c168,234,168,233,169,233c172,231,175,229,178,226c182,224,186,221,190,218c188,220,186,223,184,225c184,225,184,225,184,225c183,226,182,227,181,228c181,228,181,228,181,229c180,229,180,229,180,230c176,232,172,233,168,234xm198,221c198,221,199,220,199,220c199,220,199,220,199,221c198,221,197,222,196,223c196,223,196,223,196,223c196,222,197,222,198,221xm192,219c193,218,193,218,194,217c196,215,198,214,200,212c197,214,195,217,192,219xm229,185c231,183,232,181,233,179c234,177,235,175,237,172c237,172,237,172,237,172c236,174,236,176,235,177c235,178,234,179,234,180c232,183,230,185,228,188c229,187,229,186,229,185xm233,152c234,142,235,131,236,120c236,120,236,120,237,120c237,121,237,122,237,122c237,123,237,124,237,125c237,134,235,143,233,152xm237,112c237,112,237,111,237,110c237,112,238,113,238,115c238,115,238,116,238,117c238,115,237,114,237,112xm236,94c237,98,238,101,239,105c239,104,239,103,238,103c238,100,237,97,236,94xm239,156c239,156,239,155,240,155c240,156,239,157,239,158c239,158,239,159,238,160c239,158,239,157,239,156xm239,153c239,151,239,150,240,148c241,140,241,132,241,124c241,124,242,125,242,126c242,127,243,127,243,127c243,127,243,127,243,127c243,127,243,127,243,127c243,136,242,144,240,153c240,153,240,153,240,153c240,153,239,153,239,153xm244,139c245,141,245,143,245,145c245,146,245,147,244,148c244,148,244,148,244,148c244,150,243,151,243,153c243,155,242,156,242,158c243,152,244,145,244,139xm245,135c245,132,245,129,245,126c245,126,245,126,245,127c245,127,245,127,246,127c246,131,246,135,246,140c246,138,245,137,245,136c245,135,245,135,245,135xm245,95c247,99,248,103,248,107c248,103,246,99,245,95xm247,129c247,129,247,129,248,128c247,130,247,132,247,133c247,132,247,130,247,129xm247,123c247,120,247,116,247,112c248,114,248,117,249,119c248,122,248,125,248,127c248,126,247,125,247,123xm225,50c223,47,220,45,218,42c218,42,217,42,217,43c216,41,215,40,213,39c213,38,212,39,212,39c211,39,211,38,211,38c211,38,211,37,211,37c210,36,208,34,207,33c204,29,200,26,195,24c190,20,184,17,179,13c192,19,204,28,215,38c219,42,222,46,225,50xm178,13c178,13,177,13,177,13c177,13,177,13,177,13c177,13,177,13,177,13c177,13,177,13,176,13c176,12,175,12,175,12c174,12,174,11,173,11c175,11,176,12,178,13xm128,2c124,2,120,2,116,3c114,3,112,3,110,3c116,2,121,2,126,2c127,2,127,2,128,2xm8,87c9,86,10,84,11,83c13,82,14,81,15,79c16,79,15,79,15,79c14,79,14,80,13,81c12,81,12,82,12,82c14,78,17,75,19,71c20,71,20,71,20,71c19,73,19,74,18,75c17,77,17,78,16,79c13,83,10,87,7,92c7,90,8,89,8,87xm8,166c9,168,10,170,11,173c11,173,11,173,11,173c12,173,12,173,12,173c13,177,15,181,17,184c16,183,15,182,14,180c11,176,9,171,8,166xm17,188c19,189,20,191,21,192c21,192,21,192,21,192c22,193,23,194,23,195c24,195,24,195,24,195c24,195,24,195,24,196c24,196,25,197,25,197c28,200,30,203,33,206c32,206,32,207,32,207c33,209,35,210,36,211c36,211,36,211,36,212c40,216,43,220,47,223c44,221,41,218,38,215c30,207,23,198,17,188xm94,245c95,246,96,246,97,246c97,246,97,247,97,247c100,248,102,248,105,249c105,249,105,249,105,248c109,249,112,249,116,249c115,250,116,250,116,250c119,251,121,251,123,251c111,251,99,249,88,245c90,245,92,245,94,245xm135,251c140,250,145,249,150,248c151,248,150,247,150,247c142,249,134,250,127,250c127,250,126,249,126,249c120,248,114,248,108,248c108,247,108,247,108,247c110,247,113,247,115,247c115,247,115,247,115,246c117,246,118,247,119,247c120,247,120,247,120,247c120,247,120,247,120,247c121,247,121,247,121,247c121,247,121,247,121,247c122,247,122,247,122,247c123,247,125,247,126,248c126,248,126,248,127,248c136,248,144,247,153,246c153,246,153,246,154,246c154,246,154,246,154,246c154,246,154,246,154,246c155,246,156,246,157,245c157,246,158,246,159,246c160,246,161,245,162,244c164,244,165,243,166,243c168,242,170,242,171,241c172,241,174,240,175,240c177,239,178,238,180,238c180,238,180,238,181,238c184,236,188,234,191,232c192,231,191,230,190,231c193,229,195,228,197,226c197,226,197,226,197,226c198,225,199,225,200,224c200,223,201,223,201,223c203,221,205,220,207,218c207,218,207,218,208,218c207,218,207,219,206,220c206,220,207,221,207,221c208,220,209,219,210,218c210,218,211,219,211,219c190,237,163,249,135,251xm215,215c214,215,214,215,214,216c214,215,215,214,216,213c220,209,224,203,227,197c229,196,230,195,231,194c231,193,231,193,231,193c229,193,228,193,227,194c227,193,227,193,227,193c227,193,228,193,228,193c230,192,231,190,232,188c232,188,232,188,233,188c233,188,233,188,233,188c234,187,234,185,235,184c242,175,246,164,246,153c246,152,246,151,246,150c248,145,248,140,248,134c249,132,249,129,250,126c250,128,250,131,250,133c250,134,251,134,252,133c250,164,237,193,215,215xe">
                  <v:path textboxrect="0,0,252,253" o:connectlocs="169081,172492;11326,97988;186879,124712;20225,55067;156137,34012;96271,173301;20225,71264;96271,166823;27506,69644;90608,29153;157755,132810;93035,59117;111642,119853;140766,97178;139148,78552;148856,78552;79282,106086;121350,129571;156137,85841;131867,66405;44495,98798;44495,67215;69574,53448;53394,90700;75237,72883;36405,81792;47731,74503;62293,101227;95462,128761;128631,140099;161800,76123;114878,39681;84136,29153;29933,89890;39641,131191;64720,113375;83327,158725;127822,149007;175553,127951;164227,50208;115687,12147;83327,25914;24270,76123;54203,162774;74428,148197;101125,182209;148047,161154;176362,62356;129440,6478;33169,30773;23461,119853;56630,184639;76855,178970;118923,185449;182834,122283;182025,53448;149665,21055;14562,76933;6472,93939;65529,182209;146429,185449;172317,31583;101934,200835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192" w:lineRule="auto"/>
                          <w:jc w:val="center"/>
                          <w:rPr>
                            <w:rFonts w:hint="eastAsia" w:ascii="微软雅黑" w:hAnsi="微软雅黑" w:eastAsia="微软雅黑"/>
                            <w:color w:val="1F3864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1F3864"/>
                            <w:lang w:val="en-US" w:eastAsia="zh-CN"/>
                          </w:rPr>
                          <w:t>水</w:t>
                        </w:r>
                      </w:p>
                    </w:txbxContent>
                  </v:textbox>
                </v:shape>
                <v:shape id="Freeform 5" o:spid="_x0000_s1026" o:spt="100" alt="KSO_WM_UNIT_INDEX=1_4_1&amp;KSO_WM_UNIT_TYPE=q_h_a&amp;KSO_WM_UNIT_ID=wpsdiag20163441_5*q_h_a*1_4_1&amp;KSO_WM_UNIT_LAYERLEVEL=1_1_1&amp;KSO_WM_UNIT_HIGHLIGHT=0&amp;KSO_WM_UNIT_CLEAR=0&amp;KSO_WM_UNIT_COMPATIBLE=0&amp;KSO_WM_UNIT_PRESET_TEXT=AMET&amp;KSO_WM_UNIT_VALUE=6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&amp;KSO_WM_UNIT_TEXT_FILL_TYPE=1&amp;KSO_WM_UNIT_TEXT_FILL_FORE_SCHEMECOLOR_INDEX=15" style="position:absolute;left:651037;top:811590;height:204885;width:203869;v-text-anchor:middle;" fillcolor="#B9C63A" filled="t" stroked="f" coordsize="252,253" o:gfxdata="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5N2S5AAAA2wAA&#10;AA8AAAAAAAAAAQAgAAAAIgAAAGRycy9kb3ducmV2LnhtbFBLAQIUABQAAAAIAIdO4kAzLwWeOwAA&#10;ADkAAAAQAAAAAAAAAAEAIAAAAAgBAABkcnMvc2hhcGV4bWwueG1sUEsFBgAAAAAGAAYAWwEAALID&#10;AAAAAA==&#10;" path="m243,78c237,63,227,49,216,37c204,25,190,16,175,9c160,3,143,0,126,0c93,0,60,13,37,37c23,51,13,68,7,86c6,88,5,89,5,90c4,90,4,91,4,91c3,92,3,92,3,92c3,93,3,93,3,93c4,93,4,93,4,93c4,93,4,93,4,93c4,92,4,92,4,92c5,92,5,91,5,91c5,92,5,93,4,95c4,95,4,95,4,96c3,96,3,97,4,97c1,106,0,116,0,126c0,143,4,159,10,175c11,176,12,178,13,180c12,180,12,181,12,181c13,182,14,183,14,184c20,195,28,206,37,215c37,215,37,215,37,215c37,216,37,216,37,217c39,219,42,221,44,223c47,225,50,227,54,229c60,234,68,238,76,242c76,242,76,242,76,242c77,243,78,243,80,243c95,249,110,253,126,253c143,253,160,250,175,243c190,237,204,227,216,216c227,204,237,190,243,175c249,159,252,143,252,126c252,110,249,93,243,78xm252,126c252,128,252,130,252,132c252,127,251,122,250,116c251,107,249,97,243,90c243,83,241,77,238,72c238,72,238,72,237,72c237,72,237,71,237,71c237,69,236,67,235,65c246,84,252,105,252,126xm226,192c223,195,223,195,223,195c223,195,222,196,222,196c222,196,222,195,222,195c223,194,223,193,224,192c224,192,224,192,224,191c225,190,226,189,227,188c226,190,226,191,226,192xm227,194c227,195,226,195,226,196c226,196,226,196,226,196c226,195,226,195,226,195c227,195,227,194,227,194xm220,193c222,191,224,188,225,185c224,188,223,190,222,192c221,192,221,193,220,193xm217,197c217,197,217,197,217,197c216,199,216,200,215,201c214,202,213,204,212,205c212,205,211,205,211,205c208,207,204,210,201,213c205,209,209,205,212,200c212,200,212,200,212,200c212,200,212,200,212,200c212,199,212,199,211,199c211,199,211,198,212,198c217,192,222,186,225,179c227,176,229,173,231,170c230,172,230,174,229,177c225,183,221,190,217,197xm208,213c209,213,209,212,210,212c210,212,209,213,209,213c209,213,209,213,209,213c209,213,208,213,208,213c208,214,208,214,208,214c208,214,208,213,208,213xm206,214c206,214,205,215,205,215c206,213,207,212,209,210c208,211,207,213,206,214xm209,211c210,210,211,209,211,209c211,209,211,210,210,210c210,211,210,211,209,211xm216,207c217,207,217,207,217,206c215,209,213,212,212,215c211,216,210,216,210,217c212,214,214,211,216,207xm192,225c193,225,193,225,193,224c193,225,193,225,194,225c194,225,194,225,194,225c191,227,189,229,187,231c186,231,185,232,184,232c184,232,183,231,183,231c181,232,179,233,178,233c179,233,179,232,180,231c183,229,186,227,189,225c192,224,194,222,196,220c195,221,194,222,193,223c193,223,193,223,193,223c192,224,192,224,192,224c191,225,192,225,192,225xm190,231c188,232,187,233,186,234c186,233,187,233,187,232c188,232,189,231,190,231xm118,243c116,242,115,241,113,241c116,242,120,243,123,245c121,246,121,246,121,246c121,246,121,246,121,246c120,245,119,245,119,245c117,245,116,244,115,244c116,244,117,244,118,244c118,244,119,243,118,243xm60,233c66,236,72,238,78,240c78,240,78,241,78,241c78,241,77,241,77,241c71,239,66,236,60,233xm5,106c5,107,4,109,4,110c4,106,4,102,5,98c6,99,6,100,6,101c6,103,6,104,5,106c5,106,5,106,5,106xm5,116c5,117,5,118,5,119c5,120,5,120,5,121c5,118,5,116,5,113c5,114,5,115,5,116xm5,153c6,154,6,155,6,156c6,156,6,157,7,157c7,157,7,158,7,158c7,158,7,158,7,158c8,161,8,164,9,167c9,166,9,166,9,165c8,165,7,165,8,165c5,156,3,146,2,136c3,142,4,147,5,153xm2,119c2,117,2,116,2,114c2,115,2,116,2,116c2,116,2,116,2,116c2,117,2,118,2,119xm13,106c13,112,14,118,15,124c15,124,14,124,14,124c14,123,14,122,14,121c14,120,13,120,13,120c12,116,11,112,11,108c11,108,12,108,12,108c12,107,12,107,13,106xm12,103c12,102,12,101,12,100c12,101,12,102,12,103c12,103,12,103,12,103xm13,94c13,93,14,93,14,93c14,94,14,95,14,96c13,95,13,95,13,94xm15,72c16,72,16,72,17,72c15,74,13,77,11,80c11,79,11,79,11,79c12,78,12,78,12,77c13,75,14,73,14,71c15,72,15,72,15,72xm36,41c36,41,36,41,37,41c37,40,38,40,39,40c37,41,35,43,34,45c30,49,26,53,24,58c22,59,21,61,19,63c24,55,30,47,36,41xm124,9c123,9,123,9,123,9c120,9,118,9,115,9c115,9,115,9,115,10c114,10,114,10,113,10c113,10,113,9,113,9c114,9,115,8,116,8c116,7,116,7,116,7c119,8,121,8,124,9xm118,4c118,4,118,4,118,4c118,5,119,5,120,5c120,5,120,5,120,5c119,5,119,5,118,5c118,5,118,5,118,4xm233,77c233,77,234,77,234,77c236,79,237,82,239,85c239,86,239,87,239,88c240,90,240,92,240,93c238,88,235,82,233,77xm241,99c242,103,243,108,244,112c244,113,244,114,244,115c243,110,241,105,240,100c240,99,240,99,240,98c239,96,238,94,238,92c239,94,240,97,241,99xm235,172c235,173,234,175,233,176c232,178,231,180,230,182c230,181,230,180,230,180c232,177,234,173,235,170c235,171,235,171,235,171c235,172,235,172,235,172xm235,161c234,164,234,167,233,170c233,171,232,172,232,172c232,171,232,170,233,168c233,168,233,168,232,168c233,167,233,167,233,166c234,165,233,165,233,165c233,164,234,163,235,161xm234,158c235,156,236,154,236,152c236,153,236,155,236,156c235,157,234,157,234,158xm231,154c231,154,231,154,231,154c230,155,229,156,229,157c229,154,229,152,229,150c232,139,233,126,232,114c233,116,234,117,234,118c233,130,233,142,231,154xm201,205c201,204,202,203,203,203c203,202,203,202,203,202c205,200,206,199,208,197c208,198,207,198,207,198c205,201,203,203,201,205xm97,227c98,227,98,227,99,227c101,228,102,229,104,229c106,231,108,232,110,233c110,233,109,233,109,233c105,231,101,229,97,227xm103,237c102,237,101,237,100,237c100,237,100,237,100,237c100,237,100,236,100,236c100,236,100,236,100,236c101,237,102,237,103,237xm75,232c74,232,74,232,74,232c75,232,75,232,76,232c78,233,79,234,81,235c81,235,81,235,82,235c79,234,77,233,75,232xm82,241c82,241,83,241,83,241c83,241,83,241,83,241c84,241,84,241,84,242c83,241,83,241,82,241c82,241,81,241,81,240c81,241,81,241,82,241xm72,229c72,229,72,228,71,228c72,228,72,228,73,229c74,229,74,230,75,230c74,230,73,229,72,229xm73,237c73,237,73,237,73,237c71,236,68,235,66,234c68,235,71,236,73,237xm35,201c35,201,35,200,35,200c35,200,35,201,35,201c36,201,36,202,37,202c37,203,37,203,37,203c38,203,38,203,38,203c38,204,39,205,40,206c41,207,42,208,43,209c41,208,40,207,39,206c38,205,36,203,35,202c35,201,35,201,35,201xm37,197c37,197,37,197,38,197c39,200,41,202,43,204c42,203,40,201,39,200c38,199,38,198,37,197xm25,144c25,142,24,140,24,138c24,138,24,138,24,138c25,140,26,143,27,145c27,146,27,146,27,146c27,147,27,147,27,147c28,148,28,148,28,148c28,149,28,150,28,151c27,149,26,146,25,144xm28,177c27,176,26,174,26,173c26,173,26,173,26,173c26,172,26,172,26,172c27,173,27,175,28,177xm25,61c24,61,24,61,24,61c25,60,26,59,27,58c27,58,27,58,27,58c26,59,26,60,25,61xm27,62c26,63,25,64,25,66c25,64,26,63,26,62c27,62,27,62,27,62xm25,68c26,66,27,63,29,61c30,61,31,60,32,59c32,60,32,61,31,62c30,63,29,64,28,66c27,66,26,67,25,68xm25,69c23,71,22,73,20,75c21,73,22,72,23,70c24,70,24,69,25,69xm110,12c110,12,109,12,109,12c109,11,109,11,110,11c112,11,113,11,115,12c112,13,110,14,107,15c107,15,107,15,106,15c108,14,109,14,110,13c111,13,111,12,110,12xm122,39c126,38,129,37,133,36c135,36,137,36,140,36c137,37,134,39,132,40c127,41,122,41,117,41c119,39,120,38,121,36c122,36,123,36,123,36c123,36,122,37,122,37c121,38,121,39,122,39xm125,36c126,36,126,36,127,36c127,36,128,36,128,36c127,36,126,36,125,36xm129,31c129,31,129,31,130,31c130,31,131,31,131,31c131,31,131,31,130,31c130,31,130,31,129,31c129,31,129,31,129,31xm128,18c129,17,130,17,131,16c131,16,132,16,133,17c132,17,131,18,130,18c129,18,128,18,128,18xm129,22c129,22,128,23,128,23c127,23,127,23,127,23c127,23,128,22,129,22c129,22,129,22,129,22xm132,22c132,22,133,22,133,22c135,23,137,24,140,24c139,24,139,24,139,24c138,24,137,24,136,24c134,24,132,24,130,23c131,23,131,23,132,22xm163,18c163,17,162,17,162,17c164,17,165,18,167,19c167,19,168,20,168,20c167,19,165,18,163,18xm178,27c174,25,170,23,165,21c165,21,166,21,166,20c170,22,174,24,178,27xm164,22c164,22,164,22,164,23c164,23,164,23,164,23c163,23,161,24,160,24c160,24,160,24,160,24c160,24,160,23,159,23c158,23,158,23,157,24c155,23,154,23,152,22c152,22,151,22,150,21c152,20,153,20,155,19c158,20,161,21,164,22xm193,49c193,49,194,49,194,49c195,51,196,52,198,54c195,52,193,51,191,49c192,49,192,49,193,49xm192,43c192,43,193,43,193,42c193,43,194,44,195,45c194,44,193,43,192,43xm229,141c230,132,230,122,230,113c231,113,231,113,231,113c231,122,231,132,229,141xm231,101c231,102,231,103,232,103c232,103,231,104,231,104c231,103,231,102,231,101xm229,97c229,98,229,99,230,99c230,99,229,99,229,99c229,99,229,100,228,100c228,99,228,99,228,98c228,98,228,98,229,97xm227,96c227,95,226,94,226,92c226,92,226,92,226,92c226,94,227,95,228,96c228,96,227,96,227,96xm227,92c228,91,228,91,228,91c229,93,229,94,230,96c229,95,228,93,227,92xm228,89c227,89,227,90,226,90c225,89,225,87,224,86c224,86,224,86,224,86c225,85,226,85,227,84c227,86,228,87,228,89c228,89,228,89,228,89xm225,97c225,97,225,97,225,97c225,96,224,95,224,94c224,93,224,93,224,93c225,95,225,96,225,97xm142,227c143,226,144,225,145,225c144,225,144,226,143,227c143,227,142,227,142,227xm143,227c142,227,142,227,142,227c142,227,142,228,142,228c142,228,141,228,141,228c141,228,141,228,141,227c141,227,141,227,141,227c142,227,142,227,143,227xm130,228c130,227,130,227,130,226c130,226,130,225,131,225c139,218,146,211,154,203c159,200,163,196,168,192c168,192,169,192,169,192c169,191,169,191,170,191c171,190,172,189,173,188c167,194,161,200,155,206c151,209,146,213,143,217c142,218,142,218,143,219c140,221,138,223,136,225c134,226,132,227,130,228xm138,227c138,227,138,228,137,228c137,228,136,228,135,228c135,228,136,228,136,228c137,227,137,227,138,227xm121,226c121,226,121,226,121,226c121,225,122,224,123,223c123,224,123,224,124,224c123,225,122,225,121,226xm124,228c123,228,123,228,123,228c123,228,123,228,122,228c123,228,123,228,123,228c123,228,123,228,124,228xm115,215c115,215,114,215,114,215c115,214,116,213,117,212c118,213,118,213,119,214c119,214,119,214,119,214c119,214,119,214,119,214c118,215,116,215,115,215xm118,223c117,223,117,223,116,224c116,223,116,223,115,223c116,223,117,222,117,222c117,222,118,222,118,223xm110,219c110,219,111,219,111,219c111,219,111,218,112,218c112,219,113,219,113,219c113,220,113,220,112,221c112,220,111,220,110,219xm114,230c113,230,113,230,112,230c112,230,111,229,110,229c111,229,111,229,111,228c112,229,113,229,114,230xm82,198c82,198,82,197,83,197c83,197,83,197,83,197c83,198,82,198,82,199l82,198xm82,203c82,203,81,203,81,203c81,203,81,203,80,203c80,202,81,202,81,202c81,202,81,202,81,202c81,202,81,203,82,203xm69,210c68,209,67,208,66,207c66,207,66,207,66,207c68,209,70,210,71,212c71,212,71,212,71,212c70,212,70,212,69,212c69,212,69,211,69,211c69,211,69,210,69,210xm59,213c59,213,58,212,57,211c60,213,62,215,65,216c63,215,61,214,59,213xm60,216c58,215,55,213,53,212c55,213,57,214,59,215c59,215,60,216,60,216xm55,204c55,204,56,205,56,205c57,206,57,206,57,206c58,207,59,208,60,209c59,209,59,208,59,208c58,208,58,209,58,209c57,208,56,208,55,207c55,207,55,206,55,206c55,205,55,204,55,204xm29,138c29,137,30,137,30,136c30,136,30,137,30,137c30,138,29,140,29,141c29,140,29,139,29,138xm28,136c28,136,28,136,28,136c27,129,25,122,24,115c25,121,27,126,29,131c29,133,28,134,28,136xm28,108c27,106,27,104,26,102c27,102,28,101,28,101c30,104,31,108,32,111c32,113,31,115,31,117c30,114,29,111,28,108xm25,87c25,87,25,87,24,87c24,86,24,86,24,86c25,85,25,85,26,84c26,84,26,84,27,84c26,85,25,86,25,87xm28,86c27,87,26,88,26,89c25,89,25,89,25,88c25,88,26,88,26,88c27,87,27,87,28,86xm26,94c26,95,26,95,26,95c26,95,26,95,26,95c26,96,26,97,25,98c25,97,25,96,25,95c25,95,26,95,26,94xm27,97c27,98,28,99,28,99c27,100,27,100,26,100c26,100,26,100,26,100c26,99,27,98,27,97xm113,25c113,25,113,25,112,25c112,25,111,25,111,25c111,25,112,25,112,24c113,24,113,24,113,25xm113,21c113,21,114,21,114,21c114,21,115,21,116,21c116,21,115,21,115,21c114,21,114,21,113,21xm112,19c111,19,110,19,110,19c110,19,110,19,110,19c111,19,112,19,112,19c112,19,112,19,112,19xm112,27c114,27,115,27,117,27c115,27,114,28,113,29c111,29,110,29,108,29c110,28,111,28,112,27xm156,17c157,18,158,18,160,19c158,18,157,18,155,17c155,17,155,17,154,17c154,17,154,17,154,17c151,16,148,15,145,14c146,14,146,14,146,14c146,14,146,14,147,14c147,14,147,14,147,14c150,15,153,16,156,17xm149,12c149,12,149,12,149,12c151,13,153,13,155,14c157,15,158,15,160,16c158,16,156,15,155,15c153,14,151,13,149,12xm156,36c158,36,160,36,163,36c161,37,160,37,158,38c156,39,154,39,152,39c153,38,155,37,156,36xm155,34c156,34,156,33,156,33c156,33,157,33,157,33c157,33,157,34,156,34c156,34,156,34,155,34xm134,213c135,212,136,211,137,209c139,208,140,207,141,206c141,206,141,206,142,206c140,207,139,209,138,210c137,211,136,212,134,213xm137,217c136,218,135,219,133,220c134,220,134,220,134,219c135,219,136,218,137,217xm140,203c138,204,136,206,134,208c132,209,130,210,128,211c128,210,128,210,127,210c128,210,128,209,128,209c131,207,134,205,137,202c141,199,145,196,149,193c146,197,143,200,140,203xm117,206c117,206,118,205,118,205c119,205,119,206,119,206c119,206,119,206,118,207c118,207,117,206,117,206xm117,208c117,208,117,208,117,208c117,208,116,208,116,207c116,207,116,207,116,207c116,207,117,208,117,208xm116,202c116,202,115,201,115,201c116,199,118,198,120,196c127,190,134,185,141,180c133,188,125,195,116,202xm88,181c88,180,88,178,88,177c90,176,92,174,94,172c97,171,99,170,102,169c100,171,98,173,97,175c94,177,91,179,88,181xm89,194c89,194,88,195,88,196c87,196,87,196,87,196c88,195,89,194,89,194c89,194,89,194,89,194xm83,166c83,166,82,167,82,167c82,167,82,167,82,167c83,165,84,164,85,163c85,164,85,164,85,165c84,165,84,166,83,166xm85,175c84,175,84,175,83,176c83,175,83,175,83,175c84,175,84,175,85,175xm62,209c60,208,59,207,58,206c58,205,58,205,58,205c58,204,58,203,58,202c58,203,59,203,59,203c60,205,61,207,62,209c62,209,62,209,62,209xm62,211c62,211,62,211,62,211c63,211,63,211,63,211c61,211,60,210,59,210c60,210,61,211,62,211xm60,200c59,199,58,197,57,196c57,196,57,196,58,196c58,196,58,196,58,195c60,197,61,199,63,201c63,201,63,201,63,201c62,201,61,200,60,200c60,200,60,200,60,200xm44,171c45,173,47,175,48,176c48,177,48,178,48,180c48,179,47,179,47,179c47,178,46,177,46,176c45,174,44,171,43,168c43,169,44,170,44,170c44,170,44,171,44,171xm33,98c33,99,33,100,33,101c33,102,32,103,32,104c32,103,31,101,31,99c32,99,32,99,33,98xm31,98c30,97,30,97,30,97c31,97,31,96,32,96c32,96,32,96,32,97c32,97,31,97,31,98xm32,85c32,85,32,85,32,85c33,83,34,82,36,80c35,81,35,81,34,82c33,83,33,84,32,85xm35,84c35,84,35,83,36,83c36,83,36,82,37,82c36,83,35,85,34,86c34,86,34,86,34,86c34,86,34,86,34,86c34,86,34,86,34,86c34,85,34,85,35,84xm37,73c39,72,40,71,41,71c41,71,41,71,41,71c41,71,40,71,40,71c39,72,38,73,36,74c37,74,37,73,37,73xm35,72c36,71,37,70,39,68c38,69,37,70,36,71c36,72,35,72,35,72xm42,77c42,76,43,76,43,76c42,77,42,78,41,80c41,80,41,80,41,80c40,81,39,82,38,83c38,83,38,83,37,83c39,81,40,79,42,77xm69,32c67,34,64,36,62,37c62,37,62,37,62,37c60,38,59,40,57,41c58,39,59,37,60,36c63,35,66,33,69,32xm55,33c55,33,55,33,56,33c59,31,63,29,66,28c65,28,64,29,63,29c61,31,58,32,55,33xm73,36c74,36,74,35,74,35c73,38,71,40,69,42c67,43,65,45,64,46c67,43,70,39,73,36xm70,36c71,35,72,34,74,32c73,33,73,33,73,34c72,34,71,35,70,36xm77,34c78,33,79,33,80,32c78,34,77,36,75,37c74,38,74,39,73,39c74,37,76,36,77,34xm77,31c77,31,77,30,78,30c78,30,78,30,78,29c78,29,78,29,79,29c78,29,78,30,78,30c77,30,77,31,77,31xm96,32c96,32,96,32,96,32c95,34,93,36,91,38c91,38,90,38,90,39c90,39,90,39,90,39c88,41,87,43,85,44c82,46,80,48,77,50c77,50,77,50,76,50c76,51,75,51,74,52c73,53,73,53,73,53c76,49,80,45,83,42c87,38,91,35,96,32xm87,36c87,36,88,35,88,35c89,35,89,35,90,34c89,35,88,36,87,36xm111,34c110,34,110,34,109,34c109,34,108,34,108,34c108,34,108,33,109,33c109,33,109,32,110,32c111,32,112,32,113,32c112,33,112,33,111,34xm112,36c111,36,111,37,110,37c110,37,109,37,109,37c110,37,110,36,111,36c111,36,111,36,112,36xm108,36c107,37,106,37,105,38c105,38,105,39,105,39c104,39,104,39,103,39c104,38,105,37,106,36c107,36,107,36,108,36xm122,49c125,49,128,48,132,47c131,48,130,49,129,50c128,50,127,51,126,51c126,51,126,51,126,51c125,52,125,52,125,52c125,52,126,51,127,50c127,50,126,48,126,49c125,50,124,51,123,52c123,51,122,51,121,51c121,51,121,51,121,51c121,51,121,51,122,50c122,50,122,50,122,49xm148,57c146,57,143,58,141,59c142,58,143,57,144,56c149,54,153,52,158,50c155,52,151,54,148,57xm160,51c159,52,159,52,159,52c158,53,157,53,156,54c157,53,158,52,160,51xm163,63c167,61,171,59,175,57c174,58,173,60,172,61c167,63,161,66,156,69c155,69,154,70,153,70c156,68,159,65,163,63xm162,61c163,60,165,59,166,57c168,57,169,56,171,56c168,57,165,59,162,61c162,61,162,61,162,61xm172,57c174,56,176,54,179,53c178,53,178,54,178,54c176,55,174,56,172,57xm189,60c185,62,181,64,176,66c178,64,180,62,182,60c184,60,186,59,187,59c188,59,188,59,189,60xm189,58c190,58,192,57,194,57c193,58,191,59,190,59c189,59,189,59,189,58xm193,65c194,65,195,65,196,64c194,65,193,66,191,67c188,69,184,70,181,72c182,71,183,71,184,70c187,68,190,67,193,65xm188,65c190,64,192,63,195,62c194,63,193,63,192,64c191,64,189,65,188,65c188,65,188,65,188,65xm207,95c210,94,213,92,215,91c216,92,216,93,217,95c212,97,208,99,204,101c204,101,203,101,203,101c202,102,201,103,199,104c199,104,199,105,198,105c198,105,198,105,198,105c199,104,200,103,200,102c203,100,205,98,208,96c208,96,208,95,207,95xm196,173c197,172,198,171,198,171c198,171,198,171,198,171c197,172,196,173,195,174c196,174,196,173,196,173xm195,164c195,165,195,165,194,165c195,164,196,162,197,161c196,162,196,163,195,164xm194,155c193,157,191,158,190,159c193,156,196,153,198,150c197,152,196,154,194,155xm105,198c105,198,106,198,106,197c106,197,107,197,107,197c106,198,106,198,105,199c105,199,105,198,105,198xm108,204c108,204,108,204,108,204c107,203,105,202,104,202c104,202,104,201,104,201c106,202,107,203,108,204xm104,194c104,194,103,194,103,193c104,192,105,191,106,190c107,189,109,188,110,186c115,183,119,179,123,176c125,175,127,174,129,173c124,177,118,182,112,187c110,189,107,192,104,194xm73,126c73,126,72,127,72,128c71,127,71,126,71,125c71,125,71,124,71,124c72,124,72,124,72,124c72,124,72,124,72,124c73,125,73,125,73,126xm71,168c71,167,71,167,71,167c71,166,71,166,72,166c72,167,72,167,72,167c72,167,71,168,71,168xm73,170c73,170,73,170,73,170c73,171,73,171,73,171c72,171,72,171,72,171c72,171,72,171,72,171c72,170,72,170,73,170xm71,165c71,164,71,163,70,162c71,162,71,162,71,162c71,163,71,164,71,164c71,165,71,165,71,165xm61,51c61,51,61,52,61,52c59,54,57,55,55,57c55,58,54,59,53,59c52,61,50,62,49,63c49,63,49,63,49,63c49,62,50,61,51,60c54,57,58,54,61,51xm54,54c55,54,55,54,55,54c55,54,55,53,56,53c57,52,58,52,58,51c57,52,56,53,54,54xm92,45c92,47,92,48,91,50c86,54,80,58,75,63c75,62,75,61,76,60c81,55,87,50,92,45xm82,53c84,50,86,48,89,46c89,46,90,45,90,45c87,48,84,50,82,53xm110,51c110,51,110,51,110,51c110,52,109,52,108,53c106,54,104,54,102,55c103,54,105,53,106,51c107,51,108,50,109,50c108,50,109,51,110,51xm112,77c110,79,108,82,107,84c109,80,112,76,115,73c115,73,115,73,115,72c114,74,113,76,112,77xm116,78c115,79,114,80,114,80c112,82,110,83,109,85c111,83,113,80,116,78xm98,92c95,96,91,99,88,102c89,101,89,100,90,98c96,92,103,85,109,78c105,82,102,87,98,92xm99,97c97,100,94,103,92,105c93,104,94,102,95,100c97,99,98,98,99,97xm128,67c129,66,130,65,130,64c131,64,131,64,132,63c132,63,133,63,133,63c132,64,130,66,128,67xm137,62c138,62,140,61,141,61c138,63,135,65,132,67c133,65,135,64,137,62xm132,76c132,77,132,77,132,77c133,77,134,76,136,76c132,79,128,82,124,85c125,85,125,84,125,84c128,82,130,80,132,77c132,77,132,77,132,76xm199,77c199,78,198,78,198,78c196,79,194,80,192,81c192,80,192,80,192,80c195,79,197,78,199,77xm196,75c197,74,198,73,199,73c198,73,197,74,196,75c196,75,196,75,196,75xm191,138c191,138,191,138,190,137c191,137,191,136,191,136c197,131,203,126,209,121c209,121,209,121,209,121c203,127,197,133,191,138xm205,126c205,127,204,128,204,129c199,134,196,138,192,143c192,143,191,143,191,143c191,142,191,141,191,140c196,136,201,131,205,126xm189,139c189,139,189,139,189,139c189,140,189,140,189,140c188,141,187,142,186,143c186,143,186,143,186,143c187,142,188,140,189,139xm183,144c182,144,182,144,181,145c183,143,184,142,186,140c186,140,186,140,186,140c185,142,184,143,183,144xm180,142c178,143,177,145,175,146c175,147,174,147,174,147c175,146,176,144,178,142c180,139,183,137,185,134c186,134,186,133,187,133c187,133,187,134,187,134c185,137,183,139,180,142xm129,154c128,155,127,155,126,156c126,155,126,155,126,155c126,155,126,155,126,155c126,155,126,155,126,155c127,155,127,155,127,155c128,153,130,151,132,149c133,148,134,148,134,147c136,148,137,148,138,148c136,150,135,151,133,153c131,153,130,154,129,154xm130,160c130,161,130,161,129,161c129,161,129,162,128,162c129,161,129,161,130,161c130,161,130,161,130,160xm89,124c91,122,92,120,94,118c95,118,95,118,96,118c94,120,92,122,89,124xm91,127c89,129,88,130,87,132c86,132,86,132,85,131c87,130,89,128,91,127xm95,123c97,122,99,121,101,120c99,122,97,123,95,125c94,127,92,128,91,130c92,128,94,125,95,123xm94,130c98,127,101,123,105,120c105,120,105,120,106,120c106,120,106,120,106,120c103,122,101,124,99,127c96,129,94,131,91,134c91,134,91,134,91,133c92,132,93,131,94,130xm119,101c125,95,131,89,138,83c139,83,141,83,142,83c140,86,138,88,136,91c134,92,132,94,130,96c122,102,115,108,107,115c107,115,107,115,107,115c111,110,115,106,119,102c120,101,119,101,119,101xm127,102c125,104,123,106,121,108c120,109,120,109,119,110c119,109,119,109,119,109c122,107,125,104,127,102xm189,111c189,111,190,110,190,109c191,109,192,109,192,109c191,109,190,110,189,111xm193,117c193,117,194,117,194,117c194,118,193,118,192,119c192,118,193,118,193,117xm189,107c189,107,189,107,189,108c188,108,188,108,187,108c188,107,188,107,189,106c189,106,190,106,190,106c190,106,189,107,189,107xm189,115c189,115,189,115,189,115c189,116,188,116,187,117c187,117,187,117,186,118c186,118,185,118,184,119c186,118,187,116,189,115xm191,117c190,118,189,120,188,121c187,121,186,122,185,123c186,121,187,120,188,119c189,118,190,117,191,117xm182,131c183,131,183,130,184,130c184,130,184,130,184,130c183,131,182,132,181,133c181,133,180,133,180,134c181,133,182,132,182,131xm180,124c181,123,183,122,184,121c183,122,182,124,181,125c181,124,180,124,180,124xm178,122c178,122,178,122,178,122c176,121,175,121,174,120c178,117,182,115,186,112c183,115,181,119,178,122xm178,128c176,129,175,129,173,130c175,129,176,127,177,125c178,125,178,125,178,125c178,125,179,126,179,126c179,126,179,126,179,126c179,126,178,127,178,127c177,127,177,128,178,128xm127,123c127,123,126,124,126,124c126,123,126,123,127,123c127,123,127,123,127,122c128,122,128,122,128,122c128,122,128,123,127,123xm136,122c135,122,135,123,134,123c133,125,131,126,130,127c129,127,128,126,127,126c127,125,128,125,128,124c131,123,133,122,136,122xm126,127c127,127,127,128,128,128c128,128,128,128,128,128c127,129,126,130,125,131c123,132,121,133,120,134c122,132,124,130,126,127xm131,129c132,129,132,129,133,130c133,130,133,130,132,130c132,130,132,130,132,130c130,131,129,132,127,133c128,132,130,130,131,129xm132,128c135,126,138,124,140,123c138,125,136,127,134,129c134,128,133,128,132,128xm139,130c139,130,139,130,139,130c139,130,138,130,138,130c138,130,139,129,139,129c140,129,141,128,142,128c141,129,140,129,139,130xm148,136c144,138,141,141,138,143c138,142,139,142,139,141c140,140,141,140,141,139c142,139,142,139,142,139c144,138,146,137,148,136xm139,134c140,133,141,133,141,133c141,133,141,133,141,133c140,134,139,136,137,137c137,137,136,138,135,138c137,137,138,135,139,134xm144,144c143,144,143,144,143,144c142,145,141,146,140,147c139,147,138,146,137,146c139,145,141,145,144,144xm146,152c147,151,148,151,149,150c148,151,147,152,146,153c145,154,144,154,142,155c143,154,145,153,146,152xm146,147c147,145,149,144,150,142c151,141,153,140,154,139c155,139,155,139,156,139c156,140,156,140,156,140c154,142,151,144,149,146c149,146,149,146,149,146c148,146,147,147,146,147xm173,99c172,99,172,99,172,99c172,99,172,99,171,99c170,100,168,101,167,101c168,100,170,98,172,97c172,97,172,97,172,97c172,98,172,98,173,99xm168,111c170,109,172,108,174,107c174,107,175,108,175,107c176,107,176,107,176,107c176,107,176,107,175,108c171,110,167,113,163,115c164,114,164,113,165,113c166,112,167,111,168,111xm165,124c166,123,167,122,168,121c168,122,168,122,167,122c166,123,165,124,164,125c164,124,164,124,165,124xm156,126c157,125,158,125,159,124c160,123,161,123,161,122c162,122,163,122,164,121c161,123,159,125,156,126xm165,127c166,127,166,127,166,127c167,126,167,126,166,125c167,125,167,125,168,124c169,123,170,122,172,121c173,122,175,123,176,124c170,127,163,131,157,135c157,135,157,135,157,135c160,133,162,130,165,127xm158,115c157,115,156,116,155,116c157,115,158,114,159,112c161,111,162,110,164,109c162,111,160,113,158,115xm159,127c159,127,158,128,158,128c156,129,154,130,152,132c154,130,156,129,159,127xm151,117c151,117,150,117,149,117c150,117,150,117,150,117c150,116,151,115,152,115c152,114,153,114,154,113c153,114,152,116,151,117xm157,147c158,147,159,146,161,146c159,147,157,147,156,148c156,148,157,147,157,147xm159,137c159,138,159,138,158,138c158,138,158,138,158,138c157,138,157,138,157,138c157,137,158,137,158,137c159,137,160,137,161,137c161,137,161,138,161,138c160,137,160,137,159,137xm160,136c162,135,163,135,165,134c164,135,163,135,163,136c162,136,161,136,160,136xm167,141c166,141,166,141,166,142c165,142,164,142,163,143c164,142,166,141,167,141xm165,146c167,144,169,143,171,142c172,141,171,140,170,140c171,139,172,138,173,137c174,137,175,137,176,136c174,138,173,140,171,142c169,143,166,145,164,147c164,146,165,146,165,146xm178,115c180,113,182,112,184,110c185,110,185,110,186,110c183,112,180,113,178,115xm180,108c181,107,181,107,182,106c183,106,184,105,186,104c184,106,182,107,180,108xm184,97c183,98,181,100,180,101c176,103,173,105,169,107c172,105,174,103,176,100c177,99,178,98,180,98c181,97,183,97,185,96c185,96,184,97,184,97xm181,91c179,92,177,93,175,95c175,95,175,95,175,95c178,92,180,90,183,89c182,89,182,90,181,91xm172,93c172,92,173,91,173,91c174,90,175,90,176,90c174,91,173,92,172,93xm172,89c172,89,172,89,172,89c170,93,167,96,165,99c163,101,161,103,159,105c156,106,154,107,152,108c159,101,166,94,173,88c173,88,173,89,172,89xm152,111c153,111,153,110,153,110c153,109,154,109,155,109c154,109,154,110,154,110c152,112,150,114,148,115c147,116,145,117,144,118c144,118,144,118,144,118c147,116,150,113,152,111xm148,119c148,119,149,119,149,118c148,120,146,122,145,123c144,124,143,124,142,125c144,123,146,121,148,119xm138,119c136,120,133,121,130,122c131,121,132,121,132,120c134,119,135,118,136,118c139,116,141,115,144,114c142,116,140,118,138,119xm126,116c130,112,133,109,136,106c139,104,142,102,145,101c141,104,138,107,134,110c132,112,129,114,126,116xm131,116c129,117,128,118,127,120c127,120,127,120,126,120c125,121,124,122,122,123c125,121,128,118,131,116xm124,126c124,126,124,126,124,126c122,129,120,132,117,135c119,132,122,129,124,126xm113,117c113,117,112,117,112,117c112,118,111,119,110,120c110,120,109,120,109,120c110,119,111,118,113,117xm107,119c107,119,106,119,106,119c107,118,107,117,108,117c109,116,110,115,111,115c110,116,108,118,107,119xm112,125c113,125,114,124,115,123c115,123,115,123,115,123c114,124,114,125,113,126c111,127,110,128,109,129c110,128,111,127,112,125xm104,117c103,117,102,117,102,118c101,118,101,118,101,118c105,114,109,110,113,106c113,106,114,106,114,105c111,109,107,113,104,117xm99,129c99,128,100,128,100,127c100,129,99,130,98,131c97,132,96,133,95,135c94,135,94,134,93,134c95,132,97,130,99,129xm103,132c103,132,104,131,104,131c103,132,102,133,101,135c100,135,100,135,100,135c101,134,102,133,103,132xm103,126c104,125,105,124,106,123c106,122,107,121,108,121c108,121,109,121,109,121c107,123,105,124,103,126xm110,141c107,143,104,145,102,146c104,144,106,143,108,141c108,141,109,141,110,141xm109,139c112,137,114,134,117,132c117,132,117,131,118,131c115,134,113,137,111,140c111,140,111,140,111,140c111,140,110,139,109,139xm116,122c117,121,119,120,120,119c119,120,118,121,116,122xm116,145c116,144,117,144,118,143c118,144,118,144,118,144c118,144,118,144,118,144c118,144,118,144,117,145c116,145,115,146,114,146c115,146,115,145,116,145xm122,144c122,145,122,145,122,145c121,146,120,147,119,148c119,148,119,148,118,148c119,147,120,146,122,144xm120,140c120,139,121,139,122,138c125,137,128,135,131,133c130,134,128,135,127,136c125,137,122,139,120,140xm129,143c129,143,128,143,128,143c128,144,127,144,127,144c127,144,127,144,127,144c127,143,128,143,128,142c129,141,130,140,131,140c130,140,129,141,129,142c129,142,129,142,129,143xm129,146c129,146,129,146,130,146c129,147,129,148,128,148c127,149,126,149,125,150c126,149,128,148,129,146xm134,157c135,156,136,156,136,156c134,157,133,159,131,160c132,159,133,158,134,157xm133,167c135,165,138,163,140,162c139,163,138,164,137,165c136,165,135,166,134,166c134,167,133,167,133,167c133,167,133,167,133,167xm138,160c137,160,137,161,137,161c137,160,137,160,137,160c137,160,137,160,137,160c139,159,140,158,142,157c142,157,142,158,142,158c140,159,139,160,138,160xm143,160c145,159,148,158,150,157c149,158,148,159,147,160c145,161,143,162,141,163c142,162,142,161,143,160xm147,162c148,161,149,161,150,160c150,161,149,161,149,162c148,162,147,162,146,163c146,162,147,162,147,162xm150,163c150,163,151,163,152,162c150,164,148,166,146,168c147,166,148,165,150,163xm146,157c146,157,146,157,146,157c147,156,149,155,150,153c152,153,153,152,155,151c155,151,155,151,156,151c156,152,155,152,155,152c152,154,149,156,146,157xm154,158c155,158,156,157,157,157c157,157,156,158,155,159c154,159,153,160,152,160c153,160,153,159,154,158xm157,155c158,154,159,153,160,151c162,150,164,149,166,147c165,149,163,151,161,153c160,153,158,154,157,155xm162,154c164,154,165,153,167,152c167,153,167,153,167,153c165,154,164,155,163,156c162,156,161,157,160,157c161,156,162,155,162,154xm164,159c165,158,166,157,167,156c167,156,167,156,168,156c166,157,164,159,162,161c163,160,163,160,164,159xm169,156c168,158,166,160,165,162c164,162,163,162,163,163c165,161,167,159,169,156xm166,151c169,147,173,144,176,140c177,140,177,140,178,139c177,140,177,140,177,141c174,144,172,146,170,149c168,150,167,150,166,151xm177,151c175,153,174,155,172,157c172,157,171,157,171,158c173,156,174,154,175,152c176,152,177,151,177,151xm186,127c186,126,187,126,187,125c189,124,191,123,193,122c193,122,193,122,193,122c191,124,188,125,186,127xm198,122c198,123,197,124,196,124c195,125,194,126,192,127c194,125,196,123,198,122xm203,120c204,119,204,119,204,118c205,118,205,118,206,117c205,118,204,119,203,120xm207,110c207,110,206,110,206,110c204,112,201,113,199,114c198,115,197,115,197,115c199,114,200,113,202,112c204,111,206,110,208,109c208,109,207,110,207,110xm195,112c194,112,194,112,193,112c194,112,194,111,195,110c196,109,198,108,199,106c199,106,199,106,199,106c198,108,197,110,195,112xm193,106c194,106,195,105,196,104c196,105,196,105,195,106c195,106,194,106,193,106xm196,97c196,97,195,97,195,98c193,98,191,99,189,100c190,100,190,99,191,98c193,97,195,96,197,95c196,96,196,97,196,97xm195,92c192,94,189,95,187,97c187,96,188,96,189,95c191,94,193,93,196,92c196,92,195,92,195,92xm190,89c189,90,188,90,187,91c189,90,190,89,191,88l190,89xm190,86c189,87,187,87,186,88c187,87,187,86,188,86c190,84,193,83,195,82c195,82,195,82,195,82c193,84,192,85,190,86xm195,86c196,85,197,85,199,84c198,85,197,86,196,87c195,87,195,87,194,87c195,87,195,87,195,86xm187,80c185,81,182,82,179,83c179,82,179,82,179,82c182,81,184,80,187,79c189,78,191,77,192,76c191,78,189,79,187,80xm179,85c178,85,177,86,177,86c177,86,177,85,177,85c178,85,179,85,179,85xm175,84c174,84,172,84,171,85c171,84,172,84,173,83c174,83,175,83,177,82c176,83,176,83,175,84xm172,81c172,81,172,81,171,82c172,81,173,80,174,79c174,79,174,79,174,79c176,78,178,78,179,77c177,78,174,80,172,81xm177,74c175,75,173,76,171,77c171,76,170,76,170,76c171,75,172,75,173,74c176,73,178,72,180,72c179,73,178,73,177,74xm172,86c164,94,155,102,147,110c143,112,139,114,135,116c137,114,139,112,141,110c147,104,154,99,160,93c162,91,164,88,167,86c167,87,167,87,167,87c169,87,171,86,172,86xm168,82c167,82,167,83,167,83c160,90,152,97,145,104c152,97,160,89,167,81c168,81,168,81,169,81c168,81,168,81,168,82xm167,72c166,73,166,73,165,74c165,74,164,74,164,74c164,74,164,75,163,75c164,74,164,73,165,73c166,72,167,72,167,72c167,72,167,72,167,72xm164,82c159,87,155,91,150,96c150,96,150,96,150,96c147,97,145,99,142,100c146,97,149,93,152,90c155,87,159,85,163,82c163,82,163,82,164,82xm159,78c158,78,158,79,158,79c157,79,157,80,157,80c157,80,157,80,157,81c151,86,146,91,140,96c136,99,133,102,129,105c126,108,122,111,118,113c120,112,121,110,123,109c130,103,136,97,142,90c143,90,143,90,143,90c147,85,152,81,158,77c158,77,159,77,159,77c159,78,159,78,159,78xm153,77c153,77,153,77,153,77c149,81,145,84,141,87c142,85,143,84,144,83c144,82,144,82,143,82c142,82,141,82,140,82c142,79,145,77,148,74c148,75,149,75,149,75c151,75,152,75,154,75c154,75,153,75,153,76c152,76,152,77,153,77xm138,78c139,77,140,76,141,75c142,75,142,75,143,75c141,76,140,77,138,78xm138,74c137,74,137,74,136,74c138,73,140,72,142,70c141,72,139,73,138,74xm139,76c138,77,136,78,135,80c134,81,133,82,131,83c130,84,129,84,129,84c129,84,130,83,131,82c133,80,136,78,139,76xm127,87c125,89,122,91,120,92c121,91,123,90,124,88c125,88,126,87,127,87xm127,78c124,81,121,84,118,87c117,87,117,87,117,87c121,82,126,77,130,72c129,74,128,76,127,78xm120,87c118,88,117,90,115,92c114,92,114,93,113,93c114,92,115,91,116,90c117,89,119,88,120,87xm128,89c130,87,132,86,133,84c134,84,134,84,134,84c125,92,117,100,108,108c107,109,106,110,105,110c108,108,110,105,112,102c117,98,123,93,128,89xm99,116c98,116,98,116,97,117c97,117,96,117,95,116c96,115,97,113,98,112c101,110,104,108,107,106c104,109,102,112,99,116xm99,107c96,110,93,113,89,116c89,116,89,116,88,116c89,115,90,114,91,114c93,111,95,109,98,107c99,105,101,104,103,103c102,104,100,106,99,107xm84,115c83,116,83,116,82,116c84,113,87,110,89,107c87,110,85,112,84,115xm56,130c55,127,55,125,54,123c54,122,55,122,55,122c55,122,55,122,55,121c56,123,57,125,58,127c57,128,57,129,56,130xm58,146c58,145,58,145,59,145c59,145,59,145,59,146c58,146,58,147,58,148c57,148,57,147,57,147c57,146,58,146,58,146xm56,142c56,141,55,140,55,139c55,139,56,138,56,138c56,139,57,140,57,140c57,141,56,142,56,142xm56,160c56,161,56,161,56,161c56,162,55,162,55,162c55,162,55,161,55,161c55,161,56,161,56,160xm55,103c55,103,55,103,54,103c54,102,54,101,54,101c55,100,55,99,56,99c56,99,56,99,56,99c56,99,55,100,55,100c55,101,55,102,56,101c56,101,56,101,57,101c57,101,57,101,57,101c56,102,55,103,55,103xm53,134c53,131,52,129,51,127c51,127,51,126,52,126c52,128,53,130,54,132c54,133,54,133,53,134xm53,146c53,146,53,147,53,147c53,146,52,145,52,144c52,144,52,144,52,143c53,144,53,145,53,146xm51,90c51,90,51,91,50,91c50,92,49,92,49,92c50,92,50,91,51,90xm50,88c51,87,51,86,52,85c52,85,53,84,53,84c53,85,53,85,52,86c52,87,51,88,50,88xm51,107c50,108,48,109,47,109c47,109,47,109,47,109c48,108,49,106,50,105c50,106,51,106,51,107xm50,110c49,111,49,111,48,112c48,112,48,111,48,111c48,111,49,110,50,110xm51,110c51,111,51,112,51,112c51,113,50,113,49,114c50,113,51,112,51,110xm54,110c54,110,54,110,54,110c53,110,53,110,53,109c53,109,53,108,53,108c53,108,53,108,53,108c53,108,53,108,53,108c54,108,54,109,54,110xm54,87c54,87,54,87,54,87c55,86,55,86,56,85c55,86,55,87,54,88c54,88,54,88,54,87xm54,96c54,96,54,96,54,96c54,96,55,96,55,95c55,96,55,96,55,97c55,97,55,98,54,98c54,98,54,97,54,96xm55,83c56,82,56,82,56,81c58,80,60,78,61,76c61,77,61,77,60,78c59,80,57,81,55,83xm88,57c86,59,84,61,82,63c78,67,75,70,71,73c71,73,71,74,70,74c69,76,67,77,65,79c67,77,68,75,69,73c71,71,73,69,75,67c79,64,84,60,88,57xm86,57c87,55,89,54,90,53c90,53,90,53,90,54c88,55,87,56,86,57xm105,58c105,58,105,58,105,58c105,58,105,58,105,59c102,61,100,62,97,64c97,64,98,64,98,64c100,62,102,60,105,58xm100,59c100,59,100,58,101,58c102,57,103,57,104,56c103,57,101,58,100,59xm86,81c87,81,88,80,88,79c92,75,96,71,100,67c100,69,99,70,98,72c97,72,96,73,96,74c92,76,89,79,86,81xm93,78c90,81,87,84,85,86c85,86,85,85,85,85c86,84,88,83,89,82c90,80,92,79,93,78xm92,73c93,71,94,69,95,68c98,66,101,64,103,62c103,62,103,63,102,63c99,66,96,69,92,73xm85,64c84,65,83,66,82,66c82,66,82,66,82,66c83,65,84,64,85,64c85,64,85,64,85,64xm89,65c86,68,84,70,81,73c82,72,82,71,83,70c85,69,87,67,89,65xm83,68c82,68,82,68,82,69c81,70,79,71,78,72c78,71,79,71,79,70c80,69,81,69,83,68xm78,74c77,76,76,77,75,79c74,80,73,81,72,82c73,81,73,79,74,77c75,77,75,77,75,77c76,76,77,75,78,74xm74,83c76,81,79,78,82,76c82,76,82,77,82,77c78,80,75,82,72,85c72,84,73,84,74,83xm81,75c86,70,92,65,97,60c97,60,98,60,98,59c98,60,98,60,97,61c94,64,91,66,88,69c86,71,83,73,81,75xm90,70c92,69,93,67,94,66c94,67,94,67,94,67c93,68,91,69,90,70c90,70,90,70,90,70xm97,58c93,60,89,63,86,66c86,66,86,65,86,65c90,62,95,59,99,56c98,57,98,57,97,58xm70,69c69,69,69,70,69,70c68,71,67,72,65,73c66,73,66,72,66,72c67,71,68,70,70,69xm69,67c70,66,71,64,73,62c73,62,73,62,73,62c73,63,72,64,72,65c71,66,70,67,69,67xm73,67c73,66,73,66,73,66c75,65,77,63,78,62c76,63,75,65,73,67xm72,60c71,61,69,63,68,65c65,67,62,70,59,73c60,72,61,70,62,69c66,65,70,61,75,57c74,58,73,59,72,60xm60,68c60,69,59,69,58,70c58,69,58,68,58,67c60,66,61,65,62,64c63,63,63,63,64,62c65,62,65,61,66,60c64,63,62,65,60,68xm67,68c66,69,65,70,64,72c62,74,59,76,57,79c57,79,57,79,57,78c60,75,63,72,67,68xm64,77c63,79,62,81,60,83c59,84,58,85,58,85c59,84,60,82,61,80c62,79,63,78,64,77xm58,90c58,90,58,89,59,88c59,88,59,88,59,88c59,88,60,88,60,87c60,87,60,87,60,87c62,85,64,82,67,80c70,78,72,75,75,73c75,74,74,75,74,76c68,81,63,86,57,91c57,91,58,90,58,90xm67,115c67,115,67,114,66,113c67,113,67,113,67,113c68,113,68,114,68,114c67,114,67,115,67,115xm68,133c67,134,67,135,66,135c66,135,66,135,66,135c66,134,67,134,67,133c67,133,67,133,67,133c67,133,67,133,68,133xm64,150c64,150,64,149,63,149c64,148,64,147,65,146c65,147,65,147,65,148c65,148,64,149,64,150xm64,163c64,163,64,163,63,163c63,163,63,163,63,163c63,162,64,162,64,162c64,162,64,162,64,163xm65,122c65,121,65,121,65,121c65,121,65,120,65,120c65,120,65,120,65,121c65,121,65,121,65,122xm65,110c66,109,66,109,67,108c67,109,67,110,67,111c67,111,66,111,66,112c66,111,66,110,65,110xm67,86c67,86,67,86,67,86c67,86,67,86,67,86c67,85,66,85,66,85c67,84,69,82,70,81c70,82,69,83,69,83c68,84,68,85,67,86xm65,93c66,94,66,96,66,97c65,98,64,98,63,99c63,97,63,97,63,97c64,96,65,94,65,93c65,93,65,93,65,93xm63,131c63,132,63,132,62,132c62,132,62,131,62,130c62,130,62,129,62,129c63,129,63,130,63,131xm63,159c63,159,63,159,63,159c63,160,62,160,62,161c62,160,62,160,62,160c62,159,63,159,63,159xm64,168c64,169,65,170,66,171c66,171,66,171,66,171c65,172,65,172,65,172c64,171,64,170,63,169c63,168,63,168,64,168xm65,153c65,153,65,152,64,152c65,151,65,151,66,150c66,151,66,152,66,153c66,153,65,153,65,153xm66,124c66,124,66,124,66,123c67,124,67,124,67,125c67,125,67,125,66,126c66,125,66,125,66,124xm67,179c67,179,67,179,67,179c67,180,68,180,68,179c68,179,68,179,68,179c68,180,67,180,67,180c67,180,66,179,66,178c66,179,66,179,67,179xm67,170c67,169,67,169,67,168c67,167,67,167,67,167c68,167,68,167,69,167c69,168,69,168,69,169c69,169,68,170,68,170c68,170,68,170,67,170xm68,145c68,144,68,144,68,143c69,143,70,142,71,142c71,142,71,142,71,142c70,143,69,144,68,145xm68,90c71,88,74,85,77,83c74,86,72,90,69,94c69,93,68,92,68,90xm83,77c86,75,89,73,92,71c90,73,89,75,87,78c83,82,78,86,74,90c77,86,80,82,83,77xm78,104c81,101,84,98,87,95c85,100,82,104,79,108c78,109,76,110,75,111c76,109,77,107,78,105c78,104,78,104,78,104xm93,90c97,87,100,84,103,80c104,80,104,80,104,80c99,86,93,93,87,99c87,100,86,101,85,102c88,98,90,94,93,90xm101,79c102,78,102,77,103,77c103,77,103,77,103,77c103,77,103,77,104,77c103,78,102,78,101,79xm102,68c103,67,103,65,104,64c108,61,112,57,116,54c116,54,116,55,116,55c116,55,115,55,115,55c111,59,106,63,102,68xm106,60c106,60,106,60,106,60c107,59,108,58,110,57c108,58,107,59,106,60xm107,57c107,57,107,56,108,56c108,56,108,56,108,55c108,55,108,55,108,55c109,54,110,54,112,54c110,55,109,56,107,57xm101,53c97,56,92,59,88,62c88,62,88,61,88,61c93,57,98,53,103,49c102,50,102,52,101,53xm90,57c90,57,90,56,90,56c94,52,99,49,104,46c104,46,104,46,104,46c99,50,95,53,90,57xm76,54c73,56,70,59,67,62c70,59,72,56,75,53c75,53,76,53,76,53c76,53,76,53,76,54xm61,63c60,63,59,64,58,65c58,65,58,65,58,64c62,60,66,56,69,52c72,50,74,48,77,46c72,52,66,58,61,63xm61,57c60,58,59,59,58,60c58,60,58,60,58,59c58,59,58,59,58,59c59,58,61,57,62,57l61,57xm57,61c55,63,53,64,51,66c53,64,55,62,56,61c56,61,56,61,57,61xm53,66c50,70,47,73,44,76c45,75,45,74,46,73c48,71,51,68,53,66xm50,74c53,73,55,71,57,69c57,70,56,71,56,72c51,76,46,81,41,85c41,85,41,84,41,84c44,80,47,77,50,74xm56,74c56,75,56,75,56,76c55,76,55,77,54,78c52,80,50,83,48,85c45,88,42,90,39,92c40,91,40,89,40,88c45,84,51,79,56,74xm49,100c49,101,49,101,49,101c48,103,47,105,46,107c46,107,46,106,46,106c47,104,48,103,49,101c49,101,49,101,49,100xm45,101c45,102,45,102,44,102c44,102,44,102,44,102c45,101,46,100,47,99c46,100,46,101,45,101xm46,112c46,113,46,113,47,114c47,114,46,115,46,115c46,114,45,113,45,112c45,112,46,112,46,112xm46,135c46,136,46,137,47,138c47,139,48,140,48,141c47,143,47,144,46,145c45,143,45,140,44,138c45,137,45,136,46,135xm50,146c50,147,50,148,50,148c49,149,48,150,47,150c47,150,47,150,47,150c48,149,49,148,50,146xm51,150c51,150,51,151,51,151c50,152,49,154,49,155c48,154,48,153,48,152c49,151,50,151,51,150xm50,157c50,156,51,155,52,154c52,155,52,156,52,156c51,157,51,159,50,160c50,159,49,158,49,158c49,158,50,157,50,157xm51,161c52,161,52,160,53,159c53,160,53,160,53,160c53,161,52,162,52,163c52,163,52,163,51,163c51,163,51,162,50,161c51,162,51,161,51,161xm53,165c54,165,54,165,54,165c54,166,55,167,55,168c55,169,55,169,55,170c54,168,53,167,52,166c53,165,53,165,53,165xm55,173c55,173,54,174,54,174c54,172,53,171,53,169c53,170,54,172,55,173xm56,175c56,175,56,175,56,175c56,175,56,176,55,177c55,177,55,177,55,177c55,176,55,176,55,176c55,176,56,175,56,175xm58,179c58,180,58,181,58,182c58,181,57,181,57,180c56,180,56,180,56,179c57,179,57,179,58,179xm59,184c59,185,59,185,59,186c59,186,59,186,59,186c59,185,58,184,58,183c58,183,58,183,59,184xm59,138c58,137,58,136,58,135c58,135,59,134,59,133c59,134,59,136,59,137c59,137,59,137,59,138xm58,120c58,119,59,119,59,119c59,120,59,121,59,123c59,122,58,121,58,120xm59,92c59,93,59,93,59,93c58,94,58,95,57,96c57,95,57,95,56,94c59,91,62,89,65,86c65,86,65,86,65,86c65,87,65,87,65,88c64,89,63,90,62,90c62,90,61,90,61,91c61,91,61,91,61,92c60,91,59,91,59,92xm61,125c62,125,62,126,62,126c61,126,61,126,61,127c61,126,61,126,61,126c61,126,61,125,61,125xm62,173c62,174,61,174,61,174c61,173,61,172,61,171c61,172,62,173,62,173xm61,179c61,178,61,178,61,177c62,177,62,177,63,176c63,177,63,177,63,177c63,177,64,178,64,178c64,179,64,180,65,181c65,181,66,181,66,181c66,181,66,181,66,181c66,182,66,182,65,183c65,183,65,183,65,183c64,184,63,185,63,186c62,186,62,185,61,185c61,183,61,181,61,179c61,179,61,179,61,179xm62,189c63,190,63,190,64,191c63,191,63,191,62,191c62,191,62,191,61,190c62,190,62,190,62,189xm64,187c65,186,65,185,66,184c67,185,68,186,70,187c68,188,67,189,66,189c65,189,64,188,64,187xm67,183c67,183,67,183,68,182c68,183,69,184,69,184c68,184,68,183,67,183xm70,178c69,178,69,178,69,178c69,178,68,178,68,178c68,177,68,176,68,175c69,176,69,177,70,178xm69,174c70,174,70,174,71,173c71,174,71,174,71,174c71,174,70,175,70,175c70,175,70,174,69,174xm70,149c69,149,69,148,69,148c69,148,69,147,69,147c70,146,71,145,71,144c72,145,72,145,72,146c71,147,70,148,70,149xm69,109c69,109,69,108,69,107c69,106,70,106,71,105c71,106,71,106,71,107c71,108,70,109,69,109xm71,98c72,97,73,96,74,95c74,95,73,96,73,97c73,97,73,97,72,97c72,97,71,98,71,98xm75,101c75,102,74,104,74,105c73,106,73,106,73,106c73,105,72,104,72,104c73,103,74,102,75,101xm75,119c75,119,75,119,75,119c74,120,74,120,73,121c74,120,74,120,75,119c75,119,75,119,75,119xm76,122c75,123,75,123,74,124c74,124,74,124,74,124c74,124,74,123,74,123c74,123,75,122,76,122xm76,124c76,124,76,125,77,125c76,125,76,126,75,126c75,126,75,126,75,126c75,126,75,126,75,126c76,125,76,125,76,124xm76,117c76,117,76,117,76,117c79,114,82,111,86,109c83,112,81,115,79,118c78,118,77,118,77,119c76,118,76,118,76,117xm79,120c80,119,81,119,81,119c80,120,79,122,78,123c78,123,78,123,78,122c78,122,79,121,79,120xm92,118c91,119,90,120,90,120c87,124,85,127,83,130c83,130,83,130,83,130c82,130,81,129,80,129c84,125,88,122,92,118xm81,131c81,132,81,132,80,132c80,132,80,131,80,131c81,131,81,131,81,131xm83,133c84,133,84,133,84,133c85,133,85,133,86,133c85,135,84,136,84,137c83,138,82,138,82,139c82,138,82,137,81,136c82,135,83,134,83,133xm90,135c90,135,90,135,90,135c88,136,87,138,85,140c86,138,88,136,90,135xm92,135c92,136,93,136,93,136c93,136,93,137,93,137c91,138,88,140,86,141c88,139,90,137,92,135xm89,145c92,143,94,141,96,139c96,139,96,139,97,139c94,142,91,145,89,148c88,148,88,148,88,148c88,147,89,146,89,145xm99,141c98,142,97,144,95,145c95,145,95,145,95,145c96,144,98,142,99,141xm102,143c103,142,104,142,106,141c101,145,97,149,92,154c91,155,90,155,88,156c89,156,89,155,89,155c90,155,90,154,90,154c94,151,98,147,102,143xm105,148c105,148,105,148,105,149c104,149,104,149,104,149c102,150,100,151,98,152c101,151,103,149,105,148xm105,151c105,150,106,150,107,149c108,149,108,149,108,149c109,149,109,148,110,148c110,148,110,148,111,147c110,148,110,148,109,149c107,150,105,151,103,153c103,152,104,151,105,151xm117,152c118,151,119,151,120,150c119,151,118,153,117,154c117,154,117,154,117,155c113,157,110,159,106,161c110,158,114,155,117,152xm113,161c115,159,118,158,120,156c120,157,119,158,118,159c118,159,117,159,117,160c115,160,113,161,111,162c112,162,112,161,113,161xm122,160c124,159,126,158,127,157c127,158,126,158,125,159c124,160,122,160,120,161c120,161,119,162,119,162c120,161,121,160,122,160xm128,160c127,160,127,161,126,161c126,161,126,161,126,161c127,160,127,160,128,160xm122,164c121,165,120,166,119,167c118,167,118,167,118,168c119,166,120,165,122,164xm129,164c129,164,129,164,130,165c125,168,121,172,117,176c115,177,113,178,111,179c117,174,123,169,129,164xm108,177c108,176,109,175,110,174c111,174,111,174,111,173c110,175,109,176,108,177xm108,193c110,191,113,189,115,187c120,182,125,178,131,173c130,174,130,174,130,175c130,175,130,175,130,176c126,179,123,182,120,186c116,188,112,191,108,193xm110,195c109,196,108,196,108,197c108,196,108,196,107,196c108,196,108,196,108,196c109,195,109,195,110,195xm125,183c128,180,130,177,133,174c136,172,139,169,142,167c143,166,145,165,146,165c144,168,141,171,139,174c139,174,139,174,139,174c138,175,137,176,136,177c134,178,133,178,131,179c129,180,127,182,125,183xm130,182c130,182,129,182,129,182c127,184,124,185,121,187c124,185,127,184,130,182xm137,194c140,192,143,191,146,189c143,192,140,195,137,197c135,199,133,200,130,202c132,199,134,196,137,194xm127,197c133,192,138,187,144,182c143,184,141,185,140,187c138,189,136,191,134,193c133,193,132,194,131,194c130,195,128,196,127,197xm144,188c147,184,151,181,155,178c154,179,154,180,153,181c152,182,151,183,151,184c148,185,146,186,144,188xm147,183c149,181,151,178,154,176c155,175,155,175,156,174c153,177,150,180,147,183xm151,169c151,169,150,169,150,170c148,171,146,171,145,172c145,171,146,171,147,170c147,170,148,169,148,169c149,169,149,169,149,169c152,167,154,165,157,163c155,165,153,167,151,169xm159,173c160,173,160,172,160,172c160,173,159,174,159,176c158,176,157,177,157,177c158,176,158,175,159,173xm160,177c166,171,172,165,179,160c178,161,177,161,177,162c172,167,168,171,163,175c162,176,161,176,160,177c160,177,160,177,160,177xm162,172c163,170,165,167,166,165c167,164,168,163,169,162c173,160,177,158,180,156c174,161,168,166,162,172xm183,158c183,158,184,157,184,157c183,159,181,160,180,162c180,162,180,162,179,163c181,161,182,159,183,158xm182,154c182,154,182,154,182,154c182,154,182,153,181,153c179,154,177,155,174,157c178,154,181,150,184,147c186,146,187,145,189,144c189,144,189,144,189,144c189,145,189,145,189,146c187,149,185,152,182,154xm189,133c188,133,188,132,188,132c189,131,191,130,192,129c191,130,190,132,189,133xm193,152c193,152,193,152,194,151c196,149,197,147,199,145c199,145,199,145,199,145c197,148,195,150,193,152xm197,143c200,139,203,134,206,130c205,132,203,135,201,138c201,138,200,139,200,139c199,141,198,142,197,143xm200,142c201,140,203,138,204,136c207,132,211,128,214,124c214,124,214,124,214,124c214,124,214,123,215,123c215,122,216,122,217,121c217,121,217,121,217,121c217,121,217,121,217,122c217,122,217,122,217,122c212,129,206,136,200,143c200,143,200,142,200,142xm215,120c213,122,212,124,210,126c211,125,211,124,211,124c213,122,214,121,215,120c215,120,215,120,215,120xm214,115c214,116,214,116,213,116c213,116,213,116,213,116c214,115,214,114,215,113c215,113,216,113,216,112c216,113,215,114,214,115xm210,109c210,109,210,108,210,108c213,107,216,105,219,103c219,104,219,104,219,104c216,106,213,107,210,109xm218,101c218,100,217,100,217,100c211,103,205,106,199,110c200,108,201,107,202,105c207,103,213,100,217,97c218,98,218,98,218,98c218,99,218,100,218,100c218,101,218,101,218,101xm199,95c199,94,200,94,200,94c200,93,201,93,202,93c201,93,200,94,199,95xm201,88c198,89,195,90,193,91c194,90,195,89,196,88c199,87,201,86,203,85c202,86,201,87,201,88xm199,82c199,82,199,81,199,81c200,81,200,80,199,80c202,78,206,77,209,75c210,75,209,73,208,74c206,75,204,76,202,76c202,76,202,76,202,76c203,75,204,75,205,75c207,74,209,73,210,72c211,74,211,76,212,77c207,79,203,80,199,82xm201,74c200,75,199,75,198,76c200,74,202,73,203,72c203,73,202,73,201,74xm187,77c184,78,180,80,176,81c184,76,192,72,200,70c196,72,192,75,187,77xm186,66c181,68,177,70,172,72c171,73,170,73,169,73c175,70,181,67,187,65c186,65,186,66,186,66xm171,69c169,69,167,70,165,71c165,71,165,71,165,71c166,70,167,69,168,68c171,66,174,64,177,63c175,65,173,67,171,69xm157,63c156,64,155,64,153,65c154,64,156,63,157,62c158,61,159,61,161,60c159,61,158,62,157,63xm157,71c159,70,162,69,164,68c162,69,159,71,157,73c156,73,154,73,153,73c154,72,155,72,157,71xm146,72c145,72,144,73,144,73c145,72,145,71,146,70c147,69,148,68,149,67c151,67,152,67,153,66c151,68,149,70,146,72xm145,67c147,65,150,63,152,61c151,62,149,63,148,65c147,65,146,66,145,67c145,67,145,67,145,67xm138,68c137,68,137,69,138,69c136,71,133,73,131,75c132,73,133,71,134,68c134,68,134,68,134,67c138,65,143,62,147,60c149,59,151,58,154,57c154,57,154,57,153,58c148,61,143,64,138,68xm144,53c140,55,136,57,132,60c133,59,135,57,136,56c140,54,143,52,147,50c147,50,148,50,149,50c147,51,146,52,144,53xm132,55c133,55,135,54,136,54c135,55,134,55,134,56c133,56,132,57,132,57c132,57,132,57,132,56c133,56,132,56,132,55xm142,49c140,50,137,51,135,52c138,49,141,47,145,45c147,44,149,44,151,43c148,45,146,47,143,49c143,49,142,49,142,49xm131,53c131,53,131,53,131,53c131,53,130,53,130,53c130,53,130,53,130,53c134,51,137,48,141,46c138,48,134,50,131,53xm127,54c127,54,127,53,127,53c128,52,129,52,130,51c132,49,135,48,137,46c137,46,137,46,137,46c134,49,130,51,127,54xm127,66c126,68,125,69,124,71c123,71,123,72,122,72c123,71,124,69,124,68c125,67,126,67,127,66xm121,67c122,66,122,66,123,66c122,67,122,67,121,68c121,68,121,68,121,68c121,68,121,67,121,67xm122,76c123,74,125,73,126,72c128,71,129,71,130,70c123,77,116,85,110,93c105,98,100,102,95,107c94,108,92,109,90,110c91,109,92,108,93,107c98,101,103,95,109,89c113,85,118,81,122,76xm117,61c116,62,115,63,115,64c116,63,117,62,118,61c117,61,117,61,117,61xm115,51c114,51,113,52,111,52c112,52,112,51,113,51c114,50,115,50,117,50c116,50,116,51,115,51xm114,48c112,48,111,49,110,49c112,48,114,46,116,45c116,46,115,47,114,48xm106,50c105,50,104,51,104,51c104,50,105,49,105,48c107,46,109,44,111,43c111,43,112,43,112,42c112,42,113,42,113,42c111,45,108,47,106,50xm106,45c106,44,106,44,106,44c107,43,108,43,109,42c109,42,109,42,109,42c108,43,107,44,106,45xm102,45c99,47,95,50,92,52c92,51,93,51,93,50c93,50,93,50,93,50c97,47,100,45,104,42c105,42,106,42,107,42c105,43,103,45,102,45xm99,44c100,43,100,43,101,42c101,42,101,42,101,42c101,43,100,43,99,44xm101,40c100,40,100,41,99,41c99,41,99,42,99,42c97,44,95,46,94,48c94,46,94,45,95,44c95,44,95,44,95,44c98,41,100,39,103,36c104,36,104,36,104,36c103,38,102,39,101,40xm93,43c93,43,92,43,92,43c94,41,96,40,98,38c98,38,99,38,99,38c97,39,95,41,93,43xm90,41c91,40,91,40,92,40c92,40,93,39,93,39c92,40,91,40,90,41xm82,40c80,41,78,43,76,44c78,42,80,40,81,38c83,37,85,36,86,35c85,36,84,38,82,40xm79,37c78,38,76,40,74,41c78,38,81,35,84,31c85,30,86,30,87,29c85,31,84,32,82,34c81,35,80,36,79,37xm85,24c84,25,83,25,83,25c83,25,83,25,83,25c83,25,83,24,83,24c83,24,83,24,83,24c84,24,86,23,87,23c87,23,86,24,85,24xm83,28c83,29,82,29,82,29c81,30,80,30,79,31c80,30,81,30,82,29c82,29,82,29,82,29c82,29,83,29,83,28xm59,48c61,46,63,44,64,41c66,40,67,39,69,38c69,38,69,38,69,38c66,42,63,45,59,48xm61,41c61,41,61,41,62,41c63,40,64,39,65,38c65,39,64,39,64,40c63,40,62,41,61,41xm58,46c58,46,59,45,59,45c57,47,55,50,54,53c53,53,52,54,52,54c54,51,56,49,58,46xm48,57c45,58,43,60,41,61c42,59,44,58,45,56c48,54,50,52,53,50c51,52,49,54,48,57xm50,58c50,58,50,59,50,59c50,59,49,59,49,59c47,61,44,64,42,67c43,65,45,63,46,62c47,60,49,59,50,58xm39,86c39,86,39,87,39,87c38,88,37,89,35,90c35,90,35,90,35,90c37,89,38,87,39,86xm34,102c35,103,35,105,36,107c35,109,35,110,35,112c34,111,34,110,34,109c34,106,34,104,34,102xm36,126c36,127,37,128,37,129c37,129,37,130,37,130c37,130,37,131,37,131c35,128,35,128,35,128c36,127,36,127,36,126xm36,115c36,115,36,115,36,115c36,114,36,112,36,111c36,111,37,111,37,111c37,111,37,112,37,113c37,114,36,114,36,115xm36,97c36,97,36,98,37,99c37,99,37,100,36,100c36,99,36,98,36,97xm37,94c37,93,36,92,36,92c37,91,38,90,38,90c38,91,38,92,38,93c37,93,37,93,37,94xm39,103c39,103,39,103,39,103c39,104,38,104,38,104c38,104,38,104,38,103c38,103,38,103,39,103xm38,97c38,96,39,95,39,94c40,93,41,93,42,92c41,93,40,94,39,95c39,96,40,97,41,96c41,96,41,96,41,96c41,96,41,96,41,96c41,97,41,97,41,98c40,98,40,99,39,99c39,99,39,98,38,97xm40,121c40,121,40,121,40,121c40,122,41,123,41,124c41,124,41,124,40,125c40,123,40,122,39,121c39,121,40,121,40,121xm40,133c41,134,41,136,42,138c42,138,41,138,41,138c41,137,40,135,40,133c40,133,40,133,40,133xm41,96c43,93,46,91,48,88c48,89,48,90,47,90c47,91,47,92,46,92c45,94,44,95,43,96c42,96,42,96,42,96c42,95,41,95,41,96xm43,129c44,130,44,132,45,133c44,134,44,134,43,135c43,133,43,132,42,130c42,130,43,129,43,129xm42,140c43,143,44,145,44,147c44,145,43,143,42,141c42,141,42,141,42,140xm44,154c44,154,44,154,44,154c45,157,45,160,46,164c45,160,44,157,44,154c44,154,44,154,44,154xm43,174c43,175,44,176,44,178c44,178,44,178,44,178c43,176,42,175,41,174c41,173,41,172,41,171c42,172,42,173,43,174xm42,176c43,178,44,180,45,181c46,183,46,184,47,186c47,187,46,188,45,190c44,187,43,185,42,182c42,180,42,178,42,176xm46,192c47,191,47,190,48,188c49,192,50,196,52,200c51,200,51,199,51,199c49,197,47,194,46,192c46,192,46,192,46,192xm50,174c50,171,49,168,48,165c48,163,48,162,48,161c48,161,48,162,49,162c49,163,49,163,49,164c49,165,50,165,50,165c50,166,49,166,49,166c49,167,49,167,50,167c51,170,52,173,53,175c53,176,52,176,52,176c51,176,51,175,50,174xm51,186c50,185,50,184,49,183c49,182,50,182,50,181c50,181,50,181,50,181c50,183,51,184,51,186xm52,179c53,179,53,179,54,179c54,179,54,179,55,180c55,181,56,183,56,184c56,184,55,183,55,183c54,182,53,181,52,181c52,180,52,180,52,179c52,179,52,179,52,179xm54,184c56,186,57,188,59,190c59,190,59,190,59,190c59,191,58,193,57,194c57,194,57,194,57,194c56,190,55,187,54,184c54,184,54,184,54,184xm58,195c59,195,60,194,61,194c63,195,64,197,65,198c64,199,64,200,64,200c62,199,60,197,58,195xm63,193c64,192,65,192,65,192c66,192,67,193,68,194c68,194,67,195,67,196c65,195,64,194,63,193xm70,195c70,196,71,196,72,197c72,198,72,198,72,198c72,199,72,199,72,199c72,199,72,199,71,199c71,199,70,198,69,198c68,198,68,198,68,198c68,197,68,197,68,197c68,196,69,195,70,195xm67,190c69,190,70,189,71,188c71,188,72,189,72,189c71,190,71,191,70,192c69,191,68,191,67,190xm72,185c71,184,70,183,68,181c69,181,69,181,69,180c70,181,71,181,72,182c72,182,73,182,73,182c73,183,73,184,73,184c73,185,72,185,72,185xm71,151c72,150,72,150,73,149c73,149,73,150,73,150c72,150,72,151,71,151xm72,119c72,119,71,120,71,120c72,119,72,118,72,118c73,117,73,117,74,116c74,116,74,116,74,116c73,117,72,118,72,119xm78,130c78,131,79,132,79,134c77,135,75,136,74,137c73,137,73,136,73,135c75,134,76,132,78,130xm75,140c76,140,77,139,78,138c77,139,76,141,75,142c75,142,74,142,74,141c75,141,75,141,75,140xm80,138c80,139,80,139,80,140c79,142,77,143,76,145c77,142,79,140,80,138xm78,145c78,145,78,145,78,145c77,146,77,146,76,147c76,147,76,147,76,147c77,146,77,145,78,145xm78,166c78,166,78,167,79,167c78,168,78,168,78,168c78,168,78,168,78,168c78,167,78,167,78,166c78,166,78,166,78,166xm78,155c80,153,81,152,83,151c83,152,83,153,83,154c82,156,81,157,80,159c79,158,79,156,78,155xm85,152c85,151,84,150,84,149c85,149,85,149,85,148c85,149,85,149,85,149c85,149,85,150,86,150c86,150,86,150,87,150c86,151,85,151,85,152xm85,156c85,155,85,155,85,155c86,154,86,153,87,153c87,153,88,153,88,152c89,151,90,150,92,148c92,148,92,148,93,148c92,148,92,149,92,149c90,151,88,153,85,156xm86,182c86,182,86,182,86,182c86,182,85,181,85,181c85,180,86,180,86,179c86,180,86,181,86,182xm88,160c92,158,95,156,99,154c98,155,97,156,96,157c93,159,90,161,87,163c87,163,86,162,86,162c87,161,88,160,88,160xm88,168c90,166,92,165,94,163c92,165,90,167,87,169c87,169,87,169,87,169c88,169,88,168,88,168xm97,177c99,175,101,174,103,173c101,175,99,177,97,179c96,179,95,180,94,180c95,179,96,178,97,177xm102,157c99,158,97,160,95,161c95,161,95,161,94,161c95,160,96,159,97,158c99,157,102,155,105,154c104,155,103,156,102,157xm106,167c108,166,110,165,112,164c111,165,110,166,109,167c107,168,105,170,103,171c104,170,105,168,106,167xm109,171c110,170,111,169,112,168c114,167,117,165,119,164c116,167,113,169,110,172c108,173,107,174,105,175c106,174,107,172,109,171xm105,184c106,183,107,183,108,183c106,184,104,186,102,187c103,186,104,185,105,184xm103,196c103,196,102,196,101,196c101,196,100,196,100,196c101,195,101,195,101,194c102,195,103,195,103,196xm102,202c101,202,100,203,99,204c99,204,99,204,99,203c99,203,99,203,99,203c100,203,100,202,101,201c101,201,101,202,102,202xm99,188c98,188,97,189,97,190c95,189,95,189,95,189c96,189,97,188,97,187c97,187,98,187,98,187c99,187,100,186,100,186c100,187,99,187,99,188xm98,200c99,200,99,200,99,200c98,201,98,202,97,202c96,202,96,201,95,201c95,201,95,201,95,201c96,200,97,200,98,200xm98,206c99,207,100,208,102,209c102,209,102,209,101,209c100,208,99,207,98,206c98,206,98,206,98,206xm100,205c101,204,102,203,103,203c104,203,106,204,107,205c107,205,106,205,106,206c106,206,105,207,104,207c103,206,102,205,100,205xm104,213c105,214,106,214,107,215c106,215,106,216,105,216c104,215,103,215,103,214c103,214,104,214,104,213xm106,212c106,212,106,212,106,212c107,212,108,213,108,213c108,213,108,213,108,213c107,213,106,213,106,212xm107,200c107,199,108,199,108,198c109,199,110,200,112,201c111,201,111,201,110,202c109,201,108,200,107,200xm109,197c111,196,113,194,114,193c117,191,120,190,123,188c121,191,118,194,115,197c115,197,115,197,115,197c114,198,113,199,113,200c111,199,110,198,109,197xm113,202c113,202,113,202,113,202c114,202,115,203,115,203c115,203,114,204,114,204c114,204,114,204,114,204c113,204,113,203,112,203c112,203,113,203,113,202xm120,203c122,202,124,201,126,200c124,201,122,203,120,205c120,205,120,204,119,204c120,204,120,203,120,203xm125,204c127,202,128,201,129,200c128,201,127,203,126,204c125,205,124,206,123,206c123,206,122,206,122,206c123,205,124,205,125,204xm127,206c129,205,131,204,132,203c131,204,130,205,129,206c128,207,127,208,125,209c125,209,125,208,125,208c126,208,126,207,127,206xm147,192c151,189,154,185,158,182c159,182,160,181,161,181c160,182,159,183,158,184c156,186,154,187,152,189c150,190,149,191,147,192xm153,199c155,198,156,197,157,197c155,198,153,199,151,201c152,200,153,199,153,199xm155,195c154,195,153,196,153,196c157,192,161,187,166,183c165,183,165,184,164,185c161,188,158,191,155,195xm178,173c178,173,178,173,178,173c176,176,174,180,172,184c169,186,165,188,162,190c167,184,173,179,178,173xm183,168c185,166,187,164,189,163c189,163,189,162,189,162c185,168,180,174,176,180c178,176,181,172,183,168xm178,198c178,197,179,197,180,196c178,198,176,199,175,201c174,201,174,201,174,201c175,200,176,199,178,198xm172,191c175,189,177,187,180,184c179,185,179,185,179,186c177,188,174,189,172,191xm179,179c184,172,189,166,194,159c194,159,195,159,195,158c192,163,189,169,185,174c185,174,185,174,185,174c183,175,181,177,179,179xm196,176c196,177,195,179,195,180c195,180,194,180,194,180c193,181,191,183,189,184c191,181,194,179,196,176xm198,182c199,182,199,182,199,182c198,183,197,184,195,185c196,184,197,183,198,182xm199,176c200,175,200,173,201,172c201,172,201,172,201,172c201,173,200,174,200,175c200,176,199,176,199,176xm200,164c200,164,199,165,199,165c200,163,202,161,203,158c202,160,202,161,201,162c201,163,201,163,200,164xm203,141c206,138,209,134,212,131c210,134,208,137,206,139c205,140,205,141,204,142c204,141,203,141,203,141xm206,167c208,165,209,164,210,163c208,165,207,168,205,170c206,169,206,168,206,167xm208,157c208,157,208,158,208,158c209,154,210,151,212,147c210,151,209,154,208,157xm214,164c216,162,219,160,221,158c220,161,218,164,216,166c215,169,213,171,211,173c211,173,211,173,211,173c212,170,213,167,214,164xm210,165c211,164,212,163,212,162c212,163,212,163,212,164c211,165,211,165,210,165xm217,159c217,158,217,158,217,158c217,158,217,157,217,157c218,156,220,156,221,156c220,157,218,158,217,159xm217,138c216,143,216,147,215,151c214,152,212,154,211,155c213,149,215,144,217,138c217,138,217,138,217,138xm215,138c216,136,217,134,217,132c217,132,217,132,217,132c217,132,217,133,217,133c217,135,216,137,215,138xm216,117c218,115,219,113,221,111c221,112,221,112,221,113c219,114,218,116,216,117xm221,99c220,98,220,97,220,96c220,96,220,96,220,96c221,97,221,98,221,99c221,99,221,99,221,99xm220,108c220,108,220,108,220,109c220,109,220,109,219,109c219,109,219,109,219,109c219,109,219,109,219,109c217,110,216,111,215,111c215,111,215,111,215,111c215,111,215,111,215,110c217,110,219,109,220,108xm219,93c219,92,218,90,218,89c218,89,219,89,219,89c219,90,219,92,220,93c220,93,219,93,219,93xm217,87c217,86,217,85,217,84c217,84,217,84,217,84c218,85,218,86,218,87c218,87,218,87,217,87xm216,82c215,79,215,77,214,74c215,75,215,76,216,77c216,78,216,80,217,82c217,82,216,82,216,82xm215,88c211,90,208,92,205,93c204,93,204,93,204,93c206,91,208,90,210,88c211,87,213,87,214,86c214,87,214,88,215,88xm206,85c208,84,208,84,208,84c209,83,208,82,207,82c209,81,210,80,212,79c212,81,213,82,213,83c211,84,208,84,206,85xm206,58c206,58,206,58,206,57c207,58,208,59,209,60c209,61,210,61,210,61c211,62,211,63,212,63c210,61,208,60,206,58xm206,60c206,60,205,60,205,60c204,59,204,58,203,57c204,58,204,58,205,59c205,60,206,60,206,60xm211,67c210,67,210,67,211,67c211,68,211,69,211,70c209,71,207,72,205,73c206,71,207,70,208,68c209,67,208,66,207,67c207,67,207,67,206,68c206,67,206,67,205,67c201,68,196,69,191,71c196,69,200,66,204,64c205,63,204,62,203,62c202,62,202,63,202,63c202,63,202,62,202,62c203,62,203,60,202,61c201,61,201,61,201,61c202,61,202,60,203,60c203,60,203,60,203,60c203,60,203,60,203,60c205,63,208,65,211,67xm187,63c191,61,195,59,198,56c199,57,200,58,201,59c196,60,192,61,187,63xm191,56c192,55,193,55,194,54c195,54,195,54,195,54c195,54,196,54,196,55c194,55,193,55,191,56xm189,54c189,54,189,54,190,53c190,53,189,52,188,52c187,53,186,54,186,55c185,54,185,54,184,53c186,52,188,51,189,50c191,51,192,52,193,53c192,53,190,54,189,54xm184,56c182,57,179,58,176,59c177,58,178,57,179,55c180,55,181,54,183,54c183,54,184,55,184,56xm180,50c177,51,173,53,170,54c171,53,173,51,174,50c176,49,178,48,179,48c180,48,180,49,180,50c180,50,180,50,180,50xm166,49c167,48,168,47,169,46c172,45,175,44,178,44c174,45,170,47,166,49xm166,53c163,55,159,58,156,60c155,61,154,61,153,62c154,60,155,59,156,58c159,56,162,55,166,53c166,53,166,53,166,53xm154,49c154,48,155,48,155,48c157,47,159,46,160,46c158,47,156,48,154,49xm155,45c152,46,149,47,147,48c149,46,152,44,155,42c157,42,159,41,161,41c159,42,157,44,155,45xm154,34c153,34,153,34,152,34c153,34,153,33,154,33c154,33,154,33,154,33c154,33,154,33,154,33c154,33,154,34,154,34xm152,36c150,37,147,38,145,40c145,40,145,40,144,40c146,38,148,37,150,36c151,36,151,36,152,36xm150,34c148,34,147,34,146,34c146,34,147,33,147,33c149,33,150,33,151,33c151,33,150,34,150,34xm151,29c151,29,151,29,151,29c150,29,149,29,148,29c148,29,148,28,149,28c150,28,151,29,152,29c151,29,151,29,151,29xm148,20c146,18,144,17,142,16c142,16,143,16,143,15c146,16,149,17,152,18c151,18,149,19,148,20xm139,9c139,9,139,9,139,9c138,8,138,8,138,8c140,9,142,9,145,9c145,9,145,10,146,10c144,9,142,9,139,9xm143,13c142,13,142,13,142,13c140,13,138,13,135,13c136,12,136,12,136,12c138,12,141,13,143,13xm136,14c137,14,138,14,139,15c139,15,139,15,138,15c138,15,137,14,136,14c136,14,136,14,136,14xm138,18c141,19,143,20,146,21c146,21,146,21,146,21c143,20,140,20,137,19c137,19,138,19,138,18xm141,27c143,27,144,27,146,28c146,28,145,28,145,28c143,28,142,28,140,27c140,27,141,27,141,27xm142,30c142,30,142,30,142,30c140,30,138,29,137,29c137,29,137,29,138,29c139,29,141,29,142,30xm140,34c141,33,142,33,144,33c143,33,143,34,142,34c141,34,139,34,138,34c139,34,139,34,140,34xm143,36c144,36,146,36,147,36c145,37,143,39,141,40c140,40,139,40,138,40c137,40,136,40,135,40c137,39,140,37,143,36xm137,42c134,42,132,43,130,43c131,43,131,43,132,42c133,42,135,42,137,42xm136,44c136,44,135,45,135,45c131,46,128,46,124,47c125,47,125,46,126,46c129,45,133,45,136,44xm126,44c123,45,120,46,117,47c118,45,120,44,121,42c121,42,121,42,121,42c124,42,126,42,129,42c128,43,127,44,126,44xm111,46c113,45,114,44,115,42c116,42,117,42,118,42c116,44,114,45,111,46xm115,41c114,40,113,40,112,41c110,41,109,41,107,41c107,40,108,40,108,40c112,39,115,38,119,37c118,38,116,39,115,41xm116,33c115,33,115,33,114,34c115,33,115,33,116,33c116,33,117,33,117,33c117,33,117,33,116,33xm105,29c104,29,103,29,102,29c104,29,106,28,107,27c108,27,108,27,109,27c108,28,106,29,105,29xm103,32c104,32,104,32,105,32c104,33,102,34,101,35c100,35,100,35,99,35c99,35,98,35,98,36c98,36,97,36,96,37c98,35,101,33,103,32xm96,35c97,34,98,33,99,32c99,32,100,32,100,32c99,33,98,34,96,35xm96,30c96,30,95,30,95,30c97,29,98,28,100,27c100,27,100,27,100,27c99,28,97,29,96,30xm90,31c90,31,89,31,89,31c88,32,86,33,85,33c85,33,85,33,85,33c87,31,89,28,91,26c93,26,95,27,97,27c95,28,92,30,90,31xm89,18c89,18,89,18,88,18c88,18,87,19,87,19c83,21,79,23,75,26c73,27,70,28,68,29c68,29,68,28,69,28c73,25,78,23,83,20c86,19,90,17,94,16c93,16,93,16,92,17c91,17,90,18,89,18xm80,17c73,19,66,23,60,27c60,27,60,28,60,28c58,29,56,31,54,32c51,34,48,35,45,36c48,34,52,31,55,29c62,23,70,19,79,15c81,14,83,13,85,12c83,13,81,14,80,15c79,16,79,16,80,17xm50,40c51,39,52,38,53,38c52,39,51,40,50,41c50,40,50,40,50,40xm56,38c56,38,57,38,57,38c56,40,54,42,53,44c49,46,46,48,43,51c44,51,44,50,44,50c48,46,52,42,56,38xm49,48c49,49,48,50,47,50c46,51,46,52,45,53c43,54,41,56,40,57c40,56,40,56,40,56c43,53,46,51,49,48xm39,55c38,55,38,56,37,57c37,57,37,56,37,56c38,56,38,55,39,54c39,54,40,53,40,53l39,55xm38,65c40,64,42,62,45,60c40,65,35,70,30,75c30,75,30,77,31,76c32,76,33,75,34,75c33,75,33,76,32,76c31,77,29,78,27,78c27,77,28,76,29,75c32,72,35,69,38,65xm34,77c35,77,36,76,37,75c35,78,32,81,30,83c30,83,30,83,30,83c31,81,32,79,34,77xm30,93c30,93,30,93,30,94c30,94,30,94,30,94c30,94,30,93,29,93c29,93,30,93,30,93xm32,123c32,124,32,124,32,125c32,125,32,125,32,126c31,124,31,124,31,124c32,124,32,124,32,123xm32,120c32,119,33,117,33,115c33,116,34,118,34,119c34,120,34,120,34,121c33,122,33,122,33,123c33,122,32,121,32,120xm33,131c34,130,34,130,34,130c35,130,35,131,35,132c35,132,35,132,35,133c35,133,35,134,36,134c36,134,36,134,36,134c36,134,36,134,36,134c36,135,36,135,37,135c37,137,38,138,38,140c39,140,39,141,39,142c38,143,38,144,37,145c37,146,38,147,39,146c39,146,39,145,40,145c40,148,41,151,42,153c41,154,41,154,41,154c41,155,41,156,42,156c43,159,44,162,45,166c43,161,40,157,38,152c37,145,35,138,33,131c33,131,33,131,33,131xm34,149c35,152,36,155,37,157c37,158,37,158,37,158c37,159,38,161,38,163c37,161,36,160,36,159c35,156,35,152,34,149c34,149,34,149,34,149xm38,166c38,166,38,166,38,167c38,165,37,164,36,163c36,163,36,162,36,162c37,163,38,165,38,166xm40,173c40,175,40,176,40,178c39,175,38,173,38,170c38,171,39,172,40,173xm42,197c42,197,42,197,42,197c42,198,43,198,43,198c43,199,44,199,44,200c43,198,41,196,39,194c39,194,39,194,39,194c40,195,41,196,42,197xm43,192c43,191,42,190,42,189c43,191,45,194,47,196c46,196,45,195,45,195c44,194,43,193,43,192xm48,198c50,201,51,203,53,205c50,203,48,200,46,197c47,197,47,198,48,198xm49,188c51,190,52,192,53,194c54,197,55,201,56,204c55,203,55,203,54,202c52,197,51,193,49,188xm61,205c62,205,62,205,62,205c63,207,64,208,65,210c65,210,64,210,63,209c63,208,62,206,61,205xm65,202c65,202,65,202,65,201c65,201,66,200,66,200c66,200,67,201,67,201c67,201,66,202,65,202xm70,206c69,205,68,204,67,204c67,204,67,203,67,203c67,203,68,203,69,202c69,203,70,204,71,205c71,205,72,205,72,204c72,204,72,204,73,203c73,204,74,205,75,205c75,206,74,206,74,206c73,206,72,205,71,205c71,204,70,205,70,206xm71,193c72,192,73,191,73,190c73,191,73,192,73,194c72,193,72,193,71,193xm73,159c74,159,74,158,75,158c75,159,76,161,76,163c75,163,75,163,74,164c74,162,74,161,73,159xm75,191c75,191,75,191,76,192c75,192,75,192,75,193c75,192,75,192,75,191xm75,188c76,188,76,187,76,187c77,187,77,187,77,187c78,187,78,187,78,187c78,188,77,188,77,189c76,189,76,188,75,188xm77,193c78,193,78,194,79,194c79,194,78,195,78,195c78,195,77,195,77,196c76,195,76,195,76,195c76,194,77,193,77,193xm79,180c79,180,79,180,79,180c79,179,80,178,81,177c81,178,81,178,81,178c80,178,80,179,79,180xm82,188c82,189,82,189,83,189c82,189,81,190,80,190c81,189,81,189,82,188xm83,191c83,191,83,191,83,191c83,192,82,192,82,192c81,192,81,192,81,192c82,191,82,191,83,191xm83,187c83,187,83,187,83,187c84,188,84,188,85,188c85,188,85,189,85,189c85,189,85,189,85,189c84,188,83,188,83,187xm84,198c85,198,85,199,85,199c85,199,85,200,85,200c84,200,84,200,83,199c84,199,84,199,84,198xm85,194c86,194,87,193,88,193c87,194,86,194,86,195c85,195,85,195,85,194xm86,205c86,206,87,206,88,207c88,207,88,207,88,207c88,207,88,207,88,207c87,207,87,207,87,207c86,206,86,206,86,206c86,205,86,205,86,205xm88,204c88,204,88,204,88,204c89,204,89,204,90,205c90,205,89,205,89,205c89,205,88,205,88,204xm90,186c90,185,91,184,92,183c92,183,92,183,93,183c92,184,91,185,90,186xm91,205c92,206,92,206,93,206c93,207,92,207,92,207c91,207,91,207,90,206c91,206,91,206,91,205xm93,186c95,184,98,182,100,179c102,179,103,178,104,177c102,180,99,182,97,185c96,185,94,186,93,186xm95,190c95,190,95,191,96,191c95,191,95,192,94,192c94,192,94,192,93,192c94,191,94,191,95,190xm96,208c96,208,96,208,96,208c97,209,98,209,100,210c99,210,99,210,99,211c98,211,98,211,97,211c97,210,96,210,95,209c95,209,95,208,96,208xm99,218c99,218,100,219,101,219c100,219,100,219,100,219c99,219,99,219,99,219c99,218,99,218,99,218xm101,224c101,223,101,223,102,223c103,223,104,224,105,225c105,225,105,225,105,226c105,226,105,226,105,226c103,225,102,225,100,224c100,224,101,224,101,224xm104,222c104,222,104,222,104,222c104,222,104,221,104,221c105,222,106,222,106,222c106,222,106,223,106,223c106,222,105,222,104,222xm108,226c108,226,109,227,110,227c110,227,109,228,109,228c109,228,109,228,109,228c108,228,107,227,106,227c107,226,107,226,108,226xm108,210c109,210,110,209,111,208c112,208,112,209,112,209c111,210,110,210,110,211c109,211,109,211,108,210xm112,213c111,212,111,212,111,212c112,211,113,211,114,210c114,210,114,210,115,210c114,211,113,212,112,213xm119,221c120,221,120,221,120,221c120,221,119,222,119,222c119,222,119,222,119,222c119,222,119,221,119,221c119,221,119,221,119,221xm120,211c120,210,120,210,121,210c121,210,121,210,121,210c121,211,121,211,121,211c120,211,120,211,120,211xm123,218c123,218,123,219,124,219c123,219,122,220,121,220c121,220,121,220,121,220c122,219,122,219,123,218xm123,222c124,222,124,221,125,221c125,221,126,222,126,222c126,223,125,223,125,223c124,223,124,223,123,222xm125,225c126,225,126,225,127,224c127,224,127,225,128,225c127,226,126,226,125,227c125,227,125,227,124,226c124,226,125,226,125,225xm127,221c127,221,126,220,126,219c126,219,126,219,126,219c127,220,127,220,128,220c128,221,127,221,127,221xm128,218c128,217,129,216,130,216c130,216,130,216,130,216c130,216,130,217,129,217c129,218,129,219,130,219c130,219,129,219,129,219c129,219,128,218,128,218xm130,222c130,222,130,222,130,222c130,223,130,223,129,224c129,224,129,224,129,224c129,224,128,224,128,223c129,223,129,223,130,222xm162,206c163,205,164,204,165,203c167,201,169,200,172,198c172,198,171,198,171,198c170,199,169,200,168,202c166,203,164,205,162,206xm167,210c160,216,153,221,146,225c149,222,152,219,156,216c158,214,160,213,163,212c163,212,163,212,164,212c165,211,166,211,167,210xm154,209c155,208,156,208,157,207c161,203,166,199,171,195c168,197,166,200,163,202c160,204,157,207,154,209xm158,208c157,210,156,211,155,212c153,214,150,216,148,218c146,220,143,221,141,222c146,217,152,213,158,208xm146,227c146,227,146,227,146,227c147,227,148,227,148,228c148,228,150,228,150,228c150,228,150,228,150,228c149,228,147,228,146,228c146,227,146,227,146,227xm151,231c151,231,151,231,151,231c151,231,150,232,150,232c150,232,149,232,149,232c150,231,151,231,151,231xm150,228c149,227,148,227,147,227c157,222,165,214,174,206c174,207,174,207,175,207c174,208,173,208,173,209c165,215,158,221,150,228xm169,216c169,216,169,216,169,216c168,216,169,217,170,217c171,216,172,216,174,215c168,220,162,225,155,229c160,224,164,220,169,216xm183,211c185,210,186,209,187,209c182,213,176,218,170,222c174,218,179,214,183,211xm180,210c179,210,179,211,178,212c176,213,173,214,171,215c172,214,172,213,173,212c178,208,183,204,188,200c186,203,183,206,180,210xm183,199c184,198,185,197,186,196c186,195,187,195,187,195c188,194,189,193,190,193c188,195,185,197,183,199xm195,193c194,194,193,195,192,195c191,196,190,197,189,197c191,196,193,194,195,193xm197,198c196,199,196,199,195,200c195,200,194,201,194,201c195,200,196,199,197,198xm196,192c196,191,195,191,194,191c194,191,194,192,193,192c196,189,199,187,202,184c200,187,198,189,196,192xm204,185c204,185,204,185,205,185c203,187,201,189,199,190c201,188,202,187,204,185xm200,181c201,180,202,178,202,177c203,175,204,174,206,172c207,171,209,169,210,168c209,170,208,173,207,175c205,177,203,179,200,181xm207,181c212,175,217,169,221,163c221,164,221,164,221,165c217,170,213,174,210,179c209,180,208,181,207,183c206,183,206,183,206,184c206,183,207,182,207,181xm218,155c219,153,219,151,220,149c221,147,222,144,222,141c222,141,223,141,223,141c222,145,222,149,222,154c220,154,219,154,218,155xm217,149c217,144,218,139,218,135c220,132,221,129,223,126c222,134,219,142,217,149xm223,98c222,97,222,96,222,95c222,95,222,95,222,94c223,96,223,97,224,98c223,98,223,98,223,98xm221,87c222,87,222,87,222,87c223,88,223,90,223,91c223,91,223,91,223,91c222,90,222,89,221,87xm226,83c225,83,224,84,223,84c222,82,222,80,221,77c222,78,222,78,223,79c223,79,224,79,224,78c225,79,225,80,226,81c226,82,226,82,226,83c226,83,226,83,226,83xm224,75c223,74,223,74,223,73c223,73,223,73,223,73c224,74,224,75,224,76c224,75,224,75,224,75xm224,70c223,69,222,67,221,65c222,67,223,68,224,69c224,69,223,69,224,70c224,70,224,70,224,70xm222,76c222,76,222,76,222,76c221,75,221,75,220,74c220,74,220,74,220,73c220,74,221,74,221,75c221,75,222,75,222,76xm220,81c219,80,219,78,218,77c217,75,217,74,216,73c217,73,218,74,219,75c219,77,220,79,220,81xm218,67c217,65,216,63,215,61c217,63,218,65,219,68c219,67,219,67,218,67xm216,64c214,62,212,59,210,56c209,54,207,53,206,51c208,53,211,55,213,58c213,58,213,58,213,58c214,60,215,62,216,64xm201,44c200,44,200,43,199,43c202,45,205,47,208,50c205,48,203,46,201,44xm201,46c204,50,207,55,209,58c209,58,209,58,209,58c205,53,201,48,197,44c198,45,200,45,201,46xm189,41c189,41,189,41,188,41c188,40,188,40,187,40c187,40,187,40,186,40c186,40,186,40,186,40c186,40,185,39,185,39c186,39,188,38,189,38c190,39,191,40,192,41c191,41,190,41,189,41xm188,44c189,45,190,46,191,47c190,47,189,47,188,48c187,47,186,46,185,46c186,45,187,45,188,44xm186,48c185,49,183,49,182,49c182,49,181,48,181,47c181,47,182,47,183,46c184,47,185,48,186,48xm172,43c176,42,180,41,183,40c183,40,184,40,184,40c184,40,184,40,184,40c180,41,176,42,172,43xm159,44c161,43,163,41,164,40c170,39,175,38,180,37c173,40,166,42,159,44xm172,31c171,31,171,31,170,31c169,31,168,31,167,30c167,30,167,30,166,29c166,29,165,29,164,28c164,28,164,28,164,28c167,29,170,30,173,31c173,31,173,31,172,31xm166,36c166,36,167,36,167,36c167,36,167,36,167,36c166,37,164,37,163,37c164,37,165,36,166,36xm154,12c154,12,154,12,154,12c153,11,153,11,152,11c153,11,155,11,156,12c157,12,159,13,160,14c158,13,156,13,154,12xm154,6c153,6,153,6,153,7c150,6,147,6,144,6c144,5,143,5,142,5c139,5,136,4,133,3c136,3,138,3,140,3c147,4,154,5,161,7c163,8,165,9,167,10c167,10,166,10,166,10c165,9,165,10,165,10c164,9,162,9,160,8c158,7,156,7,154,6xm136,26c135,26,135,26,135,27c134,26,133,26,132,26c133,26,135,26,136,26xm135,28c135,29,134,29,134,29c134,29,133,29,133,29c134,29,134,29,135,28c135,28,135,28,135,28xm120,31c120,31,119,31,118,31c118,31,118,31,118,31c119,31,120,31,121,31c121,31,121,31,120,31xm118,29c117,29,117,29,116,29c117,28,119,27,120,27c121,27,121,26,122,26c121,27,120,28,118,29xm122,24c120,24,119,24,118,24c118,24,118,23,119,23c120,24,121,24,122,24c122,24,122,24,122,24xm117,16c116,16,116,16,116,16c117,16,117,15,116,15c115,15,113,15,112,16c111,16,111,16,111,16c111,15,110,15,110,15c113,14,115,13,118,12c119,12,119,12,119,12c121,12,122,12,123,13c121,14,119,15,117,16xm107,24c108,24,109,24,110,24c109,25,108,25,107,25c107,25,106,25,105,25c106,25,107,24,107,24xm100,22c101,22,102,22,102,21c104,22,105,22,106,22c106,22,106,22,105,22c104,22,102,22,100,22xm103,8c104,7,104,7,105,7c106,7,106,7,106,7c105,7,104,7,103,8xm104,17c103,17,103,17,102,17c101,18,99,18,97,18c97,18,97,18,97,18c97,18,97,18,97,18c99,18,101,17,102,16c103,16,103,17,104,17xm100,11c99,12,98,12,97,12c97,12,97,12,97,12c97,12,98,11,98,11c99,11,100,11,102,11c101,11,101,11,100,11xm102,24c102,24,101,25,100,25c97,25,95,25,93,25c93,24,93,24,94,24c97,24,99,24,102,24xm93,10c93,10,93,11,92,11c91,11,89,12,88,12c87,13,87,13,87,13c86,13,86,14,85,14c87,12,90,11,93,10c94,9,95,9,96,9c95,9,94,10,93,10xm92,8c78,11,65,20,55,27c50,30,46,34,42,37c41,37,41,37,41,38c41,38,41,38,41,38c40,38,39,38,39,39c42,35,46,32,51,29c57,24,65,19,72,15c79,12,87,9,94,7c94,7,94,7,95,7c94,8,93,8,92,8xm42,39c42,39,42,39,42,39c44,38,47,37,49,36c49,37,49,37,49,37c49,38,48,38,48,39c47,40,46,40,45,41c46,40,47,39,49,38c49,37,48,36,48,37c46,39,44,40,42,42c42,42,41,42,41,42c41,43,40,43,40,44c40,44,40,44,39,44c40,43,41,41,42,39xm41,46c42,46,43,45,44,44c42,47,40,50,38,53c38,53,37,54,37,54c37,54,37,54,37,54c38,52,39,49,41,46xm36,50c36,50,36,50,37,49c37,50,37,50,37,50c36,52,35,54,34,57c33,57,32,58,31,59c33,56,34,53,36,50xm35,46c36,45,37,44,38,43c37,44,36,45,36,46c35,46,35,46,35,46c35,46,35,46,35,46xm32,55c31,57,30,58,29,60c28,60,28,60,28,60l32,55xm28,54c30,51,32,49,34,47c33,48,32,50,31,51c30,52,29,53,28,54xm31,79c30,80,29,81,28,82c27,82,25,83,24,84c25,83,25,81,26,80c28,80,29,79,31,79xm23,83c22,83,22,83,22,83c22,82,23,81,24,80c24,80,24,80,24,80c24,80,24,80,24,80c24,81,23,82,23,83xm22,98c24,103,25,109,26,115c26,117,26,118,27,120c25,114,23,108,22,102c22,101,22,99,22,98xm27,139c27,139,27,139,27,139c26,140,27,140,27,140c27,141,27,141,27,141c25,137,24,133,23,129c23,127,23,125,23,123c22,121,22,118,22,115c24,123,25,131,27,139xm25,156c23,153,22,149,21,146c21,145,20,145,20,144c20,144,20,144,20,144c22,147,23,150,25,154c25,154,25,155,25,156c25,156,25,156,25,156xm29,163c30,164,30,165,30,167c29,164,29,162,28,160c28,161,29,162,29,163xm29,148c29,147,29,146,29,145c30,143,30,142,31,140c31,141,31,141,31,141c31,142,31,143,32,144c32,147,33,151,33,155c32,153,31,151,30,149c30,149,30,149,30,149c30,149,30,148,29,148xm35,166c36,168,36,169,36,171c35,166,33,161,30,156c30,156,30,155,30,155c32,159,33,162,35,166xm38,182c39,183,39,185,39,186c39,186,39,186,39,186c38,184,37,182,35,180c34,178,33,175,32,173c32,171,32,170,31,168c34,173,36,177,38,182xm32,177c32,177,32,178,32,178c34,182,37,186,39,190c39,190,39,190,39,191c36,188,34,185,32,183c32,182,32,182,32,182c32,182,32,182,32,181c32,180,32,179,32,177xm38,192c38,192,38,193,38,193c38,192,37,192,37,192c36,190,36,189,35,188c36,189,37,191,38,192xm39,197c39,196,39,196,38,196c39,196,39,196,39,196c41,199,44,202,48,204c48,204,49,204,49,203c49,204,50,205,50,205c50,205,49,205,49,204c48,204,48,205,48,206c50,207,52,208,54,209c54,210,55,211,56,212c54,210,51,209,49,208c46,205,42,201,39,197xm51,212c52,214,54,216,56,218c56,217,56,217,56,217c55,217,54,216,52,215c51,214,50,212,49,210c49,211,50,211,51,212xm54,220c55,221,56,222,57,223c56,222,55,222,54,221c53,220,52,220,52,219c52,219,52,219,52,219c52,219,53,220,53,220c54,220,54,220,54,220xm53,222c53,223,54,223,54,223c53,223,52,222,51,221c51,221,51,221,51,220c51,221,52,222,53,222xm56,228c57,228,57,228,57,228c57,228,57,228,57,228c55,227,54,226,52,225c54,226,55,227,56,228xm55,218c55,218,55,218,55,218c57,219,58,220,60,221c63,224,66,227,69,230c69,230,68,230,67,229c65,228,62,226,60,225c58,223,56,220,55,218xm68,227c68,227,68,227,68,227c67,226,66,225,65,224c66,225,67,226,69,226c69,227,70,227,70,228c69,228,69,228,68,227xm60,220c59,218,57,216,55,215c58,216,60,218,63,219c64,221,65,222,66,223c64,222,62,221,60,220xm62,216c66,219,71,222,75,225c71,222,67,220,63,218c63,217,62,217,62,216xm74,221c73,220,73,220,72,219c75,221,77,223,80,225c80,225,80,225,80,225c78,224,76,222,74,221xm68,215c66,214,65,213,64,211c65,212,67,212,68,213c69,213,69,214,70,214c70,214,70,215,69,215c69,216,70,216,71,216c71,215,72,215,73,215c74,215,75,215,75,216c77,218,78,220,79,222c75,220,71,217,68,215xm76,204c75,203,74,202,73,202c73,202,73,202,73,202c74,202,75,203,76,203c76,203,76,204,76,204xm74,200c74,200,74,200,74,200c74,200,74,199,74,199c75,200,76,201,77,202c77,202,77,202,77,202c76,201,75,201,74,200xm75,199c75,199,76,199,76,199c76,199,77,200,78,200c78,200,78,201,78,201c77,200,76,199,75,199xm78,208c78,208,79,208,79,208c79,208,78,209,78,209c78,209,78,208,77,208c78,208,78,208,78,208xm78,206c78,206,78,206,78,205c78,205,78,205,79,204c79,204,79,204,79,204c79,205,79,205,79,205c79,205,78,205,78,206xm79,197c79,196,80,196,80,196c81,196,81,196,81,196c81,197,80,197,80,197l79,197xm80,206c81,206,81,206,81,206c81,207,81,207,81,207c81,207,80,207,80,207c80,207,80,207,80,207c80,207,80,206,80,206xm80,209c82,210,83,211,85,212c85,212,84,212,84,212c83,211,81,210,80,210c80,209,80,209,80,209xm82,208c82,208,82,208,83,208c84,208,85,209,86,210c86,210,86,210,85,211c84,210,83,209,82,208xm85,214c88,216,91,217,94,219c93,218,91,218,89,217c88,216,86,215,85,214c85,214,85,214,85,214xm95,221c95,221,95,221,95,221c95,221,94,221,94,221c94,221,93,220,93,220c94,220,94,220,95,221xm93,216c94,215,94,215,94,215c95,216,96,216,97,217c96,217,97,218,97,218c97,218,97,218,97,218c96,217,95,216,93,216xm98,222c99,222,99,222,100,222c100,222,100,222,99,223c99,223,99,223,99,223c99,223,98,223,97,222c97,222,98,222,98,222xm106,235c106,236,106,236,107,236c108,236,109,237,110,237c111,238,111,238,111,238c109,238,107,237,106,235xm110,234c111,234,111,234,112,234c113,235,113,235,114,235c114,236,114,236,113,236c112,235,111,235,110,234xm114,231c113,231,113,230,113,230c113,230,114,230,114,230c115,231,115,231,116,231c115,232,115,232,115,232c115,231,114,231,114,231xm113,227c113,227,113,227,114,227c115,228,116,228,117,228c117,229,117,230,118,229c118,229,118,229,118,229c118,229,119,229,119,230c119,230,119,230,119,230c118,230,117,230,117,230c115,229,114,228,113,227xm118,224c119,224,120,223,121,222c121,222,121,222,121,222c121,223,120,224,119,225c119,225,118,225,118,224xm121,232c121,232,121,232,122,232c123,232,124,233,124,234c125,234,126,233,125,232c125,232,124,232,124,231c126,231,129,230,131,230c131,230,131,230,131,230c130,231,130,232,129,233c128,233,128,233,128,234c126,234,124,234,122,234c121,233,121,233,120,232c120,232,120,232,121,232xm132,235c130,235,128,236,126,236c125,236,124,235,123,235c126,235,129,235,132,235xm137,235c137,235,136,235,136,236c135,236,134,236,133,236c132,236,131,236,130,237c132,236,134,236,137,235xm130,234c132,233,134,232,135,231c135,231,136,232,137,232c138,231,139,231,140,230c139,231,139,232,138,233c135,233,133,234,130,234xm139,226c139,226,139,227,139,227c138,227,137,227,136,227c137,227,137,227,137,227c139,226,140,225,142,224c141,225,140,225,139,226xm143,229c145,229,146,229,147,229c148,229,149,229,149,229c149,229,148,230,148,230c147,231,145,232,144,232c143,233,141,233,140,233c141,232,142,230,143,229xm145,236c149,235,153,234,158,234c157,234,157,234,157,235c152,235,148,236,144,236c144,236,145,236,145,236xm157,231c158,231,160,230,161,229c160,230,160,230,159,231c159,231,158,231,157,231xm159,229c161,227,164,225,166,223c166,224,165,225,164,226c162,227,161,228,159,229xm165,227c174,222,182,215,190,208c190,209,189,210,189,210c189,210,189,210,189,210c180,217,172,224,163,231c163,231,162,231,162,231c163,229,164,228,165,227xm177,222c175,224,172,226,170,229c169,229,168,230,168,230c167,230,167,230,167,230c170,227,174,224,177,222xm185,218c184,218,183,219,183,220c181,221,179,223,177,225c176,225,176,226,175,226c178,223,181,220,185,218xm184,216c186,215,188,213,190,212c190,212,190,212,190,212c191,211,191,211,192,210c192,211,192,211,191,211c189,213,186,215,184,216xm192,212c193,212,193,212,194,212c193,212,193,213,192,214c191,215,189,217,187,218c189,216,191,214,192,212xm193,207c194,206,194,205,195,204c197,202,199,201,201,199c202,198,202,198,203,197c203,198,202,199,201,200c198,203,196,205,193,207xm206,192c204,194,202,196,199,197c201,195,202,193,204,191c210,184,216,177,223,171c223,171,223,171,223,171c220,174,218,177,216,179c213,183,209,188,206,192xm220,144c220,146,219,148,219,150c219,150,219,150,219,150c221,144,222,137,224,131c223,133,223,134,223,136c222,139,221,142,220,144xm223,102c223,102,223,101,223,101c224,101,224,100,225,100c225,100,225,101,225,101c225,101,224,102,223,102xm226,103c226,103,227,104,227,104c227,104,227,104,227,104c226,105,225,105,224,105c224,105,224,105,224,104c224,104,225,103,226,103xm226,151c226,151,225,152,225,152c225,152,225,153,225,153c225,152,225,151,226,151xm224,151c224,146,225,140,225,135c225,135,225,135,226,135c226,138,226,142,226,145c225,147,225,149,224,151xm226,158c226,157,227,157,227,156c227,157,227,157,227,158c226,159,226,159,225,160c226,159,226,159,226,158xm226,123c226,122,226,121,226,119c226,119,226,119,226,119c227,124,227,129,227,135c227,131,226,127,226,123xm224,164c225,163,226,162,227,161c227,162,227,162,227,162c226,163,225,164,224,165c224,164,224,164,224,164xm227,169c227,168,228,167,228,167c227,168,226,170,225,171c225,171,225,171,225,171c226,171,226,170,227,169xm228,123c228,121,228,119,228,117c228,116,228,116,229,115c228,118,228,121,228,123xm227,112c227,111,227,111,226,110c227,110,228,109,229,108c229,109,229,109,229,109c228,110,227,111,227,112xm232,108c232,108,232,107,232,107c232,106,232,106,233,105c233,108,234,111,235,114c235,114,235,114,235,115c234,112,233,110,232,108xm234,103c234,103,234,103,233,103c232,97,230,92,229,87c230,89,231,90,231,92c233,97,234,102,235,107c235,106,234,105,234,103xm229,69c230,69,230,69,230,70c231,71,231,72,232,72c231,72,231,72,231,72c231,72,231,72,231,71c230,71,230,71,230,71c230,71,230,71,230,71c230,70,229,69,229,69xm233,86c233,86,233,86,233,86c233,87,234,88,234,88c234,88,233,87,233,86xm232,69c231,68,231,68,231,67c232,69,233,70,235,71c235,72,235,73,236,74c236,74,236,74,237,74c237,75,237,75,237,76c235,73,234,71,232,69xm226,55c225,54,225,53,224,52c224,51,223,50,223,50c224,51,225,52,226,53c226,53,226,54,226,55xm223,54c225,56,226,59,228,62c226,60,224,58,223,56c223,56,224,56,223,56c223,55,223,54,223,54xm228,65c227,66,227,66,227,66c227,68,228,70,228,71c228,71,228,72,228,72c227,70,226,68,225,66c225,65,224,65,224,65c223,64,222,62,222,61c222,61,223,60,222,60c221,58,220,57,218,55c218,55,218,54,217,53c221,57,225,61,228,65xm214,48c213,47,212,45,211,44c214,46,216,47,218,49c219,51,220,53,221,54c219,52,216,50,214,48xm211,42c211,41,211,41,210,41c210,41,210,41,210,41c212,42,214,43,215,45c214,44,212,43,211,42xm210,47c211,48,211,48,211,49c210,47,208,45,206,43c207,44,209,46,210,47xm208,40c207,39,206,38,206,37c206,38,207,38,208,39c208,39,208,39,208,40c208,40,208,40,208,40xm207,42c205,40,202,39,200,37c200,37,200,37,201,37c201,37,202,36,201,36c201,36,201,36,201,36c202,36,202,36,203,36c204,38,206,40,207,42xm202,34c201,34,201,34,200,34c198,32,196,30,194,28c197,29,200,31,202,33c202,33,201,34,202,34xm194,32c195,32,195,32,195,32c196,33,197,34,198,35c198,35,198,35,198,35c197,35,196,34,195,34c193,33,191,31,189,29c190,29,190,29,190,29c191,30,193,31,194,32xm192,33c191,33,191,33,190,33c190,32,190,33,190,33c191,34,193,35,195,36c195,36,196,36,196,37c196,37,196,37,196,37c198,38,200,40,201,41c203,43,204,44,205,46c202,42,197,39,193,36c193,36,193,35,192,35c191,35,191,35,191,35c190,34,188,34,187,33c187,33,186,34,187,34c187,34,187,34,187,35c184,35,180,35,177,36c178,35,180,35,181,34c182,34,182,33,181,33c180,33,179,32,178,32c179,32,179,31,178,31c176,30,173,29,170,28c170,27,170,27,170,27c168,26,166,26,164,25c164,25,165,24,166,23c166,23,166,23,166,23c173,26,180,29,186,32c187,32,188,31,187,30c186,30,185,29,184,28c185,29,186,29,187,29c189,30,190,32,192,33xm167,17c165,15,162,14,160,12c160,12,160,12,161,12c161,12,161,12,161,12c164,12,166,14,169,15c174,18,180,23,185,26c179,23,173,20,167,17xm172,13c171,13,169,12,168,11c169,12,171,12,173,13c172,13,172,13,172,13xm133,12c133,12,132,12,132,12c131,12,129,12,128,12c128,12,127,12,127,12c127,12,127,11,128,11c130,11,131,11,133,12xm132,28c132,28,131,29,130,29c129,29,129,29,128,29c129,29,129,28,129,28c129,28,129,27,128,27c127,28,126,28,124,29c123,29,122,29,121,29c122,28,124,27,125,26c128,27,130,27,132,28xm124,22c123,22,122,22,121,22c121,22,122,22,122,21c123,21,125,22,126,22c125,22,125,22,124,22xm123,15c122,16,121,16,120,17c120,17,119,17,119,17c121,16,122,15,124,14c124,14,124,14,124,14c124,14,125,14,126,15c125,15,124,15,123,15xm125,11c124,11,123,11,122,11c123,11,124,11,125,11c125,11,125,11,125,11xm114,5c114,5,114,5,113,5c113,5,113,5,113,6c111,6,110,6,108,6c108,6,108,6,108,6c109,6,111,5,113,5c114,5,114,5,115,5c115,5,115,5,114,5xm99,5c99,5,98,5,98,5c99,5,100,4,102,4c101,4,100,5,99,5xm22,63c23,63,23,63,23,63c23,63,23,63,23,63c22,65,21,66,20,68c19,68,19,69,18,70c18,70,17,70,17,70c19,68,20,65,22,63xm21,78c23,76,24,75,25,73c24,76,22,79,20,82c19,83,18,84,17,85c17,85,17,84,17,84c17,83,17,83,16,83c17,82,17,81,17,80c18,79,19,78,20,77c20,78,21,78,21,78xm20,88c20,87,20,87,20,86c20,85,21,85,21,84c21,84,21,84,21,84c22,84,22,85,22,85c21,86,21,87,20,88xm21,120c19,113,18,107,17,100c18,100,18,100,18,100c19,102,19,105,20,108c20,110,20,113,20,115c20,117,21,118,21,120xm17,89c17,89,17,89,18,89c18,91,18,93,18,95c18,95,18,95,18,95c18,93,17,92,17,90c17,90,17,90,16,89c17,89,17,89,17,89xm18,114c17,110,16,106,15,103c15,102,16,102,16,102c16,106,17,110,18,114xm15,100c15,98,15,96,15,93c15,95,16,97,16,98c15,99,15,99,15,100xm21,131c21,133,22,135,22,136c22,136,22,136,22,135c21,134,20,135,20,136c21,139,22,142,23,145c22,143,21,141,19,140c17,129,16,118,14,107c16,115,19,123,21,131xm17,165c17,165,17,165,17,165c18,167,18,168,19,170c19,169,18,169,18,168c17,167,17,166,16,166c17,165,17,165,17,165c17,165,17,165,17,165xm19,163c19,163,18,163,18,163c17,162,17,162,16,161c16,157,15,154,15,150c16,155,18,160,20,164c19,164,19,164,19,163xm15,169c15,169,15,169,15,169c14,165,13,162,11,158c12,160,13,162,14,164c14,164,14,164,14,164c15,165,15,166,16,167c16,168,16,168,16,168c16,168,15,168,15,169xm8,128c9,129,10,128,10,128c10,124,9,120,9,117c9,116,10,115,10,114c10,121,11,129,12,137c12,142,13,146,13,151c12,147,11,142,10,138c10,136,9,134,9,133c9,131,8,129,8,128c8,128,8,128,8,128xm8,106c8,105,9,104,9,103c9,105,9,108,9,111c9,109,8,108,8,106xm9,99c10,98,10,97,10,96c10,97,11,97,11,97c11,99,10,101,10,103c10,102,10,100,9,99xm11,149c12,153,13,157,14,161c13,159,12,156,11,154c11,152,11,150,11,149xm14,141c14,140,14,139,14,138c14,136,14,134,14,132c14,133,14,134,15,135c15,138,16,141,16,143c17,147,17,152,18,156c17,151,15,146,14,141xm10,90c10,91,9,92,8,92c9,91,10,89,12,88c11,89,11,89,10,90xm9,93c9,94,9,95,9,96c8,96,8,95,8,95c8,95,8,95,8,95c8,94,9,94,9,93xm8,116c8,117,7,117,7,118c7,117,7,117,7,116c7,115,7,113,7,112c7,113,8,115,8,116xm8,144c8,140,7,136,7,133c7,133,7,134,7,134c8,137,8,141,8,144xm9,159c9,158,8,157,8,157c8,156,8,156,8,155c8,156,9,157,9,158c9,158,10,158,10,158c11,160,12,163,12,165c12,165,12,165,12,166c14,171,16,176,19,181c20,182,20,183,20,184c20,183,20,182,19,182c15,174,12,166,9,159xm18,144c19,145,19,145,19,146c19,147,19,147,19,148c21,154,23,161,25,168c25,168,25,169,25,169c24,168,24,168,23,168c22,160,20,152,18,144xm27,189c28,191,29,193,30,195c30,195,30,195,29,195c28,191,26,188,25,185c25,187,26,188,27,189xm30,190c29,190,29,189,29,188c29,189,30,190,31,191c32,192,32,193,32,194c32,194,32,194,32,194c31,193,31,192,30,190xm31,187c30,185,28,182,27,180c29,182,30,184,31,186c31,186,31,186,32,187c33,189,35,192,36,195c36,195,36,195,36,195c36,194,35,194,35,193c34,192,34,192,33,191c32,190,32,188,31,187xm37,206c39,208,41,210,43,212c42,211,41,211,40,210c40,210,40,210,39,209c38,207,36,205,34,204c35,204,36,205,37,206xm41,205c41,204,40,203,40,203c40,203,40,203,40,203c42,205,44,208,46,211c45,209,43,207,41,205xm43,212c44,212,44,213,45,213c45,213,45,213,45,213c46,214,47,215,49,216c47,214,45,213,43,212c43,212,43,212,43,212xm44,215c45,215,45,215,45,216c45,216,45,216,45,216c45,217,46,217,46,217c45,216,44,216,44,215c44,215,44,215,44,215xm50,222c51,222,51,222,51,223c49,221,47,219,45,217c46,219,48,220,50,222xm73,227c72,226,70,226,69,225c68,223,67,222,66,221c74,225,81,229,88,235c87,235,86,234,86,234c81,232,77,229,73,227xm81,225c82,226,84,227,85,229c84,228,83,227,81,226c81,226,81,226,81,225xm82,223c81,223,81,223,81,224c81,224,81,223,80,223c79,221,78,219,77,216c79,218,81,220,83,222c83,222,83,222,83,223c86,225,89,228,93,230c93,230,93,230,93,231c89,229,86,226,82,223xm98,240c98,240,99,239,99,239c99,239,99,239,99,239c99,239,99,239,99,239c99,239,99,239,99,239c98,238,97,237,96,236c97,237,97,237,98,237c98,237,98,238,98,238c100,239,102,240,104,241c102,241,101,241,99,241c97,239,95,238,93,237c91,236,90,235,89,234c92,236,95,238,98,240xm96,243c99,244,102,244,105,244c107,245,109,245,112,246c109,246,107,246,104,246c101,245,99,244,96,244c96,244,96,243,96,243xm109,242c106,241,104,240,101,238c104,239,106,239,108,239c110,241,113,242,115,243c113,243,111,243,109,242xm122,241c122,241,122,240,122,240c122,240,122,240,122,240c123,240,124,241,125,241c126,241,127,240,126,240c126,240,126,240,126,240c129,240,131,239,134,239c131,240,127,241,124,242c123,242,122,241,122,241xm127,244c129,244,131,244,133,244c131,244,129,244,127,245c127,244,127,244,127,244xm127,243c136,240,146,238,155,237c155,237,155,237,155,237c146,239,137,242,127,243xm140,245c143,245,145,245,148,244c150,244,153,244,155,243c152,244,149,245,146,245c144,245,142,246,140,246c139,246,138,246,136,246c138,246,139,246,140,245xm147,243c146,243,144,243,142,243c150,242,157,240,164,237c165,237,165,236,165,236c165,236,165,236,165,236c165,236,166,236,166,236c169,236,172,235,175,234c175,234,174,234,174,234c174,235,174,235,174,235c169,237,164,239,160,242c160,242,159,242,159,242c155,242,151,242,147,243xm168,234c168,234,168,233,169,233c172,231,175,229,178,226c182,224,186,221,190,218c188,220,186,223,184,225c184,225,184,225,184,225c183,226,182,227,181,228c181,228,181,228,181,229c180,229,180,229,180,230c176,232,172,233,168,234xm198,221c198,221,199,220,199,220c199,220,199,220,199,221c198,221,197,222,196,223c196,223,196,223,196,223c196,222,197,222,198,221xm192,219c193,218,193,218,194,217c196,215,198,214,200,212c197,214,195,217,192,219xm229,185c231,183,232,181,233,179c234,177,235,175,237,172c237,172,237,172,237,172c236,174,236,176,235,177c235,178,234,179,234,180c232,183,230,185,228,188c229,187,229,186,229,185xm233,152c234,142,235,131,236,120c236,120,236,120,237,120c237,121,237,122,237,122c237,123,237,124,237,125c237,134,235,143,233,152xm237,112c237,112,237,111,237,110c237,112,238,113,238,115c238,115,238,116,238,117c238,115,237,114,237,112xm236,94c237,98,238,101,239,105c239,104,239,103,238,103c238,100,237,97,236,94xm239,156c239,156,239,155,240,155c240,156,239,157,239,158c239,158,239,159,238,160c239,158,239,157,239,156xm239,153c239,151,239,150,240,148c241,140,241,132,241,124c241,124,242,125,242,126c242,127,243,127,243,127c243,127,243,127,243,127c243,127,243,127,243,127c243,136,242,144,240,153c240,153,240,153,240,153c240,153,239,153,239,153xm244,139c245,141,245,143,245,145c245,146,245,147,244,148c244,148,244,148,244,148c244,150,243,151,243,153c243,155,242,156,242,158c243,152,244,145,244,139xm245,135c245,132,245,129,245,126c245,126,245,126,245,127c245,127,245,127,246,127c246,131,246,135,246,140c246,138,245,137,245,136c245,135,245,135,245,135xm245,95c247,99,248,103,248,107c248,103,246,99,245,95xm247,129c247,129,247,129,248,128c247,130,247,132,247,133c247,132,247,130,247,129xm247,123c247,120,247,116,247,112c248,114,248,117,249,119c248,122,248,125,248,127c248,126,247,125,247,123xm225,50c223,47,220,45,218,42c218,42,217,42,217,43c216,41,215,40,213,39c213,38,212,39,212,39c211,39,211,38,211,38c211,38,211,37,211,37c210,36,208,34,207,33c204,29,200,26,195,24c190,20,184,17,179,13c192,19,204,28,215,38c219,42,222,46,225,50xm178,13c178,13,177,13,177,13c177,13,177,13,177,13c177,13,177,13,177,13c177,13,177,13,176,13c176,12,175,12,175,12c174,12,174,11,173,11c175,11,176,12,178,13xm128,2c124,2,120,2,116,3c114,3,112,3,110,3c116,2,121,2,126,2c127,2,127,2,128,2xm8,87c9,86,10,84,11,83c13,82,14,81,15,79c16,79,15,79,15,79c14,79,14,80,13,81c12,81,12,82,12,82c14,78,17,75,19,71c20,71,20,71,20,71c19,73,19,74,18,75c17,77,17,78,16,79c13,83,10,87,7,92c7,90,8,89,8,87xm8,166c9,168,10,170,11,173c11,173,11,173,11,173c12,173,12,173,12,173c13,177,15,181,17,184c16,183,15,182,14,180c11,176,9,171,8,166xm17,188c19,189,20,191,21,192c21,192,21,192,21,192c22,193,23,194,23,195c24,195,24,195,24,195c24,195,24,195,24,196c24,196,25,197,25,197c28,200,30,203,33,206c32,206,32,207,32,207c33,209,35,210,36,211c36,211,36,211,36,212c40,216,43,220,47,223c44,221,41,218,38,215c30,207,23,198,17,188xm94,245c95,246,96,246,97,246c97,246,97,247,97,247c100,248,102,248,105,249c105,249,105,249,105,248c109,249,112,249,116,249c115,250,116,250,116,250c119,251,121,251,123,251c111,251,99,249,88,245c90,245,92,245,94,245xm135,251c140,250,145,249,150,248c151,248,150,247,150,247c142,249,134,250,127,250c127,250,126,249,126,249c120,248,114,248,108,248c108,247,108,247,108,247c110,247,113,247,115,247c115,247,115,247,115,246c117,246,118,247,119,247c120,247,120,247,120,247c120,247,120,247,120,247c121,247,121,247,121,247c121,247,121,247,121,247c122,247,122,247,122,247c123,247,125,247,126,248c126,248,126,248,127,248c136,248,144,247,153,246c153,246,153,246,154,246c154,246,154,246,154,246c154,246,154,246,154,246c155,246,156,246,157,245c157,246,158,246,159,246c160,246,161,245,162,244c164,244,165,243,166,243c168,242,170,242,171,241c172,241,174,240,175,240c177,239,178,238,180,238c180,238,180,238,181,238c184,236,188,234,191,232c192,231,191,230,190,231c193,229,195,228,197,226c197,226,197,226,197,226c198,225,199,225,200,224c200,223,201,223,201,223c203,221,205,220,207,218c207,218,207,218,208,218c207,218,207,219,206,220c206,220,207,221,207,221c208,220,209,219,210,218c210,218,211,219,211,219c190,237,163,249,135,251xm215,215c214,215,214,215,214,216c214,215,215,214,216,213c220,209,224,203,227,197c229,196,230,195,231,194c231,193,231,193,231,193c229,193,228,193,227,194c227,193,227,193,227,193c227,193,228,193,228,193c230,192,231,190,232,188c232,188,232,188,233,188c233,188,233,188,233,188c234,187,234,185,235,184c242,175,246,164,246,153c246,152,246,151,246,150c248,145,248,140,248,134c249,132,249,129,250,126c250,128,250,131,250,133c250,134,251,134,252,133c250,164,237,193,215,215xe">
                  <v:path textboxrect="0,0,252,253" o:connectlocs="169081,172492;11326,97988;186879,124712;20225,55067;156137,34012;96271,173301;20225,71264;96271,166823;27506,69644;90608,29153;157755,132810;93035,59117;111642,119853;140766,97178;139148,78552;148856,78552;79282,106086;121350,129571;156137,85841;131867,66405;44495,98798;44495,67215;69574,53448;53394,90700;75237,72883;36405,81792;47731,74503;62293,101227;95462,128761;128631,140099;161800,76123;114878,39681;84136,29153;29933,89890;39641,131191;64720,113375;83327,158725;127822,149007;175553,127951;164227,50208;115687,12147;83327,25914;24270,76123;54203,162774;74428,148197;101125,182209;148047,161154;176362,62356;129440,6478;33169,30773;23461,119853;56630,184639;76855,178970;118923,185449;182834,122283;182025,53448;149665,21055;14562,76933;6472,93939;65529,182209;146429,185449;172317,31583;101934,200835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192" w:lineRule="auto"/>
                          <w:jc w:val="center"/>
                          <w:rPr>
                            <w:rFonts w:hint="eastAsia" w:ascii="微软雅黑" w:hAnsi="微软雅黑" w:eastAsia="微软雅黑"/>
                            <w:color w:val="1F3864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color w:val="1F3864"/>
                            <w:lang w:val="en-US" w:eastAsia="zh-CN"/>
                          </w:rPr>
                          <w:t>火</w:t>
                        </w:r>
                      </w:p>
                    </w:txbxContent>
                  </v:textbox>
                </v:shape>
                <v:shape id="Freeform 13" o:spid="_x0000_s1026" o:spt="100" alt="KSO_WM_UNIT_INDEX=1_1&amp;KSO_WM_UNIT_TYPE=q_i&amp;KSO_WM_UNIT_ID=wpsdiag20163441_5*q_i*1_1&amp;KSO_WM_UNIT_LAYERLEVEL=1_1&amp;KSO_WM_UNIT_CLEAR=1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" style="position:absolute;left:903489;top:898162;height:66909;width:83926;rotation:-1054946f;v-text-anchor:middle;" fillcolor="#B9C63A" filled="t" stroked="f" coordsize="232,184" o:gfxdata="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Xkxs74A&#10;AADbAAAADwAAAAAAAAABACAAAAAiAAAAZHJzL2Rvd25yZXYueG1sUEsBAhQAFAAAAAgAh07iQDMv&#10;BZ47AAAAOQAAABAAAAAAAAAAAQAgAAAADQEAAGRycy9zaGFwZXhtbC54bWxQSwUGAAAAAAYABgBb&#10;AQAAtwMAAAAA&#10;" path="m191,61c191,61,191,62,191,62c190,62,191,61,191,61c191,61,191,61,191,61xm16,50c16,50,16,50,16,50c16,50,16,50,16,49c16,51,16,51,16,51c15,51,15,51,15,51c16,51,16,51,16,51c16,50,16,50,16,50xm201,88c201,89,201,89,201,89c201,90,201,90,202,90c201,90,201,89,201,89l201,88xm81,71c81,69,81,69,81,69c80,69,81,70,81,70c81,71,81,71,81,71xm91,82c91,81,90,81,89,81c89,82,90,82,91,82xm21,128c21,128,21,129,21,129c21,130,21,130,21,130c21,129,21,129,21,129c21,129,21,128,21,128xm143,168c143,168,143,168,143,169c143,169,144,169,145,168c144,168,144,168,143,168xm4,52c4,52,4,52,4,52c4,53,4,54,4,54l4,52xm185,153c185,154,185,153,185,153c184,153,184,154,185,154c185,154,186,154,185,153xm108,145c108,145,108,145,108,145c108,146,108,147,108,147c108,146,109,146,108,145xm25,136c25,136,26,135,25,135c25,135,26,137,25,136xm175,171c174,171,173,171,173,172c174,172,175,172,176,172c175,171,175,171,175,171xm14,33c14,34,13,34,13,35c13,35,14,34,14,33xm209,119c209,119,208,118,208,117c208,118,208,119,209,119xm5,87c5,88,5,89,5,89c4,88,4,88,4,87l5,87xm24,123c24,121,24,121,24,121c23,121,24,122,24,123c24,123,24,123,24,123xm21,128c21,127,21,126,20,126c20,126,20,127,21,128xm4,84c4,83,3,84,4,84c4,84,3,86,4,85c4,85,4,84,4,84xm103,139c102,139,102,139,102,139c102,139,103,140,104,139c104,139,103,139,103,139xm87,67c87,66,86,66,86,67c86,67,86,69,87,68c87,68,87,67,87,67xm191,170c191,170,190,171,189,172c190,171,191,171,191,170xm110,159c109,159,111,160,109,160c110,161,110,161,110,161c110,160,111,160,110,159xm27,122c28,121,27,120,27,118c27,120,27,121,27,122c27,122,27,122,27,122xm195,170c194,170,193,171,193,172c194,172,195,171,195,170xm116,162c116,162,116,162,115,162c115,162,116,163,116,163c116,163,117,162,116,162xm92,152c91,151,90,151,89,150c90,151,91,152,92,152c92,152,92,152,92,152xm98,155c98,155,98,154,98,154c97,155,98,156,99,156c99,156,99,155,99,155c99,155,98,155,98,155xm107,149c106,149,106,149,106,149c106,150,106,153,106,153c106,152,106,151,107,149xm28,120c28,119,29,118,29,117c28,117,28,118,28,118c28,119,28,119,28,120xm139,167c138,168,137,167,136,168c137,168,139,168,139,168c140,168,140,167,139,167xm28,120c28,121,29,122,29,124c29,124,29,124,29,124c29,125,29,125,29,125c29,124,29,124,29,124c29,123,29,121,29,120c29,120,28,120,28,120xm179,154c180,154,182,154,183,154c182,154,181,154,181,153c180,154,180,154,179,154xm114,148c114,149,114,150,114,151c114,150,114,149,115,149c115,148,115,148,114,148xm156,154c156,154,156,153,156,153c155,153,153,153,152,153l156,154xm96,154c95,153,94,153,93,153c94,154,95,154,96,155c96,155,96,154,96,154xm171,171c170,172,169,171,168,171c168,171,168,172,168,172c169,172,170,172,170,172c171,172,172,172,171,171xm24,123c24,123,24,124,24,125c24,125,25,125,25,125c25,125,25,126,25,126c25,127,25,127,25,127c25,128,25,128,25,128c25,129,25,129,25,129c25,130,25,130,25,130c25,129,25,129,25,129c25,128,25,128,25,128c25,127,25,127,25,127c25,126,25,126,25,126c25,126,25,125,25,125c25,124,25,124,25,123c24,123,24,123,24,123xm114,161c113,161,112,160,112,160c111,161,112,161,113,162c113,162,114,161,114,161xm162,171c161,171,161,170,160,171c161,171,162,171,163,171c163,171,164,171,164,171c163,171,163,171,162,171xm96,84c95,83,93,82,91,82c93,82,94,83,96,84xm123,154c124,153,124,152,125,152c124,151,124,151,124,152c123,153,123,154,123,155c123,155,123,154,123,154xm112,147c112,147,111,147,111,147c111,148,111,150,111,151c111,149,112,148,112,147xm201,88c201,87,200,85,200,83c200,84,199,84,199,84c200,86,200,87,201,88xm207,158c206,159,204,160,203,162c203,162,203,162,203,162c204,161,206,160,207,158c207,158,207,158,207,158xm134,157c133,159,132,160,131,162c131,162,131,162,132,162l134,157xm112,151c112,152,111,154,111,155c112,155,112,155,112,155c112,154,112,153,112,152c112,151,113,151,112,151xm164,153c164,153,164,154,164,154c157,153,157,153,157,153c159,154,161,154,162,154c163,154,164,154,164,153xm37,126c37,124,37,122,36,120c37,120,36,119,36,120c37,126,37,126,37,126c37,126,38,127,37,126xm35,127c33,120,33,120,33,120c33,123,34,126,34,129c34,128,35,128,35,127xm15,21c13,21,12,23,11,25c13,24,14,22,15,21xm74,67c74,67,73,64,73,63c73,64,72,64,72,65c73,66,73,67,74,68c74,68,74,68,74,67xm127,153c126,154,126,156,126,157c127,156,128,154,128,153l127,153xm125,154c124,155,123,157,122,159c122,159,123,160,123,159l125,154xm30,123c30,124,30,124,30,124c31,131,31,131,31,131c31,131,32,131,32,130c30,124,30,124,30,124l30,123xm100,148c99,147,100,146,99,145c98,150,98,150,98,150c100,151,100,151,100,151c100,150,100,149,100,148xm134,160c135,158,137,157,138,155c137,155,136,154,136,155c136,157,135,158,134,160xm27,122c29,133,29,133,29,133c29,133,30,133,29,132l27,122xm104,151c105,151,105,151,105,151c105,149,106,146,106,144c105,144,105,144,105,144c105,146,105,148,104,151xm179,154c175,154,171,154,166,154c166,155,167,154,167,154c172,154,175,154,179,154xm77,69c76,62,76,62,76,62c76,62,75,62,75,62c76,65,76,68,77,71c77,70,77,69,77,69xm130,160c132,158,133,156,134,154c133,155,133,154,132,154l130,160xm188,169c187,170,186,171,184,171c184,171,183,171,183,172c188,172,188,172,188,172c187,171,189,170,188,169xm125,165c118,162,118,162,118,162c118,162,118,163,117,163c120,164,122,164,125,165xm179,163c177,164,175,166,173,168c173,168,174,168,174,168c176,167,177,165,179,163c179,163,179,163,179,163xm122,151c122,151,122,151,122,151c121,153,120,156,119,158c120,158,120,159,121,158c123,152,123,152,123,152c123,152,122,151,122,151xm84,133c84,133,84,132,84,132c83,132,82,131,82,131c81,131,81,131,81,132c82,133,82,136,83,138l84,133xm94,138c94,138,94,138,93,138c93,140,93,143,94,146c94,143,95,141,95,139c95,139,94,139,94,138xm119,150c119,150,118,150,118,149c118,152,117,155,116,157c117,155,118,152,119,150xm108,159c107,158,107,158,106,158c106,158,105,158,105,157c104,157,104,157,103,158c103,158,103,157,103,157c103,156,102,156,101,156c100,155,100,156,100,156c103,158,105,159,108,160c108,159,108,159,108,159xm17,21c17,21,17,21,17,21c15,23,13,25,12,27c12,27,12,28,12,28c14,26,16,24,17,22c18,22,18,21,17,21xm180,164c183,162,185,160,188,158c187,158,186,158,186,158c184,160,182,162,180,164xm198,152c194,152,190,152,187,153c186,153,186,154,186,153c190,153,195,153,198,152xm116,149c116,149,116,149,116,149c113,156,113,156,113,156c114,156,115,157,115,156c116,154,116,151,116,149xm145,158c143,160,142,162,140,164c142,164,142,164,142,164c143,162,144,160,145,159c145,159,145,158,145,158xm109,153c110,149,110,149,110,149c110,148,110,146,109,147c108,154,108,154,108,154c107,154,109,155,109,155c109,154,109,153,109,153xm173,161c170,163,167,165,165,167c166,167,167,168,168,167l173,161xm140,156c137,158,136,160,134,163c135,163,136,163,136,163c137,161,139,158,140,156xm80,72c80,68,79,64,78,60c78,59,77,60,77,61c78,64,78,67,79,70c79,70,79,72,80,72xm199,159c195,161,192,164,189,166c191,167,193,166,194,164c195,163,197,161,199,159xm96,146c96,140,96,140,96,140c96,143,95,145,94,149c96,149,96,149,96,149c97,148,97,147,96,146xm86,69c84,56,84,56,84,56c84,56,82,56,83,56c85,68,85,68,85,68c85,69,86,69,86,69xm104,150c104,146,104,146,104,146c104,145,104,144,103,143c101,151,101,151,101,151c101,152,102,152,103,152c103,152,104,150,104,150xm102,143c102,143,102,142,102,142c100,142,99,141,98,140c97,142,98,144,98,146c98,145,98,144,99,143c99,142,100,142,100,142c100,143,101,145,101,147c101,145,102,144,102,143xm36,127c35,122,34,117,34,112c33,113,33,113,33,113c35,126,35,126,35,126c35,126,36,128,36,127xm162,158c161,158,161,159,161,159c158,161,156,163,153,166c154,166,155,166,155,166c158,164,159,161,162,158xm218,145c217,141,217,141,217,141c216,139,216,137,215,137c215,140,216,143,217,145c217,146,217,145,218,145c218,145,218,146,218,145xm191,160c187,162,184,164,181,167c180,168,181,168,181,168c182,167,183,168,183,168c186,164,188,162,191,160xm154,158c152,160,149,162,147,164c147,165,149,166,149,165c154,159,154,159,154,159c153,158,154,157,154,158xm33,129c33,124,31,120,32,114c31,115,30,115,30,116c31,120,32,124,33,129c33,129,33,130,33,129xm24,26c24,27,24,27,24,27c24,27,24,27,24,27c23,27,23,27,23,28c23,28,23,28,23,28c19,31,16,34,12,38c12,38,12,39,12,40c13,41,13,40,13,40c16,35,19,32,23,28c23,28,23,28,23,28c23,28,24,27,24,27c24,27,24,27,24,27l24,26xm21,21c21,21,20,21,20,21c17,25,14,28,12,32c23,22,23,22,23,22c22,22,22,21,21,21xm144,156c143,156,142,156,142,156c141,156,141,156,141,156c140,159,139,161,137,163c137,163,138,163,138,163c140,161,142,159,144,156c144,156,144,156,144,156xm197,163c201,161,205,158,208,155c207,155,205,155,205,155c202,158,199,160,197,163xm83,70c83,66,82,61,81,57c81,58,80,58,80,59c81,63,82,67,83,71c84,71,83,70,83,70xm129,154c128,156,127,158,125,160c126,160,127,160,128,161c129,159,130,156,131,154c131,154,130,153,129,154xm14,33c14,33,15,34,15,33c27,22,27,22,27,22c26,22,26,22,25,21c21,25,18,29,14,33xm173,159c171,159,170,158,169,159c162,167,162,167,162,167l173,159xm39,123c38,118,37,114,37,109c36,109,35,110,35,111c39,126,39,126,39,126c39,124,39,123,39,123xm46,119c45,113,45,113,45,113c45,113,44,112,44,112c43,112,43,111,43,111c43,115,44,118,44,123c44,122,45,122,45,122c45,121,46,120,46,119xm159,158c158,158,158,158,157,158c157,158,155,157,155,158c154,160,153,162,152,163c152,164,151,166,151,166c159,159,159,159,159,159c159,159,160,158,159,158xm42,123c42,123,42,123,42,123c40,118,39,114,38,109c39,114,39,120,40,125c40,125,41,124,42,123xm149,157c149,157,148,157,148,157c144,164,144,164,144,164c143,164,144,165,144,164c147,162,149,160,152,157c151,157,150,157,149,157xm200,156c195,156,193,159,191,162c186,167,186,167,186,167c190,163,195,160,200,156xm157,166c157,167,158,167,158,167c161,164,164,162,167,159c166,159,165,158,163,159l157,166xm87,144c87,140,86,137,86,134c86,134,85,133,85,133c84,137,83,140,83,143c84,143,85,144,86,145c86,145,87,144,87,144xm182,158c180,159,179,159,177,159c169,168,169,168,169,168c169,168,170,168,170,168c174,165,178,162,181,159c182,159,183,158,182,158xm30,23c30,23,29,23,29,23c24,29,18,34,14,41c14,41,15,41,15,41c20,35,26,29,32,23c31,23,30,23,30,23xm44,112c44,109,44,107,43,104c39,107,39,107,39,107c40,112,41,118,43,122c43,117,42,112,42,108c42,107,42,107,42,107c44,112,44,112,44,112c44,112,44,112,44,112xm17,49c25,41,32,32,41,25c41,25,39,25,38,25c38,25,37,25,37,26c30,33,24,41,17,49xm82,140c82,137,81,136,81,134c81,133,80,131,80,132c79,134,78,136,77,139c77,139,77,139,77,138c76,136,76,134,75,132c75,134,75,136,75,139c77,140,80,141,82,142c82,141,82,140,82,140xm89,64c89,64,89,63,89,63c89,59,89,55,89,51c85,55,85,55,85,55c86,58,87,62,88,67c88,67,89,67,89,66c89,66,89,65,89,64xm92,145c92,137,92,137,92,137c91,137,89,136,88,135c87,135,87,133,87,135c88,142,88,142,88,142c88,140,89,139,89,137c89,136,90,136,90,137c89,140,89,143,88,146c90,146,91,147,92,148c92,146,92,145,92,145xm34,24c27,30,20,37,14,45c13,46,12,47,13,49c13,50,13,50,13,50c21,41,28,32,37,24c36,24,34,23,34,24xm103,54c102,53,101,53,101,53c101,48,101,43,101,38c97,42,94,46,91,50c92,52,92,55,93,59c93,59,94,59,94,59c96,50,96,50,96,50c96,49,96,49,97,48c96,59,96,59,96,59c96,60,95,60,94,60c93,60,93,60,92,59c91,56,91,53,90,50c90,56,90,60,90,66c95,62,98,58,103,54xm73,136c73,137,74,137,74,138c74,135,74,132,75,130c75,129,76,130,76,130c77,137,77,137,77,137c78,136,78,133,79,131c80,131,80,130,81,131c73,126,67,121,60,115c60,115,59,115,60,115c60,114,60,115,59,114c58,114,58,113,57,112c50,105,50,105,50,105c50,111,51,116,52,121c58,127,65,132,73,137c72,137,72,136,73,136xm33,51c33,51,33,51,33,51c33,51,33,51,33,51c31,53,30,54,28,56c25,58,23,61,20,63c19,64,18,62,18,62c20,59,22,57,24,54c24,54,24,54,24,54c24,54,24,54,24,54c24,54,23,54,23,54c21,56,19,59,17,61c16,61,15,62,14,61c13,61,13,60,14,59c16,54,19,50,23,46c28,39,35,34,42,27c39,29,37,30,35,32c27,39,20,48,13,56c13,66,12,78,13,88c13,93,13,97,14,101c14,101,14,102,13,102c14,109,14,116,16,121c16,122,17,122,17,122c18,122,19,121,19,120c21,119,23,117,24,115c24,115,25,115,25,115c25,114,25,113,26,112c26,112,26,113,27,114c33,108,38,103,45,99c45,97,46,97,47,97c48,98,48,99,49,100c49,100,50,100,51,100c60,107,68,113,77,120c81,122,85,125,89,127c98,132,107,136,117,140c123,142,129,143,135,144c141,146,146,146,152,147c153,146,153,147,153,147c154,147,155,147,155,146c155,147,155,147,155,147c155,148,156,148,156,148c177,150,196,148,215,146c212,134,212,134,212,134c211,130,209,127,208,123c209,127,210,131,211,134c211,134,211,134,212,134c212,135,212,135,211,136c210,136,210,135,210,135c207,126,205,116,201,106c203,114,203,122,206,129c206,130,205,130,205,130c205,130,204,130,204,129c202,123,201,117,199,111c198,110,198,109,198,109c198,110,198,110,198,111c198,111,198,111,199,111c198,111,198,111,198,111c199,119,200,126,201,134c201,134,200,134,200,134c198,126,195,118,193,110c193,117,194,124,194,131c194,132,193,132,193,131c191,125,190,119,188,113c188,120,188,120,188,120c188,124,188,128,187,133c187,132,186,133,186,132c185,127,183,121,182,115c180,128,180,128,180,128c180,128,179,128,179,128c178,124,178,120,177,116c176,120,175,123,175,126c174,127,173,126,173,126c171,124,171,121,170,119c170,118,169,118,168,118c166,121,164,123,162,126c161,127,160,128,158,128c155,127,154,125,153,123c155,125,156,127,159,127c161,125,162,124,164,122c165,120,166,118,168,117c169,117,170,117,170,118c172,119,172,122,174,125c176,115,176,115,176,115c176,114,177,114,177,115c178,117,179,120,179,123c180,121,180,118,181,114c181,113,183,114,183,115c185,119,185,124,186,128c187,123,187,119,187,114c187,113,186,111,187,110c188,110,188,110,189,111c190,113,191,117,192,120c191,112,191,112,191,112c191,111,191,109,192,108c192,108,193,108,193,109c198,121,198,121,198,121c198,122,198,122,198,122c198,121,198,121,198,121c196,107,196,107,196,107c196,106,195,104,196,102c196,102,197,103,197,103c199,106,200,108,200,111c200,107,199,102,198,98c198,97,198,96,199,95c198,92,197,89,196,86c182,91,168,94,153,96c133,98,105,94,87,85c77,80,69,74,64,66c62,61,62,61,62,61c61,61,63,59,64,60c68,63,68,63,68,63c77,55,77,55,77,55c85,49,93,43,99,35c94,35,90,35,85,34c75,32,66,31,58,29c53,27,49,27,44,26c43,29,40,30,38,32c30,41,22,48,15,59c16,59,14,60,15,60c16,60,17,58,18,58c22,53,27,49,32,44c36,39,41,35,47,31c47,30,48,31,48,32c46,34,45,35,43,37c36,44,28,51,22,60c21,60,21,60,21,61c21,60,22,60,22,60c22,60,22,60,22,60c24,58,25,57,26,55c32,51,36,46,41,43c42,42,42,44,42,44c37,49,33,54,29,60c43,50,43,50,43,50c44,49,44,51,44,51c42,55,39,58,36,62c38,61,39,60,40,59c41,59,42,59,42,60c42,62,41,64,41,66c41,66,41,67,42,67c43,67,45,67,46,67c46,67,46,68,45,68c45,68,44,68,43,69c41,69,40,68,39,66c39,65,39,63,40,61c39,62,38,62,37,63c37,64,36,64,35,63c34,62,35,61,36,60c41,53,41,53,41,53c32,60,32,60,32,60c31,61,30,62,28,61c28,61,27,60,28,59c29,56,31,54,33,51xm232,140c230,143,228,146,226,148c228,154,228,154,228,154c228,154,227,155,228,156c227,156,225,156,224,156c223,156,222,154,222,153c216,158,211,163,206,169c206,169,206,170,205,170c207,170,207,170,207,170c207,170,207,169,207,169c207,169,209,169,209,170c210,170,210,172,209,172c208,173,207,174,206,174c207,176,207,178,208,180c209,181,209,181,209,182c208,183,207,184,205,183c205,183,205,183,205,182c205,182,204,183,204,182c203,180,203,177,202,175c198,175,195,177,193,180c193,181,192,182,191,182c191,183,190,183,190,183c189,182,189,182,189,181c189,181,189,180,188,181c187,179,187,177,189,176c180,175,172,177,162,176c162,176,161,177,161,176c161,175,159,175,159,175c153,175,150,174,145,173c145,173,145,174,144,174c143,174,143,173,143,173c129,170,113,168,102,162c94,159,87,155,80,151c71,146,62,139,55,133c54,132,53,131,52,130c51,129,52,130,52,130c51,132,52,133,52,135c52,136,51,136,51,136c50,136,48,137,48,136c47,132,47,129,47,126c46,126,44,127,43,127c36,131,31,136,26,142c25,143,24,144,23,144c23,144,22,143,21,142c22,145,24,147,24,149c24,150,24,152,24,152c23,151,21,153,21,152c19,146,17,139,15,133c14,133,14,133,14,133c14,134,15,135,14,136c14,136,12,136,11,136c11,135,10,133,10,133c8,119,7,105,7,90c7,85,7,79,6,74c6,70,5,65,5,60c4,60,4,60,4,59c5,60,5,59,5,59c4,59,4,58,4,58c5,57,4,56,4,54c4,55,4,56,4,57c4,58,4,60,4,61c4,60,5,61,4,62c4,62,4,61,4,61c4,62,4,64,4,65c4,66,5,66,4,66c3,70,4,75,4,79c4,79,5,80,4,81c3,81,4,81,4,81c4,82,4,84,5,85c5,85,5,85,4,85c5,86,5,87,4,87c4,87,4,86,4,86c5,98,5,98,5,98c5,98,5,99,5,100c4,96,4,93,3,90c3,87,3,84,2,81c2,80,2,80,3,80c3,80,2,79,2,79c2,76,2,73,2,70c2,70,2,70,2,69c2,69,2,68,2,68c1,58,2,48,2,38c2,36,3,35,3,33c3,33,3,33,3,33c3,18,3,18,3,18c3,17,2,16,3,15c3,16,4,15,3,15c3,15,2,15,2,14c3,15,4,14,3,14c3,13,2,13,1,13c0,12,0,11,0,11c1,9,1,8,2,7c3,7,3,7,4,7c4,1,4,1,4,1c5,0,6,0,7,0c7,2,7,4,7,6c7,6,8,7,8,8c8,8,8,9,8,9c9,9,10,8,11,9c11,10,11,11,12,11c17,11,21,12,26,13c27,13,28,13,28,13c29,13,31,14,32,14c32,14,33,15,33,15c52,17,72,21,90,26c93,27,97,27,100,28c100,27,99,27,100,26c101,26,102,25,103,25c104,26,103,26,103,27c103,28,104,30,104,31c104,31,105,31,105,31c105,32,105,33,106,33c106,34,104,35,104,36c105,42,107,47,108,53c110,59,110,59,110,59c110,60,108,60,107,61c108,63,108,64,109,65c109,65,109,67,108,67c107,67,106,67,105,66c104,64,104,61,104,58c95,67,95,67,95,67c92,69,88,71,85,74c104,83,133,91,155,89c167,89,176,85,186,83c188,82,191,81,193,81c194,81,194,81,194,80c193,78,193,76,193,74c193,73,193,73,193,72c194,72,195,72,196,72c196,75,197,77,198,79c198,80,199,79,199,79c198,77,197,76,197,74c197,73,197,73,198,73c198,73,199,72,200,72c200,72,201,73,201,74c207,96,215,117,222,138c222,139,223,140,224,141c224,141,224,140,224,140c225,140,226,140,226,140c226,141,227,142,226,142c227,143,227,142,227,142c229,138,229,138,229,138c230,138,231,138,232,139c232,139,232,140,232,140xe">
                  <v:path o:connectlocs="73073,32727;7596,46545;39069,52727;75244,42545;1447,30545;39792,57818;41963,58909;10129,43636;10129,43636;33642,55636;9043,46909;57880,62181;40154,54909;48474,57090;13384,45818;45942,55636;36175,53818;37983,54909;48474,55999;62944,61090;30387,48363;37260,57090;65115,59636;52453,57454;50645,56727;34728,53090;35451,50909;56071,60363;53177,59636;4341,13818;51368,56727;30025,25454;62582,57818;56794,57454;52092,59636;30748,48363;11576,8363;6149,17818;31834,24363;5064,16363;34004,21818;21343,41454;8682,19636;6873,43636;55347,53454;73797,46909;67285,47999;60774,42545;69456,39272;23152,23999;17002,11272;14470,21454;10129,22181;75605,62545;58603,63999;17002,45818;2170,26909;1447,29454;723,13818;2532,2181;37622,11272;67285,30181;81032,50909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Freeform 13" o:spid="_x0000_s1026" o:spt="100" alt="KSO_WM_UNIT_INDEX=1_2&amp;KSO_WM_UNIT_TYPE=q_i&amp;KSO_WM_UNIT_ID=wpsdiag20163441_5*q_i*1_2&amp;KSO_WM_UNIT_LAYERLEVEL=1_1&amp;KSO_WM_UNIT_CLEAR=1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" style="position:absolute;left:723829;top:396637;height:66909;width:83926;rotation:7348332f;v-text-anchor:middle;" fillcolor="#B9C63A" filled="t" stroked="f" coordsize="232,184" o:gfxdata="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Gm1y4ugAAANsA&#10;AAAPAAAAAAAAAAEAIAAAACIAAABkcnMvZG93bnJldi54bWxQSwECFAAUAAAACACHTuJAMy8FnjsA&#10;AAA5AAAAEAAAAAAAAAABACAAAAAJAQAAZHJzL3NoYXBleG1sLnhtbFBLBQYAAAAABgAGAFsBAACz&#10;AwAAAAA=&#10;" path="m191,61c191,61,191,62,191,62c190,62,191,61,191,61c191,61,191,61,191,61xm16,50c16,50,16,50,16,50c16,50,16,50,16,49c16,51,16,51,16,51c15,51,15,51,15,51c16,51,16,51,16,51c16,50,16,50,16,50xm201,88c201,89,201,89,201,89c201,90,201,90,202,90c201,90,201,89,201,89l201,88xm81,71c81,69,81,69,81,69c80,69,81,70,81,70c81,71,81,71,81,71xm91,82c91,81,90,81,89,81c89,82,90,82,91,82xm21,128c21,128,21,129,21,129c21,130,21,130,21,130c21,129,21,129,21,129c21,129,21,128,21,128xm143,168c143,168,143,168,143,169c143,169,144,169,145,168c144,168,144,168,143,168xm4,52c4,52,4,52,4,52c4,53,4,54,4,54l4,52xm185,153c185,154,185,153,185,153c184,153,184,154,185,154c185,154,186,154,185,153xm108,145c108,145,108,145,108,145c108,146,108,147,108,147c108,146,109,146,108,145xm25,136c25,136,26,135,25,135c25,135,26,137,25,136xm175,171c174,171,173,171,173,172c174,172,175,172,176,172c175,171,175,171,175,171xm14,33c14,34,13,34,13,35c13,35,14,34,14,33xm209,119c209,119,208,118,208,117c208,118,208,119,209,119xm5,87c5,88,5,89,5,89c4,88,4,88,4,87l5,87xm24,123c24,121,24,121,24,121c23,121,24,122,24,123c24,123,24,123,24,123xm21,128c21,127,21,126,20,126c20,126,20,127,21,128xm4,84c4,83,3,84,4,84c4,84,3,86,4,85c4,85,4,84,4,84xm103,139c102,139,102,139,102,139c102,139,103,140,104,139c104,139,103,139,103,139xm87,67c87,66,86,66,86,67c86,67,86,69,87,68c87,68,87,67,87,67xm191,170c191,170,190,171,189,172c190,171,191,171,191,170xm110,159c109,159,111,160,109,160c110,161,110,161,110,161c110,160,111,160,110,159xm27,122c28,121,27,120,27,118c27,120,27,121,27,122c27,122,27,122,27,122xm195,170c194,170,193,171,193,172c194,172,195,171,195,170xm116,162c116,162,116,162,115,162c115,162,116,163,116,163c116,163,117,162,116,162xm92,152c91,151,90,151,89,150c90,151,91,152,92,152c92,152,92,152,92,152xm98,155c98,155,98,154,98,154c97,155,98,156,99,156c99,156,99,155,99,155c99,155,98,155,98,155xm107,149c106,149,106,149,106,149c106,150,106,153,106,153c106,152,106,151,107,149xm28,120c28,119,29,118,29,117c28,117,28,118,28,118c28,119,28,119,28,120xm139,167c138,168,137,167,136,168c137,168,139,168,139,168c140,168,140,167,139,167xm28,120c28,121,29,122,29,124c29,124,29,124,29,124c29,125,29,125,29,125c29,124,29,124,29,124c29,123,29,121,29,120c29,120,28,120,28,120xm179,154c180,154,182,154,183,154c182,154,181,154,181,153c180,154,180,154,179,154xm114,148c114,149,114,150,114,151c114,150,114,149,115,149c115,148,115,148,114,148xm156,154c156,154,156,153,156,153c155,153,153,153,152,153l156,154xm96,154c95,153,94,153,93,153c94,154,95,154,96,155c96,155,96,154,96,154xm171,171c170,172,169,171,168,171c168,171,168,172,168,172c169,172,170,172,170,172c171,172,172,172,171,171xm24,123c24,123,24,124,24,125c24,125,25,125,25,125c25,125,25,126,25,126c25,127,25,127,25,127c25,128,25,128,25,128c25,129,25,129,25,129c25,130,25,130,25,130c25,129,25,129,25,129c25,128,25,128,25,128c25,127,25,127,25,127c25,126,25,126,25,126c25,126,25,125,25,125c25,124,25,124,25,123c24,123,24,123,24,123xm114,161c113,161,112,160,112,160c111,161,112,161,113,162c113,162,114,161,114,161xm162,171c161,171,161,170,160,171c161,171,162,171,163,171c163,171,164,171,164,171c163,171,163,171,162,171xm96,84c95,83,93,82,91,82c93,82,94,83,96,84xm123,154c124,153,124,152,125,152c124,151,124,151,124,152c123,153,123,154,123,155c123,155,123,154,123,154xm112,147c112,147,111,147,111,147c111,148,111,150,111,151c111,149,112,148,112,147xm201,88c201,87,200,85,200,83c200,84,199,84,199,84c200,86,200,87,201,88xm207,158c206,159,204,160,203,162c203,162,203,162,203,162c204,161,206,160,207,158c207,158,207,158,207,158xm134,157c133,159,132,160,131,162c131,162,131,162,132,162l134,157xm112,151c112,152,111,154,111,155c112,155,112,155,112,155c112,154,112,153,112,152c112,151,113,151,112,151xm164,153c164,153,164,154,164,154c157,153,157,153,157,153c159,154,161,154,162,154c163,154,164,154,164,153xm37,126c37,124,37,122,36,120c37,120,36,119,36,120c37,126,37,126,37,126c37,126,38,127,37,126xm35,127c33,120,33,120,33,120c33,123,34,126,34,129c34,128,35,128,35,127xm15,21c13,21,12,23,11,25c13,24,14,22,15,21xm74,67c74,67,73,64,73,63c73,64,72,64,72,65c73,66,73,67,74,68c74,68,74,68,74,67xm127,153c126,154,126,156,126,157c127,156,128,154,128,153l127,153xm125,154c124,155,123,157,122,159c122,159,123,160,123,159l125,154xm30,123c30,124,30,124,30,124c31,131,31,131,31,131c31,131,32,131,32,130c30,124,30,124,30,124l30,123xm100,148c99,147,100,146,99,145c98,150,98,150,98,150c100,151,100,151,100,151c100,150,100,149,100,148xm134,160c135,158,137,157,138,155c137,155,136,154,136,155c136,157,135,158,134,160xm27,122c29,133,29,133,29,133c29,133,30,133,29,132l27,122xm104,151c105,151,105,151,105,151c105,149,106,146,106,144c105,144,105,144,105,144c105,146,105,148,104,151xm179,154c175,154,171,154,166,154c166,155,167,154,167,154c172,154,175,154,179,154xm77,69c76,62,76,62,76,62c76,62,75,62,75,62c76,65,76,68,77,71c77,70,77,69,77,69xm130,160c132,158,133,156,134,154c133,155,133,154,132,154l130,160xm188,169c187,170,186,171,184,171c184,171,183,171,183,172c188,172,188,172,188,172c187,171,189,170,188,169xm125,165c118,162,118,162,118,162c118,162,118,163,117,163c120,164,122,164,125,165xm179,163c177,164,175,166,173,168c173,168,174,168,174,168c176,167,177,165,179,163c179,163,179,163,179,163xm122,151c122,151,122,151,122,151c121,153,120,156,119,158c120,158,120,159,121,158c123,152,123,152,123,152c123,152,122,151,122,151xm84,133c84,133,84,132,84,132c83,132,82,131,82,131c81,131,81,131,81,132c82,133,82,136,83,138l84,133xm94,138c94,138,94,138,93,138c93,140,93,143,94,146c94,143,95,141,95,139c95,139,94,139,94,138xm119,150c119,150,118,150,118,149c118,152,117,155,116,157c117,155,118,152,119,150xm108,159c107,158,107,158,106,158c106,158,105,158,105,157c104,157,104,157,103,158c103,158,103,157,103,157c103,156,102,156,101,156c100,155,100,156,100,156c103,158,105,159,108,160c108,159,108,159,108,159xm17,21c17,21,17,21,17,21c15,23,13,25,12,27c12,27,12,28,12,28c14,26,16,24,17,22c18,22,18,21,17,21xm180,164c183,162,185,160,188,158c187,158,186,158,186,158c184,160,182,162,180,164xm198,152c194,152,190,152,187,153c186,153,186,154,186,153c190,153,195,153,198,152xm116,149c116,149,116,149,116,149c113,156,113,156,113,156c114,156,115,157,115,156c116,154,116,151,116,149xm145,158c143,160,142,162,140,164c142,164,142,164,142,164c143,162,144,160,145,159c145,159,145,158,145,158xm109,153c110,149,110,149,110,149c110,148,110,146,109,147c108,154,108,154,108,154c107,154,109,155,109,155c109,154,109,153,109,153xm173,161c170,163,167,165,165,167c166,167,167,168,168,167l173,161xm140,156c137,158,136,160,134,163c135,163,136,163,136,163c137,161,139,158,140,156xm80,72c80,68,79,64,78,60c78,59,77,60,77,61c78,64,78,67,79,70c79,70,79,72,80,72xm199,159c195,161,192,164,189,166c191,167,193,166,194,164c195,163,197,161,199,159xm96,146c96,140,96,140,96,140c96,143,95,145,94,149c96,149,96,149,96,149c97,148,97,147,96,146xm86,69c84,56,84,56,84,56c84,56,82,56,83,56c85,68,85,68,85,68c85,69,86,69,86,69xm104,150c104,146,104,146,104,146c104,145,104,144,103,143c101,151,101,151,101,151c101,152,102,152,103,152c103,152,104,150,104,150xm102,143c102,143,102,142,102,142c100,142,99,141,98,140c97,142,98,144,98,146c98,145,98,144,99,143c99,142,100,142,100,142c100,143,101,145,101,147c101,145,102,144,102,143xm36,127c35,122,34,117,34,112c33,113,33,113,33,113c35,126,35,126,35,126c35,126,36,128,36,127xm162,158c161,158,161,159,161,159c158,161,156,163,153,166c154,166,155,166,155,166c158,164,159,161,162,158xm218,145c217,141,217,141,217,141c216,139,216,137,215,137c215,140,216,143,217,145c217,146,217,145,218,145c218,145,218,146,218,145xm191,160c187,162,184,164,181,167c180,168,181,168,181,168c182,167,183,168,183,168c186,164,188,162,191,160xm154,158c152,160,149,162,147,164c147,165,149,166,149,165c154,159,154,159,154,159c153,158,154,157,154,158xm33,129c33,124,31,120,32,114c31,115,30,115,30,116c31,120,32,124,33,129c33,129,33,130,33,129xm24,26c24,27,24,27,24,27c24,27,24,27,24,27c23,27,23,27,23,28c23,28,23,28,23,28c19,31,16,34,12,38c12,38,12,39,12,40c13,41,13,40,13,40c16,35,19,32,23,28c23,28,23,28,23,28c23,28,24,27,24,27c24,27,24,27,24,27l24,26xm21,21c21,21,20,21,20,21c17,25,14,28,12,32c23,22,23,22,23,22c22,22,22,21,21,21xm144,156c143,156,142,156,142,156c141,156,141,156,141,156c140,159,139,161,137,163c137,163,138,163,138,163c140,161,142,159,144,156c144,156,144,156,144,156xm197,163c201,161,205,158,208,155c207,155,205,155,205,155c202,158,199,160,197,163xm83,70c83,66,82,61,81,57c81,58,80,58,80,59c81,63,82,67,83,71c84,71,83,70,83,70xm129,154c128,156,127,158,125,160c126,160,127,160,128,161c129,159,130,156,131,154c131,154,130,153,129,154xm14,33c14,33,15,34,15,33c27,22,27,22,27,22c26,22,26,22,25,21c21,25,18,29,14,33xm173,159c171,159,170,158,169,159c162,167,162,167,162,167l173,159xm39,123c38,118,37,114,37,109c36,109,35,110,35,111c39,126,39,126,39,126c39,124,39,123,39,123xm46,119c45,113,45,113,45,113c45,113,44,112,44,112c43,112,43,111,43,111c43,115,44,118,44,123c44,122,45,122,45,122c45,121,46,120,46,119xm159,158c158,158,158,158,157,158c157,158,155,157,155,158c154,160,153,162,152,163c152,164,151,166,151,166c159,159,159,159,159,159c159,159,160,158,159,158xm42,123c42,123,42,123,42,123c40,118,39,114,38,109c39,114,39,120,40,125c40,125,41,124,42,123xm149,157c149,157,148,157,148,157c144,164,144,164,144,164c143,164,144,165,144,164c147,162,149,160,152,157c151,157,150,157,149,157xm200,156c195,156,193,159,191,162c186,167,186,167,186,167c190,163,195,160,200,156xm157,166c157,167,158,167,158,167c161,164,164,162,167,159c166,159,165,158,163,159l157,166xm87,144c87,140,86,137,86,134c86,134,85,133,85,133c84,137,83,140,83,143c84,143,85,144,86,145c86,145,87,144,87,144xm182,158c180,159,179,159,177,159c169,168,169,168,169,168c169,168,170,168,170,168c174,165,178,162,181,159c182,159,183,158,182,158xm30,23c30,23,29,23,29,23c24,29,18,34,14,41c14,41,15,41,15,41c20,35,26,29,32,23c31,23,30,23,30,23xm44,112c44,109,44,107,43,104c39,107,39,107,39,107c40,112,41,118,43,122c43,117,42,112,42,108c42,107,42,107,42,107c44,112,44,112,44,112c44,112,44,112,44,112xm17,49c25,41,32,32,41,25c41,25,39,25,38,25c38,25,37,25,37,26c30,33,24,41,17,49xm82,140c82,137,81,136,81,134c81,133,80,131,80,132c79,134,78,136,77,139c77,139,77,139,77,138c76,136,76,134,75,132c75,134,75,136,75,139c77,140,80,141,82,142c82,141,82,140,82,140xm89,64c89,64,89,63,89,63c89,59,89,55,89,51c85,55,85,55,85,55c86,58,87,62,88,67c88,67,89,67,89,66c89,66,89,65,89,64xm92,145c92,137,92,137,92,137c91,137,89,136,88,135c87,135,87,133,87,135c88,142,88,142,88,142c88,140,89,139,89,137c89,136,90,136,90,137c89,140,89,143,88,146c90,146,91,147,92,148c92,146,92,145,92,145xm34,24c27,30,20,37,14,45c13,46,12,47,13,49c13,50,13,50,13,50c21,41,28,32,37,24c36,24,34,23,34,24xm103,54c102,53,101,53,101,53c101,48,101,43,101,38c97,42,94,46,91,50c92,52,92,55,93,59c93,59,94,59,94,59c96,50,96,50,96,50c96,49,96,49,97,48c96,59,96,59,96,59c96,60,95,60,94,60c93,60,93,60,92,59c91,56,91,53,90,50c90,56,90,60,90,66c95,62,98,58,103,54xm73,136c73,137,74,137,74,138c74,135,74,132,75,130c75,129,76,130,76,130c77,137,77,137,77,137c78,136,78,133,79,131c80,131,80,130,81,131c73,126,67,121,60,115c60,115,59,115,60,115c60,114,60,115,59,114c58,114,58,113,57,112c50,105,50,105,50,105c50,111,51,116,52,121c58,127,65,132,73,137c72,137,72,136,73,136xm33,51c33,51,33,51,33,51c33,51,33,51,33,51c31,53,30,54,28,56c25,58,23,61,20,63c19,64,18,62,18,62c20,59,22,57,24,54c24,54,24,54,24,54c24,54,24,54,24,54c24,54,23,54,23,54c21,56,19,59,17,61c16,61,15,62,14,61c13,61,13,60,14,59c16,54,19,50,23,46c28,39,35,34,42,27c39,29,37,30,35,32c27,39,20,48,13,56c13,66,12,78,13,88c13,93,13,97,14,101c14,101,14,102,13,102c14,109,14,116,16,121c16,122,17,122,17,122c18,122,19,121,19,120c21,119,23,117,24,115c24,115,25,115,25,115c25,114,25,113,26,112c26,112,26,113,27,114c33,108,38,103,45,99c45,97,46,97,47,97c48,98,48,99,49,100c49,100,50,100,51,100c60,107,68,113,77,120c81,122,85,125,89,127c98,132,107,136,117,140c123,142,129,143,135,144c141,146,146,146,152,147c153,146,153,147,153,147c154,147,155,147,155,146c155,147,155,147,155,147c155,148,156,148,156,148c177,150,196,148,215,146c212,134,212,134,212,134c211,130,209,127,208,123c209,127,210,131,211,134c211,134,211,134,212,134c212,135,212,135,211,136c210,136,210,135,210,135c207,126,205,116,201,106c203,114,203,122,206,129c206,130,205,130,205,130c205,130,204,130,204,129c202,123,201,117,199,111c198,110,198,109,198,109c198,110,198,110,198,111c198,111,198,111,199,111c198,111,198,111,198,111c199,119,200,126,201,134c201,134,200,134,200,134c198,126,195,118,193,110c193,117,194,124,194,131c194,132,193,132,193,131c191,125,190,119,188,113c188,120,188,120,188,120c188,124,188,128,187,133c187,132,186,133,186,132c185,127,183,121,182,115c180,128,180,128,180,128c180,128,179,128,179,128c178,124,178,120,177,116c176,120,175,123,175,126c174,127,173,126,173,126c171,124,171,121,170,119c170,118,169,118,168,118c166,121,164,123,162,126c161,127,160,128,158,128c155,127,154,125,153,123c155,125,156,127,159,127c161,125,162,124,164,122c165,120,166,118,168,117c169,117,170,117,170,118c172,119,172,122,174,125c176,115,176,115,176,115c176,114,177,114,177,115c178,117,179,120,179,123c180,121,180,118,181,114c181,113,183,114,183,115c185,119,185,124,186,128c187,123,187,119,187,114c187,113,186,111,187,110c188,110,188,110,189,111c190,113,191,117,192,120c191,112,191,112,191,112c191,111,191,109,192,108c192,108,193,108,193,109c198,121,198,121,198,121c198,122,198,122,198,122c198,121,198,121,198,121c196,107,196,107,196,107c196,106,195,104,196,102c196,102,197,103,197,103c199,106,200,108,200,111c200,107,199,102,198,98c198,97,198,96,199,95c198,92,197,89,196,86c182,91,168,94,153,96c133,98,105,94,87,85c77,80,69,74,64,66c62,61,62,61,62,61c61,61,63,59,64,60c68,63,68,63,68,63c77,55,77,55,77,55c85,49,93,43,99,35c94,35,90,35,85,34c75,32,66,31,58,29c53,27,49,27,44,26c43,29,40,30,38,32c30,41,22,48,15,59c16,59,14,60,15,60c16,60,17,58,18,58c22,53,27,49,32,44c36,39,41,35,47,31c47,30,48,31,48,32c46,34,45,35,43,37c36,44,28,51,22,60c21,60,21,60,21,61c21,60,22,60,22,60c22,60,22,60,22,60c24,58,25,57,26,55c32,51,36,46,41,43c42,42,42,44,42,44c37,49,33,54,29,60c43,50,43,50,43,50c44,49,44,51,44,51c42,55,39,58,36,62c38,61,39,60,40,59c41,59,42,59,42,60c42,62,41,64,41,66c41,66,41,67,42,67c43,67,45,67,46,67c46,67,46,68,45,68c45,68,44,68,43,69c41,69,40,68,39,66c39,65,39,63,40,61c39,62,38,62,37,63c37,64,36,64,35,63c34,62,35,61,36,60c41,53,41,53,41,53c32,60,32,60,32,60c31,61,30,62,28,61c28,61,27,60,28,59c29,56,31,54,33,51xm232,140c230,143,228,146,226,148c228,154,228,154,228,154c228,154,227,155,228,156c227,156,225,156,224,156c223,156,222,154,222,153c216,158,211,163,206,169c206,169,206,170,205,170c207,170,207,170,207,170c207,170,207,169,207,169c207,169,209,169,209,170c210,170,210,172,209,172c208,173,207,174,206,174c207,176,207,178,208,180c209,181,209,181,209,182c208,183,207,184,205,183c205,183,205,183,205,182c205,182,204,183,204,182c203,180,203,177,202,175c198,175,195,177,193,180c193,181,192,182,191,182c191,183,190,183,190,183c189,182,189,182,189,181c189,181,189,180,188,181c187,179,187,177,189,176c180,175,172,177,162,176c162,176,161,177,161,176c161,175,159,175,159,175c153,175,150,174,145,173c145,173,145,174,144,174c143,174,143,173,143,173c129,170,113,168,102,162c94,159,87,155,80,151c71,146,62,139,55,133c54,132,53,131,52,130c51,129,52,130,52,130c51,132,52,133,52,135c52,136,51,136,51,136c50,136,48,137,48,136c47,132,47,129,47,126c46,126,44,127,43,127c36,131,31,136,26,142c25,143,24,144,23,144c23,144,22,143,21,142c22,145,24,147,24,149c24,150,24,152,24,152c23,151,21,153,21,152c19,146,17,139,15,133c14,133,14,133,14,133c14,134,15,135,14,136c14,136,12,136,11,136c11,135,10,133,10,133c8,119,7,105,7,90c7,85,7,79,6,74c6,70,5,65,5,60c4,60,4,60,4,59c5,60,5,59,5,59c4,59,4,58,4,58c5,57,4,56,4,54c4,55,4,56,4,57c4,58,4,60,4,61c4,60,5,61,4,62c4,62,4,61,4,61c4,62,4,64,4,65c4,66,5,66,4,66c3,70,4,75,4,79c4,79,5,80,4,81c3,81,4,81,4,81c4,82,4,84,5,85c5,85,5,85,4,85c5,86,5,87,4,87c4,87,4,86,4,86c5,98,5,98,5,98c5,98,5,99,5,100c4,96,4,93,3,90c3,87,3,84,2,81c2,80,2,80,3,80c3,80,2,79,2,79c2,76,2,73,2,70c2,70,2,70,2,69c2,69,2,68,2,68c1,58,2,48,2,38c2,36,3,35,3,33c3,33,3,33,3,33c3,18,3,18,3,18c3,17,2,16,3,15c3,16,4,15,3,15c3,15,2,15,2,14c3,15,4,14,3,14c3,13,2,13,1,13c0,12,0,11,0,11c1,9,1,8,2,7c3,7,3,7,4,7c4,1,4,1,4,1c5,0,6,0,7,0c7,2,7,4,7,6c7,6,8,7,8,8c8,8,8,9,8,9c9,9,10,8,11,9c11,10,11,11,12,11c17,11,21,12,26,13c27,13,28,13,28,13c29,13,31,14,32,14c32,14,33,15,33,15c52,17,72,21,90,26c93,27,97,27,100,28c100,27,99,27,100,26c101,26,102,25,103,25c104,26,103,26,103,27c103,28,104,30,104,31c104,31,105,31,105,31c105,32,105,33,106,33c106,34,104,35,104,36c105,42,107,47,108,53c110,59,110,59,110,59c110,60,108,60,107,61c108,63,108,64,109,65c109,65,109,67,108,67c107,67,106,67,105,66c104,64,104,61,104,58c95,67,95,67,95,67c92,69,88,71,85,74c104,83,133,91,155,89c167,89,176,85,186,83c188,82,191,81,193,81c194,81,194,81,194,80c193,78,193,76,193,74c193,73,193,73,193,72c194,72,195,72,196,72c196,75,197,77,198,79c198,80,199,79,199,79c198,77,197,76,197,74c197,73,197,73,198,73c198,73,199,72,200,72c200,72,201,73,201,74c207,96,215,117,222,138c222,139,223,140,224,141c224,141,224,140,224,140c225,140,226,140,226,140c226,141,227,142,226,142c227,143,227,142,227,142c229,138,229,138,229,138c230,138,231,138,232,139c232,139,232,140,232,140xe">
                  <v:path o:connectlocs="73073,32727;7596,46545;39069,52727;75244,42545;1447,30545;39792,57818;41963,58909;10129,43636;10129,43636;33642,55636;9043,46909;57880,62181;40154,54909;48474,57090;13384,45818;45942,55636;36175,53818;37983,54909;48474,55999;62944,61090;30387,48363;37260,57090;65115,59636;52453,57454;50645,56727;34728,53090;35451,50909;56071,60363;53177,59636;4341,13818;51368,56727;30025,25454;62582,57818;56794,57454;52092,59636;30748,48363;11576,8363;6149,17818;31834,24363;5064,16363;34004,21818;21343,41454;8682,19636;6873,43636;55347,53454;73797,46909;67285,47999;60774,42545;69456,39272;23152,23999;17002,11272;14470,21454;10129,22181;75605,62545;58603,63999;17002,45818;2170,26909;1447,29454;723,13818;2532,2181;37622,11272;67285,30181;81032,50909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Freeform 13" o:spid="_x0000_s1026" o:spt="100" alt="KSO_WM_UNIT_INDEX=1_3&amp;KSO_WM_UNIT_TYPE=q_i&amp;KSO_WM_UNIT_ID=wpsdiag20163441_5*q_i*1_3&amp;KSO_WM_UNIT_LAYERLEVEL=1_1&amp;KSO_WM_UNIT_CLEAR=1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" style="position:absolute;left:1055061;top:376564;height:66909;width:83926;rotation:-10623268f;v-text-anchor:middle;" fillcolor="#B9C63A" filled="t" stroked="f" coordsize="232,184" o:gfxdata="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tjVte/&#10;AAAA2wAAAA8AAAAAAAAAAQAgAAAAIgAAAGRycy9kb3ducmV2LnhtbFBLAQIUABQAAAAIAIdO4kAz&#10;LwWeOwAAADkAAAAQAAAAAAAAAAEAIAAAAA4BAABkcnMvc2hhcGV4bWwueG1sUEsFBgAAAAAGAAYA&#10;WwEAALgDAAAAAA==&#10;" path="m191,61c191,61,191,62,191,62c190,62,191,61,191,61c191,61,191,61,191,61xm16,50c16,50,16,50,16,50c16,50,16,50,16,49c16,51,16,51,16,51c15,51,15,51,15,51c16,51,16,51,16,51c16,50,16,50,16,50xm201,88c201,89,201,89,201,89c201,90,201,90,202,90c201,90,201,89,201,89l201,88xm81,71c81,69,81,69,81,69c80,69,81,70,81,70c81,71,81,71,81,71xm91,82c91,81,90,81,89,81c89,82,90,82,91,82xm21,128c21,128,21,129,21,129c21,130,21,130,21,130c21,129,21,129,21,129c21,129,21,128,21,128xm143,168c143,168,143,168,143,169c143,169,144,169,145,168c144,168,144,168,143,168xm4,52c4,52,4,52,4,52c4,53,4,54,4,54l4,52xm185,153c185,154,185,153,185,153c184,153,184,154,185,154c185,154,186,154,185,153xm108,145c108,145,108,145,108,145c108,146,108,147,108,147c108,146,109,146,108,145xm25,136c25,136,26,135,25,135c25,135,26,137,25,136xm175,171c174,171,173,171,173,172c174,172,175,172,176,172c175,171,175,171,175,171xm14,33c14,34,13,34,13,35c13,35,14,34,14,33xm209,119c209,119,208,118,208,117c208,118,208,119,209,119xm5,87c5,88,5,89,5,89c4,88,4,88,4,87l5,87xm24,123c24,121,24,121,24,121c23,121,24,122,24,123c24,123,24,123,24,123xm21,128c21,127,21,126,20,126c20,126,20,127,21,128xm4,84c4,83,3,84,4,84c4,84,3,86,4,85c4,85,4,84,4,84xm103,139c102,139,102,139,102,139c102,139,103,140,104,139c104,139,103,139,103,139xm87,67c87,66,86,66,86,67c86,67,86,69,87,68c87,68,87,67,87,67xm191,170c191,170,190,171,189,172c190,171,191,171,191,170xm110,159c109,159,111,160,109,160c110,161,110,161,110,161c110,160,111,160,110,159xm27,122c28,121,27,120,27,118c27,120,27,121,27,122c27,122,27,122,27,122xm195,170c194,170,193,171,193,172c194,172,195,171,195,170xm116,162c116,162,116,162,115,162c115,162,116,163,116,163c116,163,117,162,116,162xm92,152c91,151,90,151,89,150c90,151,91,152,92,152c92,152,92,152,92,152xm98,155c98,155,98,154,98,154c97,155,98,156,99,156c99,156,99,155,99,155c99,155,98,155,98,155xm107,149c106,149,106,149,106,149c106,150,106,153,106,153c106,152,106,151,107,149xm28,120c28,119,29,118,29,117c28,117,28,118,28,118c28,119,28,119,28,120xm139,167c138,168,137,167,136,168c137,168,139,168,139,168c140,168,140,167,139,167xm28,120c28,121,29,122,29,124c29,124,29,124,29,124c29,125,29,125,29,125c29,124,29,124,29,124c29,123,29,121,29,120c29,120,28,120,28,120xm179,154c180,154,182,154,183,154c182,154,181,154,181,153c180,154,180,154,179,154xm114,148c114,149,114,150,114,151c114,150,114,149,115,149c115,148,115,148,114,148xm156,154c156,154,156,153,156,153c155,153,153,153,152,153l156,154xm96,154c95,153,94,153,93,153c94,154,95,154,96,155c96,155,96,154,96,154xm171,171c170,172,169,171,168,171c168,171,168,172,168,172c169,172,170,172,170,172c171,172,172,172,171,171xm24,123c24,123,24,124,24,125c24,125,25,125,25,125c25,125,25,126,25,126c25,127,25,127,25,127c25,128,25,128,25,128c25,129,25,129,25,129c25,130,25,130,25,130c25,129,25,129,25,129c25,128,25,128,25,128c25,127,25,127,25,127c25,126,25,126,25,126c25,126,25,125,25,125c25,124,25,124,25,123c24,123,24,123,24,123xm114,161c113,161,112,160,112,160c111,161,112,161,113,162c113,162,114,161,114,161xm162,171c161,171,161,170,160,171c161,171,162,171,163,171c163,171,164,171,164,171c163,171,163,171,162,171xm96,84c95,83,93,82,91,82c93,82,94,83,96,84xm123,154c124,153,124,152,125,152c124,151,124,151,124,152c123,153,123,154,123,155c123,155,123,154,123,154xm112,147c112,147,111,147,111,147c111,148,111,150,111,151c111,149,112,148,112,147xm201,88c201,87,200,85,200,83c200,84,199,84,199,84c200,86,200,87,201,88xm207,158c206,159,204,160,203,162c203,162,203,162,203,162c204,161,206,160,207,158c207,158,207,158,207,158xm134,157c133,159,132,160,131,162c131,162,131,162,132,162l134,157xm112,151c112,152,111,154,111,155c112,155,112,155,112,155c112,154,112,153,112,152c112,151,113,151,112,151xm164,153c164,153,164,154,164,154c157,153,157,153,157,153c159,154,161,154,162,154c163,154,164,154,164,153xm37,126c37,124,37,122,36,120c37,120,36,119,36,120c37,126,37,126,37,126c37,126,38,127,37,126xm35,127c33,120,33,120,33,120c33,123,34,126,34,129c34,128,35,128,35,127xm15,21c13,21,12,23,11,25c13,24,14,22,15,21xm74,67c74,67,73,64,73,63c73,64,72,64,72,65c73,66,73,67,74,68c74,68,74,68,74,67xm127,153c126,154,126,156,126,157c127,156,128,154,128,153l127,153xm125,154c124,155,123,157,122,159c122,159,123,160,123,159l125,154xm30,123c30,124,30,124,30,124c31,131,31,131,31,131c31,131,32,131,32,130c30,124,30,124,30,124l30,123xm100,148c99,147,100,146,99,145c98,150,98,150,98,150c100,151,100,151,100,151c100,150,100,149,100,148xm134,160c135,158,137,157,138,155c137,155,136,154,136,155c136,157,135,158,134,160xm27,122c29,133,29,133,29,133c29,133,30,133,29,132l27,122xm104,151c105,151,105,151,105,151c105,149,106,146,106,144c105,144,105,144,105,144c105,146,105,148,104,151xm179,154c175,154,171,154,166,154c166,155,167,154,167,154c172,154,175,154,179,154xm77,69c76,62,76,62,76,62c76,62,75,62,75,62c76,65,76,68,77,71c77,70,77,69,77,69xm130,160c132,158,133,156,134,154c133,155,133,154,132,154l130,160xm188,169c187,170,186,171,184,171c184,171,183,171,183,172c188,172,188,172,188,172c187,171,189,170,188,169xm125,165c118,162,118,162,118,162c118,162,118,163,117,163c120,164,122,164,125,165xm179,163c177,164,175,166,173,168c173,168,174,168,174,168c176,167,177,165,179,163c179,163,179,163,179,163xm122,151c122,151,122,151,122,151c121,153,120,156,119,158c120,158,120,159,121,158c123,152,123,152,123,152c123,152,122,151,122,151xm84,133c84,133,84,132,84,132c83,132,82,131,82,131c81,131,81,131,81,132c82,133,82,136,83,138l84,133xm94,138c94,138,94,138,93,138c93,140,93,143,94,146c94,143,95,141,95,139c95,139,94,139,94,138xm119,150c119,150,118,150,118,149c118,152,117,155,116,157c117,155,118,152,119,150xm108,159c107,158,107,158,106,158c106,158,105,158,105,157c104,157,104,157,103,158c103,158,103,157,103,157c103,156,102,156,101,156c100,155,100,156,100,156c103,158,105,159,108,160c108,159,108,159,108,159xm17,21c17,21,17,21,17,21c15,23,13,25,12,27c12,27,12,28,12,28c14,26,16,24,17,22c18,22,18,21,17,21xm180,164c183,162,185,160,188,158c187,158,186,158,186,158c184,160,182,162,180,164xm198,152c194,152,190,152,187,153c186,153,186,154,186,153c190,153,195,153,198,152xm116,149c116,149,116,149,116,149c113,156,113,156,113,156c114,156,115,157,115,156c116,154,116,151,116,149xm145,158c143,160,142,162,140,164c142,164,142,164,142,164c143,162,144,160,145,159c145,159,145,158,145,158xm109,153c110,149,110,149,110,149c110,148,110,146,109,147c108,154,108,154,108,154c107,154,109,155,109,155c109,154,109,153,109,153xm173,161c170,163,167,165,165,167c166,167,167,168,168,167l173,161xm140,156c137,158,136,160,134,163c135,163,136,163,136,163c137,161,139,158,140,156xm80,72c80,68,79,64,78,60c78,59,77,60,77,61c78,64,78,67,79,70c79,70,79,72,80,72xm199,159c195,161,192,164,189,166c191,167,193,166,194,164c195,163,197,161,199,159xm96,146c96,140,96,140,96,140c96,143,95,145,94,149c96,149,96,149,96,149c97,148,97,147,96,146xm86,69c84,56,84,56,84,56c84,56,82,56,83,56c85,68,85,68,85,68c85,69,86,69,86,69xm104,150c104,146,104,146,104,146c104,145,104,144,103,143c101,151,101,151,101,151c101,152,102,152,103,152c103,152,104,150,104,150xm102,143c102,143,102,142,102,142c100,142,99,141,98,140c97,142,98,144,98,146c98,145,98,144,99,143c99,142,100,142,100,142c100,143,101,145,101,147c101,145,102,144,102,143xm36,127c35,122,34,117,34,112c33,113,33,113,33,113c35,126,35,126,35,126c35,126,36,128,36,127xm162,158c161,158,161,159,161,159c158,161,156,163,153,166c154,166,155,166,155,166c158,164,159,161,162,158xm218,145c217,141,217,141,217,141c216,139,216,137,215,137c215,140,216,143,217,145c217,146,217,145,218,145c218,145,218,146,218,145xm191,160c187,162,184,164,181,167c180,168,181,168,181,168c182,167,183,168,183,168c186,164,188,162,191,160xm154,158c152,160,149,162,147,164c147,165,149,166,149,165c154,159,154,159,154,159c153,158,154,157,154,158xm33,129c33,124,31,120,32,114c31,115,30,115,30,116c31,120,32,124,33,129c33,129,33,130,33,129xm24,26c24,27,24,27,24,27c24,27,24,27,24,27c23,27,23,27,23,28c23,28,23,28,23,28c19,31,16,34,12,38c12,38,12,39,12,40c13,41,13,40,13,40c16,35,19,32,23,28c23,28,23,28,23,28c23,28,24,27,24,27c24,27,24,27,24,27l24,26xm21,21c21,21,20,21,20,21c17,25,14,28,12,32c23,22,23,22,23,22c22,22,22,21,21,21xm144,156c143,156,142,156,142,156c141,156,141,156,141,156c140,159,139,161,137,163c137,163,138,163,138,163c140,161,142,159,144,156c144,156,144,156,144,156xm197,163c201,161,205,158,208,155c207,155,205,155,205,155c202,158,199,160,197,163xm83,70c83,66,82,61,81,57c81,58,80,58,80,59c81,63,82,67,83,71c84,71,83,70,83,70xm129,154c128,156,127,158,125,160c126,160,127,160,128,161c129,159,130,156,131,154c131,154,130,153,129,154xm14,33c14,33,15,34,15,33c27,22,27,22,27,22c26,22,26,22,25,21c21,25,18,29,14,33xm173,159c171,159,170,158,169,159c162,167,162,167,162,167l173,159xm39,123c38,118,37,114,37,109c36,109,35,110,35,111c39,126,39,126,39,126c39,124,39,123,39,123xm46,119c45,113,45,113,45,113c45,113,44,112,44,112c43,112,43,111,43,111c43,115,44,118,44,123c44,122,45,122,45,122c45,121,46,120,46,119xm159,158c158,158,158,158,157,158c157,158,155,157,155,158c154,160,153,162,152,163c152,164,151,166,151,166c159,159,159,159,159,159c159,159,160,158,159,158xm42,123c42,123,42,123,42,123c40,118,39,114,38,109c39,114,39,120,40,125c40,125,41,124,42,123xm149,157c149,157,148,157,148,157c144,164,144,164,144,164c143,164,144,165,144,164c147,162,149,160,152,157c151,157,150,157,149,157xm200,156c195,156,193,159,191,162c186,167,186,167,186,167c190,163,195,160,200,156xm157,166c157,167,158,167,158,167c161,164,164,162,167,159c166,159,165,158,163,159l157,166xm87,144c87,140,86,137,86,134c86,134,85,133,85,133c84,137,83,140,83,143c84,143,85,144,86,145c86,145,87,144,87,144xm182,158c180,159,179,159,177,159c169,168,169,168,169,168c169,168,170,168,170,168c174,165,178,162,181,159c182,159,183,158,182,158xm30,23c30,23,29,23,29,23c24,29,18,34,14,41c14,41,15,41,15,41c20,35,26,29,32,23c31,23,30,23,30,23xm44,112c44,109,44,107,43,104c39,107,39,107,39,107c40,112,41,118,43,122c43,117,42,112,42,108c42,107,42,107,42,107c44,112,44,112,44,112c44,112,44,112,44,112xm17,49c25,41,32,32,41,25c41,25,39,25,38,25c38,25,37,25,37,26c30,33,24,41,17,49xm82,140c82,137,81,136,81,134c81,133,80,131,80,132c79,134,78,136,77,139c77,139,77,139,77,138c76,136,76,134,75,132c75,134,75,136,75,139c77,140,80,141,82,142c82,141,82,140,82,140xm89,64c89,64,89,63,89,63c89,59,89,55,89,51c85,55,85,55,85,55c86,58,87,62,88,67c88,67,89,67,89,66c89,66,89,65,89,64xm92,145c92,137,92,137,92,137c91,137,89,136,88,135c87,135,87,133,87,135c88,142,88,142,88,142c88,140,89,139,89,137c89,136,90,136,90,137c89,140,89,143,88,146c90,146,91,147,92,148c92,146,92,145,92,145xm34,24c27,30,20,37,14,45c13,46,12,47,13,49c13,50,13,50,13,50c21,41,28,32,37,24c36,24,34,23,34,24xm103,54c102,53,101,53,101,53c101,48,101,43,101,38c97,42,94,46,91,50c92,52,92,55,93,59c93,59,94,59,94,59c96,50,96,50,96,50c96,49,96,49,97,48c96,59,96,59,96,59c96,60,95,60,94,60c93,60,93,60,92,59c91,56,91,53,90,50c90,56,90,60,90,66c95,62,98,58,103,54xm73,136c73,137,74,137,74,138c74,135,74,132,75,130c75,129,76,130,76,130c77,137,77,137,77,137c78,136,78,133,79,131c80,131,80,130,81,131c73,126,67,121,60,115c60,115,59,115,60,115c60,114,60,115,59,114c58,114,58,113,57,112c50,105,50,105,50,105c50,111,51,116,52,121c58,127,65,132,73,137c72,137,72,136,73,136xm33,51c33,51,33,51,33,51c33,51,33,51,33,51c31,53,30,54,28,56c25,58,23,61,20,63c19,64,18,62,18,62c20,59,22,57,24,54c24,54,24,54,24,54c24,54,24,54,24,54c24,54,23,54,23,54c21,56,19,59,17,61c16,61,15,62,14,61c13,61,13,60,14,59c16,54,19,50,23,46c28,39,35,34,42,27c39,29,37,30,35,32c27,39,20,48,13,56c13,66,12,78,13,88c13,93,13,97,14,101c14,101,14,102,13,102c14,109,14,116,16,121c16,122,17,122,17,122c18,122,19,121,19,120c21,119,23,117,24,115c24,115,25,115,25,115c25,114,25,113,26,112c26,112,26,113,27,114c33,108,38,103,45,99c45,97,46,97,47,97c48,98,48,99,49,100c49,100,50,100,51,100c60,107,68,113,77,120c81,122,85,125,89,127c98,132,107,136,117,140c123,142,129,143,135,144c141,146,146,146,152,147c153,146,153,147,153,147c154,147,155,147,155,146c155,147,155,147,155,147c155,148,156,148,156,148c177,150,196,148,215,146c212,134,212,134,212,134c211,130,209,127,208,123c209,127,210,131,211,134c211,134,211,134,212,134c212,135,212,135,211,136c210,136,210,135,210,135c207,126,205,116,201,106c203,114,203,122,206,129c206,130,205,130,205,130c205,130,204,130,204,129c202,123,201,117,199,111c198,110,198,109,198,109c198,110,198,110,198,111c198,111,198,111,199,111c198,111,198,111,198,111c199,119,200,126,201,134c201,134,200,134,200,134c198,126,195,118,193,110c193,117,194,124,194,131c194,132,193,132,193,131c191,125,190,119,188,113c188,120,188,120,188,120c188,124,188,128,187,133c187,132,186,133,186,132c185,127,183,121,182,115c180,128,180,128,180,128c180,128,179,128,179,128c178,124,178,120,177,116c176,120,175,123,175,126c174,127,173,126,173,126c171,124,171,121,170,119c170,118,169,118,168,118c166,121,164,123,162,126c161,127,160,128,158,128c155,127,154,125,153,123c155,125,156,127,159,127c161,125,162,124,164,122c165,120,166,118,168,117c169,117,170,117,170,118c172,119,172,122,174,125c176,115,176,115,176,115c176,114,177,114,177,115c178,117,179,120,179,123c180,121,180,118,181,114c181,113,183,114,183,115c185,119,185,124,186,128c187,123,187,119,187,114c187,113,186,111,187,110c188,110,188,110,189,111c190,113,191,117,192,120c191,112,191,112,191,112c191,111,191,109,192,108c192,108,193,108,193,109c198,121,198,121,198,121c198,122,198,122,198,122c198,121,198,121,198,121c196,107,196,107,196,107c196,106,195,104,196,102c196,102,197,103,197,103c199,106,200,108,200,111c200,107,199,102,198,98c198,97,198,96,199,95c198,92,197,89,196,86c182,91,168,94,153,96c133,98,105,94,87,85c77,80,69,74,64,66c62,61,62,61,62,61c61,61,63,59,64,60c68,63,68,63,68,63c77,55,77,55,77,55c85,49,93,43,99,35c94,35,90,35,85,34c75,32,66,31,58,29c53,27,49,27,44,26c43,29,40,30,38,32c30,41,22,48,15,59c16,59,14,60,15,60c16,60,17,58,18,58c22,53,27,49,32,44c36,39,41,35,47,31c47,30,48,31,48,32c46,34,45,35,43,37c36,44,28,51,22,60c21,60,21,60,21,61c21,60,22,60,22,60c22,60,22,60,22,60c24,58,25,57,26,55c32,51,36,46,41,43c42,42,42,44,42,44c37,49,33,54,29,60c43,50,43,50,43,50c44,49,44,51,44,51c42,55,39,58,36,62c38,61,39,60,40,59c41,59,42,59,42,60c42,62,41,64,41,66c41,66,41,67,42,67c43,67,45,67,46,67c46,67,46,68,45,68c45,68,44,68,43,69c41,69,40,68,39,66c39,65,39,63,40,61c39,62,38,62,37,63c37,64,36,64,35,63c34,62,35,61,36,60c41,53,41,53,41,53c32,60,32,60,32,60c31,61,30,62,28,61c28,61,27,60,28,59c29,56,31,54,33,51xm232,140c230,143,228,146,226,148c228,154,228,154,228,154c228,154,227,155,228,156c227,156,225,156,224,156c223,156,222,154,222,153c216,158,211,163,206,169c206,169,206,170,205,170c207,170,207,170,207,170c207,170,207,169,207,169c207,169,209,169,209,170c210,170,210,172,209,172c208,173,207,174,206,174c207,176,207,178,208,180c209,181,209,181,209,182c208,183,207,184,205,183c205,183,205,183,205,182c205,182,204,183,204,182c203,180,203,177,202,175c198,175,195,177,193,180c193,181,192,182,191,182c191,183,190,183,190,183c189,182,189,182,189,181c189,181,189,180,188,181c187,179,187,177,189,176c180,175,172,177,162,176c162,176,161,177,161,176c161,175,159,175,159,175c153,175,150,174,145,173c145,173,145,174,144,174c143,174,143,173,143,173c129,170,113,168,102,162c94,159,87,155,80,151c71,146,62,139,55,133c54,132,53,131,52,130c51,129,52,130,52,130c51,132,52,133,52,135c52,136,51,136,51,136c50,136,48,137,48,136c47,132,47,129,47,126c46,126,44,127,43,127c36,131,31,136,26,142c25,143,24,144,23,144c23,144,22,143,21,142c22,145,24,147,24,149c24,150,24,152,24,152c23,151,21,153,21,152c19,146,17,139,15,133c14,133,14,133,14,133c14,134,15,135,14,136c14,136,12,136,11,136c11,135,10,133,10,133c8,119,7,105,7,90c7,85,7,79,6,74c6,70,5,65,5,60c4,60,4,60,4,59c5,60,5,59,5,59c4,59,4,58,4,58c5,57,4,56,4,54c4,55,4,56,4,57c4,58,4,60,4,61c4,60,5,61,4,62c4,62,4,61,4,61c4,62,4,64,4,65c4,66,5,66,4,66c3,70,4,75,4,79c4,79,5,80,4,81c3,81,4,81,4,81c4,82,4,84,5,85c5,85,5,85,4,85c5,86,5,87,4,87c4,87,4,86,4,86c5,98,5,98,5,98c5,98,5,99,5,100c4,96,4,93,3,90c3,87,3,84,2,81c2,80,2,80,3,80c3,80,2,79,2,79c2,76,2,73,2,70c2,70,2,70,2,69c2,69,2,68,2,68c1,58,2,48,2,38c2,36,3,35,3,33c3,33,3,33,3,33c3,18,3,18,3,18c3,17,2,16,3,15c3,16,4,15,3,15c3,15,2,15,2,14c3,15,4,14,3,14c3,13,2,13,1,13c0,12,0,11,0,11c1,9,1,8,2,7c3,7,3,7,4,7c4,1,4,1,4,1c5,0,6,0,7,0c7,2,7,4,7,6c7,6,8,7,8,8c8,8,8,9,8,9c9,9,10,8,11,9c11,10,11,11,12,11c17,11,21,12,26,13c27,13,28,13,28,13c29,13,31,14,32,14c32,14,33,15,33,15c52,17,72,21,90,26c93,27,97,27,100,28c100,27,99,27,100,26c101,26,102,25,103,25c104,26,103,26,103,27c103,28,104,30,104,31c104,31,105,31,105,31c105,32,105,33,106,33c106,34,104,35,104,36c105,42,107,47,108,53c110,59,110,59,110,59c110,60,108,60,107,61c108,63,108,64,109,65c109,65,109,67,108,67c107,67,106,67,105,66c104,64,104,61,104,58c95,67,95,67,95,67c92,69,88,71,85,74c104,83,133,91,155,89c167,89,176,85,186,83c188,82,191,81,193,81c194,81,194,81,194,80c193,78,193,76,193,74c193,73,193,73,193,72c194,72,195,72,196,72c196,75,197,77,198,79c198,80,199,79,199,79c198,77,197,76,197,74c197,73,197,73,198,73c198,73,199,72,200,72c200,72,201,73,201,74c207,96,215,117,222,138c222,139,223,140,224,141c224,141,224,140,224,140c225,140,226,140,226,140c226,141,227,142,226,142c227,143,227,142,227,142c229,138,229,138,229,138c230,138,231,138,232,139c232,139,232,140,232,140xe">
                  <v:path o:connectlocs="73073,32727;7596,46545;39069,52727;75244,42545;1447,30545;39792,57818;41963,58909;10129,43636;10129,43636;33642,55636;9043,46909;57880,62181;40154,54909;48474,57090;13384,45818;45942,55636;36175,53818;37983,54909;48474,55999;62944,61090;30387,48363;37260,57090;65115,59636;52453,57454;50645,56727;34728,53090;35451,50909;56071,60363;53177,59636;4341,13818;51368,56727;30025,25454;62582,57818;56794,57454;52092,59636;30748,48363;11576,8363;6149,17818;31834,24363;5064,16363;34004,21818;21343,41454;8682,19636;6873,43636;55347,53454;73797,46909;67285,47999;60774,42545;69456,39272;23152,23999;17002,11272;14470,21454;10129,22181;75605,62545;58603,63999;17002,45818;2170,26909;1447,29454;723,13818;2532,2181;37622,11272;67285,30181;81032,50909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Freeform 13" o:spid="_x0000_s1026" o:spt="100" alt="KSO_WM_UNIT_INDEX=1_4&amp;KSO_WM_UNIT_TYPE=q_i&amp;KSO_WM_UNIT_ID=wpsdiag20163441_5*q_i*1_4&amp;KSO_WM_UNIT_LAYERLEVEL=1_1&amp;KSO_WM_UNIT_CLEAR=1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" style="position:absolute;left:1160789;top:685192;height:66909;width:83926;rotation:-5898240f;v-text-anchor:middle;" fillcolor="#B9C63A" filled="t" stroked="f" coordsize="232,184" o:gfxdata="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UNvkvQAA&#10;ANsAAAAPAAAAAAAAAAEAIAAAACIAAABkcnMvZG93bnJldi54bWxQSwECFAAUAAAACACHTuJAMy8F&#10;njsAAAA5AAAAEAAAAAAAAAABACAAAAAMAQAAZHJzL3NoYXBleG1sLnhtbFBLBQYAAAAABgAGAFsB&#10;AAC2AwAAAAA=&#10;" path="m191,61c191,61,191,62,191,62c190,62,191,61,191,61c191,61,191,61,191,61xm16,50c16,50,16,50,16,50c16,50,16,50,16,49c16,51,16,51,16,51c15,51,15,51,15,51c16,51,16,51,16,51c16,50,16,50,16,50xm201,88c201,89,201,89,201,89c201,90,201,90,202,90c201,90,201,89,201,89l201,88xm81,71c81,69,81,69,81,69c80,69,81,70,81,70c81,71,81,71,81,71xm91,82c91,81,90,81,89,81c89,82,90,82,91,82xm21,128c21,128,21,129,21,129c21,130,21,130,21,130c21,129,21,129,21,129c21,129,21,128,21,128xm143,168c143,168,143,168,143,169c143,169,144,169,145,168c144,168,144,168,143,168xm4,52c4,52,4,52,4,52c4,53,4,54,4,54l4,52xm185,153c185,154,185,153,185,153c184,153,184,154,185,154c185,154,186,154,185,153xm108,145c108,145,108,145,108,145c108,146,108,147,108,147c108,146,109,146,108,145xm25,136c25,136,26,135,25,135c25,135,26,137,25,136xm175,171c174,171,173,171,173,172c174,172,175,172,176,172c175,171,175,171,175,171xm14,33c14,34,13,34,13,35c13,35,14,34,14,33xm209,119c209,119,208,118,208,117c208,118,208,119,209,119xm5,87c5,88,5,89,5,89c4,88,4,88,4,87l5,87xm24,123c24,121,24,121,24,121c23,121,24,122,24,123c24,123,24,123,24,123xm21,128c21,127,21,126,20,126c20,126,20,127,21,128xm4,84c4,83,3,84,4,84c4,84,3,86,4,85c4,85,4,84,4,84xm103,139c102,139,102,139,102,139c102,139,103,140,104,139c104,139,103,139,103,139xm87,67c87,66,86,66,86,67c86,67,86,69,87,68c87,68,87,67,87,67xm191,170c191,170,190,171,189,172c190,171,191,171,191,170xm110,159c109,159,111,160,109,160c110,161,110,161,110,161c110,160,111,160,110,159xm27,122c28,121,27,120,27,118c27,120,27,121,27,122c27,122,27,122,27,122xm195,170c194,170,193,171,193,172c194,172,195,171,195,170xm116,162c116,162,116,162,115,162c115,162,116,163,116,163c116,163,117,162,116,162xm92,152c91,151,90,151,89,150c90,151,91,152,92,152c92,152,92,152,92,152xm98,155c98,155,98,154,98,154c97,155,98,156,99,156c99,156,99,155,99,155c99,155,98,155,98,155xm107,149c106,149,106,149,106,149c106,150,106,153,106,153c106,152,106,151,107,149xm28,120c28,119,29,118,29,117c28,117,28,118,28,118c28,119,28,119,28,120xm139,167c138,168,137,167,136,168c137,168,139,168,139,168c140,168,140,167,139,167xm28,120c28,121,29,122,29,124c29,124,29,124,29,124c29,125,29,125,29,125c29,124,29,124,29,124c29,123,29,121,29,120c29,120,28,120,28,120xm179,154c180,154,182,154,183,154c182,154,181,154,181,153c180,154,180,154,179,154xm114,148c114,149,114,150,114,151c114,150,114,149,115,149c115,148,115,148,114,148xm156,154c156,154,156,153,156,153c155,153,153,153,152,153l156,154xm96,154c95,153,94,153,93,153c94,154,95,154,96,155c96,155,96,154,96,154xm171,171c170,172,169,171,168,171c168,171,168,172,168,172c169,172,170,172,170,172c171,172,172,172,171,171xm24,123c24,123,24,124,24,125c24,125,25,125,25,125c25,125,25,126,25,126c25,127,25,127,25,127c25,128,25,128,25,128c25,129,25,129,25,129c25,130,25,130,25,130c25,129,25,129,25,129c25,128,25,128,25,128c25,127,25,127,25,127c25,126,25,126,25,126c25,126,25,125,25,125c25,124,25,124,25,123c24,123,24,123,24,123xm114,161c113,161,112,160,112,160c111,161,112,161,113,162c113,162,114,161,114,161xm162,171c161,171,161,170,160,171c161,171,162,171,163,171c163,171,164,171,164,171c163,171,163,171,162,171xm96,84c95,83,93,82,91,82c93,82,94,83,96,84xm123,154c124,153,124,152,125,152c124,151,124,151,124,152c123,153,123,154,123,155c123,155,123,154,123,154xm112,147c112,147,111,147,111,147c111,148,111,150,111,151c111,149,112,148,112,147xm201,88c201,87,200,85,200,83c200,84,199,84,199,84c200,86,200,87,201,88xm207,158c206,159,204,160,203,162c203,162,203,162,203,162c204,161,206,160,207,158c207,158,207,158,207,158xm134,157c133,159,132,160,131,162c131,162,131,162,132,162l134,157xm112,151c112,152,111,154,111,155c112,155,112,155,112,155c112,154,112,153,112,152c112,151,113,151,112,151xm164,153c164,153,164,154,164,154c157,153,157,153,157,153c159,154,161,154,162,154c163,154,164,154,164,153xm37,126c37,124,37,122,36,120c37,120,36,119,36,120c37,126,37,126,37,126c37,126,38,127,37,126xm35,127c33,120,33,120,33,120c33,123,34,126,34,129c34,128,35,128,35,127xm15,21c13,21,12,23,11,25c13,24,14,22,15,21xm74,67c74,67,73,64,73,63c73,64,72,64,72,65c73,66,73,67,74,68c74,68,74,68,74,67xm127,153c126,154,126,156,126,157c127,156,128,154,128,153l127,153xm125,154c124,155,123,157,122,159c122,159,123,160,123,159l125,154xm30,123c30,124,30,124,30,124c31,131,31,131,31,131c31,131,32,131,32,130c30,124,30,124,30,124l30,123xm100,148c99,147,100,146,99,145c98,150,98,150,98,150c100,151,100,151,100,151c100,150,100,149,100,148xm134,160c135,158,137,157,138,155c137,155,136,154,136,155c136,157,135,158,134,160xm27,122c29,133,29,133,29,133c29,133,30,133,29,132l27,122xm104,151c105,151,105,151,105,151c105,149,106,146,106,144c105,144,105,144,105,144c105,146,105,148,104,151xm179,154c175,154,171,154,166,154c166,155,167,154,167,154c172,154,175,154,179,154xm77,69c76,62,76,62,76,62c76,62,75,62,75,62c76,65,76,68,77,71c77,70,77,69,77,69xm130,160c132,158,133,156,134,154c133,155,133,154,132,154l130,160xm188,169c187,170,186,171,184,171c184,171,183,171,183,172c188,172,188,172,188,172c187,171,189,170,188,169xm125,165c118,162,118,162,118,162c118,162,118,163,117,163c120,164,122,164,125,165xm179,163c177,164,175,166,173,168c173,168,174,168,174,168c176,167,177,165,179,163c179,163,179,163,179,163xm122,151c122,151,122,151,122,151c121,153,120,156,119,158c120,158,120,159,121,158c123,152,123,152,123,152c123,152,122,151,122,151xm84,133c84,133,84,132,84,132c83,132,82,131,82,131c81,131,81,131,81,132c82,133,82,136,83,138l84,133xm94,138c94,138,94,138,93,138c93,140,93,143,94,146c94,143,95,141,95,139c95,139,94,139,94,138xm119,150c119,150,118,150,118,149c118,152,117,155,116,157c117,155,118,152,119,150xm108,159c107,158,107,158,106,158c106,158,105,158,105,157c104,157,104,157,103,158c103,158,103,157,103,157c103,156,102,156,101,156c100,155,100,156,100,156c103,158,105,159,108,160c108,159,108,159,108,159xm17,21c17,21,17,21,17,21c15,23,13,25,12,27c12,27,12,28,12,28c14,26,16,24,17,22c18,22,18,21,17,21xm180,164c183,162,185,160,188,158c187,158,186,158,186,158c184,160,182,162,180,164xm198,152c194,152,190,152,187,153c186,153,186,154,186,153c190,153,195,153,198,152xm116,149c116,149,116,149,116,149c113,156,113,156,113,156c114,156,115,157,115,156c116,154,116,151,116,149xm145,158c143,160,142,162,140,164c142,164,142,164,142,164c143,162,144,160,145,159c145,159,145,158,145,158xm109,153c110,149,110,149,110,149c110,148,110,146,109,147c108,154,108,154,108,154c107,154,109,155,109,155c109,154,109,153,109,153xm173,161c170,163,167,165,165,167c166,167,167,168,168,167l173,161xm140,156c137,158,136,160,134,163c135,163,136,163,136,163c137,161,139,158,140,156xm80,72c80,68,79,64,78,60c78,59,77,60,77,61c78,64,78,67,79,70c79,70,79,72,80,72xm199,159c195,161,192,164,189,166c191,167,193,166,194,164c195,163,197,161,199,159xm96,146c96,140,96,140,96,140c96,143,95,145,94,149c96,149,96,149,96,149c97,148,97,147,96,146xm86,69c84,56,84,56,84,56c84,56,82,56,83,56c85,68,85,68,85,68c85,69,86,69,86,69xm104,150c104,146,104,146,104,146c104,145,104,144,103,143c101,151,101,151,101,151c101,152,102,152,103,152c103,152,104,150,104,150xm102,143c102,143,102,142,102,142c100,142,99,141,98,140c97,142,98,144,98,146c98,145,98,144,99,143c99,142,100,142,100,142c100,143,101,145,101,147c101,145,102,144,102,143xm36,127c35,122,34,117,34,112c33,113,33,113,33,113c35,126,35,126,35,126c35,126,36,128,36,127xm162,158c161,158,161,159,161,159c158,161,156,163,153,166c154,166,155,166,155,166c158,164,159,161,162,158xm218,145c217,141,217,141,217,141c216,139,216,137,215,137c215,140,216,143,217,145c217,146,217,145,218,145c218,145,218,146,218,145xm191,160c187,162,184,164,181,167c180,168,181,168,181,168c182,167,183,168,183,168c186,164,188,162,191,160xm154,158c152,160,149,162,147,164c147,165,149,166,149,165c154,159,154,159,154,159c153,158,154,157,154,158xm33,129c33,124,31,120,32,114c31,115,30,115,30,116c31,120,32,124,33,129c33,129,33,130,33,129xm24,26c24,27,24,27,24,27c24,27,24,27,24,27c23,27,23,27,23,28c23,28,23,28,23,28c19,31,16,34,12,38c12,38,12,39,12,40c13,41,13,40,13,40c16,35,19,32,23,28c23,28,23,28,23,28c23,28,24,27,24,27c24,27,24,27,24,27l24,26xm21,21c21,21,20,21,20,21c17,25,14,28,12,32c23,22,23,22,23,22c22,22,22,21,21,21xm144,156c143,156,142,156,142,156c141,156,141,156,141,156c140,159,139,161,137,163c137,163,138,163,138,163c140,161,142,159,144,156c144,156,144,156,144,156xm197,163c201,161,205,158,208,155c207,155,205,155,205,155c202,158,199,160,197,163xm83,70c83,66,82,61,81,57c81,58,80,58,80,59c81,63,82,67,83,71c84,71,83,70,83,70xm129,154c128,156,127,158,125,160c126,160,127,160,128,161c129,159,130,156,131,154c131,154,130,153,129,154xm14,33c14,33,15,34,15,33c27,22,27,22,27,22c26,22,26,22,25,21c21,25,18,29,14,33xm173,159c171,159,170,158,169,159c162,167,162,167,162,167l173,159xm39,123c38,118,37,114,37,109c36,109,35,110,35,111c39,126,39,126,39,126c39,124,39,123,39,123xm46,119c45,113,45,113,45,113c45,113,44,112,44,112c43,112,43,111,43,111c43,115,44,118,44,123c44,122,45,122,45,122c45,121,46,120,46,119xm159,158c158,158,158,158,157,158c157,158,155,157,155,158c154,160,153,162,152,163c152,164,151,166,151,166c159,159,159,159,159,159c159,159,160,158,159,158xm42,123c42,123,42,123,42,123c40,118,39,114,38,109c39,114,39,120,40,125c40,125,41,124,42,123xm149,157c149,157,148,157,148,157c144,164,144,164,144,164c143,164,144,165,144,164c147,162,149,160,152,157c151,157,150,157,149,157xm200,156c195,156,193,159,191,162c186,167,186,167,186,167c190,163,195,160,200,156xm157,166c157,167,158,167,158,167c161,164,164,162,167,159c166,159,165,158,163,159l157,166xm87,144c87,140,86,137,86,134c86,134,85,133,85,133c84,137,83,140,83,143c84,143,85,144,86,145c86,145,87,144,87,144xm182,158c180,159,179,159,177,159c169,168,169,168,169,168c169,168,170,168,170,168c174,165,178,162,181,159c182,159,183,158,182,158xm30,23c30,23,29,23,29,23c24,29,18,34,14,41c14,41,15,41,15,41c20,35,26,29,32,23c31,23,30,23,30,23xm44,112c44,109,44,107,43,104c39,107,39,107,39,107c40,112,41,118,43,122c43,117,42,112,42,108c42,107,42,107,42,107c44,112,44,112,44,112c44,112,44,112,44,112xm17,49c25,41,32,32,41,25c41,25,39,25,38,25c38,25,37,25,37,26c30,33,24,41,17,49xm82,140c82,137,81,136,81,134c81,133,80,131,80,132c79,134,78,136,77,139c77,139,77,139,77,138c76,136,76,134,75,132c75,134,75,136,75,139c77,140,80,141,82,142c82,141,82,140,82,140xm89,64c89,64,89,63,89,63c89,59,89,55,89,51c85,55,85,55,85,55c86,58,87,62,88,67c88,67,89,67,89,66c89,66,89,65,89,64xm92,145c92,137,92,137,92,137c91,137,89,136,88,135c87,135,87,133,87,135c88,142,88,142,88,142c88,140,89,139,89,137c89,136,90,136,90,137c89,140,89,143,88,146c90,146,91,147,92,148c92,146,92,145,92,145xm34,24c27,30,20,37,14,45c13,46,12,47,13,49c13,50,13,50,13,50c21,41,28,32,37,24c36,24,34,23,34,24xm103,54c102,53,101,53,101,53c101,48,101,43,101,38c97,42,94,46,91,50c92,52,92,55,93,59c93,59,94,59,94,59c96,50,96,50,96,50c96,49,96,49,97,48c96,59,96,59,96,59c96,60,95,60,94,60c93,60,93,60,92,59c91,56,91,53,90,50c90,56,90,60,90,66c95,62,98,58,103,54xm73,136c73,137,74,137,74,138c74,135,74,132,75,130c75,129,76,130,76,130c77,137,77,137,77,137c78,136,78,133,79,131c80,131,80,130,81,131c73,126,67,121,60,115c60,115,59,115,60,115c60,114,60,115,59,114c58,114,58,113,57,112c50,105,50,105,50,105c50,111,51,116,52,121c58,127,65,132,73,137c72,137,72,136,73,136xm33,51c33,51,33,51,33,51c33,51,33,51,33,51c31,53,30,54,28,56c25,58,23,61,20,63c19,64,18,62,18,62c20,59,22,57,24,54c24,54,24,54,24,54c24,54,24,54,24,54c24,54,23,54,23,54c21,56,19,59,17,61c16,61,15,62,14,61c13,61,13,60,14,59c16,54,19,50,23,46c28,39,35,34,42,27c39,29,37,30,35,32c27,39,20,48,13,56c13,66,12,78,13,88c13,93,13,97,14,101c14,101,14,102,13,102c14,109,14,116,16,121c16,122,17,122,17,122c18,122,19,121,19,120c21,119,23,117,24,115c24,115,25,115,25,115c25,114,25,113,26,112c26,112,26,113,27,114c33,108,38,103,45,99c45,97,46,97,47,97c48,98,48,99,49,100c49,100,50,100,51,100c60,107,68,113,77,120c81,122,85,125,89,127c98,132,107,136,117,140c123,142,129,143,135,144c141,146,146,146,152,147c153,146,153,147,153,147c154,147,155,147,155,146c155,147,155,147,155,147c155,148,156,148,156,148c177,150,196,148,215,146c212,134,212,134,212,134c211,130,209,127,208,123c209,127,210,131,211,134c211,134,211,134,212,134c212,135,212,135,211,136c210,136,210,135,210,135c207,126,205,116,201,106c203,114,203,122,206,129c206,130,205,130,205,130c205,130,204,130,204,129c202,123,201,117,199,111c198,110,198,109,198,109c198,110,198,110,198,111c198,111,198,111,199,111c198,111,198,111,198,111c199,119,200,126,201,134c201,134,200,134,200,134c198,126,195,118,193,110c193,117,194,124,194,131c194,132,193,132,193,131c191,125,190,119,188,113c188,120,188,120,188,120c188,124,188,128,187,133c187,132,186,133,186,132c185,127,183,121,182,115c180,128,180,128,180,128c180,128,179,128,179,128c178,124,178,120,177,116c176,120,175,123,175,126c174,127,173,126,173,126c171,124,171,121,170,119c170,118,169,118,168,118c166,121,164,123,162,126c161,127,160,128,158,128c155,127,154,125,153,123c155,125,156,127,159,127c161,125,162,124,164,122c165,120,166,118,168,117c169,117,170,117,170,118c172,119,172,122,174,125c176,115,176,115,176,115c176,114,177,114,177,115c178,117,179,120,179,123c180,121,180,118,181,114c181,113,183,114,183,115c185,119,185,124,186,128c187,123,187,119,187,114c187,113,186,111,187,110c188,110,188,110,189,111c190,113,191,117,192,120c191,112,191,112,191,112c191,111,191,109,192,108c192,108,193,108,193,109c198,121,198,121,198,121c198,122,198,122,198,122c198,121,198,121,198,121c196,107,196,107,196,107c196,106,195,104,196,102c196,102,197,103,197,103c199,106,200,108,200,111c200,107,199,102,198,98c198,97,198,96,199,95c198,92,197,89,196,86c182,91,168,94,153,96c133,98,105,94,87,85c77,80,69,74,64,66c62,61,62,61,62,61c61,61,63,59,64,60c68,63,68,63,68,63c77,55,77,55,77,55c85,49,93,43,99,35c94,35,90,35,85,34c75,32,66,31,58,29c53,27,49,27,44,26c43,29,40,30,38,32c30,41,22,48,15,59c16,59,14,60,15,60c16,60,17,58,18,58c22,53,27,49,32,44c36,39,41,35,47,31c47,30,48,31,48,32c46,34,45,35,43,37c36,44,28,51,22,60c21,60,21,60,21,61c21,60,22,60,22,60c22,60,22,60,22,60c24,58,25,57,26,55c32,51,36,46,41,43c42,42,42,44,42,44c37,49,33,54,29,60c43,50,43,50,43,50c44,49,44,51,44,51c42,55,39,58,36,62c38,61,39,60,40,59c41,59,42,59,42,60c42,62,41,64,41,66c41,66,41,67,42,67c43,67,45,67,46,67c46,67,46,68,45,68c45,68,44,68,43,69c41,69,40,68,39,66c39,65,39,63,40,61c39,62,38,62,37,63c37,64,36,64,35,63c34,62,35,61,36,60c41,53,41,53,41,53c32,60,32,60,32,60c31,61,30,62,28,61c28,61,27,60,28,59c29,56,31,54,33,51xm232,140c230,143,228,146,226,148c228,154,228,154,228,154c228,154,227,155,228,156c227,156,225,156,224,156c223,156,222,154,222,153c216,158,211,163,206,169c206,169,206,170,205,170c207,170,207,170,207,170c207,170,207,169,207,169c207,169,209,169,209,170c210,170,210,172,209,172c208,173,207,174,206,174c207,176,207,178,208,180c209,181,209,181,209,182c208,183,207,184,205,183c205,183,205,183,205,182c205,182,204,183,204,182c203,180,203,177,202,175c198,175,195,177,193,180c193,181,192,182,191,182c191,183,190,183,190,183c189,182,189,182,189,181c189,181,189,180,188,181c187,179,187,177,189,176c180,175,172,177,162,176c162,176,161,177,161,176c161,175,159,175,159,175c153,175,150,174,145,173c145,173,145,174,144,174c143,174,143,173,143,173c129,170,113,168,102,162c94,159,87,155,80,151c71,146,62,139,55,133c54,132,53,131,52,130c51,129,52,130,52,130c51,132,52,133,52,135c52,136,51,136,51,136c50,136,48,137,48,136c47,132,47,129,47,126c46,126,44,127,43,127c36,131,31,136,26,142c25,143,24,144,23,144c23,144,22,143,21,142c22,145,24,147,24,149c24,150,24,152,24,152c23,151,21,153,21,152c19,146,17,139,15,133c14,133,14,133,14,133c14,134,15,135,14,136c14,136,12,136,11,136c11,135,10,133,10,133c8,119,7,105,7,90c7,85,7,79,6,74c6,70,5,65,5,60c4,60,4,60,4,59c5,60,5,59,5,59c4,59,4,58,4,58c5,57,4,56,4,54c4,55,4,56,4,57c4,58,4,60,4,61c4,60,5,61,4,62c4,62,4,61,4,61c4,62,4,64,4,65c4,66,5,66,4,66c3,70,4,75,4,79c4,79,5,80,4,81c3,81,4,81,4,81c4,82,4,84,5,85c5,85,5,85,4,85c5,86,5,87,4,87c4,87,4,86,4,86c5,98,5,98,5,98c5,98,5,99,5,100c4,96,4,93,3,90c3,87,3,84,2,81c2,80,2,80,3,80c3,80,2,79,2,79c2,76,2,73,2,70c2,70,2,70,2,69c2,69,2,68,2,68c1,58,2,48,2,38c2,36,3,35,3,33c3,33,3,33,3,33c3,18,3,18,3,18c3,17,2,16,3,15c3,16,4,15,3,15c3,15,2,15,2,14c3,15,4,14,3,14c3,13,2,13,1,13c0,12,0,11,0,11c1,9,1,8,2,7c3,7,3,7,4,7c4,1,4,1,4,1c5,0,6,0,7,0c7,2,7,4,7,6c7,6,8,7,8,8c8,8,8,9,8,9c9,9,10,8,11,9c11,10,11,11,12,11c17,11,21,12,26,13c27,13,28,13,28,13c29,13,31,14,32,14c32,14,33,15,33,15c52,17,72,21,90,26c93,27,97,27,100,28c100,27,99,27,100,26c101,26,102,25,103,25c104,26,103,26,103,27c103,28,104,30,104,31c104,31,105,31,105,31c105,32,105,33,106,33c106,34,104,35,104,36c105,42,107,47,108,53c110,59,110,59,110,59c110,60,108,60,107,61c108,63,108,64,109,65c109,65,109,67,108,67c107,67,106,67,105,66c104,64,104,61,104,58c95,67,95,67,95,67c92,69,88,71,85,74c104,83,133,91,155,89c167,89,176,85,186,83c188,82,191,81,193,81c194,81,194,81,194,80c193,78,193,76,193,74c193,73,193,73,193,72c194,72,195,72,196,72c196,75,197,77,198,79c198,80,199,79,199,79c198,77,197,76,197,74c197,73,197,73,198,73c198,73,199,72,200,72c200,72,201,73,201,74c207,96,215,117,222,138c222,139,223,140,224,141c224,141,224,140,224,140c225,140,226,140,226,140c226,141,227,142,226,142c227,143,227,142,227,142c229,138,229,138,229,138c230,138,231,138,232,139c232,139,232,140,232,140xe">
                  <v:path o:connectlocs="73073,32727;7596,46545;39069,52727;75244,42545;1447,30545;39792,57818;41963,58909;10129,43636;10129,43636;33642,55636;9043,46909;57880,62181;40154,54909;48474,57090;13384,45818;45942,55636;36175,53818;37983,54909;48474,55999;62944,61090;30387,48363;37260,57090;65115,59636;52453,57454;50645,56727;34728,53090;35451,50909;56071,60363;53177,59636;4341,13818;51368,56727;30025,25454;62582,57818;56794,57454;52092,59636;30748,48363;11576,8363;6149,17818;31834,24363;5064,16363;34004,21818;21343,41454;8682,19636;6873,43636;55347,53454;73797,46909;67285,47999;60774,42545;69456,39272;23152,23999;17002,11272;14470,21454;10129,22181;75605,62545;58603,63999;17002,45818;2170,26909;1447,29454;723,13818;2532,2181;37622,11272;67285,30181;81032,50909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Freeform 5" o:spid="_x0000_s1026" o:spt="100" alt="KSO_WM_UNIT_INDEX=1_5_1&amp;KSO_WM_UNIT_TYPE=q_h_a&amp;KSO_WM_UNIT_ID=wpsdiag20163441_5*q_h_a*1_5_1&amp;KSO_WM_UNIT_LAYERLEVEL=1_1_1&amp;KSO_WM_UNIT_HIGHLIGHT=0&amp;KSO_WM_UNIT_CLEAR=0&amp;KSO_WM_UNIT_COMPATIBLE=0&amp;KSO_WM_UNIT_PRESET_TEXT=AMET&amp;KSO_WM_UNIT_VALUE=6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&amp;KSO_WM_UNIT_TEXT_FILL_TYPE=1&amp;KSO_WM_UNIT_TEXT_FILL_FORE_SCHEMECOLOR_INDEX=15" style="position:absolute;left:521411;top:455447;height:204885;width:203869;v-text-anchor:middle;" fillcolor="#B9C63A" filled="t" stroked="f" coordsize="252,253" o:gfxdata="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NvWaLsAAADb&#10;AAAADwAAAAAAAAABACAAAAAiAAAAZHJzL2Rvd25yZXYueG1sUEsBAhQAFAAAAAgAh07iQDMvBZ47&#10;AAAAOQAAABAAAAAAAAAAAQAgAAAACgEAAGRycy9zaGFwZXhtbC54bWxQSwUGAAAAAAYABgBbAQAA&#10;tAMAAAAA&#10;" path="m243,78c237,63,227,49,216,37c204,25,190,16,175,9c160,3,143,0,126,0c93,0,60,13,37,37c23,51,13,68,7,86c6,88,5,89,5,90c4,90,4,91,4,91c3,92,3,92,3,92c3,93,3,93,3,93c4,93,4,93,4,93c4,93,4,93,4,93c4,92,4,92,4,92c5,92,5,91,5,91c5,92,5,93,4,95c4,95,4,95,4,96c3,96,3,97,4,97c1,106,0,116,0,126c0,143,4,159,10,175c11,176,12,178,13,180c12,180,12,181,12,181c13,182,14,183,14,184c20,195,28,206,37,215c37,215,37,215,37,215c37,216,37,216,37,217c39,219,42,221,44,223c47,225,50,227,54,229c60,234,68,238,76,242c76,242,76,242,76,242c77,243,78,243,80,243c95,249,110,253,126,253c143,253,160,250,175,243c190,237,204,227,216,216c227,204,237,190,243,175c249,159,252,143,252,126c252,110,249,93,243,78xm252,126c252,128,252,130,252,132c252,127,251,122,250,116c251,107,249,97,243,90c243,83,241,77,238,72c238,72,238,72,237,72c237,72,237,71,237,71c237,69,236,67,235,65c246,84,252,105,252,126xm226,192c223,195,223,195,223,195c223,195,222,196,222,196c222,196,222,195,222,195c223,194,223,193,224,192c224,192,224,192,224,191c225,190,226,189,227,188c226,190,226,191,226,192xm227,194c227,195,226,195,226,196c226,196,226,196,226,196c226,195,226,195,226,195c227,195,227,194,227,194xm220,193c222,191,224,188,225,185c224,188,223,190,222,192c221,192,221,193,220,193xm217,197c217,197,217,197,217,197c216,199,216,200,215,201c214,202,213,204,212,205c212,205,211,205,211,205c208,207,204,210,201,213c205,209,209,205,212,200c212,200,212,200,212,200c212,200,212,200,212,200c212,199,212,199,211,199c211,199,211,198,212,198c217,192,222,186,225,179c227,176,229,173,231,170c230,172,230,174,229,177c225,183,221,190,217,197xm208,213c209,213,209,212,210,212c210,212,209,213,209,213c209,213,209,213,209,213c209,213,208,213,208,213c208,214,208,214,208,214c208,214,208,213,208,213xm206,214c206,214,205,215,205,215c206,213,207,212,209,210c208,211,207,213,206,214xm209,211c210,210,211,209,211,209c211,209,211,210,210,210c210,211,210,211,209,211xm216,207c217,207,217,207,217,206c215,209,213,212,212,215c211,216,210,216,210,217c212,214,214,211,216,207xm192,225c193,225,193,225,193,224c193,225,193,225,194,225c194,225,194,225,194,225c191,227,189,229,187,231c186,231,185,232,184,232c184,232,183,231,183,231c181,232,179,233,178,233c179,233,179,232,180,231c183,229,186,227,189,225c192,224,194,222,196,220c195,221,194,222,193,223c193,223,193,223,193,223c192,224,192,224,192,224c191,225,192,225,192,225xm190,231c188,232,187,233,186,234c186,233,187,233,187,232c188,232,189,231,190,231xm118,243c116,242,115,241,113,241c116,242,120,243,123,245c121,246,121,246,121,246c121,246,121,246,121,246c120,245,119,245,119,245c117,245,116,244,115,244c116,244,117,244,118,244c118,244,119,243,118,243xm60,233c66,236,72,238,78,240c78,240,78,241,78,241c78,241,77,241,77,241c71,239,66,236,60,233xm5,106c5,107,4,109,4,110c4,106,4,102,5,98c6,99,6,100,6,101c6,103,6,104,5,106c5,106,5,106,5,106xm5,116c5,117,5,118,5,119c5,120,5,120,5,121c5,118,5,116,5,113c5,114,5,115,5,116xm5,153c6,154,6,155,6,156c6,156,6,157,7,157c7,157,7,158,7,158c7,158,7,158,7,158c8,161,8,164,9,167c9,166,9,166,9,165c8,165,7,165,8,165c5,156,3,146,2,136c3,142,4,147,5,153xm2,119c2,117,2,116,2,114c2,115,2,116,2,116c2,116,2,116,2,116c2,117,2,118,2,119xm13,106c13,112,14,118,15,124c15,124,14,124,14,124c14,123,14,122,14,121c14,120,13,120,13,120c12,116,11,112,11,108c11,108,12,108,12,108c12,107,12,107,13,106xm12,103c12,102,12,101,12,100c12,101,12,102,12,103c12,103,12,103,12,103xm13,94c13,93,14,93,14,93c14,94,14,95,14,96c13,95,13,95,13,94xm15,72c16,72,16,72,17,72c15,74,13,77,11,80c11,79,11,79,11,79c12,78,12,78,12,77c13,75,14,73,14,71c15,72,15,72,15,72xm36,41c36,41,36,41,37,41c37,40,38,40,39,40c37,41,35,43,34,45c30,49,26,53,24,58c22,59,21,61,19,63c24,55,30,47,36,41xm124,9c123,9,123,9,123,9c120,9,118,9,115,9c115,9,115,9,115,10c114,10,114,10,113,10c113,10,113,9,113,9c114,9,115,8,116,8c116,7,116,7,116,7c119,8,121,8,124,9xm118,4c118,4,118,4,118,4c118,5,119,5,120,5c120,5,120,5,120,5c119,5,119,5,118,5c118,5,118,5,118,4xm233,77c233,77,234,77,234,77c236,79,237,82,239,85c239,86,239,87,239,88c240,90,240,92,240,93c238,88,235,82,233,77xm241,99c242,103,243,108,244,112c244,113,244,114,244,115c243,110,241,105,240,100c240,99,240,99,240,98c239,96,238,94,238,92c239,94,240,97,241,99xm235,172c235,173,234,175,233,176c232,178,231,180,230,182c230,181,230,180,230,180c232,177,234,173,235,170c235,171,235,171,235,171c235,172,235,172,235,172xm235,161c234,164,234,167,233,170c233,171,232,172,232,172c232,171,232,170,233,168c233,168,233,168,232,168c233,167,233,167,233,166c234,165,233,165,233,165c233,164,234,163,235,161xm234,158c235,156,236,154,236,152c236,153,236,155,236,156c235,157,234,157,234,158xm231,154c231,154,231,154,231,154c230,155,229,156,229,157c229,154,229,152,229,150c232,139,233,126,232,114c233,116,234,117,234,118c233,130,233,142,231,154xm201,205c201,204,202,203,203,203c203,202,203,202,203,202c205,200,206,199,208,197c208,198,207,198,207,198c205,201,203,203,201,205xm97,227c98,227,98,227,99,227c101,228,102,229,104,229c106,231,108,232,110,233c110,233,109,233,109,233c105,231,101,229,97,227xm103,237c102,237,101,237,100,237c100,237,100,237,100,237c100,237,100,236,100,236c100,236,100,236,100,236c101,237,102,237,103,237xm75,232c74,232,74,232,74,232c75,232,75,232,76,232c78,233,79,234,81,235c81,235,81,235,82,235c79,234,77,233,75,232xm82,241c82,241,83,241,83,241c83,241,83,241,83,241c84,241,84,241,84,242c83,241,83,241,82,241c82,241,81,241,81,240c81,241,81,241,82,241xm72,229c72,229,72,228,71,228c72,228,72,228,73,229c74,229,74,230,75,230c74,230,73,229,72,229xm73,237c73,237,73,237,73,237c71,236,68,235,66,234c68,235,71,236,73,237xm35,201c35,201,35,200,35,200c35,200,35,201,35,201c36,201,36,202,37,202c37,203,37,203,37,203c38,203,38,203,38,203c38,204,39,205,40,206c41,207,42,208,43,209c41,208,40,207,39,206c38,205,36,203,35,202c35,201,35,201,35,201xm37,197c37,197,37,197,38,197c39,200,41,202,43,204c42,203,40,201,39,200c38,199,38,198,37,197xm25,144c25,142,24,140,24,138c24,138,24,138,24,138c25,140,26,143,27,145c27,146,27,146,27,146c27,147,27,147,27,147c28,148,28,148,28,148c28,149,28,150,28,151c27,149,26,146,25,144xm28,177c27,176,26,174,26,173c26,173,26,173,26,173c26,172,26,172,26,172c27,173,27,175,28,177xm25,61c24,61,24,61,24,61c25,60,26,59,27,58c27,58,27,58,27,58c26,59,26,60,25,61xm27,62c26,63,25,64,25,66c25,64,26,63,26,62c27,62,27,62,27,62xm25,68c26,66,27,63,29,61c30,61,31,60,32,59c32,60,32,61,31,62c30,63,29,64,28,66c27,66,26,67,25,68xm25,69c23,71,22,73,20,75c21,73,22,72,23,70c24,70,24,69,25,69xm110,12c110,12,109,12,109,12c109,11,109,11,110,11c112,11,113,11,115,12c112,13,110,14,107,15c107,15,107,15,106,15c108,14,109,14,110,13c111,13,111,12,110,12xm122,39c126,38,129,37,133,36c135,36,137,36,140,36c137,37,134,39,132,40c127,41,122,41,117,41c119,39,120,38,121,36c122,36,123,36,123,36c123,36,122,37,122,37c121,38,121,39,122,39xm125,36c126,36,126,36,127,36c127,36,128,36,128,36c127,36,126,36,125,36xm129,31c129,31,129,31,130,31c130,31,131,31,131,31c131,31,131,31,130,31c130,31,130,31,129,31c129,31,129,31,129,31xm128,18c129,17,130,17,131,16c131,16,132,16,133,17c132,17,131,18,130,18c129,18,128,18,128,18xm129,22c129,22,128,23,128,23c127,23,127,23,127,23c127,23,128,22,129,22c129,22,129,22,129,22xm132,22c132,22,133,22,133,22c135,23,137,24,140,24c139,24,139,24,139,24c138,24,137,24,136,24c134,24,132,24,130,23c131,23,131,23,132,22xm163,18c163,17,162,17,162,17c164,17,165,18,167,19c167,19,168,20,168,20c167,19,165,18,163,18xm178,27c174,25,170,23,165,21c165,21,166,21,166,20c170,22,174,24,178,27xm164,22c164,22,164,22,164,23c164,23,164,23,164,23c163,23,161,24,160,24c160,24,160,24,160,24c160,24,160,23,159,23c158,23,158,23,157,24c155,23,154,23,152,22c152,22,151,22,150,21c152,20,153,20,155,19c158,20,161,21,164,22xm193,49c193,49,194,49,194,49c195,51,196,52,198,54c195,52,193,51,191,49c192,49,192,49,193,49xm192,43c192,43,193,43,193,42c193,43,194,44,195,45c194,44,193,43,192,43xm229,141c230,132,230,122,230,113c231,113,231,113,231,113c231,122,231,132,229,141xm231,101c231,102,231,103,232,103c232,103,231,104,231,104c231,103,231,102,231,101xm229,97c229,98,229,99,230,99c230,99,229,99,229,99c229,99,229,100,228,100c228,99,228,99,228,98c228,98,228,98,229,97xm227,96c227,95,226,94,226,92c226,92,226,92,226,92c226,94,227,95,228,96c228,96,227,96,227,96xm227,92c228,91,228,91,228,91c229,93,229,94,230,96c229,95,228,93,227,92xm228,89c227,89,227,90,226,90c225,89,225,87,224,86c224,86,224,86,224,86c225,85,226,85,227,84c227,86,228,87,228,89c228,89,228,89,228,89xm225,97c225,97,225,97,225,97c225,96,224,95,224,94c224,93,224,93,224,93c225,95,225,96,225,97xm142,227c143,226,144,225,145,225c144,225,144,226,143,227c143,227,142,227,142,227xm143,227c142,227,142,227,142,227c142,227,142,228,142,228c142,228,141,228,141,228c141,228,141,228,141,227c141,227,141,227,141,227c142,227,142,227,143,227xm130,228c130,227,130,227,130,226c130,226,130,225,131,225c139,218,146,211,154,203c159,200,163,196,168,192c168,192,169,192,169,192c169,191,169,191,170,191c171,190,172,189,173,188c167,194,161,200,155,206c151,209,146,213,143,217c142,218,142,218,143,219c140,221,138,223,136,225c134,226,132,227,130,228xm138,227c138,227,138,228,137,228c137,228,136,228,135,228c135,228,136,228,136,228c137,227,137,227,138,227xm121,226c121,226,121,226,121,226c121,225,122,224,123,223c123,224,123,224,124,224c123,225,122,225,121,226xm124,228c123,228,123,228,123,228c123,228,123,228,122,228c123,228,123,228,123,228c123,228,123,228,124,228xm115,215c115,215,114,215,114,215c115,214,116,213,117,212c118,213,118,213,119,214c119,214,119,214,119,214c119,214,119,214,119,214c118,215,116,215,115,215xm118,223c117,223,117,223,116,224c116,223,116,223,115,223c116,223,117,222,117,222c117,222,118,222,118,223xm110,219c110,219,111,219,111,219c111,219,111,218,112,218c112,219,113,219,113,219c113,220,113,220,112,221c112,220,111,220,110,219xm114,230c113,230,113,230,112,230c112,230,111,229,110,229c111,229,111,229,111,228c112,229,113,229,114,230xm82,198c82,198,82,197,83,197c83,197,83,197,83,197c83,198,82,198,82,199l82,198xm82,203c82,203,81,203,81,203c81,203,81,203,80,203c80,202,81,202,81,202c81,202,81,202,81,202c81,202,81,203,82,203xm69,210c68,209,67,208,66,207c66,207,66,207,66,207c68,209,70,210,71,212c71,212,71,212,71,212c70,212,70,212,69,212c69,212,69,211,69,211c69,211,69,210,69,210xm59,213c59,213,58,212,57,211c60,213,62,215,65,216c63,215,61,214,59,213xm60,216c58,215,55,213,53,212c55,213,57,214,59,215c59,215,60,216,60,216xm55,204c55,204,56,205,56,205c57,206,57,206,57,206c58,207,59,208,60,209c59,209,59,208,59,208c58,208,58,209,58,209c57,208,56,208,55,207c55,207,55,206,55,206c55,205,55,204,55,204xm29,138c29,137,30,137,30,136c30,136,30,137,30,137c30,138,29,140,29,141c29,140,29,139,29,138xm28,136c28,136,28,136,28,136c27,129,25,122,24,115c25,121,27,126,29,131c29,133,28,134,28,136xm28,108c27,106,27,104,26,102c27,102,28,101,28,101c30,104,31,108,32,111c32,113,31,115,31,117c30,114,29,111,28,108xm25,87c25,87,25,87,24,87c24,86,24,86,24,86c25,85,25,85,26,84c26,84,26,84,27,84c26,85,25,86,25,87xm28,86c27,87,26,88,26,89c25,89,25,89,25,88c25,88,26,88,26,88c27,87,27,87,28,86xm26,94c26,95,26,95,26,95c26,95,26,95,26,95c26,96,26,97,25,98c25,97,25,96,25,95c25,95,26,95,26,94xm27,97c27,98,28,99,28,99c27,100,27,100,26,100c26,100,26,100,26,100c26,99,27,98,27,97xm113,25c113,25,113,25,112,25c112,25,111,25,111,25c111,25,112,25,112,24c113,24,113,24,113,25xm113,21c113,21,114,21,114,21c114,21,115,21,116,21c116,21,115,21,115,21c114,21,114,21,113,21xm112,19c111,19,110,19,110,19c110,19,110,19,110,19c111,19,112,19,112,19c112,19,112,19,112,19xm112,27c114,27,115,27,117,27c115,27,114,28,113,29c111,29,110,29,108,29c110,28,111,28,112,27xm156,17c157,18,158,18,160,19c158,18,157,18,155,17c155,17,155,17,154,17c154,17,154,17,154,17c151,16,148,15,145,14c146,14,146,14,146,14c146,14,146,14,147,14c147,14,147,14,147,14c150,15,153,16,156,17xm149,12c149,12,149,12,149,12c151,13,153,13,155,14c157,15,158,15,160,16c158,16,156,15,155,15c153,14,151,13,149,12xm156,36c158,36,160,36,163,36c161,37,160,37,158,38c156,39,154,39,152,39c153,38,155,37,156,36xm155,34c156,34,156,33,156,33c156,33,157,33,157,33c157,33,157,34,156,34c156,34,156,34,155,34xm134,213c135,212,136,211,137,209c139,208,140,207,141,206c141,206,141,206,142,206c140,207,139,209,138,210c137,211,136,212,134,213xm137,217c136,218,135,219,133,220c134,220,134,220,134,219c135,219,136,218,137,217xm140,203c138,204,136,206,134,208c132,209,130,210,128,211c128,210,128,210,127,210c128,210,128,209,128,209c131,207,134,205,137,202c141,199,145,196,149,193c146,197,143,200,140,203xm117,206c117,206,118,205,118,205c119,205,119,206,119,206c119,206,119,206,118,207c118,207,117,206,117,206xm117,208c117,208,117,208,117,208c117,208,116,208,116,207c116,207,116,207,116,207c116,207,117,208,117,208xm116,202c116,202,115,201,115,201c116,199,118,198,120,196c127,190,134,185,141,180c133,188,125,195,116,202xm88,181c88,180,88,178,88,177c90,176,92,174,94,172c97,171,99,170,102,169c100,171,98,173,97,175c94,177,91,179,88,181xm89,194c89,194,88,195,88,196c87,196,87,196,87,196c88,195,89,194,89,194c89,194,89,194,89,194xm83,166c83,166,82,167,82,167c82,167,82,167,82,167c83,165,84,164,85,163c85,164,85,164,85,165c84,165,84,166,83,166xm85,175c84,175,84,175,83,176c83,175,83,175,83,175c84,175,84,175,85,175xm62,209c60,208,59,207,58,206c58,205,58,205,58,205c58,204,58,203,58,202c58,203,59,203,59,203c60,205,61,207,62,209c62,209,62,209,62,209xm62,211c62,211,62,211,62,211c63,211,63,211,63,211c61,211,60,210,59,210c60,210,61,211,62,211xm60,200c59,199,58,197,57,196c57,196,57,196,58,196c58,196,58,196,58,195c60,197,61,199,63,201c63,201,63,201,63,201c62,201,61,200,60,200c60,200,60,200,60,200xm44,171c45,173,47,175,48,176c48,177,48,178,48,180c48,179,47,179,47,179c47,178,46,177,46,176c45,174,44,171,43,168c43,169,44,170,44,170c44,170,44,171,44,171xm33,98c33,99,33,100,33,101c33,102,32,103,32,104c32,103,31,101,31,99c32,99,32,99,33,98xm31,98c30,97,30,97,30,97c31,97,31,96,32,96c32,96,32,96,32,97c32,97,31,97,31,98xm32,85c32,85,32,85,32,85c33,83,34,82,36,80c35,81,35,81,34,82c33,83,33,84,32,85xm35,84c35,84,35,83,36,83c36,83,36,82,37,82c36,83,35,85,34,86c34,86,34,86,34,86c34,86,34,86,34,86c34,86,34,86,34,86c34,85,34,85,35,84xm37,73c39,72,40,71,41,71c41,71,41,71,41,71c41,71,40,71,40,71c39,72,38,73,36,74c37,74,37,73,37,73xm35,72c36,71,37,70,39,68c38,69,37,70,36,71c36,72,35,72,35,72xm42,77c42,76,43,76,43,76c42,77,42,78,41,80c41,80,41,80,41,80c40,81,39,82,38,83c38,83,38,83,37,83c39,81,40,79,42,77xm69,32c67,34,64,36,62,37c62,37,62,37,62,37c60,38,59,40,57,41c58,39,59,37,60,36c63,35,66,33,69,32xm55,33c55,33,55,33,56,33c59,31,63,29,66,28c65,28,64,29,63,29c61,31,58,32,55,33xm73,36c74,36,74,35,74,35c73,38,71,40,69,42c67,43,65,45,64,46c67,43,70,39,73,36xm70,36c71,35,72,34,74,32c73,33,73,33,73,34c72,34,71,35,70,36xm77,34c78,33,79,33,80,32c78,34,77,36,75,37c74,38,74,39,73,39c74,37,76,36,77,34xm77,31c77,31,77,30,78,30c78,30,78,30,78,29c78,29,78,29,79,29c78,29,78,30,78,30c77,30,77,31,77,31xm96,32c96,32,96,32,96,32c95,34,93,36,91,38c91,38,90,38,90,39c90,39,90,39,90,39c88,41,87,43,85,44c82,46,80,48,77,50c77,50,77,50,76,50c76,51,75,51,74,52c73,53,73,53,73,53c76,49,80,45,83,42c87,38,91,35,96,32xm87,36c87,36,88,35,88,35c89,35,89,35,90,34c89,35,88,36,87,36xm111,34c110,34,110,34,109,34c109,34,108,34,108,34c108,34,108,33,109,33c109,33,109,32,110,32c111,32,112,32,113,32c112,33,112,33,111,34xm112,36c111,36,111,37,110,37c110,37,109,37,109,37c110,37,110,36,111,36c111,36,111,36,112,36xm108,36c107,37,106,37,105,38c105,38,105,39,105,39c104,39,104,39,103,39c104,38,105,37,106,36c107,36,107,36,108,36xm122,49c125,49,128,48,132,47c131,48,130,49,129,50c128,50,127,51,126,51c126,51,126,51,126,51c125,52,125,52,125,52c125,52,126,51,127,50c127,50,126,48,126,49c125,50,124,51,123,52c123,51,122,51,121,51c121,51,121,51,121,51c121,51,121,51,122,50c122,50,122,50,122,49xm148,57c146,57,143,58,141,59c142,58,143,57,144,56c149,54,153,52,158,50c155,52,151,54,148,57xm160,51c159,52,159,52,159,52c158,53,157,53,156,54c157,53,158,52,160,51xm163,63c167,61,171,59,175,57c174,58,173,60,172,61c167,63,161,66,156,69c155,69,154,70,153,70c156,68,159,65,163,63xm162,61c163,60,165,59,166,57c168,57,169,56,171,56c168,57,165,59,162,61c162,61,162,61,162,61xm172,57c174,56,176,54,179,53c178,53,178,54,178,54c176,55,174,56,172,57xm189,60c185,62,181,64,176,66c178,64,180,62,182,60c184,60,186,59,187,59c188,59,188,59,189,60xm189,58c190,58,192,57,194,57c193,58,191,59,190,59c189,59,189,59,189,58xm193,65c194,65,195,65,196,64c194,65,193,66,191,67c188,69,184,70,181,72c182,71,183,71,184,70c187,68,190,67,193,65xm188,65c190,64,192,63,195,62c194,63,193,63,192,64c191,64,189,65,188,65c188,65,188,65,188,65xm207,95c210,94,213,92,215,91c216,92,216,93,217,95c212,97,208,99,204,101c204,101,203,101,203,101c202,102,201,103,199,104c199,104,199,105,198,105c198,105,198,105,198,105c199,104,200,103,200,102c203,100,205,98,208,96c208,96,208,95,207,95xm196,173c197,172,198,171,198,171c198,171,198,171,198,171c197,172,196,173,195,174c196,174,196,173,196,173xm195,164c195,165,195,165,194,165c195,164,196,162,197,161c196,162,196,163,195,164xm194,155c193,157,191,158,190,159c193,156,196,153,198,150c197,152,196,154,194,155xm105,198c105,198,106,198,106,197c106,197,107,197,107,197c106,198,106,198,105,199c105,199,105,198,105,198xm108,204c108,204,108,204,108,204c107,203,105,202,104,202c104,202,104,201,104,201c106,202,107,203,108,204xm104,194c104,194,103,194,103,193c104,192,105,191,106,190c107,189,109,188,110,186c115,183,119,179,123,176c125,175,127,174,129,173c124,177,118,182,112,187c110,189,107,192,104,194xm73,126c73,126,72,127,72,128c71,127,71,126,71,125c71,125,71,124,71,124c72,124,72,124,72,124c72,124,72,124,72,124c73,125,73,125,73,126xm71,168c71,167,71,167,71,167c71,166,71,166,72,166c72,167,72,167,72,167c72,167,71,168,71,168xm73,170c73,170,73,170,73,170c73,171,73,171,73,171c72,171,72,171,72,171c72,171,72,171,72,171c72,170,72,170,73,170xm71,165c71,164,71,163,70,162c71,162,71,162,71,162c71,163,71,164,71,164c71,165,71,165,71,165xm61,51c61,51,61,52,61,52c59,54,57,55,55,57c55,58,54,59,53,59c52,61,50,62,49,63c49,63,49,63,49,63c49,62,50,61,51,60c54,57,58,54,61,51xm54,54c55,54,55,54,55,54c55,54,55,53,56,53c57,52,58,52,58,51c57,52,56,53,54,54xm92,45c92,47,92,48,91,50c86,54,80,58,75,63c75,62,75,61,76,60c81,55,87,50,92,45xm82,53c84,50,86,48,89,46c89,46,90,45,90,45c87,48,84,50,82,53xm110,51c110,51,110,51,110,51c110,52,109,52,108,53c106,54,104,54,102,55c103,54,105,53,106,51c107,51,108,50,109,50c108,50,109,51,110,51xm112,77c110,79,108,82,107,84c109,80,112,76,115,73c115,73,115,73,115,72c114,74,113,76,112,77xm116,78c115,79,114,80,114,80c112,82,110,83,109,85c111,83,113,80,116,78xm98,92c95,96,91,99,88,102c89,101,89,100,90,98c96,92,103,85,109,78c105,82,102,87,98,92xm99,97c97,100,94,103,92,105c93,104,94,102,95,100c97,99,98,98,99,97xm128,67c129,66,130,65,130,64c131,64,131,64,132,63c132,63,133,63,133,63c132,64,130,66,128,67xm137,62c138,62,140,61,141,61c138,63,135,65,132,67c133,65,135,64,137,62xm132,76c132,77,132,77,132,77c133,77,134,76,136,76c132,79,128,82,124,85c125,85,125,84,125,84c128,82,130,80,132,77c132,77,132,77,132,76xm199,77c199,78,198,78,198,78c196,79,194,80,192,81c192,80,192,80,192,80c195,79,197,78,199,77xm196,75c197,74,198,73,199,73c198,73,197,74,196,75c196,75,196,75,196,75xm191,138c191,138,191,138,190,137c191,137,191,136,191,136c197,131,203,126,209,121c209,121,209,121,209,121c203,127,197,133,191,138xm205,126c205,127,204,128,204,129c199,134,196,138,192,143c192,143,191,143,191,143c191,142,191,141,191,140c196,136,201,131,205,126xm189,139c189,139,189,139,189,139c189,140,189,140,189,140c188,141,187,142,186,143c186,143,186,143,186,143c187,142,188,140,189,139xm183,144c182,144,182,144,181,145c183,143,184,142,186,140c186,140,186,140,186,140c185,142,184,143,183,144xm180,142c178,143,177,145,175,146c175,147,174,147,174,147c175,146,176,144,178,142c180,139,183,137,185,134c186,134,186,133,187,133c187,133,187,134,187,134c185,137,183,139,180,142xm129,154c128,155,127,155,126,156c126,155,126,155,126,155c126,155,126,155,126,155c126,155,126,155,126,155c127,155,127,155,127,155c128,153,130,151,132,149c133,148,134,148,134,147c136,148,137,148,138,148c136,150,135,151,133,153c131,153,130,154,129,154xm130,160c130,161,130,161,129,161c129,161,129,162,128,162c129,161,129,161,130,161c130,161,130,161,130,160xm89,124c91,122,92,120,94,118c95,118,95,118,96,118c94,120,92,122,89,124xm91,127c89,129,88,130,87,132c86,132,86,132,85,131c87,130,89,128,91,127xm95,123c97,122,99,121,101,120c99,122,97,123,95,125c94,127,92,128,91,130c92,128,94,125,95,123xm94,130c98,127,101,123,105,120c105,120,105,120,106,120c106,120,106,120,106,120c103,122,101,124,99,127c96,129,94,131,91,134c91,134,91,134,91,133c92,132,93,131,94,130xm119,101c125,95,131,89,138,83c139,83,141,83,142,83c140,86,138,88,136,91c134,92,132,94,130,96c122,102,115,108,107,115c107,115,107,115,107,115c111,110,115,106,119,102c120,101,119,101,119,101xm127,102c125,104,123,106,121,108c120,109,120,109,119,110c119,109,119,109,119,109c122,107,125,104,127,102xm189,111c189,111,190,110,190,109c191,109,192,109,192,109c191,109,190,110,189,111xm193,117c193,117,194,117,194,117c194,118,193,118,192,119c192,118,193,118,193,117xm189,107c189,107,189,107,189,108c188,108,188,108,187,108c188,107,188,107,189,106c189,106,190,106,190,106c190,106,189,107,189,107xm189,115c189,115,189,115,189,115c189,116,188,116,187,117c187,117,187,117,186,118c186,118,185,118,184,119c186,118,187,116,189,115xm191,117c190,118,189,120,188,121c187,121,186,122,185,123c186,121,187,120,188,119c189,118,190,117,191,117xm182,131c183,131,183,130,184,130c184,130,184,130,184,130c183,131,182,132,181,133c181,133,180,133,180,134c181,133,182,132,182,131xm180,124c181,123,183,122,184,121c183,122,182,124,181,125c181,124,180,124,180,124xm178,122c178,122,178,122,178,122c176,121,175,121,174,120c178,117,182,115,186,112c183,115,181,119,178,122xm178,128c176,129,175,129,173,130c175,129,176,127,177,125c178,125,178,125,178,125c178,125,179,126,179,126c179,126,179,126,179,126c179,126,178,127,178,127c177,127,177,128,178,128xm127,123c127,123,126,124,126,124c126,123,126,123,127,123c127,123,127,123,127,122c128,122,128,122,128,122c128,122,128,123,127,123xm136,122c135,122,135,123,134,123c133,125,131,126,130,127c129,127,128,126,127,126c127,125,128,125,128,124c131,123,133,122,136,122xm126,127c127,127,127,128,128,128c128,128,128,128,128,128c127,129,126,130,125,131c123,132,121,133,120,134c122,132,124,130,126,127xm131,129c132,129,132,129,133,130c133,130,133,130,132,130c132,130,132,130,132,130c130,131,129,132,127,133c128,132,130,130,131,129xm132,128c135,126,138,124,140,123c138,125,136,127,134,129c134,128,133,128,132,128xm139,130c139,130,139,130,139,130c139,130,138,130,138,130c138,130,139,129,139,129c140,129,141,128,142,128c141,129,140,129,139,130xm148,136c144,138,141,141,138,143c138,142,139,142,139,141c140,140,141,140,141,139c142,139,142,139,142,139c144,138,146,137,148,136xm139,134c140,133,141,133,141,133c141,133,141,133,141,133c140,134,139,136,137,137c137,137,136,138,135,138c137,137,138,135,139,134xm144,144c143,144,143,144,143,144c142,145,141,146,140,147c139,147,138,146,137,146c139,145,141,145,144,144xm146,152c147,151,148,151,149,150c148,151,147,152,146,153c145,154,144,154,142,155c143,154,145,153,146,152xm146,147c147,145,149,144,150,142c151,141,153,140,154,139c155,139,155,139,156,139c156,140,156,140,156,140c154,142,151,144,149,146c149,146,149,146,149,146c148,146,147,147,146,147xm173,99c172,99,172,99,172,99c172,99,172,99,171,99c170,100,168,101,167,101c168,100,170,98,172,97c172,97,172,97,172,97c172,98,172,98,173,99xm168,111c170,109,172,108,174,107c174,107,175,108,175,107c176,107,176,107,176,107c176,107,176,107,175,108c171,110,167,113,163,115c164,114,164,113,165,113c166,112,167,111,168,111xm165,124c166,123,167,122,168,121c168,122,168,122,167,122c166,123,165,124,164,125c164,124,164,124,165,124xm156,126c157,125,158,125,159,124c160,123,161,123,161,122c162,122,163,122,164,121c161,123,159,125,156,126xm165,127c166,127,166,127,166,127c167,126,167,126,166,125c167,125,167,125,168,124c169,123,170,122,172,121c173,122,175,123,176,124c170,127,163,131,157,135c157,135,157,135,157,135c160,133,162,130,165,127xm158,115c157,115,156,116,155,116c157,115,158,114,159,112c161,111,162,110,164,109c162,111,160,113,158,115xm159,127c159,127,158,128,158,128c156,129,154,130,152,132c154,130,156,129,159,127xm151,117c151,117,150,117,149,117c150,117,150,117,150,117c150,116,151,115,152,115c152,114,153,114,154,113c153,114,152,116,151,117xm157,147c158,147,159,146,161,146c159,147,157,147,156,148c156,148,157,147,157,147xm159,137c159,138,159,138,158,138c158,138,158,138,158,138c157,138,157,138,157,138c157,137,158,137,158,137c159,137,160,137,161,137c161,137,161,138,161,138c160,137,160,137,159,137xm160,136c162,135,163,135,165,134c164,135,163,135,163,136c162,136,161,136,160,136xm167,141c166,141,166,141,166,142c165,142,164,142,163,143c164,142,166,141,167,141xm165,146c167,144,169,143,171,142c172,141,171,140,170,140c171,139,172,138,173,137c174,137,175,137,176,136c174,138,173,140,171,142c169,143,166,145,164,147c164,146,165,146,165,146xm178,115c180,113,182,112,184,110c185,110,185,110,186,110c183,112,180,113,178,115xm180,108c181,107,181,107,182,106c183,106,184,105,186,104c184,106,182,107,180,108xm184,97c183,98,181,100,180,101c176,103,173,105,169,107c172,105,174,103,176,100c177,99,178,98,180,98c181,97,183,97,185,96c185,96,184,97,184,97xm181,91c179,92,177,93,175,95c175,95,175,95,175,95c178,92,180,90,183,89c182,89,182,90,181,91xm172,93c172,92,173,91,173,91c174,90,175,90,176,90c174,91,173,92,172,93xm172,89c172,89,172,89,172,89c170,93,167,96,165,99c163,101,161,103,159,105c156,106,154,107,152,108c159,101,166,94,173,88c173,88,173,89,172,89xm152,111c153,111,153,110,153,110c153,109,154,109,155,109c154,109,154,110,154,110c152,112,150,114,148,115c147,116,145,117,144,118c144,118,144,118,144,118c147,116,150,113,152,111xm148,119c148,119,149,119,149,118c148,120,146,122,145,123c144,124,143,124,142,125c144,123,146,121,148,119xm138,119c136,120,133,121,130,122c131,121,132,121,132,120c134,119,135,118,136,118c139,116,141,115,144,114c142,116,140,118,138,119xm126,116c130,112,133,109,136,106c139,104,142,102,145,101c141,104,138,107,134,110c132,112,129,114,126,116xm131,116c129,117,128,118,127,120c127,120,127,120,126,120c125,121,124,122,122,123c125,121,128,118,131,116xm124,126c124,126,124,126,124,126c122,129,120,132,117,135c119,132,122,129,124,126xm113,117c113,117,112,117,112,117c112,118,111,119,110,120c110,120,109,120,109,120c110,119,111,118,113,117xm107,119c107,119,106,119,106,119c107,118,107,117,108,117c109,116,110,115,111,115c110,116,108,118,107,119xm112,125c113,125,114,124,115,123c115,123,115,123,115,123c114,124,114,125,113,126c111,127,110,128,109,129c110,128,111,127,112,125xm104,117c103,117,102,117,102,118c101,118,101,118,101,118c105,114,109,110,113,106c113,106,114,106,114,105c111,109,107,113,104,117xm99,129c99,128,100,128,100,127c100,129,99,130,98,131c97,132,96,133,95,135c94,135,94,134,93,134c95,132,97,130,99,129xm103,132c103,132,104,131,104,131c103,132,102,133,101,135c100,135,100,135,100,135c101,134,102,133,103,132xm103,126c104,125,105,124,106,123c106,122,107,121,108,121c108,121,109,121,109,121c107,123,105,124,103,126xm110,141c107,143,104,145,102,146c104,144,106,143,108,141c108,141,109,141,110,141xm109,139c112,137,114,134,117,132c117,132,117,131,118,131c115,134,113,137,111,140c111,140,111,140,111,140c111,140,110,139,109,139xm116,122c117,121,119,120,120,119c119,120,118,121,116,122xm116,145c116,144,117,144,118,143c118,144,118,144,118,144c118,144,118,144,118,144c118,144,118,144,117,145c116,145,115,146,114,146c115,146,115,145,116,145xm122,144c122,145,122,145,122,145c121,146,120,147,119,148c119,148,119,148,118,148c119,147,120,146,122,144xm120,140c120,139,121,139,122,138c125,137,128,135,131,133c130,134,128,135,127,136c125,137,122,139,120,140xm129,143c129,143,128,143,128,143c128,144,127,144,127,144c127,144,127,144,127,144c127,143,128,143,128,142c129,141,130,140,131,140c130,140,129,141,129,142c129,142,129,142,129,143xm129,146c129,146,129,146,130,146c129,147,129,148,128,148c127,149,126,149,125,150c126,149,128,148,129,146xm134,157c135,156,136,156,136,156c134,157,133,159,131,160c132,159,133,158,134,157xm133,167c135,165,138,163,140,162c139,163,138,164,137,165c136,165,135,166,134,166c134,167,133,167,133,167c133,167,133,167,133,167xm138,160c137,160,137,161,137,161c137,160,137,160,137,160c137,160,137,160,137,160c139,159,140,158,142,157c142,157,142,158,142,158c140,159,139,160,138,160xm143,160c145,159,148,158,150,157c149,158,148,159,147,160c145,161,143,162,141,163c142,162,142,161,143,160xm147,162c148,161,149,161,150,160c150,161,149,161,149,162c148,162,147,162,146,163c146,162,147,162,147,162xm150,163c150,163,151,163,152,162c150,164,148,166,146,168c147,166,148,165,150,163xm146,157c146,157,146,157,146,157c147,156,149,155,150,153c152,153,153,152,155,151c155,151,155,151,156,151c156,152,155,152,155,152c152,154,149,156,146,157xm154,158c155,158,156,157,157,157c157,157,156,158,155,159c154,159,153,160,152,160c153,160,153,159,154,158xm157,155c158,154,159,153,160,151c162,150,164,149,166,147c165,149,163,151,161,153c160,153,158,154,157,155xm162,154c164,154,165,153,167,152c167,153,167,153,167,153c165,154,164,155,163,156c162,156,161,157,160,157c161,156,162,155,162,154xm164,159c165,158,166,157,167,156c167,156,167,156,168,156c166,157,164,159,162,161c163,160,163,160,164,159xm169,156c168,158,166,160,165,162c164,162,163,162,163,163c165,161,167,159,169,156xm166,151c169,147,173,144,176,140c177,140,177,140,178,139c177,140,177,140,177,141c174,144,172,146,170,149c168,150,167,150,166,151xm177,151c175,153,174,155,172,157c172,157,171,157,171,158c173,156,174,154,175,152c176,152,177,151,177,151xm186,127c186,126,187,126,187,125c189,124,191,123,193,122c193,122,193,122,193,122c191,124,188,125,186,127xm198,122c198,123,197,124,196,124c195,125,194,126,192,127c194,125,196,123,198,122xm203,120c204,119,204,119,204,118c205,118,205,118,206,117c205,118,204,119,203,120xm207,110c207,110,206,110,206,110c204,112,201,113,199,114c198,115,197,115,197,115c199,114,200,113,202,112c204,111,206,110,208,109c208,109,207,110,207,110xm195,112c194,112,194,112,193,112c194,112,194,111,195,110c196,109,198,108,199,106c199,106,199,106,199,106c198,108,197,110,195,112xm193,106c194,106,195,105,196,104c196,105,196,105,195,106c195,106,194,106,193,106xm196,97c196,97,195,97,195,98c193,98,191,99,189,100c190,100,190,99,191,98c193,97,195,96,197,95c196,96,196,97,196,97xm195,92c192,94,189,95,187,97c187,96,188,96,189,95c191,94,193,93,196,92c196,92,195,92,195,92xm190,89c189,90,188,90,187,91c189,90,190,89,191,88l190,89xm190,86c189,87,187,87,186,88c187,87,187,86,188,86c190,84,193,83,195,82c195,82,195,82,195,82c193,84,192,85,190,86xm195,86c196,85,197,85,199,84c198,85,197,86,196,87c195,87,195,87,194,87c195,87,195,87,195,86xm187,80c185,81,182,82,179,83c179,82,179,82,179,82c182,81,184,80,187,79c189,78,191,77,192,76c191,78,189,79,187,80xm179,85c178,85,177,86,177,86c177,86,177,85,177,85c178,85,179,85,179,85xm175,84c174,84,172,84,171,85c171,84,172,84,173,83c174,83,175,83,177,82c176,83,176,83,175,84xm172,81c172,81,172,81,171,82c172,81,173,80,174,79c174,79,174,79,174,79c176,78,178,78,179,77c177,78,174,80,172,81xm177,74c175,75,173,76,171,77c171,76,170,76,170,76c171,75,172,75,173,74c176,73,178,72,180,72c179,73,178,73,177,74xm172,86c164,94,155,102,147,110c143,112,139,114,135,116c137,114,139,112,141,110c147,104,154,99,160,93c162,91,164,88,167,86c167,87,167,87,167,87c169,87,171,86,172,86xm168,82c167,82,167,83,167,83c160,90,152,97,145,104c152,97,160,89,167,81c168,81,168,81,169,81c168,81,168,81,168,82xm167,72c166,73,166,73,165,74c165,74,164,74,164,74c164,74,164,75,163,75c164,74,164,73,165,73c166,72,167,72,167,72c167,72,167,72,167,72xm164,82c159,87,155,91,150,96c150,96,150,96,150,96c147,97,145,99,142,100c146,97,149,93,152,90c155,87,159,85,163,82c163,82,163,82,164,82xm159,78c158,78,158,79,158,79c157,79,157,80,157,80c157,80,157,80,157,81c151,86,146,91,140,96c136,99,133,102,129,105c126,108,122,111,118,113c120,112,121,110,123,109c130,103,136,97,142,90c143,90,143,90,143,90c147,85,152,81,158,77c158,77,159,77,159,77c159,78,159,78,159,78xm153,77c153,77,153,77,153,77c149,81,145,84,141,87c142,85,143,84,144,83c144,82,144,82,143,82c142,82,141,82,140,82c142,79,145,77,148,74c148,75,149,75,149,75c151,75,152,75,154,75c154,75,153,75,153,76c152,76,152,77,153,77xm138,78c139,77,140,76,141,75c142,75,142,75,143,75c141,76,140,77,138,78xm138,74c137,74,137,74,136,74c138,73,140,72,142,70c141,72,139,73,138,74xm139,76c138,77,136,78,135,80c134,81,133,82,131,83c130,84,129,84,129,84c129,84,130,83,131,82c133,80,136,78,139,76xm127,87c125,89,122,91,120,92c121,91,123,90,124,88c125,88,126,87,127,87xm127,78c124,81,121,84,118,87c117,87,117,87,117,87c121,82,126,77,130,72c129,74,128,76,127,78xm120,87c118,88,117,90,115,92c114,92,114,93,113,93c114,92,115,91,116,90c117,89,119,88,120,87xm128,89c130,87,132,86,133,84c134,84,134,84,134,84c125,92,117,100,108,108c107,109,106,110,105,110c108,108,110,105,112,102c117,98,123,93,128,89xm99,116c98,116,98,116,97,117c97,117,96,117,95,116c96,115,97,113,98,112c101,110,104,108,107,106c104,109,102,112,99,116xm99,107c96,110,93,113,89,116c89,116,89,116,88,116c89,115,90,114,91,114c93,111,95,109,98,107c99,105,101,104,103,103c102,104,100,106,99,107xm84,115c83,116,83,116,82,116c84,113,87,110,89,107c87,110,85,112,84,115xm56,130c55,127,55,125,54,123c54,122,55,122,55,122c55,122,55,122,55,121c56,123,57,125,58,127c57,128,57,129,56,130xm58,146c58,145,58,145,59,145c59,145,59,145,59,146c58,146,58,147,58,148c57,148,57,147,57,147c57,146,58,146,58,146xm56,142c56,141,55,140,55,139c55,139,56,138,56,138c56,139,57,140,57,140c57,141,56,142,56,142xm56,160c56,161,56,161,56,161c56,162,55,162,55,162c55,162,55,161,55,161c55,161,56,161,56,160xm55,103c55,103,55,103,54,103c54,102,54,101,54,101c55,100,55,99,56,99c56,99,56,99,56,99c56,99,55,100,55,100c55,101,55,102,56,101c56,101,56,101,57,101c57,101,57,101,57,101c56,102,55,103,55,103xm53,134c53,131,52,129,51,127c51,127,51,126,52,126c52,128,53,130,54,132c54,133,54,133,53,134xm53,146c53,146,53,147,53,147c53,146,52,145,52,144c52,144,52,144,52,143c53,144,53,145,53,146xm51,90c51,90,51,91,50,91c50,92,49,92,49,92c50,92,50,91,51,90xm50,88c51,87,51,86,52,85c52,85,53,84,53,84c53,85,53,85,52,86c52,87,51,88,50,88xm51,107c50,108,48,109,47,109c47,109,47,109,47,109c48,108,49,106,50,105c50,106,51,106,51,107xm50,110c49,111,49,111,48,112c48,112,48,111,48,111c48,111,49,110,50,110xm51,110c51,111,51,112,51,112c51,113,50,113,49,114c50,113,51,112,51,110xm54,110c54,110,54,110,54,110c53,110,53,110,53,109c53,109,53,108,53,108c53,108,53,108,53,108c53,108,53,108,53,108c54,108,54,109,54,110xm54,87c54,87,54,87,54,87c55,86,55,86,56,85c55,86,55,87,54,88c54,88,54,88,54,87xm54,96c54,96,54,96,54,96c54,96,55,96,55,95c55,96,55,96,55,97c55,97,55,98,54,98c54,98,54,97,54,96xm55,83c56,82,56,82,56,81c58,80,60,78,61,76c61,77,61,77,60,78c59,80,57,81,55,83xm88,57c86,59,84,61,82,63c78,67,75,70,71,73c71,73,71,74,70,74c69,76,67,77,65,79c67,77,68,75,69,73c71,71,73,69,75,67c79,64,84,60,88,57xm86,57c87,55,89,54,90,53c90,53,90,53,90,54c88,55,87,56,86,57xm105,58c105,58,105,58,105,58c105,58,105,58,105,59c102,61,100,62,97,64c97,64,98,64,98,64c100,62,102,60,105,58xm100,59c100,59,100,58,101,58c102,57,103,57,104,56c103,57,101,58,100,59xm86,81c87,81,88,80,88,79c92,75,96,71,100,67c100,69,99,70,98,72c97,72,96,73,96,74c92,76,89,79,86,81xm93,78c90,81,87,84,85,86c85,86,85,85,85,85c86,84,88,83,89,82c90,80,92,79,93,78xm92,73c93,71,94,69,95,68c98,66,101,64,103,62c103,62,103,63,102,63c99,66,96,69,92,73xm85,64c84,65,83,66,82,66c82,66,82,66,82,66c83,65,84,64,85,64c85,64,85,64,85,64xm89,65c86,68,84,70,81,73c82,72,82,71,83,70c85,69,87,67,89,65xm83,68c82,68,82,68,82,69c81,70,79,71,78,72c78,71,79,71,79,70c80,69,81,69,83,68xm78,74c77,76,76,77,75,79c74,80,73,81,72,82c73,81,73,79,74,77c75,77,75,77,75,77c76,76,77,75,78,74xm74,83c76,81,79,78,82,76c82,76,82,77,82,77c78,80,75,82,72,85c72,84,73,84,74,83xm81,75c86,70,92,65,97,60c97,60,98,60,98,59c98,60,98,60,97,61c94,64,91,66,88,69c86,71,83,73,81,75xm90,70c92,69,93,67,94,66c94,67,94,67,94,67c93,68,91,69,90,70c90,70,90,70,90,70xm97,58c93,60,89,63,86,66c86,66,86,65,86,65c90,62,95,59,99,56c98,57,98,57,97,58xm70,69c69,69,69,70,69,70c68,71,67,72,65,73c66,73,66,72,66,72c67,71,68,70,70,69xm69,67c70,66,71,64,73,62c73,62,73,62,73,62c73,63,72,64,72,65c71,66,70,67,69,67xm73,67c73,66,73,66,73,66c75,65,77,63,78,62c76,63,75,65,73,67xm72,60c71,61,69,63,68,65c65,67,62,70,59,73c60,72,61,70,62,69c66,65,70,61,75,57c74,58,73,59,72,60xm60,68c60,69,59,69,58,70c58,69,58,68,58,67c60,66,61,65,62,64c63,63,63,63,64,62c65,62,65,61,66,60c64,63,62,65,60,68xm67,68c66,69,65,70,64,72c62,74,59,76,57,79c57,79,57,79,57,78c60,75,63,72,67,68xm64,77c63,79,62,81,60,83c59,84,58,85,58,85c59,84,60,82,61,80c62,79,63,78,64,77xm58,90c58,90,58,89,59,88c59,88,59,88,59,88c59,88,60,88,60,87c60,87,60,87,60,87c62,85,64,82,67,80c70,78,72,75,75,73c75,74,74,75,74,76c68,81,63,86,57,91c57,91,58,90,58,90xm67,115c67,115,67,114,66,113c67,113,67,113,67,113c68,113,68,114,68,114c67,114,67,115,67,115xm68,133c67,134,67,135,66,135c66,135,66,135,66,135c66,134,67,134,67,133c67,133,67,133,67,133c67,133,67,133,68,133xm64,150c64,150,64,149,63,149c64,148,64,147,65,146c65,147,65,147,65,148c65,148,64,149,64,150xm64,163c64,163,64,163,63,163c63,163,63,163,63,163c63,162,64,162,64,162c64,162,64,162,64,163xm65,122c65,121,65,121,65,121c65,121,65,120,65,120c65,120,65,120,65,121c65,121,65,121,65,122xm65,110c66,109,66,109,67,108c67,109,67,110,67,111c67,111,66,111,66,112c66,111,66,110,65,110xm67,86c67,86,67,86,67,86c67,86,67,86,67,86c67,85,66,85,66,85c67,84,69,82,70,81c70,82,69,83,69,83c68,84,68,85,67,86xm65,93c66,94,66,96,66,97c65,98,64,98,63,99c63,97,63,97,63,97c64,96,65,94,65,93c65,93,65,93,65,93xm63,131c63,132,63,132,62,132c62,132,62,131,62,130c62,130,62,129,62,129c63,129,63,130,63,131xm63,159c63,159,63,159,63,159c63,160,62,160,62,161c62,160,62,160,62,160c62,159,63,159,63,159xm64,168c64,169,65,170,66,171c66,171,66,171,66,171c65,172,65,172,65,172c64,171,64,170,63,169c63,168,63,168,64,168xm65,153c65,153,65,152,64,152c65,151,65,151,66,150c66,151,66,152,66,153c66,153,65,153,65,153xm66,124c66,124,66,124,66,123c67,124,67,124,67,125c67,125,67,125,66,126c66,125,66,125,66,124xm67,179c67,179,67,179,67,179c67,180,68,180,68,179c68,179,68,179,68,179c68,180,67,180,67,180c67,180,66,179,66,178c66,179,66,179,67,179xm67,170c67,169,67,169,67,168c67,167,67,167,67,167c68,167,68,167,69,167c69,168,69,168,69,169c69,169,68,170,68,170c68,170,68,170,67,170xm68,145c68,144,68,144,68,143c69,143,70,142,71,142c71,142,71,142,71,142c70,143,69,144,68,145xm68,90c71,88,74,85,77,83c74,86,72,90,69,94c69,93,68,92,68,90xm83,77c86,75,89,73,92,71c90,73,89,75,87,78c83,82,78,86,74,90c77,86,80,82,83,77xm78,104c81,101,84,98,87,95c85,100,82,104,79,108c78,109,76,110,75,111c76,109,77,107,78,105c78,104,78,104,78,104xm93,90c97,87,100,84,103,80c104,80,104,80,104,80c99,86,93,93,87,99c87,100,86,101,85,102c88,98,90,94,93,90xm101,79c102,78,102,77,103,77c103,77,103,77,103,77c103,77,103,77,104,77c103,78,102,78,101,79xm102,68c103,67,103,65,104,64c108,61,112,57,116,54c116,54,116,55,116,55c116,55,115,55,115,55c111,59,106,63,102,68xm106,60c106,60,106,60,106,60c107,59,108,58,110,57c108,58,107,59,106,60xm107,57c107,57,107,56,108,56c108,56,108,56,108,55c108,55,108,55,108,55c109,54,110,54,112,54c110,55,109,56,107,57xm101,53c97,56,92,59,88,62c88,62,88,61,88,61c93,57,98,53,103,49c102,50,102,52,101,53xm90,57c90,57,90,56,90,56c94,52,99,49,104,46c104,46,104,46,104,46c99,50,95,53,90,57xm76,54c73,56,70,59,67,62c70,59,72,56,75,53c75,53,76,53,76,53c76,53,76,53,76,54xm61,63c60,63,59,64,58,65c58,65,58,65,58,64c62,60,66,56,69,52c72,50,74,48,77,46c72,52,66,58,61,63xm61,57c60,58,59,59,58,60c58,60,58,60,58,59c58,59,58,59,58,59c59,58,61,57,62,57l61,57xm57,61c55,63,53,64,51,66c53,64,55,62,56,61c56,61,56,61,57,61xm53,66c50,70,47,73,44,76c45,75,45,74,46,73c48,71,51,68,53,66xm50,74c53,73,55,71,57,69c57,70,56,71,56,72c51,76,46,81,41,85c41,85,41,84,41,84c44,80,47,77,50,74xm56,74c56,75,56,75,56,76c55,76,55,77,54,78c52,80,50,83,48,85c45,88,42,90,39,92c40,91,40,89,40,88c45,84,51,79,56,74xm49,100c49,101,49,101,49,101c48,103,47,105,46,107c46,107,46,106,46,106c47,104,48,103,49,101c49,101,49,101,49,100xm45,101c45,102,45,102,44,102c44,102,44,102,44,102c45,101,46,100,47,99c46,100,46,101,45,101xm46,112c46,113,46,113,47,114c47,114,46,115,46,115c46,114,45,113,45,112c45,112,46,112,46,112xm46,135c46,136,46,137,47,138c47,139,48,140,48,141c47,143,47,144,46,145c45,143,45,140,44,138c45,137,45,136,46,135xm50,146c50,147,50,148,50,148c49,149,48,150,47,150c47,150,47,150,47,150c48,149,49,148,50,146xm51,150c51,150,51,151,51,151c50,152,49,154,49,155c48,154,48,153,48,152c49,151,50,151,51,150xm50,157c50,156,51,155,52,154c52,155,52,156,52,156c51,157,51,159,50,160c50,159,49,158,49,158c49,158,50,157,50,157xm51,161c52,161,52,160,53,159c53,160,53,160,53,160c53,161,52,162,52,163c52,163,52,163,51,163c51,163,51,162,50,161c51,162,51,161,51,161xm53,165c54,165,54,165,54,165c54,166,55,167,55,168c55,169,55,169,55,170c54,168,53,167,52,166c53,165,53,165,53,165xm55,173c55,173,54,174,54,174c54,172,53,171,53,169c53,170,54,172,55,173xm56,175c56,175,56,175,56,175c56,175,56,176,55,177c55,177,55,177,55,177c55,176,55,176,55,176c55,176,56,175,56,175xm58,179c58,180,58,181,58,182c58,181,57,181,57,180c56,180,56,180,56,179c57,179,57,179,58,179xm59,184c59,185,59,185,59,186c59,186,59,186,59,186c59,185,58,184,58,183c58,183,58,183,59,184xm59,138c58,137,58,136,58,135c58,135,59,134,59,133c59,134,59,136,59,137c59,137,59,137,59,138xm58,120c58,119,59,119,59,119c59,120,59,121,59,123c59,122,58,121,58,120xm59,92c59,93,59,93,59,93c58,94,58,95,57,96c57,95,57,95,56,94c59,91,62,89,65,86c65,86,65,86,65,86c65,87,65,87,65,88c64,89,63,90,62,90c62,90,61,90,61,91c61,91,61,91,61,92c60,91,59,91,59,92xm61,125c62,125,62,126,62,126c61,126,61,126,61,127c61,126,61,126,61,126c61,126,61,125,61,125xm62,173c62,174,61,174,61,174c61,173,61,172,61,171c61,172,62,173,62,173xm61,179c61,178,61,178,61,177c62,177,62,177,63,176c63,177,63,177,63,177c63,177,64,178,64,178c64,179,64,180,65,181c65,181,66,181,66,181c66,181,66,181,66,181c66,182,66,182,65,183c65,183,65,183,65,183c64,184,63,185,63,186c62,186,62,185,61,185c61,183,61,181,61,179c61,179,61,179,61,179xm62,189c63,190,63,190,64,191c63,191,63,191,62,191c62,191,62,191,61,190c62,190,62,190,62,189xm64,187c65,186,65,185,66,184c67,185,68,186,70,187c68,188,67,189,66,189c65,189,64,188,64,187xm67,183c67,183,67,183,68,182c68,183,69,184,69,184c68,184,68,183,67,183xm70,178c69,178,69,178,69,178c69,178,68,178,68,178c68,177,68,176,68,175c69,176,69,177,70,178xm69,174c70,174,70,174,71,173c71,174,71,174,71,174c71,174,70,175,70,175c70,175,70,174,69,174xm70,149c69,149,69,148,69,148c69,148,69,147,69,147c70,146,71,145,71,144c72,145,72,145,72,146c71,147,70,148,70,149xm69,109c69,109,69,108,69,107c69,106,70,106,71,105c71,106,71,106,71,107c71,108,70,109,69,109xm71,98c72,97,73,96,74,95c74,95,73,96,73,97c73,97,73,97,72,97c72,97,71,98,71,98xm75,101c75,102,74,104,74,105c73,106,73,106,73,106c73,105,72,104,72,104c73,103,74,102,75,101xm75,119c75,119,75,119,75,119c74,120,74,120,73,121c74,120,74,120,75,119c75,119,75,119,75,119xm76,122c75,123,75,123,74,124c74,124,74,124,74,124c74,124,74,123,74,123c74,123,75,122,76,122xm76,124c76,124,76,125,77,125c76,125,76,126,75,126c75,126,75,126,75,126c75,126,75,126,75,126c76,125,76,125,76,124xm76,117c76,117,76,117,76,117c79,114,82,111,86,109c83,112,81,115,79,118c78,118,77,118,77,119c76,118,76,118,76,117xm79,120c80,119,81,119,81,119c80,120,79,122,78,123c78,123,78,123,78,122c78,122,79,121,79,120xm92,118c91,119,90,120,90,120c87,124,85,127,83,130c83,130,83,130,83,130c82,130,81,129,80,129c84,125,88,122,92,118xm81,131c81,132,81,132,80,132c80,132,80,131,80,131c81,131,81,131,81,131xm83,133c84,133,84,133,84,133c85,133,85,133,86,133c85,135,84,136,84,137c83,138,82,138,82,139c82,138,82,137,81,136c82,135,83,134,83,133xm90,135c90,135,90,135,90,135c88,136,87,138,85,140c86,138,88,136,90,135xm92,135c92,136,93,136,93,136c93,136,93,137,93,137c91,138,88,140,86,141c88,139,90,137,92,135xm89,145c92,143,94,141,96,139c96,139,96,139,97,139c94,142,91,145,89,148c88,148,88,148,88,148c88,147,89,146,89,145xm99,141c98,142,97,144,95,145c95,145,95,145,95,145c96,144,98,142,99,141xm102,143c103,142,104,142,106,141c101,145,97,149,92,154c91,155,90,155,88,156c89,156,89,155,89,155c90,155,90,154,90,154c94,151,98,147,102,143xm105,148c105,148,105,148,105,149c104,149,104,149,104,149c102,150,100,151,98,152c101,151,103,149,105,148xm105,151c105,150,106,150,107,149c108,149,108,149,108,149c109,149,109,148,110,148c110,148,110,148,111,147c110,148,110,148,109,149c107,150,105,151,103,153c103,152,104,151,105,151xm117,152c118,151,119,151,120,150c119,151,118,153,117,154c117,154,117,154,117,155c113,157,110,159,106,161c110,158,114,155,117,152xm113,161c115,159,118,158,120,156c120,157,119,158,118,159c118,159,117,159,117,160c115,160,113,161,111,162c112,162,112,161,113,161xm122,160c124,159,126,158,127,157c127,158,126,158,125,159c124,160,122,160,120,161c120,161,119,162,119,162c120,161,121,160,122,160xm128,160c127,160,127,161,126,161c126,161,126,161,126,161c127,160,127,160,128,160xm122,164c121,165,120,166,119,167c118,167,118,167,118,168c119,166,120,165,122,164xm129,164c129,164,129,164,130,165c125,168,121,172,117,176c115,177,113,178,111,179c117,174,123,169,129,164xm108,177c108,176,109,175,110,174c111,174,111,174,111,173c110,175,109,176,108,177xm108,193c110,191,113,189,115,187c120,182,125,178,131,173c130,174,130,174,130,175c130,175,130,175,130,176c126,179,123,182,120,186c116,188,112,191,108,193xm110,195c109,196,108,196,108,197c108,196,108,196,107,196c108,196,108,196,108,196c109,195,109,195,110,195xm125,183c128,180,130,177,133,174c136,172,139,169,142,167c143,166,145,165,146,165c144,168,141,171,139,174c139,174,139,174,139,174c138,175,137,176,136,177c134,178,133,178,131,179c129,180,127,182,125,183xm130,182c130,182,129,182,129,182c127,184,124,185,121,187c124,185,127,184,130,182xm137,194c140,192,143,191,146,189c143,192,140,195,137,197c135,199,133,200,130,202c132,199,134,196,137,194xm127,197c133,192,138,187,144,182c143,184,141,185,140,187c138,189,136,191,134,193c133,193,132,194,131,194c130,195,128,196,127,197xm144,188c147,184,151,181,155,178c154,179,154,180,153,181c152,182,151,183,151,184c148,185,146,186,144,188xm147,183c149,181,151,178,154,176c155,175,155,175,156,174c153,177,150,180,147,183xm151,169c151,169,150,169,150,170c148,171,146,171,145,172c145,171,146,171,147,170c147,170,148,169,148,169c149,169,149,169,149,169c152,167,154,165,157,163c155,165,153,167,151,169xm159,173c160,173,160,172,160,172c160,173,159,174,159,176c158,176,157,177,157,177c158,176,158,175,159,173xm160,177c166,171,172,165,179,160c178,161,177,161,177,162c172,167,168,171,163,175c162,176,161,176,160,177c160,177,160,177,160,177xm162,172c163,170,165,167,166,165c167,164,168,163,169,162c173,160,177,158,180,156c174,161,168,166,162,172xm183,158c183,158,184,157,184,157c183,159,181,160,180,162c180,162,180,162,179,163c181,161,182,159,183,158xm182,154c182,154,182,154,182,154c182,154,182,153,181,153c179,154,177,155,174,157c178,154,181,150,184,147c186,146,187,145,189,144c189,144,189,144,189,144c189,145,189,145,189,146c187,149,185,152,182,154xm189,133c188,133,188,132,188,132c189,131,191,130,192,129c191,130,190,132,189,133xm193,152c193,152,193,152,194,151c196,149,197,147,199,145c199,145,199,145,199,145c197,148,195,150,193,152xm197,143c200,139,203,134,206,130c205,132,203,135,201,138c201,138,200,139,200,139c199,141,198,142,197,143xm200,142c201,140,203,138,204,136c207,132,211,128,214,124c214,124,214,124,214,124c214,124,214,123,215,123c215,122,216,122,217,121c217,121,217,121,217,121c217,121,217,121,217,122c217,122,217,122,217,122c212,129,206,136,200,143c200,143,200,142,200,142xm215,120c213,122,212,124,210,126c211,125,211,124,211,124c213,122,214,121,215,120c215,120,215,120,215,120xm214,115c214,116,214,116,213,116c213,116,213,116,213,116c214,115,214,114,215,113c215,113,216,113,216,112c216,113,215,114,214,115xm210,109c210,109,210,108,210,108c213,107,216,105,219,103c219,104,219,104,219,104c216,106,213,107,210,109xm218,101c218,100,217,100,217,100c211,103,205,106,199,110c200,108,201,107,202,105c207,103,213,100,217,97c218,98,218,98,218,98c218,99,218,100,218,100c218,101,218,101,218,101xm199,95c199,94,200,94,200,94c200,93,201,93,202,93c201,93,200,94,199,95xm201,88c198,89,195,90,193,91c194,90,195,89,196,88c199,87,201,86,203,85c202,86,201,87,201,88xm199,82c199,82,199,81,199,81c200,81,200,80,199,80c202,78,206,77,209,75c210,75,209,73,208,74c206,75,204,76,202,76c202,76,202,76,202,76c203,75,204,75,205,75c207,74,209,73,210,72c211,74,211,76,212,77c207,79,203,80,199,82xm201,74c200,75,199,75,198,76c200,74,202,73,203,72c203,73,202,73,201,74xm187,77c184,78,180,80,176,81c184,76,192,72,200,70c196,72,192,75,187,77xm186,66c181,68,177,70,172,72c171,73,170,73,169,73c175,70,181,67,187,65c186,65,186,66,186,66xm171,69c169,69,167,70,165,71c165,71,165,71,165,71c166,70,167,69,168,68c171,66,174,64,177,63c175,65,173,67,171,69xm157,63c156,64,155,64,153,65c154,64,156,63,157,62c158,61,159,61,161,60c159,61,158,62,157,63xm157,71c159,70,162,69,164,68c162,69,159,71,157,73c156,73,154,73,153,73c154,72,155,72,157,71xm146,72c145,72,144,73,144,73c145,72,145,71,146,70c147,69,148,68,149,67c151,67,152,67,153,66c151,68,149,70,146,72xm145,67c147,65,150,63,152,61c151,62,149,63,148,65c147,65,146,66,145,67c145,67,145,67,145,67xm138,68c137,68,137,69,138,69c136,71,133,73,131,75c132,73,133,71,134,68c134,68,134,68,134,67c138,65,143,62,147,60c149,59,151,58,154,57c154,57,154,57,153,58c148,61,143,64,138,68xm144,53c140,55,136,57,132,60c133,59,135,57,136,56c140,54,143,52,147,50c147,50,148,50,149,50c147,51,146,52,144,53xm132,55c133,55,135,54,136,54c135,55,134,55,134,56c133,56,132,57,132,57c132,57,132,57,132,56c133,56,132,56,132,55xm142,49c140,50,137,51,135,52c138,49,141,47,145,45c147,44,149,44,151,43c148,45,146,47,143,49c143,49,142,49,142,49xm131,53c131,53,131,53,131,53c131,53,130,53,130,53c130,53,130,53,130,53c134,51,137,48,141,46c138,48,134,50,131,53xm127,54c127,54,127,53,127,53c128,52,129,52,130,51c132,49,135,48,137,46c137,46,137,46,137,46c134,49,130,51,127,54xm127,66c126,68,125,69,124,71c123,71,123,72,122,72c123,71,124,69,124,68c125,67,126,67,127,66xm121,67c122,66,122,66,123,66c122,67,122,67,121,68c121,68,121,68,121,68c121,68,121,67,121,67xm122,76c123,74,125,73,126,72c128,71,129,71,130,70c123,77,116,85,110,93c105,98,100,102,95,107c94,108,92,109,90,110c91,109,92,108,93,107c98,101,103,95,109,89c113,85,118,81,122,76xm117,61c116,62,115,63,115,64c116,63,117,62,118,61c117,61,117,61,117,61xm115,51c114,51,113,52,111,52c112,52,112,51,113,51c114,50,115,50,117,50c116,50,116,51,115,51xm114,48c112,48,111,49,110,49c112,48,114,46,116,45c116,46,115,47,114,48xm106,50c105,50,104,51,104,51c104,50,105,49,105,48c107,46,109,44,111,43c111,43,112,43,112,42c112,42,113,42,113,42c111,45,108,47,106,50xm106,45c106,44,106,44,106,44c107,43,108,43,109,42c109,42,109,42,109,42c108,43,107,44,106,45xm102,45c99,47,95,50,92,52c92,51,93,51,93,50c93,50,93,50,93,50c97,47,100,45,104,42c105,42,106,42,107,42c105,43,103,45,102,45xm99,44c100,43,100,43,101,42c101,42,101,42,101,42c101,43,100,43,99,44xm101,40c100,40,100,41,99,41c99,41,99,42,99,42c97,44,95,46,94,48c94,46,94,45,95,44c95,44,95,44,95,44c98,41,100,39,103,36c104,36,104,36,104,36c103,38,102,39,101,40xm93,43c93,43,92,43,92,43c94,41,96,40,98,38c98,38,99,38,99,38c97,39,95,41,93,43xm90,41c91,40,91,40,92,40c92,40,93,39,93,39c92,40,91,40,90,41xm82,40c80,41,78,43,76,44c78,42,80,40,81,38c83,37,85,36,86,35c85,36,84,38,82,40xm79,37c78,38,76,40,74,41c78,38,81,35,84,31c85,30,86,30,87,29c85,31,84,32,82,34c81,35,80,36,79,37xm85,24c84,25,83,25,83,25c83,25,83,25,83,25c83,25,83,24,83,24c83,24,83,24,83,24c84,24,86,23,87,23c87,23,86,24,85,24xm83,28c83,29,82,29,82,29c81,30,80,30,79,31c80,30,81,30,82,29c82,29,82,29,82,29c82,29,83,29,83,28xm59,48c61,46,63,44,64,41c66,40,67,39,69,38c69,38,69,38,69,38c66,42,63,45,59,48xm61,41c61,41,61,41,62,41c63,40,64,39,65,38c65,39,64,39,64,40c63,40,62,41,61,41xm58,46c58,46,59,45,59,45c57,47,55,50,54,53c53,53,52,54,52,54c54,51,56,49,58,46xm48,57c45,58,43,60,41,61c42,59,44,58,45,56c48,54,50,52,53,50c51,52,49,54,48,57xm50,58c50,58,50,59,50,59c50,59,49,59,49,59c47,61,44,64,42,67c43,65,45,63,46,62c47,60,49,59,50,58xm39,86c39,86,39,87,39,87c38,88,37,89,35,90c35,90,35,90,35,90c37,89,38,87,39,86xm34,102c35,103,35,105,36,107c35,109,35,110,35,112c34,111,34,110,34,109c34,106,34,104,34,102xm36,126c36,127,37,128,37,129c37,129,37,130,37,130c37,130,37,131,37,131c35,128,35,128,35,128c36,127,36,127,36,126xm36,115c36,115,36,115,36,115c36,114,36,112,36,111c36,111,37,111,37,111c37,111,37,112,37,113c37,114,36,114,36,115xm36,97c36,97,36,98,37,99c37,99,37,100,36,100c36,99,36,98,36,97xm37,94c37,93,36,92,36,92c37,91,38,90,38,90c38,91,38,92,38,93c37,93,37,93,37,94xm39,103c39,103,39,103,39,103c39,104,38,104,38,104c38,104,38,104,38,103c38,103,38,103,39,103xm38,97c38,96,39,95,39,94c40,93,41,93,42,92c41,93,40,94,39,95c39,96,40,97,41,96c41,96,41,96,41,96c41,96,41,96,41,96c41,97,41,97,41,98c40,98,40,99,39,99c39,99,39,98,38,97xm40,121c40,121,40,121,40,121c40,122,41,123,41,124c41,124,41,124,40,125c40,123,40,122,39,121c39,121,40,121,40,121xm40,133c41,134,41,136,42,138c42,138,41,138,41,138c41,137,40,135,40,133c40,133,40,133,40,133xm41,96c43,93,46,91,48,88c48,89,48,90,47,90c47,91,47,92,46,92c45,94,44,95,43,96c42,96,42,96,42,96c42,95,41,95,41,96xm43,129c44,130,44,132,45,133c44,134,44,134,43,135c43,133,43,132,42,130c42,130,43,129,43,129xm42,140c43,143,44,145,44,147c44,145,43,143,42,141c42,141,42,141,42,140xm44,154c44,154,44,154,44,154c45,157,45,160,46,164c45,160,44,157,44,154c44,154,44,154,44,154xm43,174c43,175,44,176,44,178c44,178,44,178,44,178c43,176,42,175,41,174c41,173,41,172,41,171c42,172,42,173,43,174xm42,176c43,178,44,180,45,181c46,183,46,184,47,186c47,187,46,188,45,190c44,187,43,185,42,182c42,180,42,178,42,176xm46,192c47,191,47,190,48,188c49,192,50,196,52,200c51,200,51,199,51,199c49,197,47,194,46,192c46,192,46,192,46,192xm50,174c50,171,49,168,48,165c48,163,48,162,48,161c48,161,48,162,49,162c49,163,49,163,49,164c49,165,50,165,50,165c50,166,49,166,49,166c49,167,49,167,50,167c51,170,52,173,53,175c53,176,52,176,52,176c51,176,51,175,50,174xm51,186c50,185,50,184,49,183c49,182,50,182,50,181c50,181,50,181,50,181c50,183,51,184,51,186xm52,179c53,179,53,179,54,179c54,179,54,179,55,180c55,181,56,183,56,184c56,184,55,183,55,183c54,182,53,181,52,181c52,180,52,180,52,179c52,179,52,179,52,179xm54,184c56,186,57,188,59,190c59,190,59,190,59,190c59,191,58,193,57,194c57,194,57,194,57,194c56,190,55,187,54,184c54,184,54,184,54,184xm58,195c59,195,60,194,61,194c63,195,64,197,65,198c64,199,64,200,64,200c62,199,60,197,58,195xm63,193c64,192,65,192,65,192c66,192,67,193,68,194c68,194,67,195,67,196c65,195,64,194,63,193xm70,195c70,196,71,196,72,197c72,198,72,198,72,198c72,199,72,199,72,199c72,199,72,199,71,199c71,199,70,198,69,198c68,198,68,198,68,198c68,197,68,197,68,197c68,196,69,195,70,195xm67,190c69,190,70,189,71,188c71,188,72,189,72,189c71,190,71,191,70,192c69,191,68,191,67,190xm72,185c71,184,70,183,68,181c69,181,69,181,69,180c70,181,71,181,72,182c72,182,73,182,73,182c73,183,73,184,73,184c73,185,72,185,72,185xm71,151c72,150,72,150,73,149c73,149,73,150,73,150c72,150,72,151,71,151xm72,119c72,119,71,120,71,120c72,119,72,118,72,118c73,117,73,117,74,116c74,116,74,116,74,116c73,117,72,118,72,119xm78,130c78,131,79,132,79,134c77,135,75,136,74,137c73,137,73,136,73,135c75,134,76,132,78,130xm75,140c76,140,77,139,78,138c77,139,76,141,75,142c75,142,74,142,74,141c75,141,75,141,75,140xm80,138c80,139,80,139,80,140c79,142,77,143,76,145c77,142,79,140,80,138xm78,145c78,145,78,145,78,145c77,146,77,146,76,147c76,147,76,147,76,147c77,146,77,145,78,145xm78,166c78,166,78,167,79,167c78,168,78,168,78,168c78,168,78,168,78,168c78,167,78,167,78,166c78,166,78,166,78,166xm78,155c80,153,81,152,83,151c83,152,83,153,83,154c82,156,81,157,80,159c79,158,79,156,78,155xm85,152c85,151,84,150,84,149c85,149,85,149,85,148c85,149,85,149,85,149c85,149,85,150,86,150c86,150,86,150,87,150c86,151,85,151,85,152xm85,156c85,155,85,155,85,155c86,154,86,153,87,153c87,153,88,153,88,152c89,151,90,150,92,148c92,148,92,148,93,148c92,148,92,149,92,149c90,151,88,153,85,156xm86,182c86,182,86,182,86,182c86,182,85,181,85,181c85,180,86,180,86,179c86,180,86,181,86,182xm88,160c92,158,95,156,99,154c98,155,97,156,96,157c93,159,90,161,87,163c87,163,86,162,86,162c87,161,88,160,88,160xm88,168c90,166,92,165,94,163c92,165,90,167,87,169c87,169,87,169,87,169c88,169,88,168,88,168xm97,177c99,175,101,174,103,173c101,175,99,177,97,179c96,179,95,180,94,180c95,179,96,178,97,177xm102,157c99,158,97,160,95,161c95,161,95,161,94,161c95,160,96,159,97,158c99,157,102,155,105,154c104,155,103,156,102,157xm106,167c108,166,110,165,112,164c111,165,110,166,109,167c107,168,105,170,103,171c104,170,105,168,106,167xm109,171c110,170,111,169,112,168c114,167,117,165,119,164c116,167,113,169,110,172c108,173,107,174,105,175c106,174,107,172,109,171xm105,184c106,183,107,183,108,183c106,184,104,186,102,187c103,186,104,185,105,184xm103,196c103,196,102,196,101,196c101,196,100,196,100,196c101,195,101,195,101,194c102,195,103,195,103,196xm102,202c101,202,100,203,99,204c99,204,99,204,99,203c99,203,99,203,99,203c100,203,100,202,101,201c101,201,101,202,102,202xm99,188c98,188,97,189,97,190c95,189,95,189,95,189c96,189,97,188,97,187c97,187,98,187,98,187c99,187,100,186,100,186c100,187,99,187,99,188xm98,200c99,200,99,200,99,200c98,201,98,202,97,202c96,202,96,201,95,201c95,201,95,201,95,201c96,200,97,200,98,200xm98,206c99,207,100,208,102,209c102,209,102,209,101,209c100,208,99,207,98,206c98,206,98,206,98,206xm100,205c101,204,102,203,103,203c104,203,106,204,107,205c107,205,106,205,106,206c106,206,105,207,104,207c103,206,102,205,100,205xm104,213c105,214,106,214,107,215c106,215,106,216,105,216c104,215,103,215,103,214c103,214,104,214,104,213xm106,212c106,212,106,212,106,212c107,212,108,213,108,213c108,213,108,213,108,213c107,213,106,213,106,212xm107,200c107,199,108,199,108,198c109,199,110,200,112,201c111,201,111,201,110,202c109,201,108,200,107,200xm109,197c111,196,113,194,114,193c117,191,120,190,123,188c121,191,118,194,115,197c115,197,115,197,115,197c114,198,113,199,113,200c111,199,110,198,109,197xm113,202c113,202,113,202,113,202c114,202,115,203,115,203c115,203,114,204,114,204c114,204,114,204,114,204c113,204,113,203,112,203c112,203,113,203,113,202xm120,203c122,202,124,201,126,200c124,201,122,203,120,205c120,205,120,204,119,204c120,204,120,203,120,203xm125,204c127,202,128,201,129,200c128,201,127,203,126,204c125,205,124,206,123,206c123,206,122,206,122,206c123,205,124,205,125,204xm127,206c129,205,131,204,132,203c131,204,130,205,129,206c128,207,127,208,125,209c125,209,125,208,125,208c126,208,126,207,127,206xm147,192c151,189,154,185,158,182c159,182,160,181,161,181c160,182,159,183,158,184c156,186,154,187,152,189c150,190,149,191,147,192xm153,199c155,198,156,197,157,197c155,198,153,199,151,201c152,200,153,199,153,199xm155,195c154,195,153,196,153,196c157,192,161,187,166,183c165,183,165,184,164,185c161,188,158,191,155,195xm178,173c178,173,178,173,178,173c176,176,174,180,172,184c169,186,165,188,162,190c167,184,173,179,178,173xm183,168c185,166,187,164,189,163c189,163,189,162,189,162c185,168,180,174,176,180c178,176,181,172,183,168xm178,198c178,197,179,197,180,196c178,198,176,199,175,201c174,201,174,201,174,201c175,200,176,199,178,198xm172,191c175,189,177,187,180,184c179,185,179,185,179,186c177,188,174,189,172,191xm179,179c184,172,189,166,194,159c194,159,195,159,195,158c192,163,189,169,185,174c185,174,185,174,185,174c183,175,181,177,179,179xm196,176c196,177,195,179,195,180c195,180,194,180,194,180c193,181,191,183,189,184c191,181,194,179,196,176xm198,182c199,182,199,182,199,182c198,183,197,184,195,185c196,184,197,183,198,182xm199,176c200,175,200,173,201,172c201,172,201,172,201,172c201,173,200,174,200,175c200,176,199,176,199,176xm200,164c200,164,199,165,199,165c200,163,202,161,203,158c202,160,202,161,201,162c201,163,201,163,200,164xm203,141c206,138,209,134,212,131c210,134,208,137,206,139c205,140,205,141,204,142c204,141,203,141,203,141xm206,167c208,165,209,164,210,163c208,165,207,168,205,170c206,169,206,168,206,167xm208,157c208,157,208,158,208,158c209,154,210,151,212,147c210,151,209,154,208,157xm214,164c216,162,219,160,221,158c220,161,218,164,216,166c215,169,213,171,211,173c211,173,211,173,211,173c212,170,213,167,214,164xm210,165c211,164,212,163,212,162c212,163,212,163,212,164c211,165,211,165,210,165xm217,159c217,158,217,158,217,158c217,158,217,157,217,157c218,156,220,156,221,156c220,157,218,158,217,159xm217,138c216,143,216,147,215,151c214,152,212,154,211,155c213,149,215,144,217,138c217,138,217,138,217,138xm215,138c216,136,217,134,217,132c217,132,217,132,217,132c217,132,217,133,217,133c217,135,216,137,215,138xm216,117c218,115,219,113,221,111c221,112,221,112,221,113c219,114,218,116,216,117xm221,99c220,98,220,97,220,96c220,96,220,96,220,96c221,97,221,98,221,99c221,99,221,99,221,99xm220,108c220,108,220,108,220,109c220,109,220,109,219,109c219,109,219,109,219,109c219,109,219,109,219,109c217,110,216,111,215,111c215,111,215,111,215,111c215,111,215,111,215,110c217,110,219,109,220,108xm219,93c219,92,218,90,218,89c218,89,219,89,219,89c219,90,219,92,220,93c220,93,219,93,219,93xm217,87c217,86,217,85,217,84c217,84,217,84,217,84c218,85,218,86,218,87c218,87,218,87,217,87xm216,82c215,79,215,77,214,74c215,75,215,76,216,77c216,78,216,80,217,82c217,82,216,82,216,82xm215,88c211,90,208,92,205,93c204,93,204,93,204,93c206,91,208,90,210,88c211,87,213,87,214,86c214,87,214,88,215,88xm206,85c208,84,208,84,208,84c209,83,208,82,207,82c209,81,210,80,212,79c212,81,213,82,213,83c211,84,208,84,206,85xm206,58c206,58,206,58,206,57c207,58,208,59,209,60c209,61,210,61,210,61c211,62,211,63,212,63c210,61,208,60,206,58xm206,60c206,60,205,60,205,60c204,59,204,58,203,57c204,58,204,58,205,59c205,60,206,60,206,60xm211,67c210,67,210,67,211,67c211,68,211,69,211,70c209,71,207,72,205,73c206,71,207,70,208,68c209,67,208,66,207,67c207,67,207,67,206,68c206,67,206,67,205,67c201,68,196,69,191,71c196,69,200,66,204,64c205,63,204,62,203,62c202,62,202,63,202,63c202,63,202,62,202,62c203,62,203,60,202,61c201,61,201,61,201,61c202,61,202,60,203,60c203,60,203,60,203,60c203,60,203,60,203,60c205,63,208,65,211,67xm187,63c191,61,195,59,198,56c199,57,200,58,201,59c196,60,192,61,187,63xm191,56c192,55,193,55,194,54c195,54,195,54,195,54c195,54,196,54,196,55c194,55,193,55,191,56xm189,54c189,54,189,54,190,53c190,53,189,52,188,52c187,53,186,54,186,55c185,54,185,54,184,53c186,52,188,51,189,50c191,51,192,52,193,53c192,53,190,54,189,54xm184,56c182,57,179,58,176,59c177,58,178,57,179,55c180,55,181,54,183,54c183,54,184,55,184,56xm180,50c177,51,173,53,170,54c171,53,173,51,174,50c176,49,178,48,179,48c180,48,180,49,180,50c180,50,180,50,180,50xm166,49c167,48,168,47,169,46c172,45,175,44,178,44c174,45,170,47,166,49xm166,53c163,55,159,58,156,60c155,61,154,61,153,62c154,60,155,59,156,58c159,56,162,55,166,53c166,53,166,53,166,53xm154,49c154,48,155,48,155,48c157,47,159,46,160,46c158,47,156,48,154,49xm155,45c152,46,149,47,147,48c149,46,152,44,155,42c157,42,159,41,161,41c159,42,157,44,155,45xm154,34c153,34,153,34,152,34c153,34,153,33,154,33c154,33,154,33,154,33c154,33,154,33,154,33c154,33,154,34,154,34xm152,36c150,37,147,38,145,40c145,40,145,40,144,40c146,38,148,37,150,36c151,36,151,36,152,36xm150,34c148,34,147,34,146,34c146,34,147,33,147,33c149,33,150,33,151,33c151,33,150,34,150,34xm151,29c151,29,151,29,151,29c150,29,149,29,148,29c148,29,148,28,149,28c150,28,151,29,152,29c151,29,151,29,151,29xm148,20c146,18,144,17,142,16c142,16,143,16,143,15c146,16,149,17,152,18c151,18,149,19,148,20xm139,9c139,9,139,9,139,9c138,8,138,8,138,8c140,9,142,9,145,9c145,9,145,10,146,10c144,9,142,9,139,9xm143,13c142,13,142,13,142,13c140,13,138,13,135,13c136,12,136,12,136,12c138,12,141,13,143,13xm136,14c137,14,138,14,139,15c139,15,139,15,138,15c138,15,137,14,136,14c136,14,136,14,136,14xm138,18c141,19,143,20,146,21c146,21,146,21,146,21c143,20,140,20,137,19c137,19,138,19,138,18xm141,27c143,27,144,27,146,28c146,28,145,28,145,28c143,28,142,28,140,27c140,27,141,27,141,27xm142,30c142,30,142,30,142,30c140,30,138,29,137,29c137,29,137,29,138,29c139,29,141,29,142,30xm140,34c141,33,142,33,144,33c143,33,143,34,142,34c141,34,139,34,138,34c139,34,139,34,140,34xm143,36c144,36,146,36,147,36c145,37,143,39,141,40c140,40,139,40,138,40c137,40,136,40,135,40c137,39,140,37,143,36xm137,42c134,42,132,43,130,43c131,43,131,43,132,42c133,42,135,42,137,42xm136,44c136,44,135,45,135,45c131,46,128,46,124,47c125,47,125,46,126,46c129,45,133,45,136,44xm126,44c123,45,120,46,117,47c118,45,120,44,121,42c121,42,121,42,121,42c124,42,126,42,129,42c128,43,127,44,126,44xm111,46c113,45,114,44,115,42c116,42,117,42,118,42c116,44,114,45,111,46xm115,41c114,40,113,40,112,41c110,41,109,41,107,41c107,40,108,40,108,40c112,39,115,38,119,37c118,38,116,39,115,41xm116,33c115,33,115,33,114,34c115,33,115,33,116,33c116,33,117,33,117,33c117,33,117,33,116,33xm105,29c104,29,103,29,102,29c104,29,106,28,107,27c108,27,108,27,109,27c108,28,106,29,105,29xm103,32c104,32,104,32,105,32c104,33,102,34,101,35c100,35,100,35,99,35c99,35,98,35,98,36c98,36,97,36,96,37c98,35,101,33,103,32xm96,35c97,34,98,33,99,32c99,32,100,32,100,32c99,33,98,34,96,35xm96,30c96,30,95,30,95,30c97,29,98,28,100,27c100,27,100,27,100,27c99,28,97,29,96,30xm90,31c90,31,89,31,89,31c88,32,86,33,85,33c85,33,85,33,85,33c87,31,89,28,91,26c93,26,95,27,97,27c95,28,92,30,90,31xm89,18c89,18,89,18,88,18c88,18,87,19,87,19c83,21,79,23,75,26c73,27,70,28,68,29c68,29,68,28,69,28c73,25,78,23,83,20c86,19,90,17,94,16c93,16,93,16,92,17c91,17,90,18,89,18xm80,17c73,19,66,23,60,27c60,27,60,28,60,28c58,29,56,31,54,32c51,34,48,35,45,36c48,34,52,31,55,29c62,23,70,19,79,15c81,14,83,13,85,12c83,13,81,14,80,15c79,16,79,16,80,17xm50,40c51,39,52,38,53,38c52,39,51,40,50,41c50,40,50,40,50,40xm56,38c56,38,57,38,57,38c56,40,54,42,53,44c49,46,46,48,43,51c44,51,44,50,44,50c48,46,52,42,56,38xm49,48c49,49,48,50,47,50c46,51,46,52,45,53c43,54,41,56,40,57c40,56,40,56,40,56c43,53,46,51,49,48xm39,55c38,55,38,56,37,57c37,57,37,56,37,56c38,56,38,55,39,54c39,54,40,53,40,53l39,55xm38,65c40,64,42,62,45,60c40,65,35,70,30,75c30,75,30,77,31,76c32,76,33,75,34,75c33,75,33,76,32,76c31,77,29,78,27,78c27,77,28,76,29,75c32,72,35,69,38,65xm34,77c35,77,36,76,37,75c35,78,32,81,30,83c30,83,30,83,30,83c31,81,32,79,34,77xm30,93c30,93,30,93,30,94c30,94,30,94,30,94c30,94,30,93,29,93c29,93,30,93,30,93xm32,123c32,124,32,124,32,125c32,125,32,125,32,126c31,124,31,124,31,124c32,124,32,124,32,123xm32,120c32,119,33,117,33,115c33,116,34,118,34,119c34,120,34,120,34,121c33,122,33,122,33,123c33,122,32,121,32,120xm33,131c34,130,34,130,34,130c35,130,35,131,35,132c35,132,35,132,35,133c35,133,35,134,36,134c36,134,36,134,36,134c36,134,36,134,36,134c36,135,36,135,37,135c37,137,38,138,38,140c39,140,39,141,39,142c38,143,38,144,37,145c37,146,38,147,39,146c39,146,39,145,40,145c40,148,41,151,42,153c41,154,41,154,41,154c41,155,41,156,42,156c43,159,44,162,45,166c43,161,40,157,38,152c37,145,35,138,33,131c33,131,33,131,33,131xm34,149c35,152,36,155,37,157c37,158,37,158,37,158c37,159,38,161,38,163c37,161,36,160,36,159c35,156,35,152,34,149c34,149,34,149,34,149xm38,166c38,166,38,166,38,167c38,165,37,164,36,163c36,163,36,162,36,162c37,163,38,165,38,166xm40,173c40,175,40,176,40,178c39,175,38,173,38,170c38,171,39,172,40,173xm42,197c42,197,42,197,42,197c42,198,43,198,43,198c43,199,44,199,44,200c43,198,41,196,39,194c39,194,39,194,39,194c40,195,41,196,42,197xm43,192c43,191,42,190,42,189c43,191,45,194,47,196c46,196,45,195,45,195c44,194,43,193,43,192xm48,198c50,201,51,203,53,205c50,203,48,200,46,197c47,197,47,198,48,198xm49,188c51,190,52,192,53,194c54,197,55,201,56,204c55,203,55,203,54,202c52,197,51,193,49,188xm61,205c62,205,62,205,62,205c63,207,64,208,65,210c65,210,64,210,63,209c63,208,62,206,61,205xm65,202c65,202,65,202,65,201c65,201,66,200,66,200c66,200,67,201,67,201c67,201,66,202,65,202xm70,206c69,205,68,204,67,204c67,204,67,203,67,203c67,203,68,203,69,202c69,203,70,204,71,205c71,205,72,205,72,204c72,204,72,204,73,203c73,204,74,205,75,205c75,206,74,206,74,206c73,206,72,205,71,205c71,204,70,205,70,206xm71,193c72,192,73,191,73,190c73,191,73,192,73,194c72,193,72,193,71,193xm73,159c74,159,74,158,75,158c75,159,76,161,76,163c75,163,75,163,74,164c74,162,74,161,73,159xm75,191c75,191,75,191,76,192c75,192,75,192,75,193c75,192,75,192,75,191xm75,188c76,188,76,187,76,187c77,187,77,187,77,187c78,187,78,187,78,187c78,188,77,188,77,189c76,189,76,188,75,188xm77,193c78,193,78,194,79,194c79,194,78,195,78,195c78,195,77,195,77,196c76,195,76,195,76,195c76,194,77,193,77,193xm79,180c79,180,79,180,79,180c79,179,80,178,81,177c81,178,81,178,81,178c80,178,80,179,79,180xm82,188c82,189,82,189,83,189c82,189,81,190,80,190c81,189,81,189,82,188xm83,191c83,191,83,191,83,191c83,192,82,192,82,192c81,192,81,192,81,192c82,191,82,191,83,191xm83,187c83,187,83,187,83,187c84,188,84,188,85,188c85,188,85,189,85,189c85,189,85,189,85,189c84,188,83,188,83,187xm84,198c85,198,85,199,85,199c85,199,85,200,85,200c84,200,84,200,83,199c84,199,84,199,84,198xm85,194c86,194,87,193,88,193c87,194,86,194,86,195c85,195,85,195,85,194xm86,205c86,206,87,206,88,207c88,207,88,207,88,207c88,207,88,207,88,207c87,207,87,207,87,207c86,206,86,206,86,206c86,205,86,205,86,205xm88,204c88,204,88,204,88,204c89,204,89,204,90,205c90,205,89,205,89,205c89,205,88,205,88,204xm90,186c90,185,91,184,92,183c92,183,92,183,93,183c92,184,91,185,90,186xm91,205c92,206,92,206,93,206c93,207,92,207,92,207c91,207,91,207,90,206c91,206,91,206,91,205xm93,186c95,184,98,182,100,179c102,179,103,178,104,177c102,180,99,182,97,185c96,185,94,186,93,186xm95,190c95,190,95,191,96,191c95,191,95,192,94,192c94,192,94,192,93,192c94,191,94,191,95,190xm96,208c96,208,96,208,96,208c97,209,98,209,100,210c99,210,99,210,99,211c98,211,98,211,97,211c97,210,96,210,95,209c95,209,95,208,96,208xm99,218c99,218,100,219,101,219c100,219,100,219,100,219c99,219,99,219,99,219c99,218,99,218,99,218xm101,224c101,223,101,223,102,223c103,223,104,224,105,225c105,225,105,225,105,226c105,226,105,226,105,226c103,225,102,225,100,224c100,224,101,224,101,224xm104,222c104,222,104,222,104,222c104,222,104,221,104,221c105,222,106,222,106,222c106,222,106,223,106,223c106,222,105,222,104,222xm108,226c108,226,109,227,110,227c110,227,109,228,109,228c109,228,109,228,109,228c108,228,107,227,106,227c107,226,107,226,108,226xm108,210c109,210,110,209,111,208c112,208,112,209,112,209c111,210,110,210,110,211c109,211,109,211,108,210xm112,213c111,212,111,212,111,212c112,211,113,211,114,210c114,210,114,210,115,210c114,211,113,212,112,213xm119,221c120,221,120,221,120,221c120,221,119,222,119,222c119,222,119,222,119,222c119,222,119,221,119,221c119,221,119,221,119,221xm120,211c120,210,120,210,121,210c121,210,121,210,121,210c121,211,121,211,121,211c120,211,120,211,120,211xm123,218c123,218,123,219,124,219c123,219,122,220,121,220c121,220,121,220,121,220c122,219,122,219,123,218xm123,222c124,222,124,221,125,221c125,221,126,222,126,222c126,223,125,223,125,223c124,223,124,223,123,222xm125,225c126,225,126,225,127,224c127,224,127,225,128,225c127,226,126,226,125,227c125,227,125,227,124,226c124,226,125,226,125,225xm127,221c127,221,126,220,126,219c126,219,126,219,126,219c127,220,127,220,128,220c128,221,127,221,127,221xm128,218c128,217,129,216,130,216c130,216,130,216,130,216c130,216,130,217,129,217c129,218,129,219,130,219c130,219,129,219,129,219c129,219,128,218,128,218xm130,222c130,222,130,222,130,222c130,223,130,223,129,224c129,224,129,224,129,224c129,224,128,224,128,223c129,223,129,223,130,222xm162,206c163,205,164,204,165,203c167,201,169,200,172,198c172,198,171,198,171,198c170,199,169,200,168,202c166,203,164,205,162,206xm167,210c160,216,153,221,146,225c149,222,152,219,156,216c158,214,160,213,163,212c163,212,163,212,164,212c165,211,166,211,167,210xm154,209c155,208,156,208,157,207c161,203,166,199,171,195c168,197,166,200,163,202c160,204,157,207,154,209xm158,208c157,210,156,211,155,212c153,214,150,216,148,218c146,220,143,221,141,222c146,217,152,213,158,208xm146,227c146,227,146,227,146,227c147,227,148,227,148,228c148,228,150,228,150,228c150,228,150,228,150,228c149,228,147,228,146,228c146,227,146,227,146,227xm151,231c151,231,151,231,151,231c151,231,150,232,150,232c150,232,149,232,149,232c150,231,151,231,151,231xm150,228c149,227,148,227,147,227c157,222,165,214,174,206c174,207,174,207,175,207c174,208,173,208,173,209c165,215,158,221,150,228xm169,216c169,216,169,216,169,216c168,216,169,217,170,217c171,216,172,216,174,215c168,220,162,225,155,229c160,224,164,220,169,216xm183,211c185,210,186,209,187,209c182,213,176,218,170,222c174,218,179,214,183,211xm180,210c179,210,179,211,178,212c176,213,173,214,171,215c172,214,172,213,173,212c178,208,183,204,188,200c186,203,183,206,180,210xm183,199c184,198,185,197,186,196c186,195,187,195,187,195c188,194,189,193,190,193c188,195,185,197,183,199xm195,193c194,194,193,195,192,195c191,196,190,197,189,197c191,196,193,194,195,193xm197,198c196,199,196,199,195,200c195,200,194,201,194,201c195,200,196,199,197,198xm196,192c196,191,195,191,194,191c194,191,194,192,193,192c196,189,199,187,202,184c200,187,198,189,196,192xm204,185c204,185,204,185,205,185c203,187,201,189,199,190c201,188,202,187,204,185xm200,181c201,180,202,178,202,177c203,175,204,174,206,172c207,171,209,169,210,168c209,170,208,173,207,175c205,177,203,179,200,181xm207,181c212,175,217,169,221,163c221,164,221,164,221,165c217,170,213,174,210,179c209,180,208,181,207,183c206,183,206,183,206,184c206,183,207,182,207,181xm218,155c219,153,219,151,220,149c221,147,222,144,222,141c222,141,223,141,223,141c222,145,222,149,222,154c220,154,219,154,218,155xm217,149c217,144,218,139,218,135c220,132,221,129,223,126c222,134,219,142,217,149xm223,98c222,97,222,96,222,95c222,95,222,95,222,94c223,96,223,97,224,98c223,98,223,98,223,98xm221,87c222,87,222,87,222,87c223,88,223,90,223,91c223,91,223,91,223,91c222,90,222,89,221,87xm226,83c225,83,224,84,223,84c222,82,222,80,221,77c222,78,222,78,223,79c223,79,224,79,224,78c225,79,225,80,226,81c226,82,226,82,226,83c226,83,226,83,226,83xm224,75c223,74,223,74,223,73c223,73,223,73,223,73c224,74,224,75,224,76c224,75,224,75,224,75xm224,70c223,69,222,67,221,65c222,67,223,68,224,69c224,69,223,69,224,70c224,70,224,70,224,70xm222,76c222,76,222,76,222,76c221,75,221,75,220,74c220,74,220,74,220,73c220,74,221,74,221,75c221,75,222,75,222,76xm220,81c219,80,219,78,218,77c217,75,217,74,216,73c217,73,218,74,219,75c219,77,220,79,220,81xm218,67c217,65,216,63,215,61c217,63,218,65,219,68c219,67,219,67,218,67xm216,64c214,62,212,59,210,56c209,54,207,53,206,51c208,53,211,55,213,58c213,58,213,58,213,58c214,60,215,62,216,64xm201,44c200,44,200,43,199,43c202,45,205,47,208,50c205,48,203,46,201,44xm201,46c204,50,207,55,209,58c209,58,209,58,209,58c205,53,201,48,197,44c198,45,200,45,201,46xm189,41c189,41,189,41,188,41c188,40,188,40,187,40c187,40,187,40,186,40c186,40,186,40,186,40c186,40,185,39,185,39c186,39,188,38,189,38c190,39,191,40,192,41c191,41,190,41,189,41xm188,44c189,45,190,46,191,47c190,47,189,47,188,48c187,47,186,46,185,46c186,45,187,45,188,44xm186,48c185,49,183,49,182,49c182,49,181,48,181,47c181,47,182,47,183,46c184,47,185,48,186,48xm172,43c176,42,180,41,183,40c183,40,184,40,184,40c184,40,184,40,184,40c180,41,176,42,172,43xm159,44c161,43,163,41,164,40c170,39,175,38,180,37c173,40,166,42,159,44xm172,31c171,31,171,31,170,31c169,31,168,31,167,30c167,30,167,30,166,29c166,29,165,29,164,28c164,28,164,28,164,28c167,29,170,30,173,31c173,31,173,31,172,31xm166,36c166,36,167,36,167,36c167,36,167,36,167,36c166,37,164,37,163,37c164,37,165,36,166,36xm154,12c154,12,154,12,154,12c153,11,153,11,152,11c153,11,155,11,156,12c157,12,159,13,160,14c158,13,156,13,154,12xm154,6c153,6,153,6,153,7c150,6,147,6,144,6c144,5,143,5,142,5c139,5,136,4,133,3c136,3,138,3,140,3c147,4,154,5,161,7c163,8,165,9,167,10c167,10,166,10,166,10c165,9,165,10,165,10c164,9,162,9,160,8c158,7,156,7,154,6xm136,26c135,26,135,26,135,27c134,26,133,26,132,26c133,26,135,26,136,26xm135,28c135,29,134,29,134,29c134,29,133,29,133,29c134,29,134,29,135,28c135,28,135,28,135,28xm120,31c120,31,119,31,118,31c118,31,118,31,118,31c119,31,120,31,121,31c121,31,121,31,120,31xm118,29c117,29,117,29,116,29c117,28,119,27,120,27c121,27,121,26,122,26c121,27,120,28,118,29xm122,24c120,24,119,24,118,24c118,24,118,23,119,23c120,24,121,24,122,24c122,24,122,24,122,24xm117,16c116,16,116,16,116,16c117,16,117,15,116,15c115,15,113,15,112,16c111,16,111,16,111,16c111,15,110,15,110,15c113,14,115,13,118,12c119,12,119,12,119,12c121,12,122,12,123,13c121,14,119,15,117,16xm107,24c108,24,109,24,110,24c109,25,108,25,107,25c107,25,106,25,105,25c106,25,107,24,107,24xm100,22c101,22,102,22,102,21c104,22,105,22,106,22c106,22,106,22,105,22c104,22,102,22,100,22xm103,8c104,7,104,7,105,7c106,7,106,7,106,7c105,7,104,7,103,8xm104,17c103,17,103,17,102,17c101,18,99,18,97,18c97,18,97,18,97,18c97,18,97,18,97,18c99,18,101,17,102,16c103,16,103,17,104,17xm100,11c99,12,98,12,97,12c97,12,97,12,97,12c97,12,98,11,98,11c99,11,100,11,102,11c101,11,101,11,100,11xm102,24c102,24,101,25,100,25c97,25,95,25,93,25c93,24,93,24,94,24c97,24,99,24,102,24xm93,10c93,10,93,11,92,11c91,11,89,12,88,12c87,13,87,13,87,13c86,13,86,14,85,14c87,12,90,11,93,10c94,9,95,9,96,9c95,9,94,10,93,10xm92,8c78,11,65,20,55,27c50,30,46,34,42,37c41,37,41,37,41,38c41,38,41,38,41,38c40,38,39,38,39,39c42,35,46,32,51,29c57,24,65,19,72,15c79,12,87,9,94,7c94,7,94,7,95,7c94,8,93,8,92,8xm42,39c42,39,42,39,42,39c44,38,47,37,49,36c49,37,49,37,49,37c49,38,48,38,48,39c47,40,46,40,45,41c46,40,47,39,49,38c49,37,48,36,48,37c46,39,44,40,42,42c42,42,41,42,41,42c41,43,40,43,40,44c40,44,40,44,39,44c40,43,41,41,42,39xm41,46c42,46,43,45,44,44c42,47,40,50,38,53c38,53,37,54,37,54c37,54,37,54,37,54c38,52,39,49,41,46xm36,50c36,50,36,50,37,49c37,50,37,50,37,50c36,52,35,54,34,57c33,57,32,58,31,59c33,56,34,53,36,50xm35,46c36,45,37,44,38,43c37,44,36,45,36,46c35,46,35,46,35,46c35,46,35,46,35,46xm32,55c31,57,30,58,29,60c28,60,28,60,28,60l32,55xm28,54c30,51,32,49,34,47c33,48,32,50,31,51c30,52,29,53,28,54xm31,79c30,80,29,81,28,82c27,82,25,83,24,84c25,83,25,81,26,80c28,80,29,79,31,79xm23,83c22,83,22,83,22,83c22,82,23,81,24,80c24,80,24,80,24,80c24,80,24,80,24,80c24,81,23,82,23,83xm22,98c24,103,25,109,26,115c26,117,26,118,27,120c25,114,23,108,22,102c22,101,22,99,22,98xm27,139c27,139,27,139,27,139c26,140,27,140,27,140c27,141,27,141,27,141c25,137,24,133,23,129c23,127,23,125,23,123c22,121,22,118,22,115c24,123,25,131,27,139xm25,156c23,153,22,149,21,146c21,145,20,145,20,144c20,144,20,144,20,144c22,147,23,150,25,154c25,154,25,155,25,156c25,156,25,156,25,156xm29,163c30,164,30,165,30,167c29,164,29,162,28,160c28,161,29,162,29,163xm29,148c29,147,29,146,29,145c30,143,30,142,31,140c31,141,31,141,31,141c31,142,31,143,32,144c32,147,33,151,33,155c32,153,31,151,30,149c30,149,30,149,30,149c30,149,30,148,29,148xm35,166c36,168,36,169,36,171c35,166,33,161,30,156c30,156,30,155,30,155c32,159,33,162,35,166xm38,182c39,183,39,185,39,186c39,186,39,186,39,186c38,184,37,182,35,180c34,178,33,175,32,173c32,171,32,170,31,168c34,173,36,177,38,182xm32,177c32,177,32,178,32,178c34,182,37,186,39,190c39,190,39,190,39,191c36,188,34,185,32,183c32,182,32,182,32,182c32,182,32,182,32,181c32,180,32,179,32,177xm38,192c38,192,38,193,38,193c38,192,37,192,37,192c36,190,36,189,35,188c36,189,37,191,38,192xm39,197c39,196,39,196,38,196c39,196,39,196,39,196c41,199,44,202,48,204c48,204,49,204,49,203c49,204,50,205,50,205c50,205,49,205,49,204c48,204,48,205,48,206c50,207,52,208,54,209c54,210,55,211,56,212c54,210,51,209,49,208c46,205,42,201,39,197xm51,212c52,214,54,216,56,218c56,217,56,217,56,217c55,217,54,216,52,215c51,214,50,212,49,210c49,211,50,211,51,212xm54,220c55,221,56,222,57,223c56,222,55,222,54,221c53,220,52,220,52,219c52,219,52,219,52,219c52,219,53,220,53,220c54,220,54,220,54,220xm53,222c53,223,54,223,54,223c53,223,52,222,51,221c51,221,51,221,51,220c51,221,52,222,53,222xm56,228c57,228,57,228,57,228c57,228,57,228,57,228c55,227,54,226,52,225c54,226,55,227,56,228xm55,218c55,218,55,218,55,218c57,219,58,220,60,221c63,224,66,227,69,230c69,230,68,230,67,229c65,228,62,226,60,225c58,223,56,220,55,218xm68,227c68,227,68,227,68,227c67,226,66,225,65,224c66,225,67,226,69,226c69,227,70,227,70,228c69,228,69,228,68,227xm60,220c59,218,57,216,55,215c58,216,60,218,63,219c64,221,65,222,66,223c64,222,62,221,60,220xm62,216c66,219,71,222,75,225c71,222,67,220,63,218c63,217,62,217,62,216xm74,221c73,220,73,220,72,219c75,221,77,223,80,225c80,225,80,225,80,225c78,224,76,222,74,221xm68,215c66,214,65,213,64,211c65,212,67,212,68,213c69,213,69,214,70,214c70,214,70,215,69,215c69,216,70,216,71,216c71,215,72,215,73,215c74,215,75,215,75,216c77,218,78,220,79,222c75,220,71,217,68,215xm76,204c75,203,74,202,73,202c73,202,73,202,73,202c74,202,75,203,76,203c76,203,76,204,76,204xm74,200c74,200,74,200,74,200c74,200,74,199,74,199c75,200,76,201,77,202c77,202,77,202,77,202c76,201,75,201,74,200xm75,199c75,199,76,199,76,199c76,199,77,200,78,200c78,200,78,201,78,201c77,200,76,199,75,199xm78,208c78,208,79,208,79,208c79,208,78,209,78,209c78,209,78,208,77,208c78,208,78,208,78,208xm78,206c78,206,78,206,78,205c78,205,78,205,79,204c79,204,79,204,79,204c79,205,79,205,79,205c79,205,78,205,78,206xm79,197c79,196,80,196,80,196c81,196,81,196,81,196c81,197,80,197,80,197l79,197xm80,206c81,206,81,206,81,206c81,207,81,207,81,207c81,207,80,207,80,207c80,207,80,207,80,207c80,207,80,206,80,206xm80,209c82,210,83,211,85,212c85,212,84,212,84,212c83,211,81,210,80,210c80,209,80,209,80,209xm82,208c82,208,82,208,83,208c84,208,85,209,86,210c86,210,86,210,85,211c84,210,83,209,82,208xm85,214c88,216,91,217,94,219c93,218,91,218,89,217c88,216,86,215,85,214c85,214,85,214,85,214xm95,221c95,221,95,221,95,221c95,221,94,221,94,221c94,221,93,220,93,220c94,220,94,220,95,221xm93,216c94,215,94,215,94,215c95,216,96,216,97,217c96,217,97,218,97,218c97,218,97,218,97,218c96,217,95,216,93,216xm98,222c99,222,99,222,100,222c100,222,100,222,99,223c99,223,99,223,99,223c99,223,98,223,97,222c97,222,98,222,98,222xm106,235c106,236,106,236,107,236c108,236,109,237,110,237c111,238,111,238,111,238c109,238,107,237,106,235xm110,234c111,234,111,234,112,234c113,235,113,235,114,235c114,236,114,236,113,236c112,235,111,235,110,234xm114,231c113,231,113,230,113,230c113,230,114,230,114,230c115,231,115,231,116,231c115,232,115,232,115,232c115,231,114,231,114,231xm113,227c113,227,113,227,114,227c115,228,116,228,117,228c117,229,117,230,118,229c118,229,118,229,118,229c118,229,119,229,119,230c119,230,119,230,119,230c118,230,117,230,117,230c115,229,114,228,113,227xm118,224c119,224,120,223,121,222c121,222,121,222,121,222c121,223,120,224,119,225c119,225,118,225,118,224xm121,232c121,232,121,232,122,232c123,232,124,233,124,234c125,234,126,233,125,232c125,232,124,232,124,231c126,231,129,230,131,230c131,230,131,230,131,230c130,231,130,232,129,233c128,233,128,233,128,234c126,234,124,234,122,234c121,233,121,233,120,232c120,232,120,232,121,232xm132,235c130,235,128,236,126,236c125,236,124,235,123,235c126,235,129,235,132,235xm137,235c137,235,136,235,136,236c135,236,134,236,133,236c132,236,131,236,130,237c132,236,134,236,137,235xm130,234c132,233,134,232,135,231c135,231,136,232,137,232c138,231,139,231,140,230c139,231,139,232,138,233c135,233,133,234,130,234xm139,226c139,226,139,227,139,227c138,227,137,227,136,227c137,227,137,227,137,227c139,226,140,225,142,224c141,225,140,225,139,226xm143,229c145,229,146,229,147,229c148,229,149,229,149,229c149,229,148,230,148,230c147,231,145,232,144,232c143,233,141,233,140,233c141,232,142,230,143,229xm145,236c149,235,153,234,158,234c157,234,157,234,157,235c152,235,148,236,144,236c144,236,145,236,145,236xm157,231c158,231,160,230,161,229c160,230,160,230,159,231c159,231,158,231,157,231xm159,229c161,227,164,225,166,223c166,224,165,225,164,226c162,227,161,228,159,229xm165,227c174,222,182,215,190,208c190,209,189,210,189,210c189,210,189,210,189,210c180,217,172,224,163,231c163,231,162,231,162,231c163,229,164,228,165,227xm177,222c175,224,172,226,170,229c169,229,168,230,168,230c167,230,167,230,167,230c170,227,174,224,177,222xm185,218c184,218,183,219,183,220c181,221,179,223,177,225c176,225,176,226,175,226c178,223,181,220,185,218xm184,216c186,215,188,213,190,212c190,212,190,212,190,212c191,211,191,211,192,210c192,211,192,211,191,211c189,213,186,215,184,216xm192,212c193,212,193,212,194,212c193,212,193,213,192,214c191,215,189,217,187,218c189,216,191,214,192,212xm193,207c194,206,194,205,195,204c197,202,199,201,201,199c202,198,202,198,203,197c203,198,202,199,201,200c198,203,196,205,193,207xm206,192c204,194,202,196,199,197c201,195,202,193,204,191c210,184,216,177,223,171c223,171,223,171,223,171c220,174,218,177,216,179c213,183,209,188,206,192xm220,144c220,146,219,148,219,150c219,150,219,150,219,150c221,144,222,137,224,131c223,133,223,134,223,136c222,139,221,142,220,144xm223,102c223,102,223,101,223,101c224,101,224,100,225,100c225,100,225,101,225,101c225,101,224,102,223,102xm226,103c226,103,227,104,227,104c227,104,227,104,227,104c226,105,225,105,224,105c224,105,224,105,224,104c224,104,225,103,226,103xm226,151c226,151,225,152,225,152c225,152,225,153,225,153c225,152,225,151,226,151xm224,151c224,146,225,140,225,135c225,135,225,135,226,135c226,138,226,142,226,145c225,147,225,149,224,151xm226,158c226,157,227,157,227,156c227,157,227,157,227,158c226,159,226,159,225,160c226,159,226,159,226,158xm226,123c226,122,226,121,226,119c226,119,226,119,226,119c227,124,227,129,227,135c227,131,226,127,226,123xm224,164c225,163,226,162,227,161c227,162,227,162,227,162c226,163,225,164,224,165c224,164,224,164,224,164xm227,169c227,168,228,167,228,167c227,168,226,170,225,171c225,171,225,171,225,171c226,171,226,170,227,169xm228,123c228,121,228,119,228,117c228,116,228,116,229,115c228,118,228,121,228,123xm227,112c227,111,227,111,226,110c227,110,228,109,229,108c229,109,229,109,229,109c228,110,227,111,227,112xm232,108c232,108,232,107,232,107c232,106,232,106,233,105c233,108,234,111,235,114c235,114,235,114,235,115c234,112,233,110,232,108xm234,103c234,103,234,103,233,103c232,97,230,92,229,87c230,89,231,90,231,92c233,97,234,102,235,107c235,106,234,105,234,103xm229,69c230,69,230,69,230,70c231,71,231,72,232,72c231,72,231,72,231,72c231,72,231,72,231,71c230,71,230,71,230,71c230,71,230,71,230,71c230,70,229,69,229,69xm233,86c233,86,233,86,233,86c233,87,234,88,234,88c234,88,233,87,233,86xm232,69c231,68,231,68,231,67c232,69,233,70,235,71c235,72,235,73,236,74c236,74,236,74,237,74c237,75,237,75,237,76c235,73,234,71,232,69xm226,55c225,54,225,53,224,52c224,51,223,50,223,50c224,51,225,52,226,53c226,53,226,54,226,55xm223,54c225,56,226,59,228,62c226,60,224,58,223,56c223,56,224,56,223,56c223,55,223,54,223,54xm228,65c227,66,227,66,227,66c227,68,228,70,228,71c228,71,228,72,228,72c227,70,226,68,225,66c225,65,224,65,224,65c223,64,222,62,222,61c222,61,223,60,222,60c221,58,220,57,218,55c218,55,218,54,217,53c221,57,225,61,228,65xm214,48c213,47,212,45,211,44c214,46,216,47,218,49c219,51,220,53,221,54c219,52,216,50,214,48xm211,42c211,41,211,41,210,41c210,41,210,41,210,41c212,42,214,43,215,45c214,44,212,43,211,42xm210,47c211,48,211,48,211,49c210,47,208,45,206,43c207,44,209,46,210,47xm208,40c207,39,206,38,206,37c206,38,207,38,208,39c208,39,208,39,208,40c208,40,208,40,208,40xm207,42c205,40,202,39,200,37c200,37,200,37,201,37c201,37,202,36,201,36c201,36,201,36,201,36c202,36,202,36,203,36c204,38,206,40,207,42xm202,34c201,34,201,34,200,34c198,32,196,30,194,28c197,29,200,31,202,33c202,33,201,34,202,34xm194,32c195,32,195,32,195,32c196,33,197,34,198,35c198,35,198,35,198,35c197,35,196,34,195,34c193,33,191,31,189,29c190,29,190,29,190,29c191,30,193,31,194,32xm192,33c191,33,191,33,190,33c190,32,190,33,190,33c191,34,193,35,195,36c195,36,196,36,196,37c196,37,196,37,196,37c198,38,200,40,201,41c203,43,204,44,205,46c202,42,197,39,193,36c193,36,193,35,192,35c191,35,191,35,191,35c190,34,188,34,187,33c187,33,186,34,187,34c187,34,187,34,187,35c184,35,180,35,177,36c178,35,180,35,181,34c182,34,182,33,181,33c180,33,179,32,178,32c179,32,179,31,178,31c176,30,173,29,170,28c170,27,170,27,170,27c168,26,166,26,164,25c164,25,165,24,166,23c166,23,166,23,166,23c173,26,180,29,186,32c187,32,188,31,187,30c186,30,185,29,184,28c185,29,186,29,187,29c189,30,190,32,192,33xm167,17c165,15,162,14,160,12c160,12,160,12,161,12c161,12,161,12,161,12c164,12,166,14,169,15c174,18,180,23,185,26c179,23,173,20,167,17xm172,13c171,13,169,12,168,11c169,12,171,12,173,13c172,13,172,13,172,13xm133,12c133,12,132,12,132,12c131,12,129,12,128,12c128,12,127,12,127,12c127,12,127,11,128,11c130,11,131,11,133,12xm132,28c132,28,131,29,130,29c129,29,129,29,128,29c129,29,129,28,129,28c129,28,129,27,128,27c127,28,126,28,124,29c123,29,122,29,121,29c122,28,124,27,125,26c128,27,130,27,132,28xm124,22c123,22,122,22,121,22c121,22,122,22,122,21c123,21,125,22,126,22c125,22,125,22,124,22xm123,15c122,16,121,16,120,17c120,17,119,17,119,17c121,16,122,15,124,14c124,14,124,14,124,14c124,14,125,14,126,15c125,15,124,15,123,15xm125,11c124,11,123,11,122,11c123,11,124,11,125,11c125,11,125,11,125,11xm114,5c114,5,114,5,113,5c113,5,113,5,113,6c111,6,110,6,108,6c108,6,108,6,108,6c109,6,111,5,113,5c114,5,114,5,115,5c115,5,115,5,114,5xm99,5c99,5,98,5,98,5c99,5,100,4,102,4c101,4,100,5,99,5xm22,63c23,63,23,63,23,63c23,63,23,63,23,63c22,65,21,66,20,68c19,68,19,69,18,70c18,70,17,70,17,70c19,68,20,65,22,63xm21,78c23,76,24,75,25,73c24,76,22,79,20,82c19,83,18,84,17,85c17,85,17,84,17,84c17,83,17,83,16,83c17,82,17,81,17,80c18,79,19,78,20,77c20,78,21,78,21,78xm20,88c20,87,20,87,20,86c20,85,21,85,21,84c21,84,21,84,21,84c22,84,22,85,22,85c21,86,21,87,20,88xm21,120c19,113,18,107,17,100c18,100,18,100,18,100c19,102,19,105,20,108c20,110,20,113,20,115c20,117,21,118,21,120xm17,89c17,89,17,89,18,89c18,91,18,93,18,95c18,95,18,95,18,95c18,93,17,92,17,90c17,90,17,90,16,89c17,89,17,89,17,89xm18,114c17,110,16,106,15,103c15,102,16,102,16,102c16,106,17,110,18,114xm15,100c15,98,15,96,15,93c15,95,16,97,16,98c15,99,15,99,15,100xm21,131c21,133,22,135,22,136c22,136,22,136,22,135c21,134,20,135,20,136c21,139,22,142,23,145c22,143,21,141,19,140c17,129,16,118,14,107c16,115,19,123,21,131xm17,165c17,165,17,165,17,165c18,167,18,168,19,170c19,169,18,169,18,168c17,167,17,166,16,166c17,165,17,165,17,165c17,165,17,165,17,165xm19,163c19,163,18,163,18,163c17,162,17,162,16,161c16,157,15,154,15,150c16,155,18,160,20,164c19,164,19,164,19,163xm15,169c15,169,15,169,15,169c14,165,13,162,11,158c12,160,13,162,14,164c14,164,14,164,14,164c15,165,15,166,16,167c16,168,16,168,16,168c16,168,15,168,15,169xm8,128c9,129,10,128,10,128c10,124,9,120,9,117c9,116,10,115,10,114c10,121,11,129,12,137c12,142,13,146,13,151c12,147,11,142,10,138c10,136,9,134,9,133c9,131,8,129,8,128c8,128,8,128,8,128xm8,106c8,105,9,104,9,103c9,105,9,108,9,111c9,109,8,108,8,106xm9,99c10,98,10,97,10,96c10,97,11,97,11,97c11,99,10,101,10,103c10,102,10,100,9,99xm11,149c12,153,13,157,14,161c13,159,12,156,11,154c11,152,11,150,11,149xm14,141c14,140,14,139,14,138c14,136,14,134,14,132c14,133,14,134,15,135c15,138,16,141,16,143c17,147,17,152,18,156c17,151,15,146,14,141xm10,90c10,91,9,92,8,92c9,91,10,89,12,88c11,89,11,89,10,90xm9,93c9,94,9,95,9,96c8,96,8,95,8,95c8,95,8,95,8,95c8,94,9,94,9,93xm8,116c8,117,7,117,7,118c7,117,7,117,7,116c7,115,7,113,7,112c7,113,8,115,8,116xm8,144c8,140,7,136,7,133c7,133,7,134,7,134c8,137,8,141,8,144xm9,159c9,158,8,157,8,157c8,156,8,156,8,155c8,156,9,157,9,158c9,158,10,158,10,158c11,160,12,163,12,165c12,165,12,165,12,166c14,171,16,176,19,181c20,182,20,183,20,184c20,183,20,182,19,182c15,174,12,166,9,159xm18,144c19,145,19,145,19,146c19,147,19,147,19,148c21,154,23,161,25,168c25,168,25,169,25,169c24,168,24,168,23,168c22,160,20,152,18,144xm27,189c28,191,29,193,30,195c30,195,30,195,29,195c28,191,26,188,25,185c25,187,26,188,27,189xm30,190c29,190,29,189,29,188c29,189,30,190,31,191c32,192,32,193,32,194c32,194,32,194,32,194c31,193,31,192,30,190xm31,187c30,185,28,182,27,180c29,182,30,184,31,186c31,186,31,186,32,187c33,189,35,192,36,195c36,195,36,195,36,195c36,194,35,194,35,193c34,192,34,192,33,191c32,190,32,188,31,187xm37,206c39,208,41,210,43,212c42,211,41,211,40,210c40,210,40,210,39,209c38,207,36,205,34,204c35,204,36,205,37,206xm41,205c41,204,40,203,40,203c40,203,40,203,40,203c42,205,44,208,46,211c45,209,43,207,41,205xm43,212c44,212,44,213,45,213c45,213,45,213,45,213c46,214,47,215,49,216c47,214,45,213,43,212c43,212,43,212,43,212xm44,215c45,215,45,215,45,216c45,216,45,216,45,216c45,217,46,217,46,217c45,216,44,216,44,215c44,215,44,215,44,215xm50,222c51,222,51,222,51,223c49,221,47,219,45,217c46,219,48,220,50,222xm73,227c72,226,70,226,69,225c68,223,67,222,66,221c74,225,81,229,88,235c87,235,86,234,86,234c81,232,77,229,73,227xm81,225c82,226,84,227,85,229c84,228,83,227,81,226c81,226,81,226,81,225xm82,223c81,223,81,223,81,224c81,224,81,223,80,223c79,221,78,219,77,216c79,218,81,220,83,222c83,222,83,222,83,223c86,225,89,228,93,230c93,230,93,230,93,231c89,229,86,226,82,223xm98,240c98,240,99,239,99,239c99,239,99,239,99,239c99,239,99,239,99,239c99,239,99,239,99,239c98,238,97,237,96,236c97,237,97,237,98,237c98,237,98,238,98,238c100,239,102,240,104,241c102,241,101,241,99,241c97,239,95,238,93,237c91,236,90,235,89,234c92,236,95,238,98,240xm96,243c99,244,102,244,105,244c107,245,109,245,112,246c109,246,107,246,104,246c101,245,99,244,96,244c96,244,96,243,96,243xm109,242c106,241,104,240,101,238c104,239,106,239,108,239c110,241,113,242,115,243c113,243,111,243,109,242xm122,241c122,241,122,240,122,240c122,240,122,240,122,240c123,240,124,241,125,241c126,241,127,240,126,240c126,240,126,240,126,240c129,240,131,239,134,239c131,240,127,241,124,242c123,242,122,241,122,241xm127,244c129,244,131,244,133,244c131,244,129,244,127,245c127,244,127,244,127,244xm127,243c136,240,146,238,155,237c155,237,155,237,155,237c146,239,137,242,127,243xm140,245c143,245,145,245,148,244c150,244,153,244,155,243c152,244,149,245,146,245c144,245,142,246,140,246c139,246,138,246,136,246c138,246,139,246,140,245xm147,243c146,243,144,243,142,243c150,242,157,240,164,237c165,237,165,236,165,236c165,236,165,236,165,236c165,236,166,236,166,236c169,236,172,235,175,234c175,234,174,234,174,234c174,235,174,235,174,235c169,237,164,239,160,242c160,242,159,242,159,242c155,242,151,242,147,243xm168,234c168,234,168,233,169,233c172,231,175,229,178,226c182,224,186,221,190,218c188,220,186,223,184,225c184,225,184,225,184,225c183,226,182,227,181,228c181,228,181,228,181,229c180,229,180,229,180,230c176,232,172,233,168,234xm198,221c198,221,199,220,199,220c199,220,199,220,199,221c198,221,197,222,196,223c196,223,196,223,196,223c196,222,197,222,198,221xm192,219c193,218,193,218,194,217c196,215,198,214,200,212c197,214,195,217,192,219xm229,185c231,183,232,181,233,179c234,177,235,175,237,172c237,172,237,172,237,172c236,174,236,176,235,177c235,178,234,179,234,180c232,183,230,185,228,188c229,187,229,186,229,185xm233,152c234,142,235,131,236,120c236,120,236,120,237,120c237,121,237,122,237,122c237,123,237,124,237,125c237,134,235,143,233,152xm237,112c237,112,237,111,237,110c237,112,238,113,238,115c238,115,238,116,238,117c238,115,237,114,237,112xm236,94c237,98,238,101,239,105c239,104,239,103,238,103c238,100,237,97,236,94xm239,156c239,156,239,155,240,155c240,156,239,157,239,158c239,158,239,159,238,160c239,158,239,157,239,156xm239,153c239,151,239,150,240,148c241,140,241,132,241,124c241,124,242,125,242,126c242,127,243,127,243,127c243,127,243,127,243,127c243,127,243,127,243,127c243,136,242,144,240,153c240,153,240,153,240,153c240,153,239,153,239,153xm244,139c245,141,245,143,245,145c245,146,245,147,244,148c244,148,244,148,244,148c244,150,243,151,243,153c243,155,242,156,242,158c243,152,244,145,244,139xm245,135c245,132,245,129,245,126c245,126,245,126,245,127c245,127,245,127,246,127c246,131,246,135,246,140c246,138,245,137,245,136c245,135,245,135,245,135xm245,95c247,99,248,103,248,107c248,103,246,99,245,95xm247,129c247,129,247,129,248,128c247,130,247,132,247,133c247,132,247,130,247,129xm247,123c247,120,247,116,247,112c248,114,248,117,249,119c248,122,248,125,248,127c248,126,247,125,247,123xm225,50c223,47,220,45,218,42c218,42,217,42,217,43c216,41,215,40,213,39c213,38,212,39,212,39c211,39,211,38,211,38c211,38,211,37,211,37c210,36,208,34,207,33c204,29,200,26,195,24c190,20,184,17,179,13c192,19,204,28,215,38c219,42,222,46,225,50xm178,13c178,13,177,13,177,13c177,13,177,13,177,13c177,13,177,13,177,13c177,13,177,13,176,13c176,12,175,12,175,12c174,12,174,11,173,11c175,11,176,12,178,13xm128,2c124,2,120,2,116,3c114,3,112,3,110,3c116,2,121,2,126,2c127,2,127,2,128,2xm8,87c9,86,10,84,11,83c13,82,14,81,15,79c16,79,15,79,15,79c14,79,14,80,13,81c12,81,12,82,12,82c14,78,17,75,19,71c20,71,20,71,20,71c19,73,19,74,18,75c17,77,17,78,16,79c13,83,10,87,7,92c7,90,8,89,8,87xm8,166c9,168,10,170,11,173c11,173,11,173,11,173c12,173,12,173,12,173c13,177,15,181,17,184c16,183,15,182,14,180c11,176,9,171,8,166xm17,188c19,189,20,191,21,192c21,192,21,192,21,192c22,193,23,194,23,195c24,195,24,195,24,195c24,195,24,195,24,196c24,196,25,197,25,197c28,200,30,203,33,206c32,206,32,207,32,207c33,209,35,210,36,211c36,211,36,211,36,212c40,216,43,220,47,223c44,221,41,218,38,215c30,207,23,198,17,188xm94,245c95,246,96,246,97,246c97,246,97,247,97,247c100,248,102,248,105,249c105,249,105,249,105,248c109,249,112,249,116,249c115,250,116,250,116,250c119,251,121,251,123,251c111,251,99,249,88,245c90,245,92,245,94,245xm135,251c140,250,145,249,150,248c151,248,150,247,150,247c142,249,134,250,127,250c127,250,126,249,126,249c120,248,114,248,108,248c108,247,108,247,108,247c110,247,113,247,115,247c115,247,115,247,115,246c117,246,118,247,119,247c120,247,120,247,120,247c120,247,120,247,120,247c121,247,121,247,121,247c121,247,121,247,121,247c122,247,122,247,122,247c123,247,125,247,126,248c126,248,126,248,127,248c136,248,144,247,153,246c153,246,153,246,154,246c154,246,154,246,154,246c154,246,154,246,154,246c155,246,156,246,157,245c157,246,158,246,159,246c160,246,161,245,162,244c164,244,165,243,166,243c168,242,170,242,171,241c172,241,174,240,175,240c177,239,178,238,180,238c180,238,180,238,181,238c184,236,188,234,191,232c192,231,191,230,190,231c193,229,195,228,197,226c197,226,197,226,197,226c198,225,199,225,200,224c200,223,201,223,201,223c203,221,205,220,207,218c207,218,207,218,208,218c207,218,207,219,206,220c206,220,207,221,207,221c208,220,209,219,210,218c210,218,211,219,211,219c190,237,163,249,135,251xm215,215c214,215,214,215,214,216c214,215,215,214,216,213c220,209,224,203,227,197c229,196,230,195,231,194c231,193,231,193,231,193c229,193,228,193,227,194c227,193,227,193,227,193c227,193,228,193,228,193c230,192,231,190,232,188c232,188,232,188,233,188c233,188,233,188,233,188c234,187,234,185,235,184c242,175,246,164,246,153c246,152,246,151,246,150c248,145,248,140,248,134c249,132,249,129,250,126c250,128,250,131,250,133c250,134,251,134,252,133c250,164,237,193,215,215xe">
                  <v:path textboxrect="0,0,252,253" o:connectlocs="169081,172492;11326,97988;186879,124712;20225,55067;156137,34012;96271,173301;20225,71264;96271,166823;27506,69644;90608,29153;157755,132810;93035,59117;111642,119853;140766,97178;139148,78552;148856,78552;79282,106086;121350,129571;156137,85841;131867,66405;44495,98798;44495,67215;69574,53448;53394,90700;75237,72883;36405,81792;47731,74503;62293,101227;95462,128761;128631,140099;161800,76123;114878,39681;84136,29153;29933,89890;39641,131191;64720,113375;83327,158725;127822,149007;175553,127951;164227,50208;115687,12147;83327,25914;24270,76123;54203,162774;74428,148197;101125,182209;148047,161154;176362,62356;129440,6478;33169,30773;23461,119853;56630,184639;76855,178970;118923,185449;182834,122283;182025,53448;149665,21055;14562,76933;6472,93939;65529,182209;146429,185449;172317,31583;101934,200835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192" w:lineRule="auto"/>
                          <w:jc w:val="center"/>
                          <w:rPr>
                            <w:rFonts w:hint="eastAsia" w:ascii="微软雅黑" w:hAnsi="微软雅黑" w:eastAsia="微软雅黑"/>
                            <w:color w:val="1F3864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theme="majorBidi"/>
                            <w:color w:val="1F3864"/>
                            <w:kern w:val="24"/>
                            <w:szCs w:val="9"/>
                            <w:lang w:val="en-US" w:eastAsia="zh-CN"/>
                          </w:rPr>
                          <w:t>金</w:t>
                        </w:r>
                      </w:p>
                    </w:txbxContent>
                  </v:textbox>
                </v:shape>
                <v:shape id="Freeform 13" o:spid="_x0000_s1026" o:spt="100" alt="KSO_WM_UNIT_INDEX=1_5&amp;KSO_WM_UNIT_TYPE=q_i&amp;KSO_WM_UNIT_ID=wpsdiag20163441_5*q_i*1_5&amp;KSO_WM_UNIT_LAYERLEVEL=1_1&amp;KSO_WM_UNIT_CLEAR=1&amp;KSO_WM_TAG_VERSION=1.0&amp;KSO_WM_BEAUTIFY_FLAG=#wm#&amp;KSO_WM_TEMPLATE_CATEGORY=wpsdiag&amp;KSO_WM_TEMPLATE_INDEX=20163441&amp;KSO_WM_SLIDE_ITEM_CNT=5&amp;KSO_WM_DIAGRAM_GROUP_CODE=q1_1&amp;KSO_WM_UNIT_FILL_TYPE=1&amp;KSO_WM_UNIT_FILL_FORE_SCHEMECOLOR_INDEX=5&amp;KSO_WM_UNIT_FILL_BACK_SCHEMECOLOR_INDEX=0" style="position:absolute;left:627879;top:705603;height:66909;width:83926;rotation:3260261f;v-text-anchor:middle;" fillcolor="#B9C63A" filled="t" stroked="f" coordsize="232,184" o:gfxdata="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qikAvQAA&#10;ANsAAAAPAAAAAAAAAAEAIAAAACIAAABkcnMvZG93bnJldi54bWxQSwECFAAUAAAACACHTuJAMy8F&#10;njsAAAA5AAAAEAAAAAAAAAABACAAAAAMAQAAZHJzL3NoYXBleG1sLnhtbFBLBQYAAAAABgAGAFsB&#10;AAC2AwAAAAA=&#10;" path="m191,61c191,61,191,62,191,62c190,62,191,61,191,61c191,61,191,61,191,61xm16,50c16,50,16,50,16,50c16,50,16,50,16,49c16,51,16,51,16,51c15,51,15,51,15,51c16,51,16,51,16,51c16,50,16,50,16,50xm201,88c201,89,201,89,201,89c201,90,201,90,202,90c201,90,201,89,201,89l201,88xm81,71c81,69,81,69,81,69c80,69,81,70,81,70c81,71,81,71,81,71xm91,82c91,81,90,81,89,81c89,82,90,82,91,82xm21,128c21,128,21,129,21,129c21,130,21,130,21,130c21,129,21,129,21,129c21,129,21,128,21,128xm143,168c143,168,143,168,143,169c143,169,144,169,145,168c144,168,144,168,143,168xm4,52c4,52,4,52,4,52c4,53,4,54,4,54l4,52xm185,153c185,154,185,153,185,153c184,153,184,154,185,154c185,154,186,154,185,153xm108,145c108,145,108,145,108,145c108,146,108,147,108,147c108,146,109,146,108,145xm25,136c25,136,26,135,25,135c25,135,26,137,25,136xm175,171c174,171,173,171,173,172c174,172,175,172,176,172c175,171,175,171,175,171xm14,33c14,34,13,34,13,35c13,35,14,34,14,33xm209,119c209,119,208,118,208,117c208,118,208,119,209,119xm5,87c5,88,5,89,5,89c4,88,4,88,4,87l5,87xm24,123c24,121,24,121,24,121c23,121,24,122,24,123c24,123,24,123,24,123xm21,128c21,127,21,126,20,126c20,126,20,127,21,128xm4,84c4,83,3,84,4,84c4,84,3,86,4,85c4,85,4,84,4,84xm103,139c102,139,102,139,102,139c102,139,103,140,104,139c104,139,103,139,103,139xm87,67c87,66,86,66,86,67c86,67,86,69,87,68c87,68,87,67,87,67xm191,170c191,170,190,171,189,172c190,171,191,171,191,170xm110,159c109,159,111,160,109,160c110,161,110,161,110,161c110,160,111,160,110,159xm27,122c28,121,27,120,27,118c27,120,27,121,27,122c27,122,27,122,27,122xm195,170c194,170,193,171,193,172c194,172,195,171,195,170xm116,162c116,162,116,162,115,162c115,162,116,163,116,163c116,163,117,162,116,162xm92,152c91,151,90,151,89,150c90,151,91,152,92,152c92,152,92,152,92,152xm98,155c98,155,98,154,98,154c97,155,98,156,99,156c99,156,99,155,99,155c99,155,98,155,98,155xm107,149c106,149,106,149,106,149c106,150,106,153,106,153c106,152,106,151,107,149xm28,120c28,119,29,118,29,117c28,117,28,118,28,118c28,119,28,119,28,120xm139,167c138,168,137,167,136,168c137,168,139,168,139,168c140,168,140,167,139,167xm28,120c28,121,29,122,29,124c29,124,29,124,29,124c29,125,29,125,29,125c29,124,29,124,29,124c29,123,29,121,29,120c29,120,28,120,28,120xm179,154c180,154,182,154,183,154c182,154,181,154,181,153c180,154,180,154,179,154xm114,148c114,149,114,150,114,151c114,150,114,149,115,149c115,148,115,148,114,148xm156,154c156,154,156,153,156,153c155,153,153,153,152,153l156,154xm96,154c95,153,94,153,93,153c94,154,95,154,96,155c96,155,96,154,96,154xm171,171c170,172,169,171,168,171c168,171,168,172,168,172c169,172,170,172,170,172c171,172,172,172,171,171xm24,123c24,123,24,124,24,125c24,125,25,125,25,125c25,125,25,126,25,126c25,127,25,127,25,127c25,128,25,128,25,128c25,129,25,129,25,129c25,130,25,130,25,130c25,129,25,129,25,129c25,128,25,128,25,128c25,127,25,127,25,127c25,126,25,126,25,126c25,126,25,125,25,125c25,124,25,124,25,123c24,123,24,123,24,123xm114,161c113,161,112,160,112,160c111,161,112,161,113,162c113,162,114,161,114,161xm162,171c161,171,161,170,160,171c161,171,162,171,163,171c163,171,164,171,164,171c163,171,163,171,162,171xm96,84c95,83,93,82,91,82c93,82,94,83,96,84xm123,154c124,153,124,152,125,152c124,151,124,151,124,152c123,153,123,154,123,155c123,155,123,154,123,154xm112,147c112,147,111,147,111,147c111,148,111,150,111,151c111,149,112,148,112,147xm201,88c201,87,200,85,200,83c200,84,199,84,199,84c200,86,200,87,201,88xm207,158c206,159,204,160,203,162c203,162,203,162,203,162c204,161,206,160,207,158c207,158,207,158,207,158xm134,157c133,159,132,160,131,162c131,162,131,162,132,162l134,157xm112,151c112,152,111,154,111,155c112,155,112,155,112,155c112,154,112,153,112,152c112,151,113,151,112,151xm164,153c164,153,164,154,164,154c157,153,157,153,157,153c159,154,161,154,162,154c163,154,164,154,164,153xm37,126c37,124,37,122,36,120c37,120,36,119,36,120c37,126,37,126,37,126c37,126,38,127,37,126xm35,127c33,120,33,120,33,120c33,123,34,126,34,129c34,128,35,128,35,127xm15,21c13,21,12,23,11,25c13,24,14,22,15,21xm74,67c74,67,73,64,73,63c73,64,72,64,72,65c73,66,73,67,74,68c74,68,74,68,74,67xm127,153c126,154,126,156,126,157c127,156,128,154,128,153l127,153xm125,154c124,155,123,157,122,159c122,159,123,160,123,159l125,154xm30,123c30,124,30,124,30,124c31,131,31,131,31,131c31,131,32,131,32,130c30,124,30,124,30,124l30,123xm100,148c99,147,100,146,99,145c98,150,98,150,98,150c100,151,100,151,100,151c100,150,100,149,100,148xm134,160c135,158,137,157,138,155c137,155,136,154,136,155c136,157,135,158,134,160xm27,122c29,133,29,133,29,133c29,133,30,133,29,132l27,122xm104,151c105,151,105,151,105,151c105,149,106,146,106,144c105,144,105,144,105,144c105,146,105,148,104,151xm179,154c175,154,171,154,166,154c166,155,167,154,167,154c172,154,175,154,179,154xm77,69c76,62,76,62,76,62c76,62,75,62,75,62c76,65,76,68,77,71c77,70,77,69,77,69xm130,160c132,158,133,156,134,154c133,155,133,154,132,154l130,160xm188,169c187,170,186,171,184,171c184,171,183,171,183,172c188,172,188,172,188,172c187,171,189,170,188,169xm125,165c118,162,118,162,118,162c118,162,118,163,117,163c120,164,122,164,125,165xm179,163c177,164,175,166,173,168c173,168,174,168,174,168c176,167,177,165,179,163c179,163,179,163,179,163xm122,151c122,151,122,151,122,151c121,153,120,156,119,158c120,158,120,159,121,158c123,152,123,152,123,152c123,152,122,151,122,151xm84,133c84,133,84,132,84,132c83,132,82,131,82,131c81,131,81,131,81,132c82,133,82,136,83,138l84,133xm94,138c94,138,94,138,93,138c93,140,93,143,94,146c94,143,95,141,95,139c95,139,94,139,94,138xm119,150c119,150,118,150,118,149c118,152,117,155,116,157c117,155,118,152,119,150xm108,159c107,158,107,158,106,158c106,158,105,158,105,157c104,157,104,157,103,158c103,158,103,157,103,157c103,156,102,156,101,156c100,155,100,156,100,156c103,158,105,159,108,160c108,159,108,159,108,159xm17,21c17,21,17,21,17,21c15,23,13,25,12,27c12,27,12,28,12,28c14,26,16,24,17,22c18,22,18,21,17,21xm180,164c183,162,185,160,188,158c187,158,186,158,186,158c184,160,182,162,180,164xm198,152c194,152,190,152,187,153c186,153,186,154,186,153c190,153,195,153,198,152xm116,149c116,149,116,149,116,149c113,156,113,156,113,156c114,156,115,157,115,156c116,154,116,151,116,149xm145,158c143,160,142,162,140,164c142,164,142,164,142,164c143,162,144,160,145,159c145,159,145,158,145,158xm109,153c110,149,110,149,110,149c110,148,110,146,109,147c108,154,108,154,108,154c107,154,109,155,109,155c109,154,109,153,109,153xm173,161c170,163,167,165,165,167c166,167,167,168,168,167l173,161xm140,156c137,158,136,160,134,163c135,163,136,163,136,163c137,161,139,158,140,156xm80,72c80,68,79,64,78,60c78,59,77,60,77,61c78,64,78,67,79,70c79,70,79,72,80,72xm199,159c195,161,192,164,189,166c191,167,193,166,194,164c195,163,197,161,199,159xm96,146c96,140,96,140,96,140c96,143,95,145,94,149c96,149,96,149,96,149c97,148,97,147,96,146xm86,69c84,56,84,56,84,56c84,56,82,56,83,56c85,68,85,68,85,68c85,69,86,69,86,69xm104,150c104,146,104,146,104,146c104,145,104,144,103,143c101,151,101,151,101,151c101,152,102,152,103,152c103,152,104,150,104,150xm102,143c102,143,102,142,102,142c100,142,99,141,98,140c97,142,98,144,98,146c98,145,98,144,99,143c99,142,100,142,100,142c100,143,101,145,101,147c101,145,102,144,102,143xm36,127c35,122,34,117,34,112c33,113,33,113,33,113c35,126,35,126,35,126c35,126,36,128,36,127xm162,158c161,158,161,159,161,159c158,161,156,163,153,166c154,166,155,166,155,166c158,164,159,161,162,158xm218,145c217,141,217,141,217,141c216,139,216,137,215,137c215,140,216,143,217,145c217,146,217,145,218,145c218,145,218,146,218,145xm191,160c187,162,184,164,181,167c180,168,181,168,181,168c182,167,183,168,183,168c186,164,188,162,191,160xm154,158c152,160,149,162,147,164c147,165,149,166,149,165c154,159,154,159,154,159c153,158,154,157,154,158xm33,129c33,124,31,120,32,114c31,115,30,115,30,116c31,120,32,124,33,129c33,129,33,130,33,129xm24,26c24,27,24,27,24,27c24,27,24,27,24,27c23,27,23,27,23,28c23,28,23,28,23,28c19,31,16,34,12,38c12,38,12,39,12,40c13,41,13,40,13,40c16,35,19,32,23,28c23,28,23,28,23,28c23,28,24,27,24,27c24,27,24,27,24,27l24,26xm21,21c21,21,20,21,20,21c17,25,14,28,12,32c23,22,23,22,23,22c22,22,22,21,21,21xm144,156c143,156,142,156,142,156c141,156,141,156,141,156c140,159,139,161,137,163c137,163,138,163,138,163c140,161,142,159,144,156c144,156,144,156,144,156xm197,163c201,161,205,158,208,155c207,155,205,155,205,155c202,158,199,160,197,163xm83,70c83,66,82,61,81,57c81,58,80,58,80,59c81,63,82,67,83,71c84,71,83,70,83,70xm129,154c128,156,127,158,125,160c126,160,127,160,128,161c129,159,130,156,131,154c131,154,130,153,129,154xm14,33c14,33,15,34,15,33c27,22,27,22,27,22c26,22,26,22,25,21c21,25,18,29,14,33xm173,159c171,159,170,158,169,159c162,167,162,167,162,167l173,159xm39,123c38,118,37,114,37,109c36,109,35,110,35,111c39,126,39,126,39,126c39,124,39,123,39,123xm46,119c45,113,45,113,45,113c45,113,44,112,44,112c43,112,43,111,43,111c43,115,44,118,44,123c44,122,45,122,45,122c45,121,46,120,46,119xm159,158c158,158,158,158,157,158c157,158,155,157,155,158c154,160,153,162,152,163c152,164,151,166,151,166c159,159,159,159,159,159c159,159,160,158,159,158xm42,123c42,123,42,123,42,123c40,118,39,114,38,109c39,114,39,120,40,125c40,125,41,124,42,123xm149,157c149,157,148,157,148,157c144,164,144,164,144,164c143,164,144,165,144,164c147,162,149,160,152,157c151,157,150,157,149,157xm200,156c195,156,193,159,191,162c186,167,186,167,186,167c190,163,195,160,200,156xm157,166c157,167,158,167,158,167c161,164,164,162,167,159c166,159,165,158,163,159l157,166xm87,144c87,140,86,137,86,134c86,134,85,133,85,133c84,137,83,140,83,143c84,143,85,144,86,145c86,145,87,144,87,144xm182,158c180,159,179,159,177,159c169,168,169,168,169,168c169,168,170,168,170,168c174,165,178,162,181,159c182,159,183,158,182,158xm30,23c30,23,29,23,29,23c24,29,18,34,14,41c14,41,15,41,15,41c20,35,26,29,32,23c31,23,30,23,30,23xm44,112c44,109,44,107,43,104c39,107,39,107,39,107c40,112,41,118,43,122c43,117,42,112,42,108c42,107,42,107,42,107c44,112,44,112,44,112c44,112,44,112,44,112xm17,49c25,41,32,32,41,25c41,25,39,25,38,25c38,25,37,25,37,26c30,33,24,41,17,49xm82,140c82,137,81,136,81,134c81,133,80,131,80,132c79,134,78,136,77,139c77,139,77,139,77,138c76,136,76,134,75,132c75,134,75,136,75,139c77,140,80,141,82,142c82,141,82,140,82,140xm89,64c89,64,89,63,89,63c89,59,89,55,89,51c85,55,85,55,85,55c86,58,87,62,88,67c88,67,89,67,89,66c89,66,89,65,89,64xm92,145c92,137,92,137,92,137c91,137,89,136,88,135c87,135,87,133,87,135c88,142,88,142,88,142c88,140,89,139,89,137c89,136,90,136,90,137c89,140,89,143,88,146c90,146,91,147,92,148c92,146,92,145,92,145xm34,24c27,30,20,37,14,45c13,46,12,47,13,49c13,50,13,50,13,50c21,41,28,32,37,24c36,24,34,23,34,24xm103,54c102,53,101,53,101,53c101,48,101,43,101,38c97,42,94,46,91,50c92,52,92,55,93,59c93,59,94,59,94,59c96,50,96,50,96,50c96,49,96,49,97,48c96,59,96,59,96,59c96,60,95,60,94,60c93,60,93,60,92,59c91,56,91,53,90,50c90,56,90,60,90,66c95,62,98,58,103,54xm73,136c73,137,74,137,74,138c74,135,74,132,75,130c75,129,76,130,76,130c77,137,77,137,77,137c78,136,78,133,79,131c80,131,80,130,81,131c73,126,67,121,60,115c60,115,59,115,60,115c60,114,60,115,59,114c58,114,58,113,57,112c50,105,50,105,50,105c50,111,51,116,52,121c58,127,65,132,73,137c72,137,72,136,73,136xm33,51c33,51,33,51,33,51c33,51,33,51,33,51c31,53,30,54,28,56c25,58,23,61,20,63c19,64,18,62,18,62c20,59,22,57,24,54c24,54,24,54,24,54c24,54,24,54,24,54c24,54,23,54,23,54c21,56,19,59,17,61c16,61,15,62,14,61c13,61,13,60,14,59c16,54,19,50,23,46c28,39,35,34,42,27c39,29,37,30,35,32c27,39,20,48,13,56c13,66,12,78,13,88c13,93,13,97,14,101c14,101,14,102,13,102c14,109,14,116,16,121c16,122,17,122,17,122c18,122,19,121,19,120c21,119,23,117,24,115c24,115,25,115,25,115c25,114,25,113,26,112c26,112,26,113,27,114c33,108,38,103,45,99c45,97,46,97,47,97c48,98,48,99,49,100c49,100,50,100,51,100c60,107,68,113,77,120c81,122,85,125,89,127c98,132,107,136,117,140c123,142,129,143,135,144c141,146,146,146,152,147c153,146,153,147,153,147c154,147,155,147,155,146c155,147,155,147,155,147c155,148,156,148,156,148c177,150,196,148,215,146c212,134,212,134,212,134c211,130,209,127,208,123c209,127,210,131,211,134c211,134,211,134,212,134c212,135,212,135,211,136c210,136,210,135,210,135c207,126,205,116,201,106c203,114,203,122,206,129c206,130,205,130,205,130c205,130,204,130,204,129c202,123,201,117,199,111c198,110,198,109,198,109c198,110,198,110,198,111c198,111,198,111,199,111c198,111,198,111,198,111c199,119,200,126,201,134c201,134,200,134,200,134c198,126,195,118,193,110c193,117,194,124,194,131c194,132,193,132,193,131c191,125,190,119,188,113c188,120,188,120,188,120c188,124,188,128,187,133c187,132,186,133,186,132c185,127,183,121,182,115c180,128,180,128,180,128c180,128,179,128,179,128c178,124,178,120,177,116c176,120,175,123,175,126c174,127,173,126,173,126c171,124,171,121,170,119c170,118,169,118,168,118c166,121,164,123,162,126c161,127,160,128,158,128c155,127,154,125,153,123c155,125,156,127,159,127c161,125,162,124,164,122c165,120,166,118,168,117c169,117,170,117,170,118c172,119,172,122,174,125c176,115,176,115,176,115c176,114,177,114,177,115c178,117,179,120,179,123c180,121,180,118,181,114c181,113,183,114,183,115c185,119,185,124,186,128c187,123,187,119,187,114c187,113,186,111,187,110c188,110,188,110,189,111c190,113,191,117,192,120c191,112,191,112,191,112c191,111,191,109,192,108c192,108,193,108,193,109c198,121,198,121,198,121c198,122,198,122,198,122c198,121,198,121,198,121c196,107,196,107,196,107c196,106,195,104,196,102c196,102,197,103,197,103c199,106,200,108,200,111c200,107,199,102,198,98c198,97,198,96,199,95c198,92,197,89,196,86c182,91,168,94,153,96c133,98,105,94,87,85c77,80,69,74,64,66c62,61,62,61,62,61c61,61,63,59,64,60c68,63,68,63,68,63c77,55,77,55,77,55c85,49,93,43,99,35c94,35,90,35,85,34c75,32,66,31,58,29c53,27,49,27,44,26c43,29,40,30,38,32c30,41,22,48,15,59c16,59,14,60,15,60c16,60,17,58,18,58c22,53,27,49,32,44c36,39,41,35,47,31c47,30,48,31,48,32c46,34,45,35,43,37c36,44,28,51,22,60c21,60,21,60,21,61c21,60,22,60,22,60c22,60,22,60,22,60c24,58,25,57,26,55c32,51,36,46,41,43c42,42,42,44,42,44c37,49,33,54,29,60c43,50,43,50,43,50c44,49,44,51,44,51c42,55,39,58,36,62c38,61,39,60,40,59c41,59,42,59,42,60c42,62,41,64,41,66c41,66,41,67,42,67c43,67,45,67,46,67c46,67,46,68,45,68c45,68,44,68,43,69c41,69,40,68,39,66c39,65,39,63,40,61c39,62,38,62,37,63c37,64,36,64,35,63c34,62,35,61,36,60c41,53,41,53,41,53c32,60,32,60,32,60c31,61,30,62,28,61c28,61,27,60,28,59c29,56,31,54,33,51xm232,140c230,143,228,146,226,148c228,154,228,154,228,154c228,154,227,155,228,156c227,156,225,156,224,156c223,156,222,154,222,153c216,158,211,163,206,169c206,169,206,170,205,170c207,170,207,170,207,170c207,170,207,169,207,169c207,169,209,169,209,170c210,170,210,172,209,172c208,173,207,174,206,174c207,176,207,178,208,180c209,181,209,181,209,182c208,183,207,184,205,183c205,183,205,183,205,182c205,182,204,183,204,182c203,180,203,177,202,175c198,175,195,177,193,180c193,181,192,182,191,182c191,183,190,183,190,183c189,182,189,182,189,181c189,181,189,180,188,181c187,179,187,177,189,176c180,175,172,177,162,176c162,176,161,177,161,176c161,175,159,175,159,175c153,175,150,174,145,173c145,173,145,174,144,174c143,174,143,173,143,173c129,170,113,168,102,162c94,159,87,155,80,151c71,146,62,139,55,133c54,132,53,131,52,130c51,129,52,130,52,130c51,132,52,133,52,135c52,136,51,136,51,136c50,136,48,137,48,136c47,132,47,129,47,126c46,126,44,127,43,127c36,131,31,136,26,142c25,143,24,144,23,144c23,144,22,143,21,142c22,145,24,147,24,149c24,150,24,152,24,152c23,151,21,153,21,152c19,146,17,139,15,133c14,133,14,133,14,133c14,134,15,135,14,136c14,136,12,136,11,136c11,135,10,133,10,133c8,119,7,105,7,90c7,85,7,79,6,74c6,70,5,65,5,60c4,60,4,60,4,59c5,60,5,59,5,59c4,59,4,58,4,58c5,57,4,56,4,54c4,55,4,56,4,57c4,58,4,60,4,61c4,60,5,61,4,62c4,62,4,61,4,61c4,62,4,64,4,65c4,66,5,66,4,66c3,70,4,75,4,79c4,79,5,80,4,81c3,81,4,81,4,81c4,82,4,84,5,85c5,85,5,85,4,85c5,86,5,87,4,87c4,87,4,86,4,86c5,98,5,98,5,98c5,98,5,99,5,100c4,96,4,93,3,90c3,87,3,84,2,81c2,80,2,80,3,80c3,80,2,79,2,79c2,76,2,73,2,70c2,70,2,70,2,69c2,69,2,68,2,68c1,58,2,48,2,38c2,36,3,35,3,33c3,33,3,33,3,33c3,18,3,18,3,18c3,17,2,16,3,15c3,16,4,15,3,15c3,15,2,15,2,14c3,15,4,14,3,14c3,13,2,13,1,13c0,12,0,11,0,11c1,9,1,8,2,7c3,7,3,7,4,7c4,1,4,1,4,1c5,0,6,0,7,0c7,2,7,4,7,6c7,6,8,7,8,8c8,8,8,9,8,9c9,9,10,8,11,9c11,10,11,11,12,11c17,11,21,12,26,13c27,13,28,13,28,13c29,13,31,14,32,14c32,14,33,15,33,15c52,17,72,21,90,26c93,27,97,27,100,28c100,27,99,27,100,26c101,26,102,25,103,25c104,26,103,26,103,27c103,28,104,30,104,31c104,31,105,31,105,31c105,32,105,33,106,33c106,34,104,35,104,36c105,42,107,47,108,53c110,59,110,59,110,59c110,60,108,60,107,61c108,63,108,64,109,65c109,65,109,67,108,67c107,67,106,67,105,66c104,64,104,61,104,58c95,67,95,67,95,67c92,69,88,71,85,74c104,83,133,91,155,89c167,89,176,85,186,83c188,82,191,81,193,81c194,81,194,81,194,80c193,78,193,76,193,74c193,73,193,73,193,72c194,72,195,72,196,72c196,75,197,77,198,79c198,80,199,79,199,79c198,77,197,76,197,74c197,73,197,73,198,73c198,73,199,72,200,72c200,72,201,73,201,74c207,96,215,117,222,138c222,139,223,140,224,141c224,141,224,140,224,140c225,140,226,140,226,140c226,141,227,142,226,142c227,143,227,142,227,142c229,138,229,138,229,138c230,138,231,138,232,139c232,139,232,140,232,140xe">
                  <v:path o:connectlocs="73073,32727;7596,46545;39069,52727;75244,42545;1447,30545;39792,57818;41963,58909;10129,43636;10129,43636;33642,55636;9043,46909;57880,62181;40154,54909;48474,57090;13384,45818;45942,55636;36175,53818;37983,54909;48474,55999;62944,61090;30387,48363;37260,57090;65115,59636;52453,57454;50645,56727;34728,53090;35451,50909;56071,60363;53177,59636;4341,13818;51368,56727;30025,25454;62582,57818;56794,57454;52092,59636;30748,48363;11576,8363;6149,17818;31834,24363;5064,16363;34004,21818;21343,41454;8682,19636;6873,43636;55347,53454;73797,46909;67285,47999;60774,42545;69456,39272;23152,23999;17002,11272;14470,21454;10129,22181;75605,62545;58603,63999;17002,45818;2170,26909;1447,29454;723,13818;2532,2181;37622,11272;67285,30181;81032,50909" o:connectangles="0,0,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文本框 1" o:spid="_x0000_s1026" o:spt="202" alt="KSO_WM_UNIT_INDEX=1_5_1&amp;KSO_WM_UNIT_TYPE=q_h_f&amp;KSO_WM_UNIT_ID=wpsdiag20163441_5*q_h_f*1_5_1&amp;KSO_WM_UNIT_LAYERLEVEL=1_1_1&amp;KSO_WM_UNIT_HIGHLIGHT=0&amp;KSO_WM_UNIT_CLEAR=0&amp;KSO_WM_UNIT_COMPATIBLE=0&amp;KSO_WM_UNIT_PRESET_TEXT=Lorem ipsum dolor sit amet, consecte&amp;KSO_WM_UNIT_VALUE=27&amp;KSO_WM_TAG_VERSION=1.0&amp;KSO_WM_BEAUTIFY_FLAG=#wm#&amp;KSO_WM_TEMPLATE_CATEGORY=wpsdiag&amp;KSO_WM_TEMPLATE_INDEX=20163441&amp;KSO_WM_SLIDE_ITEM_CNT=5&amp;KSO_WM_DIAGRAM_GROUP_CODE=q1_1&amp;KSO_WM_UNIT_TEXT_FILL_TYPE=1&amp;KSO_WM_UNIT_TEXT_FILL_FORE_SCHEMECOLOR_INDEX=13" type="#_x0000_t202" style="position:absolute;left:0;top:555263;height:181613;width:508213;v-text-anchor:middle;" filled="f" stroked="f" coordsize="21600,21600" o:gfxdata="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f7jF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88551181102362pt,0.980472440944882pt,1.88551181102362pt,0.980472440944882pt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192" w:lineRule="auto"/>
                          <w:rPr>
                            <w:rFonts w:hint="eastAsia" w:ascii="微软雅黑" w:hAnsi="微软雅黑" w:eastAsia="微软雅黑"/>
                            <w:color w:val="1F3864"/>
                            <w:sz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1F3864"/>
                            <w:kern w:val="24"/>
                            <w:sz w:val="18"/>
                            <w:szCs w:val="10"/>
                            <w:lang w:val="en-US" w:eastAsia="zh-CN"/>
                          </w:rPr>
                          <w:t>备注</w:t>
                        </w:r>
                      </w:p>
                    </w:txbxContent>
                  </v:textbox>
                </v:shape>
                <v:shape id="文本框 2" o:spid="_x0000_s1026" o:spt="202" alt="KSO_WM_UNIT_INDEX=1_4_1&amp;KSO_WM_UNIT_TYPE=q_h_f&amp;KSO_WM_UNIT_ID=wpsdiag20163441_5*q_h_f*1_4_1&amp;KSO_WM_UNIT_LAYERLEVEL=1_1_1&amp;KSO_WM_UNIT_HIGHLIGHT=0&amp;KSO_WM_UNIT_CLEAR=0&amp;KSO_WM_UNIT_COMPATIBLE=0&amp;KSO_WM_UNIT_PRESET_TEXT=Lorem ipsum dolor sit amet, consecte&amp;KSO_WM_UNIT_VALUE=27&amp;KSO_WM_TAG_VERSION=1.0&amp;KSO_WM_BEAUTIFY_FLAG=#wm#&amp;KSO_WM_TEMPLATE_CATEGORY=wpsdiag&amp;KSO_WM_TEMPLATE_INDEX=20163441&amp;KSO_WM_SLIDE_ITEM_CNT=5&amp;KSO_WM_DIAGRAM_GROUP_CODE=q1_1&amp;KSO_WM_UNIT_TEXT_FILL_TYPE=1&amp;KSO_WM_UNIT_TEXT_FILL_FORE_SCHEMECOLOR_INDEX=13" type="#_x0000_t202" style="position:absolute;left:346693;top:1063394;height:172400;width:508213;v-text-anchor:middle;" filled="f" stroked="f" coordsize="21600,21600" o:gfxdata="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PK8d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88551181102362pt,0.980472440944882pt,1.88551181102362pt,0.980472440944882pt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192" w:lineRule="auto"/>
                          <w:rPr>
                            <w:rFonts w:hint="eastAsia" w:ascii="微软雅黑" w:hAnsi="微软雅黑" w:eastAsia="微软雅黑"/>
                            <w:color w:val="1F3864"/>
                            <w:sz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1F3864"/>
                            <w:kern w:val="24"/>
                            <w:sz w:val="18"/>
                            <w:szCs w:val="10"/>
                            <w:lang w:val="en-US" w:eastAsia="zh-CN"/>
                          </w:rPr>
                          <w:t>备注</w:t>
                        </w:r>
                      </w:p>
                    </w:txbxContent>
                  </v:textbox>
                </v:shape>
                <v:shape id="文本框 3" o:spid="_x0000_s1026" o:spt="202" alt="KSO_WM_UNIT_INDEX=1_3_1&amp;KSO_WM_UNIT_TYPE=q_h_f&amp;KSO_WM_UNIT_ID=wpsdiag20163441_5*q_h_f*1_3_1&amp;KSO_WM_UNIT_LAYERLEVEL=1_1_1&amp;KSO_WM_UNIT_HIGHLIGHT=0&amp;KSO_WM_UNIT_CLEAR=0&amp;KSO_WM_UNIT_COMPATIBLE=0&amp;KSO_WM_UNIT_PRESET_TEXT=Lorem ipsum dolor sit amet, consecte&amp;KSO_WM_UNIT_VALUE=27&amp;KSO_WM_TAG_VERSION=1.0&amp;KSO_WM_BEAUTIFY_FLAG=#wm#&amp;KSO_WM_TEMPLATE_CATEGORY=wpsdiag&amp;KSO_WM_TEMPLATE_INDEX=20163441&amp;KSO_WM_SLIDE_ITEM_CNT=5&amp;KSO_WM_DIAGRAM_GROUP_CODE=q1_1&amp;KSO_WM_UNIT_TEXT_FILL_TYPE=1&amp;KSO_WM_UNIT_TEXT_FILL_FORE_SCHEMECOLOR_INDEX=13" type="#_x0000_t202" style="position:absolute;left:1029806;top:1063394;height:172400;width:508213;v-text-anchor:middle;" filled="f" stroked="f" coordsize="21600,21600" o:gfxdata="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cAq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88551181102362pt,0.980472440944882pt,1.88551181102362pt,0.980472440944882pt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192" w:lineRule="auto"/>
                          <w:rPr>
                            <w:rFonts w:hint="eastAsia" w:ascii="微软雅黑" w:hAnsi="微软雅黑" w:eastAsia="微软雅黑"/>
                            <w:color w:val="1F3864"/>
                            <w:sz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1F3864"/>
                            <w:kern w:val="24"/>
                            <w:sz w:val="18"/>
                            <w:szCs w:val="10"/>
                            <w:lang w:val="en-US" w:eastAsia="zh-CN"/>
                          </w:rPr>
                          <w:t>备注</w:t>
                        </w:r>
                      </w:p>
                    </w:txbxContent>
                  </v:textbox>
                </v:shape>
                <v:shape id="文本框 4" o:spid="_x0000_s1026" o:spt="202" alt="KSO_WM_UNIT_INDEX=1_2_1&amp;KSO_WM_UNIT_TYPE=q_h_f&amp;KSO_WM_UNIT_ID=wpsdiag20163441_5*q_h_f*1_2_1&amp;KSO_WM_UNIT_LAYERLEVEL=1_1_1&amp;KSO_WM_UNIT_HIGHLIGHT=0&amp;KSO_WM_UNIT_CLEAR=0&amp;KSO_WM_UNIT_COMPATIBLE=0&amp;KSO_WM_UNIT_PRESET_TEXT=Lorem ipsum dolor sit amet, consecte&amp;KSO_WM_UNIT_VALUE=27&amp;KSO_WM_TAG_VERSION=1.0&amp;KSO_WM_BEAUTIFY_FLAG=#wm#&amp;KSO_WM_TEMPLATE_CATEGORY=wpsdiag&amp;KSO_WM_TEMPLATE_INDEX=20163441&amp;KSO_WM_SLIDE_ITEM_CNT=5&amp;KSO_WM_DIAGRAM_GROUP_CODE=q1_1&amp;KSO_WM_UNIT_TEXT_FILL_TYPE=1&amp;KSO_WM_UNIT_TEXT_FILL_FORE_SCHEMECOLOR_INDEX=13" type="#_x0000_t202" style="position:absolute;left:1338141;top:552167;height:181613;width:508213;v-text-anchor:middle;" filled="f" stroked="f" coordsize="21600,21600" o:gfxdata="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e+e9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.88551181102362pt,0.980472440944882pt,1.88551181102362pt,0.980472440944882pt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192" w:lineRule="auto"/>
                          <w:rPr>
                            <w:rFonts w:hint="eastAsia" w:ascii="微软雅黑" w:hAnsi="微软雅黑" w:eastAsia="微软雅黑"/>
                            <w:color w:val="1F3864"/>
                            <w:sz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1F3864"/>
                            <w:kern w:val="24"/>
                            <w:sz w:val="18"/>
                            <w:szCs w:val="10"/>
                            <w:lang w:val="en-US" w:eastAsia="zh-CN"/>
                          </w:rPr>
                          <w:t>备注</w:t>
                        </w:r>
                      </w:p>
                    </w:txbxContent>
                  </v:textbox>
                </v:shape>
                <v:shape id="文本框 7" o:spid="_x0000_s1026" o:spt="202" alt="KSO_WM_UNIT_INDEX=1_1_1&amp;KSO_WM_UNIT_TYPE=q_h_f&amp;KSO_WM_UNIT_ID=wpsdiag20163441_5*q_h_f*1_1_1&amp;KSO_WM_UNIT_LAYERLEVEL=1_1_1&amp;KSO_WM_UNIT_HIGHLIGHT=0&amp;KSO_WM_UNIT_CLEAR=0&amp;KSO_WM_UNIT_COMPATIBLE=0&amp;KSO_WM_UNIT_PRESET_TEXT=Lorem ipsum dolor sit amet, consecte&amp;KSO_WM_UNIT_VALUE=27&amp;KSO_WM_TAG_VERSION=1.0&amp;KSO_WM_BEAUTIFY_FLAG=#wm#&amp;KSO_WM_TEMPLATE_CATEGORY=wpsdiag&amp;KSO_WM_TEMPLATE_INDEX=20163441&amp;KSO_WM_SLIDE_ITEM_CNT=5&amp;KSO_WM_DIAGRAM_GROUP_CODE=q1_1&amp;KSO_WM_UNIT_TEXT_FILL_TYPE=1&amp;KSO_WM_UNIT_TEXT_FILL_FORE_SCHEMECOLOR_INDEX=13" type="#_x0000_t202" style="position:absolute;left:664259;top:0;height:180217;width:508213;v-text-anchor:middle;" filled="f" stroked="f" coordsize="21600,21600" o:gfxdata="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ozt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.88551181102362pt,0.980472440944882pt,1.88551181102362pt,0.980472440944882pt">
                    <w:txbxContent>
                      <w:p>
                        <w:pPr>
                          <w:pStyle w:val="2"/>
                          <w:snapToGrid w:val="0"/>
                          <w:spacing w:before="0" w:beforeAutospacing="0" w:after="0" w:afterAutospacing="0" w:line="192" w:lineRule="auto"/>
                          <w:rPr>
                            <w:rFonts w:hint="eastAsia" w:ascii="微软雅黑" w:hAnsi="微软雅黑" w:eastAsia="微软雅黑"/>
                            <w:color w:val="1F3864"/>
                            <w:sz w:val="18"/>
                            <w:lang w:val="en-US"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 w:cstheme="minorBidi"/>
                            <w:color w:val="1F3864"/>
                            <w:kern w:val="24"/>
                            <w:sz w:val="18"/>
                            <w:szCs w:val="10"/>
                            <w:lang w:val="en-US" w:eastAsia="zh-CN"/>
                          </w:rPr>
                          <w:t>备注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2"/>
          <w:szCs w:val="22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2"/>
          <w:lang w:val="en-US" w:eastAsia="zh-CN"/>
        </w:rPr>
        <w:t>3）战斗经验增加表</w:t>
      </w: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tbl>
      <w:tblPr>
        <w:tblStyle w:val="5"/>
        <w:tblW w:w="902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1132"/>
        <w:gridCol w:w="1132"/>
        <w:gridCol w:w="1132"/>
        <w:gridCol w:w="1133"/>
        <w:gridCol w:w="1129"/>
        <w:gridCol w:w="1116"/>
        <w:gridCol w:w="11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132" w:type="dxa"/>
            <w:shd w:val="clear" w:color="auto" w:fill="auto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对战等级</w:t>
            </w:r>
          </w:p>
        </w:tc>
        <w:tc>
          <w:tcPr>
            <w:tcW w:w="1132" w:type="dxa"/>
            <w:shd w:val="clear" w:color="auto" w:fill="auto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1132" w:type="dxa"/>
            <w:shd w:val="clear" w:color="auto" w:fill="auto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</w:t>
            </w:r>
          </w:p>
        </w:tc>
        <w:tc>
          <w:tcPr>
            <w:tcW w:w="1132" w:type="dxa"/>
            <w:shd w:val="clear" w:color="auto" w:fill="auto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3</w:t>
            </w:r>
          </w:p>
        </w:tc>
        <w:tc>
          <w:tcPr>
            <w:tcW w:w="1133" w:type="dxa"/>
            <w:shd w:val="clear" w:color="auto" w:fill="auto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4</w:t>
            </w:r>
          </w:p>
        </w:tc>
        <w:tc>
          <w:tcPr>
            <w:tcW w:w="1129" w:type="dxa"/>
            <w:shd w:val="clear" w:color="auto" w:fill="auto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5</w:t>
            </w:r>
          </w:p>
        </w:tc>
        <w:tc>
          <w:tcPr>
            <w:tcW w:w="1116" w:type="dxa"/>
            <w:shd w:val="clear" w:color="auto" w:fill="auto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6</w:t>
            </w:r>
          </w:p>
        </w:tc>
        <w:tc>
          <w:tcPr>
            <w:tcW w:w="1114" w:type="dxa"/>
            <w:shd w:val="clear" w:color="auto" w:fill="auto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1132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经验</w:t>
            </w:r>
          </w:p>
        </w:tc>
        <w:tc>
          <w:tcPr>
            <w:tcW w:w="1132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140</w:t>
            </w:r>
          </w:p>
        </w:tc>
        <w:tc>
          <w:tcPr>
            <w:tcW w:w="1132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200</w:t>
            </w:r>
          </w:p>
        </w:tc>
        <w:tc>
          <w:tcPr>
            <w:tcW w:w="1132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260</w:t>
            </w:r>
          </w:p>
        </w:tc>
        <w:tc>
          <w:tcPr>
            <w:tcW w:w="1133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320</w:t>
            </w:r>
          </w:p>
        </w:tc>
        <w:tc>
          <w:tcPr>
            <w:tcW w:w="1129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380</w:t>
            </w:r>
          </w:p>
        </w:tc>
        <w:tc>
          <w:tcPr>
            <w:tcW w:w="1116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440</w:t>
            </w:r>
          </w:p>
        </w:tc>
        <w:tc>
          <w:tcPr>
            <w:tcW w:w="1114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color w:val="auto"/>
                <w:sz w:val="21"/>
                <w:szCs w:val="21"/>
                <w:vertAlign w:val="baseline"/>
                <w:lang w:val="en-US" w:eastAsia="zh-CN"/>
              </w:rPr>
              <w:t>500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2" w:hRule="atLeast"/>
        </w:trPr>
        <w:tc>
          <w:tcPr>
            <w:tcW w:w="1132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对战等级</w:t>
            </w:r>
          </w:p>
        </w:tc>
        <w:tc>
          <w:tcPr>
            <w:tcW w:w="1132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8</w:t>
            </w:r>
          </w:p>
        </w:tc>
        <w:tc>
          <w:tcPr>
            <w:tcW w:w="1132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9</w:t>
            </w:r>
          </w:p>
        </w:tc>
        <w:tc>
          <w:tcPr>
            <w:tcW w:w="1132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10</w:t>
            </w:r>
          </w:p>
        </w:tc>
        <w:tc>
          <w:tcPr>
            <w:tcW w:w="1133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11</w:t>
            </w:r>
          </w:p>
        </w:tc>
        <w:tc>
          <w:tcPr>
            <w:tcW w:w="1129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</w:t>
            </w:r>
          </w:p>
        </w:tc>
        <w:tc>
          <w:tcPr>
            <w:tcW w:w="111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13</w:t>
            </w:r>
          </w:p>
        </w:tc>
        <w:tc>
          <w:tcPr>
            <w:tcW w:w="1114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1132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经验</w:t>
            </w:r>
          </w:p>
        </w:tc>
        <w:tc>
          <w:tcPr>
            <w:tcW w:w="1132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560</w:t>
            </w:r>
          </w:p>
        </w:tc>
        <w:tc>
          <w:tcPr>
            <w:tcW w:w="1132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620</w:t>
            </w:r>
          </w:p>
        </w:tc>
        <w:tc>
          <w:tcPr>
            <w:tcW w:w="1132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680</w:t>
            </w:r>
          </w:p>
        </w:tc>
        <w:tc>
          <w:tcPr>
            <w:tcW w:w="1133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780</w:t>
            </w:r>
          </w:p>
        </w:tc>
        <w:tc>
          <w:tcPr>
            <w:tcW w:w="1129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840</w:t>
            </w:r>
          </w:p>
        </w:tc>
        <w:tc>
          <w:tcPr>
            <w:tcW w:w="1116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900</w:t>
            </w:r>
          </w:p>
        </w:tc>
        <w:tc>
          <w:tcPr>
            <w:tcW w:w="1114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960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132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对战等级</w:t>
            </w:r>
          </w:p>
        </w:tc>
        <w:tc>
          <w:tcPr>
            <w:tcW w:w="1132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15</w:t>
            </w:r>
          </w:p>
        </w:tc>
        <w:tc>
          <w:tcPr>
            <w:tcW w:w="1132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16</w:t>
            </w:r>
          </w:p>
        </w:tc>
        <w:tc>
          <w:tcPr>
            <w:tcW w:w="1132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17</w:t>
            </w:r>
          </w:p>
        </w:tc>
        <w:tc>
          <w:tcPr>
            <w:tcW w:w="1133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18</w:t>
            </w:r>
          </w:p>
        </w:tc>
        <w:tc>
          <w:tcPr>
            <w:tcW w:w="1129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19</w:t>
            </w:r>
          </w:p>
        </w:tc>
        <w:tc>
          <w:tcPr>
            <w:tcW w:w="1116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20</w:t>
            </w:r>
          </w:p>
        </w:tc>
        <w:tc>
          <w:tcPr>
            <w:tcW w:w="1114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1132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经验</w:t>
            </w:r>
          </w:p>
        </w:tc>
        <w:tc>
          <w:tcPr>
            <w:tcW w:w="1132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1020</w:t>
            </w:r>
          </w:p>
        </w:tc>
        <w:tc>
          <w:tcPr>
            <w:tcW w:w="1132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1080</w:t>
            </w:r>
          </w:p>
        </w:tc>
        <w:tc>
          <w:tcPr>
            <w:tcW w:w="1132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1240</w:t>
            </w:r>
          </w:p>
        </w:tc>
        <w:tc>
          <w:tcPr>
            <w:tcW w:w="1133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1300</w:t>
            </w:r>
          </w:p>
        </w:tc>
        <w:tc>
          <w:tcPr>
            <w:tcW w:w="1129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1360</w:t>
            </w:r>
          </w:p>
        </w:tc>
        <w:tc>
          <w:tcPr>
            <w:tcW w:w="1116" w:type="dxa"/>
            <w:shd w:val="clear" w:color="auto" w:fill="BDD6EE" w:themeFill="accent1" w:themeFillTint="66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1420</w:t>
            </w:r>
          </w:p>
        </w:tc>
        <w:tc>
          <w:tcPr>
            <w:tcW w:w="1114" w:type="dxa"/>
          </w:tcPr>
          <w:p>
            <w:pPr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对战等级判定 ：</w:t>
      </w:r>
    </w:p>
    <w:p>
      <w:pPr>
        <w:numPr>
          <w:ilvl w:val="0"/>
          <w:numId w:val="3"/>
        </w:numPr>
        <w:spacing w:line="360" w:lineRule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发现的野生精灵 直接按照精灵等级判定；失败不获得任何经验</w:t>
      </w:r>
    </w:p>
    <w:p>
      <w:pPr>
        <w:numPr>
          <w:ilvl w:val="0"/>
          <w:numId w:val="3"/>
        </w:numPr>
        <w:spacing w:line="360" w:lineRule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线上对战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sym w:font="Wingdings" w:char="F081"/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成功时，每打一只精灵，获得对应等级的经验；失败不获得经验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sym w:font="Wingdings" w:char="F082"/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sz w:val="21"/>
          <w:szCs w:val="21"/>
          <w:vertAlign w:val="baseli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基础经验值 ：</w:t>
      </w:r>
      <w:r>
        <w:rPr>
          <w:rFonts w:hint="eastAsia" w:asciiTheme="minorEastAsia" w:hAnsiTheme="minorEastAsia" w:cstheme="minorEastAsia"/>
          <w:sz w:val="21"/>
          <w:szCs w:val="21"/>
          <w:vertAlign w:val="baseline"/>
          <w:lang w:val="en-US" w:eastAsia="zh-CN"/>
        </w:rPr>
        <w:t>最高等级对应经验值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sz w:val="21"/>
          <w:szCs w:val="21"/>
          <w:vertAlign w:val="baseline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vertAlign w:val="baseline"/>
          <w:lang w:val="en-US" w:eastAsia="zh-CN"/>
        </w:rPr>
        <w:t>额外经验值 ：根据除最高等级外的等级对应经验值计算</w:t>
      </w: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sz w:val="21"/>
          <w:szCs w:val="21"/>
          <w:vertAlign w:val="baseline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Theme="minorEastAsia" w:hAnsiTheme="minorEastAsia" w:cstheme="minorEastAsia"/>
          <w:sz w:val="21"/>
          <w:szCs w:val="21"/>
          <w:vertAlign w:val="baseline"/>
          <w:lang w:val="en-US" w:eastAsia="zh-CN"/>
        </w:rPr>
      </w:pPr>
    </w:p>
    <w:tbl>
      <w:tblPr>
        <w:tblStyle w:val="5"/>
        <w:tblW w:w="8239" w:type="dxa"/>
        <w:tblInd w:w="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0"/>
        <w:gridCol w:w="66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161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lang w:val="en-US" w:eastAsia="zh-CN"/>
              </w:rPr>
              <w:t>与最高等级的等级差</w:t>
            </w:r>
          </w:p>
        </w:tc>
        <w:tc>
          <w:tcPr>
            <w:tcW w:w="662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经验计算规律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8" w:hRule="atLeast"/>
        </w:trPr>
        <w:tc>
          <w:tcPr>
            <w:tcW w:w="161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≦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 xml:space="preserve"> 5</w:t>
            </w:r>
          </w:p>
        </w:tc>
        <w:tc>
          <w:tcPr>
            <w:tcW w:w="662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对应等级的经验值 * 10%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8" w:hRule="atLeast"/>
        </w:trPr>
        <w:tc>
          <w:tcPr>
            <w:tcW w:w="161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&gt; 5</w:t>
            </w:r>
          </w:p>
        </w:tc>
        <w:tc>
          <w:tcPr>
            <w:tcW w:w="662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对应等级的经验值 * 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</w:trPr>
        <w:tc>
          <w:tcPr>
            <w:tcW w:w="1610" w:type="dxa"/>
          </w:tcPr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vertAlign w:val="baseline"/>
                <w:lang w:val="en-US" w:eastAsia="zh-CN"/>
              </w:rPr>
              <w:t>≧</w:t>
            </w: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 xml:space="preserve"> 10</w:t>
            </w:r>
          </w:p>
        </w:tc>
        <w:tc>
          <w:tcPr>
            <w:tcW w:w="6629" w:type="dxa"/>
          </w:tcPr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sz w:val="21"/>
                <w:szCs w:val="21"/>
                <w:vertAlign w:val="baseline"/>
                <w:lang w:val="en-US" w:eastAsia="zh-CN"/>
              </w:rPr>
              <w:t>对应等级的经验值 * 0%</w:t>
            </w:r>
          </w:p>
        </w:tc>
      </w:tr>
    </w:tbl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</w:p>
    <w:p>
      <w:pPr>
        <w:numPr>
          <w:ilvl w:val="0"/>
          <w:numId w:val="4"/>
        </w:numPr>
        <w:spacing w:line="360" w:lineRule="auto"/>
        <w:rPr>
          <w:rFonts w:hint="eastAsia" w:asciiTheme="minorEastAsia" w:hAnsiTheme="minorEastAsia" w:cstheme="minorEastAsia"/>
          <w:sz w:val="21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亲密度设定：</w:t>
      </w:r>
    </w:p>
    <w:p>
      <w:pPr>
        <w:spacing w:line="360" w:lineRule="auto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每一点亲密度 在 基础战斗经验上 提升1%经验值</w:t>
      </w:r>
    </w:p>
    <w:p>
      <w:pPr>
        <w:rPr>
          <w:rFonts w:hint="eastAsia" w:asciiTheme="minorEastAsia" w:hAnsi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lang w:val="en-US" w:eastAsia="zh-CN"/>
        </w:rPr>
      </w:pPr>
    </w:p>
    <w:p>
      <w:pP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4"/>
          <w:szCs w:val="32"/>
          <w:lang w:val="en-US" w:eastAsia="zh-CN"/>
        </w:rPr>
        <w:t>二、精灵技能设计</w:t>
      </w:r>
    </w:p>
    <w:p>
      <w:pPr>
        <w:rPr>
          <w:rFonts w:hint="eastAsia" w:asciiTheme="minorEastAsia" w:hAnsiTheme="minorEastAsia" w:cstheme="minorEastAsia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sz w:val="22"/>
          <w:szCs w:val="28"/>
          <w:lang w:val="en-US" w:eastAsia="zh-CN"/>
        </w:rPr>
        <w:t>鼠标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属性：</w:t>
      </w:r>
      <w:r>
        <w:rPr>
          <w:rFonts w:hint="eastAsia" w:asciiTheme="minorEastAsia" w:hAnsiTheme="minorEastAsia" w:cstheme="minorEastAsia"/>
          <w:color w:val="00B050"/>
          <w:lang w:val="en-US" w:eastAsia="zh-CN"/>
        </w:rPr>
        <w:t>木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color w:val="548235" w:themeColor="accent6" w:themeShade="BF"/>
          <w:lang w:val="en-US" w:eastAsia="zh-CN"/>
        </w:rPr>
      </w:pPr>
      <w:r>
        <w:rPr>
          <w:rFonts w:hint="eastAsia" w:asciiTheme="minorEastAsia" w:hAnsiTheme="minorEastAsia" w:cstheme="minorEastAsia"/>
          <w:color w:val="548235" w:themeColor="accent6" w:themeShade="BF"/>
          <w:lang w:val="en-US" w:eastAsia="zh-CN"/>
        </w:rPr>
        <w:t xml:space="preserve">技能 1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常规攻击，对敌人造成攻击100%伤害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>技能 2</w:t>
      </w:r>
    </w:p>
    <w:p>
      <w:pPr>
        <w:numPr>
          <w:ilvl w:val="0"/>
          <w:numId w:val="0"/>
        </w:numPr>
        <w:tabs>
          <w:tab w:val="center" w:pos="4153"/>
        </w:tabs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随机对敌人造成多次伤害，最多有4次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2"/>
          <w:szCs w:val="28"/>
          <w:lang w:val="en-US" w:eastAsia="zh-CN"/>
        </w:rPr>
        <w:t>黑板擦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属性：</w:t>
      </w:r>
      <w:r>
        <w:rPr>
          <w:rFonts w:hint="eastAsia" w:asciiTheme="minorEastAsia" w:hAnsiTheme="minorEastAsia" w:cstheme="minorEastAsia"/>
          <w:color w:val="0070C0"/>
          <w:lang w:val="en-US" w:eastAsia="zh-CN"/>
        </w:rPr>
        <w:t>水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color w:val="FFC000"/>
          <w:lang w:val="en-US" w:eastAsia="zh-CN"/>
        </w:rPr>
      </w:pPr>
      <w:r>
        <w:rPr>
          <w:rFonts w:hint="eastAsia" w:asciiTheme="minorEastAsia" w:hAnsiTheme="minorEastAsia" w:cstheme="minorEastAsia"/>
          <w:color w:val="548235" w:themeColor="accent6" w:themeShade="BF"/>
          <w:lang w:val="en-US" w:eastAsia="zh-CN"/>
        </w:rPr>
        <w:t>技能 1</w:t>
      </w:r>
      <w:r>
        <w:rPr>
          <w:rFonts w:hint="eastAsia" w:asciiTheme="minorEastAsia" w:hAnsiTheme="minorEastAsia" w:cstheme="minorEastAsia"/>
          <w:color w:val="FFC000"/>
          <w:lang w:val="en-US"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常规攻击，对敌人造成攻击100%伤害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>技能 2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当自身生命值低于50%，进入清理状态，对敌人造成125%的伤害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sz w:val="22"/>
          <w:szCs w:val="28"/>
          <w:lang w:val="en-US" w:eastAsia="zh-CN"/>
        </w:rPr>
        <w:t>手机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BF9000" w:themeColor="accent4" w:themeShade="BF"/>
          <w:lang w:val="en-US" w:eastAsia="zh-CN"/>
        </w:rPr>
        <w:t>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color w:val="548235" w:themeColor="accent6" w:themeShade="BF"/>
          <w:lang w:val="en-US" w:eastAsia="zh-CN"/>
        </w:rPr>
      </w:pPr>
      <w:r>
        <w:rPr>
          <w:rFonts w:hint="eastAsia" w:asciiTheme="minorEastAsia" w:hAnsiTheme="minorEastAsia" w:cstheme="minorEastAsia"/>
          <w:color w:val="548235" w:themeColor="accent6" w:themeShade="BF"/>
          <w:lang w:val="en-US" w:eastAsia="zh-CN"/>
        </w:rPr>
        <w:t xml:space="preserve">技能 1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常规攻击，对敌人造成攻击100%伤害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>技能 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随机联合一名队友进行攻击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2"/>
          <w:szCs w:val="28"/>
          <w:lang w:val="en-US" w:eastAsia="zh-CN"/>
        </w:rPr>
        <w:t>4.锁头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>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color w:val="548235" w:themeColor="accent6" w:themeShade="BF"/>
          <w:lang w:val="en-US" w:eastAsia="zh-CN"/>
        </w:rPr>
      </w:pPr>
      <w:r>
        <w:rPr>
          <w:rFonts w:hint="eastAsia" w:asciiTheme="minorEastAsia" w:hAnsiTheme="minorEastAsia" w:cstheme="minorEastAsia"/>
          <w:color w:val="548235" w:themeColor="accent6" w:themeShade="BF"/>
          <w:lang w:val="en-US" w:eastAsia="zh-CN"/>
        </w:rPr>
        <w:t xml:space="preserve">技能 1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常规攻击，对敌人造成攻击100%伤害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>技能 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为一名队友抵消下一次队友受到的伤害</w:t>
      </w: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  <w:lang w:val="en-US" w:eastAsia="zh-CN"/>
        </w:rPr>
        <w:t>5.</w:t>
      </w:r>
      <w:r>
        <w:rPr>
          <w:rFonts w:hint="eastAsia"/>
          <w:sz w:val="22"/>
          <w:szCs w:val="28"/>
          <w:lang w:val="en-US" w:eastAsia="zh-CN"/>
        </w:rPr>
        <w:t>工艺品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  <w:r>
        <w:rPr>
          <w:rFonts w:hint="eastAsia"/>
          <w:color w:val="FF0000"/>
          <w:lang w:val="en-US" w:eastAsia="zh-CN"/>
        </w:rPr>
        <w:t>火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color w:val="FFD966" w:themeColor="accent4" w:themeTint="99"/>
          <w:lang w:val="en-US" w:eastAsia="zh-CN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</w:pPr>
      <w:r>
        <w:rPr>
          <w:rFonts w:hint="eastAsia" w:asciiTheme="minorEastAsia" w:hAnsiTheme="minorEastAsia" w:cstheme="minorEastAsia"/>
          <w:color w:val="548235" w:themeColor="accent6" w:themeShade="BF"/>
          <w:lang w:val="en-US" w:eastAsia="zh-CN"/>
        </w:rPr>
        <w:t>技能 1</w:t>
      </w:r>
      <w:r>
        <w:rPr>
          <w:rFonts w:hint="eastAsia" w:asciiTheme="minorEastAsia" w:hAnsiTheme="minorEastAsia" w:cstheme="minorEastAsia"/>
          <w:color w:val="FFD966" w:themeColor="accent4" w:themeTint="99"/>
          <w:lang w:val="en-US" w:eastAsia="zh-CN"/>
          <w14:textFill>
            <w14:solidFill>
              <w14:schemeClr w14:val="accent4">
                <w14:lumMod w14:val="60000"/>
                <w14:lumOff w14:val="40000"/>
              </w14:schemeClr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 w:asciiTheme="minorEastAsia" w:hAnsiTheme="minorEastAsia" w:cstheme="minorEastAsia"/>
          <w:lang w:val="en-US" w:eastAsia="zh-CN"/>
        </w:rPr>
        <w:t>常规攻击，对敌人造成攻击100%伤害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</w:pPr>
      <w:r>
        <w:rPr>
          <w:rFonts w:hint="eastAsia" w:asciiTheme="minorEastAsia" w:hAnsiTheme="minorEastAsia" w:cstheme="minorEastAsia"/>
          <w:color w:val="7F6000" w:themeColor="accent4" w:themeShade="80"/>
          <w:lang w:val="en-US" w:eastAsia="zh-CN"/>
        </w:rPr>
        <w:t>技能 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敌人生命值高于70%时，对敌人造成额外50%伤害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2"/>
          <w:szCs w:val="28"/>
          <w:lang w:val="en-US" w:eastAsia="zh-CN"/>
        </w:rPr>
        <w:t>6.</w:t>
      </w:r>
      <w:r>
        <w:rPr>
          <w:rFonts w:hint="eastAsia"/>
          <w:sz w:val="22"/>
          <w:szCs w:val="28"/>
          <w:lang w:val="en-US" w:eastAsia="zh-CN"/>
        </w:rPr>
        <w:t>特殊物品</w:t>
      </w:r>
    </w:p>
    <w:p>
      <w:pPr>
        <w:numPr>
          <w:ilvl w:val="0"/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传说拥有神秘的力量，如果走投无路可以尝试识别，或许会有令人惊喜的发现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精灵球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用于捕捉无主的精灵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三、迷宫系统奖励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4"/>
          <w:lang w:val="en-US" w:eastAsia="zh-CN"/>
        </w:rPr>
        <w:t>1.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  <w:t>亲密度增加1点，出现概率 70%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  <w:t>2.亲密度增加2点，出现概率 25%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  <w:t>3.亲密度增加3点，出现概率 5%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四、喂食系统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Theme="minorEastAsia" w:hAnsiTheme="minorEastAsia" w:cstheme="minorEastAsia"/>
          <w:b w:val="0"/>
          <w:bCs w:val="0"/>
          <w:sz w:val="21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32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五、精灵基础数值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1.黑板擦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tbl>
      <w:tblPr>
        <w:tblStyle w:val="5"/>
        <w:tblW w:w="8320" w:type="dxa"/>
        <w:tblInd w:w="1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7"/>
        <w:gridCol w:w="1386"/>
        <w:gridCol w:w="1387"/>
        <w:gridCol w:w="1387"/>
        <w:gridCol w:w="1386"/>
        <w:gridCol w:w="13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等级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经验值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生命值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攻击力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防御力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亲密度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68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1008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70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72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1106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75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1164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78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1217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80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1273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82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2790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1338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84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3900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1401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87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4800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1472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90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1538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92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7590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1611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94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9720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1695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96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11280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1772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230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98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1856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101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15990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1945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256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19460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2033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269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106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21840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2134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284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108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26100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2232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300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111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28950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2337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316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113</w:t>
            </w:r>
          </w:p>
        </w:tc>
        <w:tc>
          <w:tcPr>
            <w:tcW w:w="1387" w:type="dxa"/>
            <w:shd w:val="clear" w:color="auto" w:fill="2E75B5" w:themeFill="accent1" w:themeFillShade="BF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+5=20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2.鼠标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4"/>
          <w:szCs w:val="32"/>
          <w:lang w:val="en-US" w:eastAsia="zh-CN"/>
        </w:rPr>
      </w:pPr>
    </w:p>
    <w:tbl>
      <w:tblPr>
        <w:tblStyle w:val="5"/>
        <w:tblW w:w="8320" w:type="dxa"/>
        <w:tblInd w:w="1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7"/>
        <w:gridCol w:w="1386"/>
        <w:gridCol w:w="1387"/>
        <w:gridCol w:w="1387"/>
        <w:gridCol w:w="1386"/>
        <w:gridCol w:w="13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等级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经验值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生命值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攻击力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防御力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亲密度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1035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73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1086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75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1138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77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80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1252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84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1314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86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1377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88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2790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1439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90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3900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1502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93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4800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1577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96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1655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98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7590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1734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100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9720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1813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102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11280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1892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105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1987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108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15990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2086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110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19460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3285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229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112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21840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2285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115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26100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2384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254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117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28950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2504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268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121</w:t>
            </w:r>
          </w:p>
        </w:tc>
        <w:tc>
          <w:tcPr>
            <w:tcW w:w="1387" w:type="dxa"/>
            <w:shd w:val="clear" w:color="auto" w:fill="2E75B5" w:themeFill="accent1" w:themeFillShade="BF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+5=20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3.手机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tbl>
      <w:tblPr>
        <w:tblStyle w:val="5"/>
        <w:tblW w:w="8320" w:type="dxa"/>
        <w:tblInd w:w="1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7"/>
        <w:gridCol w:w="1386"/>
        <w:gridCol w:w="1387"/>
        <w:gridCol w:w="1387"/>
        <w:gridCol w:w="1386"/>
        <w:gridCol w:w="13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等级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经验值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生命值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攻击力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防御力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亲密度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71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1098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73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1150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75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1203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77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1266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81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1329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84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1393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86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2790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1456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88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3900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1519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90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4800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1595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93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1674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95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7590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1754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97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9720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1834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99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11280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1914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102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2009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105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15990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2109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220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107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19460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2209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233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109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21840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2310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111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26100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2411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257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114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28950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2531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271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117</w:t>
            </w:r>
          </w:p>
        </w:tc>
        <w:tc>
          <w:tcPr>
            <w:tcW w:w="1387" w:type="dxa"/>
            <w:shd w:val="clear" w:color="auto" w:fill="2E75B5" w:themeFill="accent1" w:themeFillShade="BF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+5=20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4.工艺品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tbl>
      <w:tblPr>
        <w:tblStyle w:val="5"/>
        <w:tblW w:w="8320" w:type="dxa"/>
        <w:tblInd w:w="1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7"/>
        <w:gridCol w:w="1386"/>
        <w:gridCol w:w="1387"/>
        <w:gridCol w:w="1387"/>
        <w:gridCol w:w="1386"/>
        <w:gridCol w:w="13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等级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经验值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生命值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攻击力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防御力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亲密度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907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66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952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68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998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70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72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1016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75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1067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77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1117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79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2790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1168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82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3900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1219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84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4800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87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1344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89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7590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1408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223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91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9720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1472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235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93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11280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1536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95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1612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261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98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15990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1692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277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100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19460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1773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292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102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21840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1854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308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26100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1934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323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106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28950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2031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341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109</w:t>
            </w:r>
          </w:p>
        </w:tc>
        <w:tc>
          <w:tcPr>
            <w:tcW w:w="1387" w:type="dxa"/>
            <w:shd w:val="clear" w:color="auto" w:fill="2E75B5" w:themeFill="accent1" w:themeFillShade="BF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+5=20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5.锁头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tbl>
      <w:tblPr>
        <w:tblStyle w:val="5"/>
        <w:tblW w:w="8320" w:type="dxa"/>
        <w:tblInd w:w="13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7"/>
        <w:gridCol w:w="1386"/>
        <w:gridCol w:w="1387"/>
        <w:gridCol w:w="1387"/>
        <w:gridCol w:w="1386"/>
        <w:gridCol w:w="13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等级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经验值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生命值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攻击力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防御力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亲密度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939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71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986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74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1032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76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1079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78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1136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81</w:t>
            </w:r>
          </w:p>
        </w:tc>
        <w:tc>
          <w:tcPr>
            <w:tcW w:w="1387" w:type="dxa"/>
            <w:shd w:val="clear" w:color="auto" w:fill="DAE3F3" w:themeFill="accent5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1192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82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1250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84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2790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1306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87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3900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1363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90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4800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1431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94</w:t>
            </w:r>
          </w:p>
        </w:tc>
        <w:tc>
          <w:tcPr>
            <w:tcW w:w="1387" w:type="dxa"/>
            <w:shd w:val="clear" w:color="auto" w:fill="DEEBF6" w:themeFill="accent1" w:themeFillTint="32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+5=10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6380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1502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96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12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7590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1574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223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98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9720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1645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234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100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11280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1717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247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102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14040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1803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260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105</w:t>
            </w:r>
          </w:p>
        </w:tc>
        <w:tc>
          <w:tcPr>
            <w:tcW w:w="1387" w:type="dxa"/>
            <w:shd w:val="clear" w:color="auto" w:fill="BDD6EE" w:themeFill="accent1" w:themeFillTint="66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15990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1893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275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107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17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19460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1983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291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109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18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21840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2073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306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112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19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26100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2163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323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114</w:t>
            </w:r>
          </w:p>
        </w:tc>
        <w:tc>
          <w:tcPr>
            <w:tcW w:w="1387" w:type="dxa"/>
            <w:shd w:val="clear" w:color="auto" w:fill="9CC2E5" w:themeFill="accent1" w:themeFillTint="99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20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28950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2273</w:t>
            </w:r>
          </w:p>
        </w:tc>
        <w:tc>
          <w:tcPr>
            <w:tcW w:w="1387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341</w:t>
            </w:r>
          </w:p>
        </w:tc>
        <w:tc>
          <w:tcPr>
            <w:tcW w:w="1386" w:type="dxa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2"/>
                <w:szCs w:val="28"/>
                <w:vertAlign w:val="baseline"/>
                <w:lang w:val="en-US" w:eastAsia="zh-CN"/>
              </w:rPr>
              <w:t>117</w:t>
            </w:r>
          </w:p>
        </w:tc>
        <w:tc>
          <w:tcPr>
            <w:tcW w:w="1387" w:type="dxa"/>
            <w:shd w:val="clear" w:color="auto" w:fill="2E75B5" w:themeFill="accent1" w:themeFillShade="BF"/>
          </w:tcPr>
          <w:p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sz w:val="22"/>
                <w:szCs w:val="28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+5=20</w:t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sz w:val="24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495FC0"/>
    <w:multiLevelType w:val="singleLevel"/>
    <w:tmpl w:val="8A495FC0"/>
    <w:lvl w:ilvl="0" w:tentative="0">
      <w:start w:val="4"/>
      <w:numFmt w:val="decimal"/>
      <w:suff w:val="space"/>
      <w:lvlText w:val="%1)"/>
      <w:lvlJc w:val="left"/>
    </w:lvl>
  </w:abstractNum>
  <w:abstractNum w:abstractNumId="1">
    <w:nsid w:val="939B7F54"/>
    <w:multiLevelType w:val="singleLevel"/>
    <w:tmpl w:val="939B7F54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B24CF4BF"/>
    <w:multiLevelType w:val="singleLevel"/>
    <w:tmpl w:val="B24CF4B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280C6AB"/>
    <w:multiLevelType w:val="singleLevel"/>
    <w:tmpl w:val="0280C6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437AAFD"/>
    <w:multiLevelType w:val="singleLevel"/>
    <w:tmpl w:val="6437AAFD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79475A"/>
    <w:rsid w:val="007B783C"/>
    <w:rsid w:val="01932AB0"/>
    <w:rsid w:val="01DA5024"/>
    <w:rsid w:val="027327D4"/>
    <w:rsid w:val="028C0C93"/>
    <w:rsid w:val="034C5349"/>
    <w:rsid w:val="09670F07"/>
    <w:rsid w:val="0A2C1B67"/>
    <w:rsid w:val="0A3B4EA9"/>
    <w:rsid w:val="0B003643"/>
    <w:rsid w:val="0B090FCD"/>
    <w:rsid w:val="0D546232"/>
    <w:rsid w:val="10762411"/>
    <w:rsid w:val="113B0BA5"/>
    <w:rsid w:val="14456FF9"/>
    <w:rsid w:val="169C53C6"/>
    <w:rsid w:val="18D30161"/>
    <w:rsid w:val="19AD6796"/>
    <w:rsid w:val="1DFF2F39"/>
    <w:rsid w:val="218B6D6C"/>
    <w:rsid w:val="22350311"/>
    <w:rsid w:val="23E72785"/>
    <w:rsid w:val="27F77E5F"/>
    <w:rsid w:val="29345598"/>
    <w:rsid w:val="29527E0F"/>
    <w:rsid w:val="2BDD18DC"/>
    <w:rsid w:val="2C997BE8"/>
    <w:rsid w:val="2E6E68CF"/>
    <w:rsid w:val="2FA51986"/>
    <w:rsid w:val="32E5266B"/>
    <w:rsid w:val="349068FD"/>
    <w:rsid w:val="34B131B0"/>
    <w:rsid w:val="34ED37DC"/>
    <w:rsid w:val="35EC3CC8"/>
    <w:rsid w:val="36AA11F1"/>
    <w:rsid w:val="37AE5923"/>
    <w:rsid w:val="3952071D"/>
    <w:rsid w:val="3BAA4ED7"/>
    <w:rsid w:val="3D28255B"/>
    <w:rsid w:val="3E9D11FD"/>
    <w:rsid w:val="3EFC26B0"/>
    <w:rsid w:val="3F84027D"/>
    <w:rsid w:val="3FBC00E8"/>
    <w:rsid w:val="401E3A62"/>
    <w:rsid w:val="421A11AB"/>
    <w:rsid w:val="4379475A"/>
    <w:rsid w:val="43AA36B5"/>
    <w:rsid w:val="44BB2D19"/>
    <w:rsid w:val="44F00BA2"/>
    <w:rsid w:val="486578BC"/>
    <w:rsid w:val="48803627"/>
    <w:rsid w:val="4AAF24B1"/>
    <w:rsid w:val="4DC914F3"/>
    <w:rsid w:val="4E115CE3"/>
    <w:rsid w:val="4ECC2EE3"/>
    <w:rsid w:val="50AD1B2A"/>
    <w:rsid w:val="52A57760"/>
    <w:rsid w:val="53222886"/>
    <w:rsid w:val="547962B8"/>
    <w:rsid w:val="553717B2"/>
    <w:rsid w:val="565C7DDB"/>
    <w:rsid w:val="56F81937"/>
    <w:rsid w:val="596458B0"/>
    <w:rsid w:val="5BE713CA"/>
    <w:rsid w:val="5D054FDA"/>
    <w:rsid w:val="5D880A86"/>
    <w:rsid w:val="5E021482"/>
    <w:rsid w:val="61D060DC"/>
    <w:rsid w:val="67A30C54"/>
    <w:rsid w:val="69144720"/>
    <w:rsid w:val="694330FD"/>
    <w:rsid w:val="69B641DF"/>
    <w:rsid w:val="6A625F4B"/>
    <w:rsid w:val="6C517E1E"/>
    <w:rsid w:val="6CB76AA8"/>
    <w:rsid w:val="6D535020"/>
    <w:rsid w:val="6D8B0D30"/>
    <w:rsid w:val="6E8E3B6B"/>
    <w:rsid w:val="6FA8294D"/>
    <w:rsid w:val="72844C56"/>
    <w:rsid w:val="737B551F"/>
    <w:rsid w:val="748C16E8"/>
    <w:rsid w:val="78AC003B"/>
    <w:rsid w:val="7AA64AC3"/>
    <w:rsid w:val="7AD96A28"/>
    <w:rsid w:val="7DED7643"/>
    <w:rsid w:val="7E342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customXml" Target="../customXml/item1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ileen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2018-05-03T12:26:00Z</dcterms:created>
  <dc:creator>Autism.</dc:creator>
  <cp:lastModifiedBy>Autism.</cp:lastModifiedBy>
  <dcterms:modified xsi:type="dcterms:W3CDTF">2018-06-30T02:35:48Z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